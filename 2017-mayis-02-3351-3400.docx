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g" ContentType="image/jp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before="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3646" w:right="-20"/>
        <w:jc w:val="left"/>
        <w:tabs>
          <w:tab w:pos="962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3.219513pt;margin-top:-.731455pt;width:42.960002pt;height:48pt;mso-position-horizontal-relative:page;mso-position-vertical-relative:paragraph;z-index:-15970" type="#_x0000_t202" filled="f" stroked="f">
            <v:textbox inset="0,0,0,0">
              <w:txbxContent>
                <w:p>
                  <w:pPr>
                    <w:spacing w:before="0" w:after="0" w:line="960" w:lineRule="exact"/>
                    <w:ind w:right="-184"/>
                    <w:jc w:val="left"/>
                    <w:rPr>
                      <w:rFonts w:ascii="Times New Roman" w:hAnsi="Times New Roman" w:cs="Times New Roman" w:eastAsia="Times New Roman"/>
                      <w:sz w:val="96"/>
                      <w:szCs w:val="9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2A2A2A"/>
                      <w:spacing w:val="0"/>
                      <w:w w:val="179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106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-2"/>
          <w:w w:val="10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6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41"/>
          <w:w w:val="10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</w:r>
      <w:r>
        <w:rPr>
          <w:rFonts w:ascii="Arial" w:hAnsi="Arial" w:cs="Arial" w:eastAsia="Arial"/>
          <w:sz w:val="26"/>
          <w:szCs w:val="26"/>
          <w:color w:val="C3C3C3"/>
          <w:spacing w:val="0"/>
          <w:w w:val="238"/>
          <w:position w:val="13"/>
        </w:rPr>
        <w:t>-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49" w:lineRule="exact"/>
        <w:ind w:left="3713" w:right="4224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7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6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7"/>
        </w:rPr>
        <w:t>BAŞKANLI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7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0"/>
          <w:w w:val="107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16" w:after="0" w:line="230" w:lineRule="exact"/>
        <w:ind w:left="860" w:right="-20"/>
        <w:jc w:val="left"/>
        <w:tabs>
          <w:tab w:pos="32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6"/>
          <w:szCs w:val="16"/>
          <w:color w:val="2A2A2A"/>
          <w:spacing w:val="0"/>
          <w:w w:val="100"/>
          <w:position w:val="-1"/>
        </w:rPr>
        <w:t>!ZMIR</w:t>
      </w:r>
      <w:r>
        <w:rPr>
          <w:rFonts w:ascii="Arial" w:hAnsi="Arial" w:cs="Arial" w:eastAsia="Arial"/>
          <w:sz w:val="16"/>
          <w:szCs w:val="16"/>
          <w:color w:val="2A2A2A"/>
          <w:spacing w:val="-14"/>
          <w:w w:val="1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2A2A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6"/>
          <w:szCs w:val="16"/>
          <w:color w:val="2A2A2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6"/>
          <w:position w:val="0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7" w:lineRule="exact"/>
        <w:ind w:left="559" w:right="4921"/>
        <w:jc w:val="center"/>
        <w:tabs>
          <w:tab w:pos="43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.980488pt;margin-top:7.590116pt;width:46.424619pt;height:7pt;mso-position-horizontal-relative:page;mso-position-vertical-relative:paragraph;z-index:-15968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14"/>
                      <w:szCs w:val="14"/>
                      <w:color w:val="3D3F3F"/>
                      <w:spacing w:val="0"/>
                      <w:w w:val="109"/>
                    </w:rPr>
                    <w:t>BELE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3D3F3F"/>
                      <w:spacing w:val="0"/>
                      <w:w w:val="109"/>
                    </w:rPr>
                    <w:t>D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3D3F3F"/>
                      <w:spacing w:val="42"/>
                      <w:w w:val="109"/>
                    </w:rPr>
                    <w:t> 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2A2A2A"/>
                      <w:spacing w:val="0"/>
                      <w:w w:val="109"/>
                    </w:rPr>
                    <w:t>YESI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2A2A2A"/>
          <w:spacing w:val="0"/>
          <w:w w:val="100"/>
          <w:position w:val="6"/>
        </w:rPr>
        <w:t>BÜYÜK</w:t>
      </w:r>
      <w:r>
        <w:rPr>
          <w:rFonts w:ascii="Arial" w:hAnsi="Arial" w:cs="Arial" w:eastAsia="Arial"/>
          <w:sz w:val="17"/>
          <w:szCs w:val="17"/>
          <w:color w:val="2A2A2A"/>
          <w:spacing w:val="-6"/>
          <w:w w:val="100"/>
          <w:position w:val="6"/>
        </w:rPr>
        <w:t> </w:t>
      </w:r>
      <w:r>
        <w:rPr>
          <w:rFonts w:ascii="Arial" w:hAnsi="Arial" w:cs="Arial" w:eastAsia="Arial"/>
          <w:sz w:val="17"/>
          <w:szCs w:val="17"/>
          <w:color w:val="2A2A2A"/>
          <w:spacing w:val="0"/>
          <w:w w:val="100"/>
          <w:position w:val="6"/>
        </w:rPr>
        <w:t>E</w:t>
      </w:r>
      <w:r>
        <w:rPr>
          <w:rFonts w:ascii="Arial" w:hAnsi="Arial" w:cs="Arial" w:eastAsia="Arial"/>
          <w:sz w:val="17"/>
          <w:szCs w:val="17"/>
          <w:color w:val="2A2A2A"/>
          <w:spacing w:val="-18"/>
          <w:w w:val="100"/>
          <w:position w:val="6"/>
        </w:rPr>
        <w:t>H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6"/>
        </w:rPr>
        <w:t>IR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5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2" w:after="0" w:line="240" w:lineRule="auto"/>
        <w:ind w:left="115" w:right="-20"/>
        <w:jc w:val="left"/>
        <w:tabs>
          <w:tab w:pos="1460" w:val="left"/>
          <w:tab w:pos="3100" w:val="left"/>
          <w:tab w:pos="5440" w:val="left"/>
          <w:tab w:pos="7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2"/>
        </w:rPr>
        <w:t>Pla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28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9"/>
          <w:w w:val="12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9"/>
          <w:position w:val="1"/>
        </w:rPr>
        <w:t>23.05.20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9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7"/>
          <w:w w:val="9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3"/>
          <w:position w:val="0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0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5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5"/>
          <w:w w:val="95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4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81"/>
          <w:position w:val="0"/>
        </w:rPr>
        <w:t>!Bi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81818"/>
          <w:spacing w:val="0"/>
          <w:w w:val="92"/>
          <w:position w:val="0"/>
        </w:rPr>
        <w:t>ldirim</w:t>
      </w:r>
      <w:r>
        <w:rPr>
          <w:rFonts w:ascii="Times New Roman" w:hAnsi="Times New Roman" w:cs="Times New Roman" w:eastAsia="Times New Roman"/>
          <w:sz w:val="20"/>
          <w:szCs w:val="20"/>
          <w:color w:val="181818"/>
          <w:spacing w:val="16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ı2:08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trei:023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293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88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00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2" w:lineRule="exact"/>
        <w:ind w:left="134" w:right="-20"/>
        <w:jc w:val="left"/>
        <w:tabs>
          <w:tab w:pos="1460" w:val="left"/>
          <w:tab w:pos="3100" w:val="left"/>
          <w:tab w:pos="4460" w:val="left"/>
          <w:tab w:pos="5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3"/>
          <w:position w:val="2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"/>
          <w:w w:val="93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128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-29"/>
          <w:w w:val="12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23.05.20ı7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3"/>
          <w:position w:val="1"/>
        </w:rPr>
        <w:t>!Kayıt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:3400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1"/>
          <w:position w:val="0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7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Alan: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7"/>
          <w:position w:val="0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2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Santral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left="13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4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94"/>
        </w:rPr>
        <w:t>Hürriyet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Mh.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ıo6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Sk.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No:5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7"/>
        </w:rPr>
        <w:t>Gaziemi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8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2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85"/>
          <w:i/>
        </w:rPr>
        <w:t>1</w:t>
      </w:r>
      <w:r>
        <w:rPr>
          <w:rFonts w:ascii="Arial" w:hAnsi="Arial" w:cs="Arial" w:eastAsia="Arial"/>
          <w:sz w:val="20"/>
          <w:szCs w:val="20"/>
          <w:color w:val="2A2A2A"/>
          <w:spacing w:val="-5"/>
          <w:w w:val="85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40" w:lineRule="auto"/>
        <w:ind w:left="134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3"/>
          <w:position w:val="1"/>
        </w:rPr>
        <w:t>Doğru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2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0"/>
          <w:position w:val="0"/>
        </w:rPr>
        <w:t>HUrriyet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Mh.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ıo6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Sk.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No:5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7"/>
          <w:position w:val="0"/>
        </w:rPr>
        <w:t>Gaziemi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8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33"/>
          <w:w w:val="100"/>
          <w:position w:val="0"/>
        </w:rPr>
        <w:t> </w:t>
      </w:r>
      <w:r>
        <w:rPr>
          <w:rFonts w:ascii="Arial" w:hAnsi="Arial" w:cs="Arial" w:eastAsia="Arial"/>
          <w:sz w:val="21"/>
          <w:szCs w:val="21"/>
          <w:color w:val="3D3F3F"/>
          <w:spacing w:val="0"/>
          <w:w w:val="88"/>
          <w:i/>
          <w:position w:val="0"/>
        </w:rPr>
        <w:t>1</w:t>
      </w:r>
      <w:r>
        <w:rPr>
          <w:rFonts w:ascii="Arial" w:hAnsi="Arial" w:cs="Arial" w:eastAsia="Arial"/>
          <w:sz w:val="21"/>
          <w:szCs w:val="21"/>
          <w:color w:val="3D3F3F"/>
          <w:spacing w:val="-6"/>
          <w:w w:val="88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4" w:lineRule="exact"/>
        <w:ind w:left="115" w:right="-20"/>
        <w:jc w:val="left"/>
        <w:tabs>
          <w:tab w:pos="1460" w:val="left"/>
          <w:tab w:pos="3980" w:val="left"/>
          <w:tab w:pos="6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83"/>
        </w:rPr>
        <w:t>!Yangı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6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83"/>
        </w:rPr>
        <w:t>TUrU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9"/>
          <w:w w:val="12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4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4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2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Sroıfı: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Sınıfı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7"/>
          <w:position w:val="-1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7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9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Sebebi: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Açı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100"/>
          <w:position w:val="-1"/>
        </w:rPr>
        <w:t>Ateş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6" w:lineRule="exact"/>
        <w:ind w:left="115" w:right="-20"/>
        <w:jc w:val="left"/>
        <w:tabs>
          <w:tab w:pos="3600" w:val="left"/>
          <w:tab w:pos="6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2A2A2A"/>
          <w:w w:val="52"/>
        </w:rPr>
        <w:t>I</w:t>
      </w:r>
      <w:r>
        <w:rPr>
          <w:rFonts w:ascii="Times New Roman" w:hAnsi="Times New Roman" w:cs="Times New Roman" w:eastAsia="Times New Roman"/>
          <w:sz w:val="25"/>
          <w:szCs w:val="25"/>
          <w:color w:val="2A2A2A"/>
          <w:spacing w:val="13"/>
          <w:w w:val="52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7"/>
        </w:rPr>
        <w:t>angı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7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29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A2A2A"/>
          <w:spacing w:val="5"/>
          <w:w w:val="235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9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2A2A2A"/>
          <w:spacing w:val="0"/>
          <w:w w:val="95"/>
          <w:position w:val="2"/>
        </w:rPr>
        <w:t>Yapını</w:t>
      </w:r>
      <w:r>
        <w:rPr>
          <w:rFonts w:ascii="Arial" w:hAnsi="Arial" w:cs="Arial" w:eastAsia="Arial"/>
          <w:sz w:val="17"/>
          <w:szCs w:val="17"/>
          <w:color w:val="2A2A2A"/>
          <w:spacing w:val="0"/>
          <w:w w:val="95"/>
          <w:position w:val="2"/>
        </w:rPr>
        <w:t>n</w:t>
      </w:r>
      <w:r>
        <w:rPr>
          <w:rFonts w:ascii="Arial" w:hAnsi="Arial" w:cs="Arial" w:eastAsia="Arial"/>
          <w:sz w:val="17"/>
          <w:szCs w:val="17"/>
          <w:color w:val="2A2A2A"/>
          <w:spacing w:val="-2"/>
          <w:w w:val="95"/>
          <w:position w:val="2"/>
        </w:rPr>
        <w:t> </w:t>
      </w:r>
      <w:r>
        <w:rPr>
          <w:rFonts w:ascii="Arial" w:hAnsi="Arial" w:cs="Arial" w:eastAsia="Arial"/>
          <w:sz w:val="17"/>
          <w:szCs w:val="17"/>
          <w:color w:val="2A2A2A"/>
          <w:spacing w:val="0"/>
          <w:w w:val="100"/>
          <w:position w:val="2"/>
        </w:rPr>
        <w:t>Şekli:</w:t>
      </w:r>
      <w:r>
        <w:rPr>
          <w:rFonts w:ascii="Arial" w:hAnsi="Arial" w:cs="Arial" w:eastAsia="Arial"/>
          <w:sz w:val="17"/>
          <w:szCs w:val="17"/>
          <w:color w:val="2A2A2A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7"/>
          <w:szCs w:val="17"/>
          <w:color w:val="2A2A2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4"/>
          <w:position w:val="-1"/>
        </w:rPr>
        <w:t>Kullaıum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4"/>
          <w:position w:val="-1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6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Mesken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left="3604" w:right="-20"/>
        <w:jc w:val="left"/>
        <w:tabs>
          <w:tab w:pos="5360" w:val="left"/>
          <w:tab w:pos="6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6.9561pt;margin-top:4.569163pt;width:3.6564pt;height:24pt;mso-position-horizontal-relative:page;mso-position-vertical-relative:paragraph;z-index:-15969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181818"/>
                      <w:spacing w:val="0"/>
                      <w:w w:val="5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Betonanne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100"/>
        </w:rPr>
        <w:t>gir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100"/>
        </w:rPr>
        <w:t>Ahşap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Diğer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362" w:lineRule="exact"/>
        <w:ind w:left="3869" w:right="5162"/>
        <w:jc w:val="center"/>
        <w:tabs>
          <w:tab w:pos="4980" w:val="left"/>
          <w:tab w:pos="5760" w:val="left"/>
        </w:tabs>
        <w:rPr>
          <w:rFonts w:ascii="Arial" w:hAnsi="Arial" w:cs="Arial" w:eastAsia="Arial"/>
          <w:sz w:val="29"/>
          <w:szCs w:val="29"/>
        </w:rPr>
      </w:pPr>
      <w:rPr/>
      <w:r>
        <w:rPr>
          <w:rFonts w:ascii="Arial" w:hAnsi="Arial" w:cs="Arial" w:eastAsia="Arial"/>
          <w:sz w:val="16"/>
          <w:szCs w:val="16"/>
          <w:color w:val="2A2A2A"/>
          <w:spacing w:val="0"/>
          <w:w w:val="100"/>
          <w:position w:val="5"/>
        </w:rPr>
        <w:t>X</w:t>
      </w:r>
      <w:r>
        <w:rPr>
          <w:rFonts w:ascii="Arial" w:hAnsi="Arial" w:cs="Arial" w:eastAsia="Arial"/>
          <w:sz w:val="16"/>
          <w:szCs w:val="16"/>
          <w:color w:val="2A2A2A"/>
          <w:spacing w:val="-38"/>
          <w:w w:val="100"/>
          <w:position w:val="5"/>
        </w:rPr>
        <w:t> </w:t>
      </w:r>
      <w:r>
        <w:rPr>
          <w:rFonts w:ascii="Arial" w:hAnsi="Arial" w:cs="Arial" w:eastAsia="Arial"/>
          <w:sz w:val="16"/>
          <w:szCs w:val="16"/>
          <w:color w:val="2A2A2A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6"/>
          <w:szCs w:val="16"/>
          <w:color w:val="2A2A2A"/>
          <w:spacing w:val="0"/>
          <w:w w:val="100"/>
          <w:position w:val="5"/>
        </w:rPr>
      </w:r>
      <w:r>
        <w:rPr>
          <w:rFonts w:ascii="Arial" w:hAnsi="Arial" w:cs="Arial" w:eastAsia="Arial"/>
          <w:sz w:val="38"/>
          <w:szCs w:val="38"/>
          <w:color w:val="181818"/>
          <w:spacing w:val="0"/>
          <w:w w:val="336"/>
          <w:position w:val="-1"/>
        </w:rPr>
        <w:t>i</w:t>
      </w:r>
      <w:r>
        <w:rPr>
          <w:rFonts w:ascii="Arial" w:hAnsi="Arial" w:cs="Arial" w:eastAsia="Arial"/>
          <w:sz w:val="38"/>
          <w:szCs w:val="38"/>
          <w:color w:val="18181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181818"/>
          <w:spacing w:val="0"/>
          <w:w w:val="100"/>
          <w:position w:val="-1"/>
        </w:rPr>
      </w:r>
      <w:r>
        <w:rPr>
          <w:rFonts w:ascii="Arial" w:hAnsi="Arial" w:cs="Arial" w:eastAsia="Arial"/>
          <w:sz w:val="29"/>
          <w:szCs w:val="29"/>
          <w:color w:val="181818"/>
          <w:spacing w:val="0"/>
          <w:w w:val="130"/>
          <w:position w:val="5"/>
        </w:rPr>
        <w:t>j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ind w:left="115" w:right="-20"/>
        <w:jc w:val="left"/>
        <w:tabs>
          <w:tab w:pos="2100" w:val="left"/>
          <w:tab w:pos="5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89"/>
          <w:position w:val="2"/>
        </w:rPr>
        <w:t>!Yana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89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8"/>
          <w:w w:val="89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Rasim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KURTULUŞ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lKiracı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4"/>
          <w:position w:val="1"/>
        </w:rPr>
        <w:t>Rasim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5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KURTULUŞ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left="211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85"/>
        </w:rPr>
        <w:t>lAmiri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0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100"/>
        </w:rPr>
        <w:t>:Çv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Aziz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100"/>
        </w:rPr>
        <w:t>ÜNSALAN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25" w:lineRule="exact"/>
        <w:ind w:left="2119" w:right="-20"/>
        <w:jc w:val="left"/>
        <w:tabs>
          <w:tab w:pos="4680" w:val="left"/>
          <w:tab w:pos="7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88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8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27"/>
          <w:position w:val="-1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27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24"/>
          <w:w w:val="12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:ı2:09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arı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5"/>
          <w:position w:val="0"/>
        </w:rPr>
        <w:t>:ı2:15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400" w:right="380"/>
        </w:sectPr>
      </w:pPr>
      <w:rPr/>
    </w:p>
    <w:p>
      <w:pPr>
        <w:spacing w:before="0" w:after="0" w:line="204" w:lineRule="exact"/>
        <w:ind w:left="134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4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76"/>
          <w:position w:val="-1"/>
        </w:rPr>
        <w:t>IA.raç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8"/>
          <w:w w:val="7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1123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400" w:right="380"/>
          <w:cols w:num="2" w:equalWidth="0">
            <w:col w:w="603" w:space="1516"/>
            <w:col w:w="9021"/>
          </w:cols>
        </w:sectPr>
      </w:pPr>
      <w:rPr/>
    </w:p>
    <w:p>
      <w:pPr>
        <w:spacing w:before="0" w:after="0" w:line="255" w:lineRule="exact"/>
        <w:ind w:left="134" w:right="-20"/>
        <w:jc w:val="left"/>
        <w:tabs>
          <w:tab w:pos="4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93"/>
          <w:position w:val="-1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93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15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4667" w:right="-20"/>
        <w:jc w:val="left"/>
        <w:tabs>
          <w:tab w:pos="7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63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2"/>
          <w:w w:val="6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ı2: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1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52" w:lineRule="auto"/>
        <w:ind w:left="2138" w:right="3476" w:firstLine="2515"/>
        <w:jc w:val="left"/>
        <w:tabs>
          <w:tab w:pos="3580" w:val="left"/>
          <w:tab w:pos="4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96"/>
        </w:rPr>
        <w:t>Eınniyet-Jandanna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11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ı2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6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6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5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86"/>
        </w:rPr>
        <w:t>Dol!:algaz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6" w:lineRule="exact"/>
        <w:ind w:left="139" w:right="-20"/>
        <w:jc w:val="left"/>
        <w:tabs>
          <w:tab w:pos="4620" w:val="left"/>
          <w:tab w:pos="7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4"/>
          <w:position w:val="1"/>
        </w:rPr>
        <w:t>Yardımcı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3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27"/>
          <w:position w:val="0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27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8"/>
          <w:w w:val="12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ı2:08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76"/>
          <w:position w:val="0"/>
        </w:rPr>
        <w:t>IA.raç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5"/>
          <w:w w:val="7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6"/>
          <w:position w:val="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33"/>
          <w:w w:val="12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4"/>
          <w:position w:val="0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4"/>
          <w:position w:val="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8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4"/>
          <w:position w:val="0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left="213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88"/>
        </w:rPr>
        <w:t>DönOş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13:20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uto"/>
        <w:ind w:left="2119" w:right="-20"/>
        <w:jc w:val="left"/>
        <w:tabs>
          <w:tab w:pos="4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rfardıma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  <w:i/>
        </w:rPr>
        <w:t>35</w:t>
      </w:r>
      <w:r>
        <w:rPr>
          <w:rFonts w:ascii="Arial" w:hAnsi="Arial" w:cs="Arial" w:eastAsia="Arial"/>
          <w:sz w:val="19"/>
          <w:szCs w:val="19"/>
          <w:color w:val="2A2A2A"/>
          <w:spacing w:val="-1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7"/>
        </w:rPr>
        <w:t>58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8"/>
          <w:w w:val="97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28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855,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942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2" w:lineRule="auto"/>
        <w:ind w:left="134" w:right="2436" w:firstLine="2004"/>
        <w:jc w:val="left"/>
        <w:tabs>
          <w:tab w:pos="21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92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92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7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4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97"/>
        </w:rPr>
        <w:t>Çv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97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-17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Milmi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YAVU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Hüseyi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BOZKURT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89"/>
        </w:rPr>
        <w:t>!Yangı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0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6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400" w:right="380"/>
        </w:sectPr>
      </w:pPr>
      <w:rPr/>
    </w:p>
    <w:p>
      <w:pPr>
        <w:spacing w:before="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3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97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-4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3" w:lineRule="exact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144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7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96"/>
        </w:rPr>
        <w:t>Söndürmede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4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6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1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190" w:lineRule="exact"/>
        <w:ind w:right="-20"/>
        <w:jc w:val="left"/>
        <w:tabs>
          <w:tab w:pos="1880" w:val="left"/>
          <w:tab w:pos="33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81"/>
          <w:position w:val="-4"/>
        </w:rPr>
        <w:t>!Su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8"/>
          <w:w w:val="81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4"/>
        </w:rPr>
        <w:t>nı3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78"/>
          <w:position w:val="-4"/>
        </w:rPr>
        <w:t>IKöı&gt;ll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78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5"/>
          <w:w w:val="78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7"/>
          <w:position w:val="-4"/>
        </w:rPr>
        <w:t>IK.K.T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7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4"/>
          <w:w w:val="97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70"/>
          <w:position w:val="-4"/>
        </w:rPr>
        <w:t>K_g.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10" w:lineRule="exact"/>
        <w:ind w:right="-20"/>
        <w:jc w:val="left"/>
        <w:tabs>
          <w:tab w:pos="1880" w:val="left"/>
          <w:tab w:pos="34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27"/>
          <w:szCs w:val="27"/>
          <w:color w:val="2A2A2A"/>
          <w:spacing w:val="0"/>
          <w:w w:val="73"/>
          <w:position w:val="-1"/>
        </w:rPr>
        <w:t>k</w:t>
      </w:r>
      <w:r>
        <w:rPr>
          <w:rFonts w:ascii="Arial" w:hAnsi="Arial" w:cs="Arial" w:eastAsia="Arial"/>
          <w:sz w:val="27"/>
          <w:szCs w:val="27"/>
          <w:color w:val="2A2A2A"/>
          <w:spacing w:val="-44"/>
          <w:w w:val="73"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2A2A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7"/>
          <w:szCs w:val="27"/>
          <w:color w:val="2A2A2A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2A2A2A"/>
          <w:spacing w:val="0"/>
          <w:w w:val="73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2A2A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2A2A2A"/>
          <w:spacing w:val="0"/>
          <w:w w:val="73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400" w:right="380"/>
          <w:cols w:num="2" w:equalWidth="0">
            <w:col w:w="2336" w:space="2294"/>
            <w:col w:w="6510"/>
          </w:cols>
        </w:sectPr>
      </w:pPr>
      <w:rPr/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6" w:lineRule="exact"/>
        <w:ind w:left="134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2"/>
          <w:position w:val="-1"/>
        </w:rPr>
        <w:t>SöndUrıne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6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Od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içerisinde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muhteli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yiyecekler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perde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1000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kg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odun,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ünitesi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3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100"/>
          <w:position w:val="-1"/>
        </w:rPr>
        <w:t>adet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ahşa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malzeme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dolabı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tamame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yanma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61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61"/>
          <w:position w:val="-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3"/>
          <w:w w:val="6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adet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pencere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adet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kapı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tesisatları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tamamen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400" w:right="380"/>
          <w:cols w:num="2" w:equalWidth="0">
            <w:col w:w="1822" w:space="316"/>
            <w:col w:w="9002"/>
          </w:cols>
        </w:sectPr>
      </w:pPr>
      <w:rPr/>
    </w:p>
    <w:p>
      <w:pPr>
        <w:spacing w:before="0" w:after="0" w:line="227" w:lineRule="exact"/>
        <w:ind w:left="148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4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8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duvarla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tava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seramikle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ısianma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100"/>
        </w:rPr>
        <w:t>Eşyada: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auto"/>
        <w:ind w:left="213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5000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5000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97"/>
        </w:rPr>
        <w:t>Toplamda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77"/>
        </w:rPr>
        <w:t>:ıOOO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77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1"/>
          <w:w w:val="7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213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85"/>
        </w:rPr>
        <w:t>jYangı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2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6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5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6"/>
        </w:rPr>
        <w:t>betonarme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çatı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5"/>
        </w:rPr>
        <w:t>kısmındaki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5"/>
        </w:rPr>
        <w:t>mutfa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5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olarak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auto"/>
        <w:ind w:left="134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0"/>
        </w:rPr>
        <w:t>!Yangı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8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89"/>
        </w:rPr>
        <w:t>ı&lt;ullanıla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8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od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içerisinde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88"/>
        </w:rPr>
        <w:t>görilimU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88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8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6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6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6"/>
        </w:rPr>
        <w:t>soruşturma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6"/>
        </w:rPr>
        <w:t>neticesinde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5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sahibinin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3" w:lineRule="exact"/>
        <w:ind w:left="219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100"/>
        </w:rPr>
        <w:t>eya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görereçel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6"/>
        </w:rPr>
        <w:t>yapılırke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6"/>
        </w:rPr>
        <w:t>vaziyetteki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ocağa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6"/>
        </w:rPr>
        <w:t>rüzgarı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6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6"/>
        </w:rPr>
        <w:t>etkisiyle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6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5"/>
        </w:rPr>
        <w:t>perdeleri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5"/>
        </w:rPr>
        <w:t>tema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5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219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100"/>
        </w:rPr>
        <w:t>onuc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122"/>
        </w:rPr>
        <w:t>çıktı</w:t>
      </w:r>
      <w:r>
        <w:rPr>
          <w:rFonts w:ascii="Times New Roman" w:hAnsi="Times New Roman" w:cs="Times New Roman" w:eastAsia="Times New Roman"/>
          <w:sz w:val="20"/>
          <w:szCs w:val="20"/>
          <w:color w:val="181818"/>
          <w:spacing w:val="0"/>
          <w:w w:val="5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18181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varılmııbr.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134" w:right="-20"/>
        <w:jc w:val="left"/>
        <w:tabs>
          <w:tab w:pos="2120" w:val="left"/>
          <w:tab w:pos="6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1"/>
        </w:rPr>
        <w:t>!Sigortalı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7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Sirketi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89"/>
        </w:rPr>
        <w:t>!Bedel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5"/>
          <w:w w:val="8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66769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08" w:lineRule="exact"/>
        <w:ind w:left="13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87"/>
          <w:position w:val="-2"/>
        </w:rPr>
        <w:t>iAraç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9"/>
          <w:w w:val="87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2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2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84" w:lineRule="exact"/>
        <w:ind w:left="134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30"/>
          <w:szCs w:val="30"/>
          <w:color w:val="2A2A2A"/>
          <w:w w:val="54"/>
          <w:position w:val="1"/>
        </w:rPr>
        <w:t>l</w:t>
      </w:r>
      <w:r>
        <w:rPr>
          <w:rFonts w:ascii="Arial" w:hAnsi="Arial" w:cs="Arial" w:eastAsia="Arial"/>
          <w:sz w:val="30"/>
          <w:szCs w:val="30"/>
          <w:color w:val="2A2A2A"/>
          <w:spacing w:val="3"/>
          <w:w w:val="54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7"/>
          <w:position w:val="1"/>
        </w:rPr>
        <w:t>angı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8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5"/>
          <w:position w:val="1"/>
        </w:rPr>
        <w:t>Rasiı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5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5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5"/>
          <w:position w:val="1"/>
        </w:rPr>
        <w:t>KURTULUŞ'a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7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edildi.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98" w:lineRule="exact"/>
        <w:ind w:left="13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[reslim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3" w:lineRule="exact"/>
        <w:ind w:left="157" w:right="-20"/>
        <w:jc w:val="left"/>
        <w:tabs>
          <w:tab w:pos="2120" w:val="left"/>
          <w:tab w:pos="59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79"/>
          <w:position w:val="-1"/>
        </w:rPr>
        <w:t>Eı.-:•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79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79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79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23"/>
          <w:w w:val="79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Döntış!l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</w:r>
      <w:r>
        <w:rPr>
          <w:rFonts w:ascii="Arial" w:hAnsi="Arial" w:cs="Arial" w:eastAsia="Arial"/>
          <w:sz w:val="27"/>
          <w:szCs w:val="27"/>
          <w:color w:val="2A2A2A"/>
          <w:spacing w:val="0"/>
          <w:w w:val="81"/>
          <w:position w:val="-3"/>
        </w:rPr>
        <w:t>I</w:t>
      </w:r>
      <w:r>
        <w:rPr>
          <w:rFonts w:ascii="Arial" w:hAnsi="Arial" w:cs="Arial" w:eastAsia="Arial"/>
          <w:sz w:val="27"/>
          <w:szCs w:val="27"/>
          <w:color w:val="2A2A2A"/>
          <w:spacing w:val="-9"/>
          <w:w w:val="81"/>
          <w:position w:val="-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3"/>
          <w:position w:val="-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4"/>
          <w:position w:val="-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62"/>
          <w:position w:val="-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3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3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49"/>
          <w:position w:val="-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2"/>
        </w:rPr>
        <w:t>23.05.20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2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89"/>
          <w:position w:val="-2"/>
        </w:rPr>
        <w:t>!Saati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2"/>
          <w:w w:val="89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2"/>
        </w:rPr>
        <w:t>13:24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" w:lineRule="atLeast"/>
        <w:ind w:left="134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D3F3F"/>
          <w:spacing w:val="0"/>
          <w:w w:val="158"/>
        </w:rPr>
        <w:t>F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400" w:right="380"/>
        </w:sectPr>
      </w:pPr>
      <w:rPr/>
    </w:p>
    <w:p>
      <w:pPr>
        <w:spacing w:before="0" w:after="0" w:line="156" w:lineRule="exact"/>
        <w:ind w:left="471" w:right="-70"/>
        <w:jc w:val="left"/>
        <w:tabs>
          <w:tab w:pos="1040" w:val="left"/>
          <w:tab w:pos="1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100"/>
          <w:position w:val="1"/>
        </w:rPr>
        <w:t>.sa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80"/>
          <w:position w:val="1"/>
        </w:rPr>
        <w:t>ÖlU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56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0"/>
          <w:position w:val="1"/>
        </w:rPr>
        <w:t>'::iiDE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5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7"/>
          <w:position w:val="1"/>
        </w:rPr>
        <w:t>EK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4"/>
          <w:w w:val="98"/>
          <w:position w:val="1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7"/>
          <w:position w:val="1"/>
        </w:rPr>
        <w:t>P: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64" w:lineRule="exact"/>
        <w:ind w:right="-20"/>
        <w:jc w:val="left"/>
        <w:tabs>
          <w:tab w:pos="48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2A2A2A"/>
          <w:spacing w:val="0"/>
          <w:w w:val="100"/>
          <w:position w:val="2"/>
        </w:rPr>
        <w:t>ı.</w:t>
      </w:r>
      <w:r>
        <w:rPr>
          <w:rFonts w:ascii="Arial" w:hAnsi="Arial" w:cs="Arial" w:eastAsia="Arial"/>
          <w:sz w:val="27"/>
          <w:szCs w:val="27"/>
          <w:color w:val="2A2A2A"/>
          <w:spacing w:val="6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2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5"/>
          <w:position w:val="3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6"/>
          <w:position w:val="3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3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3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400" w:right="380"/>
          <w:cols w:num="3" w:equalWidth="0">
            <w:col w:w="2013" w:space="125"/>
            <w:col w:w="1160" w:space="315"/>
            <w:col w:w="7527"/>
          </w:cols>
        </w:sectPr>
      </w:pPr>
      <w:rPr/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400" w:right="380"/>
        </w:sectPr>
      </w:pPr>
      <w:rPr/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86" w:lineRule="exact"/>
        <w:ind w:left="302"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A2A2A"/>
          <w:spacing w:val="0"/>
          <w:w w:val="127"/>
          <w:position w:val="-2"/>
        </w:rPr>
        <w:t>'ü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89" w:lineRule="exact"/>
        <w:ind w:left="307" w:right="-68"/>
        <w:jc w:val="left"/>
        <w:rPr>
          <w:rFonts w:ascii="Arial" w:hAnsi="Arial" w:cs="Arial" w:eastAsia="Arial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2A2A2A"/>
          <w:spacing w:val="-27"/>
          <w:w w:val="100"/>
          <w:i/>
        </w:rPr>
        <w:t>.</w:t>
      </w:r>
      <w:r>
        <w:rPr>
          <w:rFonts w:ascii="Arial" w:hAnsi="Arial" w:cs="Arial" w:eastAsia="Arial"/>
          <w:sz w:val="8"/>
          <w:szCs w:val="8"/>
          <w:color w:val="2A2A2A"/>
          <w:spacing w:val="-5"/>
          <w:w w:val="100"/>
          <w:position w:val="16"/>
        </w:rPr>
        <w:t>(</w:t>
      </w:r>
      <w:r>
        <w:rPr>
          <w:rFonts w:ascii="Times New Roman" w:hAnsi="Times New Roman" w:cs="Times New Roman" w:eastAsia="Times New Roman"/>
          <w:sz w:val="31"/>
          <w:szCs w:val="31"/>
          <w:color w:val="2A2A2A"/>
          <w:spacing w:val="-145"/>
          <w:w w:val="100"/>
          <w:i/>
          <w:position w:val="0"/>
        </w:rPr>
        <w:t>o</w:t>
      </w:r>
      <w:r>
        <w:rPr>
          <w:rFonts w:ascii="Arial" w:hAnsi="Arial" w:cs="Arial" w:eastAsia="Arial"/>
          <w:sz w:val="8"/>
          <w:szCs w:val="8"/>
          <w:color w:val="2A2A2A"/>
          <w:spacing w:val="0"/>
          <w:w w:val="100"/>
          <w:position w:val="16"/>
        </w:rPr>
        <w:t>1)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right="-20"/>
        <w:jc w:val="left"/>
        <w:tabs>
          <w:tab w:pos="2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5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auto"/>
        <w:ind w:left="2707" w:right="-99"/>
        <w:jc w:val="left"/>
        <w:tabs>
          <w:tab w:pos="616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30"/>
          <w:szCs w:val="30"/>
          <w:color w:val="2A2A2A"/>
          <w:spacing w:val="0"/>
          <w:w w:val="67"/>
          <w:position w:val="-17"/>
        </w:rPr>
        <w:t>2</w:t>
      </w:r>
      <w:r>
        <w:rPr>
          <w:rFonts w:ascii="Times New Roman" w:hAnsi="Times New Roman" w:cs="Times New Roman" w:eastAsia="Times New Roman"/>
          <w:sz w:val="30"/>
          <w:szCs w:val="30"/>
          <w:color w:val="2A2A2A"/>
          <w:spacing w:val="2"/>
          <w:w w:val="67"/>
          <w:position w:val="-17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A2A2A"/>
          <w:spacing w:val="0"/>
          <w:w w:val="67"/>
          <w:position w:val="-17"/>
        </w:rPr>
        <w:t>6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2A2A2A"/>
          <w:spacing w:val="-37"/>
          <w:w w:val="100"/>
          <w:position w:val="-5"/>
        </w:rPr>
        <w:t>1</w:t>
      </w:r>
      <w:r>
        <w:rPr>
          <w:rFonts w:ascii="Arial" w:hAnsi="Arial" w:cs="Arial" w:eastAsia="Arial"/>
          <w:sz w:val="17"/>
          <w:szCs w:val="17"/>
          <w:color w:val="2A2A2A"/>
          <w:spacing w:val="0"/>
          <w:w w:val="100"/>
          <w:position w:val="0"/>
        </w:rPr>
        <w:t>MaJI</w:t>
      </w:r>
      <w:r>
        <w:rPr>
          <w:rFonts w:ascii="Arial" w:hAnsi="Arial" w:cs="Arial" w:eastAsia="Arial"/>
          <w:sz w:val="17"/>
          <w:szCs w:val="17"/>
          <w:color w:val="2A2A2A"/>
          <w:spacing w:val="36"/>
          <w:w w:val="100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2A2A2A"/>
          <w:spacing w:val="0"/>
          <w:w w:val="106"/>
          <w:position w:val="0"/>
        </w:rPr>
        <w:t>JJij7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400" w:right="380"/>
          <w:cols w:num="3" w:equalWidth="0">
            <w:col w:w="475" w:space="1818"/>
            <w:col w:w="6426" w:space="27"/>
            <w:col w:w="2394"/>
          </w:cols>
        </w:sectPr>
      </w:pPr>
      <w:rPr/>
    </w:p>
    <w:p>
      <w:pPr>
        <w:spacing w:before="0" w:after="0" w:line="259" w:lineRule="exact"/>
        <w:ind w:left="284" w:right="-75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2A2A2A"/>
          <w:spacing w:val="0"/>
          <w:w w:val="52"/>
        </w:rPr>
        <w:t>......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84" w:lineRule="exact"/>
        <w:ind w:left="122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2A2A2A"/>
          <w:spacing w:val="0"/>
          <w:w w:val="83"/>
          <w:position w:val="-1"/>
        </w:rPr>
        <w:t>R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62" w:lineRule="exact"/>
        <w:ind w:right="-79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3D3F3F"/>
          <w:spacing w:val="0"/>
          <w:w w:val="79"/>
        </w:rPr>
        <w:t>Güne</w:t>
      </w:r>
      <w:r>
        <w:rPr>
          <w:rFonts w:ascii="Arial" w:hAnsi="Arial" w:cs="Arial" w:eastAsia="Arial"/>
          <w:sz w:val="26"/>
          <w:szCs w:val="26"/>
          <w:color w:val="3D3F3F"/>
          <w:spacing w:val="0"/>
          <w:w w:val="79"/>
        </w:rPr>
        <w:t>y</w:t>
      </w:r>
      <w:r>
        <w:rPr>
          <w:rFonts w:ascii="Arial" w:hAnsi="Arial" w:cs="Arial" w:eastAsia="Arial"/>
          <w:sz w:val="26"/>
          <w:szCs w:val="26"/>
          <w:color w:val="3D3F3F"/>
          <w:spacing w:val="19"/>
          <w:w w:val="79"/>
        </w:rPr>
        <w:t> </w:t>
      </w:r>
      <w:r>
        <w:rPr>
          <w:rFonts w:ascii="Arial" w:hAnsi="Arial" w:cs="Arial" w:eastAsia="Arial"/>
          <w:sz w:val="26"/>
          <w:szCs w:val="26"/>
          <w:color w:val="2A2A2A"/>
          <w:spacing w:val="0"/>
          <w:w w:val="79"/>
        </w:rPr>
        <w:t>Bölg</w:t>
      </w:r>
      <w:r>
        <w:rPr>
          <w:rFonts w:ascii="Arial" w:hAnsi="Arial" w:cs="Arial" w:eastAsia="Arial"/>
          <w:sz w:val="26"/>
          <w:szCs w:val="26"/>
          <w:color w:val="2A2A2A"/>
          <w:spacing w:val="0"/>
          <w:w w:val="79"/>
        </w:rPr>
        <w:t>e</w:t>
      </w:r>
      <w:r>
        <w:rPr>
          <w:rFonts w:ascii="Arial" w:hAnsi="Arial" w:cs="Arial" w:eastAsia="Arial"/>
          <w:sz w:val="26"/>
          <w:szCs w:val="26"/>
          <w:color w:val="2A2A2A"/>
          <w:spacing w:val="0"/>
          <w:w w:val="79"/>
        </w:rPr>
        <w:t> </w:t>
      </w:r>
      <w:r>
        <w:rPr>
          <w:rFonts w:ascii="Arial" w:hAnsi="Arial" w:cs="Arial" w:eastAsia="Arial"/>
          <w:sz w:val="26"/>
          <w:szCs w:val="26"/>
          <w:color w:val="2A2A2A"/>
          <w:spacing w:val="2"/>
          <w:w w:val="79"/>
        </w:rPr>
        <w:t> </w:t>
      </w:r>
      <w:r>
        <w:rPr>
          <w:rFonts w:ascii="Arial" w:hAnsi="Arial" w:cs="Arial" w:eastAsia="Arial"/>
          <w:sz w:val="26"/>
          <w:szCs w:val="26"/>
          <w:color w:val="2A2A2A"/>
          <w:spacing w:val="0"/>
          <w:w w:val="79"/>
        </w:rPr>
        <w:t>2</w:t>
      </w:r>
      <w:r>
        <w:rPr>
          <w:rFonts w:ascii="Arial" w:hAnsi="Arial" w:cs="Arial" w:eastAsia="Arial"/>
          <w:sz w:val="26"/>
          <w:szCs w:val="26"/>
          <w:color w:val="2A2A2A"/>
          <w:spacing w:val="0"/>
          <w:w w:val="79"/>
        </w:rPr>
        <w:t>.</w:t>
      </w:r>
      <w:r>
        <w:rPr>
          <w:rFonts w:ascii="Arial" w:hAnsi="Arial" w:cs="Arial" w:eastAsia="Arial"/>
          <w:sz w:val="26"/>
          <w:szCs w:val="26"/>
          <w:color w:val="2A2A2A"/>
          <w:spacing w:val="-14"/>
          <w:w w:val="79"/>
        </w:rPr>
        <w:t> </w:t>
      </w:r>
      <w:r>
        <w:rPr>
          <w:rFonts w:ascii="Arial" w:hAnsi="Arial" w:cs="Arial" w:eastAsia="Arial"/>
          <w:sz w:val="26"/>
          <w:szCs w:val="26"/>
          <w:color w:val="2A2A2A"/>
          <w:spacing w:val="0"/>
          <w:w w:val="85"/>
        </w:rPr>
        <w:t>Posta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1.034149pt;margin-top:-5.223607pt;width:28.693682pt;height:34pt;mso-position-horizontal-relative:page;mso-position-vertical-relative:paragraph;z-index:-15967" type="#_x0000_t202" filled="f" stroked="f">
            <v:textbox inset="0,0,0,0">
              <w:txbxContent>
                <w:p>
                  <w:pPr>
                    <w:spacing w:before="0" w:after="0" w:line="680" w:lineRule="exact"/>
                    <w:ind w:right="-142"/>
                    <w:jc w:val="left"/>
                    <w:rPr>
                      <w:rFonts w:ascii="Times New Roman" w:hAnsi="Times New Roman" w:cs="Times New Roman" w:eastAsia="Times New Roman"/>
                      <w:sz w:val="68"/>
                      <w:szCs w:val="68"/>
                    </w:rPr>
                  </w:pPr>
                  <w:rPr/>
                  <w:r>
                    <w:rPr>
                      <w:rFonts w:ascii="Arial" w:hAnsi="Arial" w:cs="Arial" w:eastAsia="Arial"/>
                      <w:sz w:val="22"/>
                      <w:szCs w:val="22"/>
                      <w:color w:val="AAACAA"/>
                      <w:w w:val="65"/>
                      <w:position w:val="-1"/>
                    </w:rPr>
                    <w:t>,.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AAACAA"/>
                      <w:spacing w:val="-43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909191"/>
                      <w:spacing w:val="0"/>
                      <w:w w:val="92"/>
                      <w:position w:val="-1"/>
                    </w:rPr>
                    <w:t>'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909191"/>
                      <w:spacing w:val="-43"/>
                      <w:w w:val="92"/>
                      <w:position w:val="-1"/>
                    </w:rPr>
                    <w:t>f</w:t>
                  </w:r>
                  <w:r>
                    <w:rPr>
                      <w:rFonts w:ascii="Times New Roman" w:hAnsi="Times New Roman" w:cs="Times New Roman" w:eastAsia="Times New Roman"/>
                      <w:sz w:val="68"/>
                      <w:szCs w:val="68"/>
                      <w:color w:val="AAACAA"/>
                      <w:spacing w:val="0"/>
                      <w:w w:val="26"/>
                      <w:position w:val="0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68"/>
                      <w:szCs w:val="68"/>
                      <w:color w:val="AAACAA"/>
                      <w:spacing w:val="-53"/>
                      <w:w w:val="26"/>
                      <w:position w:val="0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68"/>
                      <w:szCs w:val="68"/>
                      <w:color w:val="909191"/>
                      <w:spacing w:val="-67"/>
                      <w:w w:val="34"/>
                      <w:position w:val="0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68"/>
                      <w:szCs w:val="68"/>
                      <w:color w:val="909191"/>
                      <w:spacing w:val="-93"/>
                      <w:w w:val="34"/>
                      <w:position w:val="0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68"/>
                      <w:szCs w:val="68"/>
                      <w:color w:val="AAACAA"/>
                      <w:spacing w:val="-48"/>
                      <w:w w:val="37"/>
                      <w:position w:val="0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68"/>
                      <w:szCs w:val="68"/>
                      <w:color w:val="909191"/>
                      <w:spacing w:val="-52"/>
                      <w:w w:val="60"/>
                      <w:position w:val="0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68"/>
                      <w:szCs w:val="68"/>
                      <w:color w:val="74777C"/>
                      <w:spacing w:val="-145"/>
                      <w:w w:val="75"/>
                      <w:position w:val="0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68"/>
                      <w:szCs w:val="6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15" w:lineRule="exact"/>
        <w:ind w:left="609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pict>
          <v:group style="position:absolute;margin-left:507.395142pt;margin-top:19.400785pt;width:.1pt;height:7.584812pt;mso-position-horizontal-relative:page;mso-position-vertical-relative:paragraph;z-index:-15971" coordorigin="10148,388" coordsize="2,152">
            <v:shape style="position:absolute;left:10148;top:388;width:2;height:152" coordorigin="10148,388" coordsize="0,152" path="m10148,540l10148,388e" filled="f" stroked="t" strokeweight="2.341463pt" strokecolor="#484F93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0.195129pt;margin-top:15.538689pt;width:130.214474pt;height:42.5pt;mso-position-horizontal-relative:page;mso-position-vertical-relative:paragraph;z-index:-15966" type="#_x0000_t202" filled="f" stroked="f">
            <v:textbox inset="0,0,0,0">
              <w:txbxContent>
                <w:p>
                  <w:pPr>
                    <w:spacing w:before="0" w:after="0" w:line="850" w:lineRule="exact"/>
                    <w:ind w:right="-168"/>
                    <w:jc w:val="left"/>
                    <w:tabs>
                      <w:tab w:pos="2000" w:val="left"/>
                    </w:tabs>
                    <w:rPr>
                      <w:rFonts w:ascii="Arial" w:hAnsi="Arial" w:cs="Arial" w:eastAsia="Arial"/>
                      <w:sz w:val="85"/>
                      <w:szCs w:val="8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0"/>
                      <w:szCs w:val="70"/>
                      <w:color w:val="909191"/>
                      <w:spacing w:val="-65"/>
                      <w:w w:val="31"/>
                      <w:i/>
                      <w:position w:val="-1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70"/>
                      <w:szCs w:val="70"/>
                      <w:color w:val="74777C"/>
                      <w:spacing w:val="0"/>
                      <w:w w:val="214"/>
                      <w:i/>
                      <w:position w:val="-1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70"/>
                      <w:szCs w:val="70"/>
                      <w:color w:val="494D6B"/>
                      <w:spacing w:val="0"/>
                      <w:w w:val="36"/>
                      <w:i/>
                      <w:position w:val="-1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70"/>
                      <w:szCs w:val="70"/>
                      <w:color w:val="494D6B"/>
                      <w:spacing w:val="0"/>
                      <w:w w:val="37"/>
                      <w:i/>
                      <w:position w:val="-1"/>
                    </w:rPr>
                    <w:t>;</w:t>
                  </w:r>
                  <w:r>
                    <w:rPr>
                      <w:rFonts w:ascii="Times New Roman" w:hAnsi="Times New Roman" w:cs="Times New Roman" w:eastAsia="Times New Roman"/>
                      <w:sz w:val="70"/>
                      <w:szCs w:val="70"/>
                      <w:color w:val="494D6B"/>
                      <w:spacing w:val="0"/>
                      <w:w w:val="100"/>
                      <w:i/>
                      <w:position w:val="-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70"/>
                      <w:szCs w:val="70"/>
                      <w:color w:val="494D6B"/>
                      <w:spacing w:val="0"/>
                      <w:w w:val="100"/>
                      <w:i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85"/>
                      <w:szCs w:val="85"/>
                      <w:color w:val="74777C"/>
                      <w:spacing w:val="0"/>
                      <w:w w:val="313"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5"/>
                      <w:szCs w:val="8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2"/>
          <w:szCs w:val="22"/>
          <w:color w:val="909191"/>
          <w:spacing w:val="-37"/>
          <w:w w:val="93"/>
          <w:position w:val="-3"/>
        </w:rPr>
        <w:t>·</w:t>
      </w:r>
      <w:r>
        <w:rPr>
          <w:rFonts w:ascii="Arial" w:hAnsi="Arial" w:cs="Arial" w:eastAsia="Arial"/>
          <w:sz w:val="22"/>
          <w:szCs w:val="22"/>
          <w:color w:val="AAACAA"/>
          <w:spacing w:val="0"/>
          <w:w w:val="58"/>
          <w:position w:val="-3"/>
        </w:rPr>
        <w:t>'</w:t>
      </w:r>
      <w:r>
        <w:rPr>
          <w:rFonts w:ascii="Arial" w:hAnsi="Arial" w:cs="Arial" w:eastAsia="Arial"/>
          <w:sz w:val="22"/>
          <w:szCs w:val="22"/>
          <w:color w:val="AAACAA"/>
          <w:spacing w:val="0"/>
          <w:w w:val="59"/>
          <w:position w:val="-3"/>
        </w:rPr>
        <w:t>·</w:t>
      </w:r>
      <w:r>
        <w:rPr>
          <w:rFonts w:ascii="Arial" w:hAnsi="Arial" w:cs="Arial" w:eastAsia="Arial"/>
          <w:sz w:val="22"/>
          <w:szCs w:val="22"/>
          <w:color w:val="AAACAA"/>
          <w:spacing w:val="-36"/>
          <w:w w:val="100"/>
          <w:position w:val="-3"/>
        </w:rPr>
        <w:t> </w:t>
      </w:r>
      <w:r>
        <w:rPr>
          <w:rFonts w:ascii="Arial" w:hAnsi="Arial" w:cs="Arial" w:eastAsia="Arial"/>
          <w:sz w:val="22"/>
          <w:szCs w:val="22"/>
          <w:color w:val="74777C"/>
          <w:spacing w:val="0"/>
          <w:w w:val="190"/>
          <w:position w:val="-3"/>
        </w:rPr>
        <w:t>'</w:t>
      </w:r>
      <w:r>
        <w:rPr>
          <w:rFonts w:ascii="Arial" w:hAnsi="Arial" w:cs="Arial" w:eastAsia="Arial"/>
          <w:sz w:val="22"/>
          <w:szCs w:val="22"/>
          <w:color w:val="74777C"/>
          <w:spacing w:val="66"/>
          <w:w w:val="190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AAACAA"/>
          <w:spacing w:val="1"/>
          <w:w w:val="83"/>
          <w:position w:val="-3"/>
        </w:rPr>
        <w:t>·</w:t>
      </w:r>
      <w:r>
        <w:rPr>
          <w:rFonts w:ascii="Arial" w:hAnsi="Arial" w:cs="Arial" w:eastAsia="Arial"/>
          <w:sz w:val="17"/>
          <w:szCs w:val="17"/>
          <w:color w:val="909191"/>
          <w:spacing w:val="0"/>
          <w:w w:val="63"/>
          <w:position w:val="-3"/>
        </w:rPr>
        <w:t>•'</w:t>
      </w:r>
      <w:r>
        <w:rPr>
          <w:rFonts w:ascii="Arial" w:hAnsi="Arial" w:cs="Arial" w:eastAsia="Arial"/>
          <w:sz w:val="17"/>
          <w:szCs w:val="17"/>
          <w:color w:val="909191"/>
          <w:spacing w:val="-51"/>
          <w:w w:val="64"/>
          <w:position w:val="-3"/>
        </w:rPr>
        <w:t>1</w:t>
      </w:r>
      <w:r>
        <w:rPr>
          <w:rFonts w:ascii="Arial" w:hAnsi="Arial" w:cs="Arial" w:eastAsia="Arial"/>
          <w:sz w:val="17"/>
          <w:szCs w:val="17"/>
          <w:color w:val="AAACAA"/>
          <w:spacing w:val="0"/>
          <w:w w:val="101"/>
          <w:position w:val="-3"/>
        </w:rPr>
        <w:t>::</w:t>
      </w:r>
      <w:r>
        <w:rPr>
          <w:rFonts w:ascii="Arial" w:hAnsi="Arial" w:cs="Arial" w:eastAsia="Arial"/>
          <w:sz w:val="17"/>
          <w:szCs w:val="17"/>
          <w:color w:val="AAACAA"/>
          <w:spacing w:val="0"/>
          <w:w w:val="100"/>
          <w:position w:val="-3"/>
        </w:rPr>
        <w:t>  </w:t>
      </w:r>
      <w:r>
        <w:rPr>
          <w:rFonts w:ascii="Arial" w:hAnsi="Arial" w:cs="Arial" w:eastAsia="Arial"/>
          <w:sz w:val="17"/>
          <w:szCs w:val="17"/>
          <w:color w:val="AAACAA"/>
          <w:spacing w:val="7"/>
          <w:w w:val="100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909191"/>
          <w:spacing w:val="-19"/>
          <w:w w:val="83"/>
          <w:position w:val="-3"/>
        </w:rPr>
        <w:t>·</w:t>
      </w:r>
      <w:r>
        <w:rPr>
          <w:rFonts w:ascii="Arial" w:hAnsi="Arial" w:cs="Arial" w:eastAsia="Arial"/>
          <w:sz w:val="17"/>
          <w:szCs w:val="17"/>
          <w:color w:val="AAACAA"/>
          <w:spacing w:val="0"/>
          <w:w w:val="437"/>
          <w:position w:val="-3"/>
        </w:rPr>
        <w:t>·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400" w:right="380"/>
          <w:cols w:num="3" w:equalWidth="0">
            <w:col w:w="464" w:space="1693"/>
            <w:col w:w="2121" w:space="4140"/>
            <w:col w:w="2722"/>
          </w:cols>
        </w:sectPr>
      </w:pPr>
      <w:rPr/>
    </w:p>
    <w:p>
      <w:pPr>
        <w:spacing w:before="0" w:after="0" w:line="84" w:lineRule="exact"/>
        <w:ind w:left="2555" w:right="-79"/>
        <w:jc w:val="left"/>
        <w:rPr>
          <w:rFonts w:ascii="Arial" w:hAnsi="Arial" w:cs="Arial" w:eastAsia="Arial"/>
          <w:sz w:val="26"/>
          <w:szCs w:val="26"/>
        </w:rPr>
      </w:pPr>
      <w:rPr/>
      <w:r>
        <w:rPr/>
        <w:pict>
          <v:group style="position:absolute;margin-left:287.297577pt;margin-top:-12.168854pt;width:2.458536pt;height:30.082067pt;mso-position-horizontal-relative:page;mso-position-vertical-relative:paragraph;z-index:-15973" coordorigin="5746,-243" coordsize="49,602">
            <v:group style="position:absolute;left:5779;top:-127;width:2;height:152" coordorigin="5779,-127" coordsize="2,152">
              <v:shape style="position:absolute;left:5779;top:-127;width:2;height:152" coordorigin="5779,-127" coordsize="0,152" path="m5779,24l5779,-127e" filled="f" stroked="t" strokeweight="1.639024pt" strokecolor="#4B579C">
                <v:path arrowok="t"/>
              </v:shape>
            </v:group>
            <v:group style="position:absolute;left:5779;top:24;width:2;height:137" coordorigin="5779,24" coordsize="2,137">
              <v:shape style="position:absolute;left:5779;top:24;width:2;height:137" coordorigin="5779,24" coordsize="0,137" path="m5779,162l5779,24e" filled="f" stroked="t" strokeweight="1.639024pt" strokecolor="#3F4487">
                <v:path arrowok="t"/>
              </v:shape>
            </v:group>
            <v:group style="position:absolute;left:5762;top:-227;width:2;height:569" coordorigin="5762,-227" coordsize="2,569">
              <v:shape style="position:absolute;left:5762;top:-227;width:2;height:569" coordorigin="5762,-227" coordsize="0,569" path="m5762,342l5762,-227e" filled="f" stroked="t" strokeweight="1.639024pt" strokecolor="#485493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40.21463pt;margin-top:7.020123pt;width:11.941464pt;height:.1pt;mso-position-horizontal-relative:page;mso-position-vertical-relative:paragraph;z-index:-15972" coordorigin="6804,140" coordsize="239,2">
            <v:shape style="position:absolute;left:6804;top:140;width:239;height:2" coordorigin="6804,140" coordsize="239,0" path="m6804,140l7043,140e" filled="f" stroked="t" strokeweight="1.404878pt" strokecolor="#5460AC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6"/>
          <w:szCs w:val="26"/>
          <w:color w:val="2A2A2A"/>
          <w:spacing w:val="0"/>
          <w:w w:val="85"/>
          <w:position w:val="-15"/>
        </w:rPr>
        <w:t>Grupla</w:t>
      </w:r>
      <w:r>
        <w:rPr>
          <w:rFonts w:ascii="Arial" w:hAnsi="Arial" w:cs="Arial" w:eastAsia="Arial"/>
          <w:sz w:val="26"/>
          <w:szCs w:val="26"/>
          <w:color w:val="2A2A2A"/>
          <w:spacing w:val="0"/>
          <w:w w:val="85"/>
          <w:position w:val="-15"/>
        </w:rPr>
        <w:t>r</w:t>
      </w:r>
      <w:r>
        <w:rPr>
          <w:rFonts w:ascii="Arial" w:hAnsi="Arial" w:cs="Arial" w:eastAsia="Arial"/>
          <w:sz w:val="26"/>
          <w:szCs w:val="26"/>
          <w:color w:val="2A2A2A"/>
          <w:spacing w:val="-4"/>
          <w:w w:val="85"/>
          <w:position w:val="-15"/>
        </w:rPr>
        <w:t> </w:t>
      </w:r>
      <w:r>
        <w:rPr>
          <w:rFonts w:ascii="Arial" w:hAnsi="Arial" w:cs="Arial" w:eastAsia="Arial"/>
          <w:sz w:val="26"/>
          <w:szCs w:val="26"/>
          <w:color w:val="2A2A2A"/>
          <w:spacing w:val="0"/>
          <w:w w:val="100"/>
          <w:position w:val="-15"/>
        </w:rPr>
        <w:t>Amiri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84" w:lineRule="exact"/>
        <w:ind w:right="-20"/>
        <w:jc w:val="left"/>
        <w:rPr>
          <w:rFonts w:ascii="Arial" w:hAnsi="Arial" w:cs="Arial" w:eastAsia="Arial"/>
          <w:sz w:val="34"/>
          <w:szCs w:val="34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74777C"/>
          <w:spacing w:val="-116"/>
          <w:w w:val="100"/>
          <w:position w:val="-27"/>
        </w:rPr>
        <w:t>B</w:t>
      </w:r>
      <w:r>
        <w:rPr>
          <w:rFonts w:ascii="Arial" w:hAnsi="Arial" w:cs="Arial" w:eastAsia="Arial"/>
          <w:sz w:val="34"/>
          <w:szCs w:val="34"/>
          <w:color w:val="AAACAA"/>
          <w:spacing w:val="0"/>
          <w:w w:val="100"/>
          <w:i/>
          <w:position w:val="-21"/>
        </w:rPr>
        <w:t>/</w:t>
      </w:r>
      <w:r>
        <w:rPr>
          <w:rFonts w:ascii="Arial" w:hAnsi="Arial" w:cs="Arial" w:eastAsia="Arial"/>
          <w:sz w:val="34"/>
          <w:szCs w:val="34"/>
          <w:color w:val="AAACAA"/>
          <w:spacing w:val="-28"/>
          <w:w w:val="100"/>
          <w:i/>
          <w:position w:val="-21"/>
        </w:rPr>
        <w:t> </w:t>
      </w:r>
      <w:r>
        <w:rPr>
          <w:rFonts w:ascii="Arial" w:hAnsi="Arial" w:cs="Arial" w:eastAsia="Arial"/>
          <w:sz w:val="27"/>
          <w:szCs w:val="27"/>
          <w:color w:val="74777C"/>
          <w:spacing w:val="-47"/>
          <w:w w:val="115"/>
          <w:position w:val="-27"/>
        </w:rPr>
        <w:t>ü</w:t>
      </w:r>
      <w:r>
        <w:rPr>
          <w:rFonts w:ascii="Arial" w:hAnsi="Arial" w:cs="Arial" w:eastAsia="Arial"/>
          <w:sz w:val="34"/>
          <w:szCs w:val="34"/>
          <w:color w:val="AAACAA"/>
          <w:spacing w:val="-34"/>
          <w:w w:val="78"/>
          <w:position w:val="-21"/>
        </w:rPr>
        <w:t>,</w:t>
      </w:r>
      <w:r>
        <w:rPr>
          <w:rFonts w:ascii="Arial" w:hAnsi="Arial" w:cs="Arial" w:eastAsia="Arial"/>
          <w:sz w:val="27"/>
          <w:szCs w:val="27"/>
          <w:color w:val="74777C"/>
          <w:spacing w:val="-57"/>
          <w:w w:val="114"/>
          <w:position w:val="-27"/>
        </w:rPr>
        <w:t>!</w:t>
      </w:r>
      <w:r>
        <w:rPr>
          <w:rFonts w:ascii="Arial" w:hAnsi="Arial" w:cs="Arial" w:eastAsia="Arial"/>
          <w:sz w:val="34"/>
          <w:szCs w:val="34"/>
          <w:color w:val="AAACAA"/>
          <w:spacing w:val="-8"/>
          <w:w w:val="78"/>
          <w:position w:val="-21"/>
        </w:rPr>
        <w:t>;</w:t>
      </w:r>
      <w:r>
        <w:rPr>
          <w:rFonts w:ascii="Arial" w:hAnsi="Arial" w:cs="Arial" w:eastAsia="Arial"/>
          <w:sz w:val="27"/>
          <w:szCs w:val="27"/>
          <w:color w:val="74777C"/>
          <w:spacing w:val="-17"/>
          <w:w w:val="115"/>
          <w:position w:val="-27"/>
        </w:rPr>
        <w:t>e</w:t>
      </w:r>
      <w:r>
        <w:rPr>
          <w:rFonts w:ascii="Arial" w:hAnsi="Arial" w:cs="Arial" w:eastAsia="Arial"/>
          <w:sz w:val="34"/>
          <w:szCs w:val="34"/>
          <w:color w:val="AAACAA"/>
          <w:spacing w:val="-111"/>
          <w:w w:val="129"/>
          <w:position w:val="-21"/>
        </w:rPr>
        <w:t>,</w:t>
      </w:r>
      <w:r>
        <w:rPr>
          <w:rFonts w:ascii="Arial" w:hAnsi="Arial" w:cs="Arial" w:eastAsia="Arial"/>
          <w:sz w:val="27"/>
          <w:szCs w:val="27"/>
          <w:color w:val="AAACAA"/>
          <w:spacing w:val="0"/>
          <w:w w:val="86"/>
          <w:position w:val="-27"/>
        </w:rPr>
        <w:t>'</w:t>
      </w:r>
      <w:r>
        <w:rPr>
          <w:rFonts w:ascii="Arial" w:hAnsi="Arial" w:cs="Arial" w:eastAsia="Arial"/>
          <w:sz w:val="27"/>
          <w:szCs w:val="27"/>
          <w:color w:val="AAACAA"/>
          <w:spacing w:val="34"/>
          <w:w w:val="100"/>
          <w:position w:val="-27"/>
        </w:rPr>
        <w:t> </w:t>
      </w:r>
      <w:r>
        <w:rPr>
          <w:rFonts w:ascii="Arial" w:hAnsi="Arial" w:cs="Arial" w:eastAsia="Arial"/>
          <w:sz w:val="37"/>
          <w:szCs w:val="37"/>
          <w:color w:val="494D6B"/>
          <w:spacing w:val="-43"/>
          <w:w w:val="64"/>
          <w:position w:val="-27"/>
        </w:rPr>
        <w:t>J</w:t>
      </w:r>
      <w:r>
        <w:rPr>
          <w:rFonts w:ascii="Arial" w:hAnsi="Arial" w:cs="Arial" w:eastAsia="Arial"/>
          <w:sz w:val="34"/>
          <w:szCs w:val="34"/>
          <w:color w:val="74777C"/>
          <w:spacing w:val="0"/>
          <w:w w:val="84"/>
          <w:position w:val="-21"/>
        </w:rPr>
        <w:t>"</w:t>
      </w:r>
      <w:r>
        <w:rPr>
          <w:rFonts w:ascii="Arial" w:hAnsi="Arial" w:cs="Arial" w:eastAsia="Arial"/>
          <w:sz w:val="34"/>
          <w:szCs w:val="34"/>
          <w:color w:val="74777C"/>
          <w:spacing w:val="-17"/>
          <w:w w:val="84"/>
          <w:position w:val="-21"/>
        </w:rPr>
        <w:t>'</w:t>
      </w:r>
      <w:r>
        <w:rPr>
          <w:rFonts w:ascii="Arial" w:hAnsi="Arial" w:cs="Arial" w:eastAsia="Arial"/>
          <w:sz w:val="34"/>
          <w:szCs w:val="34"/>
          <w:color w:val="AAACAA"/>
          <w:spacing w:val="-15"/>
          <w:w w:val="104"/>
          <w:position w:val="-21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909191"/>
          <w:spacing w:val="0"/>
          <w:w w:val="20"/>
          <w:position w:val="-27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909191"/>
          <w:spacing w:val="0"/>
          <w:w w:val="100"/>
          <w:position w:val="-27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909191"/>
          <w:spacing w:val="-1"/>
          <w:w w:val="100"/>
          <w:position w:val="-27"/>
        </w:rPr>
        <w:t> </w:t>
      </w:r>
      <w:r>
        <w:rPr>
          <w:rFonts w:ascii="Arial" w:hAnsi="Arial" w:cs="Arial" w:eastAsia="Arial"/>
          <w:sz w:val="34"/>
          <w:szCs w:val="34"/>
          <w:color w:val="74777C"/>
          <w:spacing w:val="0"/>
          <w:w w:val="175"/>
          <w:position w:val="-21"/>
        </w:rPr>
        <w:t>Nı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400" w:right="380"/>
          <w:cols w:num="2" w:equalWidth="0">
            <w:col w:w="3889" w:space="4632"/>
            <w:col w:w="2619"/>
          </w:cols>
        </w:sectPr>
      </w:pPr>
      <w:rPr/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4899" w:right="507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F3F"/>
          <w:spacing w:val="0"/>
          <w:w w:val="101"/>
          <w:position w:val="-2"/>
        </w:rPr>
        <w:t>zÜNSALAN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51" w:lineRule="exact"/>
        <w:ind w:left="5407" w:right="-20"/>
        <w:jc w:val="left"/>
        <w:tabs>
          <w:tab w:pos="8380" w:val="left"/>
          <w:tab w:pos="9160" w:val="left"/>
          <w:tab w:pos="1002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8"/>
        </w:rPr>
        <w:t>İtf.Çvş.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21"/>
          <w:szCs w:val="21"/>
          <w:color w:val="AAACAA"/>
          <w:spacing w:val="0"/>
          <w:w w:val="100"/>
          <w:position w:val="-3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AAACAA"/>
          <w:spacing w:val="-4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AAACA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AAACAA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1"/>
          <w:szCs w:val="21"/>
          <w:color w:val="666769"/>
          <w:spacing w:val="0"/>
          <w:w w:val="100"/>
          <w:position w:val="-3"/>
        </w:rPr>
        <w:t>"</w:t>
      </w:r>
      <w:r>
        <w:rPr>
          <w:rFonts w:ascii="Times New Roman" w:hAnsi="Times New Roman" w:cs="Times New Roman" w:eastAsia="Times New Roman"/>
          <w:sz w:val="21"/>
          <w:szCs w:val="21"/>
          <w:color w:val="666769"/>
          <w:spacing w:val="-4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66769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666769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0"/>
          <w:w w:val="75"/>
          <w:position w:val="-3"/>
        </w:rPr>
        <w:t>urı</w:t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0"/>
          <w:w w:val="75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25"/>
          <w:w w:val="75"/>
          <w:position w:val="-3"/>
        </w:rPr>
        <w:t> </w:t>
      </w:r>
      <w:r>
        <w:rPr>
          <w:rFonts w:ascii="Arial" w:hAnsi="Arial" w:cs="Arial" w:eastAsia="Arial"/>
          <w:sz w:val="16"/>
          <w:szCs w:val="16"/>
          <w:color w:val="74777C"/>
          <w:spacing w:val="0"/>
          <w:w w:val="76"/>
          <w:position w:val="-3"/>
        </w:rPr>
        <w:t>\</w:t>
      </w:r>
      <w:r>
        <w:rPr>
          <w:rFonts w:ascii="Arial" w:hAnsi="Arial" w:cs="Arial" w:eastAsia="Arial"/>
          <w:sz w:val="16"/>
          <w:szCs w:val="16"/>
          <w:color w:val="74777C"/>
          <w:spacing w:val="0"/>
          <w:w w:val="77"/>
          <w:position w:val="-3"/>
        </w:rPr>
        <w:t>1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400" w:right="380"/>
        </w:sectPr>
      </w:pPr>
      <w:rPr/>
    </w:p>
    <w:p>
      <w:pPr>
        <w:spacing w:before="0" w:after="0" w:line="91" w:lineRule="exact"/>
        <w:ind w:right="-20"/>
        <w:jc w:val="righ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5.551239pt;margin-top:4.552525pt;width:17.956661pt;height:18pt;mso-position-horizontal-relative:page;mso-position-vertical-relative:paragraph;z-index:-15964" type="#_x0000_t202" filled="f" stroked="f">
            <v:textbox inset="0,0,0,0">
              <w:txbxContent>
                <w:p>
                  <w:pPr>
                    <w:spacing w:before="0" w:after="0" w:line="360" w:lineRule="exact"/>
                    <w:ind w:right="-94"/>
                    <w:jc w:val="left"/>
                    <w:rPr>
                      <w:rFonts w:ascii="Times New Roman" w:hAnsi="Times New Roman" w:cs="Times New Roman" w:eastAsia="Times New Roman"/>
                      <w:sz w:val="36"/>
                      <w:szCs w:val="3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74777C"/>
                      <w:w w:val="38"/>
                    </w:rPr>
                    <w:t>cı</w:t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74777C"/>
                      <w:spacing w:val="-43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545454"/>
                      <w:spacing w:val="-19"/>
                      <w:w w:val="86"/>
                    </w:rPr>
                    <w:t>ü</w:t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909191"/>
                      <w:spacing w:val="0"/>
                      <w:w w:val="51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2"/>
          <w:szCs w:val="22"/>
          <w:color w:val="AAACAA"/>
          <w:spacing w:val="-21"/>
          <w:w w:val="127"/>
          <w:position w:val="-11"/>
        </w:rPr>
        <w:t>'</w:t>
      </w:r>
      <w:r>
        <w:rPr>
          <w:rFonts w:ascii="Arial" w:hAnsi="Arial" w:cs="Arial" w:eastAsia="Arial"/>
          <w:sz w:val="22"/>
          <w:szCs w:val="22"/>
          <w:color w:val="909191"/>
          <w:spacing w:val="0"/>
          <w:w w:val="320"/>
          <w:position w:val="-11"/>
        </w:rPr>
        <w:t>\</w:t>
      </w:r>
      <w:r>
        <w:rPr>
          <w:rFonts w:ascii="Arial" w:hAnsi="Arial" w:cs="Arial" w:eastAsia="Arial"/>
          <w:sz w:val="22"/>
          <w:szCs w:val="22"/>
          <w:color w:val="909191"/>
          <w:spacing w:val="16"/>
          <w:w w:val="100"/>
          <w:position w:val="-11"/>
        </w:rPr>
        <w:t> </w:t>
      </w:r>
      <w:r>
        <w:rPr>
          <w:rFonts w:ascii="Arial" w:hAnsi="Arial" w:cs="Arial" w:eastAsia="Arial"/>
          <w:sz w:val="22"/>
          <w:szCs w:val="22"/>
          <w:color w:val="AAACAA"/>
          <w:spacing w:val="0"/>
          <w:w w:val="72"/>
          <w:position w:val="-11"/>
        </w:rPr>
        <w:t>"</w:t>
      </w:r>
      <w:r>
        <w:rPr>
          <w:rFonts w:ascii="Arial" w:hAnsi="Arial" w:cs="Arial" w:eastAsia="Arial"/>
          <w:sz w:val="22"/>
          <w:szCs w:val="22"/>
          <w:color w:val="AAACAA"/>
          <w:spacing w:val="-19"/>
          <w:w w:val="73"/>
          <w:position w:val="-11"/>
        </w:rPr>
        <w:t>·</w:t>
      </w:r>
      <w:r>
        <w:rPr>
          <w:rFonts w:ascii="Arial" w:hAnsi="Arial" w:cs="Arial" w:eastAsia="Arial"/>
          <w:sz w:val="22"/>
          <w:szCs w:val="22"/>
          <w:color w:val="909191"/>
          <w:spacing w:val="-19"/>
          <w:w w:val="84"/>
          <w:position w:val="-11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color w:val="909191"/>
          <w:spacing w:val="-69"/>
          <w:w w:val="220"/>
          <w:position w:val="-17"/>
        </w:rPr>
        <w:t>:</w:t>
      </w:r>
      <w:r>
        <w:rPr>
          <w:rFonts w:ascii="Arial" w:hAnsi="Arial" w:cs="Arial" w:eastAsia="Arial"/>
          <w:sz w:val="22"/>
          <w:szCs w:val="22"/>
          <w:color w:val="909191"/>
          <w:spacing w:val="-6"/>
          <w:w w:val="83"/>
          <w:position w:val="-11"/>
        </w:rPr>
        <w:t>;</w:t>
      </w:r>
      <w:r>
        <w:rPr>
          <w:rFonts w:ascii="Arial" w:hAnsi="Arial" w:cs="Arial" w:eastAsia="Arial"/>
          <w:sz w:val="22"/>
          <w:szCs w:val="22"/>
          <w:color w:val="909191"/>
          <w:spacing w:val="-35"/>
          <w:w w:val="83"/>
          <w:position w:val="-11"/>
        </w:rPr>
        <w:t>;</w:t>
      </w:r>
      <w:r>
        <w:rPr>
          <w:rFonts w:ascii="Times New Roman" w:hAnsi="Times New Roman" w:cs="Times New Roman" w:eastAsia="Times New Roman"/>
          <w:sz w:val="16"/>
          <w:szCs w:val="16"/>
          <w:color w:val="909191"/>
          <w:spacing w:val="-76"/>
          <w:w w:val="221"/>
          <w:position w:val="-17"/>
        </w:rPr>
        <w:t>)</w:t>
      </w:r>
      <w:r>
        <w:rPr>
          <w:rFonts w:ascii="Arial" w:hAnsi="Arial" w:cs="Arial" w:eastAsia="Arial"/>
          <w:sz w:val="22"/>
          <w:szCs w:val="22"/>
          <w:color w:val="909191"/>
          <w:spacing w:val="-4"/>
          <w:w w:val="83"/>
          <w:position w:val="-11"/>
        </w:rPr>
        <w:t>.</w:t>
      </w:r>
      <w:r>
        <w:rPr>
          <w:rFonts w:ascii="Arial" w:hAnsi="Arial" w:cs="Arial" w:eastAsia="Arial"/>
          <w:sz w:val="22"/>
          <w:szCs w:val="22"/>
          <w:color w:val="AAACAA"/>
          <w:spacing w:val="0"/>
          <w:w w:val="90"/>
          <w:position w:val="-11"/>
        </w:rPr>
        <w:t>'\</w:t>
      </w:r>
      <w:r>
        <w:rPr>
          <w:rFonts w:ascii="Arial" w:hAnsi="Arial" w:cs="Arial" w:eastAsia="Arial"/>
          <w:sz w:val="22"/>
          <w:szCs w:val="22"/>
          <w:color w:val="AAACAA"/>
          <w:spacing w:val="10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-19"/>
          <w:w w:val="178"/>
          <w:position w:val="-17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-57"/>
          <w:w w:val="178"/>
          <w:position w:val="-17"/>
        </w:rPr>
        <w:t>u</w:t>
      </w:r>
      <w:r>
        <w:rPr>
          <w:rFonts w:ascii="Arial" w:hAnsi="Arial" w:cs="Arial" w:eastAsia="Arial"/>
          <w:sz w:val="22"/>
          <w:szCs w:val="22"/>
          <w:color w:val="909191"/>
          <w:spacing w:val="0"/>
          <w:w w:val="99"/>
          <w:position w:val="-11"/>
        </w:rPr>
        <w:t>"</w:t>
      </w:r>
      <w:r>
        <w:rPr>
          <w:rFonts w:ascii="Arial" w:hAnsi="Arial" w:cs="Arial" w:eastAsia="Arial"/>
          <w:sz w:val="22"/>
          <w:szCs w:val="22"/>
          <w:color w:val="909191"/>
          <w:spacing w:val="-41"/>
          <w:w w:val="99"/>
          <w:position w:val="-11"/>
        </w:rPr>
        <w:t>'</w:t>
      </w:r>
      <w:r>
        <w:rPr>
          <w:rFonts w:ascii="Arial" w:hAnsi="Arial" w:cs="Arial" w:eastAsia="Arial"/>
          <w:sz w:val="22"/>
          <w:szCs w:val="22"/>
          <w:color w:val="909191"/>
          <w:spacing w:val="0"/>
          <w:w w:val="198"/>
          <w:position w:val="-11"/>
        </w:rPr>
        <w:t>/</w:t>
      </w:r>
      <w:r>
        <w:rPr>
          <w:rFonts w:ascii="Times New Roman" w:hAnsi="Times New Roman" w:cs="Times New Roman" w:eastAsia="Times New Roman"/>
          <w:sz w:val="16"/>
          <w:szCs w:val="16"/>
          <w:color w:val="666769"/>
          <w:spacing w:val="0"/>
          <w:w w:val="72"/>
          <w:position w:val="-17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666769"/>
          <w:spacing w:val="-6"/>
          <w:w w:val="72"/>
          <w:position w:val="-17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74777C"/>
          <w:spacing w:val="-6"/>
          <w:w w:val="108"/>
          <w:position w:val="-17"/>
        </w:rPr>
      </w:r>
      <w:r>
        <w:rPr>
          <w:rFonts w:ascii="Times New Roman" w:hAnsi="Times New Roman" w:cs="Times New Roman" w:eastAsia="Times New Roman"/>
          <w:sz w:val="16"/>
          <w:szCs w:val="16"/>
          <w:color w:val="74777C"/>
          <w:spacing w:val="0"/>
          <w:w w:val="108"/>
          <w:emboss/>
          <w:position w:val="-17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74777C"/>
          <w:spacing w:val="0"/>
          <w:w w:val="108"/>
          <w:emboss/>
          <w:position w:val="-17"/>
        </w:rPr>
      </w:r>
      <w:r>
        <w:rPr>
          <w:rFonts w:ascii="Times New Roman" w:hAnsi="Times New Roman" w:cs="Times New Roman" w:eastAsia="Times New Roman"/>
          <w:sz w:val="16"/>
          <w:szCs w:val="16"/>
          <w:color w:val="74777C"/>
          <w:spacing w:val="0"/>
          <w:w w:val="108"/>
          <w:position w:val="-17"/>
        </w:rPr>
      </w:r>
      <w:r>
        <w:rPr>
          <w:rFonts w:ascii="Times New Roman" w:hAnsi="Times New Roman" w:cs="Times New Roman" w:eastAsia="Times New Roman"/>
          <w:sz w:val="16"/>
          <w:szCs w:val="16"/>
          <w:color w:val="74777C"/>
          <w:spacing w:val="0"/>
          <w:w w:val="108"/>
          <w:position w:val="-17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74777C"/>
          <w:spacing w:val="0"/>
          <w:w w:val="100"/>
          <w:position w:val="-17"/>
        </w:rPr>
        <w:t>   </w:t>
      </w:r>
      <w:r>
        <w:rPr>
          <w:rFonts w:ascii="Times New Roman" w:hAnsi="Times New Roman" w:cs="Times New Roman" w:eastAsia="Times New Roman"/>
          <w:sz w:val="16"/>
          <w:szCs w:val="16"/>
          <w:color w:val="74777C"/>
          <w:spacing w:val="-15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909191"/>
          <w:spacing w:val="0"/>
          <w:w w:val="148"/>
          <w:position w:val="-17"/>
        </w:rPr>
        <w:t>,.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91" w:lineRule="exact"/>
        <w:ind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AAACAA"/>
          <w:w w:val="52"/>
          <w:position w:val="-1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AAACAA"/>
          <w:spacing w:val="-20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AACAA"/>
          <w:spacing w:val="-7"/>
          <w:w w:val="52"/>
          <w:position w:val="-11"/>
        </w:rPr>
        <w:t>:</w:t>
      </w:r>
      <w:r>
        <w:rPr>
          <w:rFonts w:ascii="Arial" w:hAnsi="Arial" w:cs="Arial" w:eastAsia="Arial"/>
          <w:sz w:val="27"/>
          <w:szCs w:val="27"/>
          <w:color w:val="AAACAA"/>
          <w:spacing w:val="-49"/>
          <w:w w:val="127"/>
          <w:position w:val="-1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AAACAA"/>
          <w:spacing w:val="0"/>
          <w:w w:val="52"/>
          <w:position w:val="-11"/>
        </w:rPr>
        <w:t>&lt;</w:t>
      </w:r>
      <w:r>
        <w:rPr>
          <w:rFonts w:ascii="Times New Roman" w:hAnsi="Times New Roman" w:cs="Times New Roman" w:eastAsia="Times New Roman"/>
          <w:sz w:val="17"/>
          <w:szCs w:val="17"/>
          <w:color w:val="AAACAA"/>
          <w:spacing w:val="-25"/>
          <w:w w:val="100"/>
          <w:position w:val="-11"/>
        </w:rPr>
        <w:t> </w:t>
      </w:r>
      <w:r>
        <w:rPr>
          <w:rFonts w:ascii="Arial" w:hAnsi="Arial" w:cs="Arial" w:eastAsia="Arial"/>
          <w:sz w:val="27"/>
          <w:szCs w:val="27"/>
          <w:color w:val="AAACAA"/>
          <w:spacing w:val="-39"/>
          <w:w w:val="128"/>
          <w:position w:val="-17"/>
        </w:rPr>
        <w:t>r</w:t>
      </w:r>
      <w:r>
        <w:rPr>
          <w:rFonts w:ascii="Arial" w:hAnsi="Arial" w:cs="Arial" w:eastAsia="Arial"/>
          <w:sz w:val="23"/>
          <w:szCs w:val="23"/>
          <w:color w:val="909191"/>
          <w:spacing w:val="0"/>
          <w:w w:val="130"/>
          <w:i/>
          <w:position w:val="-11"/>
        </w:rPr>
        <w:t>t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400" w:right="380"/>
          <w:cols w:num="2" w:equalWidth="0">
            <w:col w:w="9825" w:space="171"/>
            <w:col w:w="1144"/>
          </w:cols>
        </w:sectPr>
      </w:pPr>
      <w:rPr/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5" w:lineRule="exact"/>
        <w:ind w:right="890"/>
        <w:jc w:val="right"/>
        <w:tabs>
          <w:tab w:pos="86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909191"/>
          <w:w w:val="93"/>
          <w:i/>
          <w:position w:val="-1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909191"/>
          <w:w w:val="92"/>
          <w:i/>
          <w:position w:val="-1"/>
        </w:rPr>
        <w:t>P</w:t>
      </w:r>
      <w:r>
        <w:rPr>
          <w:rFonts w:ascii="Times New Roman" w:hAnsi="Times New Roman" w:cs="Times New Roman" w:eastAsia="Times New Roman"/>
          <w:sz w:val="15"/>
          <w:szCs w:val="15"/>
          <w:color w:val="909191"/>
          <w:spacing w:val="-17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74777C"/>
          <w:spacing w:val="0"/>
          <w:w w:val="221"/>
          <w:i/>
          <w:position w:val="-1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74777C"/>
          <w:spacing w:val="0"/>
          <w:w w:val="100"/>
          <w:i/>
          <w:position w:val="-1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74777C"/>
          <w:spacing w:val="0"/>
          <w:w w:val="100"/>
          <w:i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666769"/>
          <w:spacing w:val="0"/>
          <w:w w:val="43"/>
          <w:position w:val="-1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666769"/>
          <w:spacing w:val="0"/>
          <w:w w:val="43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666769"/>
          <w:spacing w:val="0"/>
          <w:w w:val="4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769"/>
          <w:spacing w:val="3"/>
          <w:w w:val="4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4777C"/>
          <w:spacing w:val="-15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AAACAA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AAACAA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AAACAA"/>
          <w:spacing w:val="25"/>
          <w:w w:val="100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C3C3C3"/>
          <w:spacing w:val="0"/>
          <w:w w:val="130"/>
          <w:position w:val="-1"/>
        </w:rPr>
        <w:t>'lı</w:t>
      </w:r>
      <w:r>
        <w:rPr>
          <w:rFonts w:ascii="Arial" w:hAnsi="Arial" w:cs="Arial" w:eastAsia="Arial"/>
          <w:sz w:val="13"/>
          <w:szCs w:val="13"/>
          <w:color w:val="C3C3C3"/>
          <w:spacing w:val="0"/>
          <w:w w:val="130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C3C3C3"/>
          <w:spacing w:val="18"/>
          <w:w w:val="130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AAACAA"/>
          <w:spacing w:val="0"/>
          <w:w w:val="90"/>
          <w:position w:val="-1"/>
        </w:rPr>
        <w:t>••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72" w:lineRule="exact"/>
        <w:ind w:right="965"/>
        <w:jc w:val="right"/>
        <w:tabs>
          <w:tab w:pos="700" w:val="left"/>
          <w:tab w:pos="96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74777C"/>
          <w:w w:val="71"/>
          <w:position w:val="-1"/>
        </w:rPr>
        <w:t>"'</w:t>
      </w:r>
      <w:r>
        <w:rPr>
          <w:rFonts w:ascii="Arial" w:hAnsi="Arial" w:cs="Arial" w:eastAsia="Arial"/>
          <w:sz w:val="10"/>
          <w:szCs w:val="10"/>
          <w:color w:val="74777C"/>
          <w:w w:val="100"/>
          <w:position w:val="-1"/>
        </w:rPr>
        <w:tab/>
      </w:r>
      <w:r>
        <w:rPr>
          <w:rFonts w:ascii="Arial" w:hAnsi="Arial" w:cs="Arial" w:eastAsia="Arial"/>
          <w:sz w:val="10"/>
          <w:szCs w:val="10"/>
          <w:color w:val="74777C"/>
          <w:w w:val="100"/>
          <w:position w:val="-1"/>
        </w:rPr>
      </w:r>
      <w:r>
        <w:rPr>
          <w:rFonts w:ascii="Arial" w:hAnsi="Arial" w:cs="Arial" w:eastAsia="Arial"/>
          <w:sz w:val="10"/>
          <w:szCs w:val="10"/>
          <w:color w:val="909191"/>
          <w:w w:val="76"/>
          <w:position w:val="-1"/>
        </w:rPr>
        <w:t>•</w:t>
      </w:r>
      <w:r>
        <w:rPr>
          <w:rFonts w:ascii="Arial" w:hAnsi="Arial" w:cs="Arial" w:eastAsia="Arial"/>
          <w:sz w:val="10"/>
          <w:szCs w:val="10"/>
          <w:color w:val="909191"/>
          <w:w w:val="100"/>
          <w:position w:val="-1"/>
        </w:rPr>
        <w:tab/>
      </w:r>
      <w:r>
        <w:rPr>
          <w:rFonts w:ascii="Arial" w:hAnsi="Arial" w:cs="Arial" w:eastAsia="Arial"/>
          <w:sz w:val="10"/>
          <w:szCs w:val="10"/>
          <w:color w:val="909191"/>
          <w:w w:val="100"/>
          <w:position w:val="-1"/>
        </w:rPr>
      </w:r>
      <w:r>
        <w:rPr>
          <w:rFonts w:ascii="Arial" w:hAnsi="Arial" w:cs="Arial" w:eastAsia="Arial"/>
          <w:sz w:val="10"/>
          <w:szCs w:val="10"/>
          <w:color w:val="AAACAA"/>
          <w:spacing w:val="0"/>
          <w:w w:val="100"/>
          <w:i/>
          <w:position w:val="-1"/>
        </w:rPr>
        <w:t>t/'j</w:t>
      </w:r>
      <w:r>
        <w:rPr>
          <w:rFonts w:ascii="Arial" w:hAnsi="Arial" w:cs="Arial" w:eastAsia="Arial"/>
          <w:sz w:val="10"/>
          <w:szCs w:val="10"/>
          <w:color w:val="AAACAA"/>
          <w:spacing w:val="0"/>
          <w:w w:val="100"/>
          <w:i/>
          <w:position w:val="-1"/>
        </w:rPr>
        <w:t>    </w:t>
      </w:r>
      <w:r>
        <w:rPr>
          <w:rFonts w:ascii="Arial" w:hAnsi="Arial" w:cs="Arial" w:eastAsia="Arial"/>
          <w:sz w:val="10"/>
          <w:szCs w:val="10"/>
          <w:color w:val="AAACAA"/>
          <w:spacing w:val="12"/>
          <w:w w:val="100"/>
          <w:i/>
          <w:position w:val="-1"/>
        </w:rPr>
        <w:t> </w:t>
      </w:r>
      <w:r>
        <w:rPr>
          <w:rFonts w:ascii="Arial" w:hAnsi="Arial" w:cs="Arial" w:eastAsia="Arial"/>
          <w:sz w:val="10"/>
          <w:szCs w:val="10"/>
          <w:color w:val="74777C"/>
          <w:spacing w:val="-6"/>
          <w:w w:val="38"/>
          <w:i/>
          <w:position w:val="-1"/>
        </w:rPr>
        <w:t>.</w:t>
      </w:r>
      <w:r>
        <w:rPr>
          <w:rFonts w:ascii="Arial" w:hAnsi="Arial" w:cs="Arial" w:eastAsia="Arial"/>
          <w:sz w:val="10"/>
          <w:szCs w:val="10"/>
          <w:color w:val="AAACAA"/>
          <w:spacing w:val="0"/>
          <w:w w:val="165"/>
          <w:i/>
          <w:position w:val="-1"/>
        </w:rPr>
        <w:t>:'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131" w:lineRule="exact"/>
        <w:ind w:right="1019"/>
        <w:jc w:val="right"/>
        <w:tabs>
          <w:tab w:pos="100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0.370728pt;margin-top:5.599665pt;width:5.829465pt;height:11.5pt;mso-position-horizontal-relative:page;mso-position-vertical-relative:paragraph;z-index:-15965" type="#_x0000_t202" filled="f" stroked="f">
            <v:textbox inset="0,0,0,0">
              <w:txbxContent>
                <w:p>
                  <w:pPr>
                    <w:spacing w:before="0" w:after="0" w:line="230" w:lineRule="exact"/>
                    <w:ind w:right="-75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Pr/>
                  <w:r>
                    <w:rPr>
                      <w:rFonts w:ascii="Arial" w:hAnsi="Arial" w:cs="Arial" w:eastAsia="Arial"/>
                      <w:sz w:val="23"/>
                      <w:szCs w:val="23"/>
                      <w:color w:val="909191"/>
                      <w:spacing w:val="0"/>
                      <w:w w:val="182"/>
                    </w:rPr>
                    <w:t>.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AAACAA"/>
          <w:spacing w:val="8"/>
          <w:w w:val="145"/>
          <w:position w:val="-1"/>
        </w:rPr>
        <w:t>.</w:t>
      </w:r>
      <w:r>
        <w:rPr>
          <w:rFonts w:ascii="Arial" w:hAnsi="Arial" w:cs="Arial" w:eastAsia="Arial"/>
          <w:sz w:val="16"/>
          <w:szCs w:val="16"/>
          <w:color w:val="666769"/>
          <w:spacing w:val="0"/>
          <w:w w:val="78"/>
          <w:position w:val="-1"/>
        </w:rPr>
        <w:t>'1</w:t>
      </w:r>
      <w:r>
        <w:rPr>
          <w:rFonts w:ascii="Arial" w:hAnsi="Arial" w:cs="Arial" w:eastAsia="Arial"/>
          <w:sz w:val="16"/>
          <w:szCs w:val="16"/>
          <w:color w:val="666769"/>
          <w:spacing w:val="0"/>
          <w:w w:val="100"/>
          <w:position w:val="-1"/>
        </w:rPr>
        <w:t>  </w:t>
      </w:r>
      <w:r>
        <w:rPr>
          <w:rFonts w:ascii="Arial" w:hAnsi="Arial" w:cs="Arial" w:eastAsia="Arial"/>
          <w:sz w:val="16"/>
          <w:szCs w:val="16"/>
          <w:color w:val="666769"/>
          <w:spacing w:val="-1"/>
          <w:w w:val="1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AAACAA"/>
          <w:spacing w:val="0"/>
          <w:w w:val="232"/>
          <w:position w:val="-1"/>
        </w:rPr>
        <w:t>'</w:t>
      </w:r>
      <w:r>
        <w:rPr>
          <w:rFonts w:ascii="Arial" w:hAnsi="Arial" w:cs="Arial" w:eastAsia="Arial"/>
          <w:sz w:val="16"/>
          <w:szCs w:val="16"/>
          <w:color w:val="AAACA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6"/>
          <w:szCs w:val="16"/>
          <w:color w:val="AAACAA"/>
          <w:spacing w:val="0"/>
          <w:w w:val="100"/>
          <w:position w:val="-1"/>
        </w:rPr>
      </w:r>
      <w:r>
        <w:rPr>
          <w:rFonts w:ascii="Arial" w:hAnsi="Arial" w:cs="Arial" w:eastAsia="Arial"/>
          <w:sz w:val="16"/>
          <w:szCs w:val="16"/>
          <w:color w:val="C3C3C3"/>
          <w:spacing w:val="0"/>
          <w:w w:val="100"/>
          <w:position w:val="-1"/>
        </w:rPr>
        <w:t>'</w:t>
      </w:r>
      <w:r>
        <w:rPr>
          <w:rFonts w:ascii="Arial" w:hAnsi="Arial" w:cs="Arial" w:eastAsia="Arial"/>
          <w:sz w:val="16"/>
          <w:szCs w:val="16"/>
          <w:color w:val="C3C3C3"/>
          <w:spacing w:val="11"/>
          <w:w w:val="1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909191"/>
          <w:spacing w:val="0"/>
          <w:w w:val="68"/>
          <w:position w:val="-1"/>
        </w:rPr>
        <w:t>.;·</w:t>
      </w:r>
      <w:r>
        <w:rPr>
          <w:rFonts w:ascii="Arial" w:hAnsi="Arial" w:cs="Arial" w:eastAsia="Arial"/>
          <w:sz w:val="16"/>
          <w:szCs w:val="16"/>
          <w:color w:val="909191"/>
          <w:spacing w:val="0"/>
          <w:w w:val="68"/>
          <w:position w:val="-1"/>
        </w:rPr>
        <w:t>    </w:t>
      </w:r>
      <w:r>
        <w:rPr>
          <w:rFonts w:ascii="Arial" w:hAnsi="Arial" w:cs="Arial" w:eastAsia="Arial"/>
          <w:sz w:val="16"/>
          <w:szCs w:val="16"/>
          <w:color w:val="909191"/>
          <w:spacing w:val="21"/>
          <w:w w:val="68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AAACAA"/>
          <w:spacing w:val="0"/>
          <w:w w:val="110"/>
          <w:position w:val="-1"/>
        </w:rPr>
        <w:t>·"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42" w:lineRule="exact"/>
        <w:ind w:right="1365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7"/>
          <w:szCs w:val="17"/>
          <w:color w:val="666769"/>
          <w:spacing w:val="0"/>
          <w:w w:val="84"/>
          <w:position w:val="-2"/>
        </w:rPr>
        <w:t>G</w:t>
      </w:r>
      <w:r>
        <w:rPr>
          <w:rFonts w:ascii="Arial" w:hAnsi="Arial" w:cs="Arial" w:eastAsia="Arial"/>
          <w:sz w:val="17"/>
          <w:szCs w:val="17"/>
          <w:color w:val="666769"/>
          <w:spacing w:val="-6"/>
          <w:w w:val="84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666769"/>
          <w:spacing w:val="0"/>
          <w:w w:val="84"/>
          <w:position w:val="-2"/>
        </w:rPr>
        <w:t>\!</w:t>
      </w:r>
      <w:r>
        <w:rPr>
          <w:rFonts w:ascii="Arial" w:hAnsi="Arial" w:cs="Arial" w:eastAsia="Arial"/>
          <w:sz w:val="18"/>
          <w:szCs w:val="18"/>
          <w:color w:val="666769"/>
          <w:spacing w:val="-12"/>
          <w:w w:val="84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909191"/>
          <w:spacing w:val="-1"/>
          <w:w w:val="258"/>
          <w:position w:val="-2"/>
        </w:rPr>
        <w:t>'</w:t>
      </w:r>
      <w:r>
        <w:rPr>
          <w:rFonts w:ascii="Arial" w:hAnsi="Arial" w:cs="Arial" w:eastAsia="Arial"/>
          <w:sz w:val="18"/>
          <w:szCs w:val="18"/>
          <w:color w:val="74777C"/>
          <w:spacing w:val="-22"/>
          <w:w w:val="181"/>
          <w:position w:val="-2"/>
        </w:rPr>
        <w:t>'</w:t>
      </w:r>
      <w:r>
        <w:rPr>
          <w:rFonts w:ascii="Arial" w:hAnsi="Arial" w:cs="Arial" w:eastAsia="Arial"/>
          <w:sz w:val="18"/>
          <w:szCs w:val="18"/>
          <w:color w:val="C3C3C3"/>
          <w:spacing w:val="-6"/>
          <w:w w:val="104"/>
          <w:position w:val="-2"/>
        </w:rPr>
        <w:t>·</w:t>
      </w:r>
      <w:r>
        <w:rPr>
          <w:rFonts w:ascii="Arial" w:hAnsi="Arial" w:cs="Arial" w:eastAsia="Arial"/>
          <w:sz w:val="18"/>
          <w:szCs w:val="18"/>
          <w:color w:val="909191"/>
          <w:spacing w:val="-23"/>
          <w:w w:val="103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AAACAA"/>
          <w:spacing w:val="0"/>
          <w:w w:val="115"/>
          <w:position w:val="-2"/>
        </w:rPr>
        <w:t>..•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52" w:lineRule="exact"/>
        <w:ind w:left="658" w:right="-20"/>
        <w:jc w:val="left"/>
        <w:tabs>
          <w:tab w:pos="2760" w:val="left"/>
          <w:tab w:pos="906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22"/>
          <w:szCs w:val="22"/>
          <w:color w:val="2A2A2A"/>
          <w:spacing w:val="0"/>
          <w:w w:val="50"/>
          <w:position w:val="5"/>
        </w:rPr>
        <w:t>::ı::</w:t>
      </w:r>
      <w:r>
        <w:rPr>
          <w:rFonts w:ascii="Arial" w:hAnsi="Arial" w:cs="Arial" w:eastAsia="Arial"/>
          <w:sz w:val="22"/>
          <w:szCs w:val="22"/>
          <w:color w:val="2A2A2A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2"/>
          <w:szCs w:val="22"/>
          <w:color w:val="2A2A2A"/>
          <w:spacing w:val="0"/>
          <w:w w:val="100"/>
          <w:position w:val="5"/>
        </w:rPr>
      </w:r>
      <w:r>
        <w:rPr>
          <w:rFonts w:ascii="Arial" w:hAnsi="Arial" w:cs="Arial" w:eastAsia="Arial"/>
          <w:sz w:val="27"/>
          <w:szCs w:val="27"/>
          <w:color w:val="74777C"/>
          <w:spacing w:val="0"/>
          <w:w w:val="98"/>
          <w:position w:val="0"/>
        </w:rPr>
        <w:t>ır</w:t>
      </w:r>
      <w:r>
        <w:rPr>
          <w:rFonts w:ascii="Arial" w:hAnsi="Arial" w:cs="Arial" w:eastAsia="Arial"/>
          <w:sz w:val="27"/>
          <w:szCs w:val="27"/>
          <w:color w:val="74777C"/>
          <w:spacing w:val="-41"/>
          <w:w w:val="99"/>
          <w:position w:val="0"/>
        </w:rPr>
        <w:t>g</w:t>
      </w:r>
      <w:r>
        <w:rPr>
          <w:rFonts w:ascii="Arial" w:hAnsi="Arial" w:cs="Arial" w:eastAsia="Arial"/>
          <w:sz w:val="27"/>
          <w:szCs w:val="27"/>
          <w:color w:val="AAACAA"/>
          <w:spacing w:val="-53"/>
          <w:w w:val="173"/>
          <w:position w:val="0"/>
        </w:rPr>
        <w:t>·</w:t>
      </w:r>
      <w:r>
        <w:rPr>
          <w:rFonts w:ascii="Arial" w:hAnsi="Arial" w:cs="Arial" w:eastAsia="Arial"/>
          <w:sz w:val="27"/>
          <w:szCs w:val="27"/>
          <w:color w:val="909191"/>
          <w:spacing w:val="0"/>
          <w:w w:val="76"/>
          <w:position w:val="0"/>
        </w:rPr>
        <w:t>·m</w:t>
      </w:r>
      <w:r>
        <w:rPr>
          <w:rFonts w:ascii="Arial" w:hAnsi="Arial" w:cs="Arial" w:eastAsia="Arial"/>
          <w:sz w:val="27"/>
          <w:szCs w:val="27"/>
          <w:color w:val="909191"/>
          <w:spacing w:val="0"/>
          <w:w w:val="75"/>
          <w:position w:val="0"/>
        </w:rPr>
        <w:t>ı</w:t>
      </w:r>
      <w:r>
        <w:rPr>
          <w:rFonts w:ascii="Arial" w:hAnsi="Arial" w:cs="Arial" w:eastAsia="Arial"/>
          <w:sz w:val="27"/>
          <w:szCs w:val="27"/>
          <w:color w:val="909191"/>
          <w:spacing w:val="-25"/>
          <w:w w:val="100"/>
          <w:position w:val="0"/>
        </w:rPr>
        <w:t> </w:t>
      </w:r>
      <w:r>
        <w:rPr>
          <w:rFonts w:ascii="Arial" w:hAnsi="Arial" w:cs="Arial" w:eastAsia="Arial"/>
          <w:sz w:val="27"/>
          <w:szCs w:val="27"/>
          <w:color w:val="666769"/>
          <w:spacing w:val="0"/>
          <w:w w:val="100"/>
          <w:position w:val="0"/>
        </w:rPr>
        <w:t>KAYA</w:t>
      </w:r>
      <w:r>
        <w:rPr>
          <w:rFonts w:ascii="Arial" w:hAnsi="Arial" w:cs="Arial" w:eastAsia="Arial"/>
          <w:sz w:val="27"/>
          <w:szCs w:val="27"/>
          <w:color w:val="666769"/>
          <w:spacing w:val="-10"/>
          <w:w w:val="100"/>
          <w:position w:val="0"/>
        </w:rPr>
        <w:t> </w:t>
      </w:r>
      <w:r>
        <w:rPr>
          <w:rFonts w:ascii="Arial" w:hAnsi="Arial" w:cs="Arial" w:eastAsia="Arial"/>
          <w:sz w:val="27"/>
          <w:szCs w:val="27"/>
          <w:color w:val="666769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7"/>
          <w:szCs w:val="27"/>
          <w:color w:val="66676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9"/>
          <w:szCs w:val="9"/>
          <w:color w:val="74777C"/>
          <w:spacing w:val="0"/>
          <w:w w:val="263"/>
          <w:position w:val="11"/>
        </w:rPr>
        <w:t>'</w:t>
      </w:r>
      <w:r>
        <w:rPr>
          <w:rFonts w:ascii="Times New Roman" w:hAnsi="Times New Roman" w:cs="Times New Roman" w:eastAsia="Times New Roman"/>
          <w:sz w:val="9"/>
          <w:szCs w:val="9"/>
          <w:color w:val="74777C"/>
          <w:spacing w:val="-22"/>
          <w:w w:val="263"/>
          <w:position w:val="11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666769"/>
          <w:spacing w:val="0"/>
          <w:w w:val="72"/>
          <w:position w:val="11"/>
        </w:rPr>
        <w:t>'"ı</w:t>
      </w:r>
      <w:r>
        <w:rPr>
          <w:rFonts w:ascii="Times New Roman" w:hAnsi="Times New Roman" w:cs="Times New Roman" w:eastAsia="Times New Roman"/>
          <w:sz w:val="9"/>
          <w:szCs w:val="9"/>
          <w:color w:val="666769"/>
          <w:spacing w:val="-5"/>
          <w:w w:val="73"/>
          <w:position w:val="11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3D3F3F"/>
          <w:spacing w:val="-11"/>
          <w:w w:val="152"/>
          <w:position w:val="11"/>
        </w:rPr>
        <w:t>·</w:t>
      </w:r>
      <w:r>
        <w:rPr>
          <w:rFonts w:ascii="Times New Roman" w:hAnsi="Times New Roman" w:cs="Times New Roman" w:eastAsia="Times New Roman"/>
          <w:sz w:val="9"/>
          <w:szCs w:val="9"/>
          <w:color w:val="545454"/>
          <w:spacing w:val="0"/>
          <w:w w:val="120"/>
          <w:position w:val="11"/>
        </w:rPr>
        <w:t>...</w:t>
      </w:r>
      <w:r>
        <w:rPr>
          <w:rFonts w:ascii="Times New Roman" w:hAnsi="Times New Roman" w:cs="Times New Roman" w:eastAsia="Times New Roman"/>
          <w:sz w:val="9"/>
          <w:szCs w:val="9"/>
          <w:color w:val="545454"/>
          <w:spacing w:val="-16"/>
          <w:w w:val="100"/>
          <w:position w:val="11"/>
        </w:rPr>
        <w:t> </w:t>
      </w:r>
      <w:r>
        <w:rPr>
          <w:rFonts w:ascii="Arial" w:hAnsi="Arial" w:cs="Arial" w:eastAsia="Arial"/>
          <w:sz w:val="10"/>
          <w:szCs w:val="10"/>
          <w:color w:val="666769"/>
          <w:spacing w:val="6"/>
          <w:w w:val="241"/>
          <w:position w:val="11"/>
        </w:rPr>
        <w:t>-</w:t>
      </w:r>
      <w:r>
        <w:rPr>
          <w:rFonts w:ascii="Arial" w:hAnsi="Arial" w:cs="Arial" w:eastAsia="Arial"/>
          <w:sz w:val="10"/>
          <w:szCs w:val="10"/>
          <w:color w:val="909191"/>
          <w:spacing w:val="0"/>
          <w:w w:val="98"/>
          <w:position w:val="11"/>
        </w:rPr>
        <w:t>v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400" w:right="380"/>
        </w:sectPr>
      </w:pPr>
      <w:rPr/>
    </w:p>
    <w:p>
      <w:pPr>
        <w:spacing w:before="3" w:after="0" w:line="240" w:lineRule="auto"/>
        <w:ind w:left="2410" w:right="-76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909191"/>
          <w:spacing w:val="0"/>
          <w:w w:val="44"/>
        </w:rPr>
        <w:t>1</w:t>
      </w:r>
      <w:r>
        <w:rPr>
          <w:rFonts w:ascii="Arial" w:hAnsi="Arial" w:cs="Arial" w:eastAsia="Arial"/>
          <w:sz w:val="24"/>
          <w:szCs w:val="24"/>
          <w:color w:val="909191"/>
          <w:spacing w:val="0"/>
          <w:w w:val="44"/>
        </w:rPr>
        <w:t> </w:t>
      </w:r>
      <w:r>
        <w:rPr>
          <w:rFonts w:ascii="Arial" w:hAnsi="Arial" w:cs="Arial" w:eastAsia="Arial"/>
          <w:sz w:val="24"/>
          <w:szCs w:val="24"/>
          <w:color w:val="909191"/>
          <w:spacing w:val="10"/>
          <w:w w:val="44"/>
        </w:rPr>
        <w:t> </w:t>
      </w:r>
      <w:r>
        <w:rPr>
          <w:rFonts w:ascii="Arial" w:hAnsi="Arial" w:cs="Arial" w:eastAsia="Arial"/>
          <w:sz w:val="22"/>
          <w:szCs w:val="22"/>
          <w:color w:val="666769"/>
          <w:spacing w:val="0"/>
          <w:w w:val="72"/>
        </w:rPr>
        <w:t>f</w:t>
      </w:r>
      <w:r>
        <w:rPr>
          <w:rFonts w:ascii="Arial" w:hAnsi="Arial" w:cs="Arial" w:eastAsia="Arial"/>
          <w:sz w:val="22"/>
          <w:szCs w:val="22"/>
          <w:color w:val="666769"/>
          <w:spacing w:val="-10"/>
          <w:w w:val="72"/>
        </w:rPr>
        <w:t>a</w:t>
      </w:r>
      <w:r>
        <w:rPr>
          <w:rFonts w:ascii="Arial" w:hAnsi="Arial" w:cs="Arial" w:eastAsia="Arial"/>
          <w:sz w:val="24"/>
          <w:szCs w:val="24"/>
          <w:color w:val="545454"/>
          <w:spacing w:val="0"/>
          <w:w w:val="72"/>
        </w:rPr>
        <w:t>iy</w:t>
      </w:r>
      <w:r>
        <w:rPr>
          <w:rFonts w:ascii="Arial" w:hAnsi="Arial" w:cs="Arial" w:eastAsia="Arial"/>
          <w:sz w:val="24"/>
          <w:szCs w:val="24"/>
          <w:color w:val="74777C"/>
          <w:spacing w:val="0"/>
          <w:w w:val="72"/>
        </w:rPr>
        <w:t>e</w:t>
      </w:r>
      <w:r>
        <w:rPr>
          <w:rFonts w:ascii="Arial" w:hAnsi="Arial" w:cs="Arial" w:eastAsia="Arial"/>
          <w:sz w:val="24"/>
          <w:szCs w:val="24"/>
          <w:color w:val="74777C"/>
          <w:spacing w:val="27"/>
          <w:w w:val="72"/>
        </w:rPr>
        <w:t> </w:t>
      </w:r>
      <w:r>
        <w:rPr>
          <w:rFonts w:ascii="Arial" w:hAnsi="Arial" w:cs="Arial" w:eastAsia="Arial"/>
          <w:sz w:val="24"/>
          <w:szCs w:val="24"/>
          <w:color w:val="74777C"/>
          <w:spacing w:val="0"/>
          <w:w w:val="72"/>
        </w:rPr>
        <w:t>Güne</w:t>
      </w:r>
      <w:r>
        <w:rPr>
          <w:rFonts w:ascii="Arial" w:hAnsi="Arial" w:cs="Arial" w:eastAsia="Arial"/>
          <w:sz w:val="24"/>
          <w:szCs w:val="24"/>
          <w:color w:val="74777C"/>
          <w:spacing w:val="0"/>
          <w:w w:val="72"/>
        </w:rPr>
        <w:t>y</w:t>
      </w:r>
      <w:r>
        <w:rPr>
          <w:rFonts w:ascii="Arial" w:hAnsi="Arial" w:cs="Arial" w:eastAsia="Arial"/>
          <w:sz w:val="24"/>
          <w:szCs w:val="24"/>
          <w:color w:val="74777C"/>
          <w:spacing w:val="-6"/>
          <w:w w:val="72"/>
        </w:rPr>
        <w:t> </w:t>
      </w:r>
      <w:r>
        <w:rPr>
          <w:rFonts w:ascii="Arial" w:hAnsi="Arial" w:cs="Arial" w:eastAsia="Arial"/>
          <w:sz w:val="24"/>
          <w:szCs w:val="24"/>
          <w:color w:val="666769"/>
          <w:spacing w:val="0"/>
          <w:w w:val="74"/>
        </w:rPr>
        <w:t>B</w:t>
      </w:r>
      <w:r>
        <w:rPr>
          <w:rFonts w:ascii="Arial" w:hAnsi="Arial" w:cs="Arial" w:eastAsia="Arial"/>
          <w:sz w:val="24"/>
          <w:szCs w:val="24"/>
          <w:color w:val="666769"/>
          <w:spacing w:val="-5"/>
          <w:w w:val="75"/>
        </w:rPr>
        <w:t>ö</w:t>
      </w:r>
      <w:r>
        <w:rPr>
          <w:rFonts w:ascii="Arial" w:hAnsi="Arial" w:cs="Arial" w:eastAsia="Arial"/>
          <w:sz w:val="24"/>
          <w:szCs w:val="24"/>
          <w:color w:val="3D3F3F"/>
          <w:spacing w:val="-14"/>
          <w:w w:val="133"/>
        </w:rPr>
        <w:t>l</w:t>
      </w:r>
      <w:r>
        <w:rPr>
          <w:rFonts w:ascii="Arial" w:hAnsi="Arial" w:cs="Arial" w:eastAsia="Arial"/>
          <w:sz w:val="24"/>
          <w:szCs w:val="24"/>
          <w:color w:val="666769"/>
          <w:spacing w:val="0"/>
          <w:w w:val="73"/>
        </w:rPr>
        <w:t>ge</w:t>
      </w:r>
      <w:r>
        <w:rPr>
          <w:rFonts w:ascii="Arial" w:hAnsi="Arial" w:cs="Arial" w:eastAsia="Arial"/>
          <w:sz w:val="24"/>
          <w:szCs w:val="24"/>
          <w:color w:val="666769"/>
          <w:spacing w:val="-29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666769"/>
          <w:spacing w:val="3"/>
          <w:w w:val="69"/>
        </w:rPr>
        <w:t>A</w:t>
      </w:r>
      <w:r>
        <w:rPr>
          <w:rFonts w:ascii="Arial" w:hAnsi="Arial" w:cs="Arial" w:eastAsia="Arial"/>
          <w:sz w:val="24"/>
          <w:szCs w:val="24"/>
          <w:color w:val="3D3F3F"/>
          <w:spacing w:val="0"/>
          <w:w w:val="78"/>
        </w:rPr>
        <w:t>m</w:t>
      </w:r>
      <w:r>
        <w:rPr>
          <w:rFonts w:ascii="Arial" w:hAnsi="Arial" w:cs="Arial" w:eastAsia="Arial"/>
          <w:sz w:val="24"/>
          <w:szCs w:val="24"/>
          <w:color w:val="3D3F3F"/>
          <w:spacing w:val="-35"/>
          <w:w w:val="78"/>
        </w:rPr>
        <w:t>i</w:t>
      </w:r>
      <w:r>
        <w:rPr>
          <w:rFonts w:ascii="Arial" w:hAnsi="Arial" w:cs="Arial" w:eastAsia="Arial"/>
          <w:sz w:val="24"/>
          <w:szCs w:val="24"/>
          <w:color w:val="666769"/>
          <w:spacing w:val="-1"/>
          <w:w w:val="83"/>
        </w:rPr>
        <w:t>r</w:t>
      </w:r>
      <w:r>
        <w:rPr>
          <w:rFonts w:ascii="Arial" w:hAnsi="Arial" w:cs="Arial" w:eastAsia="Arial"/>
          <w:sz w:val="24"/>
          <w:szCs w:val="24"/>
          <w:color w:val="909191"/>
          <w:spacing w:val="0"/>
          <w:w w:val="111"/>
        </w:rPr>
        <w:t>i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113" w:lineRule="exact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2A2A2A"/>
          <w:spacing w:val="-12"/>
          <w:w w:val="110"/>
          <w:position w:val="-10"/>
        </w:rPr>
        <w:t>M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93"/>
          <w:position w:val="-10"/>
        </w:rPr>
        <w:t>us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400" w:right="380"/>
          <w:cols w:num="2" w:equalWidth="0">
            <w:col w:w="4417" w:space="549"/>
            <w:col w:w="6174"/>
          </w:cols>
        </w:sectPr>
      </w:pPr>
      <w:rPr/>
    </w:p>
    <w:p>
      <w:pPr>
        <w:spacing w:before="0" w:after="0" w:line="431" w:lineRule="exact"/>
        <w:ind w:left="2953" w:right="-20"/>
        <w:jc w:val="left"/>
        <w:tabs>
          <w:tab w:pos="5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24.585367pt;margin-top:22.403215pt;width:548.839035pt;height:755.865213pt;mso-position-horizontal-relative:page;mso-position-vertical-relative:page;z-index:-15974" coordorigin="492,448" coordsize="10977,15117">
            <v:group style="position:absolute;left:506;top:469;width:3180;height:2" coordorigin="506,469" coordsize="3180,2">
              <v:shape style="position:absolute;left:506;top:469;width:3180;height:2" coordorigin="506,469" coordsize="3180,0" path="m506,469l3685,469e" filled="f" stroked="t" strokeweight=".702439pt" strokecolor="#4B4B4B">
                <v:path arrowok="t"/>
              </v:shape>
            </v:group>
            <v:group style="position:absolute;left:515;top:455;width:2;height:1441" coordorigin="515,455" coordsize="2,1441">
              <v:shape style="position:absolute;left:515;top:455;width:2;height:1441" coordorigin="515,455" coordsize="0,1441" path="m515,1896l515,455e" filled="f" stroked="t" strokeweight=".702439pt" strokecolor="#606060">
                <v:path arrowok="t"/>
              </v:shape>
            </v:group>
            <v:group style="position:absolute;left:3025;top:484;width:8382;height:2" coordorigin="3025,484" coordsize="8382,2">
              <v:shape style="position:absolute;left:3025;top:484;width:8382;height:2" coordorigin="3025,484" coordsize="8382,0" path="m3025,484l11408,484e" filled="f" stroked="t" strokeweight=".936585pt" strokecolor="#484848">
                <v:path arrowok="t"/>
              </v:shape>
            </v:group>
            <v:group style="position:absolute;left:515;top:796;width:2;height:574" coordorigin="515,796" coordsize="2,574">
              <v:shape style="position:absolute;left:515;top:796;width:2;height:574" coordorigin="515,796" coordsize="0,574" path="m515,1370l515,796e" filled="f" stroked="t" strokeweight=".702439pt" strokecolor="#747474">
                <v:path arrowok="t"/>
              </v:shape>
            </v:group>
            <v:group style="position:absolute;left:9157;top:474;width:2;height:1185" coordorigin="9157,474" coordsize="2,1185">
              <v:shape style="position:absolute;left:9157;top:474;width:2;height:1185" coordorigin="9157,474" coordsize="0,1185" path="m9157,1659l9157,474e" filled="f" stroked="t" strokeweight=".936585pt" strokecolor="#3F3F3F">
                <v:path arrowok="t"/>
              </v:shape>
            </v:group>
            <v:group style="position:absolute;left:11401;top:479;width:2;height:3669" coordorigin="11401,479" coordsize="2,3669">
              <v:shape style="position:absolute;left:11401;top:479;width:2;height:3669" coordorigin="11401,479" coordsize="0,3669" path="m11401,4148l11401,479e" filled="f" stroked="t" strokeweight=".936585pt" strokecolor="#444444">
                <v:path arrowok="t"/>
              </v:shape>
            </v:group>
            <v:group style="position:absolute;left:515;top:1313;width:2;height:161" coordorigin="515,1313" coordsize="2,161">
              <v:shape style="position:absolute;left:515;top:1313;width:2;height:161" coordorigin="515,1313" coordsize="0,161" path="m515,1474l515,1313e" filled="f" stroked="t" strokeweight=".468293pt" strokecolor="#4F4F4F">
                <v:path arrowok="t"/>
              </v:shape>
            </v:group>
            <v:group style="position:absolute;left:4257;top:1645;width:7146;height:2" coordorigin="4257,1645" coordsize="7146,2">
              <v:shape style="position:absolute;left:4257;top:1645;width:7146;height:2" coordorigin="4257,1645" coordsize="7146,0" path="m4257,1645l11403,1645e" filled="f" stroked="t" strokeweight=".936585pt" strokecolor="#484848">
                <v:path arrowok="t"/>
              </v:shape>
            </v:group>
            <v:group style="position:absolute;left:506;top:1633;width:5226;height:2" coordorigin="506,1633" coordsize="5226,2">
              <v:shape style="position:absolute;left:506;top:1633;width:5226;height:2" coordorigin="506,1633" coordsize="5226,0" path="m506,1633l5732,1633e" filled="f" stroked="t" strokeweight=".936585pt" strokecolor="#484848">
                <v:path arrowok="t"/>
              </v:shape>
            </v:group>
            <v:group style="position:absolute;left:2515;top:460;width:2;height:1180" coordorigin="2515,460" coordsize="2,1180">
              <v:shape style="position:absolute;left:2515;top:460;width:2;height:1180" coordorigin="2515,460" coordsize="0,1180" path="m2515,1640l2515,460e" filled="f" stroked="t" strokeweight=".936585pt" strokecolor="#383838">
                <v:path arrowok="t"/>
              </v:shape>
            </v:group>
            <v:group style="position:absolute;left:510;top:1863;width:2599;height:2" coordorigin="510,1863" coordsize="2599,2">
              <v:shape style="position:absolute;left:510;top:1863;width:2599;height:2" coordorigin="510,1863" coordsize="2599,0" path="m510,1863l3109,1863e" filled="f" stroked="t" strokeweight=".936585pt" strokecolor="#444444">
                <v:path arrowok="t"/>
              </v:shape>
            </v:group>
            <v:group style="position:absolute;left:2384;top:1880;width:9024;height:2" coordorigin="2384,1880" coordsize="9024,2">
              <v:shape style="position:absolute;left:2384;top:1880;width:9024;height:2" coordorigin="2384,1880" coordsize="9024,0" path="m2384,1880l11408,1880e" filled="f" stroked="t" strokeweight=".936585pt" strokecolor="#484848">
                <v:path arrowok="t"/>
              </v:shape>
            </v:group>
            <v:group style="position:absolute;left:506;top:2100;width:2604;height:2" coordorigin="506,2100" coordsize="2604,2">
              <v:shape style="position:absolute;left:506;top:2100;width:2604;height:2" coordorigin="506,2100" coordsize="2604,0" path="m506,2100l3109,2100e" filled="f" stroked="t" strokeweight=".936585pt" strokecolor="#444444">
                <v:path arrowok="t"/>
              </v:shape>
            </v:group>
            <v:group style="position:absolute;left:515;top:1820;width:2;height:318" coordorigin="515,1820" coordsize="2,318">
              <v:shape style="position:absolute;left:515;top:1820;width:2;height:318" coordorigin="515,1820" coordsize="0,318" path="m515,2138l515,1820e" filled="f" stroked="t" strokeweight=".468293pt" strokecolor="#343434">
                <v:path arrowok="t"/>
              </v:shape>
            </v:group>
            <v:group style="position:absolute;left:2426;top:2114;width:8982;height:2" coordorigin="2426,2114" coordsize="8982,2">
              <v:shape style="position:absolute;left:2426;top:2114;width:8982;height:2" coordorigin="2426,2114" coordsize="8982,0" path="m2426,2114l11408,2114e" filled="f" stroked="t" strokeweight=".936585pt" strokecolor="#484848">
                <v:path arrowok="t"/>
              </v:shape>
            </v:group>
            <v:group style="position:absolute;left:501;top:2349;width:10907;height:2" coordorigin="501,2349" coordsize="10907,2">
              <v:shape style="position:absolute;left:501;top:2349;width:10907;height:2" coordorigin="501,2349" coordsize="10907,0" path="m501,2349l11408,2349e" filled="f" stroked="t" strokeweight=".936585pt" strokecolor="#484848">
                <v:path arrowok="t"/>
              </v:shape>
            </v:group>
            <v:group style="position:absolute;left:515;top:2062;width:2;height:313" coordorigin="515,2062" coordsize="2,313">
              <v:shape style="position:absolute;left:515;top:2062;width:2;height:313" coordorigin="515,2062" coordsize="0,313" path="m515,2375l515,2062e" filled="f" stroked="t" strokeweight=".936585pt" strokecolor="#484848">
                <v:path arrowok="t"/>
              </v:shape>
            </v:group>
            <v:group style="position:absolute;left:506;top:2576;width:1335;height:2" coordorigin="506,2576" coordsize="1335,2">
              <v:shape style="position:absolute;left:506;top:2576;width:1335;height:2" coordorigin="506,2576" coordsize="1335,0" path="m506,2576l1840,2576e" filled="f" stroked="t" strokeweight=".936585pt" strokecolor="#444444">
                <v:path arrowok="t"/>
              </v:shape>
            </v:group>
            <v:group style="position:absolute;left:515;top:2299;width:2;height:313" coordorigin="515,2299" coordsize="2,313">
              <v:shape style="position:absolute;left:515;top:2299;width:2;height:313" coordorigin="515,2299" coordsize="0,313" path="m515,2612l515,2299e" filled="f" stroked="t" strokeweight=".468293pt" strokecolor="#2F2F2F">
                <v:path arrowok="t"/>
              </v:shape>
            </v:group>
            <v:group style="position:absolute;left:1784;top:2591;width:9619;height:2" coordorigin="1784,2591" coordsize="9619,2">
              <v:shape style="position:absolute;left:1784;top:2591;width:9619;height:2" coordorigin="1784,2591" coordsize="9619,0" path="m1784,2591l11403,2591e" filled="f" stroked="t" strokeweight=".936585pt" strokecolor="#3F3F3F">
                <v:path arrowok="t"/>
              </v:shape>
            </v:group>
            <v:group style="position:absolute;left:506;top:2818;width:3934;height:2" coordorigin="506,2818" coordsize="3934,2">
              <v:shape style="position:absolute;left:506;top:2818;width:3934;height:2" coordorigin="506,2818" coordsize="3934,0" path="m506,2818l4439,2818e" filled="f" stroked="t" strokeweight=".936585pt" strokecolor="#444444">
                <v:path arrowok="t"/>
              </v:shape>
            </v:group>
            <v:group style="position:absolute;left:520;top:2536;width:2;height:6528" coordorigin="520,2536" coordsize="2,6528">
              <v:shape style="position:absolute;left:520;top:2536;width:2;height:6528" coordorigin="520,2536" coordsize="0,6528" path="m520,9064l520,2536e" filled="f" stroked="t" strokeweight=".702439pt" strokecolor="#444444">
                <v:path arrowok="t"/>
              </v:shape>
            </v:group>
            <v:group style="position:absolute;left:4257;top:2828;width:7151;height:2" coordorigin="4257,2828" coordsize="7151,2">
              <v:shape style="position:absolute;left:4257;top:2828;width:7151;height:2" coordorigin="4257,2828" coordsize="7151,0" path="m4257,2828l11408,2828e" filled="f" stroked="t" strokeweight=".936585pt" strokecolor="#444444">
                <v:path arrowok="t"/>
              </v:shape>
            </v:group>
            <v:group style="position:absolute;left:3988;top:2811;width:2;height:777" coordorigin="3988,2811" coordsize="2,777">
              <v:shape style="position:absolute;left:3988;top:2811;width:2;height:777" coordorigin="3988,2811" coordsize="0,777" path="m3988,3589l3988,2811e" filled="f" stroked="t" strokeweight=".936585pt" strokecolor="#383838">
                <v:path arrowok="t"/>
              </v:shape>
            </v:group>
            <v:group style="position:absolute;left:7031;top:2816;width:2;height:777" coordorigin="7031,2816" coordsize="2,777">
              <v:shape style="position:absolute;left:7031;top:2816;width:2;height:777" coordorigin="7031,2816" coordsize="0,777" path="m7031,3593l7031,2816e" filled="f" stroked="t" strokeweight=".936585pt" strokecolor="#3F3F3F">
                <v:path arrowok="t"/>
              </v:shape>
            </v:group>
            <v:group style="position:absolute;left:3980;top:3273;width:3058;height:2" coordorigin="3980,3273" coordsize="3058,2">
              <v:shape style="position:absolute;left:3980;top:3273;width:3058;height:2" coordorigin="3980,3273" coordsize="3058,0" path="m3980,3273l7038,3273e" filled="f" stroked="t" strokeweight=".702439pt" strokecolor="#4B4B4B">
                <v:path arrowok="t"/>
              </v:shape>
            </v:group>
            <v:group style="position:absolute;left:510;top:3574;width:6542;height:2" coordorigin="510,3574" coordsize="6542,2">
              <v:shape style="position:absolute;left:510;top:3574;width:6542;height:2" coordorigin="510,3574" coordsize="6542,0" path="m510,3574l7052,3574e" filled="f" stroked="t" strokeweight="1.170732pt" strokecolor="#3B3B3B">
                <v:path arrowok="t"/>
              </v:shape>
            </v:group>
            <v:group style="position:absolute;left:6978;top:3586;width:4430;height:2" coordorigin="6978,3586" coordsize="4430,2">
              <v:shape style="position:absolute;left:6978;top:3586;width:4430;height:2" coordorigin="6978,3586" coordsize="4430,0" path="m6978,3586l11408,3586e" filled="f" stroked="t" strokeweight=".936585pt" strokecolor="#484848">
                <v:path arrowok="t"/>
              </v:shape>
            </v:group>
            <v:group style="position:absolute;left:515;top:3847;width:4538;height:2" coordorigin="515,3847" coordsize="4538,2">
              <v:shape style="position:absolute;left:515;top:3847;width:4538;height:2" coordorigin="515,3847" coordsize="4538,0" path="m515,3847l5053,3847e" filled="f" stroked="t" strokeweight=".936585pt" strokecolor="#444444">
                <v:path arrowok="t"/>
              </v:shape>
            </v:group>
            <v:group style="position:absolute;left:2522;top:3560;width:2;height:5087" coordorigin="2522,3560" coordsize="2,5087">
              <v:shape style="position:absolute;left:2522;top:3560;width:2;height:5087" coordorigin="2522,3560" coordsize="0,5087" path="m2522,8647l2522,3560e" filled="f" stroked="t" strokeweight=".936585pt" strokecolor="#3F3F3F">
                <v:path arrowok="t"/>
              </v:shape>
            </v:group>
            <v:group style="position:absolute;left:4266;top:3859;width:7146;height:2" coordorigin="4266,3859" coordsize="7146,2">
              <v:shape style="position:absolute;left:4266;top:3859;width:7146;height:2" coordorigin="4266,3859" coordsize="7146,0" path="m4266,3859l11412,3859e" filled="f" stroked="t" strokeweight=".936585pt" strokecolor="#444444">
                <v:path arrowok="t"/>
              </v:shape>
            </v:group>
            <v:group style="position:absolute;left:2505;top:4091;width:8912;height:2" coordorigin="2505,4091" coordsize="8912,2">
              <v:shape style="position:absolute;left:2505;top:4091;width:8912;height:2" coordorigin="2505,4091" coordsize="8912,0" path="m2505,4091l11417,4091e" filled="f" stroked="t" strokeweight=".936585pt" strokecolor="#484848">
                <v:path arrowok="t"/>
              </v:shape>
            </v:group>
            <v:group style="position:absolute;left:5032;top:4082;width:2;height:2152" coordorigin="5032,4082" coordsize="2,2152">
              <v:shape style="position:absolute;left:5032;top:4082;width:2;height:2152" coordorigin="5032,4082" coordsize="0,2152" path="m5032,6234l5032,4082e" filled="f" stroked="t" strokeweight=".936585pt" strokecolor="#3B3B3B">
                <v:path arrowok="t"/>
              </v:shape>
            </v:group>
            <v:group style="position:absolute;left:7792;top:4072;width:2;height:256" coordorigin="7792,4072" coordsize="2,256">
              <v:shape style="position:absolute;left:7792;top:4072;width:2;height:256" coordorigin="7792,4072" coordsize="0,256" path="m7792,4328l7792,4072e" filled="f" stroked="t" strokeweight=".234146pt" strokecolor="#3F3F3F">
                <v:path arrowok="t"/>
              </v:shape>
            </v:group>
            <v:group style="position:absolute;left:7792;top:4328;width:2;height:213" coordorigin="7792,4328" coordsize="2,213">
              <v:shape style="position:absolute;left:7792;top:4328;width:2;height:213" coordorigin="7792,4328" coordsize="0,213" path="m7792,4541l7792,4328e" filled="f" stroked="t" strokeweight=".234146pt" strokecolor="#000000">
                <v:path arrowok="t"/>
              </v:shape>
            </v:group>
            <v:group style="position:absolute;left:5025;top:4563;width:6392;height:2" coordorigin="5025,4563" coordsize="6392,2">
              <v:shape style="position:absolute;left:5025;top:4563;width:6392;height:2" coordorigin="5025,4563" coordsize="6392,0" path="m5025,4563l11417,4563e" filled="f" stroked="t" strokeweight=".468293pt" strokecolor="#3B3B3B">
                <v:path arrowok="t"/>
              </v:shape>
            </v:group>
            <v:group style="position:absolute;left:11412;top:3238;width:2;height:5006" coordorigin="11412,3238" coordsize="2,5006">
              <v:shape style="position:absolute;left:11412;top:3238;width:2;height:5006" coordorigin="11412,3238" coordsize="0,5006" path="m11412,8244l11412,3238e" filled="f" stroked="t" strokeweight=".936585pt" strokecolor="#3F3F3F">
                <v:path arrowok="t"/>
              </v:shape>
            </v:group>
            <v:group style="position:absolute;left:524;top:4508;width:2;height:318" coordorigin="524,4508" coordsize="2,318">
              <v:shape style="position:absolute;left:524;top:4508;width:2;height:318" coordorigin="524,4508" coordsize="0,318" path="m524,4826l524,4508e" filled="f" stroked="t" strokeweight=".468293pt" strokecolor="#3B3B3B">
                <v:path arrowok="t"/>
              </v:shape>
            </v:group>
            <v:group style="position:absolute;left:5020;top:4809;width:2421;height:2" coordorigin="5020,4809" coordsize="2421,2">
              <v:shape style="position:absolute;left:5020;top:4809;width:2421;height:2" coordorigin="5020,4809" coordsize="2421,0" path="m5020,4809l7441,4809e" filled="f" stroked="t" strokeweight=".702439pt" strokecolor="#3F3F3F">
                <v:path arrowok="t"/>
              </v:shape>
            </v:group>
            <v:group style="position:absolute;left:6757;top:4807;width:4664;height:2" coordorigin="6757,4807" coordsize="4664,2">
              <v:shape style="position:absolute;left:6757;top:4807;width:4664;height:2" coordorigin="6757,4807" coordsize="4664,0" path="m6757,4807l11422,4807e" filled="f" stroked="t" strokeweight=".936585pt" strokecolor="#484848">
                <v:path arrowok="t"/>
              </v:shape>
            </v:group>
            <v:group style="position:absolute;left:5025;top:5046;width:6392;height:2" coordorigin="5025,5046" coordsize="6392,2">
              <v:shape style="position:absolute;left:5025;top:5046;width:6392;height:2" coordorigin="5025,5046" coordsize="6392,0" path="m5025,5046l11417,5046e" filled="f" stroked="t" strokeweight=".936585pt" strokecolor="#444444">
                <v:path arrowok="t"/>
              </v:shape>
            </v:group>
            <v:group style="position:absolute;left:527;top:5001;width:2;height:303" coordorigin="527,5001" coordsize="2,303">
              <v:shape style="position:absolute;left:527;top:5001;width:2;height:303" coordorigin="527,5001" coordsize="0,303" path="m527,5305l527,5001e" filled="f" stroked="t" strokeweight=".468293pt" strokecolor="#3F3F3F">
                <v:path arrowok="t"/>
              </v:shape>
            </v:group>
            <v:group style="position:absolute;left:2515;top:5283;width:8902;height:2" coordorigin="2515,5283" coordsize="8902,2">
              <v:shape style="position:absolute;left:2515;top:5283;width:8902;height:2" coordorigin="2515,5283" coordsize="8902,0" path="m2515,5283l11417,5283e" filled="f" stroked="t" strokeweight=".936585pt" strokecolor="#444444">
                <v:path arrowok="t"/>
              </v:shape>
            </v:group>
            <v:group style="position:absolute;left:520;top:5520;width:10897;height:2" coordorigin="520,5520" coordsize="10897,2">
              <v:shape style="position:absolute;left:520;top:5520;width:10897;height:2" coordorigin="520,5520" coordsize="10897,0" path="m520,5520l11417,5520e" filled="f" stroked="t" strokeweight=".936585pt" strokecolor="#444444">
                <v:path arrowok="t"/>
              </v:shape>
            </v:group>
            <v:group style="position:absolute;left:524;top:5466;width:2;height:365" coordorigin="524,5466" coordsize="2,365">
              <v:shape style="position:absolute;left:524;top:5466;width:2;height:365" coordorigin="524,5466" coordsize="0,365" path="m524,5831l524,5466e" filled="f" stroked="t" strokeweight=".468293pt" strokecolor="#2F2F2F">
                <v:path arrowok="t"/>
              </v:shape>
            </v:group>
            <v:group style="position:absolute;left:7792;top:5494;width:2;height:308" coordorigin="7792,5494" coordsize="2,308">
              <v:shape style="position:absolute;left:7792;top:5494;width:2;height:308" coordorigin="7792,5494" coordsize="0,308" path="m7792,5802l7792,5494e" filled="f" stroked="t" strokeweight=".234146pt" strokecolor="#484848">
                <v:path arrowok="t"/>
              </v:shape>
            </v:group>
            <v:group style="position:absolute;left:2510;top:5990;width:8912;height:2" coordorigin="2510,5990" coordsize="8912,2">
              <v:shape style="position:absolute;left:2510;top:5990;width:8912;height:2" coordorigin="2510,5990" coordsize="8912,0" path="m2510,5990l11422,5990e" filled="f" stroked="t" strokeweight=".936585pt" strokecolor="#484848">
                <v:path arrowok="t"/>
              </v:shape>
            </v:group>
            <v:group style="position:absolute;left:7792;top:5802;width:2;height:185" coordorigin="7792,5802" coordsize="2,185">
              <v:shape style="position:absolute;left:7792;top:5802;width:2;height:185" coordorigin="7792,5802" coordsize="0,185" path="m7792,5987l7792,5802e" filled="f" stroked="t" strokeweight=".234146pt" strokecolor="#646464">
                <v:path arrowok="t"/>
              </v:shape>
            </v:group>
            <v:group style="position:absolute;left:7792;top:5968;width:2;height:275" coordorigin="7792,5968" coordsize="2,275">
              <v:shape style="position:absolute;left:7792;top:5968;width:2;height:275" coordorigin="7792,5968" coordsize="0,275" path="m7792,6243l7792,5968e" filled="f" stroked="t" strokeweight=".234146pt" strokecolor="#4B4B4B">
                <v:path arrowok="t"/>
              </v:shape>
            </v:group>
            <v:group style="position:absolute;left:2515;top:6224;width:8902;height:2" coordorigin="2515,6224" coordsize="8902,2">
              <v:shape style="position:absolute;left:2515;top:6224;width:8902;height:2" coordorigin="2515,6224" coordsize="8902,0" path="m2515,6224l11417,6224e" filled="f" stroked="t" strokeweight=".936585pt" strokecolor="#444444">
                <v:path arrowok="t"/>
              </v:shape>
            </v:group>
            <v:group style="position:absolute;left:515;top:6464;width:10907;height:2" coordorigin="515,6464" coordsize="10907,2">
              <v:shape style="position:absolute;left:515;top:6464;width:10907;height:2" coordorigin="515,6464" coordsize="10907,0" path="m515,6464l11422,6464e" filled="f" stroked="t" strokeweight=".936585pt" strokecolor="#484848">
                <v:path arrowok="t"/>
              </v:shape>
            </v:group>
            <v:group style="position:absolute;left:522;top:6205;width:2;height:801" coordorigin="522,6205" coordsize="2,801">
              <v:shape style="position:absolute;left:522;top:6205;width:2;height:801" coordorigin="522,6205" coordsize="0,801" path="m522,7006l522,6205e" filled="f" stroked="t" strokeweight=".702439pt" strokecolor="#444444">
                <v:path arrowok="t"/>
              </v:shape>
            </v:group>
            <v:group style="position:absolute;left:515;top:6978;width:10907;height:2" coordorigin="515,6978" coordsize="10907,2">
              <v:shape style="position:absolute;left:515;top:6978;width:10907;height:2" coordorigin="515,6978" coordsize="10907,0" path="m515,6978l11422,6978e" filled="f" stroked="t" strokeweight=".936585pt" strokecolor="#484848">
                <v:path arrowok="t"/>
              </v:shape>
            </v:group>
            <v:group style="position:absolute;left:3952;top:6980;width:361;height:2" coordorigin="3952,6980" coordsize="361,2">
              <v:shape style="position:absolute;left:3952;top:6980;width:361;height:2" coordorigin="3952,6980" coordsize="361,0" path="m3952,6980l4313,6980e" filled="f" stroked="t" strokeweight=".702439pt" strokecolor="#3B3B3B">
                <v:path arrowok="t"/>
              </v:shape>
            </v:group>
            <v:group style="position:absolute;left:5034;top:6973;width:2;height:740" coordorigin="5034,6973" coordsize="2,740">
              <v:shape style="position:absolute;left:5034;top:6973;width:2;height:740" coordorigin="5034,6973" coordsize="0,740" path="m5034,7713l5034,6973e" filled="f" stroked="t" strokeweight=".936585pt" strokecolor="#3B3B3B">
                <v:path arrowok="t"/>
              </v:shape>
            </v:group>
            <v:group style="position:absolute;left:5025;top:7217;width:6392;height:2" coordorigin="5025,7217" coordsize="6392,2">
              <v:shape style="position:absolute;left:5025;top:7217;width:6392;height:2" coordorigin="5025,7217" coordsize="6392,0" path="m5025,7217l11417,7217e" filled="f" stroked="t" strokeweight=".936585pt" strokecolor="#484848">
                <v:path arrowok="t"/>
              </v:shape>
            </v:group>
            <v:group style="position:absolute;left:5025;top:7457;width:6397;height:2" coordorigin="5025,7457" coordsize="6397,2">
              <v:shape style="position:absolute;left:5025;top:7457;width:6397;height:2" coordorigin="5025,7457" coordsize="6397,0" path="m5025,7457l11422,7457e" filled="f" stroked="t" strokeweight=".936585pt" strokecolor="#444444">
                <v:path arrowok="t"/>
              </v:shape>
            </v:group>
            <v:group style="position:absolute;left:520;top:7699;width:10902;height:2" coordorigin="520,7699" coordsize="10902,2">
              <v:shape style="position:absolute;left:520;top:7699;width:10902;height:2" coordorigin="520,7699" coordsize="10902,0" path="m520,7699l11422,7699e" filled="f" stroked="t" strokeweight=".936585pt" strokecolor="#484848">
                <v:path arrowok="t"/>
              </v:shape>
            </v:group>
            <v:group style="position:absolute;left:539;top:6532;width:2;height:8997" coordorigin="539,6532" coordsize="2,8997">
              <v:shape style="position:absolute;left:539;top:6532;width:2;height:8997" coordorigin="539,6532" coordsize="0,8997" path="m539,15530l539,6532e" filled="f" stroked="t" strokeweight=".702439pt" strokecolor="#484848">
                <v:path arrowok="t"/>
              </v:shape>
            </v:group>
            <v:group style="position:absolute;left:11424;top:5286;width:2;height:7196" coordorigin="11424,5286" coordsize="2,7196">
              <v:shape style="position:absolute;left:11424;top:5286;width:2;height:7196" coordorigin="11424,5286" coordsize="0,7196" path="m11424,12482l11424,5286e" filled="f" stroked="t" strokeweight=".468293pt" strokecolor="#3F3F3F">
                <v:path arrowok="t"/>
              </v:shape>
            </v:group>
            <v:group style="position:absolute;left:524;top:8618;width:8500;height:2" coordorigin="524,8618" coordsize="8500,2">
              <v:shape style="position:absolute;left:524;top:8618;width:8500;height:2" coordorigin="524,8618" coordsize="8500,0" path="m524,8618l9024,8618e" filled="f" stroked="t" strokeweight=".936585pt" strokecolor="#484848">
                <v:path arrowok="t"/>
              </v:shape>
            </v:group>
            <v:group style="position:absolute;left:8968;top:8614;width:211;height:2" coordorigin="8968,8614" coordsize="211,2">
              <v:shape style="position:absolute;left:8968;top:8614;width:211;height:2" coordorigin="8968,8614" coordsize="211,0" path="m8968,8614l9179,8614e" filled="f" stroked="t" strokeweight=".468293pt" strokecolor="#1C1C1C">
                <v:path arrowok="t"/>
              </v:shape>
            </v:group>
            <v:group style="position:absolute;left:9122;top:8611;width:2309;height:2" coordorigin="9122,8611" coordsize="2309,2">
              <v:shape style="position:absolute;left:9122;top:8611;width:2309;height:2" coordorigin="9122,8611" coordsize="2309,0" path="m9122,8611l11431,8611e" filled="f" stroked="t" strokeweight=".936585pt" strokecolor="#444444">
                <v:path arrowok="t"/>
              </v:shape>
            </v:group>
            <v:group style="position:absolute;left:2529;top:8538;width:2;height:3029" coordorigin="2529,8538" coordsize="2,3029">
              <v:shape style="position:absolute;left:2529;top:8538;width:2;height:3029" coordorigin="2529,8538" coordsize="0,3029" path="m2529,11567l2529,8538e" filled="f" stroked="t" strokeweight=".936585pt" strokecolor="#383838">
                <v:path arrowok="t"/>
              </v:shape>
            </v:group>
            <v:group style="position:absolute;left:534;top:9538;width:10902;height:2" coordorigin="534,9538" coordsize="10902,2">
              <v:shape style="position:absolute;left:534;top:9538;width:10902;height:2" coordorigin="534,9538" coordsize="10902,0" path="m534,9538l11436,9538e" filled="f" stroked="t" strokeweight=".936585pt" strokecolor="#444444">
                <v:path arrowok="t"/>
              </v:shape>
            </v:group>
            <v:group style="position:absolute;left:534;top:9777;width:9642;height:2" coordorigin="534,9777" coordsize="9642,2">
              <v:shape style="position:absolute;left:534;top:9777;width:9642;height:2" coordorigin="534,9777" coordsize="9642,0" path="m534,9777l10176,9777e" filled="f" stroked="t" strokeweight=".936585pt" strokecolor="#484848">
                <v:path arrowok="t"/>
              </v:shape>
            </v:group>
            <v:group style="position:absolute;left:10228;top:9768;width:1208;height:2" coordorigin="10228,9768" coordsize="1208,2">
              <v:shape style="position:absolute;left:10228;top:9768;width:1208;height:2" coordorigin="10228,9768" coordsize="1208,0" path="m10228,9768l11436,9768e" filled="f" stroked="t" strokeweight=".936585pt" strokecolor="#484848">
                <v:path arrowok="t"/>
              </v:shape>
            </v:group>
            <v:group style="position:absolute;left:529;top:10024;width:4847;height:2" coordorigin="529,10024" coordsize="4847,2">
              <v:shape style="position:absolute;left:529;top:10024;width:4847;height:2" coordorigin="529,10024" coordsize="4847,0" path="m529,10024l5376,10024e" filled="f" stroked="t" strokeweight=".936585pt" strokecolor="#484848">
                <v:path arrowok="t"/>
              </v:shape>
            </v:group>
            <v:group style="position:absolute;left:7980;top:10012;width:1358;height:2" coordorigin="7980,10012" coordsize="1358,2">
              <v:shape style="position:absolute;left:7980;top:10012;width:1358;height:2" coordorigin="7980,10012" coordsize="1358,0" path="m7980,10012l9338,10012e" filled="f" stroked="t" strokeweight=".702439pt" strokecolor="#4B4B4B">
                <v:path arrowok="t"/>
              </v:shape>
            </v:group>
            <v:group style="position:absolute;left:4552;top:10017;width:6884;height:2" coordorigin="4552,10017" coordsize="6884,2">
              <v:shape style="position:absolute;left:4552;top:10017;width:6884;height:2" coordorigin="4552,10017" coordsize="6884,0" path="m4552,10017l11436,10017e" filled="f" stroked="t" strokeweight=".936585pt" strokecolor="#484848">
                <v:path arrowok="t"/>
              </v:shape>
            </v:group>
            <v:group style="position:absolute;left:529;top:10493;width:5339;height:2" coordorigin="529,10493" coordsize="5339,2">
              <v:shape style="position:absolute;left:529;top:10493;width:5339;height:2" coordorigin="529,10493" coordsize="5339,0" path="m529,10493l5868,10493e" filled="f" stroked="t" strokeweight=".936585pt" strokecolor="#484848">
                <v:path arrowok="t"/>
              </v:shape>
            </v:group>
            <v:group style="position:absolute;left:3999;top:10486;width:7436;height:2" coordorigin="3999,10486" coordsize="7436,2">
              <v:shape style="position:absolute;left:3999;top:10486;width:7436;height:2" coordorigin="3999,10486" coordsize="7436,0" path="m3999,10486l11436,10486e" filled="f" stroked="t" strokeweight=".936585pt" strokecolor="#484848">
                <v:path arrowok="t"/>
              </v:shape>
            </v:group>
            <v:group style="position:absolute;left:927;top:10733;width:6893;height:2" coordorigin="927,10733" coordsize="6893,2">
              <v:shape style="position:absolute;left:927;top:10733;width:6893;height:2" coordorigin="927,10733" coordsize="6893,0" path="m927,10733l7820,10733e" filled="f" stroked="t" strokeweight=".936585pt" strokecolor="#4B4B4B">
                <v:path arrowok="t"/>
              </v:shape>
            </v:group>
            <v:group style="position:absolute;left:7764;top:10721;width:3671;height:2" coordorigin="7764,10721" coordsize="3671,2">
              <v:shape style="position:absolute;left:7764;top:10721;width:3671;height:2" coordorigin="7764,10721" coordsize="3671,0" path="m7764,10721l11436,10721e" filled="f" stroked="t" strokeweight=".936585pt" strokecolor="#484848">
                <v:path arrowok="t"/>
              </v:shape>
            </v:group>
            <v:group style="position:absolute;left:1227;top:10704;width:2;height:71" coordorigin="1227,10704" coordsize="2,71">
              <v:shape style="position:absolute;left:1227;top:10704;width:2;height:71" coordorigin="1227,10704" coordsize="0,71" path="m1227,10775l1227,10704e" filled="f" stroked="t" strokeweight=".234146pt" strokecolor="#5B5B5B">
                <v:path arrowok="t"/>
              </v:shape>
            </v:group>
            <v:group style="position:absolute;left:1812;top:10704;width:2;height:754" coordorigin="1812,10704" coordsize="2,754">
              <v:shape style="position:absolute;left:1812;top:10704;width:2;height:754" coordorigin="1812,10704" coordsize="0,754" path="m1812,11458l1812,10704e" filled="f" stroked="t" strokeweight=".234146pt" strokecolor="#4B4B4B">
                <v:path arrowok="t"/>
              </v:shape>
            </v:group>
            <v:group style="position:absolute;left:2531;top:10676;width:2;height:128" coordorigin="2531,10676" coordsize="2,128">
              <v:shape style="position:absolute;left:2531;top:10676;width:2;height:128" coordorigin="2531,10676" coordsize="0,128" path="m2531,10804l2531,10676e" filled="f" stroked="t" strokeweight=".702439pt" strokecolor="#1F1F1F">
                <v:path arrowok="t"/>
              </v:shape>
            </v:group>
            <v:group style="position:absolute;left:7413;top:10704;width:2;height:71" coordorigin="7413,10704" coordsize="2,71">
              <v:shape style="position:absolute;left:7413;top:10704;width:2;height:71" coordorigin="7413,10704" coordsize="0,71" path="m7413,10775l7413,10704e" filled="f" stroked="t" strokeweight=".936585pt" strokecolor="#606060">
                <v:path arrowok="t"/>
              </v:shape>
            </v:group>
            <v:group style="position:absolute;left:529;top:10970;width:7366;height:2" coordorigin="529,10970" coordsize="7366,2">
              <v:shape style="position:absolute;left:529;top:10970;width:7366;height:2" coordorigin="529,10970" coordsize="7366,0" path="m529,10970l7895,10970e" filled="f" stroked="t" strokeweight=".936585pt" strokecolor="#4B4B4B">
                <v:path arrowok="t"/>
              </v:shape>
            </v:group>
            <v:group style="position:absolute;left:7413;top:10775;width:2;height:190" coordorigin="7413,10775" coordsize="2,190">
              <v:shape style="position:absolute;left:7413;top:10775;width:2;height:190" coordorigin="7413,10775" coordsize="0,190" path="m7413,10965l7413,10775e" filled="f" stroked="t" strokeweight=".234146pt" strokecolor="#2B2B2B">
                <v:path arrowok="t"/>
              </v:shape>
            </v:group>
            <v:group style="position:absolute;left:7764;top:10955;width:3671;height:2" coordorigin="7764,10955" coordsize="3671,2">
              <v:shape style="position:absolute;left:7764;top:10955;width:3671;height:2" coordorigin="7764,10955" coordsize="3671,0" path="m7764,10955l11436,10955e" filled="f" stroked="t" strokeweight=".936585pt" strokecolor="#444444">
                <v:path arrowok="t"/>
              </v:shape>
            </v:group>
            <v:group style="position:absolute;left:1227;top:10946;width:2;height:512" coordorigin="1227,10946" coordsize="2,512">
              <v:shape style="position:absolute;left:1227;top:10946;width:2;height:512" coordorigin="1227,10946" coordsize="0,512" path="m1227,11458l1227,10946e" filled="f" stroked="t" strokeweight=".234146pt" strokecolor="#545454">
                <v:path arrowok="t"/>
              </v:shape>
            </v:group>
            <v:group style="position:absolute;left:7413;top:10946;width:2;height:512" coordorigin="7413,10946" coordsize="2,512">
              <v:shape style="position:absolute;left:7413;top:10946;width:2;height:512" coordorigin="7413,10946" coordsize="0,512" path="m7413,11458l7413,10946e" filled="f" stroked="t" strokeweight=".234146pt" strokecolor="#545454">
                <v:path arrowok="t"/>
              </v:shape>
            </v:group>
            <v:group style="position:absolute;left:1227;top:11458;width:2;height:1427" coordorigin="1227,11458" coordsize="2,1427">
              <v:shape style="position:absolute;left:1227;top:11458;width:2;height:1427" coordorigin="1227,11458" coordsize="0,1427" path="m1227,12885l1227,11458e" filled="f" stroked="t" strokeweight=".234146pt" strokecolor="#000000">
                <v:path arrowok="t"/>
              </v:shape>
            </v:group>
            <v:group style="position:absolute;left:1812;top:11458;width:2;height:1427" coordorigin="1812,11458" coordsize="2,1427">
              <v:shape style="position:absolute;left:1812;top:11458;width:2;height:1427" coordorigin="1812,11458" coordsize="0,1427" path="m1812,12885l1812,11458e" filled="f" stroked="t" strokeweight=".234146pt" strokecolor="#000000">
                <v:path arrowok="t"/>
              </v:shape>
            </v:group>
            <v:group style="position:absolute;left:2529;top:11169;width:2;height:1100" coordorigin="2529,11169" coordsize="2,1100">
              <v:shape style="position:absolute;left:2529;top:11169;width:2;height:1100" coordorigin="2529,11169" coordsize="0,1100" path="m2529,12268l2529,11169e" filled="f" stroked="t" strokeweight=".936585pt" strokecolor="#4B4B4B">
                <v:path arrowok="t"/>
              </v:shape>
            </v:group>
            <v:group style="position:absolute;left:7413;top:11458;width:2;height:3389" coordorigin="7413,11458" coordsize="2,3389">
              <v:shape style="position:absolute;left:7413;top:11458;width:2;height:3389" coordorigin="7413,11458" coordsize="0,3389" path="m7413,14847l7413,11458e" filled="f" stroked="t" strokeweight=".234146pt" strokecolor="#000000">
                <v:path arrowok="t"/>
              </v:shape>
            </v:group>
            <v:group style="position:absolute;left:543;top:11586;width:2;height:147" coordorigin="543,11586" coordsize="2,147">
              <v:shape style="position:absolute;left:543;top:11586;width:2;height:147" coordorigin="543,11586" coordsize="0,147" path="m543,11733l543,11586e" filled="f" stroked="t" strokeweight=".468293pt" strokecolor="#343434">
                <v:path arrowok="t"/>
              </v:shape>
            </v:group>
            <v:group style="position:absolute;left:2501;top:11614;width:2;height:90" coordorigin="2501,11614" coordsize="2,90">
              <v:shape style="position:absolute;left:2501;top:11614;width:2;height:90" coordorigin="2501,11614" coordsize="0,90" path="m2501,11704l2501,11614e" filled="f" stroked="t" strokeweight=".234146pt" strokecolor="#000000">
                <v:path arrowok="t"/>
              </v:shape>
            </v:group>
            <v:group style="position:absolute;left:2501;top:12065;width:2;height:820" coordorigin="2501,12065" coordsize="2,820">
              <v:shape style="position:absolute;left:2501;top:12065;width:2;height:820" coordorigin="2501,12065" coordsize="0,820" path="m2501,12885l2501,12065e" filled="f" stroked="t" strokeweight=".234146pt" strokecolor="#000000">
                <v:path arrowok="t"/>
              </v:shape>
            </v:group>
            <v:group style="position:absolute;left:550;top:12183;width:2;height:2517" coordorigin="550,12183" coordsize="2,2517">
              <v:shape style="position:absolute;left:550;top:12183;width:2;height:2517" coordorigin="550,12183" coordsize="0,2517" path="m550,14700l550,12183e" filled="f" stroked="t" strokeweight=".702439pt" strokecolor="#4B4B4B">
                <v:path arrowok="t"/>
              </v:shape>
            </v:group>
            <v:group style="position:absolute;left:11403;top:12439;width:2;height:2408" coordorigin="11403,12439" coordsize="2,2408">
              <v:shape style="position:absolute;left:11403;top:12439;width:2;height:2408" coordorigin="11403,12439" coordsize="0,2408" path="m11403,14847l11403,12439e" filled="f" stroked="t" strokeweight=".234146pt" strokecolor="#000000">
                <v:path arrowok="t"/>
              </v:shape>
            </v:group>
            <v:group style="position:absolute;left:520;top:12880;width:520;height:2" coordorigin="520,12880" coordsize="520,2">
              <v:shape style="position:absolute;left:520;top:12880;width:520;height:2" coordorigin="520,12880" coordsize="520,0" path="m520,12880l1040,12880e" filled="f" stroked="t" strokeweight=".234146pt" strokecolor="#3B3B3B">
                <v:path arrowok="t"/>
              </v:shape>
            </v:group>
            <v:group style="position:absolute;left:1040;top:12880;width:192;height:2" coordorigin="1040,12880" coordsize="192,2">
              <v:shape style="position:absolute;left:1040;top:12880;width:192;height:2" coordorigin="1040,12880" coordsize="192,0" path="m1040,12880l1232,12880e" filled="f" stroked="t" strokeweight=".234146pt" strokecolor="#000000">
                <v:path arrowok="t"/>
              </v:shape>
            </v:group>
            <v:group style="position:absolute;left:1227;top:12880;width:1278;height:2" coordorigin="1227,12880" coordsize="1278,2">
              <v:shape style="position:absolute;left:1227;top:12880;width:1278;height:2" coordorigin="1227,12880" coordsize="1278,0" path="m1227,12880l2505,12880e" filled="f" stroked="t" strokeweight=".234146pt" strokecolor="#3B3B3B">
                <v:path arrowok="t"/>
              </v:shape>
            </v:group>
            <v:group style="position:absolute;left:1227;top:12880;width:2;height:398" coordorigin="1227,12880" coordsize="2,398">
              <v:shape style="position:absolute;left:1227;top:12880;width:2;height:398" coordorigin="1227,12880" coordsize="0,398" path="m1227,13278l1227,12880e" filled="f" stroked="t" strokeweight=".234146pt" strokecolor="#5B5B5B">
                <v:path arrowok="t"/>
              </v:shape>
            </v:group>
            <v:group style="position:absolute;left:1812;top:12880;width:2;height:398" coordorigin="1812,12880" coordsize="2,398">
              <v:shape style="position:absolute;left:1812;top:12880;width:2;height:398" coordorigin="1812,12880" coordsize="0,398" path="m1812,13278l1812,12880e" filled="f" stroked="t" strokeweight=".234146pt" strokecolor="#5B5B5B">
                <v:path arrowok="t"/>
              </v:shape>
            </v:group>
            <v:group style="position:absolute;left:2501;top:12880;width:2;height:398" coordorigin="2501,12880" coordsize="2,398">
              <v:shape style="position:absolute;left:2501;top:12880;width:2;height:398" coordorigin="2501,12880" coordsize="0,398" path="m2501,13278l2501,12880e" filled="f" stroked="t" strokeweight=".234146pt" strokecolor="#707070">
                <v:path arrowok="t"/>
              </v:shape>
            </v:group>
            <v:group style="position:absolute;left:1227;top:13278;width:2;height:2228" coordorigin="1227,13278" coordsize="2,2228">
              <v:shape style="position:absolute;left:1227;top:13278;width:2;height:2228" coordorigin="1227,13278" coordsize="0,2228" path="m1227,15506l1227,13278e" filled="f" stroked="t" strokeweight=".234146pt" strokecolor="#000000">
                <v:path arrowok="t"/>
              </v:shape>
            </v:group>
            <v:group style="position:absolute;left:1812;top:13278;width:2;height:2228" coordorigin="1812,13278" coordsize="2,2228">
              <v:shape style="position:absolute;left:1812;top:13278;width:2;height:2228" coordorigin="1812,13278" coordsize="0,2228" path="m1812,15506l1812,13278e" filled="f" stroked="t" strokeweight=".234146pt" strokecolor="#000000">
                <v:path arrowok="t"/>
              </v:shape>
            </v:group>
            <v:group style="position:absolute;left:2501;top:13278;width:2;height:2228" coordorigin="2501,13278" coordsize="2,2228">
              <v:shape style="position:absolute;left:2501;top:13278;width:2;height:2228" coordorigin="2501,13278" coordsize="0,2228" path="m2501,15506l2501,13278e" filled="f" stroked="t" strokeweight=".234146pt" strokecolor="#000000">
                <v:path arrowok="t"/>
              </v:shape>
            </v:group>
            <v:group style="position:absolute;left:553;top:14643;width:2;height:232" coordorigin="553,14643" coordsize="2,232">
              <v:shape style="position:absolute;left:553;top:14643;width:2;height:232" coordorigin="553,14643" coordsize="0,232" path="m553,14876l553,14643e" filled="f" stroked="t" strokeweight=".468293pt" strokecolor="#3B3B3B">
                <v:path arrowok="t"/>
              </v:shape>
            </v:group>
            <v:group style="position:absolute;left:543;top:15523;width:1302;height:2" coordorigin="543,15523" coordsize="1302,2">
              <v:shape style="position:absolute;left:543;top:15523;width:1302;height:2" coordorigin="543,15523" coordsize="1302,0" path="m543,15523l1845,15523e" filled="f" stroked="t" strokeweight=".936585pt" strokecolor="#5B5B5B">
                <v:path arrowok="t"/>
              </v:shape>
            </v:group>
            <v:group style="position:absolute;left:557;top:14819;width:2;height:740" coordorigin="557,14819" coordsize="2,740">
              <v:shape style="position:absolute;left:557;top:14819;width:2;height:740" coordorigin="557,14819" coordsize="0,740" path="m557,15558l557,14819e" filled="f" stroked="t" strokeweight=".702439pt" strokecolor="#545454">
                <v:path arrowok="t"/>
              </v:shape>
            </v:group>
            <v:group style="position:absolute;left:1784;top:15516;width:7764;height:2" coordorigin="1784,15516" coordsize="7764,2">
              <v:shape style="position:absolute;left:1784;top:15516;width:7764;height:2" coordorigin="1784,15516" coordsize="7764,0" path="m1784,15516l9548,15516e" filled="f" stroked="t" strokeweight=".936585pt" strokecolor="#4F4F4F">
                <v:path arrowok="t"/>
              </v:shape>
            </v:group>
            <v:group style="position:absolute;left:7413;top:14847;width:2;height:659" coordorigin="7413,14847" coordsize="2,659">
              <v:shape style="position:absolute;left:7413;top:14847;width:2;height:659" coordorigin="7413,14847" coordsize="0,659" path="m7413,15506l7413,14847e" filled="f" stroked="t" strokeweight=".234146pt" strokecolor="#232323">
                <v:path arrowok="t"/>
              </v:shape>
            </v:group>
            <v:group style="position:absolute;left:7511;top:15501;width:3948;height:2" coordorigin="7511,15501" coordsize="3948,2">
              <v:shape style="position:absolute;left:7511;top:15501;width:3948;height:2" coordorigin="7511,15501" coordsize="3948,0" path="m7511,15501l11459,15501e" filled="f" stroked="t" strokeweight=".702439pt" strokecolor="#4F4F4F">
                <v:path arrowok="t"/>
              </v:shape>
            </v:group>
            <v:group style="position:absolute;left:10120;top:15490;width:1339;height:2" coordorigin="10120,15490" coordsize="1339,2">
              <v:shape style="position:absolute;left:10120;top:15490;width:1339;height:2" coordorigin="10120,15490" coordsize="1339,0" path="m10120,15490l11459,15490e" filled="f" stroked="t" strokeweight=".936585pt" strokecolor="#5B5B5B">
                <v:path arrowok="t"/>
              </v:shape>
            </v:group>
            <v:group style="position:absolute;left:11403;top:14847;width:2;height:659" coordorigin="11403,14847" coordsize="2,659">
              <v:shape style="position:absolute;left:11403;top:14847;width:2;height:659" coordorigin="11403,14847" coordsize="0,659" path="m11403,15506l11403,14847e" filled="f" stroked="t" strokeweight=".234146pt" strokecolor="#545454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34"/>
          <w:szCs w:val="34"/>
          <w:color w:val="464F93"/>
          <w:spacing w:val="0"/>
          <w:w w:val="154"/>
          <w:i/>
        </w:rPr>
        <w:t>.2</w:t>
      </w:r>
      <w:r>
        <w:rPr>
          <w:rFonts w:ascii="Times New Roman" w:hAnsi="Times New Roman" w:cs="Times New Roman" w:eastAsia="Times New Roman"/>
          <w:sz w:val="34"/>
          <w:szCs w:val="34"/>
          <w:color w:val="464F93"/>
          <w:spacing w:val="0"/>
          <w:w w:val="154"/>
          <w:i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464F93"/>
          <w:spacing w:val="0"/>
          <w:w w:val="154"/>
          <w:i/>
        </w:rPr>
        <w:t>5</w:t>
      </w:r>
      <w:r>
        <w:rPr>
          <w:rFonts w:ascii="Times New Roman" w:hAnsi="Times New Roman" w:cs="Times New Roman" w:eastAsia="Times New Roman"/>
          <w:sz w:val="34"/>
          <w:szCs w:val="34"/>
          <w:color w:val="464F93"/>
          <w:spacing w:val="20"/>
          <w:w w:val="154"/>
          <w:i/>
        </w:rPr>
        <w:t> </w:t>
      </w:r>
      <w:r>
        <w:rPr>
          <w:rFonts w:ascii="Arial" w:hAnsi="Arial" w:cs="Arial" w:eastAsia="Arial"/>
          <w:sz w:val="42"/>
          <w:szCs w:val="42"/>
          <w:color w:val="464F93"/>
          <w:spacing w:val="0"/>
          <w:w w:val="100"/>
          <w:i/>
        </w:rPr>
        <w:t>dir;</w:t>
      </w:r>
      <w:r>
        <w:rPr>
          <w:rFonts w:ascii="Arial" w:hAnsi="Arial" w:cs="Arial" w:eastAsia="Arial"/>
          <w:sz w:val="42"/>
          <w:szCs w:val="42"/>
          <w:color w:val="464F93"/>
          <w:spacing w:val="0"/>
          <w:w w:val="100"/>
          <w:i/>
        </w:rPr>
        <w:tab/>
      </w:r>
      <w:r>
        <w:rPr>
          <w:rFonts w:ascii="Arial" w:hAnsi="Arial" w:cs="Arial" w:eastAsia="Arial"/>
          <w:sz w:val="42"/>
          <w:szCs w:val="42"/>
          <w:color w:val="464F93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4"/>
        </w:rPr>
        <w:t>İtf.Eri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400" w:right="38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tLeast"/>
        <w:ind w:left="3649" w:right="4238" w:firstLine="-111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4.094887pt;margin-top:-15.335255pt;width:37.780202pt;height:45pt;mso-position-horizontal-relative:page;mso-position-vertical-relative:paragraph;z-index:-15960" type="#_x0000_t202" filled="f" stroked="f">
            <v:textbox inset="0,0,0,0">
              <w:txbxContent>
                <w:p>
                  <w:pPr>
                    <w:spacing w:before="0" w:after="0" w:line="900" w:lineRule="exact"/>
                    <w:ind w:right="-175"/>
                    <w:jc w:val="left"/>
                    <w:rPr>
                      <w:rFonts w:ascii="Arial" w:hAnsi="Arial" w:cs="Arial" w:eastAsia="Arial"/>
                      <w:sz w:val="90"/>
                      <w:szCs w:val="90"/>
                    </w:rPr>
                  </w:pPr>
                  <w:rPr/>
                  <w:r>
                    <w:rPr>
                      <w:rFonts w:ascii="Arial" w:hAnsi="Arial" w:cs="Arial" w:eastAsia="Arial"/>
                      <w:sz w:val="90"/>
                      <w:szCs w:val="90"/>
                      <w:color w:val="313131"/>
                      <w:spacing w:val="0"/>
                      <w:w w:val="151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1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DAİRE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1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66" w:lineRule="exact"/>
        <w:ind w:left="848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424242"/>
          <w:spacing w:val="0"/>
          <w:w w:val="108"/>
          <w:position w:val="-1"/>
        </w:rPr>
        <w:t>IZMIA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583" w:right="-20"/>
        <w:jc w:val="left"/>
        <w:tabs>
          <w:tab w:pos="31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6"/>
          <w:szCs w:val="16"/>
          <w:color w:val="313131"/>
          <w:spacing w:val="0"/>
          <w:w w:val="100"/>
          <w:b/>
          <w:bCs/>
          <w:position w:val="-2"/>
        </w:rPr>
        <w:t>BÜYÜKfEHIR</w:t>
        <w:tab/>
      </w:r>
      <w:r>
        <w:rPr>
          <w:rFonts w:ascii="Arial" w:hAnsi="Arial" w:cs="Arial" w:eastAsia="Arial"/>
          <w:sz w:val="16"/>
          <w:szCs w:val="16"/>
          <w:color w:val="313131"/>
          <w:spacing w:val="0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1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49" w:lineRule="exact"/>
        <w:ind w:left="590" w:right="5067"/>
        <w:jc w:val="center"/>
        <w:tabs>
          <w:tab w:pos="42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5B5B5D"/>
          <w:w w:val="102"/>
          <w:position w:val="9"/>
        </w:rPr>
        <w:t>B</w:t>
      </w:r>
      <w:r>
        <w:rPr>
          <w:rFonts w:ascii="Arial" w:hAnsi="Arial" w:cs="Arial" w:eastAsia="Arial"/>
          <w:sz w:val="15"/>
          <w:szCs w:val="15"/>
          <w:color w:val="5B5B5D"/>
          <w:spacing w:val="10"/>
          <w:w w:val="102"/>
          <w:position w:val="9"/>
        </w:rPr>
        <w:t>E</w:t>
      </w:r>
      <w:r>
        <w:rPr>
          <w:rFonts w:ascii="Arial" w:hAnsi="Arial" w:cs="Arial" w:eastAsia="Arial"/>
          <w:sz w:val="15"/>
          <w:szCs w:val="15"/>
          <w:color w:val="757575"/>
          <w:spacing w:val="6"/>
          <w:w w:val="97"/>
          <w:position w:val="9"/>
        </w:rPr>
        <w:t>L</w:t>
      </w:r>
      <w:r>
        <w:rPr>
          <w:rFonts w:ascii="Arial" w:hAnsi="Arial" w:cs="Arial" w:eastAsia="Arial"/>
          <w:sz w:val="15"/>
          <w:szCs w:val="15"/>
          <w:color w:val="5B5B5D"/>
          <w:spacing w:val="0"/>
          <w:w w:val="86"/>
          <w:position w:val="9"/>
        </w:rPr>
        <w:t>E</w:t>
      </w:r>
      <w:r>
        <w:rPr>
          <w:rFonts w:ascii="Arial" w:hAnsi="Arial" w:cs="Arial" w:eastAsia="Arial"/>
          <w:sz w:val="15"/>
          <w:szCs w:val="15"/>
          <w:color w:val="5B5B5D"/>
          <w:spacing w:val="-26"/>
          <w:w w:val="100"/>
          <w:position w:val="9"/>
        </w:rPr>
        <w:t> </w:t>
      </w:r>
      <w:r>
        <w:rPr>
          <w:rFonts w:ascii="Arial" w:hAnsi="Arial" w:cs="Arial" w:eastAsia="Arial"/>
          <w:sz w:val="15"/>
          <w:szCs w:val="15"/>
          <w:color w:val="424242"/>
          <w:spacing w:val="0"/>
          <w:w w:val="100"/>
          <w:position w:val="9"/>
        </w:rPr>
        <w:t>O</w:t>
      </w:r>
      <w:r>
        <w:rPr>
          <w:rFonts w:ascii="Arial" w:hAnsi="Arial" w:cs="Arial" w:eastAsia="Arial"/>
          <w:sz w:val="15"/>
          <w:szCs w:val="15"/>
          <w:color w:val="424242"/>
          <w:spacing w:val="15"/>
          <w:w w:val="100"/>
          <w:position w:val="9"/>
        </w:rPr>
        <w:t> </w:t>
      </w:r>
      <w:r>
        <w:rPr>
          <w:rFonts w:ascii="Arial" w:hAnsi="Arial" w:cs="Arial" w:eastAsia="Arial"/>
          <w:sz w:val="15"/>
          <w:szCs w:val="15"/>
          <w:color w:val="424242"/>
          <w:spacing w:val="10"/>
          <w:w w:val="89"/>
          <w:position w:val="9"/>
        </w:rPr>
        <w:t>Y</w:t>
      </w:r>
      <w:r>
        <w:rPr>
          <w:rFonts w:ascii="Arial" w:hAnsi="Arial" w:cs="Arial" w:eastAsia="Arial"/>
          <w:sz w:val="15"/>
          <w:szCs w:val="15"/>
          <w:color w:val="5B5B5D"/>
          <w:spacing w:val="0"/>
          <w:w w:val="86"/>
          <w:position w:val="9"/>
        </w:rPr>
        <w:t>E</w:t>
      </w:r>
      <w:r>
        <w:rPr>
          <w:rFonts w:ascii="Arial" w:hAnsi="Arial" w:cs="Arial" w:eastAsia="Arial"/>
          <w:sz w:val="15"/>
          <w:szCs w:val="15"/>
          <w:color w:val="5B5B5D"/>
          <w:spacing w:val="-21"/>
          <w:w w:val="100"/>
          <w:position w:val="9"/>
        </w:rPr>
        <w:t> </w:t>
      </w:r>
      <w:r>
        <w:rPr>
          <w:rFonts w:ascii="Arial" w:hAnsi="Arial" w:cs="Arial" w:eastAsia="Arial"/>
          <w:sz w:val="15"/>
          <w:szCs w:val="15"/>
          <w:color w:val="424242"/>
          <w:spacing w:val="0"/>
          <w:w w:val="100"/>
          <w:position w:val="9"/>
        </w:rPr>
        <w:t>SI</w:t>
      </w:r>
      <w:r>
        <w:rPr>
          <w:rFonts w:ascii="Arial" w:hAnsi="Arial" w:cs="Arial" w:eastAsia="Arial"/>
          <w:sz w:val="15"/>
          <w:szCs w:val="15"/>
          <w:color w:val="424242"/>
          <w:spacing w:val="-33"/>
          <w:w w:val="100"/>
          <w:position w:val="9"/>
        </w:rPr>
        <w:t> </w:t>
      </w:r>
      <w:r>
        <w:rPr>
          <w:rFonts w:ascii="Arial" w:hAnsi="Arial" w:cs="Arial" w:eastAsia="Arial"/>
          <w:sz w:val="15"/>
          <w:szCs w:val="15"/>
          <w:color w:val="424242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424242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86"/>
          <w:position w:val="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0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97"/>
          <w:position w:val="0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9" w:right="-20"/>
        <w:jc w:val="left"/>
        <w:tabs>
          <w:tab w:pos="1460" w:val="left"/>
          <w:tab w:pos="3040" w:val="left"/>
          <w:tab w:pos="5340" w:val="left"/>
          <w:tab w:pos="73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313131"/>
          <w:spacing w:val="0"/>
          <w:w w:val="65"/>
        </w:rPr>
        <w:t>Q_ıay</w:t>
      </w:r>
      <w:r>
        <w:rPr>
          <w:rFonts w:ascii="Times New Roman" w:hAnsi="Times New Roman" w:cs="Times New Roman" w:eastAsia="Times New Roman"/>
          <w:sz w:val="24"/>
          <w:szCs w:val="24"/>
          <w:color w:val="313131"/>
          <w:spacing w:val="6"/>
          <w:w w:val="6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28"/>
          <w:w w:val="12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8"/>
        </w:rPr>
        <w:t>23.05.20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13131"/>
          <w:spacing w:val="0"/>
          <w:w w:val="42"/>
        </w:rPr>
        <w:t>ı</w:t>
      </w:r>
      <w:r>
        <w:rPr>
          <w:rFonts w:ascii="Times New Roman" w:hAnsi="Times New Roman" w:cs="Times New Roman" w:eastAsia="Times New Roman"/>
          <w:sz w:val="24"/>
          <w:szCs w:val="24"/>
          <w:color w:val="313131"/>
          <w:spacing w:val="11"/>
          <w:w w:val="4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7</w:t>
        <w:tab/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62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65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1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12:00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trel: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65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9"/>
          <w:w w:val="6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505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554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1995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6" w:lineRule="exact"/>
        <w:ind w:left="133" w:right="3169" w:firstLine="-5"/>
        <w:jc w:val="left"/>
        <w:tabs>
          <w:tab w:pos="1460" w:val="left"/>
          <w:tab w:pos="3020" w:val="left"/>
          <w:tab w:pos="4360" w:val="left"/>
          <w:tab w:pos="53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1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0"/>
        </w:rPr>
        <w:t>:23.05.2017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if&lt;ayıtNo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27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27"/>
          <w:w w:val="12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3399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0"/>
          <w:position w:val="0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34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0"/>
          <w:position w:val="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4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0"/>
        </w:rPr>
        <w:t>Furga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0"/>
        </w:rPr>
        <w:t>ÖLMEZ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  <w:position w:val="0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6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  <w:position w:val="0"/>
        </w:rPr>
        <w:t>Dalya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8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0"/>
        </w:rPr>
        <w:t>yol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ilçe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0"/>
        </w:rPr>
        <w:t>tarım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0"/>
        </w:rPr>
        <w:t>yanı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7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424242"/>
          <w:spacing w:val="0"/>
          <w:w w:val="81"/>
          <w:i/>
          <w:position w:val="0"/>
        </w:rPr>
        <w:t>1</w:t>
      </w:r>
      <w:r>
        <w:rPr>
          <w:rFonts w:ascii="Arial" w:hAnsi="Arial" w:cs="Arial" w:eastAsia="Arial"/>
          <w:sz w:val="19"/>
          <w:szCs w:val="19"/>
          <w:color w:val="424242"/>
          <w:spacing w:val="-1"/>
          <w:w w:val="81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4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0"/>
        </w:rPr>
        <w:t>uıe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133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9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8"/>
          <w:w w:val="9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0"/>
        </w:rPr>
        <w:t>ru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30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16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9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ylül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MahaiJeösi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5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3011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91"/>
        </w:rPr>
        <w:t> </w:t>
      </w:r>
      <w:r>
        <w:rPr>
          <w:rFonts w:ascii="Arial" w:hAnsi="Arial" w:cs="Arial" w:eastAsia="Arial"/>
          <w:sz w:val="18"/>
          <w:szCs w:val="18"/>
          <w:color w:val="757575"/>
          <w:spacing w:val="0"/>
          <w:w w:val="100"/>
          <w:i/>
        </w:rPr>
        <w:t>1</w:t>
      </w:r>
      <w:r>
        <w:rPr>
          <w:rFonts w:ascii="Arial" w:hAnsi="Arial" w:cs="Arial" w:eastAsia="Arial"/>
          <w:sz w:val="18"/>
          <w:szCs w:val="18"/>
          <w:color w:val="757575"/>
          <w:spacing w:val="-1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5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cjıııc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29" w:lineRule="exact"/>
        <w:ind w:left="133" w:right="-20"/>
        <w:jc w:val="left"/>
        <w:tabs>
          <w:tab w:pos="1460" w:val="left"/>
          <w:tab w:pos="4180" w:val="left"/>
          <w:tab w:pos="73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8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Ttıtil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Yangm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4"/>
        </w:rPr>
        <w:t>Açı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5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Ateş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3" w:after="0" w:line="176" w:lineRule="auto"/>
        <w:ind w:left="3509" w:right="3284" w:firstLine="-3381"/>
        <w:jc w:val="left"/>
        <w:tabs>
          <w:tab w:pos="3480" w:val="left"/>
          <w:tab w:pos="6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5.711273pt;margin-top:16.212101pt;width:4.393220pt;height:26pt;mso-position-horizontal-relative:page;mso-position-vertical-relative:paragraph;z-index:-15959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424242"/>
                      <w:spacing w:val="0"/>
                      <w:w w:val="6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7"/>
          <w:w w:val="9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21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3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ise: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3"/>
          <w:szCs w:val="23"/>
          <w:color w:val="424242"/>
          <w:spacing w:val="0"/>
          <w:w w:val="50"/>
          <w:position w:val="1"/>
        </w:rPr>
        <w:t>l</w:t>
      </w:r>
      <w:r>
        <w:rPr>
          <w:rFonts w:ascii="Times New Roman" w:hAnsi="Times New Roman" w:cs="Times New Roman" w:eastAsia="Times New Roman"/>
          <w:sz w:val="23"/>
          <w:szCs w:val="23"/>
          <w:color w:val="424242"/>
          <w:spacing w:val="13"/>
          <w:w w:val="5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3"/>
          <w:position w:val="1"/>
        </w:rPr>
        <w:t>apını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4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5"/>
          <w:position w:val="-6"/>
        </w:rPr>
        <w:t>Ku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-6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94"/>
          <w:position w:val="-6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4"/>
          <w:position w:val="-6"/>
        </w:rPr>
        <w:t>anu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4"/>
          <w:position w:val="-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8"/>
          <w:w w:val="94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6"/>
          <w:position w:val="-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6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Betonanne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  <w:position w:val="0"/>
        </w:rPr>
        <w:t>Kagi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3"/>
          <w:position w:val="0"/>
        </w:rPr>
        <w:t>Ahşa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3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6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4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5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6"/>
          <w:position w:val="0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75" w:lineRule="exact"/>
        <w:ind w:left="4828" w:right="-20"/>
        <w:jc w:val="left"/>
        <w:tabs>
          <w:tab w:pos="5380" w:val="left"/>
          <w:tab w:pos="5820" w:val="left"/>
          <w:tab w:pos="6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38"/>
          <w:szCs w:val="38"/>
          <w:color w:val="313131"/>
          <w:spacing w:val="0"/>
          <w:w w:val="100"/>
          <w:i/>
          <w:position w:val="-1"/>
        </w:rPr>
        <w:t>l</w:t>
      </w:r>
      <w:r>
        <w:rPr>
          <w:rFonts w:ascii="Arial" w:hAnsi="Arial" w:cs="Arial" w:eastAsia="Arial"/>
          <w:sz w:val="38"/>
          <w:szCs w:val="38"/>
          <w:color w:val="313131"/>
          <w:spacing w:val="-85"/>
          <w:w w:val="100"/>
          <w:i/>
          <w:position w:val="-1"/>
        </w:rPr>
        <w:t> </w:t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100"/>
          <w:i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100"/>
          <w:i/>
          <w:position w:val="-1"/>
        </w:rPr>
      </w:r>
      <w:r>
        <w:rPr>
          <w:rFonts w:ascii="Arial" w:hAnsi="Arial" w:cs="Arial" w:eastAsia="Arial"/>
          <w:sz w:val="42"/>
          <w:szCs w:val="42"/>
          <w:color w:val="B5B5B5"/>
          <w:spacing w:val="0"/>
          <w:w w:val="49"/>
          <w:position w:val="1"/>
        </w:rPr>
        <w:t>ı</w:t>
      </w:r>
      <w:r>
        <w:rPr>
          <w:rFonts w:ascii="Arial" w:hAnsi="Arial" w:cs="Arial" w:eastAsia="Arial"/>
          <w:sz w:val="42"/>
          <w:szCs w:val="42"/>
          <w:color w:val="B5B5B5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2"/>
          <w:szCs w:val="42"/>
          <w:color w:val="B5B5B5"/>
          <w:spacing w:val="0"/>
          <w:w w:val="100"/>
          <w:position w:val="1"/>
        </w:rPr>
      </w:r>
      <w:r>
        <w:rPr>
          <w:rFonts w:ascii="Arial" w:hAnsi="Arial" w:cs="Arial" w:eastAsia="Arial"/>
          <w:sz w:val="40"/>
          <w:szCs w:val="40"/>
          <w:color w:val="313131"/>
          <w:spacing w:val="0"/>
          <w:w w:val="49"/>
          <w:b/>
          <w:bCs/>
          <w:position w:val="3"/>
        </w:rPr>
        <w:t>ı</w:t>
      </w:r>
      <w:r>
        <w:rPr>
          <w:rFonts w:ascii="Arial" w:hAnsi="Arial" w:cs="Arial" w:eastAsia="Arial"/>
          <w:sz w:val="40"/>
          <w:szCs w:val="40"/>
          <w:color w:val="313131"/>
          <w:spacing w:val="-53"/>
          <w:w w:val="49"/>
          <w:b/>
          <w:bCs/>
          <w:position w:val="3"/>
        </w:rPr>
        <w:t> </w:t>
      </w:r>
      <w:r>
        <w:rPr>
          <w:rFonts w:ascii="Arial" w:hAnsi="Arial" w:cs="Arial" w:eastAsia="Arial"/>
          <w:sz w:val="40"/>
          <w:szCs w:val="40"/>
          <w:color w:val="313131"/>
          <w:spacing w:val="0"/>
          <w:w w:val="100"/>
          <w:b/>
          <w:bCs/>
          <w:position w:val="3"/>
        </w:rPr>
        <w:tab/>
      </w:r>
      <w:r>
        <w:rPr>
          <w:rFonts w:ascii="Arial" w:hAnsi="Arial" w:cs="Arial" w:eastAsia="Arial"/>
          <w:sz w:val="40"/>
          <w:szCs w:val="40"/>
          <w:color w:val="313131"/>
          <w:spacing w:val="0"/>
          <w:w w:val="100"/>
          <w:b/>
          <w:bCs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  <w:position w:val="1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5"/>
          <w:w w:val="93"/>
          <w:position w:val="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  <w:position w:val="1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3"/>
          <w:w w:val="93"/>
          <w:position w:val="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  <w:position w:val="1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7"/>
          <w:w w:val="93"/>
          <w:position w:val="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  <w:position w:val="10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93"/>
          <w:position w:val="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7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0"/>
        </w:rPr>
        <w:t>12:10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137" w:right="-20"/>
        <w:jc w:val="left"/>
        <w:tabs>
          <w:tab w:pos="2060" w:val="left"/>
          <w:tab w:pos="5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  <w:position w:val="1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4"/>
          <w:position w:val="1"/>
        </w:rPr>
        <w:t>Salıibi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6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7"/>
          <w:position w:val="1"/>
        </w:rPr>
        <w:t>JK.iracı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4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57575"/>
          <w:spacing w:val="0"/>
          <w:w w:val="127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9" w:after="0" w:line="240" w:lineRule="auto"/>
        <w:ind w:left="206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12"/>
          <w:w w:val="12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Hüseyi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5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KARAASLAN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5" w:after="0" w:line="240" w:lineRule="auto"/>
        <w:ind w:left="2060" w:right="-20"/>
        <w:jc w:val="left"/>
        <w:tabs>
          <w:tab w:pos="4520" w:val="left"/>
          <w:tab w:pos="73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4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85"/>
        </w:rPr>
        <w:t>iÇıkı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8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8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12:01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3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12:07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1" w:lineRule="exact"/>
        <w:ind w:left="128" w:right="-20"/>
        <w:jc w:val="left"/>
        <w:tabs>
          <w:tab w:pos="2060" w:val="left"/>
          <w:tab w:pos="4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1"/>
          <w:position w:val="0"/>
        </w:rPr>
        <w:t>Aı'aç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7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  <w:position w:val="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2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PS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337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4"/>
          <w:w w:val="9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0"/>
          <w:position w:val="0"/>
        </w:rPr>
        <w:t>lektri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6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6" w:lineRule="exact"/>
        <w:ind w:left="142" w:right="-20"/>
        <w:jc w:val="left"/>
        <w:tabs>
          <w:tab w:pos="4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89"/>
          <w:position w:val="2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5"/>
          <w:w w:val="89"/>
          <w:position w:val="2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89"/>
          <w:position w:val="2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42"/>
          <w:w w:val="89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7"/>
          <w:position w:val="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1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  <w:position w:val="0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4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4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0" w:after="0" w:line="251" w:lineRule="auto"/>
        <w:ind w:left="2074" w:right="4106" w:firstLine="2485"/>
        <w:jc w:val="left"/>
        <w:tabs>
          <w:tab w:pos="4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9"/>
          <w:w w:val="9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4"/>
        </w:rPr>
        <w:t>mniyet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6"/>
          <w:w w:val="94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4"/>
        </w:rPr>
        <w:t>Jandarma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1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8"/>
          <w:w w:val="9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2"/>
          <w:w w:val="9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4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8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3"/>
        </w:rPr>
        <w:t>Sa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4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82"/>
        </w:rPr>
        <w:t>ısı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Doğalga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5" w:lineRule="exact"/>
        <w:ind w:left="2122" w:right="-20"/>
        <w:jc w:val="left"/>
        <w:tabs>
          <w:tab w:pos="4540" w:val="left"/>
          <w:tab w:pos="73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23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2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2"/>
          <w:w w:val="12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3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4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1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  <w:position w:val="1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96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27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71" w:lineRule="exact"/>
        <w:ind w:left="12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4.009682pt;margin-top:10.427092pt;width:101.824188pt;height:13.0pt;mso-position-horizontal-relative:page;mso-position-vertical-relative:paragraph;z-index:-15958" type="#_x0000_t202" filled="f" stroked="f">
            <v:textbox inset="0,0,0,0">
              <w:txbxContent>
                <w:p>
                  <w:pPr>
                    <w:spacing w:before="0" w:after="0" w:line="260" w:lineRule="exact"/>
                    <w:ind w:right="-79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Arial" w:hAnsi="Arial" w:cs="Arial" w:eastAsia="Arial"/>
                      <w:sz w:val="26"/>
                      <w:szCs w:val="26"/>
                      <w:color w:val="313131"/>
                      <w:spacing w:val="0"/>
                      <w:w w:val="97"/>
                    </w:rPr>
                    <w:t>r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313131"/>
                      <w:spacing w:val="-13"/>
                      <w:w w:val="97"/>
                    </w:rPr>
                    <w:t>f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424242"/>
                      <w:spacing w:val="0"/>
                      <w:w w:val="97"/>
                    </w:rPr>
                    <w:t>ardıma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424242"/>
                      <w:spacing w:val="-4"/>
                      <w:w w:val="9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13131"/>
                      <w:spacing w:val="0"/>
                      <w:w w:val="100"/>
                    </w:rPr>
                    <w:t>Gele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13131"/>
                      <w:spacing w:val="0"/>
                      <w:w w:val="100"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13131"/>
                      <w:spacing w:val="-6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13131"/>
                      <w:spacing w:val="0"/>
                      <w:w w:val="100"/>
                    </w:rPr>
                    <w:t>A.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13131"/>
                      <w:spacing w:val="-6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13131"/>
                      <w:spacing w:val="0"/>
                      <w:w w:val="100"/>
                    </w:rPr>
                    <w:t>Plakası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3"/>
          <w:szCs w:val="33"/>
          <w:color w:val="424242"/>
          <w:w w:val="56"/>
        </w:rPr>
        <w:t>ı</w:t>
      </w:r>
      <w:r>
        <w:rPr>
          <w:rFonts w:ascii="Arial" w:hAnsi="Arial" w:cs="Arial" w:eastAsia="Arial"/>
          <w:sz w:val="33"/>
          <w:szCs w:val="33"/>
          <w:color w:val="424242"/>
          <w:spacing w:val="-2"/>
          <w:w w:val="57"/>
        </w:rPr>
        <w:t>v</w:t>
      </w:r>
      <w:r>
        <w:rPr>
          <w:rFonts w:ascii="Arial" w:hAnsi="Arial" w:cs="Arial" w:eastAsia="Arial"/>
          <w:sz w:val="33"/>
          <w:szCs w:val="33"/>
          <w:color w:val="5B5B5D"/>
          <w:spacing w:val="0"/>
          <w:w w:val="57"/>
        </w:rPr>
        <w:t>ı</w:t>
      </w:r>
      <w:r>
        <w:rPr>
          <w:rFonts w:ascii="Arial" w:hAnsi="Arial" w:cs="Arial" w:eastAsia="Arial"/>
          <w:sz w:val="33"/>
          <w:szCs w:val="33"/>
          <w:color w:val="5B5B5D"/>
          <w:spacing w:val="-11"/>
          <w:w w:val="57"/>
        </w:rPr>
        <w:t>ı</w:t>
      </w:r>
      <w:r>
        <w:rPr>
          <w:rFonts w:ascii="Arial" w:hAnsi="Arial" w:cs="Arial" w:eastAsia="Arial"/>
          <w:sz w:val="33"/>
          <w:szCs w:val="33"/>
          <w:color w:val="313131"/>
          <w:spacing w:val="12"/>
          <w:w w:val="55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10"/>
          <w:w w:val="72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.mcı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8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85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Gitnıişsc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4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12"/>
        </w:rPr>
        <w:t>Döutl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1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94"/>
          <w:position w:val="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2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7" w:after="0" w:line="240" w:lineRule="auto"/>
        <w:ind w:left="206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w w:val="9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1"/>
          <w:w w:val="9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2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2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7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3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Adı-Soyad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95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0" w:lineRule="auto"/>
        <w:ind w:left="128" w:right="-20"/>
        <w:jc w:val="left"/>
        <w:tabs>
          <w:tab w:pos="22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</w:rPr>
        <w:t>:Ola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3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Çeşme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belediyesine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traktö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römorkunu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8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üzerinde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1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9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bahçe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atıları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çöplerin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2" w:lineRule="exact"/>
        <w:ind w:left="147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7"/>
          <w:w w:val="127"/>
          <w:position w:val="-1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9"/>
          <w:w w:val="11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87"/>
          <w:position w:val="-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83"/>
          <w:position w:val="-1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30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3"/>
          <w:position w:val="-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3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0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-1"/>
        </w:rPr>
        <w:t>dumani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51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5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5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4"/>
          <w:position w:val="-1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2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4"/>
          <w:w w:val="94"/>
          <w:position w:val="-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-1"/>
        </w:rPr>
        <w:t>lduğ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4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4"/>
          <w:position w:val="-1"/>
        </w:rPr>
        <w:t>görü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50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1"/>
          <w:position w:val="-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4"/>
          <w:w w:val="91"/>
          <w:position w:val="-1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757575"/>
          <w:spacing w:val="0"/>
          <w:w w:val="129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" w:after="0" w:line="191" w:lineRule="exact"/>
        <w:ind w:left="647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3"/>
        </w:rPr>
        <w:t>Söndünnede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-3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-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94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3"/>
        </w:rPr>
        <w:t>söndüıilcü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77" w:lineRule="exact"/>
        <w:ind w:left="183" w:right="-20"/>
        <w:jc w:val="left"/>
        <w:tabs>
          <w:tab w:pos="2120" w:val="left"/>
          <w:tab w:pos="5240" w:val="left"/>
          <w:tab w:pos="6400" w:val="left"/>
          <w:tab w:pos="6760" w:val="left"/>
          <w:tab w:pos="7920" w:val="left"/>
          <w:tab w:pos="90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w w:val="110"/>
          <w:position w:val="-1"/>
        </w:rPr>
        <w:t>öndü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7"/>
          <w:w w:val="109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1"/>
          <w:w w:val="68"/>
          <w:position w:val="-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7"/>
          <w:position w:val="-1"/>
        </w:rPr>
        <w:t>me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50"/>
          <w:position w:val="-1"/>
        </w:rPr>
        <w:t>tt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4"/>
          <w:w w:val="15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ile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söndürme;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ın3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68"/>
          <w:position w:val="-5"/>
        </w:rPr>
        <w:t>ı</w:t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Köpük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55"/>
          <w:position w:val="-5"/>
        </w:rPr>
        <w:t>ı</w:t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  <w:position w:val="-1"/>
        </w:rPr>
        <w:t>K.K.T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0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96" w:lineRule="exact"/>
        <w:ind w:left="5319" w:right="3101"/>
        <w:jc w:val="center"/>
        <w:tabs>
          <w:tab w:pos="6360" w:val="left"/>
          <w:tab w:pos="78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0"/>
          <w:w w:val="67"/>
          <w:position w:val="4"/>
        </w:rPr>
        <w:t>o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17"/>
          <w:w w:val="67"/>
          <w:position w:val="4"/>
        </w:rPr>
        <w:t> 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147"/>
          <w:position w:val="4"/>
        </w:rPr>
        <w:t>ı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55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424242"/>
          <w:spacing w:val="0"/>
          <w:w w:val="55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54" w:lineRule="exact"/>
        <w:ind w:left="2280" w:right="5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  <w:position w:val="-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"/>
        </w:rPr>
        <w:t>sonrası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-2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95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-2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4"/>
          <w:w w:val="95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"/>
        </w:rPr>
        <w:t>somşturmada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-1"/>
        </w:rPr>
        <w:t>çöple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-1"/>
        </w:rPr>
        <w:t>bahçe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-1"/>
        </w:rPr>
        <w:t>atıkları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4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kısme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-1"/>
        </w:rPr>
        <w:t>yanma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-1"/>
        </w:rPr>
        <w:t>römor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-1"/>
        </w:rPr>
        <w:t>kapağı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4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61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6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30"/>
          <w:w w:val="6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0"/>
          <w:position w:val="-1"/>
        </w:rPr>
        <w:t>ıdan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640" w:bottom="280" w:left="420" w:right="320"/>
        </w:sectPr>
      </w:pPr>
      <w:rPr/>
    </w:p>
    <w:p>
      <w:pPr>
        <w:spacing w:before="0" w:after="0" w:line="204" w:lineRule="exact"/>
        <w:ind w:left="128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!Söndünn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1" w:after="0" w:line="19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3"/>
        </w:rPr>
        <w:t>tkilerune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  <w:position w:val="-3"/>
        </w:rPr>
        <w:t>üzere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97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3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3"/>
        </w:rPr>
        <w:t>görmüştür.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420" w:right="320"/>
          <w:cols w:num="2" w:equalWidth="0">
            <w:col w:w="1827" w:space="284"/>
            <w:col w:w="9069"/>
          </w:cols>
        </w:sectPr>
      </w:pPr>
      <w:rPr/>
    </w:p>
    <w:p>
      <w:pPr>
        <w:spacing w:before="0" w:after="0" w:line="266" w:lineRule="exact"/>
        <w:ind w:left="147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5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5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5"/>
          <w:position w:val="-1"/>
        </w:rPr>
        <w:t>frahmini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6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100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224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8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olmaya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römor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üzerinde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çöplerde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26" w:lineRule="exact"/>
        <w:ind w:left="2113" w:right="90" w:firstLine="-1967"/>
        <w:jc w:val="left"/>
        <w:tabs>
          <w:tab w:pos="20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7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6"/>
          <w:w w:val="146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8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49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88"/>
        </w:rPr>
        <w:t>lm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üş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römorku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üzerine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sıca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külleri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dökülmesi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1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0"/>
        </w:rPr>
        <w:t>yanıcı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27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78"/>
        </w:rPr>
        <w:t>ve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7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öplcri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sonucunda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varılmıştı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51" w:lineRule="auto"/>
        <w:ind w:left="147" w:right="3613"/>
        <w:jc w:val="left"/>
        <w:tabs>
          <w:tab w:pos="2060" w:val="left"/>
          <w:tab w:pos="69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Sigoıtalı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89"/>
        </w:rPr>
        <w:t>!Şirketi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28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9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88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</w:rPr>
        <w:t>Bedeli: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6" w:lineRule="exact"/>
        <w:ind w:left="15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2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2" w:lineRule="exact"/>
        <w:ind w:left="14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"/>
        </w:rPr>
        <w:t>Edildigi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66" w:lineRule="exact"/>
        <w:ind w:left="147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5B5B5D"/>
          <w:spacing w:val="0"/>
          <w:w w:val="129"/>
          <w:position w:val="-5"/>
        </w:rPr>
        <w:t>=:-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420" w:right="320"/>
        </w:sectPr>
      </w:pPr>
      <w:rPr/>
    </w:p>
    <w:p>
      <w:pPr>
        <w:spacing w:before="0" w:after="0" w:line="226" w:lineRule="exact"/>
        <w:ind w:left="147" w:right="-73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2"/>
          <w:szCs w:val="22"/>
          <w:color w:val="5B5B5D"/>
          <w:w w:val="64"/>
        </w:rPr>
        <w:t>g!</w:t>
      </w:r>
      <w:r>
        <w:rPr>
          <w:rFonts w:ascii="Arial" w:hAnsi="Arial" w:cs="Arial" w:eastAsia="Arial"/>
          <w:sz w:val="22"/>
          <w:szCs w:val="22"/>
          <w:color w:val="5B5B5D"/>
          <w:w w:val="65"/>
        </w:rPr>
        <w:t>_</w:t>
      </w:r>
      <w:r>
        <w:rPr>
          <w:rFonts w:ascii="Arial" w:hAnsi="Arial" w:cs="Arial" w:eastAsia="Arial"/>
          <w:sz w:val="22"/>
          <w:szCs w:val="22"/>
          <w:color w:val="5B5B5D"/>
          <w:spacing w:val="-41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B5B5B5"/>
          <w:spacing w:val="0"/>
          <w:w w:val="116"/>
        </w:rPr>
        <w:t>·</w:t>
      </w:r>
      <w:r>
        <w:rPr>
          <w:rFonts w:ascii="Arial" w:hAnsi="Arial" w:cs="Arial" w:eastAsia="Arial"/>
          <w:sz w:val="22"/>
          <w:szCs w:val="22"/>
          <w:color w:val="B5B5B5"/>
          <w:spacing w:val="0"/>
          <w:w w:val="116"/>
        </w:rPr>
        <w:t> </w:t>
      </w:r>
      <w:r>
        <w:rPr>
          <w:rFonts w:ascii="Arial" w:hAnsi="Arial" w:cs="Arial" w:eastAsia="Arial"/>
          <w:sz w:val="22"/>
          <w:szCs w:val="22"/>
          <w:color w:val="B5B5B5"/>
          <w:spacing w:val="14"/>
          <w:w w:val="116"/>
        </w:rPr>
        <w:t> </w:t>
      </w:r>
      <w:r>
        <w:rPr>
          <w:rFonts w:ascii="Arial" w:hAnsi="Arial" w:cs="Arial" w:eastAsia="Arial"/>
          <w:sz w:val="14"/>
          <w:szCs w:val="14"/>
          <w:color w:val="313131"/>
          <w:spacing w:val="-6"/>
          <w:w w:val="116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16"/>
        </w:rPr>
        <w:t>Döni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2"/>
          <w:w w:val="11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16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6" w:lineRule="exact"/>
        <w:ind w:right="-71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09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23.05.2017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4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28"/>
        </w:rPr>
        <w:t>aati: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9"/>
          <w:w w:val="12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12:30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420" w:right="320"/>
          <w:cols w:num="4" w:equalWidth="0">
            <w:col w:w="1305" w:space="774"/>
            <w:col w:w="405" w:space="167"/>
            <w:col w:w="979" w:space="3381"/>
            <w:col w:w="4169"/>
          </w:cols>
        </w:sectPr>
      </w:pPr>
      <w:rPr/>
    </w:p>
    <w:p>
      <w:pPr>
        <w:spacing w:before="0" w:after="0" w:line="223" w:lineRule="exact"/>
        <w:ind w:left="244" w:right="-20"/>
        <w:jc w:val="left"/>
        <w:tabs>
          <w:tab w:pos="1120" w:val="left"/>
          <w:tab w:pos="84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Ölil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Çcşıne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0"/>
        </w:rPr>
        <w:t>İtf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Grb.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7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.Posta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2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  <w:position w:val="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2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303" w:lineRule="exact"/>
        <w:ind w:left="2223" w:right="-20"/>
        <w:jc w:val="left"/>
        <w:tabs>
          <w:tab w:pos="4660" w:val="left"/>
          <w:tab w:pos="858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  <w:position w:val="1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9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  <w:position w:val="1"/>
        </w:rPr>
        <w:t>Amir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96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27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1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45"/>
          <w:b/>
          <w:bCs/>
          <w:position w:val="-1"/>
        </w:rPr>
        <w:t>O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45"/>
          <w:b/>
          <w:bCs/>
          <w:position w:val="-1"/>
        </w:rPr>
        <w:t> 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45"/>
          <w:b/>
          <w:bCs/>
          <w:position w:val="-1"/>
        </w:rPr>
        <w:t> </w:t>
      </w:r>
      <w:r>
        <w:rPr>
          <w:rFonts w:ascii="Arial" w:hAnsi="Arial" w:cs="Arial" w:eastAsia="Arial"/>
          <w:sz w:val="26"/>
          <w:szCs w:val="26"/>
          <w:color w:val="313131"/>
          <w:spacing w:val="-37"/>
          <w:w w:val="65"/>
          <w:b/>
          <w:bCs/>
          <w:position w:val="-1"/>
        </w:rPr>
        <w:t>7</w:t>
      </w:r>
      <w:r>
        <w:rPr>
          <w:rFonts w:ascii="Arial" w:hAnsi="Arial" w:cs="Arial" w:eastAsia="Arial"/>
          <w:sz w:val="26"/>
          <w:szCs w:val="26"/>
          <w:color w:val="9C9C9C"/>
          <w:spacing w:val="0"/>
          <w:w w:val="25"/>
          <w:b/>
          <w:bCs/>
          <w:position w:val="-1"/>
        </w:rPr>
        <w:t>.</w:t>
      </w:r>
      <w:r>
        <w:rPr>
          <w:rFonts w:ascii="Arial" w:hAnsi="Arial" w:cs="Arial" w:eastAsia="Arial"/>
          <w:sz w:val="26"/>
          <w:szCs w:val="26"/>
          <w:color w:val="9C9C9C"/>
          <w:spacing w:val="18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53"/>
          <w:position w:val="-1"/>
        </w:rPr>
        <w:t>Haziran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53"/>
          <w:position w:val="-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53"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313131"/>
          <w:spacing w:val="9"/>
          <w:w w:val="60"/>
          <w:position w:val="-1"/>
        </w:rPr>
        <w:t>?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59"/>
          <w:b/>
          <w:bCs/>
          <w:position w:val="-1"/>
        </w:rPr>
        <w:t>017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left="4863" w:right="532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6" w:lineRule="exact"/>
        <w:ind w:right="1686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424242"/>
          <w:spacing w:val="0"/>
          <w:w w:val="81"/>
          <w:i/>
        </w:rPr>
        <w:t>1</w:t>
      </w:r>
      <w:r>
        <w:rPr>
          <w:rFonts w:ascii="Arial" w:hAnsi="Arial" w:cs="Arial" w:eastAsia="Arial"/>
          <w:sz w:val="19"/>
          <w:szCs w:val="19"/>
          <w:color w:val="424242"/>
          <w:spacing w:val="0"/>
          <w:w w:val="81"/>
          <w:i/>
        </w:rPr>
        <w:t>  </w:t>
      </w:r>
      <w:r>
        <w:rPr>
          <w:rFonts w:ascii="Arial" w:hAnsi="Arial" w:cs="Arial" w:eastAsia="Arial"/>
          <w:sz w:val="19"/>
          <w:szCs w:val="19"/>
          <w:color w:val="424242"/>
          <w:spacing w:val="32"/>
          <w:w w:val="81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1"/>
        </w:rPr>
        <w:t>12017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593" w:lineRule="exact"/>
        <w:ind w:left="212" w:right="-20"/>
        <w:jc w:val="left"/>
        <w:tabs>
          <w:tab w:pos="8360" w:val="left"/>
        </w:tabs>
        <w:rPr>
          <w:rFonts w:ascii="Times New Roman" w:hAnsi="Times New Roman" w:cs="Times New Roman" w:eastAsia="Times New Roman"/>
          <w:sz w:val="87"/>
          <w:szCs w:val="8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3"/>
        </w:rPr>
        <w:t>itfaiyeci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  <w:position w:val="5"/>
        </w:rPr>
        <w:t>itfa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0"/>
          <w:w w:val="91"/>
          <w:position w:val="5"/>
        </w:rPr>
        <w:t>i</w:t>
      </w:r>
      <w:r>
        <w:rPr>
          <w:rFonts w:ascii="Times New Roman" w:hAnsi="Times New Roman" w:cs="Times New Roman" w:eastAsia="Times New Roman"/>
          <w:sz w:val="87"/>
          <w:szCs w:val="87"/>
          <w:color w:val="3F4B87"/>
          <w:spacing w:val="-709"/>
          <w:w w:val="91"/>
          <w:position w:val="-23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  <w:position w:val="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  <w:position w:val="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91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5"/>
        </w:rPr>
        <w:t>Biri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95"/>
          <w:position w:val="5"/>
        </w:rPr>
        <w:t>m</w:t>
      </w:r>
      <w:r>
        <w:rPr>
          <w:rFonts w:ascii="Times New Roman" w:hAnsi="Times New Roman" w:cs="Times New Roman" w:eastAsia="Times New Roman"/>
          <w:sz w:val="87"/>
          <w:szCs w:val="87"/>
          <w:color w:val="3F4B87"/>
          <w:spacing w:val="-274"/>
          <w:w w:val="86"/>
          <w:position w:val="-23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9"/>
          <w:position w:val="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39"/>
          <w:w w:val="98"/>
          <w:position w:val="5"/>
        </w:rPr>
        <w:t>m</w:t>
      </w:r>
      <w:r>
        <w:rPr>
          <w:rFonts w:ascii="Times New Roman" w:hAnsi="Times New Roman" w:cs="Times New Roman" w:eastAsia="Times New Roman"/>
          <w:sz w:val="87"/>
          <w:szCs w:val="87"/>
          <w:color w:val="9C9C9C"/>
          <w:spacing w:val="-91"/>
          <w:w w:val="65"/>
          <w:position w:val="-23"/>
        </w:rPr>
        <w:t>'</w:t>
      </w:r>
      <w:r>
        <w:rPr>
          <w:rFonts w:ascii="Times New Roman" w:hAnsi="Times New Roman" w:cs="Times New Roman" w:eastAsia="Times New Roman"/>
          <w:sz w:val="87"/>
          <w:szCs w:val="87"/>
          <w:color w:val="757575"/>
          <w:spacing w:val="0"/>
          <w:w w:val="34"/>
          <w:position w:val="-23"/>
        </w:rPr>
        <w:t>;</w:t>
      </w:r>
      <w:r>
        <w:rPr>
          <w:rFonts w:ascii="Times New Roman" w:hAnsi="Times New Roman" w:cs="Times New Roman" w:eastAsia="Times New Roman"/>
          <w:sz w:val="87"/>
          <w:szCs w:val="87"/>
          <w:color w:val="757575"/>
          <w:spacing w:val="-167"/>
          <w:w w:val="34"/>
          <w:position w:val="-23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28"/>
          <w:w w:val="99"/>
          <w:position w:val="5"/>
        </w:rPr>
        <w:t>g</w:t>
      </w:r>
      <w:r>
        <w:rPr>
          <w:rFonts w:ascii="Times New Roman" w:hAnsi="Times New Roman" w:cs="Times New Roman" w:eastAsia="Times New Roman"/>
          <w:sz w:val="87"/>
          <w:szCs w:val="87"/>
          <w:color w:val="757575"/>
          <w:spacing w:val="-114"/>
          <w:w w:val="35"/>
          <w:position w:val="-2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8"/>
          <w:position w:val="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3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C8C8C"/>
          <w:spacing w:val="-35"/>
          <w:w w:val="129"/>
          <w:position w:val="5"/>
        </w:rPr>
        <w:t>.</w:t>
      </w:r>
      <w:r>
        <w:rPr>
          <w:rFonts w:ascii="Times New Roman" w:hAnsi="Times New Roman" w:cs="Times New Roman" w:eastAsia="Times New Roman"/>
          <w:sz w:val="87"/>
          <w:szCs w:val="87"/>
          <w:color w:val="9C9C9C"/>
          <w:spacing w:val="13"/>
          <w:w w:val="40"/>
          <w:position w:val="-2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57575"/>
          <w:spacing w:val="0"/>
          <w:w w:val="80"/>
          <w:position w:val="5"/>
        </w:rPr>
        <w:t>.,</w:t>
      </w:r>
      <w:r>
        <w:rPr>
          <w:rFonts w:ascii="Times New Roman" w:hAnsi="Times New Roman" w:cs="Times New Roman" w:eastAsia="Times New Roman"/>
          <w:sz w:val="20"/>
          <w:szCs w:val="20"/>
          <w:color w:val="757575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57575"/>
          <w:spacing w:val="-1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87"/>
          <w:szCs w:val="87"/>
          <w:color w:val="5B5B5D"/>
          <w:spacing w:val="-51"/>
          <w:w w:val="41"/>
          <w:position w:val="-23"/>
        </w:rPr>
        <w:t>·</w:t>
      </w:r>
      <w:r>
        <w:rPr>
          <w:rFonts w:ascii="Times New Roman" w:hAnsi="Times New Roman" w:cs="Times New Roman" w:eastAsia="Times New Roman"/>
          <w:sz w:val="87"/>
          <w:szCs w:val="87"/>
          <w:color w:val="757575"/>
          <w:spacing w:val="0"/>
          <w:w w:val="46"/>
          <w:position w:val="-23"/>
        </w:rPr>
        <w:t>;,</w:t>
      </w:r>
      <w:r>
        <w:rPr>
          <w:rFonts w:ascii="Times New Roman" w:hAnsi="Times New Roman" w:cs="Times New Roman" w:eastAsia="Times New Roman"/>
          <w:sz w:val="87"/>
          <w:szCs w:val="8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420" w:right="320"/>
        </w:sectPr>
      </w:pPr>
      <w:rPr/>
    </w:p>
    <w:p>
      <w:pPr>
        <w:spacing w:before="0" w:after="0" w:line="61" w:lineRule="exact"/>
        <w:ind w:left="3523" w:right="-229"/>
        <w:jc w:val="left"/>
        <w:tabs>
          <w:tab w:pos="7480" w:val="left"/>
        </w:tabs>
        <w:rPr>
          <w:rFonts w:ascii="Arial" w:hAnsi="Arial" w:cs="Arial" w:eastAsia="Arial"/>
          <w:sz w:val="84"/>
          <w:szCs w:val="84"/>
        </w:rPr>
      </w:pPr>
      <w:rPr/>
      <w:r>
        <w:rPr/>
        <w:pict>
          <v:group style="position:absolute;margin-left:453.773254pt;margin-top:3.122206pt;width:.1pt;height:6.135009pt;mso-position-horizontal-relative:page;mso-position-vertical-relative:paragraph;z-index:-15962" coordorigin="9075,62" coordsize="2,123">
            <v:shape style="position:absolute;left:9075;top:62;width:2;height:123" coordorigin="9075,62" coordsize="0,123" path="m9075,185l9075,62e" filled="f" stroked="t" strokeweight=".928911pt" strokecolor="#284BBC">
              <v:path arrowok="t"/>
            </v:shape>
          </v:group>
          <w10:wrap type="none"/>
        </w:pict>
      </w:r>
      <w:r>
        <w:rPr/>
        <w:pict>
          <v:group style="position:absolute;margin-left:479.318298pt;margin-top:5.481825pt;width:.1pt;height:2.359619pt;mso-position-horizontal-relative:page;mso-position-vertical-relative:paragraph;z-index:-15961" coordorigin="9586,110" coordsize="2,47">
            <v:shape style="position:absolute;left:9586;top:110;width:2;height:47" coordorigin="9586,110" coordsize="0,47" path="m9586,157l9586,110e" filled="f" stroked="t" strokeweight="1.161139pt" strokecolor="#2B579C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3.96286pt;margin-top:3.031756pt;width:59.671366pt;height:18pt;mso-position-horizontal-relative:page;mso-position-vertical-relative:paragraph;z-index:-15957" type="#_x0000_t202" filled="f" stroked="f">
            <v:textbox inset="0,0,0,0">
              <w:txbxContent>
                <w:p>
                  <w:pPr>
                    <w:spacing w:before="0" w:after="0" w:line="360" w:lineRule="exact"/>
                    <w:ind w:right="-94"/>
                    <w:jc w:val="left"/>
                    <w:tabs>
                      <w:tab w:pos="420" w:val="left"/>
                      <w:tab w:pos="1120" w:val="left"/>
                    </w:tabs>
                    <w:rPr>
                      <w:rFonts w:ascii="Times New Roman" w:hAnsi="Times New Roman" w:cs="Times New Roman" w:eastAsia="Times New Roman"/>
                      <w:sz w:val="36"/>
                      <w:szCs w:val="3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5B5B5D"/>
                      <w:spacing w:val="0"/>
                      <w:w w:val="100"/>
                    </w:rPr>
                    <w:t>o</w:t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5B5B5D"/>
                      <w:spacing w:val="-56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5B5B5D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5B5B5D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9C9C9C"/>
                      <w:spacing w:val="0"/>
                      <w:w w:val="36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9C9C9C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9C9C9C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5B5B5D"/>
                      <w:spacing w:val="0"/>
                      <w:w w:val="72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92"/>
          <w:szCs w:val="92"/>
          <w:color w:val="2F366E"/>
          <w:spacing w:val="-440"/>
          <w:w w:val="86"/>
          <w:position w:val="-104"/>
        </w:rPr>
        <w:t>L</w:t>
      </w:r>
      <w:r>
        <w:rPr>
          <w:rFonts w:ascii="Arial" w:hAnsi="Arial" w:cs="Arial" w:eastAsia="Arial"/>
          <w:sz w:val="92"/>
          <w:szCs w:val="92"/>
          <w:color w:val="1C1D79"/>
          <w:spacing w:val="0"/>
          <w:w w:val="54"/>
          <w:position w:val="-104"/>
        </w:rPr>
        <w:t>,;</w:t>
      </w:r>
      <w:r>
        <w:rPr>
          <w:rFonts w:ascii="Arial" w:hAnsi="Arial" w:cs="Arial" w:eastAsia="Arial"/>
          <w:sz w:val="92"/>
          <w:szCs w:val="92"/>
          <w:color w:val="1C1D79"/>
          <w:spacing w:val="-156"/>
          <w:w w:val="100"/>
          <w:position w:val="-104"/>
        </w:rPr>
        <w:t> </w:t>
      </w:r>
      <w:r>
        <w:rPr>
          <w:rFonts w:ascii="Arial" w:hAnsi="Arial" w:cs="Arial" w:eastAsia="Arial"/>
          <w:sz w:val="92"/>
          <w:szCs w:val="92"/>
          <w:color w:val="2F366E"/>
          <w:spacing w:val="-99"/>
          <w:w w:val="86"/>
          <w:position w:val="-104"/>
        </w:rPr>
        <w:t>2</w:t>
      </w:r>
      <w:r>
        <w:rPr>
          <w:rFonts w:ascii="Arial" w:hAnsi="Arial" w:cs="Arial" w:eastAsia="Arial"/>
          <w:sz w:val="92"/>
          <w:szCs w:val="92"/>
          <w:color w:val="5B5B5D"/>
          <w:spacing w:val="0"/>
          <w:w w:val="18"/>
          <w:position w:val="-104"/>
        </w:rPr>
        <w:t>E</w:t>
      </w:r>
      <w:r>
        <w:rPr>
          <w:rFonts w:ascii="Arial" w:hAnsi="Arial" w:cs="Arial" w:eastAsia="Arial"/>
          <w:sz w:val="92"/>
          <w:szCs w:val="92"/>
          <w:color w:val="5B5B5D"/>
          <w:spacing w:val="0"/>
          <w:w w:val="100"/>
          <w:position w:val="-104"/>
        </w:rPr>
        <w:tab/>
      </w:r>
      <w:r>
        <w:rPr>
          <w:rFonts w:ascii="Arial" w:hAnsi="Arial" w:cs="Arial" w:eastAsia="Arial"/>
          <w:sz w:val="92"/>
          <w:szCs w:val="92"/>
          <w:color w:val="5B5B5D"/>
          <w:spacing w:val="0"/>
          <w:w w:val="100"/>
          <w:position w:val="-104"/>
        </w:rPr>
      </w:r>
      <w:r>
        <w:rPr>
          <w:rFonts w:ascii="Arial" w:hAnsi="Arial" w:cs="Arial" w:eastAsia="Arial"/>
          <w:sz w:val="84"/>
          <w:szCs w:val="84"/>
          <w:color w:val="3F4B87"/>
          <w:spacing w:val="0"/>
          <w:w w:val="292"/>
          <w:position w:val="-63"/>
        </w:rPr>
        <w:t>d</w:t>
      </w:r>
      <w:r>
        <w:rPr>
          <w:rFonts w:ascii="Arial" w:hAnsi="Arial" w:cs="Arial" w:eastAsia="Arial"/>
          <w:sz w:val="84"/>
          <w:szCs w:val="84"/>
          <w:color w:val="000000"/>
          <w:spacing w:val="0"/>
          <w:w w:val="100"/>
          <w:position w:val="0"/>
        </w:rPr>
      </w:r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132" w:lineRule="atLeast"/>
        <w:ind w:right="-20"/>
        <w:jc w:val="left"/>
        <w:rPr>
          <w:rFonts w:ascii="Arial" w:hAnsi="Arial" w:cs="Arial" w:eastAsia="Arial"/>
          <w:sz w:val="52"/>
          <w:szCs w:val="52"/>
        </w:rPr>
      </w:pPr>
      <w:rPr/>
      <w:r>
        <w:rPr>
          <w:rFonts w:ascii="Arial" w:hAnsi="Arial" w:cs="Arial" w:eastAsia="Arial"/>
          <w:sz w:val="52"/>
          <w:szCs w:val="52"/>
          <w:color w:val="424242"/>
          <w:spacing w:val="-136"/>
          <w:w w:val="465"/>
        </w:rPr>
        <w:t>ı</w:t>
      </w:r>
      <w:r>
        <w:rPr>
          <w:rFonts w:ascii="Arial" w:hAnsi="Arial" w:cs="Arial" w:eastAsia="Arial"/>
          <w:sz w:val="52"/>
          <w:szCs w:val="52"/>
          <w:color w:val="757575"/>
          <w:spacing w:val="0"/>
          <w:w w:val="44"/>
        </w:rPr>
        <w:t>'·</w:t>
      </w:r>
      <w:r>
        <w:rPr>
          <w:rFonts w:ascii="Arial" w:hAnsi="Arial" w:cs="Arial" w:eastAsia="Arial"/>
          <w:sz w:val="52"/>
          <w:szCs w:val="5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420" w:right="320"/>
          <w:cols w:num="2" w:equalWidth="0">
            <w:col w:w="8859" w:space="449"/>
            <w:col w:w="1872"/>
          </w:cols>
        </w:sectPr>
      </w:pPr>
      <w:rPr/>
    </w:p>
    <w:p>
      <w:pPr>
        <w:spacing w:before="99" w:after="0" w:line="456" w:lineRule="atLeast"/>
        <w:ind w:right="-20"/>
        <w:jc w:val="right"/>
        <w:tabs>
          <w:tab w:pos="6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w w:val="101"/>
        </w:rPr>
        <w:t>İTF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13131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5B5B5D"/>
          <w:spacing w:val="0"/>
          <w:w w:val="77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590" w:lineRule="atLeast"/>
        <w:ind w:right="522"/>
        <w:jc w:val="right"/>
        <w:tabs>
          <w:tab w:pos="94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14"/>
          <w:szCs w:val="14"/>
          <w:color w:val="7C567C"/>
          <w:spacing w:val="0"/>
          <w:w w:val="165"/>
        </w:rPr>
        <w:t>.</w:t>
      </w:r>
      <w:r>
        <w:rPr>
          <w:rFonts w:ascii="Arial" w:hAnsi="Arial" w:cs="Arial" w:eastAsia="Arial"/>
          <w:sz w:val="14"/>
          <w:szCs w:val="14"/>
          <w:color w:val="7C567C"/>
          <w:spacing w:val="0"/>
          <w:w w:val="165"/>
        </w:rPr>
        <w:t> </w:t>
      </w:r>
      <w:r>
        <w:rPr>
          <w:rFonts w:ascii="Arial" w:hAnsi="Arial" w:cs="Arial" w:eastAsia="Arial"/>
          <w:sz w:val="14"/>
          <w:szCs w:val="14"/>
          <w:color w:val="7C567C"/>
          <w:spacing w:val="25"/>
          <w:w w:val="165"/>
        </w:rPr>
        <w:t> </w:t>
      </w:r>
      <w:r>
        <w:rPr>
          <w:rFonts w:ascii="Arial" w:hAnsi="Arial" w:cs="Arial" w:eastAsia="Arial"/>
          <w:sz w:val="14"/>
          <w:szCs w:val="14"/>
          <w:color w:val="5B5B5D"/>
          <w:spacing w:val="1"/>
          <w:w w:val="73"/>
          <w:i/>
        </w:rPr>
        <w:t>J</w:t>
      </w:r>
      <w:r>
        <w:rPr>
          <w:rFonts w:ascii="Arial" w:hAnsi="Arial" w:cs="Arial" w:eastAsia="Arial"/>
          <w:sz w:val="14"/>
          <w:szCs w:val="14"/>
          <w:color w:val="757575"/>
          <w:spacing w:val="0"/>
          <w:w w:val="84"/>
          <w:i/>
        </w:rPr>
        <w:t>l</w:t>
      </w:r>
      <w:r>
        <w:rPr>
          <w:rFonts w:ascii="Arial" w:hAnsi="Arial" w:cs="Arial" w:eastAsia="Arial"/>
          <w:sz w:val="14"/>
          <w:szCs w:val="14"/>
          <w:color w:val="757575"/>
          <w:spacing w:val="0"/>
          <w:w w:val="100"/>
          <w:i/>
        </w:rPr>
        <w:tab/>
      </w:r>
      <w:r>
        <w:rPr>
          <w:rFonts w:ascii="Arial" w:hAnsi="Arial" w:cs="Arial" w:eastAsia="Arial"/>
          <w:sz w:val="14"/>
          <w:szCs w:val="14"/>
          <w:color w:val="757575"/>
          <w:spacing w:val="0"/>
          <w:w w:val="100"/>
          <w:i/>
        </w:rPr>
      </w:r>
      <w:r>
        <w:rPr>
          <w:rFonts w:ascii="Arial" w:hAnsi="Arial" w:cs="Arial" w:eastAsia="Arial"/>
          <w:sz w:val="14"/>
          <w:szCs w:val="14"/>
          <w:color w:val="757575"/>
          <w:spacing w:val="-16"/>
          <w:w w:val="133"/>
        </w:rPr>
        <w:t>·</w:t>
      </w:r>
      <w:r>
        <w:rPr>
          <w:rFonts w:ascii="Arial" w:hAnsi="Arial" w:cs="Arial" w:eastAsia="Arial"/>
          <w:sz w:val="14"/>
          <w:szCs w:val="14"/>
          <w:color w:val="5B5B5D"/>
          <w:spacing w:val="0"/>
          <w:w w:val="94"/>
        </w:rPr>
        <w:t>;;.</w:t>
      </w:r>
      <w:r>
        <w:rPr>
          <w:rFonts w:ascii="Arial" w:hAnsi="Arial" w:cs="Arial" w:eastAsia="Arial"/>
          <w:sz w:val="14"/>
          <w:szCs w:val="14"/>
          <w:color w:val="5B5B5D"/>
          <w:spacing w:val="0"/>
          <w:w w:val="100"/>
        </w:rPr>
        <w:t>    </w:t>
      </w:r>
      <w:r>
        <w:rPr>
          <w:rFonts w:ascii="Arial" w:hAnsi="Arial" w:cs="Arial" w:eastAsia="Arial"/>
          <w:sz w:val="14"/>
          <w:szCs w:val="14"/>
          <w:color w:val="5B5B5D"/>
          <w:spacing w:val="-8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8C8C8C"/>
          <w:spacing w:val="0"/>
          <w:w w:val="80"/>
        </w:rPr>
        <w:t>•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61" w:lineRule="exact"/>
        <w:ind w:right="-20"/>
        <w:jc w:val="left"/>
        <w:tabs>
          <w:tab w:pos="334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  <w:position w:val="-4"/>
        </w:rPr>
        <w:t>Hüseyi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  <w:position w:val="-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2"/>
          <w:w w:val="91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4"/>
        </w:rPr>
        <w:t>KARAASLAN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4"/>
        </w:rPr>
      </w:r>
      <w:r>
        <w:rPr>
          <w:rFonts w:ascii="Arial" w:hAnsi="Arial" w:cs="Arial" w:eastAsia="Arial"/>
          <w:sz w:val="19"/>
          <w:szCs w:val="19"/>
          <w:color w:val="5B5B5D"/>
          <w:spacing w:val="0"/>
          <w:w w:val="133"/>
          <w:b/>
          <w:bCs/>
          <w:position w:val="-2"/>
        </w:rPr>
        <w:t>Jj''l«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8" w:lineRule="exact"/>
        <w:ind w:right="428"/>
        <w:jc w:val="right"/>
        <w:tabs>
          <w:tab w:pos="2460" w:val="left"/>
        </w:tabs>
        <w:rPr>
          <w:rFonts w:ascii="Arial" w:hAnsi="Arial" w:cs="Arial" w:eastAsia="Arial"/>
          <w:sz w:val="80"/>
          <w:szCs w:val="80"/>
        </w:rPr>
      </w:pPr>
      <w:rPr/>
      <w:r>
        <w:rPr>
          <w:rFonts w:ascii="Arial" w:hAnsi="Arial" w:cs="Arial" w:eastAsia="Arial"/>
          <w:sz w:val="73"/>
          <w:szCs w:val="73"/>
          <w:color w:val="333F95"/>
          <w:w w:val="93"/>
          <w:position w:val="-68"/>
        </w:rPr>
        <w:t>?</w:t>
      </w:r>
      <w:r>
        <w:rPr>
          <w:rFonts w:ascii="Arial" w:hAnsi="Arial" w:cs="Arial" w:eastAsia="Arial"/>
          <w:sz w:val="73"/>
          <w:szCs w:val="73"/>
          <w:color w:val="333F95"/>
          <w:spacing w:val="-55"/>
          <w:w w:val="92"/>
          <w:position w:val="-68"/>
        </w:rPr>
        <w:t>"</w:t>
      </w:r>
      <w:r>
        <w:rPr>
          <w:rFonts w:ascii="Arial" w:hAnsi="Arial" w:cs="Arial" w:eastAsia="Arial"/>
          <w:sz w:val="73"/>
          <w:szCs w:val="73"/>
          <w:color w:val="5B5B5D"/>
          <w:spacing w:val="0"/>
          <w:w w:val="50"/>
          <w:position w:val="-68"/>
        </w:rPr>
        <w:t>'</w:t>
      </w:r>
      <w:r>
        <w:rPr>
          <w:rFonts w:ascii="Arial" w:hAnsi="Arial" w:cs="Arial" w:eastAsia="Arial"/>
          <w:sz w:val="73"/>
          <w:szCs w:val="73"/>
          <w:color w:val="5B5B5D"/>
          <w:spacing w:val="-7"/>
          <w:w w:val="50"/>
          <w:position w:val="-68"/>
        </w:rPr>
        <w:t>"</w:t>
      </w:r>
      <w:r>
        <w:rPr>
          <w:rFonts w:ascii="Arial" w:hAnsi="Arial" w:cs="Arial" w:eastAsia="Arial"/>
          <w:sz w:val="73"/>
          <w:szCs w:val="73"/>
          <w:color w:val="757575"/>
          <w:spacing w:val="-87"/>
          <w:w w:val="101"/>
          <w:position w:val="-68"/>
        </w:rPr>
        <w:t>'</w:t>
      </w:r>
      <w:r>
        <w:rPr>
          <w:rFonts w:ascii="Arial" w:hAnsi="Arial" w:cs="Arial" w:eastAsia="Arial"/>
          <w:sz w:val="73"/>
          <w:szCs w:val="73"/>
          <w:color w:val="757575"/>
          <w:spacing w:val="-250"/>
          <w:w w:val="115"/>
          <w:position w:val="-68"/>
        </w:rPr>
        <w:t>·</w:t>
      </w:r>
      <w:r>
        <w:rPr>
          <w:rFonts w:ascii="Arial" w:hAnsi="Arial" w:cs="Arial" w:eastAsia="Arial"/>
          <w:sz w:val="73"/>
          <w:szCs w:val="73"/>
          <w:color w:val="5B5B5D"/>
          <w:spacing w:val="0"/>
          <w:w w:val="37"/>
          <w:position w:val="-68"/>
        </w:rPr>
        <w:t>'</w:t>
      </w:r>
      <w:r>
        <w:rPr>
          <w:rFonts w:ascii="Arial" w:hAnsi="Arial" w:cs="Arial" w:eastAsia="Arial"/>
          <w:sz w:val="73"/>
          <w:szCs w:val="73"/>
          <w:color w:val="5B5B5D"/>
          <w:spacing w:val="-141"/>
          <w:w w:val="100"/>
          <w:position w:val="-68"/>
        </w:rPr>
        <w:t> </w:t>
      </w:r>
      <w:r>
        <w:rPr>
          <w:rFonts w:ascii="Times New Roman" w:hAnsi="Times New Roman" w:cs="Times New Roman" w:eastAsia="Times New Roman"/>
          <w:sz w:val="97"/>
          <w:szCs w:val="97"/>
          <w:color w:val="757575"/>
          <w:spacing w:val="-166"/>
          <w:w w:val="109"/>
          <w:i/>
          <w:position w:val="-68"/>
        </w:rPr>
        <w:t>'</w:t>
      </w:r>
      <w:r>
        <w:rPr>
          <w:rFonts w:ascii="Times New Roman" w:hAnsi="Times New Roman" w:cs="Times New Roman" w:eastAsia="Times New Roman"/>
          <w:sz w:val="97"/>
          <w:szCs w:val="97"/>
          <w:color w:val="5B5B5D"/>
          <w:spacing w:val="0"/>
          <w:w w:val="33"/>
          <w:i/>
          <w:position w:val="-68"/>
        </w:rPr>
        <w:t>ş</w:t>
      </w:r>
      <w:r>
        <w:rPr>
          <w:rFonts w:ascii="Times New Roman" w:hAnsi="Times New Roman" w:cs="Times New Roman" w:eastAsia="Times New Roman"/>
          <w:sz w:val="97"/>
          <w:szCs w:val="97"/>
          <w:color w:val="5B5B5D"/>
          <w:spacing w:val="-173"/>
          <w:w w:val="100"/>
          <w:i/>
          <w:position w:val="-68"/>
        </w:rPr>
        <w:t> </w:t>
      </w:r>
      <w:r>
        <w:rPr>
          <w:rFonts w:ascii="Times New Roman" w:hAnsi="Times New Roman" w:cs="Times New Roman" w:eastAsia="Times New Roman"/>
          <w:sz w:val="97"/>
          <w:szCs w:val="97"/>
          <w:color w:val="757575"/>
          <w:spacing w:val="0"/>
          <w:w w:val="113"/>
          <w:i/>
          <w:position w:val="-68"/>
        </w:rPr>
        <w:t>:</w:t>
      </w:r>
      <w:r>
        <w:rPr>
          <w:rFonts w:ascii="Times New Roman" w:hAnsi="Times New Roman" w:cs="Times New Roman" w:eastAsia="Times New Roman"/>
          <w:sz w:val="97"/>
          <w:szCs w:val="97"/>
          <w:color w:val="424242"/>
          <w:spacing w:val="0"/>
          <w:w w:val="39"/>
          <w:i/>
          <w:position w:val="-68"/>
        </w:rPr>
        <w:t>.</w:t>
      </w:r>
      <w:r>
        <w:rPr>
          <w:rFonts w:ascii="Times New Roman" w:hAnsi="Times New Roman" w:cs="Times New Roman" w:eastAsia="Times New Roman"/>
          <w:sz w:val="97"/>
          <w:szCs w:val="97"/>
          <w:color w:val="424242"/>
          <w:spacing w:val="0"/>
          <w:w w:val="100"/>
          <w:i/>
          <w:position w:val="-68"/>
        </w:rPr>
        <w:tab/>
      </w:r>
      <w:r>
        <w:rPr>
          <w:rFonts w:ascii="Times New Roman" w:hAnsi="Times New Roman" w:cs="Times New Roman" w:eastAsia="Times New Roman"/>
          <w:sz w:val="97"/>
          <w:szCs w:val="97"/>
          <w:color w:val="424242"/>
          <w:spacing w:val="0"/>
          <w:w w:val="100"/>
          <w:i/>
          <w:position w:val="-68"/>
        </w:rPr>
      </w:r>
      <w:r>
        <w:rPr>
          <w:rFonts w:ascii="Arial" w:hAnsi="Arial" w:cs="Arial" w:eastAsia="Arial"/>
          <w:sz w:val="80"/>
          <w:szCs w:val="80"/>
          <w:color w:val="424242"/>
          <w:spacing w:val="0"/>
          <w:w w:val="52"/>
          <w:i/>
          <w:position w:val="-68"/>
        </w:rPr>
        <w:t>.r</w:t>
      </w:r>
      <w:r>
        <w:rPr>
          <w:rFonts w:ascii="Arial" w:hAnsi="Arial" w:cs="Arial" w:eastAsia="Arial"/>
          <w:sz w:val="80"/>
          <w:szCs w:val="80"/>
          <w:color w:val="757575"/>
          <w:spacing w:val="0"/>
          <w:w w:val="62"/>
          <w:i/>
          <w:position w:val="-68"/>
        </w:rPr>
        <w:t>;</w:t>
      </w:r>
      <w:r>
        <w:rPr>
          <w:rFonts w:ascii="Arial" w:hAnsi="Arial" w:cs="Arial" w:eastAsia="Arial"/>
          <w:sz w:val="80"/>
          <w:szCs w:val="80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280" w:bottom="280" w:left="420" w:right="320"/>
          <w:cols w:num="2" w:equalWidth="0">
            <w:col w:w="3405" w:space="1367"/>
            <w:col w:w="6408"/>
          </w:cols>
        </w:sectPr>
      </w:pPr>
      <w:rPr/>
    </w:p>
    <w:p>
      <w:pPr>
        <w:spacing w:before="0" w:after="0" w:line="493" w:lineRule="atLeast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6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410" w:lineRule="atLeas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B5B5D"/>
          <w:w w:val="86"/>
        </w:rPr>
        <w:t>Jlj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9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C9C9C"/>
          <w:spacing w:val="-27"/>
          <w:w w:val="191"/>
        </w:rPr>
      </w:r>
      <w:r>
        <w:rPr>
          <w:rFonts w:ascii="Times New Roman" w:hAnsi="Times New Roman" w:cs="Times New Roman" w:eastAsia="Times New Roman"/>
          <w:sz w:val="19"/>
          <w:szCs w:val="19"/>
          <w:color w:val="9C9C9C"/>
          <w:spacing w:val="0"/>
          <w:w w:val="191"/>
          <w:emboss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9C9C9C"/>
          <w:spacing w:val="0"/>
          <w:w w:val="191"/>
          <w:emboss/>
        </w:rPr>
      </w:r>
      <w:r>
        <w:rPr>
          <w:rFonts w:ascii="Times New Roman" w:hAnsi="Times New Roman" w:cs="Times New Roman" w:eastAsia="Times New Roman"/>
          <w:sz w:val="19"/>
          <w:szCs w:val="19"/>
          <w:color w:val="9C9C9C"/>
          <w:spacing w:val="0"/>
          <w:w w:val="191"/>
        </w:rPr>
      </w:r>
      <w:r>
        <w:rPr>
          <w:rFonts w:ascii="Times New Roman" w:hAnsi="Times New Roman" w:cs="Times New Roman" w:eastAsia="Times New Roman"/>
          <w:sz w:val="19"/>
          <w:szCs w:val="19"/>
          <w:color w:val="9C9C9C"/>
          <w:spacing w:val="0"/>
          <w:w w:val="19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420" w:right="320"/>
          <w:cols w:num="2" w:equalWidth="0">
            <w:col w:w="6079" w:space="3468"/>
            <w:col w:w="1633"/>
          </w:cols>
        </w:sectPr>
      </w:pPr>
      <w:rPr/>
    </w:p>
    <w:p>
      <w:pPr>
        <w:spacing w:before="0" w:after="0" w:line="8" w:lineRule="atLeast"/>
        <w:ind w:right="-20"/>
        <w:jc w:val="right"/>
        <w:tabs>
          <w:tab w:pos="72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757575"/>
          <w:spacing w:val="0"/>
          <w:w w:val="100"/>
        </w:rPr>
        <w:t>'</w:t>
      </w:r>
      <w:r>
        <w:rPr>
          <w:rFonts w:ascii="Arial" w:hAnsi="Arial" w:cs="Arial" w:eastAsia="Arial"/>
          <w:sz w:val="17"/>
          <w:szCs w:val="17"/>
          <w:color w:val="757575"/>
          <w:spacing w:val="0"/>
          <w:w w:val="100"/>
        </w:rPr>
        <w:t>1</w:t>
      </w:r>
      <w:r>
        <w:rPr>
          <w:rFonts w:ascii="Arial" w:hAnsi="Arial" w:cs="Arial" w:eastAsia="Arial"/>
          <w:sz w:val="17"/>
          <w:szCs w:val="17"/>
          <w:color w:val="757575"/>
          <w:spacing w:val="-5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424242"/>
          <w:spacing w:val="-8"/>
          <w:w w:val="179"/>
        </w:rPr>
        <w:t>,</w:t>
      </w:r>
      <w:r>
        <w:rPr>
          <w:rFonts w:ascii="Arial" w:hAnsi="Arial" w:cs="Arial" w:eastAsia="Arial"/>
          <w:sz w:val="17"/>
          <w:szCs w:val="17"/>
          <w:color w:val="757575"/>
          <w:spacing w:val="-21"/>
          <w:w w:val="102"/>
        </w:rPr>
        <w:t>,</w:t>
      </w:r>
      <w:r>
        <w:rPr>
          <w:rFonts w:ascii="Arial" w:hAnsi="Arial" w:cs="Arial" w:eastAsia="Arial"/>
          <w:sz w:val="17"/>
          <w:szCs w:val="17"/>
          <w:color w:val="5B5B5D"/>
          <w:spacing w:val="0"/>
          <w:w w:val="272"/>
        </w:rPr>
        <w:t>.</w:t>
      </w:r>
      <w:r>
        <w:rPr>
          <w:rFonts w:ascii="Arial" w:hAnsi="Arial" w:cs="Arial" w:eastAsia="Arial"/>
          <w:sz w:val="17"/>
          <w:szCs w:val="17"/>
          <w:color w:val="5B5B5D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5B5B5D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757575"/>
          <w:spacing w:val="0"/>
          <w:w w:val="86"/>
        </w:rPr>
        <w:t>.</w:t>
      </w:r>
      <w:r>
        <w:rPr>
          <w:rFonts w:ascii="Arial" w:hAnsi="Arial" w:cs="Arial" w:eastAsia="Arial"/>
          <w:sz w:val="17"/>
          <w:szCs w:val="17"/>
          <w:color w:val="757575"/>
          <w:spacing w:val="-2"/>
          <w:w w:val="86"/>
        </w:rPr>
        <w:t>.</w:t>
      </w:r>
      <w:r>
        <w:rPr>
          <w:rFonts w:ascii="Arial" w:hAnsi="Arial" w:cs="Arial" w:eastAsia="Arial"/>
          <w:sz w:val="17"/>
          <w:szCs w:val="17"/>
          <w:color w:val="9C9C9C"/>
          <w:spacing w:val="-18"/>
          <w:w w:val="128"/>
        </w:rPr>
        <w:t>,</w:t>
      </w:r>
      <w:r>
        <w:rPr>
          <w:rFonts w:ascii="Arial" w:hAnsi="Arial" w:cs="Arial" w:eastAsia="Arial"/>
          <w:sz w:val="17"/>
          <w:szCs w:val="17"/>
          <w:color w:val="757575"/>
          <w:spacing w:val="0"/>
          <w:w w:val="138"/>
        </w:rPr>
        <w:t>.</w:t>
      </w:r>
      <w:r>
        <w:rPr>
          <w:rFonts w:ascii="Arial" w:hAnsi="Arial" w:cs="Arial" w:eastAsia="Arial"/>
          <w:sz w:val="17"/>
          <w:szCs w:val="17"/>
          <w:color w:val="757575"/>
          <w:spacing w:val="18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757575"/>
          <w:spacing w:val="0"/>
          <w:w w:val="138"/>
        </w:rPr>
        <w:t>.-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0" w:after="0" w:line="8" w:lineRule="atLeast"/>
        <w:ind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Arial" w:hAnsi="Arial" w:cs="Arial" w:eastAsia="Arial"/>
          <w:sz w:val="12"/>
          <w:szCs w:val="12"/>
          <w:color w:val="313131"/>
          <w:spacing w:val="0"/>
          <w:w w:val="126"/>
          <w:b/>
          <w:bCs/>
        </w:rPr>
        <w:t>ll</w:t>
      </w:r>
      <w:r>
        <w:rPr>
          <w:rFonts w:ascii="Arial" w:hAnsi="Arial" w:cs="Arial" w:eastAsia="Arial"/>
          <w:sz w:val="12"/>
          <w:szCs w:val="12"/>
          <w:color w:val="313131"/>
          <w:spacing w:val="0"/>
          <w:w w:val="126"/>
          <w:b/>
          <w:bCs/>
        </w:rPr>
        <w:t>)</w:t>
      </w:r>
      <w:r>
        <w:rPr>
          <w:rFonts w:ascii="Arial" w:hAnsi="Arial" w:cs="Arial" w:eastAsia="Arial"/>
          <w:sz w:val="12"/>
          <w:szCs w:val="12"/>
          <w:color w:val="313131"/>
          <w:spacing w:val="0"/>
          <w:w w:val="126"/>
          <w:b/>
          <w:bCs/>
        </w:rPr>
        <w:t> </w:t>
      </w:r>
      <w:r>
        <w:rPr>
          <w:rFonts w:ascii="Arial" w:hAnsi="Arial" w:cs="Arial" w:eastAsia="Arial"/>
          <w:sz w:val="12"/>
          <w:szCs w:val="12"/>
          <w:color w:val="313131"/>
          <w:spacing w:val="8"/>
          <w:w w:val="126"/>
          <w:b/>
          <w:bCs/>
        </w:rPr>
        <w:t> </w:t>
      </w:r>
      <w:r>
        <w:rPr>
          <w:rFonts w:ascii="Arial" w:hAnsi="Arial" w:cs="Arial" w:eastAsia="Arial"/>
          <w:sz w:val="12"/>
          <w:szCs w:val="12"/>
          <w:color w:val="313131"/>
          <w:spacing w:val="0"/>
          <w:w w:val="95"/>
        </w:rPr>
        <w:t>.....</w:t>
      </w:r>
      <w:r>
        <w:rPr>
          <w:rFonts w:ascii="Arial" w:hAnsi="Arial" w:cs="Arial" w:eastAsia="Arial"/>
          <w:sz w:val="12"/>
          <w:szCs w:val="12"/>
          <w:color w:val="313131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B5B5D"/>
          <w:spacing w:val="0"/>
          <w:w w:val="47"/>
          <w:i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color w:val="5B5B5D"/>
          <w:spacing w:val="-38"/>
          <w:w w:val="47"/>
          <w:i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color w:val="9C9C9C"/>
          <w:spacing w:val="-60"/>
          <w:w w:val="137"/>
          <w:i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5B5B5D"/>
          <w:spacing w:val="0"/>
          <w:w w:val="48"/>
          <w:i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420" w:right="320"/>
          <w:cols w:num="2" w:equalWidth="0">
            <w:col w:w="10176" w:space="101"/>
            <w:col w:w="903"/>
          </w:cols>
        </w:sectPr>
      </w:pPr>
      <w:rPr/>
    </w:p>
    <w:p>
      <w:pPr>
        <w:spacing w:before="0" w:after="0" w:line="102" w:lineRule="exact"/>
        <w:ind w:left="2385" w:right="-87"/>
        <w:jc w:val="left"/>
        <w:tabs>
          <w:tab w:pos="3580" w:val="left"/>
          <w:tab w:pos="912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313131"/>
          <w:w w:val="112"/>
          <w:position w:val="-13"/>
        </w:rPr>
        <w:t>ı</w:t>
      </w:r>
      <w:r>
        <w:rPr>
          <w:rFonts w:ascii="Times New Roman" w:hAnsi="Times New Roman" w:cs="Times New Roman" w:eastAsia="Times New Roman"/>
          <w:sz w:val="31"/>
          <w:szCs w:val="31"/>
          <w:color w:val="313131"/>
          <w:spacing w:val="-19"/>
          <w:w w:val="113"/>
          <w:position w:val="-13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5B5B5D"/>
          <w:spacing w:val="0"/>
          <w:w w:val="55"/>
          <w:position w:val="-13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5B5B5D"/>
          <w:spacing w:val="0"/>
          <w:w w:val="100"/>
          <w:position w:val="-13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5B5B5D"/>
          <w:spacing w:val="0"/>
          <w:w w:val="100"/>
          <w:position w:val="-13"/>
        </w:rPr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94"/>
          <w:position w:val="-13"/>
        </w:rPr>
        <w:t>ilPLAR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17"/>
          <w:w w:val="94"/>
          <w:position w:val="-1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3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0"/>
          <w:w w:val="100"/>
          <w:position w:val="-13"/>
        </w:rPr>
        <w:t>M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3"/>
        </w:rPr>
        <w:t>İRİ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3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3"/>
        </w:rPr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-10"/>
          <w:w w:val="49"/>
          <w:i/>
          <w:position w:val="-2"/>
        </w:rPr>
        <w:t>t</w:t>
      </w:r>
      <w:r>
        <w:rPr>
          <w:rFonts w:ascii="Times New Roman" w:hAnsi="Times New Roman" w:cs="Times New Roman" w:eastAsia="Times New Roman"/>
          <w:sz w:val="7"/>
          <w:szCs w:val="7"/>
          <w:color w:val="9C9C9C"/>
          <w:spacing w:val="-13"/>
          <w:w w:val="122"/>
          <w:position w:val="-5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-4"/>
          <w:w w:val="50"/>
          <w:i/>
          <w:position w:val="-2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0"/>
          <w:w w:val="50"/>
          <w:i/>
          <w:position w:val="-2"/>
        </w:rPr>
        <w:t>._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0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-19"/>
          <w:w w:val="100"/>
          <w:i/>
          <w:position w:val="-2"/>
        </w:rPr>
        <w:t> </w:t>
      </w:r>
      <w:r>
        <w:rPr>
          <w:rFonts w:ascii="Arial" w:hAnsi="Arial" w:cs="Arial" w:eastAsia="Arial"/>
          <w:sz w:val="12"/>
          <w:szCs w:val="12"/>
          <w:color w:val="757575"/>
          <w:spacing w:val="0"/>
          <w:w w:val="105"/>
          <w:i/>
          <w:position w:val="-2"/>
        </w:rPr>
        <w:t>,</w:t>
      </w:r>
      <w:r>
        <w:rPr>
          <w:rFonts w:ascii="Arial" w:hAnsi="Arial" w:cs="Arial" w:eastAsia="Arial"/>
          <w:sz w:val="12"/>
          <w:szCs w:val="12"/>
          <w:color w:val="757575"/>
          <w:spacing w:val="-49"/>
          <w:w w:val="106"/>
          <w:i/>
          <w:position w:val="-2"/>
        </w:rPr>
        <w:t>1</w:t>
      </w:r>
      <w:r>
        <w:rPr>
          <w:rFonts w:ascii="Arial" w:hAnsi="Arial" w:cs="Arial" w:eastAsia="Arial"/>
          <w:sz w:val="12"/>
          <w:szCs w:val="12"/>
          <w:color w:val="9C9C9C"/>
          <w:spacing w:val="-40"/>
          <w:w w:val="159"/>
          <w:i/>
          <w:position w:val="-2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9C9C9C"/>
          <w:spacing w:val="0"/>
          <w:w w:val="82"/>
          <w:b/>
          <w:bCs/>
          <w:i/>
          <w:position w:val="-5"/>
        </w:rPr>
        <w:t>q,'t.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02" w:lineRule="exact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br w:type="column"/>
      </w:r>
      <w:r>
        <w:rPr>
          <w:rFonts w:ascii="Arial" w:hAnsi="Arial" w:cs="Arial" w:eastAsia="Arial"/>
          <w:sz w:val="13"/>
          <w:szCs w:val="13"/>
          <w:color w:val="757575"/>
          <w:spacing w:val="-4"/>
          <w:w w:val="100"/>
          <w:i/>
          <w:position w:val="-2"/>
        </w:rPr>
        <w:t>(</w:t>
      </w:r>
      <w:r>
        <w:rPr>
          <w:rFonts w:ascii="Arial" w:hAnsi="Arial" w:cs="Arial" w:eastAsia="Arial"/>
          <w:sz w:val="13"/>
          <w:szCs w:val="13"/>
          <w:color w:val="5B5B5D"/>
          <w:spacing w:val="0"/>
          <w:w w:val="100"/>
          <w:i/>
          <w:position w:val="-2"/>
        </w:rPr>
        <w:t>f</w:t>
      </w:r>
      <w:r>
        <w:rPr>
          <w:rFonts w:ascii="Arial" w:hAnsi="Arial" w:cs="Arial" w:eastAsia="Arial"/>
          <w:sz w:val="13"/>
          <w:szCs w:val="13"/>
          <w:color w:val="5B5B5D"/>
          <w:spacing w:val="20"/>
          <w:w w:val="100"/>
          <w:i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757575"/>
          <w:spacing w:val="0"/>
          <w:w w:val="64"/>
          <w:i/>
          <w:position w:val="-2"/>
        </w:rPr>
        <w:t>IS</w:t>
      </w:r>
      <w:r>
        <w:rPr>
          <w:rFonts w:ascii="Arial" w:hAnsi="Arial" w:cs="Arial" w:eastAsia="Arial"/>
          <w:sz w:val="16"/>
          <w:szCs w:val="16"/>
          <w:color w:val="757575"/>
          <w:spacing w:val="0"/>
          <w:w w:val="64"/>
          <w:i/>
          <w:position w:val="-2"/>
        </w:rPr>
        <w:t>   </w:t>
      </w:r>
      <w:r>
        <w:rPr>
          <w:rFonts w:ascii="Arial" w:hAnsi="Arial" w:cs="Arial" w:eastAsia="Arial"/>
          <w:sz w:val="16"/>
          <w:szCs w:val="16"/>
          <w:color w:val="757575"/>
          <w:spacing w:val="14"/>
          <w:w w:val="64"/>
          <w:i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B5B5B5"/>
          <w:spacing w:val="-11"/>
          <w:w w:val="77"/>
          <w:b/>
          <w:bCs/>
          <w:position w:val="-2"/>
        </w:rPr>
        <w:t>'</w:t>
      </w:r>
      <w:r>
        <w:rPr>
          <w:rFonts w:ascii="Arial" w:hAnsi="Arial" w:cs="Arial" w:eastAsia="Arial"/>
          <w:sz w:val="16"/>
          <w:szCs w:val="16"/>
          <w:color w:val="424242"/>
          <w:spacing w:val="0"/>
          <w:w w:val="57"/>
          <w:b/>
          <w:bCs/>
          <w:position w:val="-2"/>
        </w:rPr>
        <w:t>ll&gt;"\o</w:t>
      </w:r>
      <w:r>
        <w:rPr>
          <w:rFonts w:ascii="Arial" w:hAnsi="Arial" w:cs="Arial" w:eastAsia="Arial"/>
          <w:sz w:val="16"/>
          <w:szCs w:val="16"/>
          <w:color w:val="424242"/>
          <w:spacing w:val="-10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13131"/>
          <w:spacing w:val="-91"/>
          <w:w w:val="348"/>
          <w:i/>
          <w:position w:val="-2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5B5B5D"/>
          <w:spacing w:val="0"/>
          <w:w w:val="86"/>
          <w:position w:val="-5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5B5B5D"/>
          <w:spacing w:val="0"/>
          <w:w w:val="100"/>
          <w:position w:val="-5"/>
        </w:rPr>
        <w:t>    </w:t>
      </w:r>
      <w:r>
        <w:rPr>
          <w:rFonts w:ascii="Times New Roman" w:hAnsi="Times New Roman" w:cs="Times New Roman" w:eastAsia="Times New Roman"/>
          <w:sz w:val="11"/>
          <w:szCs w:val="11"/>
          <w:color w:val="5B5B5D"/>
          <w:spacing w:val="-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757575"/>
          <w:spacing w:val="0"/>
          <w:w w:val="122"/>
          <w:i/>
          <w:position w:val="-2"/>
        </w:rPr>
        <w:t>i•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420" w:right="320"/>
          <w:cols w:num="2" w:equalWidth="0">
            <w:col w:w="9546" w:space="136"/>
            <w:col w:w="1498"/>
          </w:cols>
        </w:sectPr>
      </w:pPr>
      <w:rPr/>
    </w:p>
    <w:p>
      <w:pPr>
        <w:spacing w:before="93" w:after="0" w:line="240" w:lineRule="auto"/>
        <w:ind w:left="2930" w:right="3321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25.428951pt;margin-top:39.057289pt;width:551.076718pt;height:766.392929pt;mso-position-horizontal-relative:page;mso-position-vertical-relative:page;z-index:-15963" coordorigin="509,781" coordsize="11022,15328">
            <v:group style="position:absolute;left:516;top:800;width:10957;height:2" coordorigin="516,800" coordsize="10957,2">
              <v:shape style="position:absolute;left:516;top:800;width:10957;height:2" coordorigin="516,800" coordsize="10957,0" path="m516,800l11472,800e" filled="f" stroked="t" strokeweight=".696684pt" strokecolor="#808080">
                <v:path arrowok="t"/>
              </v:shape>
            </v:group>
            <v:group style="position:absolute;left:529;top:788;width:2;height:1052" coordorigin="529,788" coordsize="2,1052">
              <v:shape style="position:absolute;left:529;top:788;width:2;height:1052" coordorigin="529,788" coordsize="0,1052" path="m529,1841l529,788e" filled="f" stroked="t" strokeweight=".696684pt" strokecolor="#6B6B6B">
                <v:path arrowok="t"/>
              </v:shape>
            </v:group>
            <v:group style="position:absolute;left:2464;top:793;width:2;height:1048" coordorigin="2464,793" coordsize="2,1048">
              <v:shape style="position:absolute;left:2464;top:793;width:2;height:1048" coordorigin="2464,793" coordsize="0,1048" path="m2464,1841l2464,793e" filled="f" stroked="t" strokeweight=".696684pt" strokecolor="#838383">
                <v:path arrowok="t"/>
              </v:shape>
            </v:group>
            <v:group style="position:absolute;left:7566;top:802;width:228;height:2" coordorigin="7566,802" coordsize="228,2">
              <v:shape style="position:absolute;left:7566;top:802;width:228;height:2" coordorigin="7566,802" coordsize="228,0" path="m7566,802l7794,802e" filled="f" stroked="t" strokeweight=".464456pt" strokecolor="#7C7C7C">
                <v:path arrowok="t"/>
              </v:shape>
            </v:group>
            <v:group style="position:absolute;left:9059;top:793;width:2;height:1501" coordorigin="9059,793" coordsize="2,1501">
              <v:shape style="position:absolute;left:9059;top:793;width:2;height:1501" coordorigin="9059,793" coordsize="0,1501" path="m9059,2294l9059,793e" filled="f" stroked="t" strokeweight=".696684pt" strokecolor="#575757">
                <v:path arrowok="t"/>
              </v:shape>
            </v:group>
            <v:group style="position:absolute;left:11472;top:793;width:2;height:5361" coordorigin="11472,793" coordsize="2,5361">
              <v:shape style="position:absolute;left:11472;top:793;width:2;height:5361" coordorigin="11472,793" coordsize="0,5361" path="m11472,6154l11472,793e" filled="f" stroked="t" strokeweight=".696684pt" strokecolor="#575757">
                <v:path arrowok="t"/>
              </v:shape>
            </v:group>
            <v:group style="position:absolute;left:11470;top:1387;width:2;height:557" coordorigin="11470,1387" coordsize="2,557">
              <v:shape style="position:absolute;left:11470;top:1387;width:2;height:557" coordorigin="11470,1387" coordsize="0,557" path="m11470,1944l11470,1387e" filled="f" stroked="t" strokeweight=".696684pt" strokecolor="#575757">
                <v:path arrowok="t"/>
              </v:shape>
            </v:group>
            <v:group style="position:absolute;left:539;top:788;width:2;height:11506" coordorigin="539,788" coordsize="2,11506">
              <v:shape style="position:absolute;left:539;top:788;width:2;height:11506" coordorigin="539,788" coordsize="0,11506" path="m539,12294l539,788e" filled="f" stroked="t" strokeweight=".696684pt" strokecolor="#4F4F4F">
                <v:path arrowok="t"/>
              </v:shape>
            </v:group>
            <v:group style="position:absolute;left:2462;top:1642;width:2;height:647" coordorigin="2462,1642" coordsize="2,647">
              <v:shape style="position:absolute;left:2462;top:1642;width:2;height:647" coordorigin="2462,1642" coordsize="0,647" path="m2462,2289l2462,1642e" filled="f" stroked="t" strokeweight=".696684pt" strokecolor="#676767">
                <v:path arrowok="t"/>
              </v:shape>
            </v:group>
            <v:group style="position:absolute;left:525;top:2282;width:10957;height:2" coordorigin="525,2282" coordsize="10957,2">
              <v:shape style="position:absolute;left:525;top:2282;width:10957;height:2" coordorigin="525,2282" coordsize="10957,0" path="m525,2282l11481,2282e" filled="f" stroked="t" strokeweight=".696684pt" strokecolor="#808080">
                <v:path arrowok="t"/>
              </v:shape>
            </v:group>
            <v:group style="position:absolute;left:525;top:2518;width:10957;height:2" coordorigin="525,2518" coordsize="10957,2">
              <v:shape style="position:absolute;left:525;top:2518;width:10957;height:2" coordorigin="525,2518" coordsize="10957,0" path="m525,2518l11481,2518e" filled="f" stroked="t" strokeweight=".696684pt" strokecolor="#4B4B4B">
                <v:path arrowok="t"/>
              </v:shape>
            </v:group>
            <v:group style="position:absolute;left:525;top:2756;width:10957;height:2" coordorigin="525,2756" coordsize="10957,2">
              <v:shape style="position:absolute;left:525;top:2756;width:10957;height:2" coordorigin="525,2756" coordsize="10957,0" path="m525,2756l11481,2756e" filled="f" stroked="t" strokeweight=".696684pt" strokecolor="#808080">
                <v:path arrowok="t"/>
              </v:shape>
            </v:group>
            <v:group style="position:absolute;left:529;top:2992;width:7092;height:2" coordorigin="529,2992" coordsize="7092,2">
              <v:shape style="position:absolute;left:529;top:2992;width:7092;height:2" coordorigin="529,2992" coordsize="7092,0" path="m529,2992l7622,2992e" filled="f" stroked="t" strokeweight=".696684pt" strokecolor="#808080">
                <v:path arrowok="t"/>
              </v:shape>
            </v:group>
            <v:group style="position:absolute;left:7566;top:2992;width:228;height:2" coordorigin="7566,2992" coordsize="228,2">
              <v:shape style="position:absolute;left:7566;top:2992;width:228;height:2" coordorigin="7566,2992" coordsize="228,0" path="m7566,2992l7794,2992e" filled="f" stroked="t" strokeweight=".464456pt" strokecolor="#747474">
                <v:path arrowok="t"/>
              </v:shape>
            </v:group>
            <v:group style="position:absolute;left:7738;top:2992;width:3744;height:2" coordorigin="7738,2992" coordsize="3744,2">
              <v:shape style="position:absolute;left:7738;top:2992;width:3744;height:2" coordorigin="7738,2992" coordsize="3744,0" path="m7738,2992l11481,2992e" filled="f" stroked="t" strokeweight=".696684pt" strokecolor="#838383">
                <v:path arrowok="t"/>
              </v:shape>
            </v:group>
            <v:group style="position:absolute;left:525;top:3233;width:10961;height:2" coordorigin="525,3233" coordsize="10961,2">
              <v:shape style="position:absolute;left:525;top:3233;width:10961;height:2" coordorigin="525,3233" coordsize="10961,0" path="m525,3233l11486,3233e" filled="f" stroked="t" strokeweight=".696684pt" strokecolor="#808080">
                <v:path arrowok="t"/>
              </v:shape>
            </v:group>
            <v:group style="position:absolute;left:529;top:3471;width:10957;height:2" coordorigin="529,3471" coordsize="10957,2">
              <v:shape style="position:absolute;left:529;top:3471;width:10957;height:2" coordorigin="529,3471" coordsize="10957,0" path="m529,3471l11486,3471e" filled="f" stroked="t" strokeweight=".928911pt" strokecolor="#484848">
                <v:path arrowok="t"/>
              </v:shape>
            </v:group>
            <v:group style="position:absolute;left:3908;top:3464;width:2;height:774" coordorigin="3908,3464" coordsize="2,774">
              <v:shape style="position:absolute;left:3908;top:3464;width:2;height:774" coordorigin="3908,3464" coordsize="0,774" path="m3908,4238l3908,3464e" filled="f" stroked="t" strokeweight=".696684pt" strokecolor="#484848">
                <v:path arrowok="t"/>
              </v:shape>
            </v:group>
            <v:group style="position:absolute;left:6944;top:3469;width:2;height:245" coordorigin="6944,3469" coordsize="2,245">
              <v:shape style="position:absolute;left:6944;top:3469;width:2;height:245" coordorigin="6944,3469" coordsize="0,245" path="m6944,3714l6944,3469e" filled="f" stroked="t" strokeweight=".464456pt" strokecolor="#444444">
                <v:path arrowok="t"/>
              </v:shape>
            </v:group>
            <v:group style="position:absolute;left:6930;top:3922;width:1314;height:2" coordorigin="6930,3922" coordsize="1314,2">
              <v:shape style="position:absolute;left:6930;top:3922;width:1314;height:2" coordorigin="6930,3922" coordsize="1314,0" path="m6930,3922l8244,3922e" filled="f" stroked="t" strokeweight=".232228pt" strokecolor="#606060">
                <v:path arrowok="t"/>
              </v:shape>
            </v:group>
            <v:group style="position:absolute;left:3901;top:3912;width:3051;height:2" coordorigin="3901,3912" coordsize="3051,2">
              <v:shape style="position:absolute;left:3901;top:3912;width:3051;height:2" coordorigin="3901,3912" coordsize="3051,0" path="m3901,3912l6953,3912e" filled="f" stroked="t" strokeweight=".696684pt" strokecolor="#575757">
                <v:path arrowok="t"/>
              </v:shape>
            </v:group>
            <v:group style="position:absolute;left:6946;top:3657;width:2;height:576" coordorigin="6946,3657" coordsize="2,576">
              <v:shape style="position:absolute;left:6946;top:3657;width:2;height:576" coordorigin="6946,3657" coordsize="0,576" path="m6946,4233l6946,3657e" filled="f" stroked="t" strokeweight=".928911pt" strokecolor="#575757">
                <v:path arrowok="t"/>
              </v:shape>
            </v:group>
            <v:group style="position:absolute;left:8244;top:3922;width:1342;height:2" coordorigin="8244,3922" coordsize="1342,2">
              <v:shape style="position:absolute;left:8244;top:3922;width:1342;height:2" coordorigin="8244,3922" coordsize="1342,0" path="m8244,3922l9586,3922e" filled="f" stroked="t" strokeweight=".232228pt" strokecolor="#000000">
                <v:path arrowok="t"/>
              </v:shape>
            </v:group>
            <v:group style="position:absolute;left:9586;top:3922;width:1900;height:2" coordorigin="9586,3922" coordsize="1900,2">
              <v:shape style="position:absolute;left:9586;top:3922;width:1900;height:2" coordorigin="9586,3922" coordsize="1900,0" path="m9586,3922l11486,3922e" filled="f" stroked="t" strokeweight=".232228pt" strokecolor="#646464">
                <v:path arrowok="t"/>
              </v:shape>
            </v:group>
            <v:group style="position:absolute;left:529;top:4226;width:3409;height:2" coordorigin="529,4226" coordsize="3409,2">
              <v:shape style="position:absolute;left:529;top:4226;width:3409;height:2" coordorigin="529,4226" coordsize="3409,0" path="m529,4226l3939,4226e" filled="f" stroked="t" strokeweight=".696684pt" strokecolor="#808080">
                <v:path arrowok="t"/>
              </v:shape>
            </v:group>
            <v:group style="position:absolute;left:3869;top:4219;width:1797;height:2" coordorigin="3869,4219" coordsize="1797,2">
              <v:shape style="position:absolute;left:3869;top:4219;width:1797;height:2" coordorigin="3869,4219" coordsize="1797,0" path="m3869,4219l5666,4219e" filled="f" stroked="t" strokeweight="1.161139pt" strokecolor="#3B3B3B">
                <v:path arrowok="t"/>
              </v:shape>
            </v:group>
            <v:group style="position:absolute;left:5611;top:4217;width:1426;height:2" coordorigin="5611,4217" coordsize="1426,2">
              <v:shape style="position:absolute;left:5611;top:4217;width:1426;height:2" coordorigin="5611,4217" coordsize="1426,0" path="m5611,4217l7037,4217e" filled="f" stroked="t" strokeweight="1.393367pt" strokecolor="#747474">
                <v:path arrowok="t"/>
              </v:shape>
            </v:group>
            <v:group style="position:absolute;left:6902;top:4224;width:4589;height:2" coordorigin="6902,4224" coordsize="4589,2">
              <v:shape style="position:absolute;left:6902;top:4224;width:4589;height:2" coordorigin="6902,4224" coordsize="4589,0" path="m6902,4224l11491,4224e" filled="f" stroked="t" strokeweight=".696684pt" strokecolor="#808080">
                <v:path arrowok="t"/>
              </v:shape>
            </v:group>
            <v:group style="position:absolute;left:534;top:4500;width:8894;height:2" coordorigin="534,4500" coordsize="8894,2">
              <v:shape style="position:absolute;left:534;top:4500;width:8894;height:2" coordorigin="534,4500" coordsize="8894,0" path="m534,4500l9428,4500e" filled="f" stroked="t" strokeweight=".928911pt" strokecolor="#4B4B4B">
                <v:path arrowok="t"/>
              </v:shape>
            </v:group>
            <v:group style="position:absolute;left:2473;top:4219;width:2;height:3171" coordorigin="2473,4219" coordsize="2,3171">
              <v:shape style="position:absolute;left:2473;top:4219;width:2;height:3171" coordorigin="2473,4219" coordsize="0,3171" path="m2473,7390l2473,4219e" filled="f" stroked="t" strokeweight=".696684pt" strokecolor="#4B4B4B">
                <v:path arrowok="t"/>
              </v:shape>
            </v:group>
            <v:group style="position:absolute;left:9322;top:4497;width:293;height:2" coordorigin="9322,4497" coordsize="293,2">
              <v:shape style="position:absolute;left:9322;top:4497;width:293;height:2" coordorigin="9322,4497" coordsize="293,0" path="m9322,4497l9614,4497e" filled="f" stroked="t" strokeweight=".696684pt" strokecolor="#343434">
                <v:path arrowok="t"/>
              </v:shape>
            </v:group>
            <v:group style="position:absolute;left:9558;top:4497;width:1927;height:2" coordorigin="9558,4497" coordsize="1927,2">
              <v:shape style="position:absolute;left:9558;top:4497;width:1927;height:2" coordorigin="9558,4497" coordsize="1927,0" path="m9558,4497l11486,4497e" filled="f" stroked="t" strokeweight=".696684pt" strokecolor="#4B4B4B">
                <v:path arrowok="t"/>
              </v:shape>
            </v:group>
            <v:group style="position:absolute;left:2462;top:4731;width:9024;height:2" coordorigin="2462,4731" coordsize="9024,2">
              <v:shape style="position:absolute;left:2462;top:4731;width:9024;height:2" coordorigin="2462,4731" coordsize="9024,0" path="m2462,4731l11486,4731e" filled="f" stroked="t" strokeweight=".696684pt" strokecolor="#4B4B4B">
                <v:path arrowok="t"/>
              </v:shape>
            </v:group>
            <v:group style="position:absolute;left:4956;top:4724;width:2;height:1916" coordorigin="4956,4724" coordsize="2,1916">
              <v:shape style="position:absolute;left:4956;top:4724;width:2;height:1916" coordorigin="4956,4724" coordsize="0,1916" path="m4956,6640l4956,4724e" filled="f" stroked="t" strokeweight=".928911pt" strokecolor="#575757">
                <v:path arrowok="t"/>
              </v:shape>
            </v:group>
            <v:group style="position:absolute;left:4946;top:4976;width:2675;height:2" coordorigin="4946,4976" coordsize="2675,2">
              <v:shape style="position:absolute;left:4946;top:4976;width:2675;height:2" coordorigin="4946,4976" coordsize="2675,0" path="m4946,4976l7622,4976e" filled="f" stroked="t" strokeweight=".928911pt" strokecolor="#4B4B4B">
                <v:path arrowok="t"/>
              </v:shape>
            </v:group>
            <v:group style="position:absolute;left:7566;top:4974;width:237;height:2" coordorigin="7566,4974" coordsize="237,2">
              <v:shape style="position:absolute;left:7566;top:4974;width:237;height:2" coordorigin="7566,4974" coordsize="237,0" path="m7566,4974l7803,4974e" filled="f" stroked="t" strokeweight=".696684pt" strokecolor="#343434">
                <v:path arrowok="t"/>
              </v:shape>
            </v:group>
            <v:group style="position:absolute;left:7777;top:4724;width:2;height:255" coordorigin="7777,4724" coordsize="2,255">
              <v:shape style="position:absolute;left:7777;top:4724;width:2;height:255" coordorigin="7777,4724" coordsize="0,255" path="m7777,4979l7777,4724e" filled="f" stroked="t" strokeweight=".696684pt" strokecolor="#484848">
                <v:path arrowok="t"/>
              </v:shape>
            </v:group>
            <v:group style="position:absolute;left:7733;top:4974;width:3757;height:2" coordorigin="7733,4974" coordsize="3757,2">
              <v:shape style="position:absolute;left:7733;top:4974;width:3757;height:2" coordorigin="7733,4974" coordsize="3757,0" path="m7733,4974l11491,4974e" filled="f" stroked="t" strokeweight=".696684pt" strokecolor="#4B4B4B">
                <v:path arrowok="t"/>
              </v:shape>
            </v:group>
            <v:group style="position:absolute;left:4951;top:5212;width:6535;height:2" coordorigin="4951,5212" coordsize="6535,2">
              <v:shape style="position:absolute;left:4951;top:5212;width:6535;height:2" coordorigin="4951,5212" coordsize="6535,0" path="m4951,5212l11486,5212e" filled="f" stroked="t" strokeweight=".696684pt" strokecolor="#4F4F4F">
                <v:path arrowok="t"/>
              </v:shape>
            </v:group>
            <v:group style="position:absolute;left:4946;top:5444;width:6544;height:2" coordorigin="4946,5444" coordsize="6544,2">
              <v:shape style="position:absolute;left:4946;top:5444;width:6544;height:2" coordorigin="4946,5444" coordsize="6544,0" path="m4946,5444l11491,5444e" filled="f" stroked="t" strokeweight=".696684pt" strokecolor="#4B4B4B">
                <v:path arrowok="t"/>
              </v:shape>
            </v:group>
            <v:group style="position:absolute;left:2466;top:5689;width:9024;height:2" coordorigin="2466,5689" coordsize="9024,2">
              <v:shape style="position:absolute;left:2466;top:5689;width:9024;height:2" coordorigin="2466,5689" coordsize="9024,0" path="m2466,5689l11491,5689e" filled="f" stroked="t" strokeweight=".696684pt" strokecolor="#4B4B4B">
                <v:path arrowok="t"/>
              </v:shape>
            </v:group>
            <v:group style="position:absolute;left:534;top:5925;width:8871;height:2" coordorigin="534,5925" coordsize="8871,2">
              <v:shape style="position:absolute;left:534;top:5925;width:8871;height:2" coordorigin="534,5925" coordsize="8871,0" path="m534,5925l9405,5925e" filled="f" stroked="t" strokeweight=".928911pt" strokecolor="#4B4B4B">
                <v:path arrowok="t"/>
              </v:shape>
            </v:group>
            <v:group style="position:absolute;left:9322;top:5923;width:293;height:2" coordorigin="9322,5923" coordsize="293,2">
              <v:shape style="position:absolute;left:9322;top:5923;width:293;height:2" coordorigin="9322,5923" coordsize="293,0" path="m9322,5923l9614,5923e" filled="f" stroked="t" strokeweight=".464456pt" strokecolor="#383838">
                <v:path arrowok="t"/>
              </v:shape>
            </v:group>
            <v:group style="position:absolute;left:9558;top:5923;width:1932;height:2" coordorigin="9558,5923" coordsize="1932,2">
              <v:shape style="position:absolute;left:9558;top:5923;width:1932;height:2" coordorigin="9558,5923" coordsize="1932,0" path="m9558,5923l11491,5923e" filled="f" stroked="t" strokeweight=".696684pt" strokecolor="#4B4B4B">
                <v:path arrowok="t"/>
              </v:shape>
            </v:group>
            <v:group style="position:absolute;left:543;top:5880;width:2;height:359" coordorigin="543,5880" coordsize="2,359">
              <v:shape style="position:absolute;left:543;top:5880;width:2;height:359" coordorigin="543,5880" coordsize="0,359" path="m543,6239l543,5880e" filled="f" stroked="t" strokeweight=".696684pt" strokecolor="#4F4F4F">
                <v:path arrowok="t"/>
              </v:shape>
            </v:group>
            <v:group style="position:absolute;left:7780;top:5913;width:2;height:727" coordorigin="7780,5913" coordsize="2,727">
              <v:shape style="position:absolute;left:7780;top:5913;width:2;height:727" coordorigin="7780,5913" coordsize="0,727" path="m7780,6640l7780,5913e" filled="f" stroked="t" strokeweight=".928911pt" strokecolor="#4F4F4F">
                <v:path arrowok="t"/>
              </v:shape>
            </v:group>
            <v:group style="position:absolute;left:2420;top:6395;width:9075;height:2" coordorigin="2420,6395" coordsize="9075,2">
              <v:shape style="position:absolute;left:2420;top:6395;width:9075;height:2" coordorigin="2420,6395" coordsize="9075,0" path="m2420,6395l11495,6395e" filled="f" stroked="t" strokeweight=".928911pt" strokecolor="#4B4B4B">
                <v:path arrowok="t"/>
              </v:shape>
            </v:group>
            <v:group style="position:absolute;left:2462;top:6628;width:9034;height:2" coordorigin="2462,6628" coordsize="9034,2">
              <v:shape style="position:absolute;left:2462;top:6628;width:9034;height:2" coordorigin="2462,6628" coordsize="9034,0" path="m2462,6628l11495,6628e" filled="f" stroked="t" strokeweight=".696684pt" strokecolor="#4B4B4B">
                <v:path arrowok="t"/>
              </v:shape>
            </v:group>
            <v:group style="position:absolute;left:11488;top:1708;width:2;height:9155" coordorigin="11488,1708" coordsize="2,9155">
              <v:shape style="position:absolute;left:11488;top:1708;width:2;height:9155" coordorigin="11488,1708" coordsize="0,9155" path="m11488,10864l11488,1708e" filled="f" stroked="t" strokeweight=".696684pt" strokecolor="#575757">
                <v:path arrowok="t"/>
              </v:shape>
            </v:group>
            <v:group style="position:absolute;left:534;top:6874;width:7088;height:2" coordorigin="534,6874" coordsize="7088,2">
              <v:shape style="position:absolute;left:534;top:6874;width:7088;height:2" coordorigin="534,6874" coordsize="7088,0" path="m534,6874l7622,6874e" filled="f" stroked="t" strokeweight=".928911pt" strokecolor="#4B4B4B">
                <v:path arrowok="t"/>
              </v:shape>
            </v:group>
            <v:group style="position:absolute;left:7566;top:6871;width:228;height:2" coordorigin="7566,6871" coordsize="228,2">
              <v:shape style="position:absolute;left:7566;top:6871;width:228;height:2" coordorigin="7566,6871" coordsize="228,0" path="m7566,6871l7794,6871e" filled="f" stroked="t" strokeweight=".464456pt" strokecolor="#2B2B2B">
                <v:path arrowok="t"/>
              </v:shape>
            </v:group>
            <v:group style="position:absolute;left:7738;top:6869;width:3753;height:2" coordorigin="7738,6869" coordsize="3753,2">
              <v:shape style="position:absolute;left:7738;top:6869;width:3753;height:2" coordorigin="7738,6869" coordsize="3753,0" path="m7738,6869l11491,6869e" filled="f" stroked="t" strokeweight=".696684pt" strokecolor="#4B4B4B">
                <v:path arrowok="t"/>
              </v:shape>
            </v:group>
            <v:group style="position:absolute;left:539;top:7334;width:10957;height:2" coordorigin="539,7334" coordsize="10957,2">
              <v:shape style="position:absolute;left:539;top:7334;width:10957;height:2" coordorigin="539,7334" coordsize="10957,0" path="m539,7334l11495,7334e" filled="f" stroked="t" strokeweight=".928911pt" strokecolor="#4B4B4B">
                <v:path arrowok="t"/>
              </v:shape>
            </v:group>
            <v:group style="position:absolute;left:2480;top:7320;width:2;height:2388" coordorigin="2480,7320" coordsize="2,2388">
              <v:shape style="position:absolute;left:2480;top:7320;width:2;height:2388" coordorigin="2480,7320" coordsize="0,2388" path="m2480,9707l2480,7320e" filled="f" stroked="t" strokeweight=".696684pt" strokecolor="#4B4B4B">
                <v:path arrowok="t"/>
              </v:shape>
            </v:group>
            <v:group style="position:absolute;left:4960;top:7329;width:2;height:727" coordorigin="4960,7329" coordsize="2,727">
              <v:shape style="position:absolute;left:4960;top:7329;width:2;height:727" coordorigin="4960,7329" coordsize="0,727" path="m4960,8056l4960,7329e" filled="f" stroked="t" strokeweight=".696684pt" strokecolor="#5B5B5B">
                <v:path arrowok="t"/>
              </v:shape>
            </v:group>
            <v:group style="position:absolute;left:4951;top:7572;width:242;height:2" coordorigin="4951,7572" coordsize="242,2">
              <v:shape style="position:absolute;left:4951;top:7572;width:242;height:2" coordorigin="4951,7572" coordsize="242,0" path="m4951,7572l5193,7572e" filled="f" stroked="t" strokeweight=".464456pt" strokecolor="#707070">
                <v:path arrowok="t"/>
              </v:shape>
            </v:group>
            <v:group style="position:absolute;left:5137;top:7570;width:6358;height:2" coordorigin="5137,7570" coordsize="6358,2">
              <v:shape style="position:absolute;left:5137;top:7570;width:6358;height:2" coordorigin="5137,7570" coordsize="6358,0" path="m5137,7570l11495,7570e" filled="f" stroked="t" strokeweight=".696684pt" strokecolor="#838383">
                <v:path arrowok="t"/>
              </v:shape>
            </v:group>
            <v:group style="position:absolute;left:4956;top:7810;width:6544;height:2" coordorigin="4956,7810" coordsize="6544,2">
              <v:shape style="position:absolute;left:4956;top:7810;width:6544;height:2" coordorigin="4956,7810" coordsize="6544,0" path="m4956,7810l11500,7810e" filled="f" stroked="t" strokeweight=".928911pt" strokecolor="#4F4F4F">
                <v:path arrowok="t"/>
              </v:shape>
            </v:group>
            <v:group style="position:absolute;left:4575;top:8053;width:413;height:2" coordorigin="4575,8053" coordsize="413,2">
              <v:shape style="position:absolute;left:4575;top:8053;width:413;height:2" coordorigin="4575,8053" coordsize="413,0" path="m4575,8053l4988,8053e" filled="f" stroked="t" strokeweight=".464456pt" strokecolor="#808080">
                <v:path arrowok="t"/>
              </v:shape>
            </v:group>
            <v:group style="position:absolute;left:3028;top:8053;width:901;height:2" coordorigin="3028,8053" coordsize="901,2">
              <v:shape style="position:absolute;left:3028;top:8053;width:901;height:2" coordorigin="3028,8053" coordsize="901,0" path="m3028,8053l3929,8053e" filled="f" stroked="t" strokeweight=".464456pt" strokecolor="#7C7C7C">
                <v:path arrowok="t"/>
              </v:shape>
            </v:group>
            <v:group style="position:absolute;left:543;top:8051;width:10957;height:2" coordorigin="543,8051" coordsize="10957,2">
              <v:shape style="position:absolute;left:543;top:8051;width:10957;height:2" coordorigin="543,8051" coordsize="10957,0" path="m543,8051l11500,8051e" filled="f" stroked="t" strokeweight=".696684pt" strokecolor="#808080">
                <v:path arrowok="t"/>
              </v:shape>
            </v:group>
            <v:group style="position:absolute;left:9322;top:8046;width:293;height:2" coordorigin="9322,8046" coordsize="293,2">
              <v:shape style="position:absolute;left:9322;top:8046;width:293;height:2" coordorigin="9322,8046" coordsize="293,0" path="m9322,8046l9614,8046e" filled="f" stroked="t" strokeweight=".464456pt" strokecolor="#777777">
                <v:path arrowok="t"/>
              </v:shape>
            </v:group>
            <v:group style="position:absolute;left:553;top:8471;width:2;height:1236" coordorigin="553,8471" coordsize="2,1236">
              <v:shape style="position:absolute;left:553;top:8471;width:2;height:1236" coordorigin="553,8471" coordsize="0,1236" path="m553,9707l553,8471e" filled="f" stroked="t" strokeweight=".696684pt" strokecolor="#4F4F4F">
                <v:path arrowok="t"/>
              </v:shape>
            </v:group>
            <v:group style="position:absolute;left:543;top:8846;width:7078;height:2" coordorigin="543,8846" coordsize="7078,2">
              <v:shape style="position:absolute;left:543;top:8846;width:7078;height:2" coordorigin="543,8846" coordsize="7078,0" path="m543,8846l7622,8846e" filled="f" stroked="t" strokeweight=".696684pt" strokecolor="#838383">
                <v:path arrowok="t"/>
              </v:shape>
            </v:group>
            <v:group style="position:absolute;left:7566;top:8844;width:228;height:2" coordorigin="7566,8844" coordsize="228,2">
              <v:shape style="position:absolute;left:7566;top:8844;width:228;height:2" coordorigin="7566,8844" coordsize="228,0" path="m7566,8844l7794,8844e" filled="f" stroked="t" strokeweight=".464456pt" strokecolor="#747474">
                <v:path arrowok="t"/>
              </v:shape>
            </v:group>
            <v:group style="position:absolute;left:7738;top:8841;width:3767;height:2" coordorigin="7738,8841" coordsize="3767,2">
              <v:shape style="position:absolute;left:7738;top:8841;width:3767;height:2" coordorigin="7738,8841" coordsize="3767,0" path="m7738,8841l11505,8841e" filled="f" stroked="t" strokeweight=".696684pt" strokecolor="#838383">
                <v:path arrowok="t"/>
              </v:shape>
            </v:group>
            <v:group style="position:absolute;left:543;top:9682;width:10957;height:2" coordorigin="543,9682" coordsize="10957,2">
              <v:shape style="position:absolute;left:543;top:9682;width:10957;height:2" coordorigin="543,9682" coordsize="10957,0" path="m543,9682l11500,9682e" filled="f" stroked="t" strokeweight=".928911pt" strokecolor="#4B4B4B">
                <v:path arrowok="t"/>
              </v:shape>
            </v:group>
            <v:group style="position:absolute;left:553;top:9637;width:2;height:311" coordorigin="553,9637" coordsize="2,311">
              <v:shape style="position:absolute;left:553;top:9637;width:2;height:311" coordorigin="553,9637" coordsize="0,311" path="m553,9948l553,9637e" filled="f" stroked="t" strokeweight=".464456pt" strokecolor="#484848">
                <v:path arrowok="t"/>
              </v:shape>
            </v:group>
            <v:group style="position:absolute;left:2480;top:9637;width:2;height:585" coordorigin="2480,9637" coordsize="2,585">
              <v:shape style="position:absolute;left:2480;top:9637;width:2;height:585" coordorigin="2480,9637" coordsize="0,585" path="m2480,10222l2480,9637e" filled="f" stroked="t" strokeweight=".696684pt" strokecolor="#484848">
                <v:path arrowok="t"/>
              </v:shape>
            </v:group>
            <v:group style="position:absolute;left:7357;top:9670;width:2;height:255" coordorigin="7357,9670" coordsize="2,255">
              <v:shape style="position:absolute;left:7357;top:9670;width:2;height:255" coordorigin="7357,9670" coordsize="0,255" path="m7357,9925l7357,9670e" filled="f" stroked="t" strokeweight=".464456pt" strokecolor="#3F3F3F">
                <v:path arrowok="t"/>
              </v:shape>
            </v:group>
            <v:group style="position:absolute;left:5137;top:9922;width:1556;height:2" coordorigin="5137,9922" coordsize="1556,2">
              <v:shape style="position:absolute;left:5137;top:9922;width:1556;height:2" coordorigin="5137,9922" coordsize="1556,0" path="m5137,9922l6693,9922e" filled="f" stroked="t" strokeweight=".464456pt" strokecolor="#838383">
                <v:path arrowok="t"/>
              </v:shape>
            </v:group>
            <v:group style="position:absolute;left:548;top:9920;width:10957;height:2" coordorigin="548,9920" coordsize="10957,2">
              <v:shape style="position:absolute;left:548;top:9920;width:10957;height:2" coordorigin="548,9920" coordsize="10957,0" path="m548,9920l11505,9920e" filled="f" stroked="t" strokeweight=".696684pt" strokecolor="#838383">
                <v:path arrowok="t"/>
              </v:shape>
            </v:group>
            <v:group style="position:absolute;left:557;top:9877;width:2;height:6215" coordorigin="557,9877" coordsize="2,6215">
              <v:shape style="position:absolute;left:557;top:9877;width:2;height:6215" coordorigin="557,9877" coordsize="0,6215" path="m557,16093l557,9877e" filled="f" stroked="t" strokeweight=".696684pt" strokecolor="#4B4B4B">
                <v:path arrowok="t"/>
              </v:shape>
            </v:group>
            <v:group style="position:absolute;left:548;top:10163;width:10395;height:2" coordorigin="548,10163" coordsize="10395,2">
              <v:shape style="position:absolute;left:548;top:10163;width:10395;height:2" coordorigin="548,10163" coordsize="10395,0" path="m548,10163l10943,10163e" filled="f" stroked="t" strokeweight=".696684pt" strokecolor="#808080">
                <v:path arrowok="t"/>
              </v:shape>
            </v:group>
            <v:group style="position:absolute;left:2483;top:10151;width:2;height:278" coordorigin="2483,10151" coordsize="2,278">
              <v:shape style="position:absolute;left:2483;top:10151;width:2;height:278" coordorigin="2483,10151" coordsize="0,278" path="m2483,10430l2483,10151e" filled="f" stroked="t" strokeweight=".464456pt" strokecolor="#2F2F2F">
                <v:path arrowok="t"/>
              </v:shape>
            </v:group>
            <v:group style="position:absolute;left:2483;top:10373;width:2;height:576" coordorigin="2483,10373" coordsize="2,576">
              <v:shape style="position:absolute;left:2483;top:10373;width:2;height:576" coordorigin="2483,10373" coordsize="0,576" path="m2483,10949l2483,10373e" filled="f" stroked="t" strokeweight=".464456pt" strokecolor="#444444">
                <v:path arrowok="t"/>
              </v:shape>
            </v:group>
            <v:group style="position:absolute;left:910;top:10630;width:10599;height:2" coordorigin="910,10630" coordsize="10599,2">
              <v:shape style="position:absolute;left:910;top:10630;width:10599;height:2" coordorigin="910,10630" coordsize="10599,0" path="m910,10630l11509,10630e" filled="f" stroked="t" strokeweight=".696684pt" strokecolor="#4B4B4B">
                <v:path arrowok="t"/>
              </v:shape>
            </v:group>
            <v:group style="position:absolute;left:2485;top:10942;width:186;height:2" coordorigin="2485,10942" coordsize="186,2">
              <v:shape style="position:absolute;left:2485;top:10942;width:186;height:2" coordorigin="2485,10942" coordsize="186,0" path="m2485,10942l2671,10942e" filled="f" stroked="t" strokeweight=".464456pt" strokecolor="#5B5B5B">
                <v:path arrowok="t"/>
              </v:shape>
            </v:group>
            <v:group style="position:absolute;left:7369;top:10623;width:2;height:3261" coordorigin="7369,10623" coordsize="2,3261">
              <v:shape style="position:absolute;left:7369;top:10623;width:2;height:3261" coordorigin="7369,10623" coordsize="0,3261" path="m7369,13884l7369,10623e" filled="f" stroked="t" strokeweight=".696684pt" strokecolor="#545454">
                <v:path arrowok="t"/>
              </v:shape>
            </v:group>
            <v:group style="position:absolute;left:7343;top:10916;width:2243;height:2" coordorigin="7343,10916" coordsize="2243,2">
              <v:shape style="position:absolute;left:7343;top:10916;width:2243;height:2" coordorigin="7343,10916" coordsize="2243,0" path="m7343,10916l9586,10916e" filled="f" stroked="t" strokeweight=".232228pt" strokecolor="#646464">
                <v:path arrowok="t"/>
              </v:shape>
            </v:group>
            <v:group style="position:absolute;left:11500;top:10552;width:2;height:1987" coordorigin="11500,10552" coordsize="2,1987">
              <v:shape style="position:absolute;left:11500;top:10552;width:2;height:1987" coordorigin="11500,10552" coordsize="0,1987" path="m11500,12539l11500,10552e" filled="f" stroked="t" strokeweight=".696684pt" strokecolor="#575757">
                <v:path arrowok="t"/>
              </v:shape>
            </v:group>
            <v:group style="position:absolute;left:539;top:10916;width:1918;height:2" coordorigin="539,10916" coordsize="1918,2">
              <v:shape style="position:absolute;left:539;top:10916;width:1918;height:2" coordorigin="539,10916" coordsize="1918,0" path="m539,10916l2457,10916e" filled="f" stroked="t" strokeweight=".232228pt" strokecolor="#4B4B4B">
                <v:path arrowok="t"/>
              </v:shape>
            </v:group>
            <v:group style="position:absolute;left:3056;top:10916;width:1547;height:2" coordorigin="3056,10916" coordsize="1547,2">
              <v:shape style="position:absolute;left:3056;top:10916;width:1547;height:2" coordorigin="3056,10916" coordsize="1547,0" path="m3056,10916l4603,10916e" filled="f" stroked="t" strokeweight=".232228pt" strokecolor="#545454">
                <v:path arrowok="t"/>
              </v:shape>
            </v:group>
            <v:group style="position:absolute;left:4603;top:10916;width:2332;height:2" coordorigin="4603,10916" coordsize="2332,2">
              <v:shape style="position:absolute;left:4603;top:10916;width:2332;height:2" coordorigin="4603,10916" coordsize="2332,0" path="m4603,10916l6934,10916e" filled="f" stroked="t" strokeweight=".232228pt" strokecolor="#000000">
                <v:path arrowok="t"/>
              </v:shape>
            </v:group>
            <v:group style="position:absolute;left:6934;top:10916;width:423;height:2" coordorigin="6934,10916" coordsize="423,2">
              <v:shape style="position:absolute;left:6934;top:10916;width:423;height:2" coordorigin="6934,10916" coordsize="423,0" path="m6934,10916l7357,10916e" filled="f" stroked="t" strokeweight=".232228pt" strokecolor="#2B2B2B">
                <v:path arrowok="t"/>
              </v:shape>
            </v:group>
            <v:group style="position:absolute;left:9586;top:10916;width:1900;height:2" coordorigin="9586,10916" coordsize="1900,2">
              <v:shape style="position:absolute;left:9586;top:10916;width:1900;height:2" coordorigin="9586,10916" coordsize="1900,0" path="m9586,10916l11486,10916e" filled="f" stroked="t" strokeweight=".232228pt" strokecolor="#3F3F3F">
                <v:path arrowok="t"/>
              </v:shape>
            </v:group>
            <v:group style="position:absolute;left:539;top:11232;width:5100;height:2" coordorigin="539,11232" coordsize="5100,2">
              <v:shape style="position:absolute;left:539;top:11232;width:5100;height:2" coordorigin="539,11232" coordsize="5100,0" path="m539,11232l5638,11232e" filled="f" stroked="t" strokeweight=".232228pt" strokecolor="#5B5B5B">
                <v:path arrowok="t"/>
              </v:shape>
            </v:group>
            <v:group style="position:absolute;left:1853;top:10916;width:2;height:321" coordorigin="1853,10916" coordsize="2,321">
              <v:shape style="position:absolute;left:1853;top:10916;width:2;height:321" coordorigin="1853,10916" coordsize="0,321" path="m1853,11237l1853,10916e" filled="f" stroked="t" strokeweight=".232228pt" strokecolor="#4B4B4B">
                <v:path arrowok="t"/>
              </v:shape>
            </v:group>
            <v:group style="position:absolute;left:2483;top:10887;width:2;height:736" coordorigin="2483,10887" coordsize="2,736">
              <v:shape style="position:absolute;left:2483;top:10887;width:2;height:736" coordorigin="2483,10887" coordsize="0,736" path="m2483,11623l2483,10887e" filled="f" stroked="t" strokeweight=".464456pt" strokecolor="#484848">
                <v:path arrowok="t"/>
              </v:shape>
            </v:group>
            <v:group style="position:absolute;left:5638;top:11232;width:1296;height:2" coordorigin="5638,11232" coordsize="1296,2">
              <v:shape style="position:absolute;left:5638;top:11232;width:1296;height:2" coordorigin="5638,11232" coordsize="1296,0" path="m5638,11232l6934,11232e" filled="f" stroked="t" strokeweight=".232228pt" strokecolor="#000000">
                <v:path arrowok="t"/>
              </v:shape>
            </v:group>
            <v:group style="position:absolute;left:6934;top:11232;width:660;height:2" coordorigin="6934,11232" coordsize="660,2">
              <v:shape style="position:absolute;left:6934;top:11232;width:660;height:2" coordorigin="6934,11232" coordsize="660,0" path="m6934,11232l7594,11232e" filled="f" stroked="t" strokeweight=".232228pt" strokecolor="#232323">
                <v:path arrowok="t"/>
              </v:shape>
            </v:group>
            <v:group style="position:absolute;left:7594;top:11232;width:3892;height:2" coordorigin="7594,11232" coordsize="3892,2">
              <v:shape style="position:absolute;left:7594;top:11232;width:3892;height:2" coordorigin="7594,11232" coordsize="3892,0" path="m7594,11232l11486,11232e" filled="f" stroked="t" strokeweight=".232228pt" strokecolor="#000000">
                <v:path arrowok="t"/>
              </v:shape>
            </v:group>
            <v:group style="position:absolute;left:1426;top:11203;width:2;height:4889" coordorigin="1426,11203" coordsize="2,4889">
              <v:shape style="position:absolute;left:1426;top:11203;width:2;height:4889" coordorigin="1426,11203" coordsize="0,4889" path="m1426,16093l1426,11203e" filled="f" stroked="t" strokeweight=".696684pt" strokecolor="#4B4B4B">
                <v:path arrowok="t"/>
              </v:shape>
            </v:group>
            <v:group style="position:absolute;left:1853;top:11232;width:2;height:1807" coordorigin="1853,11232" coordsize="2,1807">
              <v:shape style="position:absolute;left:1853;top:11232;width:2;height:1807" coordorigin="1853,11232" coordsize="0,1807" path="m1853,13039l1853,11232e" filled="f" stroked="t" strokeweight=".232228pt" strokecolor="#000000">
                <v:path arrowok="t"/>
              </v:shape>
            </v:group>
            <v:group style="position:absolute;left:2452;top:11595;width:2;height:217" coordorigin="2452,11595" coordsize="2,217">
              <v:shape style="position:absolute;left:2452;top:11595;width:2;height:217" coordorigin="2452,11595" coordsize="0,217" path="m2452,11812l2452,11595e" filled="f" stroked="t" strokeweight=".232228pt" strokecolor="#000000">
                <v:path arrowok="t"/>
              </v:shape>
            </v:group>
            <v:group style="position:absolute;left:2483;top:11784;width:2;height:335" coordorigin="2483,11784" coordsize="2,335">
              <v:shape style="position:absolute;left:2483;top:11784;width:2;height:335" coordorigin="2483,11784" coordsize="0,335" path="m2483,12119l2483,11784e" filled="f" stroked="t" strokeweight=".232228pt" strokecolor="#5B5B5B">
                <v:path arrowok="t"/>
              </v:shape>
            </v:group>
            <v:group style="position:absolute;left:2452;top:12091;width:2;height:949" coordorigin="2452,12091" coordsize="2,949">
              <v:shape style="position:absolute;left:2452;top:12091;width:2;height:949" coordorigin="2452,12091" coordsize="0,949" path="m2452,13039l2452,12091e" filled="f" stroked="t" strokeweight=".232228pt" strokecolor="#000000">
                <v:path arrowok="t"/>
              </v:shape>
            </v:group>
            <v:group style="position:absolute;left:11502;top:8731;width:2;height:5616" coordorigin="11502,8731" coordsize="2,5616">
              <v:shape style="position:absolute;left:11502;top:8731;width:2;height:5616" coordorigin="11502,8731" coordsize="0,5616" path="m11502,14346l11502,8731e" filled="f" stroked="t" strokeweight=".696684pt" strokecolor="#545454">
                <v:path arrowok="t"/>
              </v:shape>
            </v:group>
            <v:group style="position:absolute;left:562;top:12695;width:2;height:104" coordorigin="562,12695" coordsize="2,104">
              <v:shape style="position:absolute;left:562;top:12695;width:2;height:104" coordorigin="562,12695" coordsize="0,104" path="m562,12799l562,12695e" filled="f" stroked="t" strokeweight=".464456pt" strokecolor="#2F2F2F">
                <v:path arrowok="t"/>
              </v:shape>
            </v:group>
            <v:group style="position:absolute;left:1426;top:12695;width:2;height:104" coordorigin="1426,12695" coordsize="2,104">
              <v:shape style="position:absolute;left:1426;top:12695;width:2;height:104" coordorigin="1426,12695" coordsize="0,104" path="m1426,12799l1426,12695e" filled="f" stroked="t" strokeweight=".464456pt" strokecolor="#2B2B2B">
                <v:path arrowok="t"/>
              </v:shape>
            </v:group>
            <v:group style="position:absolute;left:539;top:13035;width:720;height:2" coordorigin="539,13035" coordsize="720,2">
              <v:shape style="position:absolute;left:539;top:13035;width:720;height:2" coordorigin="539,13035" coordsize="720,0" path="m539,13035l1259,13035e" filled="f" stroked="t" strokeweight=".232228pt" strokecolor="#383838">
                <v:path arrowok="t"/>
              </v:shape>
            </v:group>
            <v:group style="position:absolute;left:1259;top:13035;width:1198;height:2" coordorigin="1259,13035" coordsize="1198,2">
              <v:shape style="position:absolute;left:1259;top:13035;width:1198;height:2" coordorigin="1259,13035" coordsize="1198,0" path="m1259,13035l2457,13035e" filled="f" stroked="t" strokeweight=".232228pt" strokecolor="#646464">
                <v:path arrowok="t"/>
              </v:shape>
            </v:group>
            <v:group style="position:absolute;left:569;top:13006;width:2;height:3096" coordorigin="569,13006" coordsize="2,3096">
              <v:shape style="position:absolute;left:569;top:13006;width:2;height:3096" coordorigin="569,13006" coordsize="0,3096" path="m569,16102l569,13006e" filled="f" stroked="t" strokeweight=".696684pt" strokecolor="#4F4F4F">
                <v:path arrowok="t"/>
              </v:shape>
            </v:group>
            <v:group style="position:absolute;left:1853;top:13035;width:2;height:222" coordorigin="1853,13035" coordsize="2,222">
              <v:shape style="position:absolute;left:1853;top:13035;width:2;height:222" coordorigin="1853,13035" coordsize="0,222" path="m1853,13256l1853,13035e" filled="f" stroked="t" strokeweight=".232228pt" strokecolor="#747474">
                <v:path arrowok="t"/>
              </v:shape>
            </v:group>
            <v:group style="position:absolute;left:2452;top:13035;width:2;height:222" coordorigin="2452,13035" coordsize="2,222">
              <v:shape style="position:absolute;left:2452;top:13035;width:2;height:222" coordorigin="2452,13035" coordsize="0,222" path="m2452,13256l2452,13035e" filled="f" stroked="t" strokeweight=".232228pt" strokecolor="#909090">
                <v:path arrowok="t"/>
              </v:shape>
            </v:group>
            <v:group style="position:absolute;left:1853;top:13256;width:2;height:2817" coordorigin="1853,13256" coordsize="2,2817">
              <v:shape style="position:absolute;left:1853;top:13256;width:2;height:2817" coordorigin="1853,13256" coordsize="0,2817" path="m1853,16074l1853,13256e" filled="f" stroked="t" strokeweight=".232228pt" strokecolor="#000000">
                <v:path arrowok="t"/>
              </v:shape>
            </v:group>
            <v:group style="position:absolute;left:2452;top:13256;width:2;height:2817" coordorigin="2452,13256" coordsize="2,2817">
              <v:shape style="position:absolute;left:2452;top:13256;width:2;height:2817" coordorigin="2452,13256" coordsize="0,2817" path="m2452,16074l2452,13256e" filled="f" stroked="t" strokeweight=".232228pt" strokecolor="#000000">
                <v:path arrowok="t"/>
              </v:shape>
            </v:group>
            <v:group style="position:absolute;left:7376;top:13827;width:2;height:170" coordorigin="7376,13827" coordsize="2,170">
              <v:shape style="position:absolute;left:7376;top:13827;width:2;height:170" coordorigin="7376,13827" coordsize="0,170" path="m7376,13997l7376,13827e" filled="f" stroked="t" strokeweight=".464456pt" strokecolor="#383838">
                <v:path arrowok="t"/>
              </v:shape>
            </v:group>
            <v:group style="position:absolute;left:7373;top:11251;width:2;height:4828" coordorigin="7373,11251" coordsize="2,4828">
              <v:shape style="position:absolute;left:7373;top:11251;width:2;height:4828" coordorigin="7373,11251" coordsize="0,4828" path="m7373,16078l7373,11251e" filled="f" stroked="t" strokeweight=".696684pt" strokecolor="#4F4F4F">
                <v:path arrowok="t"/>
              </v:shape>
            </v:group>
            <v:group style="position:absolute;left:11507;top:13941;width:2;height:1737" coordorigin="11507,13941" coordsize="2,1737">
              <v:shape style="position:absolute;left:11507;top:13941;width:2;height:1737" coordorigin="11507,13941" coordsize="0,1737" path="m11507,15677l11507,13941e" filled="f" stroked="t" strokeweight=".696684pt" strokecolor="#575757">
                <v:path arrowok="t"/>
              </v:shape>
            </v:group>
            <v:group style="position:absolute;left:2489;top:14700;width:1811;height:2" coordorigin="2489,14700" coordsize="1811,2">
              <v:shape style="position:absolute;left:2489;top:14700;width:1811;height:2" coordorigin="2489,14700" coordsize="1811,0" path="m2489,14700l4301,14700e" filled="f" stroked="t" strokeweight="1.161139pt" strokecolor="#4F5B9C">
                <v:path arrowok="t"/>
              </v:shape>
            </v:group>
            <v:group style="position:absolute;left:1384;top:16086;width:2545;height:2" coordorigin="1384,16086" coordsize="2545,2">
              <v:shape style="position:absolute;left:1384;top:16086;width:2545;height:2" coordorigin="1384,16086" coordsize="2545,0" path="m1384,16086l3929,16086e" filled="f" stroked="t" strokeweight=".696684pt" strokecolor="#838383">
                <v:path arrowok="t"/>
              </v:shape>
            </v:group>
            <v:group style="position:absolute;left:562;top:16088;width:725;height:2" coordorigin="562,16088" coordsize="725,2">
              <v:shape style="position:absolute;left:562;top:16088;width:725;height:2" coordorigin="562,16088" coordsize="725,0" path="m562,16088l1287,16088e" filled="f" stroked="t" strokeweight=".696684pt" strokecolor="#878787">
                <v:path arrowok="t"/>
              </v:shape>
            </v:group>
            <v:group style="position:absolute;left:1231;top:16088;width:223;height:2" coordorigin="1231,16088" coordsize="223,2">
              <v:shape style="position:absolute;left:1231;top:16088;width:223;height:2" coordorigin="1231,16088" coordsize="223,0" path="m1231,16088l1454,16088e" filled="f" stroked="t" strokeweight=".464456pt" strokecolor="#747474">
                <v:path arrowok="t"/>
              </v:shape>
            </v:group>
            <v:group style="position:absolute;left:6906;top:16071;width:887;height:2" coordorigin="6906,16071" coordsize="887,2">
              <v:shape style="position:absolute;left:6906;top:16071;width:887;height:2" coordorigin="6906,16071" coordsize="887,0" path="m6906,16071l7794,16071e" filled="f" stroked="t" strokeweight=".696684pt" strokecolor="#838383">
                <v:path arrowok="t"/>
              </v:shape>
            </v:group>
            <v:group style="position:absolute;left:3753;top:16074;width:7770;height:2" coordorigin="3753,16074" coordsize="7770,2">
              <v:shape style="position:absolute;left:3753;top:16074;width:7770;height:2" coordorigin="3753,16074" coordsize="7770,0" path="m3753,16074l11523,16074e" filled="f" stroked="t" strokeweight=".696684pt" strokecolor="#8C8C8C">
                <v:path arrowok="t"/>
              </v:shape>
            </v:group>
            <v:group style="position:absolute;left:11507;top:15597;width:2;height:477" coordorigin="11507,15597" coordsize="2,477">
              <v:shape style="position:absolute;left:11507;top:15597;width:2;height:477" coordorigin="11507,15597" coordsize="0,477" path="m11507,16074l11507,15597e" filled="f" stroked="t" strokeweight=".696684pt" strokecolor="#70707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82"/>
        </w:rPr>
        <w:t>1-'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82"/>
        </w:rPr>
        <w:t>\yha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8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3"/>
          <w:w w:val="8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82"/>
          <w:b/>
          <w:bCs/>
        </w:rPr>
        <w:t>BAYAM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89" w:after="0" w:line="311" w:lineRule="exact"/>
        <w:ind w:left="2079" w:right="-20"/>
        <w:jc w:val="left"/>
        <w:tabs>
          <w:tab w:pos="3160" w:val="left"/>
          <w:tab w:pos="4300" w:val="left"/>
          <w:tab w:pos="450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Arial" w:hAnsi="Arial" w:cs="Arial" w:eastAsia="Arial"/>
          <w:sz w:val="11"/>
          <w:szCs w:val="11"/>
          <w:color w:val="424242"/>
          <w:spacing w:val="1"/>
          <w:w w:val="96"/>
          <w:position w:val="-2"/>
        </w:rPr>
        <w:t>l</w:t>
      </w:r>
      <w:r>
        <w:rPr>
          <w:rFonts w:ascii="Arial" w:hAnsi="Arial" w:cs="Arial" w:eastAsia="Arial"/>
          <w:sz w:val="11"/>
          <w:szCs w:val="11"/>
          <w:color w:val="3F4B87"/>
          <w:spacing w:val="0"/>
          <w:w w:val="154"/>
          <w:position w:val="-2"/>
        </w:rPr>
        <w:t>C</w:t>
      </w:r>
      <w:r>
        <w:rPr>
          <w:rFonts w:ascii="Arial" w:hAnsi="Arial" w:cs="Arial" w:eastAsia="Arial"/>
          <w:sz w:val="11"/>
          <w:szCs w:val="11"/>
          <w:color w:val="3F4B87"/>
          <w:spacing w:val="12"/>
          <w:w w:val="100"/>
          <w:position w:val="-2"/>
        </w:rPr>
        <w:t> </w:t>
      </w:r>
      <w:r>
        <w:rPr>
          <w:rFonts w:ascii="Arial" w:hAnsi="Arial" w:cs="Arial" w:eastAsia="Arial"/>
          <w:sz w:val="11"/>
          <w:szCs w:val="11"/>
          <w:color w:val="333F95"/>
          <w:spacing w:val="-10"/>
          <w:w w:val="155"/>
          <w:position w:val="-2"/>
        </w:rPr>
        <w:t>-</w:t>
      </w:r>
      <w:r>
        <w:rPr>
          <w:rFonts w:ascii="Arial" w:hAnsi="Arial" w:cs="Arial" w:eastAsia="Arial"/>
          <w:sz w:val="11"/>
          <w:szCs w:val="11"/>
          <w:color w:val="424242"/>
          <w:spacing w:val="0"/>
          <w:w w:val="588"/>
          <w:position w:val="-2"/>
        </w:rPr>
        <w:t>.</w:t>
      </w:r>
      <w:r>
        <w:rPr>
          <w:rFonts w:ascii="Arial" w:hAnsi="Arial" w:cs="Arial" w:eastAsia="Arial"/>
          <w:sz w:val="11"/>
          <w:szCs w:val="11"/>
          <w:color w:val="424242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1"/>
          <w:szCs w:val="11"/>
          <w:color w:val="424242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3"/>
          <w:szCs w:val="13"/>
          <w:color w:val="3F4B87"/>
          <w:spacing w:val="-9"/>
          <w:w w:val="197"/>
          <w:position w:val="-2"/>
        </w:rPr>
        <w:t>J</w:t>
      </w:r>
      <w:r>
        <w:rPr>
          <w:rFonts w:ascii="Times New Roman" w:hAnsi="Times New Roman" w:cs="Times New Roman" w:eastAsia="Times New Roman"/>
          <w:sz w:val="13"/>
          <w:szCs w:val="13"/>
          <w:color w:val="3F4B87"/>
          <w:spacing w:val="0"/>
          <w:w w:val="78"/>
          <w:position w:val="-2"/>
        </w:rPr>
        <w:t>.......</w:t>
      </w:r>
      <w:r>
        <w:rPr>
          <w:rFonts w:ascii="Times New Roman" w:hAnsi="Times New Roman" w:cs="Times New Roman" w:eastAsia="Times New Roman"/>
          <w:sz w:val="13"/>
          <w:szCs w:val="13"/>
          <w:color w:val="3F4B87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F4B87"/>
          <w:spacing w:val="-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F4B87"/>
          <w:spacing w:val="0"/>
          <w:w w:val="54"/>
          <w:b/>
          <w:bCs/>
          <w:position w:val="-2"/>
        </w:rPr>
        <w:t>t-..,</w:t>
      </w:r>
      <w:r>
        <w:rPr>
          <w:rFonts w:ascii="Times New Roman" w:hAnsi="Times New Roman" w:cs="Times New Roman" w:eastAsia="Times New Roman"/>
          <w:sz w:val="29"/>
          <w:szCs w:val="29"/>
          <w:color w:val="3F4B87"/>
          <w:spacing w:val="0"/>
          <w:w w:val="53"/>
          <w:b/>
          <w:bCs/>
          <w:position w:val="-2"/>
        </w:rPr>
        <w:t>\\</w:t>
      </w:r>
      <w:r>
        <w:rPr>
          <w:rFonts w:ascii="Times New Roman" w:hAnsi="Times New Roman" w:cs="Times New Roman" w:eastAsia="Times New Roman"/>
          <w:sz w:val="29"/>
          <w:szCs w:val="29"/>
          <w:color w:val="3F4B87"/>
          <w:spacing w:val="0"/>
          <w:w w:val="54"/>
          <w:b/>
          <w:bCs/>
          <w:position w:val="-2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3F4B87"/>
          <w:spacing w:val="0"/>
          <w:w w:val="100"/>
          <w:b/>
          <w:bCs/>
          <w:position w:val="-2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3F4B87"/>
          <w:spacing w:val="0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29"/>
          <w:szCs w:val="29"/>
          <w:color w:val="3F4B87"/>
          <w:spacing w:val="0"/>
          <w:w w:val="100"/>
          <w:b/>
          <w:bCs/>
          <w:u w:val="single" w:color="6070AF"/>
          <w:position w:val="-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F4B87"/>
          <w:spacing w:val="0"/>
          <w:w w:val="100"/>
          <w:b/>
          <w:bCs/>
          <w:u w:val="single" w:color="6070AF"/>
          <w:position w:val="-2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3F4B87"/>
          <w:spacing w:val="0"/>
          <w:w w:val="100"/>
          <w:b/>
          <w:bCs/>
          <w:u w:val="single" w:color="6070AF"/>
          <w:position w:val="-2"/>
        </w:rPr>
      </w:r>
      <w:r>
        <w:rPr>
          <w:rFonts w:ascii="Times New Roman" w:hAnsi="Times New Roman" w:cs="Times New Roman" w:eastAsia="Times New Roman"/>
          <w:sz w:val="29"/>
          <w:szCs w:val="29"/>
          <w:color w:val="3F4B87"/>
          <w:spacing w:val="0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306" w:lineRule="exact"/>
        <w:ind w:left="165" w:right="-20"/>
        <w:jc w:val="left"/>
        <w:tabs>
          <w:tab w:pos="228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11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1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11"/>
        </w:rPr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0"/>
          <w:w w:val="100"/>
          <w:b/>
          <w:bCs/>
          <w:position w:val="0"/>
        </w:rPr>
        <w:t>ıs.maıl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10"/>
          <w:w w:val="100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0"/>
          <w:w w:val="109"/>
          <w:b/>
          <w:bCs/>
          <w:position w:val="0"/>
        </w:rPr>
        <w:t>YAPıcı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85" w:lineRule="exact"/>
        <w:ind w:left="2209" w:right="-20"/>
        <w:jc w:val="left"/>
        <w:tabs>
          <w:tab w:pos="49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3"/>
          <w:szCs w:val="23"/>
          <w:color w:val="313131"/>
          <w:spacing w:val="0"/>
          <w:w w:val="76"/>
          <w:b/>
          <w:bCs/>
          <w:i/>
          <w:position w:val="5"/>
        </w:rPr>
        <w:t>ltfaıy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76"/>
          <w:b/>
          <w:bCs/>
          <w:i/>
          <w:position w:val="5"/>
        </w:rPr>
        <w:t>e</w:t>
      </w:r>
      <w:r>
        <w:rPr>
          <w:rFonts w:ascii="Arial" w:hAnsi="Arial" w:cs="Arial" w:eastAsia="Arial"/>
          <w:sz w:val="23"/>
          <w:szCs w:val="23"/>
          <w:color w:val="313131"/>
          <w:spacing w:val="29"/>
          <w:w w:val="76"/>
          <w:b/>
          <w:bCs/>
          <w:i/>
          <w:position w:val="5"/>
        </w:rPr>
        <w:t> 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76"/>
          <w:b/>
          <w:bCs/>
          <w:i/>
          <w:position w:val="5"/>
        </w:rPr>
        <w:t>Bat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76"/>
          <w:b/>
          <w:bCs/>
          <w:i/>
          <w:position w:val="5"/>
        </w:rPr>
        <w:t>ı</w:t>
      </w:r>
      <w:r>
        <w:rPr>
          <w:rFonts w:ascii="Arial" w:hAnsi="Arial" w:cs="Arial" w:eastAsia="Arial"/>
          <w:sz w:val="23"/>
          <w:szCs w:val="23"/>
          <w:color w:val="313131"/>
          <w:spacing w:val="27"/>
          <w:w w:val="76"/>
          <w:b/>
          <w:bCs/>
          <w:i/>
          <w:position w:val="5"/>
        </w:rPr>
        <w:t> 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76"/>
          <w:b/>
          <w:bCs/>
          <w:i/>
          <w:position w:val="5"/>
        </w:rPr>
        <w:t>Bölge</w:t>
      </w:r>
      <w:r>
        <w:rPr>
          <w:rFonts w:ascii="Arial" w:hAnsi="Arial" w:cs="Arial" w:eastAsia="Arial"/>
          <w:sz w:val="23"/>
          <w:szCs w:val="23"/>
          <w:color w:val="313131"/>
          <w:spacing w:val="-10"/>
          <w:w w:val="76"/>
          <w:b/>
          <w:bCs/>
          <w:i/>
          <w:position w:val="5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position w:val="5"/>
        </w:rPr>
        <w:t>AIY'irj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-1"/>
        </w:rPr>
        <w:t>Nevzat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BOZTEPE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right="1599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8.175583pt;margin-top:4.719960pt;width:36.927523pt;height:21pt;mso-position-horizontal-relative:page;mso-position-vertical-relative:paragraph;z-index:-15956" type="#_x0000_t202" filled="f" stroked="f">
            <v:textbox inset="0,0,0,0">
              <w:txbxContent>
                <w:p>
                  <w:pPr>
                    <w:spacing w:before="0" w:after="0" w:line="420" w:lineRule="exact"/>
                    <w:ind w:right="-103"/>
                    <w:jc w:val="left"/>
                    <w:rPr>
                      <w:rFonts w:ascii="Arial" w:hAnsi="Arial" w:cs="Arial" w:eastAsia="Arial"/>
                      <w:sz w:val="42"/>
                      <w:szCs w:val="42"/>
                    </w:rPr>
                  </w:pPr>
                  <w:rPr/>
                  <w:r>
                    <w:rPr>
                      <w:rFonts w:ascii="Arial" w:hAnsi="Arial" w:cs="Arial" w:eastAsia="Arial"/>
                      <w:sz w:val="42"/>
                      <w:szCs w:val="42"/>
                      <w:color w:val="2F366E"/>
                      <w:spacing w:val="-30"/>
                      <w:w w:val="71"/>
                      <w:b/>
                      <w:bCs/>
                    </w:rPr>
                    <w:t>o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333F95"/>
                      <w:spacing w:val="0"/>
                      <w:w w:val="58"/>
                      <w:b/>
                      <w:bCs/>
                    </w:rPr>
                    <w:t>rtA.o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B5B5B5"/>
          <w:spacing w:val="0"/>
          <w:w w:val="156"/>
          <w:i/>
        </w:rPr>
        <w:t>(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spacing w:before="0" w:after="0" w:line="196" w:lineRule="exact"/>
        <w:ind w:left="-37" w:right="797"/>
        <w:jc w:val="center"/>
        <w:tabs>
          <w:tab w:pos="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757575"/>
          <w:spacing w:val="0"/>
          <w:w w:val="100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757575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9"/>
          <w:szCs w:val="19"/>
          <w:color w:val="757575"/>
          <w:spacing w:val="0"/>
          <w:w w:val="100"/>
          <w:position w:val="-3"/>
        </w:rPr>
      </w:r>
      <w:r>
        <w:rPr>
          <w:rFonts w:ascii="Arial" w:hAnsi="Arial" w:cs="Arial" w:eastAsia="Arial"/>
          <w:sz w:val="19"/>
          <w:szCs w:val="19"/>
          <w:color w:val="B5B5B5"/>
          <w:spacing w:val="0"/>
          <w:w w:val="49"/>
          <w:position w:val="-3"/>
        </w:rPr>
        <w:t>.•</w:t>
      </w:r>
      <w:r>
        <w:rPr>
          <w:rFonts w:ascii="Arial" w:hAnsi="Arial" w:cs="Arial" w:eastAsia="Arial"/>
          <w:sz w:val="19"/>
          <w:szCs w:val="19"/>
          <w:color w:val="B5B5B5"/>
          <w:spacing w:val="0"/>
          <w:w w:val="49"/>
          <w:position w:val="-3"/>
        </w:rPr>
        <w:t>     </w:t>
      </w:r>
      <w:r>
        <w:rPr>
          <w:rFonts w:ascii="Arial" w:hAnsi="Arial" w:cs="Arial" w:eastAsia="Arial"/>
          <w:sz w:val="19"/>
          <w:szCs w:val="19"/>
          <w:color w:val="B5B5B5"/>
          <w:spacing w:val="3"/>
          <w:w w:val="49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757575"/>
          <w:spacing w:val="0"/>
          <w:w w:val="79"/>
          <w:position w:val="-3"/>
        </w:rPr>
        <w:t>ı:ı</w:t>
      </w:r>
      <w:r>
        <w:rPr>
          <w:rFonts w:ascii="Arial" w:hAnsi="Arial" w:cs="Arial" w:eastAsia="Arial"/>
          <w:sz w:val="19"/>
          <w:szCs w:val="19"/>
          <w:color w:val="757575"/>
          <w:spacing w:val="-10"/>
          <w:w w:val="79"/>
          <w:position w:val="-3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B5B5D"/>
          <w:spacing w:val="0"/>
          <w:w w:val="56"/>
          <w:b/>
          <w:bCs/>
          <w:i/>
          <w:position w:val="-3"/>
        </w:rPr>
        <w:t>s</w:t>
      </w:r>
      <w:r>
        <w:rPr>
          <w:rFonts w:ascii="Times New Roman" w:hAnsi="Times New Roman" w:cs="Times New Roman" w:eastAsia="Times New Roman"/>
          <w:sz w:val="23"/>
          <w:szCs w:val="23"/>
          <w:color w:val="5B5B5D"/>
          <w:spacing w:val="0"/>
          <w:w w:val="55"/>
          <w:b/>
          <w:bCs/>
          <w:i/>
          <w:position w:val="-3"/>
        </w:rPr>
        <w:t>ı</w:t>
      </w:r>
      <w:r>
        <w:rPr>
          <w:rFonts w:ascii="Times New Roman" w:hAnsi="Times New Roman" w:cs="Times New Roman" w:eastAsia="Times New Roman"/>
          <w:sz w:val="23"/>
          <w:szCs w:val="23"/>
          <w:color w:val="5B5B5D"/>
          <w:spacing w:val="-32"/>
          <w:w w:val="100"/>
          <w:b/>
          <w:bCs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9C9C9C"/>
          <w:spacing w:val="1"/>
          <w:w w:val="16"/>
          <w:position w:val="-3"/>
        </w:rPr>
        <w:t>-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89"/>
          <w:i/>
          <w:position w:val="-3"/>
        </w:rPr>
        <w:t>l</w:t>
      </w:r>
      <w:r>
        <w:rPr>
          <w:rFonts w:ascii="Arial" w:hAnsi="Arial" w:cs="Arial" w:eastAsia="Arial"/>
          <w:sz w:val="20"/>
          <w:szCs w:val="20"/>
          <w:color w:val="313131"/>
          <w:spacing w:val="5"/>
          <w:w w:val="89"/>
          <w:i/>
          <w:position w:val="-3"/>
        </w:rPr>
        <w:t>o</w:t>
      </w:r>
      <w:r>
        <w:rPr>
          <w:rFonts w:ascii="Arial" w:hAnsi="Arial" w:cs="Arial" w:eastAsia="Arial"/>
          <w:sz w:val="20"/>
          <w:szCs w:val="20"/>
          <w:color w:val="B5B5B5"/>
          <w:spacing w:val="-1"/>
          <w:w w:val="16"/>
          <w:i/>
          <w:position w:val="-3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49"/>
          <w:i/>
          <w:position w:val="-3"/>
        </w:rPr>
        <w:t>_.y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-13"/>
          <w:w w:val="49"/>
          <w:i/>
          <w:position w:val="-3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62"/>
          <w:i/>
          <w:position w:val="-3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left="329" w:right="1175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9C9C9C"/>
          <w:spacing w:val="-42"/>
          <w:w w:val="106"/>
          <w:position w:val="1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color w:val="757575"/>
          <w:spacing w:val="0"/>
          <w:w w:val="43"/>
          <w:position w:val="1"/>
        </w:rPr>
        <w:t>..</w:t>
      </w:r>
      <w:r>
        <w:rPr>
          <w:rFonts w:ascii="Times New Roman" w:hAnsi="Times New Roman" w:cs="Times New Roman" w:eastAsia="Times New Roman"/>
          <w:sz w:val="24"/>
          <w:szCs w:val="24"/>
          <w:color w:val="757575"/>
          <w:spacing w:val="6"/>
          <w:w w:val="43"/>
          <w:position w:val="1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color w:val="B5B5B5"/>
          <w:spacing w:val="-9"/>
          <w:w w:val="53"/>
          <w:position w:val="1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color w:val="8C8C8C"/>
          <w:spacing w:val="0"/>
          <w:w w:val="58"/>
          <w:position w:val="1"/>
        </w:rPr>
        <w:t>e;</w:t>
      </w:r>
      <w:r>
        <w:rPr>
          <w:rFonts w:ascii="Times New Roman" w:hAnsi="Times New Roman" w:cs="Times New Roman" w:eastAsia="Times New Roman"/>
          <w:sz w:val="24"/>
          <w:szCs w:val="24"/>
          <w:color w:val="8C8C8C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24242"/>
          <w:spacing w:val="-20"/>
          <w:w w:val="161"/>
          <w:position w:val="1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8C8C8C"/>
          <w:spacing w:val="0"/>
          <w:w w:val="106"/>
          <w:position w:val="1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280" w:bottom="280" w:left="420" w:right="320"/>
          <w:cols w:num="2" w:equalWidth="0">
            <w:col w:w="7671" w:space="1523"/>
            <w:col w:w="1986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30" w:lineRule="atLeast"/>
        <w:ind w:left="3608" w:right="4884" w:firstLine="-9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.905128pt;margin-top:-18.124781pt;width:30.315001pt;height:47pt;mso-position-horizontal-relative:page;mso-position-vertical-relative:paragraph;z-index:-15953" type="#_x0000_t202" filled="f" stroked="f">
            <v:textbox inset="0,0,0,0">
              <w:txbxContent>
                <w:p>
                  <w:pPr>
                    <w:spacing w:before="0" w:after="0" w:line="940" w:lineRule="exact"/>
                    <w:ind w:right="-181"/>
                    <w:jc w:val="left"/>
                    <w:rPr>
                      <w:rFonts w:ascii="Times New Roman" w:hAnsi="Times New Roman" w:cs="Times New Roman" w:eastAsia="Times New Roman"/>
                      <w:sz w:val="94"/>
                      <w:szCs w:val="9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333333"/>
                      <w:spacing w:val="0"/>
                      <w:w w:val="129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BÜYÜKŞEHIR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DAİRESt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59" w:lineRule="exact"/>
        <w:ind w:left="849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33333"/>
          <w:spacing w:val="0"/>
          <w:w w:val="122"/>
          <w:position w:val="-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584" w:right="-20"/>
        <w:jc w:val="left"/>
        <w:tabs>
          <w:tab w:pos="3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b/>
          <w:bCs/>
          <w:position w:val="-1"/>
        </w:rPr>
        <w:t>BÜYÜKŞEHIR</w:t>
      </w:r>
      <w:r>
        <w:rPr>
          <w:rFonts w:ascii="Arial" w:hAnsi="Arial" w:cs="Arial" w:eastAsia="Arial"/>
          <w:sz w:val="15"/>
          <w:szCs w:val="15"/>
          <w:color w:val="333333"/>
          <w:spacing w:val="-22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2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0" w:lineRule="exact"/>
        <w:ind w:left="626" w:right="-20"/>
        <w:jc w:val="left"/>
        <w:tabs>
          <w:tab w:pos="4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33333"/>
          <w:spacing w:val="0"/>
          <w:w w:val="114"/>
          <w:position w:val="6"/>
        </w:rPr>
        <w:t>BELEDIYESI</w:t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0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53" w:lineRule="auto"/>
        <w:ind w:left="124" w:right="3360" w:firstLine="-14"/>
        <w:jc w:val="left"/>
        <w:tabs>
          <w:tab w:pos="1760" w:val="left"/>
          <w:tab w:pos="3080" w:val="left"/>
          <w:tab w:pos="4500" w:val="left"/>
          <w:tab w:pos="5500" w:val="left"/>
          <w:tab w:pos="7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23/05/2017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09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2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100"/>
          <w:position w:val="0"/>
        </w:rPr>
        <w:t> </w:t>
      </w:r>
      <w:r>
        <w:rPr>
          <w:rFonts w:ascii="Arial" w:hAnsi="Arial" w:cs="Arial" w:eastAsia="Arial"/>
          <w:sz w:val="27"/>
          <w:szCs w:val="27"/>
          <w:color w:val="333333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1:59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8"/>
          <w:position w:val="0"/>
        </w:rPr>
        <w:t>treı: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23/05/20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lKll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'ıt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3398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5"/>
          <w:position w:val="0"/>
        </w:rPr>
        <w:t>jBildiriı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5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7"/>
          <w:position w:val="0"/>
        </w:rPr>
        <w:t>UfukBAYDAR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4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Dikili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islamla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3"/>
          <w:position w:val="0"/>
        </w:rPr>
        <w:t>KöyU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6"/>
          <w:position w:val="0"/>
        </w:rPr>
        <w:t>-DiKiLi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124" w:right="-20"/>
        <w:jc w:val="left"/>
        <w:tabs>
          <w:tab w:pos="1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Dikili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İslamla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Köyü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DİKİLİ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10" w:right="-20"/>
        <w:jc w:val="left"/>
        <w:tabs>
          <w:tab w:pos="1480" w:val="left"/>
          <w:tab w:pos="434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yangmı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34" w:lineRule="exact"/>
        <w:ind w:left="3627" w:right="3450" w:firstLine="-3507"/>
        <w:jc w:val="left"/>
        <w:tabs>
          <w:tab w:pos="3600" w:val="left"/>
          <w:tab w:pos="6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2.154602pt;margin-top:14.440366pt;width:4.4874pt;height:27pt;mso-position-horizontal-relative:page;mso-position-vertical-relative:paragraph;z-index:-15952" type="#_x0000_t202" filled="f" stroked="f">
            <v:textbox inset="0,0,0,0">
              <w:txbxContent>
                <w:p>
                  <w:pPr>
                    <w:spacing w:before="0" w:after="0" w:line="540" w:lineRule="exact"/>
                    <w:ind w:right="-121"/>
                    <w:jc w:val="left"/>
                    <w:rPr>
                      <w:rFonts w:ascii="Arial" w:hAnsi="Arial" w:cs="Arial" w:eastAsia="Arial"/>
                      <w:sz w:val="54"/>
                      <w:szCs w:val="54"/>
                    </w:rPr>
                  </w:pPr>
                  <w:rPr/>
                  <w:r>
                    <w:rPr>
                      <w:rFonts w:ascii="Arial" w:hAnsi="Arial" w:cs="Arial" w:eastAsia="Arial"/>
                      <w:sz w:val="54"/>
                      <w:szCs w:val="54"/>
                      <w:color w:val="333333"/>
                      <w:spacing w:val="0"/>
                      <w:w w:val="59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4"/>
                      <w:szCs w:val="5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22"/>
        </w:rPr>
        <w:t>tse: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6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3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3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0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9" w:lineRule="exact"/>
        <w:ind w:left="362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-7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60" w:bottom="280" w:left="240" w:right="140"/>
        </w:sectPr>
      </w:pPr>
      <w:rPr/>
    </w:p>
    <w:p>
      <w:pPr>
        <w:spacing w:before="0" w:after="0" w:line="376" w:lineRule="exact"/>
        <w:ind w:right="-20"/>
        <w:jc w:val="right"/>
        <w:tabs>
          <w:tab w:pos="580" w:val="left"/>
          <w:tab w:pos="1080" w:val="left"/>
        </w:tabs>
        <w:rPr>
          <w:rFonts w:ascii="Arial" w:hAnsi="Arial" w:cs="Arial" w:eastAsia="Arial"/>
          <w:sz w:val="46"/>
          <w:szCs w:val="46"/>
        </w:rPr>
      </w:pPr>
      <w:rPr/>
      <w:r>
        <w:rPr>
          <w:rFonts w:ascii="Arial" w:hAnsi="Arial" w:cs="Arial" w:eastAsia="Arial"/>
          <w:sz w:val="46"/>
          <w:szCs w:val="46"/>
          <w:color w:val="333333"/>
          <w:w w:val="46"/>
          <w:position w:val="-9"/>
        </w:rPr>
        <w:t>ı</w:t>
      </w:r>
      <w:r>
        <w:rPr>
          <w:rFonts w:ascii="Arial" w:hAnsi="Arial" w:cs="Arial" w:eastAsia="Arial"/>
          <w:sz w:val="46"/>
          <w:szCs w:val="46"/>
          <w:color w:val="333333"/>
          <w:w w:val="100"/>
          <w:position w:val="-9"/>
        </w:rPr>
        <w:tab/>
      </w:r>
      <w:r>
        <w:rPr>
          <w:rFonts w:ascii="Arial" w:hAnsi="Arial" w:cs="Arial" w:eastAsia="Arial"/>
          <w:sz w:val="46"/>
          <w:szCs w:val="46"/>
          <w:color w:val="333333"/>
          <w:w w:val="100"/>
          <w:position w:val="-9"/>
        </w:rPr>
      </w:r>
      <w:r>
        <w:rPr>
          <w:rFonts w:ascii="Arial" w:hAnsi="Arial" w:cs="Arial" w:eastAsia="Arial"/>
          <w:sz w:val="46"/>
          <w:szCs w:val="46"/>
          <w:color w:val="565656"/>
          <w:w w:val="57"/>
          <w:position w:val="-9"/>
        </w:rPr>
        <w:t>ı</w:t>
      </w:r>
      <w:r>
        <w:rPr>
          <w:rFonts w:ascii="Arial" w:hAnsi="Arial" w:cs="Arial" w:eastAsia="Arial"/>
          <w:sz w:val="46"/>
          <w:szCs w:val="46"/>
          <w:color w:val="565656"/>
          <w:w w:val="100"/>
          <w:position w:val="-9"/>
        </w:rPr>
        <w:tab/>
      </w:r>
      <w:r>
        <w:rPr>
          <w:rFonts w:ascii="Arial" w:hAnsi="Arial" w:cs="Arial" w:eastAsia="Arial"/>
          <w:sz w:val="46"/>
          <w:szCs w:val="46"/>
          <w:color w:val="565656"/>
          <w:w w:val="100"/>
          <w:position w:val="-9"/>
        </w:rPr>
      </w:r>
      <w:r>
        <w:rPr>
          <w:rFonts w:ascii="Arial" w:hAnsi="Arial" w:cs="Arial" w:eastAsia="Arial"/>
          <w:sz w:val="46"/>
          <w:szCs w:val="46"/>
          <w:color w:val="9E9E9E"/>
          <w:spacing w:val="0"/>
          <w:w w:val="57"/>
          <w:position w:val="-9"/>
        </w:rPr>
        <w:t>ı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  <w:position w:val="0"/>
        </w:rPr>
      </w:r>
    </w:p>
    <w:p>
      <w:pPr>
        <w:spacing w:before="0" w:after="0" w:line="227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1"/>
          <w:szCs w:val="11"/>
          <w:color w:val="565656"/>
          <w:spacing w:val="0"/>
          <w:w w:val="49"/>
          <w:position w:val="-2"/>
        </w:rPr>
        <w:t>1</w:t>
      </w:r>
      <w:r>
        <w:rPr>
          <w:rFonts w:ascii="Times New Roman" w:hAnsi="Times New Roman" w:cs="Times New Roman" w:eastAsia="Times New Roman"/>
          <w:sz w:val="11"/>
          <w:szCs w:val="11"/>
          <w:color w:val="565656"/>
          <w:spacing w:val="0"/>
          <w:w w:val="49"/>
          <w:position w:val="-2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565656"/>
          <w:spacing w:val="3"/>
          <w:w w:val="49"/>
          <w:position w:val="-2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333333"/>
          <w:spacing w:val="0"/>
          <w:w w:val="206"/>
          <w:position w:val="3"/>
        </w:rPr>
        <w:t>,</w:t>
      </w:r>
      <w:r>
        <w:rPr>
          <w:rFonts w:ascii="Times New Roman" w:hAnsi="Times New Roman" w:cs="Times New Roman" w:eastAsia="Times New Roman"/>
          <w:sz w:val="11"/>
          <w:szCs w:val="11"/>
          <w:color w:val="333333"/>
          <w:spacing w:val="-14"/>
          <w:w w:val="206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3"/>
        </w:rPr>
        <w:t>:12:14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40" w:right="140"/>
          <w:cols w:num="2" w:equalWidth="0">
            <w:col w:w="5609" w:space="1090"/>
            <w:col w:w="4841"/>
          </w:cols>
        </w:sectPr>
      </w:pPr>
      <w:rPr/>
    </w:p>
    <w:p>
      <w:pPr>
        <w:spacing w:before="0" w:after="0" w:line="286" w:lineRule="exact"/>
        <w:ind w:left="110" w:right="-20"/>
        <w:jc w:val="left"/>
        <w:tabs>
          <w:tab w:pos="2120" w:val="left"/>
          <w:tab w:pos="5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464646"/>
          <w:w w:val="50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464646"/>
          <w:spacing w:val="9"/>
          <w:w w:val="5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Sal1ibi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!Kiracı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3" w:after="0" w:line="240" w:lineRule="auto"/>
        <w:ind w:left="21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w w:val="98"/>
        </w:rPr>
        <w:t>Ami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55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5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8"/>
        </w:rPr>
        <w:t>UfukBAYDAR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7" w:after="0" w:line="224" w:lineRule="exact"/>
        <w:ind w:left="110" w:right="2438" w:firstLine="2026"/>
        <w:jc w:val="left"/>
        <w:tabs>
          <w:tab w:pos="2120" w:val="left"/>
          <w:tab w:pos="472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34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3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1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12:00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9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9"/>
          <w:position w:val="1"/>
        </w:rPr>
        <w:t>12:10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0"/>
        </w:rPr>
        <w:t>102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8" w:lineRule="exact"/>
        <w:ind w:left="134" w:right="-20"/>
        <w:jc w:val="left"/>
        <w:tabs>
          <w:tab w:pos="4660" w:val="left"/>
          <w:tab w:pos="7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  <w:t>!Elektri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  <w:position w:val="-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5" w:lineRule="exact"/>
        <w:ind w:left="4706" w:right="-20"/>
        <w:jc w:val="left"/>
        <w:tabs>
          <w:tab w:pos="7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212121"/>
          <w:spacing w:val="-5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14" w:lineRule="exact"/>
        <w:ind w:left="4725" w:right="-20"/>
        <w:jc w:val="left"/>
        <w:tabs>
          <w:tab w:pos="7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andarma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-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40" w:right="140"/>
        </w:sectPr>
      </w:pPr>
      <w:rPr/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135" w:lineRule="exact"/>
        <w:ind w:left="110" w:right="-64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33333"/>
          <w:spacing w:val="0"/>
          <w:w w:val="128"/>
          <w:position w:val="-4"/>
        </w:rPr>
        <w:t>r--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23" w:after="0" w:line="240" w:lineRule="auto"/>
        <w:ind w:right="-20"/>
        <w:jc w:val="left"/>
        <w:tabs>
          <w:tab w:pos="2520" w:val="left"/>
          <w:tab w:pos="4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7"/>
        </w:rPr>
        <w:t>!Doğalg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7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5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40" w:right="140"/>
          <w:cols w:num="2" w:equalWidth="0">
            <w:col w:w="315" w:space="1835"/>
            <w:col w:w="9390"/>
          </w:cols>
        </w:sectPr>
      </w:pPr>
      <w:rPr/>
    </w:p>
    <w:p>
      <w:pPr>
        <w:spacing w:before="0" w:after="0" w:line="204" w:lineRule="exact"/>
        <w:ind w:left="129" w:right="-20"/>
        <w:jc w:val="left"/>
        <w:tabs>
          <w:tab w:pos="466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Gitınişse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4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2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21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6" w:lineRule="exact"/>
        <w:ind w:left="21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333333"/>
          <w:w w:val="51"/>
        </w:rPr>
        <w:t>lY</w:t>
      </w:r>
      <w:r>
        <w:rPr>
          <w:rFonts w:ascii="Times New Roman" w:hAnsi="Times New Roman" w:cs="Times New Roman" w:eastAsia="Times New Roman"/>
          <w:sz w:val="25"/>
          <w:szCs w:val="25"/>
          <w:color w:val="333333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ardıma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left="215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29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Yıldırım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YORULMAZ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isimli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vatndaşa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evi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bahçesindeki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34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55"/>
        </w:rPr>
        <w:t>oldu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</w:rPr>
        <w:t>göıi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9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9"/>
          <w:w w:val="9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9"/>
        </w:rPr>
        <w:t>tl.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4639" w:right="403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8"/>
        </w:rPr>
        <w:t>ISöndürınede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95" w:lineRule="auto"/>
        <w:ind w:left="4673" w:right="2389" w:firstLine="-4544"/>
        <w:jc w:val="left"/>
        <w:tabs>
          <w:tab w:pos="2580" w:val="left"/>
          <w:tab w:pos="4660" w:val="left"/>
          <w:tab w:pos="6580" w:val="left"/>
          <w:tab w:pos="812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Sulu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2"/>
          <w:position w:val="0"/>
        </w:rPr>
        <w:t>!Su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1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6"/>
          <w:position w:val="1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9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p.5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565656"/>
          <w:spacing w:val="0"/>
          <w:w w:val="56"/>
          <w:position w:val="-4"/>
        </w:rPr>
        <w:t>ı</w:t>
      </w:r>
      <w:r>
        <w:rPr>
          <w:rFonts w:ascii="Arial" w:hAnsi="Arial" w:cs="Arial" w:eastAsia="Arial"/>
          <w:sz w:val="38"/>
          <w:szCs w:val="38"/>
          <w:color w:val="565656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38"/>
          <w:szCs w:val="38"/>
          <w:color w:val="565656"/>
          <w:spacing w:val="0"/>
          <w:w w:val="100"/>
          <w:position w:val="-4"/>
        </w:rPr>
      </w:r>
      <w:r>
        <w:rPr>
          <w:rFonts w:ascii="Arial" w:hAnsi="Arial" w:cs="Arial" w:eastAsia="Arial"/>
          <w:sz w:val="38"/>
          <w:szCs w:val="38"/>
          <w:color w:val="464646"/>
          <w:spacing w:val="0"/>
          <w:w w:val="56"/>
          <w:position w:val="-2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8" w:after="0" w:line="214" w:lineRule="exact"/>
        <w:ind w:left="21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inceleme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sonucunda,evi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bahçesindeki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yanmı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olup.Maddi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-1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40" w:right="140"/>
        </w:sectPr>
      </w:pPr>
      <w:rPr/>
    </w:p>
    <w:p>
      <w:pPr>
        <w:spacing w:before="19" w:after="0" w:line="240" w:lineRule="auto"/>
        <w:ind w:left="129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Yıldırım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YORULMAZ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isimli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vtandaşa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evi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-1"/>
        </w:rPr>
        <w:t>bahçesind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1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51"/>
          <w:position w:val="-1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40" w:right="140"/>
          <w:cols w:num="2" w:equalWidth="0">
            <w:col w:w="1834" w:space="430"/>
            <w:col w:w="9276"/>
          </w:cols>
        </w:sectPr>
      </w:pPr>
      <w:rPr/>
    </w:p>
    <w:p>
      <w:pPr>
        <w:spacing w:before="19" w:after="0" w:line="251" w:lineRule="auto"/>
        <w:ind w:left="2192" w:right="95" w:firstLine="-2004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24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2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1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!başladığı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soruşturmada;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Yıldırım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YORULMAZ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temizli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0"/>
        </w:rPr>
        <w:t>amacıyl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7"/>
        </w:rPr>
        <w:t>aktığı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bahçeye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sonucunda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kanatine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29" w:right="-20"/>
        <w:jc w:val="left"/>
        <w:tabs>
          <w:tab w:pos="2140" w:val="left"/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</w:rPr>
        <w:t>fug_ortalı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8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9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7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_raç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83" w:lineRule="exact"/>
        <w:ind w:left="129" w:right="-20"/>
        <w:jc w:val="left"/>
        <w:tabs>
          <w:tab w:pos="560" w:val="left"/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464646"/>
          <w:spacing w:val="0"/>
          <w:w w:val="51"/>
          <w:position w:val="-1"/>
        </w:rPr>
        <w:t>lY</w:t>
      </w:r>
      <w:r>
        <w:rPr>
          <w:rFonts w:ascii="Times New Roman" w:hAnsi="Times New Roman" w:cs="Times New Roman" w:eastAsia="Times New Roman"/>
          <w:sz w:val="25"/>
          <w:szCs w:val="25"/>
          <w:color w:val="46464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46464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•n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Yıldırım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YORULMAZ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3"/>
        </w:rPr>
        <w:t>edilmemiştir.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ind w:left="17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w w:val="95"/>
        </w:rPr>
        <w:t>'ı.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6"/>
          <w:w w:val="9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71"/>
        </w:rPr>
        <w:t>::ııı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4"/>
        </w:rPr>
        <w:t>Edi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ld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48" w:right="-20"/>
        <w:jc w:val="left"/>
        <w:tabs>
          <w:tab w:pos="2140" w:val="left"/>
          <w:tab w:pos="6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2"/>
        </w:rPr>
        <w:t>T_arih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2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23/05/2017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1"/>
        </w:rPr>
        <w:t>12:30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233" w:right="-20"/>
        <w:jc w:val="left"/>
        <w:tabs>
          <w:tab w:pos="1040" w:val="left"/>
          <w:tab w:pos="1520" w:val="left"/>
          <w:tab w:pos="8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DİKİL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07" w:lineRule="exact"/>
        <w:ind w:left="2306" w:right="-20"/>
        <w:jc w:val="left"/>
        <w:tabs>
          <w:tab w:pos="4800" w:val="left"/>
          <w:tab w:pos="844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</w:r>
      <w:r>
        <w:rPr>
          <w:rFonts w:ascii="Arial" w:hAnsi="Arial" w:cs="Arial" w:eastAsia="Arial"/>
          <w:sz w:val="26"/>
          <w:szCs w:val="26"/>
          <w:color w:val="333333"/>
          <w:spacing w:val="0"/>
          <w:w w:val="59"/>
          <w:position w:val="-2"/>
        </w:rPr>
        <w:t>3</w:t>
      </w:r>
      <w:r>
        <w:rPr>
          <w:rFonts w:ascii="Arial" w:hAnsi="Arial" w:cs="Arial" w:eastAsia="Arial"/>
          <w:sz w:val="26"/>
          <w:szCs w:val="26"/>
          <w:color w:val="333333"/>
          <w:spacing w:val="26"/>
          <w:w w:val="59"/>
          <w:position w:val="-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0"/>
          <w:w w:val="59"/>
          <w:b/>
          <w:bCs/>
          <w:position w:val="-2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26"/>
          <w:w w:val="59"/>
          <w:b/>
          <w:bCs/>
          <w:position w:val="-2"/>
        </w:rPr>
        <w:t> </w:t>
      </w:r>
      <w:r>
        <w:rPr>
          <w:rFonts w:ascii="Arial" w:hAnsi="Arial" w:cs="Arial" w:eastAsia="Arial"/>
          <w:sz w:val="26"/>
          <w:szCs w:val="26"/>
          <w:color w:val="333333"/>
          <w:spacing w:val="0"/>
          <w:w w:val="59"/>
          <w:position w:val="-2"/>
        </w:rPr>
        <w:t>Marı</w:t>
      </w:r>
      <w:r>
        <w:rPr>
          <w:rFonts w:ascii="Arial" w:hAnsi="Arial" w:cs="Arial" w:eastAsia="Arial"/>
          <w:sz w:val="26"/>
          <w:szCs w:val="26"/>
          <w:color w:val="333333"/>
          <w:spacing w:val="0"/>
          <w:w w:val="59"/>
          <w:position w:val="-2"/>
        </w:rPr>
        <w:t>s</w:t>
      </w:r>
      <w:r>
        <w:rPr>
          <w:rFonts w:ascii="Arial" w:hAnsi="Arial" w:cs="Arial" w:eastAsia="Arial"/>
          <w:sz w:val="26"/>
          <w:szCs w:val="26"/>
          <w:color w:val="333333"/>
          <w:spacing w:val="11"/>
          <w:w w:val="59"/>
          <w:position w:val="-2"/>
        </w:rPr>
        <w:t> </w:t>
      </w:r>
      <w:r>
        <w:rPr>
          <w:rFonts w:ascii="Arial" w:hAnsi="Arial" w:cs="Arial" w:eastAsia="Arial"/>
          <w:sz w:val="26"/>
          <w:szCs w:val="26"/>
          <w:color w:val="333333"/>
          <w:spacing w:val="0"/>
          <w:w w:val="77"/>
          <w:position w:val="-2"/>
        </w:rPr>
        <w:t>.</w:t>
      </w:r>
      <w:r>
        <w:rPr>
          <w:rFonts w:ascii="Arial" w:hAnsi="Arial" w:cs="Arial" w:eastAsia="Arial"/>
          <w:sz w:val="26"/>
          <w:szCs w:val="26"/>
          <w:color w:val="333333"/>
          <w:spacing w:val="-6"/>
          <w:w w:val="77"/>
          <w:position w:val="-2"/>
        </w:rPr>
        <w:t>,</w:t>
      </w:r>
      <w:r>
        <w:rPr>
          <w:rFonts w:ascii="Arial" w:hAnsi="Arial" w:cs="Arial" w:eastAsia="Arial"/>
          <w:sz w:val="26"/>
          <w:szCs w:val="26"/>
          <w:color w:val="565656"/>
          <w:spacing w:val="0"/>
          <w:w w:val="70"/>
          <w:position w:val="-2"/>
        </w:rPr>
        <w:t>,;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left="5008" w:right="554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right="1785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64646"/>
          <w:spacing w:val="0"/>
          <w:w w:val="96"/>
          <w:i/>
        </w:rPr>
        <w:t>1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96"/>
          <w:i/>
        </w:rPr>
        <w:t> </w:t>
      </w:r>
      <w:r>
        <w:rPr>
          <w:rFonts w:ascii="Arial" w:hAnsi="Arial" w:cs="Arial" w:eastAsia="Arial"/>
          <w:sz w:val="19"/>
          <w:szCs w:val="19"/>
          <w:color w:val="464646"/>
          <w:spacing w:val="48"/>
          <w:w w:val="96"/>
          <w:i/>
        </w:rPr>
        <w:t> 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96"/>
          <w:i/>
        </w:rPr>
        <w:t>12017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right="1743"/>
        <w:jc w:val="right"/>
        <w:tabs>
          <w:tab w:pos="860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it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0"/>
          <w:szCs w:val="10"/>
          <w:color w:val="8A8C8C"/>
          <w:spacing w:val="0"/>
          <w:w w:val="146"/>
          <w:b/>
          <w:bCs/>
          <w:position w:val="0"/>
        </w:rPr>
        <w:t>,</w:t>
      </w:r>
      <w:r>
        <w:rPr>
          <w:rFonts w:ascii="Times New Roman" w:hAnsi="Times New Roman" w:cs="Times New Roman" w:eastAsia="Times New Roman"/>
          <w:sz w:val="10"/>
          <w:szCs w:val="10"/>
          <w:color w:val="8A8C8C"/>
          <w:spacing w:val="0"/>
          <w:w w:val="145"/>
          <w:b/>
          <w:bCs/>
          <w:position w:val="0"/>
        </w:rPr>
        <w:t>ı</w:t>
      </w:r>
      <w:r>
        <w:rPr>
          <w:rFonts w:ascii="Times New Roman" w:hAnsi="Times New Roman" w:cs="Times New Roman" w:eastAsia="Times New Roman"/>
          <w:sz w:val="10"/>
          <w:szCs w:val="10"/>
          <w:color w:val="8A8C8C"/>
          <w:spacing w:val="-17"/>
          <w:w w:val="100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464646"/>
          <w:spacing w:val="2"/>
          <w:w w:val="85"/>
          <w:b/>
          <w:bCs/>
          <w:position w:val="0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9E9E9E"/>
          <w:spacing w:val="-8"/>
          <w:w w:val="147"/>
          <w:b/>
          <w:bCs/>
          <w:position w:val="0"/>
        </w:rPr>
        <w:t>·</w:t>
      </w:r>
      <w:r>
        <w:rPr>
          <w:rFonts w:ascii="Times New Roman" w:hAnsi="Times New Roman" w:cs="Times New Roman" w:eastAsia="Times New Roman"/>
          <w:sz w:val="10"/>
          <w:szCs w:val="10"/>
          <w:color w:val="797B7B"/>
          <w:spacing w:val="0"/>
          <w:w w:val="162"/>
          <w:b/>
          <w:bCs/>
          <w:position w:val="0"/>
        </w:rPr>
        <w:t>'</w:t>
      </w:r>
      <w:r>
        <w:rPr>
          <w:rFonts w:ascii="Times New Roman" w:hAnsi="Times New Roman" w:cs="Times New Roman" w:eastAsia="Times New Roman"/>
          <w:sz w:val="10"/>
          <w:szCs w:val="10"/>
          <w:color w:val="797B7B"/>
          <w:spacing w:val="0"/>
          <w:w w:val="100"/>
          <w:b/>
          <w:bCs/>
          <w:position w:val="0"/>
        </w:rPr>
        <w:t>    </w:t>
      </w:r>
      <w:r>
        <w:rPr>
          <w:rFonts w:ascii="Times New Roman" w:hAnsi="Times New Roman" w:cs="Times New Roman" w:eastAsia="Times New Roman"/>
          <w:sz w:val="10"/>
          <w:szCs w:val="10"/>
          <w:color w:val="797B7B"/>
          <w:spacing w:val="-6"/>
          <w:w w:val="100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3B3B3"/>
          <w:spacing w:val="0"/>
          <w:w w:val="120"/>
          <w:position w:val="0"/>
        </w:rPr>
        <w:t>..</w:t>
      </w:r>
      <w:r>
        <w:rPr>
          <w:rFonts w:ascii="Times New Roman" w:hAnsi="Times New Roman" w:cs="Times New Roman" w:eastAsia="Times New Roman"/>
          <w:sz w:val="10"/>
          <w:szCs w:val="10"/>
          <w:color w:val="B3B3B3"/>
          <w:spacing w:val="-1"/>
          <w:w w:val="120"/>
          <w:position w:val="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565656"/>
          <w:spacing w:val="0"/>
          <w:w w:val="120"/>
          <w:position w:val="0"/>
        </w:rPr>
        <w:t>•.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left="210" w:right="-20"/>
        <w:jc w:val="left"/>
        <w:tabs>
          <w:tab w:pos="8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8.053284pt;margin-top:2.237545pt;width:9.450pt;height:17.5pt;mso-position-horizontal-relative:page;mso-position-vertical-relative:paragraph;z-index:-15951" type="#_x0000_t202" filled="f" stroked="f">
            <v:textbox inset="0,0,0,0">
              <w:txbxContent>
                <w:p>
                  <w:pPr>
                    <w:spacing w:before="0" w:after="0" w:line="350" w:lineRule="exact"/>
                    <w:ind w:right="-93"/>
                    <w:jc w:val="left"/>
                    <w:rPr>
                      <w:rFonts w:ascii="Times New Roman" w:hAnsi="Times New Roman" w:cs="Times New Roman" w:eastAsia="Times New Roman"/>
                      <w:sz w:val="35"/>
                      <w:szCs w:val="3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797B7B"/>
                      <w:spacing w:val="0"/>
                      <w:w w:val="54"/>
                    </w:rPr>
                    <w:t>.».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faiyeci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7"/>
          <w:position w:val="-4"/>
        </w:rPr>
        <w:t>ltfııiye'B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9"/>
          <w:w w:val="97"/>
          <w:position w:val="-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506E"/>
          <w:spacing w:val="-1"/>
          <w:w w:val="600"/>
          <w:position w:val="-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3"/>
          <w:position w:val="-4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8"/>
          <w:w w:val="102"/>
          <w:position w:val="-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76969"/>
          <w:spacing w:val="0"/>
          <w:w w:val="175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5" w:lineRule="exact"/>
        <w:ind w:right="1132"/>
        <w:jc w:val="right"/>
        <w:tabs>
          <w:tab w:pos="90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6.814178pt;margin-top:.232573pt;width:111.275819pt;height:27pt;mso-position-horizontal-relative:page;mso-position-vertical-relative:paragraph;z-index:-15950" type="#_x0000_t202" filled="f" stroked="f">
            <v:textbox inset="0,0,0,0">
              <w:txbxContent>
                <w:p>
                  <w:pPr>
                    <w:spacing w:before="0" w:after="0" w:line="540" w:lineRule="exact"/>
                    <w:ind w:right="-121"/>
                    <w:jc w:val="left"/>
                    <w:tabs>
                      <w:tab w:pos="760" w:val="left"/>
                      <w:tab w:pos="1580" w:val="left"/>
                    </w:tabs>
                    <w:rPr>
                      <w:rFonts w:ascii="Arial" w:hAnsi="Arial" w:cs="Arial" w:eastAsia="Arial"/>
                      <w:sz w:val="54"/>
                      <w:szCs w:val="5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"/>
                      <w:szCs w:val="7"/>
                      <w:color w:val="797B7B"/>
                      <w:spacing w:val="0"/>
                      <w:w w:val="63"/>
                      <w:position w:val="-1"/>
                    </w:rPr>
                    <w:t>o</w:t>
                  </w:r>
                  <w:r>
                    <w:rPr>
                      <w:rFonts w:ascii="Times New Roman" w:hAnsi="Times New Roman" w:cs="Times New Roman" w:eastAsia="Times New Roman"/>
                      <w:sz w:val="7"/>
                      <w:szCs w:val="7"/>
                      <w:color w:val="797B7B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7"/>
                      <w:szCs w:val="7"/>
                      <w:color w:val="797B7B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7"/>
                      <w:szCs w:val="7"/>
                      <w:color w:val="797B7B"/>
                      <w:spacing w:val="4"/>
                      <w:w w:val="219"/>
                      <w:i/>
                      <w:position w:val="-1"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7"/>
                      <w:szCs w:val="7"/>
                      <w:color w:val="9E9E9E"/>
                      <w:spacing w:val="0"/>
                      <w:w w:val="414"/>
                      <w:i/>
                      <w:position w:val="-1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7"/>
                      <w:szCs w:val="7"/>
                      <w:color w:val="9E9E9E"/>
                      <w:spacing w:val="0"/>
                      <w:w w:val="100"/>
                      <w:i/>
                      <w:position w:val="-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7"/>
                      <w:szCs w:val="7"/>
                      <w:color w:val="9E9E9E"/>
                      <w:spacing w:val="0"/>
                      <w:w w:val="100"/>
                      <w:i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4"/>
                      <w:szCs w:val="54"/>
                      <w:color w:val="3D4480"/>
                      <w:spacing w:val="0"/>
                      <w:w w:val="229"/>
                      <w:i/>
                      <w:position w:val="-1"/>
                    </w:rPr>
                    <w:t>:</w:t>
                  </w:r>
                  <w:r>
                    <w:rPr>
                      <w:rFonts w:ascii="Arial" w:hAnsi="Arial" w:cs="Arial" w:eastAsia="Arial"/>
                      <w:sz w:val="54"/>
                      <w:szCs w:val="54"/>
                      <w:color w:val="3D4480"/>
                      <w:spacing w:val="-6"/>
                      <w:w w:val="230"/>
                      <w:i/>
                      <w:position w:val="-1"/>
                    </w:rPr>
                    <w:t>i</w:t>
                  </w:r>
                  <w:r>
                    <w:rPr>
                      <w:rFonts w:ascii="Arial" w:hAnsi="Arial" w:cs="Arial" w:eastAsia="Arial"/>
                      <w:sz w:val="54"/>
                      <w:szCs w:val="54"/>
                      <w:color w:val="B3B3B3"/>
                      <w:spacing w:val="0"/>
                      <w:w w:val="26"/>
                      <w:i/>
                      <w:position w:val="-1"/>
                    </w:rPr>
                    <w:t>'</w:t>
                  </w:r>
                  <w:r>
                    <w:rPr>
                      <w:rFonts w:ascii="Arial" w:hAnsi="Arial" w:cs="Arial" w:eastAsia="Arial"/>
                      <w:sz w:val="54"/>
                      <w:szCs w:val="5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2.424805pt;margin-top:.046277pt;width:16.815001pt;height:59pt;mso-position-horizontal-relative:page;mso-position-vertical-relative:paragraph;z-index:-15945" type="#_x0000_t202" filled="f" stroked="f">
            <v:textbox inset="0,0,0,0">
              <w:txbxContent>
                <w:p>
                  <w:pPr>
                    <w:spacing w:before="0" w:after="0" w:line="1180" w:lineRule="exact"/>
                    <w:ind w:right="-217"/>
                    <w:jc w:val="left"/>
                    <w:rPr>
                      <w:rFonts w:ascii="Arial" w:hAnsi="Arial" w:cs="Arial" w:eastAsia="Arial"/>
                      <w:sz w:val="118"/>
                      <w:szCs w:val="118"/>
                    </w:rPr>
                  </w:pPr>
                  <w:rPr/>
                  <w:r>
                    <w:rPr>
                      <w:rFonts w:ascii="Arial" w:hAnsi="Arial" w:cs="Arial" w:eastAsia="Arial"/>
                      <w:sz w:val="118"/>
                      <w:szCs w:val="118"/>
                      <w:color w:val="0116AC"/>
                      <w:spacing w:val="0"/>
                      <w:w w:val="57"/>
                      <w:i/>
                      <w:position w:val="-1"/>
                    </w:rPr>
                    <w:t>J</w:t>
                  </w:r>
                  <w:r>
                    <w:rPr>
                      <w:rFonts w:ascii="Arial" w:hAnsi="Arial" w:cs="Arial" w:eastAsia="Arial"/>
                      <w:sz w:val="118"/>
                      <w:szCs w:val="11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3"/>
          <w:szCs w:val="13"/>
          <w:color w:val="797B7B"/>
          <w:spacing w:val="0"/>
          <w:w w:val="213"/>
          <w:position w:val="-10"/>
        </w:rPr>
        <w:t>,/</w:t>
      </w:r>
      <w:r>
        <w:rPr>
          <w:rFonts w:ascii="Times New Roman" w:hAnsi="Times New Roman" w:cs="Times New Roman" w:eastAsia="Times New Roman"/>
          <w:sz w:val="13"/>
          <w:szCs w:val="13"/>
          <w:color w:val="797B7B"/>
          <w:spacing w:val="0"/>
          <w:w w:val="213"/>
          <w:position w:val="-1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797B7B"/>
          <w:spacing w:val="42"/>
          <w:w w:val="213"/>
          <w:position w:val="-1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E9E9E"/>
          <w:spacing w:val="-11"/>
          <w:w w:val="110"/>
          <w:position w:val="-10"/>
        </w:rPr>
        <w:t>-</w:t>
      </w:r>
      <w:r>
        <w:rPr>
          <w:rFonts w:ascii="Times New Roman" w:hAnsi="Times New Roman" w:cs="Times New Roman" w:eastAsia="Times New Roman"/>
          <w:sz w:val="13"/>
          <w:szCs w:val="13"/>
          <w:color w:val="797B7B"/>
          <w:spacing w:val="-22"/>
          <w:w w:val="111"/>
          <w:position w:val="-10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9E9E9E"/>
          <w:spacing w:val="-1"/>
          <w:w w:val="110"/>
          <w:position w:val="-10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797B7B"/>
          <w:spacing w:val="0"/>
          <w:w w:val="110"/>
          <w:position w:val="-10"/>
        </w:rPr>
        <w:t>lt</w:t>
      </w:r>
      <w:r>
        <w:rPr>
          <w:rFonts w:ascii="Times New Roman" w:hAnsi="Times New Roman" w:cs="Times New Roman" w:eastAsia="Times New Roman"/>
          <w:sz w:val="13"/>
          <w:szCs w:val="13"/>
          <w:color w:val="797B7B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797B7B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15"/>
          <w:szCs w:val="15"/>
          <w:color w:val="676969"/>
          <w:spacing w:val="0"/>
          <w:w w:val="83"/>
          <w:position w:val="-10"/>
        </w:rPr>
        <w:t>n?.</w:t>
      </w:r>
      <w:r>
        <w:rPr>
          <w:rFonts w:ascii="Times New Roman" w:hAnsi="Times New Roman" w:cs="Times New Roman" w:eastAsia="Times New Roman"/>
          <w:sz w:val="15"/>
          <w:szCs w:val="15"/>
          <w:color w:val="676969"/>
          <w:spacing w:val="0"/>
          <w:w w:val="83"/>
          <w:position w:val="-10"/>
        </w:rPr>
        <w:t>,</w:t>
      </w:r>
      <w:r>
        <w:rPr>
          <w:rFonts w:ascii="Times New Roman" w:hAnsi="Times New Roman" w:cs="Times New Roman" w:eastAsia="Times New Roman"/>
          <w:sz w:val="15"/>
          <w:szCs w:val="15"/>
          <w:color w:val="676969"/>
          <w:spacing w:val="0"/>
          <w:w w:val="83"/>
          <w:position w:val="-1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676969"/>
          <w:spacing w:val="8"/>
          <w:w w:val="83"/>
          <w:position w:val="-1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8A8C8C"/>
          <w:spacing w:val="0"/>
          <w:w w:val="287"/>
          <w:position w:val="-10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8A8C8C"/>
          <w:spacing w:val="40"/>
          <w:w w:val="287"/>
          <w:position w:val="-10"/>
        </w:rPr>
        <w:t> </w:t>
      </w:r>
      <w:r>
        <w:rPr>
          <w:rFonts w:ascii="Arial" w:hAnsi="Arial" w:cs="Arial" w:eastAsia="Arial"/>
          <w:sz w:val="18"/>
          <w:szCs w:val="18"/>
          <w:color w:val="8A8C8C"/>
          <w:spacing w:val="0"/>
          <w:w w:val="83"/>
          <w:position w:val="-10"/>
        </w:rPr>
        <w:t>V\: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280" w:bottom="280" w:left="240" w:right="140"/>
        </w:sectPr>
      </w:pPr>
      <w:rPr/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REİS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322" w:lineRule="exact"/>
        <w:ind w:right="-20"/>
        <w:jc w:val="left"/>
        <w:tabs>
          <w:tab w:pos="620" w:val="left"/>
          <w:tab w:pos="224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11"/>
          <w:szCs w:val="11"/>
          <w:color w:val="9E9E9E"/>
          <w:spacing w:val="0"/>
          <w:w w:val="130"/>
          <w:i/>
          <w:position w:val="-19"/>
        </w:rPr>
        <w:t>1</w:t>
      </w:r>
      <w:r>
        <w:rPr>
          <w:rFonts w:ascii="Arial" w:hAnsi="Arial" w:cs="Arial" w:eastAsia="Arial"/>
          <w:sz w:val="11"/>
          <w:szCs w:val="11"/>
          <w:color w:val="9E9E9E"/>
          <w:spacing w:val="22"/>
          <w:w w:val="130"/>
          <w:i/>
          <w:position w:val="-19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676969"/>
          <w:spacing w:val="0"/>
          <w:w w:val="100"/>
          <w:position w:val="-19"/>
        </w:rPr>
        <w:t>tiı</w:t>
      </w:r>
      <w:r>
        <w:rPr>
          <w:rFonts w:ascii="Times New Roman" w:hAnsi="Times New Roman" w:cs="Times New Roman" w:eastAsia="Times New Roman"/>
          <w:sz w:val="38"/>
          <w:szCs w:val="38"/>
          <w:color w:val="676969"/>
          <w:spacing w:val="0"/>
          <w:w w:val="100"/>
          <w:position w:val="-19"/>
        </w:rPr>
        <w:tab/>
      </w:r>
      <w:r>
        <w:rPr>
          <w:rFonts w:ascii="Times New Roman" w:hAnsi="Times New Roman" w:cs="Times New Roman" w:eastAsia="Times New Roman"/>
          <w:sz w:val="38"/>
          <w:szCs w:val="38"/>
          <w:color w:val="676969"/>
          <w:spacing w:val="0"/>
          <w:w w:val="100"/>
          <w:position w:val="-19"/>
        </w:rPr>
      </w:r>
      <w:r>
        <w:rPr>
          <w:rFonts w:ascii="Arial" w:hAnsi="Arial" w:cs="Arial" w:eastAsia="Arial"/>
          <w:sz w:val="48"/>
          <w:szCs w:val="48"/>
          <w:color w:val="676969"/>
          <w:spacing w:val="0"/>
          <w:w w:val="70"/>
          <w:position w:val="-19"/>
        </w:rPr>
        <w:t>"t"</w:t>
      </w:r>
      <w:r>
        <w:rPr>
          <w:rFonts w:ascii="Arial" w:hAnsi="Arial" w:cs="Arial" w:eastAsia="Arial"/>
          <w:sz w:val="48"/>
          <w:szCs w:val="48"/>
          <w:color w:val="676969"/>
          <w:spacing w:val="23"/>
          <w:w w:val="70"/>
          <w:position w:val="-19"/>
        </w:rPr>
        <w:t>'</w:t>
      </w:r>
      <w:r>
        <w:rPr>
          <w:rFonts w:ascii="Arial" w:hAnsi="Arial" w:cs="Arial" w:eastAsia="Arial"/>
          <w:sz w:val="48"/>
          <w:szCs w:val="48"/>
          <w:color w:val="333333"/>
          <w:spacing w:val="2"/>
          <w:w w:val="38"/>
          <w:position w:val="-19"/>
        </w:rPr>
        <w:t>'</w:t>
      </w:r>
      <w:r>
        <w:rPr>
          <w:rFonts w:ascii="Arial" w:hAnsi="Arial" w:cs="Arial" w:eastAsia="Arial"/>
          <w:sz w:val="48"/>
          <w:szCs w:val="48"/>
          <w:color w:val="676969"/>
          <w:spacing w:val="0"/>
          <w:w w:val="63"/>
          <w:position w:val="-19"/>
        </w:rPr>
        <w:t>"</w:t>
      </w:r>
      <w:r>
        <w:rPr>
          <w:rFonts w:ascii="Arial" w:hAnsi="Arial" w:cs="Arial" w:eastAsia="Arial"/>
          <w:sz w:val="48"/>
          <w:szCs w:val="48"/>
          <w:color w:val="676969"/>
          <w:spacing w:val="-29"/>
          <w:w w:val="100"/>
          <w:position w:val="-19"/>
        </w:rPr>
        <w:t> </w:t>
      </w:r>
      <w:r>
        <w:rPr>
          <w:rFonts w:ascii="Arial" w:hAnsi="Arial" w:cs="Arial" w:eastAsia="Arial"/>
          <w:sz w:val="48"/>
          <w:szCs w:val="48"/>
          <w:color w:val="3D4480"/>
          <w:spacing w:val="0"/>
          <w:w w:val="137"/>
          <w:position w:val="-19"/>
        </w:rPr>
        <w:t>'</w:t>
      </w:r>
      <w:r>
        <w:rPr>
          <w:rFonts w:ascii="Arial" w:hAnsi="Arial" w:cs="Arial" w:eastAsia="Arial"/>
          <w:sz w:val="48"/>
          <w:szCs w:val="48"/>
          <w:color w:val="3D4480"/>
          <w:spacing w:val="0"/>
          <w:w w:val="100"/>
          <w:position w:val="-19"/>
        </w:rPr>
        <w:tab/>
      </w:r>
      <w:r>
        <w:rPr>
          <w:rFonts w:ascii="Arial" w:hAnsi="Arial" w:cs="Arial" w:eastAsia="Arial"/>
          <w:sz w:val="48"/>
          <w:szCs w:val="48"/>
          <w:color w:val="3D4480"/>
          <w:spacing w:val="0"/>
          <w:w w:val="100"/>
          <w:position w:val="-19"/>
        </w:rPr>
      </w:r>
      <w:r>
        <w:rPr>
          <w:rFonts w:ascii="Arial" w:hAnsi="Arial" w:cs="Arial" w:eastAsia="Arial"/>
          <w:sz w:val="25"/>
          <w:szCs w:val="25"/>
          <w:color w:val="797B7B"/>
          <w:spacing w:val="0"/>
          <w:w w:val="600"/>
          <w:i/>
          <w:position w:val="-19"/>
        </w:rPr>
        <w:t>i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40" w:right="140"/>
          <w:cols w:num="2" w:equalWidth="0">
            <w:col w:w="6025" w:space="2643"/>
            <w:col w:w="2872"/>
          </w:cols>
        </w:sectPr>
      </w:pPr>
      <w:rPr/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75" w:lineRule="exact"/>
        <w:ind w:right="118"/>
        <w:jc w:val="righ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8A8C8C"/>
          <w:spacing w:val="0"/>
          <w:w w:val="81"/>
          <w:position w:val="-1"/>
        </w:rPr>
        <w:t>\</w:t>
      </w:r>
      <w:r>
        <w:rPr>
          <w:rFonts w:ascii="Times New Roman" w:hAnsi="Times New Roman" w:cs="Times New Roman" w:eastAsia="Times New Roman"/>
          <w:sz w:val="25"/>
          <w:szCs w:val="25"/>
          <w:color w:val="8A8C8C"/>
          <w:spacing w:val="-9"/>
          <w:w w:val="81"/>
          <w:position w:val="-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565656"/>
          <w:spacing w:val="0"/>
          <w:w w:val="54"/>
          <w:i/>
          <w:position w:val="-1"/>
        </w:rPr>
        <w:t>111111)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93" w:lineRule="exact"/>
        <w:ind w:right="-20"/>
        <w:jc w:val="right"/>
        <w:rPr>
          <w:rFonts w:ascii="Arial" w:hAnsi="Arial" w:cs="Arial" w:eastAsia="Arial"/>
          <w:sz w:val="21"/>
          <w:szCs w:val="21"/>
        </w:rPr>
      </w:pPr>
      <w:rPr/>
      <w:r>
        <w:rPr/>
        <w:pict>
          <v:group style="position:absolute;margin-left:164.833725pt;margin-top:5.285903pt;width:.1pt;height:15.493938pt;mso-position-horizontal-relative:page;mso-position-vertical-relative:paragraph;z-index:-15954" coordorigin="3297,106" coordsize="2,310">
            <v:shape style="position:absolute;left:3297;top:106;width:2;height:310" coordorigin="3297,106" coordsize="0,310" path="m3297,416l3297,106e" filled="f" stroked="t" strokeweight="1.65662pt" strokecolor="#384483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8.647156pt;margin-top:5.310905pt;width:2.60406pt;height:8.5pt;mso-position-horizontal-relative:page;mso-position-vertical-relative:paragraph;z-index:-15949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5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565656"/>
                      <w:spacing w:val="0"/>
                      <w:w w:val="100"/>
                    </w:rPr>
                    <w:t>-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1"/>
          <w:szCs w:val="21"/>
          <w:color w:val="565656"/>
          <w:w w:val="65"/>
        </w:rPr>
        <w:t>Milf}_</w:t>
      </w:r>
      <w:r>
        <w:rPr>
          <w:rFonts w:ascii="Arial" w:hAnsi="Arial" w:cs="Arial" w:eastAsia="Arial"/>
          <w:sz w:val="21"/>
          <w:szCs w:val="21"/>
          <w:color w:val="565656"/>
          <w:spacing w:val="-57"/>
          <w:w w:val="66"/>
        </w:rPr>
        <w:t>p</w:t>
      </w:r>
      <w:r>
        <w:rPr>
          <w:rFonts w:ascii="Arial" w:hAnsi="Arial" w:cs="Arial" w:eastAsia="Arial"/>
          <w:sz w:val="21"/>
          <w:szCs w:val="21"/>
          <w:color w:val="797B7B"/>
          <w:spacing w:val="-44"/>
          <w:w w:val="112"/>
        </w:rPr>
        <w:t>.</w:t>
      </w:r>
      <w:r>
        <w:rPr>
          <w:rFonts w:ascii="Arial" w:hAnsi="Arial" w:cs="Arial" w:eastAsia="Arial"/>
          <w:sz w:val="21"/>
          <w:szCs w:val="21"/>
          <w:color w:val="565656"/>
          <w:spacing w:val="0"/>
          <w:w w:val="64"/>
        </w:rPr>
        <w:t>!l1J</w:t>
      </w:r>
      <w:r>
        <w:rPr>
          <w:rFonts w:ascii="Arial" w:hAnsi="Arial" w:cs="Arial" w:eastAsia="Arial"/>
          <w:sz w:val="21"/>
          <w:szCs w:val="21"/>
          <w:color w:val="565656"/>
          <w:spacing w:val="-31"/>
          <w:w w:val="65"/>
        </w:rPr>
        <w:t>i</w:t>
      </w:r>
      <w:r>
        <w:rPr>
          <w:rFonts w:ascii="Arial" w:hAnsi="Arial" w:cs="Arial" w:eastAsia="Arial"/>
          <w:sz w:val="21"/>
          <w:szCs w:val="21"/>
          <w:color w:val="797B7B"/>
          <w:spacing w:val="0"/>
          <w:w w:val="85"/>
        </w:rPr>
        <w:t>e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160" w:lineRule="exact"/>
        <w:ind w:right="128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676969"/>
          <w:spacing w:val="0"/>
          <w:w w:val="71"/>
        </w:rPr>
        <w:t>·1'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581" w:lineRule="exact"/>
        <w:ind w:left="634" w:right="-20"/>
        <w:jc w:val="left"/>
        <w:rPr>
          <w:rFonts w:ascii="Arial" w:hAnsi="Arial" w:cs="Arial" w:eastAsia="Arial"/>
          <w:sz w:val="60"/>
          <w:szCs w:val="60"/>
        </w:rPr>
      </w:pPr>
      <w:rPr/>
      <w:r>
        <w:rPr/>
        <w:br w:type="column"/>
      </w:r>
      <w:r>
        <w:rPr>
          <w:rFonts w:ascii="Arial" w:hAnsi="Arial" w:cs="Arial" w:eastAsia="Arial"/>
          <w:sz w:val="60"/>
          <w:szCs w:val="60"/>
          <w:color w:val="676969"/>
          <w:spacing w:val="0"/>
          <w:w w:val="53"/>
          <w:i/>
          <w:position w:val="-2"/>
        </w:rPr>
        <w:t>rı</w:t>
      </w:r>
      <w:r>
        <w:rPr>
          <w:rFonts w:ascii="Arial" w:hAnsi="Arial" w:cs="Arial" w:eastAsia="Arial"/>
          <w:sz w:val="60"/>
          <w:szCs w:val="60"/>
          <w:color w:val="000000"/>
          <w:spacing w:val="0"/>
          <w:w w:val="100"/>
          <w:position w:val="0"/>
        </w:rPr>
      </w:r>
    </w:p>
    <w:p>
      <w:pPr>
        <w:spacing w:before="0" w:after="0" w:line="301" w:lineRule="exact"/>
        <w:ind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9E9E9E"/>
          <w:spacing w:val="0"/>
          <w:w w:val="83"/>
          <w:position w:val="5"/>
        </w:rPr>
        <w:t>.</w:t>
      </w:r>
      <w:r>
        <w:rPr>
          <w:rFonts w:ascii="Arial" w:hAnsi="Arial" w:cs="Arial" w:eastAsia="Arial"/>
          <w:sz w:val="17"/>
          <w:szCs w:val="17"/>
          <w:color w:val="9E9E9E"/>
          <w:spacing w:val="0"/>
          <w:w w:val="83"/>
          <w:position w:val="5"/>
        </w:rPr>
        <w:t> </w:t>
      </w:r>
      <w:r>
        <w:rPr>
          <w:rFonts w:ascii="Arial" w:hAnsi="Arial" w:cs="Arial" w:eastAsia="Arial"/>
          <w:sz w:val="17"/>
          <w:szCs w:val="17"/>
          <w:color w:val="9E9E9E"/>
          <w:spacing w:val="1"/>
          <w:w w:val="83"/>
          <w:position w:val="5"/>
        </w:rPr>
        <w:t> </w:t>
      </w:r>
      <w:r>
        <w:rPr>
          <w:rFonts w:ascii="Arial" w:hAnsi="Arial" w:cs="Arial" w:eastAsia="Arial"/>
          <w:sz w:val="17"/>
          <w:szCs w:val="17"/>
          <w:color w:val="676969"/>
          <w:spacing w:val="0"/>
          <w:w w:val="100"/>
          <w:i/>
          <w:position w:val="5"/>
        </w:rPr>
        <w:t>tJ</w:t>
      </w:r>
      <w:r>
        <w:rPr>
          <w:rFonts w:ascii="Arial" w:hAnsi="Arial" w:cs="Arial" w:eastAsia="Arial"/>
          <w:sz w:val="17"/>
          <w:szCs w:val="17"/>
          <w:color w:val="676969"/>
          <w:spacing w:val="0"/>
          <w:w w:val="100"/>
          <w:i/>
          <w:position w:val="5"/>
        </w:rPr>
        <w:t>•</w:t>
      </w:r>
      <w:r>
        <w:rPr>
          <w:rFonts w:ascii="Arial" w:hAnsi="Arial" w:cs="Arial" w:eastAsia="Arial"/>
          <w:sz w:val="17"/>
          <w:szCs w:val="17"/>
          <w:color w:val="676969"/>
          <w:spacing w:val="31"/>
          <w:w w:val="100"/>
          <w:i/>
          <w:position w:val="5"/>
        </w:rPr>
        <w:t> </w:t>
      </w:r>
      <w:r>
        <w:rPr>
          <w:rFonts w:ascii="Arial" w:hAnsi="Arial" w:cs="Arial" w:eastAsia="Arial"/>
          <w:sz w:val="17"/>
          <w:szCs w:val="17"/>
          <w:color w:val="565656"/>
          <w:spacing w:val="0"/>
          <w:w w:val="100"/>
          <w:position w:val="5"/>
        </w:rPr>
        <w:t>\</w:t>
      </w:r>
      <w:r>
        <w:rPr>
          <w:rFonts w:ascii="Arial" w:hAnsi="Arial" w:cs="Arial" w:eastAsia="Arial"/>
          <w:sz w:val="17"/>
          <w:szCs w:val="17"/>
          <w:color w:val="565656"/>
          <w:spacing w:val="0"/>
          <w:w w:val="100"/>
          <w:position w:val="5"/>
        </w:rPr>
        <w:t>)</w:t>
      </w:r>
      <w:r>
        <w:rPr>
          <w:rFonts w:ascii="Arial" w:hAnsi="Arial" w:cs="Arial" w:eastAsia="Arial"/>
          <w:sz w:val="17"/>
          <w:szCs w:val="17"/>
          <w:color w:val="565656"/>
          <w:spacing w:val="3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97B7B"/>
          <w:spacing w:val="0"/>
          <w:w w:val="194"/>
          <w:position w:val="-3"/>
        </w:rPr>
        <w:t>•.</w:t>
      </w:r>
      <w:r>
        <w:rPr>
          <w:rFonts w:ascii="Times New Roman" w:hAnsi="Times New Roman" w:cs="Times New Roman" w:eastAsia="Times New Roman"/>
          <w:sz w:val="17"/>
          <w:szCs w:val="17"/>
          <w:color w:val="797B7B"/>
          <w:spacing w:val="-54"/>
          <w:w w:val="194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9E9E9E"/>
          <w:spacing w:val="0"/>
          <w:w w:val="129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9E9E9E"/>
          <w:spacing w:val="5"/>
          <w:w w:val="129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B3B3B3"/>
          <w:spacing w:val="-12"/>
          <w:w w:val="75"/>
          <w:i/>
          <w:position w:val="-3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797B7B"/>
          <w:spacing w:val="-35"/>
          <w:w w:val="128"/>
          <w:i/>
          <w:position w:val="-3"/>
        </w:rPr>
        <w:t>'</w:t>
      </w:r>
      <w:r>
        <w:rPr>
          <w:rFonts w:ascii="Arial" w:hAnsi="Arial" w:cs="Arial" w:eastAsia="Arial"/>
          <w:sz w:val="17"/>
          <w:szCs w:val="17"/>
          <w:color w:val="8A8C8C"/>
          <w:spacing w:val="10"/>
          <w:w w:val="219"/>
          <w:position w:val="5"/>
        </w:rPr>
        <w:t>/</w:t>
      </w:r>
      <w:r>
        <w:rPr>
          <w:rFonts w:ascii="Arial" w:hAnsi="Arial" w:cs="Arial" w:eastAsia="Arial"/>
          <w:sz w:val="17"/>
          <w:szCs w:val="17"/>
          <w:color w:val="565656"/>
          <w:spacing w:val="0"/>
          <w:w w:val="84"/>
          <w:position w:val="14"/>
        </w:rPr>
        <w:t>V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40" w:right="140"/>
          <w:cols w:num="2" w:equalWidth="0">
            <w:col w:w="9308" w:space="14"/>
            <w:col w:w="2218"/>
          </w:cols>
        </w:sectPr>
      </w:pPr>
      <w:rPr/>
    </w:p>
    <w:p>
      <w:pPr>
        <w:spacing w:before="6" w:after="0" w:line="315" w:lineRule="exact"/>
        <w:ind w:left="4801" w:right="-20"/>
        <w:jc w:val="left"/>
        <w:tabs>
          <w:tab w:pos="902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7.872467pt;margin-top:12.078322pt;width:1.668pt;height:3pt;mso-position-horizontal-relative:page;mso-position-vertical-relative:paragraph;z-index:-15948" type="#_x0000_t202" filled="f" stroked="f">
            <v:textbox inset="0,0,0,0">
              <w:txbxContent>
                <w:p>
                  <w:pPr>
                    <w:spacing w:before="0" w:after="0" w:line="60" w:lineRule="exact"/>
                    <w:ind w:right="-49"/>
                    <w:jc w:val="left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  <w:rPr/>
                  <w:r>
                    <w:rPr>
                      <w:rFonts w:ascii="Arial" w:hAnsi="Arial" w:cs="Arial" w:eastAsia="Arial"/>
                      <w:sz w:val="6"/>
                      <w:szCs w:val="6"/>
                      <w:color w:val="797B7B"/>
                      <w:spacing w:val="0"/>
                      <w:w w:val="100"/>
                      <w:b/>
                      <w:bCs/>
                    </w:rPr>
                    <w:t>1</w:t>
                  </w:r>
                  <w:r>
                    <w:rPr>
                      <w:rFonts w:ascii="Arial" w:hAnsi="Arial" w:cs="Arial" w:eastAsia="Arial"/>
                      <w:sz w:val="6"/>
                      <w:szCs w:val="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4.289215pt;margin-top:2.067536pt;width:11.160781pt;height:8pt;mso-position-horizontal-relative:page;mso-position-vertical-relative:paragraph;z-index:-15947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676969"/>
                      <w:spacing w:val="-37"/>
                      <w:w w:val="323"/>
                    </w:rPr>
                    <w:t>'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8A8C8C"/>
                      <w:spacing w:val="-26"/>
                      <w:w w:val="222"/>
                    </w:rPr>
                    <w:t>,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B3B3B3"/>
                      <w:spacing w:val="0"/>
                      <w:w w:val="176"/>
                    </w:rPr>
                    <w:t>.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6"/>
        </w:rPr>
        <w:t>Gökha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8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6"/>
        </w:rPr>
        <w:t>ÇANAKÇl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6"/>
        </w:rPr>
      </w:r>
      <w:r>
        <w:rPr>
          <w:rFonts w:ascii="Arial" w:hAnsi="Arial" w:cs="Arial" w:eastAsia="Arial"/>
          <w:sz w:val="18"/>
          <w:szCs w:val="18"/>
          <w:color w:val="565656"/>
          <w:spacing w:val="-11"/>
          <w:w w:val="164"/>
          <w:position w:val="9"/>
        </w:rPr>
        <w:t>"</w:t>
      </w:r>
      <w:r>
        <w:rPr>
          <w:rFonts w:ascii="Arial" w:hAnsi="Arial" w:cs="Arial" w:eastAsia="Arial"/>
          <w:sz w:val="18"/>
          <w:szCs w:val="18"/>
          <w:color w:val="565656"/>
          <w:spacing w:val="-11"/>
          <w:w w:val="164"/>
          <w:position w:val="9"/>
        </w:rPr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164"/>
          <w:emboss/>
          <w:position w:val="9"/>
        </w:rPr>
        <w:t>·</w:t>
      </w:r>
      <w:r>
        <w:rPr>
          <w:rFonts w:ascii="Arial" w:hAnsi="Arial" w:cs="Arial" w:eastAsia="Arial"/>
          <w:sz w:val="18"/>
          <w:szCs w:val="18"/>
          <w:color w:val="565656"/>
          <w:spacing w:val="11"/>
          <w:w w:val="164"/>
          <w:position w:val="9"/>
        </w:rPr>
        <w:t> </w:t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127"/>
          <w:position w:val="9"/>
        </w:rPr>
        <w:t>.</w:t>
      </w:r>
      <w:r>
        <w:rPr>
          <w:rFonts w:ascii="Arial" w:hAnsi="Arial" w:cs="Arial" w:eastAsia="Arial"/>
          <w:sz w:val="18"/>
          <w:szCs w:val="18"/>
          <w:color w:val="565656"/>
          <w:spacing w:val="-11"/>
          <w:w w:val="127"/>
          <w:position w:val="9"/>
        </w:rPr>
        <w:t>ı</w:t>
      </w:r>
      <w:r>
        <w:rPr>
          <w:rFonts w:ascii="Arial" w:hAnsi="Arial" w:cs="Arial" w:eastAsia="Arial"/>
          <w:sz w:val="16"/>
          <w:szCs w:val="16"/>
          <w:color w:val="676969"/>
          <w:spacing w:val="0"/>
          <w:w w:val="68"/>
          <w:position w:val="9"/>
        </w:rPr>
        <w:t>E'</w:t>
      </w:r>
      <w:r>
        <w:rPr>
          <w:rFonts w:ascii="Arial" w:hAnsi="Arial" w:cs="Arial" w:eastAsia="Arial"/>
          <w:sz w:val="16"/>
          <w:szCs w:val="16"/>
          <w:color w:val="676969"/>
          <w:spacing w:val="-15"/>
          <w:w w:val="100"/>
          <w:position w:val="9"/>
        </w:rPr>
        <w:t> </w:t>
      </w:r>
      <w:r>
        <w:rPr>
          <w:rFonts w:ascii="Arial" w:hAnsi="Arial" w:cs="Arial" w:eastAsia="Arial"/>
          <w:sz w:val="16"/>
          <w:szCs w:val="16"/>
          <w:color w:val="565656"/>
          <w:spacing w:val="0"/>
          <w:w w:val="44"/>
          <w:b/>
          <w:bCs/>
          <w:position w:val="-3"/>
        </w:rPr>
        <w:t>"""</w:t>
      </w:r>
      <w:r>
        <w:rPr>
          <w:rFonts w:ascii="Arial" w:hAnsi="Arial" w:cs="Arial" w:eastAsia="Arial"/>
          <w:sz w:val="16"/>
          <w:szCs w:val="16"/>
          <w:color w:val="565656"/>
          <w:spacing w:val="-13"/>
          <w:w w:val="43"/>
          <w:b/>
          <w:bCs/>
          <w:position w:val="-3"/>
        </w:rPr>
        <w:t>'</w:t>
      </w:r>
      <w:r>
        <w:rPr>
          <w:rFonts w:ascii="Arial" w:hAnsi="Arial" w:cs="Arial" w:eastAsia="Arial"/>
          <w:sz w:val="16"/>
          <w:szCs w:val="16"/>
          <w:color w:val="797B7B"/>
          <w:spacing w:val="0"/>
          <w:w w:val="33"/>
          <w:b/>
          <w:bCs/>
          <w:position w:val="-3"/>
        </w:rPr>
        <w:t>"'!'</w:t>
      </w:r>
      <w:r>
        <w:rPr>
          <w:rFonts w:ascii="Arial" w:hAnsi="Arial" w:cs="Arial" w:eastAsia="Arial"/>
          <w:sz w:val="16"/>
          <w:szCs w:val="16"/>
          <w:color w:val="797B7B"/>
          <w:spacing w:val="10"/>
          <w:w w:val="34"/>
          <w:b/>
          <w:bCs/>
          <w:position w:val="-3"/>
        </w:rPr>
        <w:t>"</w:t>
      </w:r>
      <w:r>
        <w:rPr>
          <w:rFonts w:ascii="Arial" w:hAnsi="Arial" w:cs="Arial" w:eastAsia="Arial"/>
          <w:sz w:val="16"/>
          <w:szCs w:val="16"/>
          <w:color w:val="333333"/>
          <w:spacing w:val="-9"/>
          <w:w w:val="138"/>
          <w:b/>
          <w:bCs/>
          <w:position w:val="-3"/>
        </w:rPr>
        <w:t>'</w:t>
      </w:r>
      <w:r>
        <w:rPr>
          <w:rFonts w:ascii="Arial" w:hAnsi="Arial" w:cs="Arial" w:eastAsia="Arial"/>
          <w:sz w:val="16"/>
          <w:szCs w:val="16"/>
          <w:color w:val="676969"/>
          <w:spacing w:val="0"/>
          <w:w w:val="42"/>
          <w:b/>
          <w:bCs/>
          <w:position w:val="-3"/>
        </w:rPr>
        <w:t>...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40" w:right="140"/>
        </w:sectPr>
      </w:pPr>
      <w:rPr/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7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0"/>
          <w:w w:val="108"/>
        </w:rPr>
        <w:t>SE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11" w:after="0" w:line="215" w:lineRule="exact"/>
        <w:ind w:left="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64646"/>
          <w:spacing w:val="0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464646"/>
          <w:spacing w:val="1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00"/>
          <w:position w:val="-1"/>
        </w:rPr>
        <w:t>f</w:t>
      </w:r>
      <w:r>
        <w:rPr>
          <w:rFonts w:ascii="Arial" w:hAnsi="Arial" w:cs="Arial" w:eastAsia="Arial"/>
          <w:sz w:val="19"/>
          <w:szCs w:val="19"/>
          <w:color w:val="464646"/>
          <w:spacing w:val="17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00"/>
          <w:position w:val="-1"/>
        </w:rPr>
        <w:t>iye</w:t>
      </w:r>
      <w:r>
        <w:rPr>
          <w:rFonts w:ascii="Arial" w:hAnsi="Arial" w:cs="Arial" w:eastAsia="Arial"/>
          <w:sz w:val="19"/>
          <w:szCs w:val="19"/>
          <w:color w:val="464646"/>
          <w:spacing w:val="29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91"/>
          <w:position w:val="-1"/>
        </w:rPr>
        <w:t>Kuze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91"/>
          <w:position w:val="-1"/>
        </w:rPr>
        <w:t>y</w:t>
      </w:r>
      <w:r>
        <w:rPr>
          <w:rFonts w:ascii="Arial" w:hAnsi="Arial" w:cs="Arial" w:eastAsia="Arial"/>
          <w:sz w:val="19"/>
          <w:szCs w:val="19"/>
          <w:color w:val="333333"/>
          <w:spacing w:val="6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left="71" w:right="-20"/>
        <w:jc w:val="left"/>
        <w:tabs>
          <w:tab w:pos="760" w:val="left"/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1.866562pt;margin-top:5.606314pt;width:6.348645pt;height:20.5pt;mso-position-horizontal-relative:page;mso-position-vertical-relative:paragraph;z-index:-15946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1"/>
                    <w:jc w:val="left"/>
                    <w:rPr>
                      <w:rFonts w:ascii="Arial" w:hAnsi="Arial" w:cs="Arial" w:eastAsia="Arial"/>
                      <w:sz w:val="41"/>
                      <w:szCs w:val="41"/>
                    </w:rPr>
                  </w:pPr>
                  <w:rPr/>
                  <w:r>
                    <w:rPr>
                      <w:rFonts w:ascii="Arial" w:hAnsi="Arial" w:cs="Arial" w:eastAsia="Arial"/>
                      <w:sz w:val="41"/>
                      <w:szCs w:val="41"/>
                      <w:color w:val="50509E"/>
                      <w:spacing w:val="0"/>
                      <w:w w:val="100"/>
                    </w:rPr>
                    <w:t>-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w w:val="103"/>
          <w:u w:val="single" w:color="000000"/>
        </w:rPr>
        <w:t>lt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04"/>
          <w:u w:val="single" w:color="0000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04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04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0"/>
          <w:w w:val="107"/>
          <w:u w:val="single" w:color="0000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0"/>
          <w:w w:val="107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0"/>
          <w:w w:val="106"/>
          <w:u w:val="single" w:color="0000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0"/>
          <w:w w:val="106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0"/>
          <w:w w:val="106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8"/>
          <w:u w:val="single" w:color="000000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8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40" w:right="140"/>
          <w:cols w:num="3" w:equalWidth="0">
            <w:col w:w="521" w:space="1795"/>
            <w:col w:w="2051" w:space="230"/>
            <w:col w:w="6943"/>
          </w:cols>
        </w:sectPr>
      </w:pPr>
      <w:rPr/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/>
        <w:pict>
          <v:group style="position:absolute;margin-left:16.211212pt;margin-top:36.353725pt;width:567.510787pt;height:782.557914pt;mso-position-horizontal-relative:page;mso-position-vertical-relative:page;z-index:-15955" coordorigin="324,727" coordsize="11350,15651">
            <v:group style="position:absolute;left:331;top:741;width:11279;height:2" coordorigin="331,741" coordsize="11279,2">
              <v:shape style="position:absolute;left:331;top:741;width:11279;height:2" coordorigin="331,741" coordsize="11279,0" path="m331,741l11611,741e" filled="f" stroked="t" strokeweight=".70998pt" strokecolor="#545454">
                <v:path arrowok="t"/>
              </v:shape>
            </v:group>
            <v:group style="position:absolute;left:753;top:739;width:327;height:2" coordorigin="753,739" coordsize="327,2">
              <v:shape style="position:absolute;left:753;top:739;width:327;height:2" coordorigin="753,739" coordsize="327,0" path="m753,739l1079,739e" filled="f" stroked="t" strokeweight=".47332pt" strokecolor="#444444">
                <v:path arrowok="t"/>
              </v:shape>
            </v:group>
            <v:group style="position:absolute;left:1694;top:739;width:270;height:2" coordorigin="1694,739" coordsize="270,2">
              <v:shape style="position:absolute;left:1694;top:739;width:270;height:2" coordorigin="1694,739" coordsize="270,0" path="m1694,739l1964,739e" filled="f" stroked="t" strokeweight=".47332pt" strokecolor="#4B4B4B">
                <v:path arrowok="t"/>
              </v:shape>
            </v:group>
            <v:group style="position:absolute;left:2355;top:734;width:2;height:1511" coordorigin="2355,734" coordsize="2,1511">
              <v:shape style="position:absolute;left:2355;top:734;width:2;height:1511" coordorigin="2355,734" coordsize="0,1511" path="m2355,2245l2355,734e" filled="f" stroked="t" strokeweight=".70998pt" strokecolor="#4B4B4B">
                <v:path arrowok="t"/>
              </v:shape>
            </v:group>
            <v:group style="position:absolute;left:9090;top:739;width:2;height:1506" coordorigin="9090,739" coordsize="2,1506">
              <v:shape style="position:absolute;left:9090;top:739;width:2;height:1506" coordorigin="9090,739" coordsize="0,1506" path="m9090,2245l9090,739e" filled="f" stroked="t" strokeweight=".70998pt" strokecolor="#545454">
                <v:path arrowok="t"/>
              </v:shape>
            </v:group>
            <v:group style="position:absolute;left:9045;top:744;width:256;height:2" coordorigin="9045,744" coordsize="256,2">
              <v:shape style="position:absolute;left:9045;top:744;width:256;height:2" coordorigin="9045,744" coordsize="256,0" path="m9045,744l9301,744e" filled="f" stroked="t" strokeweight=".47332pt" strokecolor="#2B2B2B">
                <v:path arrowok="t"/>
              </v:shape>
            </v:group>
            <v:group style="position:absolute;left:10006;top:744;width:175;height:2" coordorigin="10006,744" coordsize="175,2">
              <v:shape style="position:absolute;left:10006;top:744;width:175;height:2" coordorigin="10006,744" coordsize="175,0" path="m10006,744l10181,744e" filled="f" stroked="t" strokeweight=".47332pt" strokecolor="#282828">
                <v:path arrowok="t"/>
              </v:shape>
            </v:group>
            <v:group style="position:absolute;left:11615;top:734;width:2;height:5969" coordorigin="11615,734" coordsize="2,5969">
              <v:shape style="position:absolute;left:11615;top:734;width:2;height:5969" coordorigin="11615,734" coordsize="0,5969" path="m11615,6703l11615,734e" filled="f" stroked="t" strokeweight=".70998pt" strokecolor="#9C9C9C">
                <v:path arrowok="t"/>
              </v:shape>
            </v:group>
            <v:group style="position:absolute;left:11611;top:1530;width:2;height:224" coordorigin="11611,1530" coordsize="2,224">
              <v:shape style="position:absolute;left:11611;top:1530;width:2;height:224" coordorigin="11611,1530" coordsize="0,224" path="m11611,1754l11611,1530e" filled="f" stroked="t" strokeweight=".47332pt" strokecolor="#8C8C8C">
                <v:path arrowok="t"/>
              </v:shape>
            </v:group>
            <v:group style="position:absolute;left:331;top:2231;width:478;height:2" coordorigin="331,2231" coordsize="478,2">
              <v:shape style="position:absolute;left:331;top:2231;width:478;height:2" coordorigin="331,2231" coordsize="478,0" path="m331,2231l809,2231e" filled="f" stroked="t" strokeweight=".47332pt" strokecolor="#3F3F3F">
                <v:path arrowok="t"/>
              </v:shape>
            </v:group>
            <v:group style="position:absolute;left:350;top:1893;width:2;height:9039" coordorigin="350,1893" coordsize="2,9039">
              <v:shape style="position:absolute;left:350;top:1893;width:2;height:9039" coordorigin="350,1893" coordsize="0,9039" path="m350,10932l350,1893e" filled="f" stroked="t" strokeweight=".70998pt" strokecolor="#646464">
                <v:path arrowok="t"/>
              </v:shape>
            </v:group>
            <v:group style="position:absolute;left:729;top:2234;width:6025;height:2" coordorigin="729,2234" coordsize="6025,2">
              <v:shape style="position:absolute;left:729;top:2234;width:6025;height:2" coordorigin="729,2234" coordsize="6025,0" path="m729,2234l6754,2234e" filled="f" stroked="t" strokeweight=".70998pt" strokecolor="#545454">
                <v:path arrowok="t"/>
              </v:shape>
            </v:group>
            <v:group style="position:absolute;left:6697;top:2236;width:260;height:2" coordorigin="6697,2236" coordsize="260,2">
              <v:shape style="position:absolute;left:6697;top:2236;width:260;height:2" coordorigin="6697,2236" coordsize="260,0" path="m6697,2236l6958,2236e" filled="f" stroked="t" strokeweight=".47332pt" strokecolor="#232323">
                <v:path arrowok="t"/>
              </v:shape>
            </v:group>
            <v:group style="position:absolute;left:6901;top:2234;width:4719;height:2" coordorigin="6901,2234" coordsize="4719,2">
              <v:shape style="position:absolute;left:6901;top:2234;width:4719;height:2" coordorigin="6901,2234" coordsize="4719,0" path="m6901,2234l11620,2234e" filled="f" stroked="t" strokeweight=".70998pt" strokecolor="#575757">
                <v:path arrowok="t"/>
              </v:shape>
            </v:group>
            <v:group style="position:absolute;left:341;top:2472;width:11274;height:2" coordorigin="341,2472" coordsize="11274,2">
              <v:shape style="position:absolute;left:341;top:2472;width:11274;height:2" coordorigin="341,2472" coordsize="11274,0" path="m341,2472l11615,2472e" filled="f" stroked="t" strokeweight=".70998pt" strokecolor="#545454">
                <v:path arrowok="t"/>
              </v:shape>
            </v:group>
            <v:group style="position:absolute;left:336;top:2713;width:4284;height:2" coordorigin="336,2713" coordsize="4284,2">
              <v:shape style="position:absolute;left:336;top:2713;width:4284;height:2" coordorigin="336,2713" coordsize="4284,0" path="m336,2713l4620,2713e" filled="f" stroked="t" strokeweight=".70998pt" strokecolor="#575757">
                <v:path arrowok="t"/>
              </v:shape>
            </v:group>
            <v:group style="position:absolute;left:4563;top:2713;width:682;height:2" coordorigin="4563,2713" coordsize="682,2">
              <v:shape style="position:absolute;left:4563;top:2713;width:682;height:2" coordorigin="4563,2713" coordsize="682,0" path="m4563,2713l5244,2713e" filled="f" stroked="t" strokeweight=".47332pt" strokecolor="#4F4F4F">
                <v:path arrowok="t"/>
              </v:shape>
            </v:group>
            <v:group style="position:absolute;left:5093;top:2713;width:6532;height:2" coordorigin="5093,2713" coordsize="6532,2">
              <v:shape style="position:absolute;left:5093;top:2713;width:6532;height:2" coordorigin="5093,2713" coordsize="6532,0" path="m5093,2713l11625,2713e" filled="f" stroked="t" strokeweight=".70998pt" strokecolor="#606060">
                <v:path arrowok="t"/>
              </v:shape>
            </v:group>
            <v:group style="position:absolute;left:336;top:2951;width:4284;height:2" coordorigin="336,2951" coordsize="4284,2">
              <v:shape style="position:absolute;left:336;top:2951;width:4284;height:2" coordorigin="336,2951" coordsize="4284,0" path="m336,2951l4620,2951e" filled="f" stroked="t" strokeweight=".70998pt" strokecolor="#575757">
                <v:path arrowok="t"/>
              </v:shape>
            </v:group>
            <v:group style="position:absolute;left:4563;top:2951;width:374;height:2" coordorigin="4563,2951" coordsize="374,2">
              <v:shape style="position:absolute;left:4563;top:2951;width:374;height:2" coordorigin="4563,2951" coordsize="374,0" path="m4563,2951l4937,2951e" filled="f" stroked="t" strokeweight=".47332pt" strokecolor="#4F4F4F">
                <v:path arrowok="t"/>
              </v:shape>
            </v:group>
            <v:group style="position:absolute;left:4880;top:2951;width:828;height:2" coordorigin="4880,2951" coordsize="828,2">
              <v:shape style="position:absolute;left:4880;top:2951;width:828;height:2" coordorigin="4880,2951" coordsize="828,0" path="m4880,2951l5708,2951e" filled="f" stroked="t" strokeweight=".70998pt" strokecolor="#646464">
                <v:path arrowok="t"/>
              </v:shape>
            </v:group>
            <v:group style="position:absolute;left:5651;top:2951;width:251;height:2" coordorigin="5651,2951" coordsize="251,2">
              <v:shape style="position:absolute;left:5651;top:2951;width:251;height:2" coordorigin="5651,2951" coordsize="251,0" path="m5651,2951l5902,2951e" filled="f" stroked="t" strokeweight=".47332pt" strokecolor="#383838">
                <v:path arrowok="t"/>
              </v:shape>
            </v:group>
            <v:group style="position:absolute;left:5846;top:2951;width:909;height:2" coordorigin="5846,2951" coordsize="909,2">
              <v:shape style="position:absolute;left:5846;top:2951;width:909;height:2" coordorigin="5846,2951" coordsize="909,0" path="m5846,2951l6754,2951e" filled="f" stroked="t" strokeweight=".70998pt" strokecolor="#575757">
                <v:path arrowok="t"/>
              </v:shape>
            </v:group>
            <v:group style="position:absolute;left:6697;top:2951;width:260;height:2" coordorigin="6697,2951" coordsize="260,2">
              <v:shape style="position:absolute;left:6697;top:2951;width:260;height:2" coordorigin="6697,2951" coordsize="260,0" path="m6697,2951l6958,2951e" filled="f" stroked="t" strokeweight=".47332pt" strokecolor="#383838">
                <v:path arrowok="t"/>
              </v:shape>
            </v:group>
            <v:group style="position:absolute;left:6901;top:2949;width:1401;height:2" coordorigin="6901,2949" coordsize="1401,2">
              <v:shape style="position:absolute;left:6901;top:2949;width:1401;height:2" coordorigin="6901,2949" coordsize="1401,0" path="m6901,2949l8302,2949e" filled="f" stroked="t" strokeweight=".70998pt" strokecolor="#646464">
                <v:path arrowok="t"/>
              </v:shape>
            </v:group>
            <v:group style="position:absolute;left:8245;top:2949;width:346;height:2" coordorigin="8245,2949" coordsize="346,2">
              <v:shape style="position:absolute;left:8245;top:2949;width:346;height:2" coordorigin="8245,2949" coordsize="346,0" path="m8245,2949l8591,2949e" filled="f" stroked="t" strokeweight=".47332pt" strokecolor="#484848">
                <v:path arrowok="t"/>
              </v:shape>
            </v:group>
            <v:group style="position:absolute;left:8534;top:2949;width:3086;height:2" coordorigin="8534,2949" coordsize="3086,2">
              <v:shape style="position:absolute;left:8534;top:2949;width:3086;height:2" coordorigin="8534,2949" coordsize="3086,0" path="m8534,2949l11620,2949e" filled="f" stroked="t" strokeweight=".70998pt" strokecolor="#5B5B5B">
                <v:path arrowok="t"/>
              </v:shape>
            </v:group>
            <v:group style="position:absolute;left:11615;top:2536;width:2;height:443" coordorigin="11615,2536" coordsize="2,443">
              <v:shape style="position:absolute;left:11615;top:2536;width:2;height:443" coordorigin="11615,2536" coordsize="0,443" path="m11615,2980l11615,2536e" filled="f" stroked="t" strokeweight=".70998pt" strokecolor="#979797">
                <v:path arrowok="t"/>
              </v:shape>
            </v:group>
            <v:group style="position:absolute;left:341;top:3194;width:11279;height:2" coordorigin="341,3194" coordsize="11279,2">
              <v:shape style="position:absolute;left:341;top:3194;width:11279;height:2" coordorigin="341,3194" coordsize="11279,0" path="m341,3194l11620,3194e" filled="f" stroked="t" strokeweight=".70998pt" strokecolor="#4F4F4F">
                <v:path arrowok="t"/>
              </v:shape>
            </v:group>
            <v:group style="position:absolute;left:11615;top:2908;width:2;height:329" coordorigin="11615,2908" coordsize="2,329">
              <v:shape style="position:absolute;left:11615;top:2908;width:2;height:329" coordorigin="11615,2908" coordsize="0,329" path="m11615,3237l11615,2908e" filled="f" stroked="t" strokeweight=".47332pt" strokecolor="#808080">
                <v:path arrowok="t"/>
              </v:shape>
            </v:group>
            <v:group style="position:absolute;left:341;top:3433;width:1410;height:2" coordorigin="341,3433" coordsize="1410,2">
              <v:shape style="position:absolute;left:341;top:3433;width:1410;height:2" coordorigin="341,3433" coordsize="1410,0" path="m341,3433l1751,3433e" filled="f" stroked="t" strokeweight=".47332pt" strokecolor="#484848">
                <v:path arrowok="t"/>
              </v:shape>
            </v:group>
            <v:group style="position:absolute;left:346;top:3166;width:2;height:291" coordorigin="346,3166" coordsize="2,291">
              <v:shape style="position:absolute;left:346;top:3166;width:2;height:291" coordorigin="346,3166" coordsize="0,291" path="m346,3456l346,3166e" filled="f" stroked="t" strokeweight=".47332pt" strokecolor="#3F3F3F">
                <v:path arrowok="t"/>
              </v:shape>
            </v:group>
            <v:group style="position:absolute;left:1694;top:3433;width:1605;height:2" coordorigin="1694,3433" coordsize="1605,2">
              <v:shape style="position:absolute;left:1694;top:3433;width:1605;height:2" coordorigin="1694,3433" coordsize="1605,0" path="m1694,3433l3299,3433e" filled="f" stroked="t" strokeweight=".94664pt" strokecolor="#4F4F4F">
                <v:path arrowok="t"/>
              </v:shape>
            </v:group>
            <v:group style="position:absolute;left:3242;top:3433;width:454;height:2" coordorigin="3242,3433" coordsize="454,2">
              <v:shape style="position:absolute;left:3242;top:3433;width:454;height:2" coordorigin="3242,3433" coordsize="454,0" path="m3242,3433l3697,3433e" filled="f" stroked="t" strokeweight=".47332pt" strokecolor="#2B2B2B">
                <v:path arrowok="t"/>
              </v:shape>
            </v:group>
            <v:group style="position:absolute;left:3635;top:3433;width:3394;height:2" coordorigin="3635,3433" coordsize="3394,2">
              <v:shape style="position:absolute;left:3635;top:3433;width:3394;height:2" coordorigin="3635,3433" coordsize="3394,0" path="m3635,3433l7029,3433e" filled="f" stroked="t" strokeweight=".70998pt" strokecolor="#4F4F4F">
                <v:path arrowok="t"/>
              </v:shape>
            </v:group>
            <v:group style="position:absolute;left:6901;top:3433;width:450;height:2" coordorigin="6901,3433" coordsize="450,2">
              <v:shape style="position:absolute;left:6901;top:3433;width:450;height:2" coordorigin="6901,3433" coordsize="450,0" path="m6901,3433l7351,3433e" filled="f" stroked="t" strokeweight=".47332pt" strokecolor="#3F3F3F">
                <v:path arrowok="t"/>
              </v:shape>
            </v:group>
            <v:group style="position:absolute;left:7294;top:3430;width:2769;height:2" coordorigin="7294,3430" coordsize="2769,2">
              <v:shape style="position:absolute;left:7294;top:3430;width:2769;height:2" coordorigin="7294,3430" coordsize="2769,0" path="m7294,3430l10063,3430e" filled="f" stroked="t" strokeweight=".94664pt" strokecolor="#545454">
                <v:path arrowok="t"/>
              </v:shape>
            </v:group>
            <v:group style="position:absolute;left:10006;top:3433;width:175;height:2" coordorigin="10006,3433" coordsize="175,2">
              <v:shape style="position:absolute;left:10006;top:3433;width:175;height:2" coordorigin="10006,3433" coordsize="175,0" path="m10006,3433l10181,3433e" filled="f" stroked="t" strokeweight=".47332pt" strokecolor="#3B3B3B">
                <v:path arrowok="t"/>
              </v:shape>
            </v:group>
            <v:group style="position:absolute;left:10124;top:3430;width:1500;height:2" coordorigin="10124,3430" coordsize="1500,2">
              <v:shape style="position:absolute;left:10124;top:3430;width:1500;height:2" coordorigin="10124,3430" coordsize="1500,0" path="m10124,3430l11625,3430e" filled="f" stroked="t" strokeweight=".94664pt" strokecolor="#545454">
                <v:path arrowok="t"/>
              </v:shape>
            </v:group>
            <v:group style="position:absolute;left:3848;top:3423;width:2;height:715" coordorigin="3848,3423" coordsize="2,715">
              <v:shape style="position:absolute;left:3848;top:3423;width:2;height:715" coordorigin="3848,3423" coordsize="0,715" path="m3848,4138l3848,3423e" filled="f" stroked="t" strokeweight=".47332pt" strokecolor="#484848">
                <v:path arrowok="t"/>
              </v:shape>
            </v:group>
            <v:group style="position:absolute;left:6941;top:3423;width:2;height:1020" coordorigin="6941,3423" coordsize="2,1020">
              <v:shape style="position:absolute;left:6941;top:3423;width:2;height:1020" coordorigin="6941,3423" coordsize="0,1020" path="m6941,4443l6941,3423e" filled="f" stroked="t" strokeweight=".70998pt" strokecolor="#545454">
                <v:path arrowok="t"/>
              </v:shape>
            </v:group>
            <v:group style="position:absolute;left:6934;top:3668;width:743;height:2" coordorigin="6934,3668" coordsize="743,2">
              <v:shape style="position:absolute;left:6934;top:3668;width:743;height:2" coordorigin="6934,3668" coordsize="743,0" path="m6934,3668l7677,3668e" filled="f" stroked="t" strokeweight=".94664pt" strokecolor="#545454">
                <v:path arrowok="t"/>
              </v:shape>
            </v:group>
            <v:group style="position:absolute;left:8274;top:3690;width:1879;height:2" coordorigin="8274,3690" coordsize="1879,2">
              <v:shape style="position:absolute;left:8274;top:3690;width:1879;height:2" coordorigin="8274,3690" coordsize="1879,0" path="m8274,3690l10153,3690e" filled="f" stroked="t" strokeweight=".23666pt" strokecolor="#000000">
                <v:path arrowok="t"/>
              </v:shape>
            </v:group>
            <v:group style="position:absolute;left:10153;top:3690;width:1463;height:2" coordorigin="10153,3690" coordsize="1463,2">
              <v:shape style="position:absolute;left:10153;top:3690;width:1463;height:2" coordorigin="10153,3690" coordsize="1463,0" path="m10153,3690l11615,3690e" filled="f" stroked="t" strokeweight=".23666pt" strokecolor="#A3A3A3">
                <v:path arrowok="t"/>
              </v:shape>
            </v:group>
            <v:group style="position:absolute;left:3848;top:3661;width:2;height:782" coordorigin="3848,3661" coordsize="2,782">
              <v:shape style="position:absolute;left:3848;top:3661;width:2;height:782" coordorigin="3848,3661" coordsize="0,782" path="m3848,4443l3848,3661e" filled="f" stroked="t" strokeweight=".94664pt" strokecolor="#4B4B4B">
                <v:path arrowok="t"/>
              </v:shape>
            </v:group>
            <v:group style="position:absolute;left:3843;top:4131;width:1093;height:2" coordorigin="3843,4131" coordsize="1093,2">
              <v:shape style="position:absolute;left:3843;top:4131;width:1093;height:2" coordorigin="3843,4131" coordsize="1093,0" path="m3843,4131l4937,4131e" filled="f" stroked="t" strokeweight=".70998pt" strokecolor="#4B4B4B">
                <v:path arrowok="t"/>
              </v:shape>
            </v:group>
            <v:group style="position:absolute;left:4880;top:4131;width:1084;height:2" coordorigin="4880,4131" coordsize="1084,2">
              <v:shape style="position:absolute;left:4880;top:4131;width:1084;height:2" coordorigin="4880,4131" coordsize="1084,0" path="m4880,4131l5964,4131e" filled="f" stroked="t" strokeweight=".94664pt" strokecolor="#676767">
                <v:path arrowok="t"/>
              </v:shape>
            </v:group>
            <v:group style="position:absolute;left:5188;top:4133;width:521;height:2" coordorigin="5188,4133" coordsize="521,2">
              <v:shape style="position:absolute;left:5188;top:4133;width:521;height:2" coordorigin="5188,4133" coordsize="521,0" path="m5188,4133l5708,4133e" filled="f" stroked="t" strokeweight=".70998pt" strokecolor="#4F4F4F">
                <v:path arrowok="t"/>
              </v:shape>
            </v:group>
            <v:group style="position:absolute;left:5803;top:4126;width:431;height:2" coordorigin="5803,4126" coordsize="431,2">
              <v:shape style="position:absolute;left:5803;top:4126;width:431;height:2" coordorigin="5803,4126" coordsize="431,0" path="m5803,4126l6234,4126e" filled="f" stroked="t" strokeweight=".47332pt" strokecolor="#B3B3B3">
                <v:path arrowok="t"/>
              </v:shape>
            </v:group>
            <v:group style="position:absolute;left:6697;top:4124;width:251;height:2" coordorigin="6697,4124" coordsize="251,2">
              <v:shape style="position:absolute;left:6697;top:4124;width:251;height:2" coordorigin="6697,4124" coordsize="251,0" path="m6697,4124l6948,4124e" filled="f" stroked="t" strokeweight=".47332pt" strokecolor="#A0A0A0">
                <v:path arrowok="t"/>
              </v:shape>
            </v:group>
            <v:group style="position:absolute;left:341;top:4438;width:469;height:2" coordorigin="341,4438" coordsize="469,2">
              <v:shape style="position:absolute;left:341;top:4438;width:469;height:2" coordorigin="341,4438" coordsize="469,0" path="m341,4438l809,4438e" filled="f" stroked="t" strokeweight=".94664pt" strokecolor="#5B5B5B">
                <v:path arrowok="t"/>
              </v:shape>
            </v:group>
            <v:group style="position:absolute;left:753;top:4438;width:327;height:2" coordorigin="753,4438" coordsize="327,2">
              <v:shape style="position:absolute;left:753;top:4438;width:327;height:2" coordorigin="753,4438" coordsize="327,0" path="m753,4438l1079,4438e" filled="f" stroked="t" strokeweight=".47332pt" strokecolor="#383838">
                <v:path arrowok="t"/>
              </v:shape>
            </v:group>
            <v:group style="position:absolute;left:3058;top:4438;width:776;height:2" coordorigin="3058,4438" coordsize="776,2">
              <v:shape style="position:absolute;left:3058;top:4438;width:776;height:2" coordorigin="3058,4438" coordsize="776,0" path="m3058,4438l3834,4438e" filled="f" stroked="t" strokeweight=".94664pt" strokecolor="#575757">
                <v:path arrowok="t"/>
              </v:shape>
            </v:group>
            <v:group style="position:absolute;left:1022;top:4436;width:10602;height:2" coordorigin="1022,4436" coordsize="10602,2">
              <v:shape style="position:absolute;left:1022;top:4436;width:10602;height:2" coordorigin="1022,4436" coordsize="10602,0" path="m1022,4436l11625,4436e" filled="f" stroked="t" strokeweight=".94664pt" strokecolor="#4F4F4F">
                <v:path arrowok="t"/>
              </v:shape>
            </v:group>
            <v:group style="position:absolute;left:346;top:4715;width:1406;height:2" coordorigin="346,4715" coordsize="1406,2">
              <v:shape style="position:absolute;left:346;top:4715;width:1406;height:2" coordorigin="346,4715" coordsize="1406,0" path="m346,4715l1751,4715e" filled="f" stroked="t" strokeweight=".70998pt" strokecolor="#575757">
                <v:path arrowok="t"/>
              </v:shape>
            </v:group>
            <v:group style="position:absolute;left:1694;top:4715;width:270;height:2" coordorigin="1694,4715" coordsize="270,2">
              <v:shape style="position:absolute;left:1694;top:4715;width:270;height:2" coordorigin="1694,4715" coordsize="270,0" path="m1694,4715l1964,4715e" filled="f" stroked="t" strokeweight=".47332pt" strokecolor="#2F2F2F">
                <v:path arrowok="t"/>
              </v:shape>
            </v:group>
            <v:group style="position:absolute;left:1907;top:4715;width:1789;height:2" coordorigin="1907,4715" coordsize="1789,2">
              <v:shape style="position:absolute;left:1907;top:4715;width:1789;height:2" coordorigin="1907,4715" coordsize="1789,0" path="m1907,4715l3697,4715e" filled="f" stroked="t" strokeweight=".70998pt" strokecolor="#4B4B4B">
                <v:path arrowok="t"/>
              </v:shape>
            </v:group>
            <v:group style="position:absolute;left:3640;top:4715;width:227;height:2" coordorigin="3640,4715" coordsize="227,2">
              <v:shape style="position:absolute;left:3640;top:4715;width:227;height:2" coordorigin="3640,4715" coordsize="227,0" path="m3640,4715l3867,4715e" filled="f" stroked="t" strokeweight=".47332pt" strokecolor="#343434">
                <v:path arrowok="t"/>
              </v:shape>
            </v:group>
            <v:group style="position:absolute;left:3810;top:4715;width:809;height:2" coordorigin="3810,4715" coordsize="809,2">
              <v:shape style="position:absolute;left:3810;top:4715;width:809;height:2" coordorigin="3810,4715" coordsize="809,0" path="m3810,4715l4620,4715e" filled="f" stroked="t" strokeweight=".70998pt" strokecolor="#545454">
                <v:path arrowok="t"/>
              </v:shape>
            </v:group>
            <v:group style="position:absolute;left:4563;top:4715;width:374;height:2" coordorigin="4563,4715" coordsize="374,2">
              <v:shape style="position:absolute;left:4563;top:4715;width:374;height:2" coordorigin="4563,4715" coordsize="374,0" path="m4563,4715l4937,4715e" filled="f" stroked="t" strokeweight=".47332pt" strokecolor="#444444">
                <v:path arrowok="t"/>
              </v:shape>
            </v:group>
            <v:group style="position:absolute;left:4880;top:4715;width:828;height:2" coordorigin="4880,4715" coordsize="828,2">
              <v:shape style="position:absolute;left:4880;top:4715;width:828;height:2" coordorigin="4880,4715" coordsize="828,0" path="m4880,4715l5708,4715e" filled="f" stroked="t" strokeweight=".70998pt" strokecolor="#4B4B4B">
                <v:path arrowok="t"/>
              </v:shape>
            </v:group>
            <v:group style="position:absolute;left:5651;top:4715;width:251;height:2" coordorigin="5651,4715" coordsize="251,2">
              <v:shape style="position:absolute;left:5651;top:4715;width:251;height:2" coordorigin="5651,4715" coordsize="251,0" path="m5651,4715l5902,4715e" filled="f" stroked="t" strokeweight=".47332pt" strokecolor="#282828">
                <v:path arrowok="t"/>
              </v:shape>
            </v:group>
            <v:group style="position:absolute;left:5846;top:4713;width:3261;height:2" coordorigin="5846,4713" coordsize="3261,2">
              <v:shape style="position:absolute;left:5846;top:4713;width:3261;height:2" coordorigin="5846,4713" coordsize="3261,0" path="m5846,4713l9107,4713e" filled="f" stroked="t" strokeweight=".70998pt" strokecolor="#545454">
                <v:path arrowok="t"/>
              </v:shape>
            </v:group>
            <v:group style="position:absolute;left:9050;top:4710;width:251;height:2" coordorigin="9050,4710" coordsize="251,2">
              <v:shape style="position:absolute;left:9050;top:4710;width:251;height:2" coordorigin="9050,4710" coordsize="251,0" path="m9050,4710l9301,4710e" filled="f" stroked="t" strokeweight=".47332pt" strokecolor="#2B2B2B">
                <v:path arrowok="t"/>
              </v:shape>
            </v:group>
            <v:group style="position:absolute;left:9244;top:4713;width:2381;height:2" coordorigin="9244,4713" coordsize="2381,2">
              <v:shape style="position:absolute;left:9244;top:4713;width:2381;height:2" coordorigin="9244,4713" coordsize="2381,0" path="m9244,4713l11625,4713e" filled="f" stroked="t" strokeweight=".70998pt" strokecolor="#4F4F4F">
                <v:path arrowok="t"/>
              </v:shape>
            </v:group>
            <v:group style="position:absolute;left:11620;top:4396;width:2;height:343" coordorigin="11620,4396" coordsize="2,343">
              <v:shape style="position:absolute;left:11620;top:4396;width:2;height:343" coordorigin="11620,4396" coordsize="0,343" path="m11620,4739l11620,4396e" filled="f" stroked="t" strokeweight=".47332pt" strokecolor="#8C8C8C">
                <v:path arrowok="t"/>
              </v:shape>
            </v:group>
            <v:group style="position:absolute;left:2367;top:4434;width:2;height:4848" coordorigin="2367,4434" coordsize="2,4848">
              <v:shape style="position:absolute;left:2367;top:4434;width:2;height:4848" coordorigin="2367,4434" coordsize="0,4848" path="m2367,9282l2367,4434e" filled="f" stroked="t" strokeweight=".70998pt" strokecolor="#4F4F4F">
                <v:path arrowok="t"/>
              </v:shape>
            </v:group>
            <v:group style="position:absolute;left:2362;top:4953;width:2300;height:2" coordorigin="2362,4953" coordsize="2300,2">
              <v:shape style="position:absolute;left:2362;top:4953;width:2300;height:2" coordorigin="2362,4953" coordsize="2300,0" path="m2362,4953l4662,4953e" filled="f" stroked="t" strokeweight=".70998pt" strokecolor="#484848">
                <v:path arrowok="t"/>
              </v:shape>
            </v:group>
            <v:group style="position:absolute;left:4563;top:4953;width:374;height:2" coordorigin="4563,4953" coordsize="374,2">
              <v:shape style="position:absolute;left:4563;top:4953;width:374;height:2" coordorigin="4563,4953" coordsize="374,0" path="m4563,4953l4937,4953e" filled="f" stroked="t" strokeweight=".47332pt" strokecolor="#3B3B3B">
                <v:path arrowok="t"/>
              </v:shape>
            </v:group>
            <v:group style="position:absolute;left:4880;top:4953;width:828;height:2" coordorigin="4880,4953" coordsize="828,2">
              <v:shape style="position:absolute;left:4880;top:4953;width:828;height:2" coordorigin="4880,4953" coordsize="828,0" path="m4880,4953l5708,4953e" filled="f" stroked="t" strokeweight=".70998pt" strokecolor="#545454">
                <v:path arrowok="t"/>
              </v:shape>
            </v:group>
            <v:group style="position:absolute;left:5651;top:4953;width:251;height:2" coordorigin="5651,4953" coordsize="251,2">
              <v:shape style="position:absolute;left:5651;top:4953;width:251;height:2" coordorigin="5651,4953" coordsize="251,0" path="m5651,4953l5902,4953e" filled="f" stroked="t" strokeweight=".47332pt" strokecolor="#2F2F2F">
                <v:path arrowok="t"/>
              </v:shape>
            </v:group>
            <v:group style="position:absolute;left:5846;top:4951;width:5784;height:2" coordorigin="5846,4951" coordsize="5784,2">
              <v:shape style="position:absolute;left:5846;top:4951;width:5784;height:2" coordorigin="5846,4951" coordsize="5784,0" path="m5846,4951l11629,4951e" filled="f" stroked="t" strokeweight=".70998pt" strokecolor="#4F4F4F">
                <v:path arrowok="t"/>
              </v:shape>
            </v:group>
            <v:group style="position:absolute;left:4911;top:4949;width:2;height:272" coordorigin="4911,4949" coordsize="2,272">
              <v:shape style="position:absolute;left:4911;top:4949;width:2;height:272" coordorigin="4911,4949" coordsize="0,272" path="m4911,5220l4911,4949e" filled="f" stroked="t" strokeweight=".70998pt" strokecolor="#484848">
                <v:path arrowok="t"/>
              </v:shape>
            </v:group>
            <v:group style="position:absolute;left:7706;top:4939;width:2;height:253" coordorigin="7706,4939" coordsize="2,253">
              <v:shape style="position:absolute;left:7706;top:4939;width:2;height:253" coordorigin="7706,4939" coordsize="0,253" path="m7706,5192l7706,4939e" filled="f" stroked="t" strokeweight=".23666pt" strokecolor="#575757">
                <v:path arrowok="t"/>
              </v:shape>
            </v:group>
            <v:group style="position:absolute;left:4908;top:5163;width:2;height:286" coordorigin="4908,5163" coordsize="2,286">
              <v:shape style="position:absolute;left:4908;top:5163;width:2;height:286" coordorigin="4908,5163" coordsize="0,286" path="m4908,5449l4908,5163e" filled="f" stroked="t" strokeweight=".47332pt" strokecolor="#2F2F2F">
                <v:path arrowok="t"/>
              </v:shape>
            </v:group>
            <v:group style="position:absolute;left:7706;top:5192;width:2;height:238" coordorigin="7706,5192" coordsize="2,238">
              <v:shape style="position:absolute;left:7706;top:5192;width:2;height:238" coordorigin="7706,5192" coordsize="0,238" path="m7706,5430l7706,5192e" filled="f" stroked="t" strokeweight=".23666pt" strokecolor="#343434">
                <v:path arrowok="t"/>
              </v:shape>
            </v:group>
            <v:group style="position:absolute;left:4904;top:5432;width:5159;height:2" coordorigin="4904,5432" coordsize="5159,2">
              <v:shape style="position:absolute;left:4904;top:5432;width:5159;height:2" coordorigin="4904,5432" coordsize="5159,0" path="m4904,5432l10063,5432e" filled="f" stroked="t" strokeweight=".70998pt" strokecolor="#4F4F4F">
                <v:path arrowok="t"/>
              </v:shape>
            </v:group>
            <v:group style="position:absolute;left:10006;top:5435;width:175;height:2" coordorigin="10006,5435" coordsize="175,2">
              <v:shape style="position:absolute;left:10006;top:5435;width:175;height:2" coordorigin="10006,5435" coordsize="175,0" path="m10006,5435l10181,5435e" filled="f" stroked="t" strokeweight=".47332pt" strokecolor="#2B2B2B">
                <v:path arrowok="t"/>
              </v:shape>
            </v:group>
            <v:group style="position:absolute;left:10124;top:5435;width:1505;height:2" coordorigin="10124,5435" coordsize="1505,2">
              <v:shape style="position:absolute;left:10124;top:5435;width:1505;height:2" coordorigin="10124,5435" coordsize="1505,0" path="m10124,5435l11629,5435e" filled="f" stroked="t" strokeweight=".70998pt" strokecolor="#575757">
                <v:path arrowok="t"/>
              </v:shape>
            </v:group>
            <v:group style="position:absolute;left:4899;top:5676;width:5164;height:2" coordorigin="4899,5676" coordsize="5164,2">
              <v:shape style="position:absolute;left:4899;top:5676;width:5164;height:2" coordorigin="4899,5676" coordsize="5164,0" path="m4899,5676l10063,5676e" filled="f" stroked="t" strokeweight=".70998pt" strokecolor="#4F4F4F">
                <v:path arrowok="t"/>
              </v:shape>
            </v:group>
            <v:group style="position:absolute;left:10006;top:5673;width:175;height:2" coordorigin="10006,5673" coordsize="175,2">
              <v:shape style="position:absolute;left:10006;top:5673;width:175;height:2" coordorigin="10006,5673" coordsize="175,0" path="m10006,5673l10181,5673e" filled="f" stroked="t" strokeweight=".47332pt" strokecolor="#2F2F2F">
                <v:path arrowok="t"/>
              </v:shape>
            </v:group>
            <v:group style="position:absolute;left:10124;top:5673;width:1505;height:2" coordorigin="10124,5673" coordsize="1505,2">
              <v:shape style="position:absolute;left:10124;top:5673;width:1505;height:2" coordorigin="10124,5673" coordsize="1505,0" path="m10124,5673l11629,5673e" filled="f" stroked="t" strokeweight=".70998pt" strokecolor="#545454">
                <v:path arrowok="t"/>
              </v:shape>
            </v:group>
            <v:group style="position:absolute;left:2367;top:5635;width:2;height:296" coordorigin="2367,5635" coordsize="2,296">
              <v:shape style="position:absolute;left:2367;top:5635;width:2;height:296" coordorigin="2367,5635" coordsize="0,296" path="m2367,5931l2367,5635e" filled="f" stroked="t" strokeweight=".47332pt" strokecolor="#282828">
                <v:path arrowok="t"/>
              </v:shape>
            </v:group>
            <v:group style="position:absolute;left:4911;top:5392;width:2;height:539" coordorigin="4911,5392" coordsize="2,539">
              <v:shape style="position:absolute;left:4911;top:5392;width:2;height:539" coordorigin="4911,5392" coordsize="0,539" path="m4911,5931l4911,5392e" filled="f" stroked="t" strokeweight=".94664pt" strokecolor="#575757">
                <v:path arrowok="t"/>
              </v:shape>
            </v:group>
            <v:group style="position:absolute;left:4908;top:5914;width:6721;height:2" coordorigin="4908,5914" coordsize="6721,2">
              <v:shape style="position:absolute;left:4908;top:5914;width:6721;height:2" coordorigin="4908,5914" coordsize="6721,0" path="m4908,5914l11629,5914e" filled="f" stroked="t" strokeweight=".70998pt" strokecolor="#4F4F4F">
                <v:path arrowok="t"/>
              </v:shape>
            </v:group>
            <v:group style="position:absolute;left:2357;top:6157;width:2300;height:2" coordorigin="2357,6157" coordsize="2300,2">
              <v:shape style="position:absolute;left:2357;top:6157;width:2300;height:2" coordorigin="2357,6157" coordsize="2300,0" path="m2357,6157l4657,6157e" filled="f" stroked="t" strokeweight=".94664pt" strokecolor="#575757">
                <v:path arrowok="t"/>
              </v:shape>
            </v:group>
            <v:group style="position:absolute;left:4563;top:6155;width:383;height:2" coordorigin="4563,6155" coordsize="383,2">
              <v:shape style="position:absolute;left:4563;top:6155;width:383;height:2" coordorigin="4563,6155" coordsize="383,0" path="m4563,6155l4946,6155e" filled="f" stroked="t" strokeweight=".47332pt" strokecolor="#444444">
                <v:path arrowok="t"/>
              </v:shape>
            </v:group>
            <v:group style="position:absolute;left:4913;top:5873;width:2;height:310" coordorigin="4913,5873" coordsize="2,310">
              <v:shape style="position:absolute;left:4913;top:5873;width:2;height:310" coordorigin="4913,5873" coordsize="0,310" path="m4913,6183l4913,5873e" filled="f" stroked="t" strokeweight=".47332pt" strokecolor="#2F2F2F">
                <v:path arrowok="t"/>
              </v:shape>
            </v:group>
            <v:group style="position:absolute;left:4875;top:6155;width:1879;height:2" coordorigin="4875,6155" coordsize="1879,2">
              <v:shape style="position:absolute;left:4875;top:6155;width:1879;height:2" coordorigin="4875,6155" coordsize="1879,0" path="m4875,6155l6754,6155e" filled="f" stroked="t" strokeweight=".70998pt" strokecolor="#545454">
                <v:path arrowok="t"/>
              </v:shape>
            </v:group>
            <v:group style="position:absolute;left:6697;top:6155;width:260;height:2" coordorigin="6697,6155" coordsize="260,2">
              <v:shape style="position:absolute;left:6697;top:6155;width:260;height:2" coordorigin="6697,6155" coordsize="260,0" path="m6697,6155l6958,6155e" filled="f" stroked="t" strokeweight=".47332pt" strokecolor="#343434">
                <v:path arrowok="t"/>
              </v:shape>
            </v:group>
            <v:group style="position:absolute;left:6901;top:6155;width:4728;height:2" coordorigin="6901,6155" coordsize="4728,2">
              <v:shape style="position:absolute;left:6901;top:6155;width:4728;height:2" coordorigin="6901,6155" coordsize="4728,0" path="m6901,6155l11629,6155e" filled="f" stroked="t" strokeweight=".70998pt" strokecolor="#545454">
                <v:path arrowok="t"/>
              </v:shape>
            </v:group>
            <v:group style="position:absolute;left:11625;top:5869;width:2;height:315" coordorigin="11625,5869" coordsize="2,315">
              <v:shape style="position:absolute;left:11625;top:5869;width:2;height:315" coordorigin="11625,5869" coordsize="0,315" path="m11625,6183l11625,5869e" filled="f" stroked="t" strokeweight=".47332pt" strokecolor="#8C8C8C">
                <v:path arrowok="t"/>
              </v:shape>
            </v:group>
            <v:group style="position:absolute;left:4913;top:6112;width:2;height:591" coordorigin="4913,6112" coordsize="2,591">
              <v:shape style="position:absolute;left:4913;top:6112;width:2;height:591" coordorigin="4913,6112" coordsize="0,591" path="m4913,6703l4913,6112e" filled="f" stroked="t" strokeweight=".94664pt" strokecolor="#4F4F4F">
                <v:path arrowok="t"/>
              </v:shape>
            </v:group>
            <v:group style="position:absolute;left:364;top:1964;width:2;height:12839" coordorigin="364,1964" coordsize="2,12839">
              <v:shape style="position:absolute;left:364;top:1964;width:2;height:12839" coordorigin="364,1964" coordsize="0,12839" path="m364,14803l364,1964e" filled="f" stroked="t" strokeweight=".47332pt" strokecolor="#646464">
                <v:path arrowok="t"/>
              </v:shape>
            </v:group>
            <v:group style="position:absolute;left:7706;top:6355;width:2;height:57" coordorigin="7706,6355" coordsize="2,57">
              <v:shape style="position:absolute;left:7706;top:6355;width:2;height:57" coordorigin="7706,6355" coordsize="0,57" path="m7706,6412l7706,6355e" filled="f" stroked="t" strokeweight=".70998pt" strokecolor="#181818">
                <v:path arrowok="t"/>
              </v:shape>
            </v:group>
            <v:group style="position:absolute;left:795;top:6395;width:10839;height:2" coordorigin="795,6395" coordsize="10839,2">
              <v:shape style="position:absolute;left:795;top:6395;width:10839;height:2" coordorigin="795,6395" coordsize="10839,0" path="m795,6395l11634,6395e" filled="f" stroked="t" strokeweight=".70998pt" strokecolor="#4F4F4F">
                <v:path arrowok="t"/>
              </v:shape>
            </v:group>
            <v:group style="position:absolute;left:2369;top:6369;width:2;height:334" coordorigin="2369,6369" coordsize="2,334">
              <v:shape style="position:absolute;left:2369;top:6369;width:2;height:334" coordorigin="2369,6369" coordsize="0,334" path="m2369,6703l2369,6369e" filled="f" stroked="t" strokeweight=".70998pt" strokecolor="#3B3B3B">
                <v:path arrowok="t"/>
              </v:shape>
            </v:group>
            <v:group style="position:absolute;left:7706;top:6398;width:2;height:277" coordorigin="7706,6398" coordsize="2,277">
              <v:shape style="position:absolute;left:7706;top:6398;width:2;height:277" coordorigin="7706,6398" coordsize="0,277" path="m7706,6674l7706,6398e" filled="f" stroked="t" strokeweight=".23666pt" strokecolor="#1C1C1C">
                <v:path arrowok="t"/>
              </v:shape>
            </v:group>
            <v:group style="position:absolute;left:2362;top:6865;width:1505;height:2" coordorigin="2362,6865" coordsize="1505,2">
              <v:shape style="position:absolute;left:2362;top:6865;width:1505;height:2" coordorigin="2362,6865" coordsize="1505,0" path="m2362,6865l3867,6865e" filled="f" stroked="t" strokeweight=".47332pt" strokecolor="#484848">
                <v:path arrowok="t"/>
              </v:shape>
            </v:group>
            <v:group style="position:absolute;left:4913;top:6646;width:2;height:243" coordorigin="4913,6646" coordsize="2,243">
              <v:shape style="position:absolute;left:4913;top:6646;width:2;height:243" coordorigin="4913,6646" coordsize="0,243" path="m4913,6889l4913,6646e" filled="f" stroked="t" strokeweight=".47332pt" strokecolor="#343434">
                <v:path arrowok="t"/>
              </v:shape>
            </v:group>
            <v:group style="position:absolute;left:3602;top:6865;width:8032;height:2" coordorigin="3602,6865" coordsize="8032,2">
              <v:shape style="position:absolute;left:3602;top:6865;width:8032;height:2" coordorigin="3602,6865" coordsize="8032,0" path="m3602,6865l11634,6865e" filled="f" stroked="t" strokeweight=".70998pt" strokecolor="#545454">
                <v:path arrowok="t"/>
              </v:shape>
            </v:group>
            <v:group style="position:absolute;left:7706;top:6674;width:2;height:186" coordorigin="7706,6674" coordsize="2,186">
              <v:shape style="position:absolute;left:7706;top:6674;width:2;height:186" coordorigin="7706,6674" coordsize="0,186" path="m7706,6860l7706,6674e" filled="f" stroked="t" strokeweight=".23666pt" strokecolor="#343434">
                <v:path arrowok="t"/>
              </v:shape>
            </v:group>
            <v:group style="position:absolute;left:11632;top:6646;width:2;height:2155" coordorigin="11632,6646" coordsize="2,2155">
              <v:shape style="position:absolute;left:11632;top:6646;width:2;height:2155" coordorigin="11632,6646" coordsize="0,2155" path="m11632,8801l11632,6646e" filled="f" stroked="t" strokeweight=".70998pt" strokecolor="#A0A0A0">
                <v:path arrowok="t"/>
              </v:shape>
            </v:group>
            <v:group style="position:absolute;left:2367;top:7106;width:2253;height:2" coordorigin="2367,7106" coordsize="2253,2">
              <v:shape style="position:absolute;left:2367;top:7106;width:2253;height:2" coordorigin="2367,7106" coordsize="2253,0" path="m2367,7106l4620,7106e" filled="f" stroked="t" strokeweight=".70998pt" strokecolor="#4F4F4F">
                <v:path arrowok="t"/>
              </v:shape>
            </v:group>
            <v:group style="position:absolute;left:4563;top:7108;width:383;height:2" coordorigin="4563,7108" coordsize="383,2">
              <v:shape style="position:absolute;left:4563;top:7108;width:383;height:2" coordorigin="4563,7108" coordsize="383,0" path="m4563,7108l4946,7108e" filled="f" stroked="t" strokeweight=".47332pt" strokecolor="#343434">
                <v:path arrowok="t"/>
              </v:shape>
            </v:group>
            <v:group style="position:absolute;left:4918;top:6817;width:2;height:296" coordorigin="4918,6817" coordsize="2,296">
              <v:shape style="position:absolute;left:4918;top:6817;width:2;height:296" coordorigin="4918,6817" coordsize="0,296" path="m4918,7113l4918,6817e" filled="f" stroked="t" strokeweight=".70998pt" strokecolor="#444444">
                <v:path arrowok="t"/>
              </v:shape>
            </v:group>
            <v:group style="position:absolute;left:4875;top:7108;width:833;height:2" coordorigin="4875,7108" coordsize="833,2">
              <v:shape style="position:absolute;left:4875;top:7108;width:833;height:2" coordorigin="4875,7108" coordsize="833,0" path="m4875,7108l5708,7108e" filled="f" stroked="t" strokeweight=".70998pt" strokecolor="#545454">
                <v:path arrowok="t"/>
              </v:shape>
            </v:group>
            <v:group style="position:absolute;left:5651;top:7108;width:251;height:2" coordorigin="5651,7108" coordsize="251,2">
              <v:shape style="position:absolute;left:5651;top:7108;width:251;height:2" coordorigin="5651,7108" coordsize="251,0" path="m5651,7108l5902,7108e" filled="f" stroked="t" strokeweight=".47332pt" strokecolor="#232323">
                <v:path arrowok="t"/>
              </v:shape>
            </v:group>
            <v:group style="position:absolute;left:7706;top:6846;width:2;height:257" coordorigin="7706,6846" coordsize="2,257">
              <v:shape style="position:absolute;left:7706;top:6846;width:2;height:257" coordorigin="7706,6846" coordsize="0,257" path="m7706,7103l7706,6846e" filled="f" stroked="t" strokeweight=".23666pt" strokecolor="#575757">
                <v:path arrowok="t"/>
              </v:shape>
            </v:group>
            <v:group style="position:absolute;left:5846;top:7103;width:3261;height:2" coordorigin="5846,7103" coordsize="3261,2">
              <v:shape style="position:absolute;left:5846;top:7103;width:3261;height:2" coordorigin="5846,7103" coordsize="3261,0" path="m5846,7103l9107,7103e" filled="f" stroked="t" strokeweight=".70998pt" strokecolor="#575757">
                <v:path arrowok="t"/>
              </v:shape>
            </v:group>
            <v:group style="position:absolute;left:9050;top:7103;width:251;height:2" coordorigin="9050,7103" coordsize="251,2">
              <v:shape style="position:absolute;left:9050;top:7103;width:251;height:2" coordorigin="9050,7103" coordsize="251,0" path="m9050,7103l9301,7103e" filled="f" stroked="t" strokeweight=".47332pt" strokecolor="#2F2F2F">
                <v:path arrowok="t"/>
              </v:shape>
            </v:group>
            <v:group style="position:absolute;left:9244;top:7103;width:819;height:2" coordorigin="9244,7103" coordsize="819,2">
              <v:shape style="position:absolute;left:9244;top:7103;width:819;height:2" coordorigin="9244,7103" coordsize="819,0" path="m9244,7103l10063,7103e" filled="f" stroked="t" strokeweight=".70998pt" strokecolor="#575757">
                <v:path arrowok="t"/>
              </v:shape>
            </v:group>
            <v:group style="position:absolute;left:10006;top:7103;width:175;height:2" coordorigin="10006,7103" coordsize="175,2">
              <v:shape style="position:absolute;left:10006;top:7103;width:175;height:2" coordorigin="10006,7103" coordsize="175,0" path="m10006,7103l10181,7103e" filled="f" stroked="t" strokeweight=".47332pt" strokecolor="#3B3B3B">
                <v:path arrowok="t"/>
              </v:shape>
            </v:group>
            <v:group style="position:absolute;left:10124;top:7101;width:1515;height:2" coordorigin="10124,7101" coordsize="1515,2">
              <v:shape style="position:absolute;left:10124;top:7101;width:1515;height:2" coordorigin="10124,7101" coordsize="1515,0" path="m10124,7101l11639,7101e" filled="f" stroked="t" strokeweight=".94664pt" strokecolor="#606060">
                <v:path arrowok="t"/>
              </v:shape>
            </v:group>
            <v:group style="position:absolute;left:350;top:7347;width:502;height:2" coordorigin="350,7347" coordsize="502,2">
              <v:shape style="position:absolute;left:350;top:7347;width:502;height:2" coordorigin="350,7347" coordsize="502,0" path="m350,7347l852,7347e" filled="f" stroked="t" strokeweight=".94664pt" strokecolor="#646464">
                <v:path arrowok="t"/>
              </v:shape>
            </v:group>
            <v:group style="position:absolute;left:753;top:7347;width:327;height:2" coordorigin="753,7347" coordsize="327,2">
              <v:shape style="position:absolute;left:753;top:7347;width:327;height:2" coordorigin="753,7347" coordsize="327,0" path="m753,7347l1079,7347e" filled="f" stroked="t" strokeweight=".47332pt" strokecolor="#484848">
                <v:path arrowok="t"/>
              </v:shape>
            </v:group>
            <v:group style="position:absolute;left:1022;top:7347;width:729;height:2" coordorigin="1022,7347" coordsize="729,2">
              <v:shape style="position:absolute;left:1022;top:7347;width:729;height:2" coordorigin="1022,7347" coordsize="729,0" path="m1022,7347l1751,7347e" filled="f" stroked="t" strokeweight=".70998pt" strokecolor="#575757">
                <v:path arrowok="t"/>
              </v:shape>
            </v:group>
            <v:group style="position:absolute;left:1694;top:7347;width:270;height:2" coordorigin="1694,7347" coordsize="270,2">
              <v:shape style="position:absolute;left:1694;top:7347;width:270;height:2" coordorigin="1694,7347" coordsize="270,0" path="m1694,7347l1964,7347e" filled="f" stroked="t" strokeweight=".47332pt" strokecolor="#3F3F3F">
                <v:path arrowok="t"/>
              </v:shape>
            </v:group>
            <v:group style="position:absolute;left:2371;top:7065;width:2;height:558" coordorigin="2371,7065" coordsize="2,558">
              <v:shape style="position:absolute;left:2371;top:7065;width:2;height:558" coordorigin="2371,7065" coordsize="0,558" path="m2371,7623l2371,7065e" filled="f" stroked="t" strokeweight=".70998pt" strokecolor="#3F3F3F">
                <v:path arrowok="t"/>
              </v:shape>
            </v:group>
            <v:group style="position:absolute;left:1907;top:7344;width:3801;height:2" coordorigin="1907,7344" coordsize="3801,2">
              <v:shape style="position:absolute;left:1907;top:7344;width:3801;height:2" coordorigin="1907,7344" coordsize="3801,0" path="m1907,7344l5708,7344e" filled="f" stroked="t" strokeweight=".70998pt" strokecolor="#4F4F4F">
                <v:path arrowok="t"/>
              </v:shape>
            </v:group>
            <v:group style="position:absolute;left:5651;top:7347;width:251;height:2" coordorigin="5651,7347" coordsize="251,2">
              <v:shape style="position:absolute;left:5651;top:7347;width:251;height:2" coordorigin="5651,7347" coordsize="251,0" path="m5651,7347l5902,7347e" filled="f" stroked="t" strokeweight=".47332pt" strokecolor="#2F2F2F">
                <v:path arrowok="t"/>
              </v:shape>
            </v:group>
            <v:group style="position:absolute;left:5846;top:7342;width:3261;height:2" coordorigin="5846,7342" coordsize="3261,2">
              <v:shape style="position:absolute;left:5846;top:7342;width:3261;height:2" coordorigin="5846,7342" coordsize="3261,0" path="m5846,7342l9107,7342e" filled="f" stroked="t" strokeweight=".70998pt" strokecolor="#575757">
                <v:path arrowok="t"/>
              </v:shape>
            </v:group>
            <v:group style="position:absolute;left:9050;top:7342;width:251;height:2" coordorigin="9050,7342" coordsize="251,2">
              <v:shape style="position:absolute;left:9050;top:7342;width:251;height:2" coordorigin="9050,7342" coordsize="251,0" path="m9050,7342l9301,7342e" filled="f" stroked="t" strokeweight=".47332pt" strokecolor="#343434">
                <v:path arrowok="t"/>
              </v:shape>
            </v:group>
            <v:group style="position:absolute;left:9244;top:7342;width:819;height:2" coordorigin="9244,7342" coordsize="819,2">
              <v:shape style="position:absolute;left:9244;top:7342;width:819;height:2" coordorigin="9244,7342" coordsize="819,0" path="m9244,7342l10063,7342e" filled="f" stroked="t" strokeweight=".70998pt" strokecolor="#5B5B5B">
                <v:path arrowok="t"/>
              </v:shape>
            </v:group>
            <v:group style="position:absolute;left:10006;top:7342;width:175;height:2" coordorigin="10006,7342" coordsize="175,2">
              <v:shape style="position:absolute;left:10006;top:7342;width:175;height:2" coordorigin="10006,7342" coordsize="175,0" path="m10006,7342l10181,7342e" filled="f" stroked="t" strokeweight=".47332pt" strokecolor="#343434">
                <v:path arrowok="t"/>
              </v:shape>
            </v:group>
            <v:group style="position:absolute;left:10124;top:7339;width:1510;height:2" coordorigin="10124,7339" coordsize="1510,2">
              <v:shape style="position:absolute;left:10124;top:7339;width:1510;height:2" coordorigin="10124,7339" coordsize="1510,0" path="m10124,7339l11634,7339e" filled="f" stroked="t" strokeweight=".94664pt" strokecolor="#5B5B5B">
                <v:path arrowok="t"/>
              </v:shape>
            </v:group>
            <v:group style="position:absolute;left:355;top:7818;width:724;height:2" coordorigin="355,7818" coordsize="724,2">
              <v:shape style="position:absolute;left:355;top:7818;width:724;height:2" coordorigin="355,7818" coordsize="724,0" path="m355,7818l1079,7818e" filled="f" stroked="t" strokeweight=".47332pt" strokecolor="#4F4F4F">
                <v:path arrowok="t"/>
              </v:shape>
            </v:group>
            <v:group style="position:absolute;left:696;top:7816;width:6058;height:2" coordorigin="696,7816" coordsize="6058,2">
              <v:shape style="position:absolute;left:696;top:7816;width:6058;height:2" coordorigin="696,7816" coordsize="6058,0" path="m696,7816l6754,7816e" filled="f" stroked="t" strokeweight=".70998pt" strokecolor="#575757">
                <v:path arrowok="t"/>
              </v:shape>
            </v:group>
            <v:group style="position:absolute;left:6697;top:7814;width:260;height:2" coordorigin="6697,7814" coordsize="260,2">
              <v:shape style="position:absolute;left:6697;top:7814;width:260;height:2" coordorigin="6697,7814" coordsize="260,0" path="m6697,7814l6958,7814e" filled="f" stroked="t" strokeweight=".47332pt" strokecolor="#1F1F1F">
                <v:path arrowok="t"/>
              </v:shape>
            </v:group>
            <v:group style="position:absolute;left:6901;top:7811;width:4738;height:2" coordorigin="6901,7811" coordsize="4738,2">
              <v:shape style="position:absolute;left:6901;top:7811;width:4738;height:2" coordorigin="6901,7811" coordsize="4738,0" path="m6901,7811l11639,7811e" filled="f" stroked="t" strokeweight=".70998pt" strokecolor="#575757">
                <v:path arrowok="t"/>
              </v:shape>
            </v:group>
            <v:group style="position:absolute;left:360;top:7771;width:2;height:6345" coordorigin="360,7771" coordsize="2,6345">
              <v:shape style="position:absolute;left:360;top:7771;width:2;height:6345" coordorigin="360,7771" coordsize="0,6345" path="m360,14116l360,7771e" filled="f" stroked="t" strokeweight=".47332pt" strokecolor="#676767">
                <v:path arrowok="t"/>
              </v:shape>
            </v:group>
            <v:group style="position:absolute;left:4918;top:7809;width:2;height:501" coordorigin="4918,7809" coordsize="2,501">
              <v:shape style="position:absolute;left:4918;top:7809;width:2;height:501" coordorigin="4918,7809" coordsize="0,501" path="m4918,8310l4918,7809e" filled="f" stroked="t" strokeweight=".94664pt" strokecolor="#5B5B5B">
                <v:path arrowok="t"/>
              </v:shape>
            </v:group>
            <v:group style="position:absolute;left:4908;top:8052;width:3394;height:2" coordorigin="4908,8052" coordsize="3394,2">
              <v:shape style="position:absolute;left:4908;top:8052;width:3394;height:2" coordorigin="4908,8052" coordsize="3394,0" path="m4908,8052l8302,8052e" filled="f" stroked="t" strokeweight=".70998pt" strokecolor="#545454">
                <v:path arrowok="t"/>
              </v:shape>
            </v:group>
            <v:group style="position:absolute;left:8245;top:8050;width:346;height:2" coordorigin="8245,8050" coordsize="346,2">
              <v:shape style="position:absolute;left:8245;top:8050;width:346;height:2" coordorigin="8245,8050" coordsize="346,0" path="m8245,8050l8591,8050e" filled="f" stroked="t" strokeweight=".70998pt" strokecolor="#3B3B3B">
                <v:path arrowok="t"/>
              </v:shape>
            </v:group>
            <v:group style="position:absolute;left:8439;top:8050;width:3200;height:2" coordorigin="8439,8050" coordsize="3200,2">
              <v:shape style="position:absolute;left:8439;top:8050;width:3200;height:2" coordorigin="8439,8050" coordsize="3200,0" path="m8439,8050l11639,8050e" filled="f" stroked="t" strokeweight=".70998pt" strokecolor="#545454">
                <v:path arrowok="t"/>
              </v:shape>
            </v:group>
            <v:group style="position:absolute;left:2374;top:8033;width:2;height:768" coordorigin="2374,8033" coordsize="2,768">
              <v:shape style="position:absolute;left:2374;top:8033;width:2;height:768" coordorigin="2374,8033" coordsize="0,768" path="m2374,8801l2374,8033e" filled="f" stroked="t" strokeweight=".70998pt" strokecolor="#4B4B4B">
                <v:path arrowok="t"/>
              </v:shape>
            </v:group>
            <v:group style="position:absolute;left:4913;top:8288;width:6726;height:2" coordorigin="4913,8288" coordsize="6726,2">
              <v:shape style="position:absolute;left:4913;top:8288;width:6726;height:2" coordorigin="4913,8288" coordsize="6726,0" path="m4913,8288l11639,8288e" filled="f" stroked="t" strokeweight=".70998pt" strokecolor="#545454">
                <v:path arrowok="t"/>
              </v:shape>
            </v:group>
            <v:group style="position:absolute;left:11634;top:8028;width:2;height:3490" coordorigin="11634,8028" coordsize="2,3490">
              <v:shape style="position:absolute;left:11634;top:8028;width:2;height:3490" coordorigin="11634,8028" coordsize="0,3490" path="m11634,11518l11634,8028e" filled="f" stroked="t" strokeweight=".70998pt" strokecolor="#A0A0A0">
                <v:path arrowok="t"/>
              </v:shape>
            </v:group>
            <v:group style="position:absolute;left:350;top:8531;width:5358;height:2" coordorigin="350,8531" coordsize="5358,2">
              <v:shape style="position:absolute;left:350;top:8531;width:5358;height:2" coordorigin="350,8531" coordsize="5358,0" path="m350,8531l5708,8531e" filled="f" stroked="t" strokeweight=".70998pt" strokecolor="#545454">
                <v:path arrowok="t"/>
              </v:shape>
            </v:group>
            <v:group style="position:absolute;left:360;top:8238;width:2;height:386" coordorigin="360,8238" coordsize="2,386">
              <v:shape style="position:absolute;left:360;top:8238;width:2;height:386" coordorigin="360,8238" coordsize="0,386" path="m360,8624l360,8238e" filled="f" stroked="t" strokeweight=".94664pt" strokecolor="#777777">
                <v:path arrowok="t"/>
              </v:shape>
            </v:group>
            <v:group style="position:absolute;left:4932;top:8286;width:2;height:253" coordorigin="4932,8286" coordsize="2,253">
              <v:shape style="position:absolute;left:4932;top:8286;width:2;height:253" coordorigin="4932,8286" coordsize="0,253" path="m4932,8538l4932,8286e" filled="f" stroked="t" strokeweight="1.1833pt" strokecolor="#3F3F3F">
                <v:path arrowok="t"/>
              </v:shape>
            </v:group>
            <v:group style="position:absolute;left:5651;top:8529;width:251;height:2" coordorigin="5651,8529" coordsize="251,2">
              <v:shape style="position:absolute;left:5651;top:8529;width:251;height:2" coordorigin="5651,8529" coordsize="251,0" path="m5651,8529l5902,8529e" filled="f" stroked="t" strokeweight=".47332pt" strokecolor="#2B2B2B">
                <v:path arrowok="t"/>
              </v:shape>
            </v:group>
            <v:group style="position:absolute;left:5846;top:8531;width:369;height:2" coordorigin="5846,8531" coordsize="369,2">
              <v:shape style="position:absolute;left:5846;top:8531;width:369;height:2" coordorigin="5846,8531" coordsize="369,0" path="m5846,8531l6215,8531e" filled="f" stroked="t" strokeweight=".70998pt" strokecolor="#484848">
                <v:path arrowok="t"/>
              </v:shape>
            </v:group>
            <v:group style="position:absolute;left:6158;top:8529;width:596;height:2" coordorigin="6158,8529" coordsize="596,2">
              <v:shape style="position:absolute;left:6158;top:8529;width:596;height:2" coordorigin="6158,8529" coordsize="596,0" path="m6158,8529l6754,8529e" filled="f" stroked="t" strokeweight=".94664pt" strokecolor="#5B5B5B">
                <v:path arrowok="t"/>
              </v:shape>
            </v:group>
            <v:group style="position:absolute;left:6697;top:8529;width:260;height:2" coordorigin="6697,8529" coordsize="260,2">
              <v:shape style="position:absolute;left:6697;top:8529;width:260;height:2" coordorigin="6697,8529" coordsize="260,0" path="m6697,8529l6958,8529e" filled="f" stroked="t" strokeweight=".47332pt" strokecolor="#2B2B2B">
                <v:path arrowok="t"/>
              </v:shape>
            </v:group>
            <v:group style="position:absolute;left:6901;top:8526;width:4738;height:2" coordorigin="6901,8526" coordsize="4738,2">
              <v:shape style="position:absolute;left:6901;top:8526;width:4738;height:2" coordorigin="6901,8526" coordsize="4738,0" path="m6901,8526l11639,8526e" filled="f" stroked="t" strokeweight=".70998pt" strokecolor="#545454">
                <v:path arrowok="t"/>
              </v:shape>
            </v:group>
            <v:group style="position:absolute;left:2374;top:8743;width:2;height:310" coordorigin="2374,8743" coordsize="2,310">
              <v:shape style="position:absolute;left:2374;top:8743;width:2;height:310" coordorigin="2374,8743" coordsize="0,310" path="m2374,9053l2374,8743e" filled="f" stroked="t" strokeweight=".47332pt" strokecolor="#2B2B2B">
                <v:path arrowok="t"/>
              </v:shape>
            </v:group>
            <v:group style="position:absolute;left:2371;top:8996;width:2;height:358" coordorigin="2371,8996" coordsize="2,358">
              <v:shape style="position:absolute;left:2371;top:8996;width:2;height:358" coordorigin="2371,8996" coordsize="0,358" path="m2371,9354l2371,8996e" filled="f" stroked="t" strokeweight=".94664pt" strokecolor="#5B5B5B">
                <v:path arrowok="t"/>
              </v:shape>
            </v:group>
            <v:group style="position:absolute;left:360;top:9332;width:5349;height:2" coordorigin="360,9332" coordsize="5349,2">
              <v:shape style="position:absolute;left:360;top:9332;width:5349;height:2" coordorigin="360,9332" coordsize="5349,0" path="m360,9332l5708,9332e" filled="f" stroked="t" strokeweight=".70998pt" strokecolor="#575757">
                <v:path arrowok="t"/>
              </v:shape>
            </v:group>
            <v:group style="position:absolute;left:5651;top:9335;width:563;height:2" coordorigin="5651,9335" coordsize="563,2">
              <v:shape style="position:absolute;left:5651;top:9335;width:563;height:2" coordorigin="5651,9335" coordsize="563,0" path="m5651,9335l6215,9335e" filled="f" stroked="t" strokeweight=".70998pt" strokecolor="#444444">
                <v:path arrowok="t"/>
              </v:shape>
            </v:group>
            <v:group style="position:absolute;left:6158;top:9330;width:596;height:2" coordorigin="6158,9330" coordsize="596,2">
              <v:shape style="position:absolute;left:6158;top:9330;width:596;height:2" coordorigin="6158,9330" coordsize="596,0" path="m6158,9330l6754,9330e" filled="f" stroked="t" strokeweight=".70998pt" strokecolor="#5B5B5B">
                <v:path arrowok="t"/>
              </v:shape>
            </v:group>
            <v:group style="position:absolute;left:6697;top:9330;width:260;height:2" coordorigin="6697,9330" coordsize="260,2">
              <v:shape style="position:absolute;left:6697;top:9330;width:260;height:2" coordorigin="6697,9330" coordsize="260,0" path="m6697,9330l6958,9330e" filled="f" stroked="t" strokeweight=".47332pt" strokecolor="#282828">
                <v:path arrowok="t"/>
              </v:shape>
            </v:group>
            <v:group style="position:absolute;left:6901;top:9327;width:4738;height:2" coordorigin="6901,9327" coordsize="4738,2">
              <v:shape style="position:absolute;left:6901;top:9327;width:4738;height:2" coordorigin="6901,9327" coordsize="4738,0" path="m6901,9327l11639,9327e" filled="f" stroked="t" strokeweight=".70998pt" strokecolor="#575757">
                <v:path arrowok="t"/>
              </v:shape>
            </v:group>
            <v:group style="position:absolute;left:2343;top:9311;width:2;height:267" coordorigin="2343,9311" coordsize="2,267">
              <v:shape style="position:absolute;left:2343;top:9311;width:2;height:267" coordorigin="2343,9311" coordsize="0,267" path="m2343,9578l2343,9311e" filled="f" stroked="t" strokeweight=".23666pt" strokecolor="#282828">
                <v:path arrowok="t"/>
              </v:shape>
            </v:group>
            <v:group style="position:absolute;left:2374;top:9530;width:2;height:672" coordorigin="2374,9530" coordsize="2,672">
              <v:shape style="position:absolute;left:2374;top:9530;width:2;height:672" coordorigin="2374,9530" coordsize="0,672" path="m2374,10202l2374,9530e" filled="f" stroked="t" strokeweight=".70998pt" strokecolor="#4F4F4F">
                <v:path arrowok="t"/>
              </v:shape>
            </v:group>
            <v:group style="position:absolute;left:360;top:10178;width:450;height:2" coordorigin="360,10178" coordsize="450,2">
              <v:shape style="position:absolute;left:360;top:10178;width:450;height:2" coordorigin="360,10178" coordsize="450,0" path="m360,10178l809,10178e" filled="f" stroked="t" strokeweight=".94664pt" strokecolor="#575757">
                <v:path arrowok="t"/>
              </v:shape>
            </v:group>
            <v:group style="position:absolute;left:753;top:10178;width:327;height:2" coordorigin="753,10178" coordsize="327,2">
              <v:shape style="position:absolute;left:753;top:10178;width:327;height:2" coordorigin="753,10178" coordsize="327,0" path="m753,10178l1079,10178e" filled="f" stroked="t" strokeweight=".47332pt" strokecolor="#343434">
                <v:path arrowok="t"/>
              </v:shape>
            </v:group>
            <v:group style="position:absolute;left:1022;top:10174;width:10617;height:2" coordorigin="1022,10174" coordsize="10617,2">
              <v:shape style="position:absolute;left:1022;top:10174;width:10617;height:2" coordorigin="1022,10174" coordsize="10617,0" path="m1022,10174l11639,10174e" filled="f" stroked="t" strokeweight=".70998pt" strokecolor="#545454">
                <v:path arrowok="t"/>
              </v:shape>
            </v:group>
            <v:group style="position:absolute;left:376;top:10131;width:2;height:334" coordorigin="376,10131" coordsize="2,334">
              <v:shape style="position:absolute;left:376;top:10131;width:2;height:334" coordorigin="376,10131" coordsize="0,334" path="m376,10464l376,10131e" filled="f" stroked="t" strokeweight=".94664pt" strokecolor="#5B5B5B">
                <v:path arrowok="t"/>
              </v:shape>
            </v:group>
            <v:group style="position:absolute;left:2343;top:10159;width:2;height:277" coordorigin="2343,10159" coordsize="2,277">
              <v:shape style="position:absolute;left:2343;top:10159;width:2;height:277" coordorigin="2343,10159" coordsize="0,277" path="m2343,10436l2343,10159e" filled="f" stroked="t" strokeweight=".23666pt" strokecolor="#575757">
                <v:path arrowok="t"/>
              </v:shape>
            </v:group>
            <v:group style="position:absolute;left:360;top:10417;width:7374;height:2" coordorigin="360,10417" coordsize="7374,2">
              <v:shape style="position:absolute;left:360;top:10417;width:7374;height:2" coordorigin="360,10417" coordsize="7374,0" path="m360,10417l7734,10417e" filled="f" stroked="t" strokeweight=".70998pt" strokecolor="#545454">
                <v:path arrowok="t"/>
              </v:shape>
            </v:group>
            <v:group style="position:absolute;left:7677;top:10410;width:625;height:2" coordorigin="7677,10410" coordsize="625,2">
              <v:shape style="position:absolute;left:7677;top:10410;width:625;height:2" coordorigin="7677,10410" coordsize="625,0" path="m7677,10410l8302,10410e" filled="f" stroked="t" strokeweight=".70998pt" strokecolor="#444444">
                <v:path arrowok="t"/>
              </v:shape>
            </v:group>
            <v:group style="position:absolute;left:7952;top:10407;width:3687;height:2" coordorigin="7952,10407" coordsize="3687,2">
              <v:shape style="position:absolute;left:7952;top:10407;width:3687;height:2" coordorigin="7952,10407" coordsize="3687,0" path="m7952,10407l11639,10407e" filled="f" stroked="t" strokeweight=".70998pt" strokecolor="#575757">
                <v:path arrowok="t"/>
              </v:shape>
            </v:group>
            <v:group style="position:absolute;left:367;top:10379;width:2;height:300" coordorigin="367,10379" coordsize="2,300">
              <v:shape style="position:absolute;left:367;top:10379;width:2;height:300" coordorigin="367,10379" coordsize="0,300" path="m367,10679l367,10379e" filled="f" stroked="t" strokeweight=".94664pt" strokecolor="#777777">
                <v:path arrowok="t"/>
              </v:shape>
            </v:group>
            <v:group style="position:absolute;left:2374;top:10393;width:2;height:529" coordorigin="2374,10393" coordsize="2,529">
              <v:shape style="position:absolute;left:2374;top:10393;width:2;height:529" coordorigin="2374,10393" coordsize="0,529" path="m2374,10922l2374,10393e" filled="f" stroked="t" strokeweight=".47332pt" strokecolor="#606060">
                <v:path arrowok="t"/>
              </v:shape>
            </v:group>
            <v:group style="position:absolute;left:355;top:10657;width:4265;height:2" coordorigin="355,10657" coordsize="4265,2">
              <v:shape style="position:absolute;left:355;top:10657;width:4265;height:2" coordorigin="355,10657" coordsize="4265,0" path="m355,10657l4620,10657e" filled="f" stroked="t" strokeweight=".70998pt" strokecolor="#545454">
                <v:path arrowok="t"/>
              </v:shape>
            </v:group>
            <v:group style="position:absolute;left:4563;top:10655;width:374;height:2" coordorigin="4563,10655" coordsize="374,2">
              <v:shape style="position:absolute;left:4563;top:10655;width:374;height:2" coordorigin="4563,10655" coordsize="374,0" path="m4563,10655l4937,10655e" filled="f" stroked="t" strokeweight=".47332pt" strokecolor="#343434">
                <v:path arrowok="t"/>
              </v:shape>
            </v:group>
            <v:group style="position:absolute;left:4880;top:10655;width:828;height:2" coordorigin="4880,10655" coordsize="828,2">
              <v:shape style="position:absolute;left:4880;top:10655;width:828;height:2" coordorigin="4880,10655" coordsize="828,0" path="m4880,10655l5708,10655e" filled="f" stroked="t" strokeweight=".70998pt" strokecolor="#5B5B5B">
                <v:path arrowok="t"/>
              </v:shape>
            </v:group>
            <v:group style="position:absolute;left:5651;top:10655;width:251;height:2" coordorigin="5651,10655" coordsize="251,2">
              <v:shape style="position:absolute;left:5651;top:10655;width:251;height:2" coordorigin="5651,10655" coordsize="251,0" path="m5651,10655l5902,10655e" filled="f" stroked="t" strokeweight=".47332pt" strokecolor="#282828">
                <v:path arrowok="t"/>
              </v:shape>
            </v:group>
            <v:group style="position:absolute;left:5846;top:10653;width:3261;height:2" coordorigin="5846,10653" coordsize="3261,2">
              <v:shape style="position:absolute;left:5846;top:10653;width:3261;height:2" coordorigin="5846,10653" coordsize="3261,0" path="m5846,10653l9107,10653e" filled="f" stroked="t" strokeweight=".70998pt" strokecolor="#545454">
                <v:path arrowok="t"/>
              </v:shape>
            </v:group>
            <v:group style="position:absolute;left:9050;top:10650;width:251;height:2" coordorigin="9050,10650" coordsize="251,2">
              <v:shape style="position:absolute;left:9050;top:10650;width:251;height:2" coordorigin="9050,10650" coordsize="251,0" path="m9050,10650l9301,10650e" filled="f" stroked="t" strokeweight=".47332pt" strokecolor="#282828">
                <v:path arrowok="t"/>
              </v:shape>
            </v:group>
            <v:group style="position:absolute;left:9244;top:10650;width:819;height:2" coordorigin="9244,10650" coordsize="819,2">
              <v:shape style="position:absolute;left:9244;top:10650;width:819;height:2" coordorigin="9244,10650" coordsize="819,0" path="m9244,10650l10063,10650e" filled="f" stroked="t" strokeweight=".70998pt" strokecolor="#545454">
                <v:path arrowok="t"/>
              </v:shape>
            </v:group>
            <v:group style="position:absolute;left:10006;top:10650;width:175;height:2" coordorigin="10006,10650" coordsize="175,2">
              <v:shape style="position:absolute;left:10006;top:10650;width:175;height:2" coordorigin="10006,10650" coordsize="175,0" path="m10006,10650l10181,10650e" filled="f" stroked="t" strokeweight=".47332pt" strokecolor="#2F2F2F">
                <v:path arrowok="t"/>
              </v:shape>
            </v:group>
            <v:group style="position:absolute;left:10124;top:10648;width:1515;height:2" coordorigin="10124,10648" coordsize="1515,2">
              <v:shape style="position:absolute;left:10124;top:10648;width:1515;height:2" coordorigin="10124,10648" coordsize="1515,0" path="m10124,10648l11639,10648e" filled="f" stroked="t" strokeweight=".94664pt" strokecolor="#5B5B5B">
                <v:path arrowok="t"/>
              </v:shape>
            </v:group>
            <v:group style="position:absolute;left:369;top:10607;width:2;height:315" coordorigin="369,10607" coordsize="2,315">
              <v:shape style="position:absolute;left:369;top:10607;width:2;height:315" coordorigin="369,10607" coordsize="0,315" path="m369,10922l369,10607e" filled="f" stroked="t" strokeweight=".47332pt" strokecolor="#575757">
                <v:path arrowok="t"/>
              </v:shape>
            </v:group>
            <v:group style="position:absolute;left:11606;top:10636;width:2;height:257" coordorigin="11606,10636" coordsize="2,257">
              <v:shape style="position:absolute;left:11606;top:10636;width:2;height:257" coordorigin="11606,10636" coordsize="0,257" path="m11606,10893l11606,10636e" filled="f" stroked="t" strokeweight=".23666pt" strokecolor="#5B5B5B">
                <v:path arrowok="t"/>
              </v:shape>
            </v:group>
            <v:group style="position:absolute;left:360;top:11134;width:2490;height:2" coordorigin="360,11134" coordsize="2490,2">
              <v:shape style="position:absolute;left:360;top:11134;width:2490;height:2" coordorigin="360,11134" coordsize="2490,0" path="m360,11134l2849,11134e" filled="f" stroked="t" strokeweight=".70998pt" strokecolor="#545454">
                <v:path arrowok="t"/>
              </v:shape>
            </v:group>
            <v:group style="position:absolute;left:2343;top:10893;width:2;height:496" coordorigin="2343,10893" coordsize="2,496">
              <v:shape style="position:absolute;left:2343;top:10893;width:2;height:496" coordorigin="2343,10893" coordsize="0,496" path="m2343,11389l2343,10893e" filled="f" stroked="t" strokeweight=".23666pt" strokecolor="#606060">
                <v:path arrowok="t"/>
              </v:shape>
            </v:group>
            <v:group style="position:absolute;left:2793;top:11132;width:506;height:2" coordorigin="2793,11132" coordsize="506,2">
              <v:shape style="position:absolute;left:2793;top:11132;width:506;height:2" coordorigin="2793,11132" coordsize="506,0" path="m2793,11132l3299,11132e" filled="f" stroked="t" strokeweight=".47332pt" strokecolor="#3F3F3F">
                <v:path arrowok="t"/>
              </v:shape>
            </v:group>
            <v:group style="position:absolute;left:3242;top:11132;width:454;height:2" coordorigin="3242,11132" coordsize="454,2">
              <v:shape style="position:absolute;left:3242;top:11132;width:454;height:2" coordorigin="3242,11132" coordsize="454,0" path="m3242,11132l3697,11132e" filled="f" stroked="t" strokeweight=".94664pt" strokecolor="#575757">
                <v:path arrowok="t"/>
              </v:shape>
            </v:group>
            <v:group style="position:absolute;left:3640;top:11132;width:227;height:2" coordorigin="3640,11132" coordsize="227,2">
              <v:shape style="position:absolute;left:3640;top:11132;width:227;height:2" coordorigin="3640,11132" coordsize="227,0" path="m3640,11132l3867,11132e" filled="f" stroked="t" strokeweight=".47332pt" strokecolor="#2F2F2F">
                <v:path arrowok="t"/>
              </v:shape>
            </v:group>
            <v:group style="position:absolute;left:3810;top:11127;width:7829;height:2" coordorigin="3810,11127" coordsize="7829,2">
              <v:shape style="position:absolute;left:3810;top:11127;width:7829;height:2" coordorigin="3810,11127" coordsize="7829,0" path="m3810,11127l11639,11127e" filled="f" stroked="t" strokeweight=".70998pt" strokecolor="#545454">
                <v:path arrowok="t"/>
              </v:shape>
            </v:group>
            <v:group style="position:absolute;left:11606;top:10893;width:2;height:234" coordorigin="11606,10893" coordsize="2,234">
              <v:shape style="position:absolute;left:11606;top:10893;width:2;height:234" coordorigin="11606,10893" coordsize="0,234" path="m11606,11127l11606,10893e" filled="f" stroked="t" strokeweight=".23666pt" strokecolor="#1C1C1C">
                <v:path arrowok="t"/>
              </v:shape>
            </v:group>
            <v:group style="position:absolute;left:369;top:11373;width:4312;height:2" coordorigin="369,11373" coordsize="4312,2">
              <v:shape style="position:absolute;left:369;top:11373;width:4312;height:2" coordorigin="369,11373" coordsize="4312,0" path="m369,11373l4681,11373e" filled="f" stroked="t" strokeweight=".70998pt" strokecolor="#545454">
                <v:path arrowok="t"/>
              </v:shape>
            </v:group>
            <v:group style="position:absolute;left:4563;top:11370;width:374;height:2" coordorigin="4563,11370" coordsize="374,2">
              <v:shape style="position:absolute;left:4563;top:11370;width:374;height:2" coordorigin="4563,11370" coordsize="374,0" path="m4563,11370l4937,11370e" filled="f" stroked="t" strokeweight=".47332pt" strokecolor="#3F3F3F">
                <v:path arrowok="t"/>
              </v:shape>
            </v:group>
            <v:group style="position:absolute;left:4880;top:11370;width:828;height:2" coordorigin="4880,11370" coordsize="828,2">
              <v:shape style="position:absolute;left:4880;top:11370;width:828;height:2" coordorigin="4880,11370" coordsize="828,0" path="m4880,11370l5708,11370e" filled="f" stroked="t" strokeweight=".70998pt" strokecolor="#4F4F4F">
                <v:path arrowok="t"/>
              </v:shape>
            </v:group>
            <v:group style="position:absolute;left:5651;top:11370;width:251;height:2" coordorigin="5651,11370" coordsize="251,2">
              <v:shape style="position:absolute;left:5651;top:11370;width:251;height:2" coordorigin="5651,11370" coordsize="251,0" path="m5651,11370l5902,11370e" filled="f" stroked="t" strokeweight=".47332pt" strokecolor="#383838">
                <v:path arrowok="t"/>
              </v:shape>
            </v:group>
            <v:group style="position:absolute;left:5831;top:11365;width:5808;height:2" coordorigin="5831,11365" coordsize="5808,2">
              <v:shape style="position:absolute;left:5831;top:11365;width:5808;height:2" coordorigin="5831,11365" coordsize="5808,0" path="m5831,11365l11639,11365e" filled="f" stroked="t" strokeweight=".70998pt" strokecolor="#575757">
                <v:path arrowok="t"/>
              </v:shape>
            </v:group>
            <v:group style="position:absolute;left:379;top:11346;width:2;height:4996" coordorigin="379,11346" coordsize="2,4996">
              <v:shape style="position:absolute;left:379;top:11346;width:2;height:4996" coordorigin="379,11346" coordsize="0,4996" path="m379,16343l379,11346e" filled="f" stroked="t" strokeweight=".70998pt" strokecolor="#6B6B6B">
                <v:path arrowok="t"/>
              </v:shape>
            </v:group>
            <v:group style="position:absolute;left:1051;top:11375;width:2;height:715" coordorigin="1051,11375" coordsize="2,715">
              <v:shape style="position:absolute;left:1051;top:11375;width:2;height:715" coordorigin="1051,11375" coordsize="0,715" path="m1051,12090l1051,11375e" filled="f" stroked="t" strokeweight=".23666pt" strokecolor="#646464">
                <v:path arrowok="t"/>
              </v:shape>
            </v:group>
            <v:group style="position:absolute;left:1730;top:11365;width:2;height:1440" coordorigin="1730,11365" coordsize="2,1440">
              <v:shape style="position:absolute;left:1730;top:11365;width:2;height:1440" coordorigin="1730,11365" coordsize="0,1440" path="m1730,12805l1730,11365e" filled="f" stroked="t" strokeweight=".70998pt" strokecolor="#4F4F4F">
                <v:path arrowok="t"/>
              </v:shape>
            </v:group>
            <v:group style="position:absolute;left:2343;top:11375;width:2;height:715" coordorigin="2343,11375" coordsize="2,715">
              <v:shape style="position:absolute;left:2343;top:11375;width:2;height:715" coordorigin="2343,11375" coordsize="0,715" path="m2343,12090l2343,11375e" filled="f" stroked="t" strokeweight=".23666pt" strokecolor="#3B3B3B">
                <v:path arrowok="t"/>
              </v:shape>
            </v:group>
            <v:group style="position:absolute;left:364;top:11611;width:5344;height:2" coordorigin="364,11611" coordsize="5344,2">
              <v:shape style="position:absolute;left:364;top:11611;width:5344;height:2" coordorigin="364,11611" coordsize="5344,0" path="m364,11611l5708,11611e" filled="f" stroked="t" strokeweight=".70998pt" strokecolor="#575757">
                <v:path arrowok="t"/>
              </v:shape>
            </v:group>
            <v:group style="position:absolute;left:5651;top:11609;width:251;height:2" coordorigin="5651,11609" coordsize="251,2">
              <v:shape style="position:absolute;left:5651;top:11609;width:251;height:2" coordorigin="5651,11609" coordsize="251,0" path="m5651,11609l5902,11609e" filled="f" stroked="t" strokeweight=".47332pt" strokecolor="#282828">
                <v:path arrowok="t"/>
              </v:shape>
            </v:group>
            <v:group style="position:absolute;left:7322;top:11375;width:2;height:715" coordorigin="7322,11375" coordsize="2,715">
              <v:shape style="position:absolute;left:7322;top:11375;width:2;height:715" coordorigin="7322,11375" coordsize="0,715" path="m7322,12090l7322,11375e" filled="f" stroked="t" strokeweight=".23666pt" strokecolor="#383838">
                <v:path arrowok="t"/>
              </v:shape>
            </v:group>
            <v:group style="position:absolute;left:5846;top:11604;width:5793;height:2" coordorigin="5846,11604" coordsize="5793,2">
              <v:shape style="position:absolute;left:5846;top:11604;width:5793;height:2" coordorigin="5846,11604" coordsize="5793,0" path="m5846,11604l11639,11604e" filled="f" stroked="t" strokeweight=".70998pt" strokecolor="#575757">
                <v:path arrowok="t"/>
              </v:shape>
            </v:group>
            <v:group style="position:absolute;left:11637;top:11175;width:2;height:1831" coordorigin="11637,11175" coordsize="2,1831">
              <v:shape style="position:absolute;left:11637;top:11175;width:2;height:1831" coordorigin="11637,11175" coordsize="0,1831" path="m11637,13005l11637,11175e" filled="f" stroked="t" strokeweight=".70998pt" strokecolor="#B8B8B8">
                <v:path arrowok="t"/>
              </v:shape>
            </v:group>
            <v:group style="position:absolute;left:11606;top:11589;width:2;height:501" coordorigin="11606,11589" coordsize="2,501">
              <v:shape style="position:absolute;left:11606;top:11589;width:2;height:501" coordorigin="11606,11589" coordsize="0,501" path="m11606,12090l11606,11589e" filled="f" stroked="t" strokeweight=".23666pt" strokecolor="#232323">
                <v:path arrowok="t"/>
              </v:shape>
            </v:group>
            <v:group style="position:absolute;left:374;top:12061;width:2;height:286" coordorigin="374,12061" coordsize="2,286">
              <v:shape style="position:absolute;left:374;top:12061;width:2;height:286" coordorigin="374,12061" coordsize="0,286" path="m374,12347l374,12061e" filled="f" stroked="t" strokeweight=".47332pt" strokecolor="#4F4F4F">
                <v:path arrowok="t"/>
              </v:shape>
            </v:group>
            <v:group style="position:absolute;left:1051;top:12090;width:2;height:1521" coordorigin="1051,12090" coordsize="2,1521">
              <v:shape style="position:absolute;left:1051;top:12090;width:2;height:1521" coordorigin="1051,12090" coordsize="0,1521" path="m1051,13611l1051,12090e" filled="f" stroked="t" strokeweight=".23666pt" strokecolor="#000000">
                <v:path arrowok="t"/>
              </v:shape>
            </v:group>
            <v:group style="position:absolute;left:2343;top:12090;width:2;height:1521" coordorigin="2343,12090" coordsize="2,1521">
              <v:shape style="position:absolute;left:2343;top:12090;width:2;height:1521" coordorigin="2343,12090" coordsize="0,1521" path="m2343,13611l2343,12090e" filled="f" stroked="t" strokeweight=".23666pt" strokecolor="#000000">
                <v:path arrowok="t"/>
              </v:shape>
            </v:group>
            <v:group style="position:absolute;left:7322;top:12090;width:2;height:3776" coordorigin="7322,12090" coordsize="2,3776">
              <v:shape style="position:absolute;left:7322;top:12090;width:2;height:3776" coordorigin="7322,12090" coordsize="0,3776" path="m7322,15866l7322,12090e" filled="f" stroked="t" strokeweight=".23666pt" strokecolor="#000000">
                <v:path arrowok="t"/>
              </v:shape>
            </v:group>
            <v:group style="position:absolute;left:11606;top:12319;width:2;height:3547" coordorigin="11606,12319" coordsize="2,3547">
              <v:shape style="position:absolute;left:11606;top:12319;width:2;height:3547" coordorigin="11606,12319" coordsize="0,3547" path="m11606,15866l11606,12319e" filled="f" stroked="t" strokeweight=".23666pt" strokecolor="#000000">
                <v:path arrowok="t"/>
              </v:shape>
            </v:group>
            <v:group style="position:absolute;left:1732;top:12748;width:2;height:248" coordorigin="1732,12748" coordsize="2,248">
              <v:shape style="position:absolute;left:1732;top:12748;width:2;height:248" coordorigin="1732,12748" coordsize="0,248" path="m1732,12996l1732,12748e" filled="f" stroked="t" strokeweight=".47332pt" strokecolor="#383838">
                <v:path arrowok="t"/>
              </v:shape>
            </v:group>
            <v:group style="position:absolute;left:1735;top:12939;width:2;height:1044" coordorigin="1735,12939" coordsize="2,1044">
              <v:shape style="position:absolute;left:1735;top:12939;width:2;height:1044" coordorigin="1735,12939" coordsize="0,1044" path="m1735,13983l1735,12939e" filled="f" stroked="t" strokeweight=".70998pt" strokecolor="#545454">
                <v:path arrowok="t"/>
              </v:shape>
            </v:group>
            <v:group style="position:absolute;left:379;top:13582;width:2;height:129" coordorigin="379,13582" coordsize="2,129">
              <v:shape style="position:absolute;left:379;top:13582;width:2;height:129" coordorigin="379,13582" coordsize="0,129" path="m379,13711l379,13582e" filled="f" stroked="t" strokeweight=".47332pt" strokecolor="#4B4B4B">
                <v:path arrowok="t"/>
              </v:shape>
            </v:group>
            <v:group style="position:absolute;left:374;top:13685;width:2002;height:2" coordorigin="374,13685" coordsize="2002,2">
              <v:shape style="position:absolute;left:374;top:13685;width:2002;height:2" coordorigin="374,13685" coordsize="2002,0" path="m374,13685l2376,13685e" filled="f" stroked="t" strokeweight=".94664pt" strokecolor="#5B5B5B">
                <v:path arrowok="t"/>
              </v:shape>
            </v:group>
            <v:group style="position:absolute;left:1051;top:13611;width:2;height:286" coordorigin="1051,13611" coordsize="2,286">
              <v:shape style="position:absolute;left:1051;top:13611;width:2;height:286" coordorigin="1051,13611" coordsize="0,286" path="m1051,13897l1051,13611e" filled="f" stroked="t" strokeweight=".23666pt" strokecolor="#646464">
                <v:path arrowok="t"/>
              </v:shape>
            </v:group>
            <v:group style="position:absolute;left:2343;top:13611;width:2;height:286" coordorigin="2343,13611" coordsize="2,286">
              <v:shape style="position:absolute;left:2343;top:13611;width:2;height:286" coordorigin="2343,13611" coordsize="0,286" path="m2343,13897l2343,13611e" filled="f" stroked="t" strokeweight=".23666pt" strokecolor="#2F2F2F">
                <v:path arrowok="t"/>
              </v:shape>
            </v:group>
            <v:group style="position:absolute;left:1051;top:13897;width:2;height:2450" coordorigin="1051,13897" coordsize="2,2450">
              <v:shape style="position:absolute;left:1051;top:13897;width:2;height:2450" coordorigin="1051,13897" coordsize="0,2450" path="m1051,16347l1051,13897e" filled="f" stroked="t" strokeweight=".23666pt" strokecolor="#000000">
                <v:path arrowok="t"/>
              </v:shape>
            </v:group>
            <v:group style="position:absolute;left:2343;top:13897;width:2;height:2450" coordorigin="2343,13897" coordsize="2,2450">
              <v:shape style="position:absolute;left:2343;top:13897;width:2;height:2450" coordorigin="2343,13897" coordsize="0,2450" path="m2343,16347l2343,13897e" filled="f" stroked="t" strokeweight=".23666pt" strokecolor="#000000">
                <v:path arrowok="t"/>
              </v:shape>
            </v:group>
            <v:group style="position:absolute;left:1737;top:13925;width:2;height:477" coordorigin="1737,13925" coordsize="2,477">
              <v:shape style="position:absolute;left:1737;top:13925;width:2;height:477" coordorigin="1737,13925" coordsize="0,477" path="m1737,14402l1737,13925e" filled="f" stroked="t" strokeweight=".47332pt" strokecolor="#343434">
                <v:path arrowok="t"/>
              </v:shape>
            </v:group>
            <v:group style="position:absolute;left:383;top:14102;width:2;height:300" coordorigin="383,14102" coordsize="2,300">
              <v:shape style="position:absolute;left:383;top:14102;width:2;height:300" coordorigin="383,14102" coordsize="0,300" path="m383,14402l383,14102e" filled="f" stroked="t" strokeweight=".47332pt" strokecolor="#444444">
                <v:path arrowok="t"/>
              </v:shape>
            </v:group>
            <v:group style="position:absolute;left:1742;top:14345;width:2;height:1692" coordorigin="1742,14345" coordsize="2,1692">
              <v:shape style="position:absolute;left:1742;top:14345;width:2;height:1692" coordorigin="1742,14345" coordsize="0,1692" path="m1742,16037l1742,14345e" filled="f" stroked="t" strokeweight=".70998pt" strokecolor="#575757">
                <v:path arrowok="t"/>
              </v:shape>
            </v:group>
            <v:group style="position:absolute;left:386;top:14402;width:2;height:1969" coordorigin="386,14402" coordsize="2,1969">
              <v:shape style="position:absolute;left:386;top:14402;width:2;height:1969" coordorigin="386,14402" coordsize="0,1969" path="m386,16371l386,14402e" filled="f" stroked="t" strokeweight=".70998pt" strokecolor="#707070">
                <v:path arrowok="t"/>
              </v:shape>
            </v:group>
            <v:group style="position:absolute;left:388;top:16362;width:601;height:2" coordorigin="388,16362" coordsize="601,2">
              <v:shape style="position:absolute;left:388;top:16362;width:601;height:2" coordorigin="388,16362" coordsize="601,0" path="m388,16362l989,16362e" filled="f" stroked="t" strokeweight=".94664pt" strokecolor="#7C7C7C">
                <v:path arrowok="t"/>
              </v:shape>
            </v:group>
            <v:group style="position:absolute;left:388;top:16366;width:5836;height:2" coordorigin="388,16366" coordsize="5836,2">
              <v:shape style="position:absolute;left:388;top:16366;width:5836;height:2" coordorigin="388,16366" coordsize="5836,0" path="m388,16366l6224,16366e" filled="f" stroked="t" strokeweight=".70998pt" strokecolor="#676767">
                <v:path arrowok="t"/>
              </v:shape>
            </v:group>
            <v:group style="position:absolute;left:1744;top:15656;width:2;height:710" coordorigin="1744,15656" coordsize="2,710">
              <v:shape style="position:absolute;left:1744;top:15656;width:2;height:710" coordorigin="1744,15656" coordsize="0,710" path="m1744,16366l1744,15656e" filled="f" stroked="t" strokeweight=".47332pt" strokecolor="#545454">
                <v:path arrowok="t"/>
              </v:shape>
            </v:group>
            <v:group style="position:absolute;left:1221;top:16357;width:10446;height:2" coordorigin="1221,16357" coordsize="10446,2">
              <v:shape style="position:absolute;left:1221;top:16357;width:10446;height:2" coordorigin="1221,16357" coordsize="10446,0" path="m1221,16357l11667,16357e" filled="f" stroked="t" strokeweight=".70998pt" strokecolor="#606060">
                <v:path arrowok="t"/>
              </v:shape>
            </v:group>
            <v:group style="position:absolute;left:6158;top:16350;width:596;height:2" coordorigin="6158,16350" coordsize="596,2">
              <v:shape style="position:absolute;left:6158;top:16350;width:596;height:2" coordorigin="6158,16350" coordsize="596,0" path="m6158,16350l6754,16350e" filled="f" stroked="t" strokeweight=".47332pt" strokecolor="#4B4B4B">
                <v:path arrowok="t"/>
              </v:shape>
            </v:group>
            <v:group style="position:absolute;left:7322;top:15866;width:2;height:482" coordorigin="7322,15866" coordsize="2,482">
              <v:shape style="position:absolute;left:7322;top:15866;width:2;height:482" coordorigin="7322,15866" coordsize="0,482" path="m7322,16347l7322,15866e" filled="f" stroked="t" strokeweight=".23666pt" strokecolor="#343434">
                <v:path arrowok="t"/>
              </v:shape>
            </v:group>
            <v:group style="position:absolute;left:1022;top:16352;width:10645;height:2" coordorigin="1022,16352" coordsize="10645,2">
              <v:shape style="position:absolute;left:1022;top:16352;width:10645;height:2" coordorigin="1022,16352" coordsize="10645,0" path="m1022,16352l11667,16352e" filled="f" stroked="t" strokeweight=".70998pt" strokecolor="#646464">
                <v:path arrowok="t"/>
              </v:shape>
            </v:group>
            <v:group style="position:absolute;left:11606;top:15866;width:2;height:482" coordorigin="11606,15866" coordsize="2,482">
              <v:shape style="position:absolute;left:11606;top:15866;width:2;height:482" coordorigin="11606,15866" coordsize="0,482" path="m11606,16347l11606,15866e" filled="f" stroked="t" strokeweight=".23666pt" strokecolor="#5B5B5B">
                <v:path arrowok="t"/>
              </v:shape>
            </v:group>
            <w10:wrap type="none"/>
          </v:group>
        </w:pict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9" w:after="0" w:line="240" w:lineRule="auto"/>
        <w:ind w:left="116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8A8C8C"/>
          <w:spacing w:val="0"/>
          <w:w w:val="120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40" w:right="140"/>
        </w:sectPr>
      </w:pPr>
      <w:rPr/>
    </w:p>
    <w:p>
      <w:pPr>
        <w:spacing w:before="57" w:after="0" w:line="223" w:lineRule="auto"/>
        <w:ind w:left="632" w:right="-152" w:firstLine="27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v:group style="position:absolute;margin-left:54.974491pt;margin-top:6.245702pt;width:525.232478pt;height:76.730408pt;mso-position-horizontal-relative:page;mso-position-vertical-relative:paragraph;z-index:-15940" coordorigin="1099,125" coordsize="10505,1535">
            <v:group style="position:absolute;left:1104;top:142;width:10495;height:2" coordorigin="1104,142" coordsize="10495,2">
              <v:shape style="position:absolute;left:1104;top:142;width:10495;height:2" coordorigin="1104,142" coordsize="10495,0" path="m1104,142l11599,142e" filled="f" stroked="t" strokeweight=".47597pt" strokecolor="#6B6B6B">
                <v:path arrowok="t"/>
              </v:shape>
            </v:group>
            <v:group style="position:absolute;left:2294;top:132;width:2;height:1511" coordorigin="2294,132" coordsize="2,1511">
              <v:shape style="position:absolute;left:2294;top:132;width:2;height:1511" coordorigin="2294,132" coordsize="0,1511" path="m2294,1643l2294,132e" filled="f" stroked="t" strokeweight=".713954pt" strokecolor="#545454">
                <v:path arrowok="t"/>
              </v:shape>
            </v:group>
            <v:group style="position:absolute;left:9058;top:142;width:2;height:1511" coordorigin="9058,142" coordsize="2,1511">
              <v:shape style="position:absolute;left:9058;top:142;width:2;height:1511" coordorigin="9058,142" coordsize="0,1511" path="m9058,1652l9058,142e" filled="f" stroked="t" strokeweight=".713954pt" strokecolor="#646464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88"/>
          <w:szCs w:val="88"/>
          <w:color w:val="262626"/>
          <w:spacing w:val="-392"/>
          <w:w w:val="160"/>
          <w:b/>
          <w:bCs/>
          <w:i/>
          <w:position w:val="13"/>
        </w:rPr>
        <w:t>l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21"/>
          <w:position w:val="0"/>
        </w:rPr>
        <w:t>IZMIR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21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2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2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15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8" w:lineRule="exact"/>
        <w:ind w:left="500" w:right="4443" w:firstLine="-105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shape style="position:absolute;margin-left:490.559998pt;margin-top:-5.920431pt;width:52.799999pt;height:48.959999pt;mso-position-horizontal-relative:page;mso-position-vertical-relative:paragraph;z-index:-15944" type="#_x0000_t75">
            <v:imagedata r:id="rId5" o:title=""/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96"/>
        </w:rPr>
        <w:t>BÜYÜKŞEHİR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22"/>
          <w:w w:val="9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100"/>
        </w:rPr>
        <w:t>BELEDİYESİ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100"/>
        </w:rPr>
        <w:t>BAŞKANLlCil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7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2" w:after="0" w:line="248" w:lineRule="exact"/>
        <w:ind w:left="1161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B3B3B"/>
          <w:w w:val="93"/>
          <w:position w:val="-1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100"/>
          <w:position w:val="-1"/>
        </w:rPr>
        <w:t>ANGIN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100"/>
          <w:position w:val="-1"/>
        </w:rPr>
        <w:t>RAPORU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00" w:bottom="280" w:left="120" w:right="180"/>
          <w:cols w:num="2" w:equalWidth="0">
            <w:col w:w="1653" w:space="1673"/>
            <w:col w:w="8294"/>
          </w:cols>
        </w:sectPr>
      </w:pPr>
      <w:rPr/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6.062384" w:type="dxa"/>
      </w:tblPr>
      <w:tblGrid/>
      <w:tr>
        <w:trPr>
          <w:trHeight w:val="239" w:hRule="exact"/>
        </w:trPr>
        <w:tc>
          <w:tcPr>
            <w:tcW w:w="1209" w:type="dxa"/>
            <w:tcBorders>
              <w:top w:val="single" w:sz="5.711632" w:space="0" w:color="6B6B6B"/>
              <w:bottom w:val="single" w:sz="5.711632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5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566" w:type="dxa"/>
            <w:tcBorders>
              <w:top w:val="single" w:sz="5.711632" w:space="0" w:color="6B6B6B"/>
              <w:bottom w:val="single" w:sz="5.711632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5" w:lineRule="exact"/>
              <w:ind w:left="202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4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23.05.2017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431" w:type="dxa"/>
            <w:tcBorders>
              <w:top w:val="single" w:sz="5.711632" w:space="0" w:color="6B6B6B"/>
              <w:bottom w:val="single" w:sz="5.711632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5" w:lineRule="exact"/>
              <w:ind w:left="307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262626"/>
                <w:spacing w:val="0"/>
                <w:w w:val="91"/>
              </w:rPr>
              <w:t>IBiidirü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62626"/>
                <w:spacing w:val="0"/>
                <w:w w:val="91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62626"/>
                <w:spacing w:val="23"/>
                <w:w w:val="9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8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6158" w:type="dxa"/>
            <w:tcBorders>
              <w:top w:val="single" w:sz="5.711632" w:space="0" w:color="6B6B6B"/>
              <w:bottom w:val="single" w:sz="5.711632" w:space="0" w:color="676767"/>
              <w:left w:val="nil" w:sz="6" w:space="0" w:color="auto"/>
              <w:right w:val="single" w:sz="5.711632" w:space="0" w:color="B3B3B3"/>
            </w:tcBorders>
          </w:tcPr>
          <w:p>
            <w:pPr>
              <w:spacing w:before="0" w:after="0" w:line="225" w:lineRule="exact"/>
              <w:ind w:left="256" w:right="-20"/>
              <w:jc w:val="left"/>
              <w:tabs>
                <w:tab w:pos="228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92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18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Saati: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12:00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tfel: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2398800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34" w:hRule="exact"/>
        </w:trPr>
        <w:tc>
          <w:tcPr>
            <w:tcW w:w="1209" w:type="dxa"/>
            <w:tcBorders>
              <w:top w:val="single" w:sz="5.711632" w:space="0" w:color="676767"/>
              <w:bottom w:val="single" w:sz="3.80776" w:space="0" w:color="838383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3" w:lineRule="exact"/>
              <w:ind w:left="45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-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566" w:type="dxa"/>
            <w:tcBorders>
              <w:top w:val="single" w:sz="5.711632" w:space="0" w:color="676767"/>
              <w:bottom w:val="single" w:sz="3.80776" w:space="0" w:color="838383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3" w:lineRule="exact"/>
              <w:ind w:left="207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26262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6262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62626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23.05.2017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431" w:type="dxa"/>
            <w:tcBorders>
              <w:top w:val="single" w:sz="5.711632" w:space="0" w:color="676767"/>
              <w:bottom w:val="single" w:sz="3.80776" w:space="0" w:color="838383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3" w:lineRule="exact"/>
              <w:ind w:left="307" w:right="-20"/>
              <w:jc w:val="left"/>
              <w:tabs>
                <w:tab w:pos="166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88"/>
              </w:rPr>
              <w:t>[Kayıt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22"/>
                <w:w w:val="88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-4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D6D6E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D6D6E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3397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6158" w:type="dxa"/>
            <w:tcBorders>
              <w:top w:val="single" w:sz="5.711632" w:space="0" w:color="676767"/>
              <w:bottom w:val="single" w:sz="3.80776" w:space="0" w:color="838383"/>
              <w:left w:val="nil" w:sz="6" w:space="0" w:color="auto"/>
              <w:right w:val="single" w:sz="5.711632" w:space="0" w:color="B3B3B3"/>
            </w:tcBorders>
          </w:tcPr>
          <w:p>
            <w:pPr>
              <w:spacing w:before="0" w:after="0" w:line="223" w:lineRule="exact"/>
              <w:ind w:left="261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w w:val="87"/>
              </w:rPr>
              <w:t>!Bildi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-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95959"/>
                <w:spacing w:val="5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-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-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95959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95959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95959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Merkez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-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Santral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</w:tbl>
    <w:p>
      <w:pPr>
        <w:jc w:val="left"/>
        <w:spacing w:after="0"/>
        <w:sectPr>
          <w:type w:val="continuous"/>
          <w:pgSz w:w="11920" w:h="16840"/>
          <w:pgMar w:top="280" w:bottom="280" w:left="120" w:right="180"/>
        </w:sectPr>
      </w:pPr>
      <w:rPr/>
    </w:p>
    <w:p>
      <w:pPr>
        <w:spacing w:before="0" w:after="0" w:line="218" w:lineRule="exact"/>
        <w:ind w:left="170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ikinci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İnönü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96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Yaka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NARLJDERE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6" w:lineRule="auto"/>
        <w:ind w:left="161" w:right="-44" w:firstLine="5"/>
        <w:jc w:val="left"/>
        <w:tabs>
          <w:tab w:pos="1520" w:val="left"/>
          <w:tab w:pos="3680" w:val="left"/>
          <w:tab w:pos="4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Doğn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4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İkinci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</w:rPr>
        <w:t>İnönil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7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mah.Yaka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NARLIDERE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Tüıii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:Ot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ise: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</w:rPr>
        <w:t>Yapını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Şekl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00" w:lineRule="atLeast"/>
        <w:ind w:right="274" w:firstLine="933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9.380249pt;margin-top:28.415577pt;width:10.841818pt;height:26.5pt;mso-position-horizontal-relative:page;mso-position-vertical-relative:paragraph;z-index:-15939" type="#_x0000_t202" filled="f" stroked="f">
            <v:textbox inset="0,0,0,0">
              <w:txbxContent>
                <w:p>
                  <w:pPr>
                    <w:spacing w:before="0" w:after="0" w:line="530" w:lineRule="exact"/>
                    <w:ind w:right="-120"/>
                    <w:jc w:val="left"/>
                    <w:rPr>
                      <w:rFonts w:ascii="Arial" w:hAnsi="Arial" w:cs="Arial" w:eastAsia="Arial"/>
                      <w:sz w:val="53"/>
                      <w:szCs w:val="53"/>
                    </w:rPr>
                  </w:pPr>
                  <w:rPr/>
                  <w:r>
                    <w:rPr>
                      <w:rFonts w:ascii="Arial" w:hAnsi="Arial" w:cs="Arial" w:eastAsia="Arial"/>
                      <w:sz w:val="53"/>
                      <w:szCs w:val="53"/>
                      <w:color w:val="3B3B3B"/>
                      <w:spacing w:val="-5"/>
                      <w:w w:val="67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3"/>
                      <w:szCs w:val="53"/>
                      <w:color w:val="3B3B3B"/>
                      <w:spacing w:val="-93"/>
                      <w:w w:val="68"/>
                      <w:position w:val="-1"/>
                    </w:rPr>
                    <w:t>x</w:t>
                  </w:r>
                  <w:r>
                    <w:rPr>
                      <w:rFonts w:ascii="Arial" w:hAnsi="Arial" w:cs="Arial" w:eastAsia="Arial"/>
                      <w:sz w:val="53"/>
                      <w:szCs w:val="5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9"/>
          <w:w w:val="9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D6D6E"/>
          <w:spacing w:val="-18"/>
          <w:w w:val="10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10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1"/>
          <w:w w:val="86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23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izmariti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7"/>
          <w:w w:val="106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dikkatsi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5"/>
          <w:w w:val="10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lik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20" w:right="180"/>
          <w:cols w:num="2" w:equalWidth="0">
            <w:col w:w="6000" w:space="791"/>
            <w:col w:w="4829"/>
          </w:cols>
        </w:sectPr>
      </w:pPr>
      <w:rPr/>
    </w:p>
    <w:p>
      <w:pPr>
        <w:spacing w:before="0" w:after="0" w:line="143" w:lineRule="exact"/>
        <w:ind w:right="38"/>
        <w:jc w:val="right"/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  <w:position w:val="1"/>
        </w:rPr>
        <w:t>Betoııarıı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93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3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27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93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7"/>
          <w:w w:val="93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93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11"/>
          <w:position w:val="1"/>
        </w:rPr>
        <w:t>A</w:t>
      </w:r>
      <w:r>
        <w:rPr>
          <w:rFonts w:ascii="Arial" w:hAnsi="Arial" w:cs="Arial" w:eastAsia="Arial"/>
          <w:sz w:val="17"/>
          <w:szCs w:val="17"/>
          <w:color w:val="3B3B3B"/>
          <w:spacing w:val="1"/>
          <w:w w:val="112"/>
          <w:position w:val="1"/>
        </w:rPr>
        <w:t>h</w:t>
      </w:r>
      <w:r>
        <w:rPr>
          <w:rFonts w:ascii="Arial" w:hAnsi="Arial" w:cs="Arial" w:eastAsia="Arial"/>
          <w:sz w:val="17"/>
          <w:szCs w:val="17"/>
          <w:color w:val="595959"/>
          <w:spacing w:val="3"/>
          <w:w w:val="91"/>
          <w:position w:val="1"/>
        </w:rPr>
        <w:t>ş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97"/>
          <w:position w:val="1"/>
        </w:rPr>
        <w:t>ap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89" w:lineRule="exact"/>
        <w:ind w:right="-20"/>
        <w:jc w:val="right"/>
        <w:tabs>
          <w:tab w:pos="580" w:val="left"/>
          <w:tab w:pos="108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20"/>
          <w:szCs w:val="20"/>
          <w:color w:val="262626"/>
          <w:w w:val="53"/>
        </w:rPr>
        <w:t>ı</w:t>
      </w:r>
      <w:r>
        <w:rPr>
          <w:rFonts w:ascii="Arial" w:hAnsi="Arial" w:cs="Arial" w:eastAsia="Arial"/>
          <w:sz w:val="20"/>
          <w:szCs w:val="20"/>
          <w:color w:val="262626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262626"/>
          <w:w w:val="100"/>
        </w:rPr>
      </w:r>
      <w:r>
        <w:rPr>
          <w:rFonts w:ascii="Arial" w:hAnsi="Arial" w:cs="Arial" w:eastAsia="Arial"/>
          <w:sz w:val="26"/>
          <w:szCs w:val="26"/>
          <w:color w:val="6D6D6E"/>
          <w:w w:val="52"/>
          <w:b/>
          <w:bCs/>
        </w:rPr>
        <w:t>ı</w:t>
      </w:r>
      <w:r>
        <w:rPr>
          <w:rFonts w:ascii="Arial" w:hAnsi="Arial" w:cs="Arial" w:eastAsia="Arial"/>
          <w:sz w:val="26"/>
          <w:szCs w:val="26"/>
          <w:color w:val="6D6D6E"/>
          <w:w w:val="100"/>
          <w:b/>
          <w:bCs/>
        </w:rPr>
        <w:tab/>
      </w:r>
      <w:r>
        <w:rPr>
          <w:rFonts w:ascii="Arial" w:hAnsi="Arial" w:cs="Arial" w:eastAsia="Arial"/>
          <w:sz w:val="26"/>
          <w:szCs w:val="26"/>
          <w:color w:val="6D6D6E"/>
          <w:w w:val="100"/>
          <w:b/>
          <w:bCs/>
        </w:rPr>
      </w:r>
      <w:r>
        <w:rPr>
          <w:rFonts w:ascii="Arial" w:hAnsi="Arial" w:cs="Arial" w:eastAsia="Arial"/>
          <w:sz w:val="18"/>
          <w:szCs w:val="18"/>
          <w:color w:val="BFBFBF"/>
          <w:spacing w:val="0"/>
          <w:w w:val="119"/>
        </w:rPr>
        <w:t>ı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43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62626"/>
          <w:w w:val="41"/>
          <w:position w:val="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73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7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7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7"/>
          <w:w w:val="93"/>
          <w:position w:val="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9"/>
          <w:position w:val="1"/>
        </w:rPr>
        <w:t>iğ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1"/>
          <w:w w:val="99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9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90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Alına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40"/>
        </w:rPr>
        <w:t>:</w:t>
      </w:r>
      <w:r>
        <w:rPr>
          <w:rFonts w:ascii="Arial" w:hAnsi="Arial" w:cs="Arial" w:eastAsia="Arial"/>
          <w:sz w:val="18"/>
          <w:szCs w:val="18"/>
          <w:color w:val="3B3B3B"/>
          <w:spacing w:val="5"/>
          <w:w w:val="14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</w:rPr>
        <w:t>2:06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20" w:right="180"/>
          <w:cols w:num="2" w:equalWidth="0">
            <w:col w:w="5661" w:space="230"/>
            <w:col w:w="5729"/>
          </w:cols>
        </w:sectPr>
      </w:pPr>
      <w:rPr/>
    </w:p>
    <w:p>
      <w:pPr>
        <w:spacing w:before="25" w:after="0" w:line="277" w:lineRule="auto"/>
        <w:ind w:left="2174" w:right="4066" w:firstLine="-2018"/>
        <w:jc w:val="left"/>
        <w:tabs>
          <w:tab w:pos="2220" w:val="left"/>
          <w:tab w:pos="5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ahibi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8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  <w:position w:val="0"/>
        </w:rPr>
        <w:t>!Ki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87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8"/>
          <w:position w:val="0"/>
        </w:rPr>
        <w:t>ac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41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41"/>
          <w:position w:val="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4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  <w:position w:val="0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lAmiri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:Çvş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Sabahatti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ARSLAN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left="2193" w:right="-20"/>
        <w:jc w:val="left"/>
        <w:tabs>
          <w:tab w:pos="4780" w:val="left"/>
          <w:tab w:pos="7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28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28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0"/>
          <w:w w:val="12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12:01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12:04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20" w:right="180"/>
        </w:sectPr>
      </w:pPr>
      <w:rPr/>
    </w:p>
    <w:p>
      <w:pPr>
        <w:spacing w:before="0" w:after="0" w:line="219" w:lineRule="exact"/>
        <w:ind w:left="156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5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  <w:position w:val="-1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852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20" w:right="180"/>
          <w:cols w:num="2" w:equalWidth="0">
            <w:col w:w="635" w:space="1558"/>
            <w:col w:w="9427"/>
          </w:cols>
        </w:sectPr>
      </w:pPr>
      <w:rPr/>
    </w:p>
    <w:p>
      <w:pPr>
        <w:spacing w:before="0" w:after="0" w:line="258" w:lineRule="exact"/>
        <w:ind w:left="170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4726" w:right="465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64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6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26" w:lineRule="exact"/>
        <w:ind w:left="4709" w:right="428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97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11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8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280" w:bottom="280" w:left="120" w:right="180"/>
        </w:sectPr>
      </w:pPr>
      <w:rPr/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70" w:right="-70"/>
        <w:jc w:val="left"/>
        <w:tabs>
          <w:tab w:pos="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59"/>
        </w:rPr>
        <w:t>Y&lt;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59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898989"/>
          <w:spacing w:val="0"/>
          <w:w w:val="59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898989"/>
          <w:spacing w:val="-29"/>
          <w:w w:val="5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9898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898989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ncı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1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30" w:lineRule="exact"/>
        <w:ind w:left="10" w:right="1115" w:firstLine="-1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Dönil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9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auto"/>
        <w:ind w:left="1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26" w:lineRule="exact"/>
        <w:ind w:left="10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8"/>
          <w:w w:val="9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  <w:position w:val="-1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5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Adı-Soyad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left="5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20" w:right="180"/>
          <w:cols w:num="4" w:equalWidth="0">
            <w:col w:w="2078" w:space="116"/>
            <w:col w:w="2184" w:space="368"/>
            <w:col w:w="2139" w:space="770"/>
            <w:col w:w="3965"/>
          </w:cols>
        </w:sectPr>
      </w:pPr>
      <w:rPr/>
    </w:p>
    <w:p>
      <w:pPr>
        <w:spacing w:before="23" w:after="0" w:line="240" w:lineRule="auto"/>
        <w:ind w:left="156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17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varıldığınd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dumani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6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6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6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26" w:lineRule="exact"/>
        <w:ind w:left="254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20" w:right="180"/>
          <w:cols w:num="2" w:equalWidth="0">
            <w:col w:w="1598" w:space="604"/>
            <w:col w:w="9418"/>
          </w:cols>
        </w:sectPr>
      </w:pPr>
      <w:rPr/>
    </w:p>
    <w:p>
      <w:pPr>
        <w:spacing w:before="13" w:after="0" w:line="240" w:lineRule="auto"/>
        <w:ind w:left="156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öndürnıe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Tüıii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Sul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Söndilrme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17" w:lineRule="exact"/>
        <w:ind w:right="-20"/>
        <w:jc w:val="left"/>
        <w:tabs>
          <w:tab w:pos="1900" w:val="left"/>
          <w:tab w:pos="3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2"/>
          <w:w w:val="44"/>
          <w:position w:val="-1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  <w:position w:val="-1"/>
        </w:rPr>
        <w:t>Köpük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  <w:position w:val="-1"/>
        </w:rPr>
        <w:t>[K.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9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2"/>
          <w:w w:val="9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8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2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6"/>
          <w:w w:val="102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6D6D6E"/>
          <w:spacing w:val="0"/>
          <w:w w:val="132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92" w:lineRule="exact"/>
        <w:ind w:left="100" w:right="-20"/>
        <w:jc w:val="left"/>
        <w:tabs>
          <w:tab w:pos="1900" w:val="left"/>
          <w:tab w:pos="346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2m3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</w:r>
      <w:r>
        <w:rPr>
          <w:rFonts w:ascii="Arial" w:hAnsi="Arial" w:cs="Arial" w:eastAsia="Arial"/>
          <w:sz w:val="27"/>
          <w:szCs w:val="27"/>
          <w:color w:val="595959"/>
          <w:spacing w:val="0"/>
          <w:w w:val="80"/>
          <w:position w:val="1"/>
        </w:rPr>
        <w:t>l</w:t>
      </w:r>
      <w:r>
        <w:rPr>
          <w:rFonts w:ascii="Arial" w:hAnsi="Arial" w:cs="Arial" w:eastAsia="Arial"/>
          <w:sz w:val="27"/>
          <w:szCs w:val="27"/>
          <w:color w:val="595959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7"/>
          <w:szCs w:val="27"/>
          <w:color w:val="595959"/>
          <w:spacing w:val="0"/>
          <w:w w:val="100"/>
          <w:position w:val="1"/>
        </w:rPr>
      </w:r>
      <w:r>
        <w:rPr>
          <w:rFonts w:ascii="Arial" w:hAnsi="Arial" w:cs="Arial" w:eastAsia="Arial"/>
          <w:sz w:val="31"/>
          <w:szCs w:val="31"/>
          <w:color w:val="3B3B3B"/>
          <w:spacing w:val="0"/>
          <w:w w:val="51"/>
          <w:position w:val="0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20" w:right="180"/>
          <w:cols w:num="3" w:equalWidth="0">
            <w:col w:w="1302" w:space="1562"/>
            <w:col w:w="1246" w:space="634"/>
            <w:col w:w="6876"/>
          </w:cols>
        </w:sectPr>
      </w:pPr>
      <w:rPr/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5" w:lineRule="exact"/>
        <w:ind w:left="17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Duıumu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75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4" w:lineRule="exact"/>
        <w:ind w:left="1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Herhangi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1" w:lineRule="auto"/>
        <w:ind w:right="47" w:firstLine="18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tctkikte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Vaka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yerde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Pörülmü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soruşturnıada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kişiler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atılmı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6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önmcmi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sıgara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280" w:bottom="280" w:left="120" w:right="180"/>
          <w:cols w:num="2" w:equalWidth="0">
            <w:col w:w="1832" w:space="362"/>
            <w:col w:w="9426"/>
          </w:cols>
        </w:sectPr>
      </w:pPr>
      <w:rPr/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20" w:right="180"/>
        </w:sectPr>
      </w:pPr>
      <w:rPr/>
    </w:p>
    <w:p>
      <w:pPr>
        <w:spacing w:before="40" w:after="0" w:line="240" w:lineRule="auto"/>
        <w:ind w:left="175" w:right="51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                   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irketi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1" w:after="0" w:line="233" w:lineRule="auto"/>
        <w:ind w:left="175" w:right="2110" w:firstLine="90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w w:val="17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9"/>
          <w:w w:val="178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7"/>
          <w:w w:val="16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7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u w:val="single" w:color="000000"/>
        </w:rPr>
        <w:t>      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9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9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9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62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7"/>
          <w:w w:val="73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595959"/>
          <w:spacing w:val="0"/>
          <w:w w:val="73"/>
        </w:rPr>
        <w:t>;</w:t>
      </w:r>
      <w:r>
        <w:rPr>
          <w:rFonts w:ascii="Times New Roman" w:hAnsi="Times New Roman" w:cs="Times New Roman" w:eastAsia="Times New Roman"/>
          <w:sz w:val="21"/>
          <w:szCs w:val="21"/>
          <w:color w:val="595959"/>
          <w:spacing w:val="0"/>
          <w:w w:val="73"/>
        </w:rPr>
        <w:t>       </w:t>
      </w:r>
      <w:r>
        <w:rPr>
          <w:rFonts w:ascii="Times New Roman" w:hAnsi="Times New Roman" w:cs="Times New Roman" w:eastAsia="Times New Roman"/>
          <w:sz w:val="21"/>
          <w:szCs w:val="21"/>
          <w:color w:val="595959"/>
          <w:spacing w:val="14"/>
          <w:w w:val="73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B3B3B"/>
          <w:spacing w:val="0"/>
          <w:w w:val="116"/>
        </w:rPr>
        <w:t>;ı</w:t>
      </w:r>
      <w:r>
        <w:rPr>
          <w:rFonts w:ascii="Times New Roman" w:hAnsi="Times New Roman" w:cs="Times New Roman" w:eastAsia="Times New Roman"/>
          <w:sz w:val="15"/>
          <w:szCs w:val="15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26" w:lineRule="exact"/>
        <w:ind w:left="189" w:right="-50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               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f'arih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5"/>
          <w:position w:val="-1"/>
        </w:rPr>
        <w:t>:23.05.2017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left="728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6D6D6E"/>
          <w:spacing w:val="8"/>
          <w:w w:val="3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87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9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1"/>
          <w:w w:val="10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5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3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595959"/>
          <w:spacing w:val="0"/>
          <w:w w:val="116"/>
        </w:rPr>
        <w:t>i: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95959"/>
          <w:w w:val="79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8"/>
          <w:w w:val="79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7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5"/>
          <w:w w:val="7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D6D6E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D6D6E"/>
          <w:spacing w:val="-20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12:30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20" w:right="180"/>
          <w:cols w:num="2" w:equalWidth="0">
            <w:col w:w="3801" w:space="2300"/>
            <w:col w:w="5519"/>
          </w:cols>
        </w:sectPr>
      </w:pPr>
      <w:rPr/>
    </w:p>
    <w:p>
      <w:pPr>
        <w:spacing w:before="0" w:after="0" w:line="243" w:lineRule="exact"/>
        <w:ind w:left="275" w:right="-20"/>
        <w:jc w:val="left"/>
        <w:tabs>
          <w:tab w:pos="1080" w:val="left"/>
          <w:tab w:pos="1580" w:val="left"/>
          <w:tab w:pos="8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'JİDE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Narlıdcre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1.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  <w:position w:val="1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355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  <w:position w:val="1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6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ind w:left="4938" w:right="571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447.359985pt;margin-top:6.992905pt;width:58.560001pt;height:15.36pt;mso-position-horizontal-relative:page;mso-position-vertical-relative:paragraph;z-index:-15943" type="#_x0000_t75">
            <v:imagedata r:id="rId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26" w:lineRule="exact"/>
        <w:ind w:left="199" w:right="-20"/>
        <w:jc w:val="left"/>
        <w:tabs>
          <w:tab w:pos="3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418.559998pt;margin-top:3.789482pt;width:121.919998pt;height:101.760002pt;mso-position-horizontal-relative:page;mso-position-vertical-relative:paragraph;z-index:-15942" type="#_x0000_t75">
            <v:imagedata r:id="rId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İtfaiyeci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181C64"/>
          <w:spacing w:val="0"/>
          <w:w w:val="145"/>
          <w:i/>
          <w:position w:val="-1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181C64"/>
          <w:spacing w:val="36"/>
          <w:w w:val="145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6282"/>
          <w:spacing w:val="0"/>
          <w:w w:val="399"/>
          <w:i/>
          <w:position w:val="-1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5E6282"/>
          <w:spacing w:val="0"/>
          <w:w w:val="401"/>
          <w:i/>
          <w:position w:val="-1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20" w:right="180"/>
        </w:sectPr>
      </w:pPr>
      <w:rPr/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66" w:right="-160"/>
        <w:jc w:val="left"/>
        <w:rPr>
          <w:rFonts w:ascii="Arial" w:hAnsi="Arial" w:cs="Arial" w:eastAsia="Arial"/>
          <w:sz w:val="80"/>
          <w:szCs w:val="80"/>
        </w:rPr>
      </w:pPr>
      <w:rPr/>
      <w:r>
        <w:rPr>
          <w:rFonts w:ascii="Arial" w:hAnsi="Arial" w:cs="Arial" w:eastAsia="Arial"/>
          <w:sz w:val="16"/>
          <w:szCs w:val="16"/>
          <w:color w:val="595959"/>
          <w:spacing w:val="0"/>
          <w:w w:val="339"/>
        </w:rPr>
        <w:t>l---</w:t>
      </w:r>
      <w:r>
        <w:rPr>
          <w:rFonts w:ascii="Arial" w:hAnsi="Arial" w:cs="Arial" w:eastAsia="Arial"/>
          <w:sz w:val="16"/>
          <w:szCs w:val="16"/>
          <w:color w:val="595959"/>
          <w:spacing w:val="-51"/>
          <w:w w:val="339"/>
        </w:rPr>
        <w:t>1</w:t>
      </w:r>
      <w:r>
        <w:rPr>
          <w:rFonts w:ascii="Arial" w:hAnsi="Arial" w:cs="Arial" w:eastAsia="Arial"/>
          <w:sz w:val="16"/>
          <w:szCs w:val="16"/>
          <w:color w:val="595959"/>
          <w:spacing w:val="0"/>
          <w:w w:val="339"/>
        </w:rPr>
        <w:t>-</w:t>
      </w:r>
      <w:r>
        <w:rPr>
          <w:rFonts w:ascii="Arial" w:hAnsi="Arial" w:cs="Arial" w:eastAsia="Arial"/>
          <w:sz w:val="16"/>
          <w:szCs w:val="16"/>
          <w:color w:val="595959"/>
          <w:spacing w:val="-69"/>
          <w:w w:val="339"/>
        </w:rPr>
        <w:t> </w:t>
      </w:r>
      <w:r>
        <w:rPr>
          <w:rFonts w:ascii="Arial" w:hAnsi="Arial" w:cs="Arial" w:eastAsia="Arial"/>
          <w:sz w:val="16"/>
          <w:szCs w:val="16"/>
          <w:color w:val="595959"/>
          <w:spacing w:val="0"/>
          <w:w w:val="339"/>
        </w:rPr>
        <w:t>-</w:t>
      </w:r>
      <w:r>
        <w:rPr>
          <w:rFonts w:ascii="Arial" w:hAnsi="Arial" w:cs="Arial" w:eastAsia="Arial"/>
          <w:sz w:val="16"/>
          <w:szCs w:val="16"/>
          <w:color w:val="595959"/>
          <w:spacing w:val="-117"/>
          <w:w w:val="339"/>
        </w:rPr>
        <w:t> </w: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05"/>
        </w:rPr>
        <w:t>--+-</w:t>
      </w:r>
      <w:r>
        <w:rPr>
          <w:rFonts w:ascii="Arial" w:hAnsi="Arial" w:cs="Arial" w:eastAsia="Arial"/>
          <w:sz w:val="16"/>
          <w:szCs w:val="16"/>
          <w:color w:val="3B3B3B"/>
          <w:spacing w:val="-8"/>
          <w:w w:val="106"/>
        </w:rPr>
        <w:t>-</w:t>
      </w:r>
      <w:r>
        <w:rPr>
          <w:rFonts w:ascii="Arial" w:hAnsi="Arial" w:cs="Arial" w:eastAsia="Arial"/>
          <w:sz w:val="16"/>
          <w:szCs w:val="16"/>
          <w:color w:val="595959"/>
          <w:spacing w:val="0"/>
          <w:w w:val="295"/>
        </w:rPr>
        <w:t>--</w:t>
      </w:r>
      <w:r>
        <w:rPr>
          <w:rFonts w:ascii="Arial" w:hAnsi="Arial" w:cs="Arial" w:eastAsia="Arial"/>
          <w:sz w:val="16"/>
          <w:szCs w:val="16"/>
          <w:color w:val="595959"/>
          <w:spacing w:val="11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898989"/>
          <w:spacing w:val="0"/>
          <w:w w:val="225"/>
        </w:rPr>
        <w:t>1</w:t>
      </w:r>
      <w:r>
        <w:rPr>
          <w:rFonts w:ascii="Arial" w:hAnsi="Arial" w:cs="Arial" w:eastAsia="Arial"/>
          <w:sz w:val="16"/>
          <w:szCs w:val="16"/>
          <w:color w:val="898989"/>
          <w:spacing w:val="-22"/>
          <w:w w:val="100"/>
        </w:rPr>
        <w:t> </w:t>
      </w:r>
      <w:r>
        <w:rPr>
          <w:rFonts w:ascii="Arial" w:hAnsi="Arial" w:cs="Arial" w:eastAsia="Arial"/>
          <w:sz w:val="80"/>
          <w:szCs w:val="80"/>
          <w:color w:val="3B3B3B"/>
          <w:spacing w:val="0"/>
          <w:w w:val="40"/>
          <w:i/>
        </w:rPr>
        <w:t>:</w:t>
      </w:r>
      <w:r>
        <w:rPr>
          <w:rFonts w:ascii="Arial" w:hAnsi="Arial" w:cs="Arial" w:eastAsia="Arial"/>
          <w:sz w:val="80"/>
          <w:szCs w:val="80"/>
          <w:color w:val="3B3B3B"/>
          <w:spacing w:val="-161"/>
          <w:w w:val="100"/>
          <w:i/>
        </w:rPr>
        <w:t> </w:t>
      </w:r>
      <w:r>
        <w:rPr>
          <w:rFonts w:ascii="Arial" w:hAnsi="Arial" w:cs="Arial" w:eastAsia="Arial"/>
          <w:sz w:val="80"/>
          <w:szCs w:val="80"/>
          <w:color w:val="9E9E9E"/>
          <w:spacing w:val="-127"/>
          <w:w w:val="38"/>
          <w:i/>
        </w:rPr>
        <w:t>.</w:t>
      </w:r>
      <w:r>
        <w:rPr>
          <w:rFonts w:ascii="Arial" w:hAnsi="Arial" w:cs="Arial" w:eastAsia="Arial"/>
          <w:sz w:val="80"/>
          <w:szCs w:val="80"/>
          <w:color w:val="3B3B3B"/>
          <w:spacing w:val="0"/>
          <w:w w:val="40"/>
          <w:i/>
        </w:rPr>
        <w:t>r:</w:t>
      </w:r>
      <w:r>
        <w:rPr>
          <w:rFonts w:ascii="Arial" w:hAnsi="Arial" w:cs="Arial" w:eastAsia="Arial"/>
          <w:sz w:val="80"/>
          <w:szCs w:val="80"/>
          <w:color w:val="3B3B3B"/>
          <w:spacing w:val="0"/>
          <w:w w:val="41"/>
          <w:i/>
        </w:rPr>
        <w:t>r</w:t>
      </w:r>
      <w:r>
        <w:rPr>
          <w:rFonts w:ascii="Arial" w:hAnsi="Arial" w:cs="Arial" w:eastAsia="Arial"/>
          <w:sz w:val="80"/>
          <w:szCs w:val="80"/>
          <w:color w:val="000000"/>
          <w:spacing w:val="0"/>
          <w:w w:val="100"/>
        </w:rPr>
      </w:r>
    </w:p>
    <w:p>
      <w:pPr>
        <w:spacing w:before="67" w:after="0" w:line="240" w:lineRule="auto"/>
        <w:ind w:right="-171"/>
        <w:jc w:val="left"/>
        <w:rPr>
          <w:rFonts w:ascii="Arial" w:hAnsi="Arial" w:cs="Arial" w:eastAsia="Arial"/>
          <w:sz w:val="87"/>
          <w:szCs w:val="87"/>
        </w:rPr>
      </w:pPr>
      <w:rPr/>
      <w:r>
        <w:rPr/>
        <w:br w:type="column"/>
      </w:r>
      <w:r>
        <w:rPr>
          <w:rFonts w:ascii="Arial" w:hAnsi="Arial" w:cs="Arial" w:eastAsia="Arial"/>
          <w:sz w:val="87"/>
          <w:szCs w:val="87"/>
          <w:color w:val="6D6D6E"/>
          <w:w w:val="94"/>
        </w:rPr>
        <w:t>t</w:t>
      </w:r>
      <w:r>
        <w:rPr>
          <w:rFonts w:ascii="Arial" w:hAnsi="Arial" w:cs="Arial" w:eastAsia="Arial"/>
          <w:sz w:val="87"/>
          <w:szCs w:val="87"/>
          <w:color w:val="6D6D6E"/>
          <w:spacing w:val="-125"/>
          <w:w w:val="94"/>
        </w:rPr>
        <w:t>t</w:t>
      </w:r>
      <w:r>
        <w:rPr>
          <w:rFonts w:ascii="Arial" w:hAnsi="Arial" w:cs="Arial" w:eastAsia="Arial"/>
          <w:sz w:val="87"/>
          <w:szCs w:val="87"/>
          <w:color w:val="44496E"/>
          <w:spacing w:val="0"/>
          <w:w w:val="59"/>
        </w:rPr>
        <w:t>ff,</w:t>
      </w:r>
      <w:r>
        <w:rPr>
          <w:rFonts w:ascii="Arial" w:hAnsi="Arial" w:cs="Arial" w:eastAsia="Arial"/>
          <w:sz w:val="87"/>
          <w:szCs w:val="87"/>
          <w:color w:val="44496E"/>
          <w:spacing w:val="-97"/>
          <w:w w:val="100"/>
        </w:rPr>
        <w:t> </w:t>
      </w:r>
      <w:r>
        <w:rPr>
          <w:rFonts w:ascii="Arial" w:hAnsi="Arial" w:cs="Arial" w:eastAsia="Arial"/>
          <w:sz w:val="87"/>
          <w:szCs w:val="87"/>
          <w:color w:val="44496E"/>
          <w:spacing w:val="0"/>
          <w:w w:val="60"/>
        </w:rPr>
        <w:t>p</w:t>
      </w:r>
      <w:r>
        <w:rPr>
          <w:rFonts w:ascii="Arial" w:hAnsi="Arial" w:cs="Arial" w:eastAsia="Arial"/>
          <w:sz w:val="87"/>
          <w:szCs w:val="87"/>
          <w:color w:val="000000"/>
          <w:spacing w:val="0"/>
          <w:w w:val="10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813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1"/>
          <w:w w:val="99"/>
          <w:position w:val="23"/>
        </w:rPr>
        <w:t>S</w:t>
      </w:r>
      <w:r>
        <w:rPr>
          <w:rFonts w:ascii="Times New Roman" w:hAnsi="Times New Roman" w:cs="Times New Roman" w:eastAsia="Times New Roman"/>
          <w:sz w:val="81"/>
          <w:szCs w:val="81"/>
          <w:color w:val="3B3B3B"/>
          <w:spacing w:val="-69"/>
          <w:w w:val="25"/>
          <w:i/>
          <w:position w:val="-11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8"/>
          <w:w w:val="98"/>
          <w:position w:val="23"/>
        </w:rPr>
        <w:t>a</w:t>
      </w:r>
      <w:r>
        <w:rPr>
          <w:rFonts w:ascii="Times New Roman" w:hAnsi="Times New Roman" w:cs="Times New Roman" w:eastAsia="Times New Roman"/>
          <w:sz w:val="81"/>
          <w:szCs w:val="81"/>
          <w:color w:val="3B3B3B"/>
          <w:spacing w:val="-82"/>
          <w:w w:val="25"/>
          <w:i/>
          <w:position w:val="-1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99"/>
          <w:position w:val="23"/>
        </w:rPr>
        <w:t>b</w:t>
      </w:r>
      <w:r>
        <w:rPr>
          <w:rFonts w:ascii="Times New Roman" w:hAnsi="Times New Roman" w:cs="Times New Roman" w:eastAsia="Times New Roman"/>
          <w:sz w:val="81"/>
          <w:szCs w:val="81"/>
          <w:color w:val="383D82"/>
          <w:spacing w:val="-210"/>
          <w:w w:val="93"/>
          <w:i/>
          <w:position w:val="-11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8"/>
          <w:position w:val="23"/>
        </w:rPr>
        <w:t>ah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7"/>
          <w:w w:val="98"/>
          <w:position w:val="23"/>
        </w:rPr>
        <w:t>a</w:t>
      </w:r>
      <w:r>
        <w:rPr>
          <w:rFonts w:ascii="Times New Roman" w:hAnsi="Times New Roman" w:cs="Times New Roman" w:eastAsia="Times New Roman"/>
          <w:sz w:val="81"/>
          <w:szCs w:val="81"/>
          <w:color w:val="383D82"/>
          <w:spacing w:val="-188"/>
          <w:w w:val="94"/>
          <w:i/>
          <w:position w:val="-11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8"/>
          <w:position w:val="23"/>
        </w:rPr>
        <w:t>tti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7"/>
          <w:w w:val="99"/>
          <w:position w:val="23"/>
        </w:rPr>
        <w:t>n</w:t>
      </w:r>
      <w:r>
        <w:rPr>
          <w:rFonts w:ascii="Times New Roman" w:hAnsi="Times New Roman" w:cs="Times New Roman" w:eastAsia="Times New Roman"/>
          <w:sz w:val="81"/>
          <w:szCs w:val="81"/>
          <w:color w:val="383D82"/>
          <w:spacing w:val="-249"/>
          <w:w w:val="94"/>
          <w:i/>
          <w:position w:val="-1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  <w:position w:val="2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3"/>
          <w:w w:val="95"/>
          <w:position w:val="23"/>
        </w:rPr>
        <w:t>R</w:t>
      </w:r>
      <w:r>
        <w:rPr>
          <w:rFonts w:ascii="Times New Roman" w:hAnsi="Times New Roman" w:cs="Times New Roman" w:eastAsia="Times New Roman"/>
          <w:sz w:val="81"/>
          <w:szCs w:val="81"/>
          <w:color w:val="383D82"/>
          <w:spacing w:val="-371"/>
          <w:w w:val="94"/>
          <w:i/>
          <w:position w:val="-1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  <w:position w:val="23"/>
        </w:rPr>
        <w:t>SLAN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20" w:right="180"/>
          <w:cols w:num="3" w:equalWidth="0">
            <w:col w:w="2799" w:space="585"/>
            <w:col w:w="1208" w:space="77"/>
            <w:col w:w="6951"/>
          </w:cols>
        </w:sectPr>
      </w:pPr>
      <w:rPr/>
    </w:p>
    <w:p>
      <w:pPr>
        <w:spacing w:before="0" w:after="0" w:line="220" w:lineRule="exact"/>
        <w:ind w:left="2650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100"/>
          <w:b/>
          <w:bCs/>
        </w:rPr>
        <w:t>Ayhan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BAYA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40"/>
          <w:w w:val="100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6D6D6E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20" w:right="180"/>
        </w:sectPr>
      </w:pPr>
      <w:rPr/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/>
        <w:pict>
          <v:group style="position:absolute;margin-left:12.494203pt;margin-top:35.858940pt;width:570.449591pt;height:778.447813pt;mso-position-horizontal-relative:page;mso-position-vertical-relative:page;z-index:-15941" coordorigin="250,717" coordsize="11409,15569">
            <v:shape style="position:absolute;left:3322;top:14688;width:691;height:307" type="#_x0000_t75">
              <v:imagedata r:id="rId8" o:title=""/>
            </v:shape>
            <v:group style="position:absolute;left:283;top:727;width:2;height:11063" coordorigin="283,727" coordsize="2,11063">
              <v:shape style="position:absolute;left:283;top:727;width:2;height:11063" coordorigin="283,727" coordsize="0,11063" path="m283,11790l283,727e" filled="f" stroked="t" strokeweight=".951939pt" strokecolor="#606060">
                <v:path arrowok="t"/>
              </v:shape>
            </v:group>
            <v:group style="position:absolute;left:11602;top:1984;width:2;height:4183" coordorigin="11602,1984" coordsize="2,4183">
              <v:shape style="position:absolute;left:11602;top:1984;width:2;height:4183" coordorigin="11602,1984" coordsize="0,4183" path="m11602,6167l11602,1984e" filled="f" stroked="t" strokeweight=".713954pt" strokecolor="#B3B3B3">
                <v:path arrowok="t"/>
              </v:shape>
            </v:group>
            <v:group style="position:absolute;left:262;top:2969;width:11352;height:2" coordorigin="262,2969" coordsize="11352,2">
              <v:shape style="position:absolute;left:262;top:2969;width:11352;height:2" coordorigin="262,2969" coordsize="11352,0" path="m262,2969l11614,2969e" filled="f" stroked="t" strokeweight=".713954pt" strokecolor="#676767">
                <v:path arrowok="t"/>
              </v:shape>
            </v:group>
            <v:group style="position:absolute;left:262;top:3210;width:11347;height:2" coordorigin="262,3210" coordsize="11347,2">
              <v:shape style="position:absolute;left:262;top:3210;width:11347;height:2" coordorigin="262,3210" coordsize="11347,0" path="m262,3210l11609,3210e" filled="f" stroked="t" strokeweight=".713954pt" strokecolor="#707070">
                <v:path arrowok="t"/>
              </v:shape>
            </v:group>
            <v:group style="position:absolute;left:262;top:3452;width:11347;height:2" coordorigin="262,3452" coordsize="11347,2">
              <v:shape style="position:absolute;left:262;top:3452;width:11347;height:2" coordorigin="262,3452" coordsize="11347,0" path="m262,3452l11609,3452e" filled="f" stroked="t" strokeweight=".713954pt" strokecolor="#6B6B6B">
                <v:path arrowok="t"/>
              </v:shape>
            </v:group>
            <v:group style="position:absolute;left:3789;top:3447;width:2;height:775" coordorigin="3789,3447" coordsize="2,775">
              <v:shape style="position:absolute;left:3789;top:3447;width:2;height:775" coordorigin="3789,3447" coordsize="0,775" path="m3789,4222l3789,3447e" filled="f" stroked="t" strokeweight=".951939pt" strokecolor="#545454">
                <v:path arrowok="t"/>
              </v:shape>
            </v:group>
            <v:group style="position:absolute;left:6890;top:3442;width:2;height:779" coordorigin="6890,3442" coordsize="2,779">
              <v:shape style="position:absolute;left:6890;top:3442;width:2;height:779" coordorigin="6890,3442" coordsize="0,779" path="m6890,4222l6890,3442e" filled="f" stroked="t" strokeweight=".713954pt" strokecolor="#5B5B5B">
                <v:path arrowok="t"/>
              </v:shape>
            </v:group>
            <v:group style="position:absolute;left:6883;top:3822;width:4726;height:2" coordorigin="6883,3822" coordsize="4726,2">
              <v:shape style="position:absolute;left:6883;top:3822;width:4726;height:2" coordorigin="6883,3822" coordsize="4726,0" path="m6883,3822l11609,3822e" filled="f" stroked="t" strokeweight=".47597pt" strokecolor="#979797">
                <v:path arrowok="t"/>
              </v:shape>
            </v:group>
            <v:group style="position:absolute;left:257;top:4212;width:11357;height:2" coordorigin="257,4212" coordsize="11357,2">
              <v:shape style="position:absolute;left:257;top:4212;width:11357;height:2" coordorigin="257,4212" coordsize="11357,0" path="m257,4212l11614,4212e" filled="f" stroked="t" strokeweight=".713954pt" strokecolor="#6B6B6B">
                <v:path arrowok="t"/>
              </v:shape>
            </v:group>
            <v:group style="position:absolute;left:2318;top:4202;width:2;height:12072" coordorigin="2318,4202" coordsize="2,12072">
              <v:shape style="position:absolute;left:2318;top:4202;width:2;height:12072" coordorigin="2318,4202" coordsize="0,12072" path="m2318,16274l2318,4202e" filled="f" stroked="t" strokeweight=".951939pt" strokecolor="#575757">
                <v:path arrowok="t"/>
              </v:shape>
            </v:group>
            <v:group style="position:absolute;left:262;top:4487;width:11352;height:2" coordorigin="262,4487" coordsize="11352,2">
              <v:shape style="position:absolute;left:262;top:4487;width:11352;height:2" coordorigin="262,4487" coordsize="11352,0" path="m262,4487l11614,4487e" filled="f" stroked="t" strokeweight=".713954pt" strokecolor="#6B6B6B">
                <v:path arrowok="t"/>
              </v:shape>
            </v:group>
            <v:group style="position:absolute;left:2289;top:4728;width:9324;height:2" coordorigin="2289,4728" coordsize="9324,2">
              <v:shape style="position:absolute;left:2289;top:4728;width:9324;height:2" coordorigin="2289,4728" coordsize="9324,0" path="m2289,4728l11614,4728e" filled="f" stroked="t" strokeweight=".713954pt" strokecolor="#7C7C7C">
                <v:path arrowok="t"/>
              </v:shape>
            </v:group>
            <v:group style="position:absolute;left:4850;top:4724;width:2;height:2171" coordorigin="4850,4724" coordsize="2,2171">
              <v:shape style="position:absolute;left:4850;top:4724;width:2;height:2171" coordorigin="4850,4724" coordsize="0,2171" path="m4850,6894l4850,4724e" filled="f" stroked="t" strokeweight=".713954pt" strokecolor="#575757">
                <v:path arrowok="t"/>
              </v:shape>
            </v:group>
            <v:group style="position:absolute;left:4841;top:5206;width:6773;height:2" coordorigin="4841,5206" coordsize="6773,2">
              <v:shape style="position:absolute;left:4841;top:5206;width:6773;height:2" coordorigin="4841,5206" coordsize="6773,0" path="m4841,5206l11614,5206e" filled="f" stroked="t" strokeweight=".713954pt" strokecolor="#838383">
                <v:path arrowok="t"/>
              </v:shape>
            </v:group>
            <v:group style="position:absolute;left:4836;top:5450;width:6778;height:2" coordorigin="4836,5450" coordsize="6778,2">
              <v:shape style="position:absolute;left:4836;top:5450;width:6778;height:2" coordorigin="4836,5450" coordsize="6778,0" path="m4836,5450l11614,5450e" filled="f" stroked="t" strokeweight=".713954pt" strokecolor="#9C9C9C">
                <v:path arrowok="t"/>
              </v:shape>
            </v:group>
            <v:group style="position:absolute;left:4845;top:5689;width:6768;height:2" coordorigin="4845,5689" coordsize="6768,2">
              <v:shape style="position:absolute;left:4845;top:5689;width:6768;height:2" coordorigin="4845,5689" coordsize="6768,0" path="m4845,5689l11614,5689e" filled="f" stroked="t" strokeweight=".713954pt" strokecolor="#939393">
                <v:path arrowok="t"/>
              </v:shape>
            </v:group>
            <v:group style="position:absolute;left:2294;top:5935;width:9319;height:2" coordorigin="2294,5935" coordsize="9319,2">
              <v:shape style="position:absolute;left:2294;top:5935;width:9319;height:2" coordorigin="2294,5935" coordsize="9319,0" path="m2294,5935l11614,5935e" filled="f" stroked="t" strokeweight=".713954pt" strokecolor="#878787">
                <v:path arrowok="t"/>
              </v:shape>
            </v:group>
            <v:group style="position:absolute;left:262;top:6175;width:11352;height:2" coordorigin="262,6175" coordsize="11352,2">
              <v:shape style="position:absolute;left:262;top:6175;width:11352;height:2" coordorigin="262,6175" coordsize="11352,0" path="m262,6175l11614,6175e" filled="f" stroked="t" strokeweight=".713954pt" strokecolor="#6B6B6B">
                <v:path arrowok="t"/>
              </v:shape>
            </v:group>
            <v:group style="position:absolute;left:7754;top:6167;width:2;height:727" coordorigin="7754,6167" coordsize="2,727">
              <v:shape style="position:absolute;left:7754;top:6167;width:2;height:727" coordorigin="7754,6167" coordsize="0,727" path="m7754,6894l7754,6167e" filled="f" stroked="t" strokeweight=".713954pt" strokecolor="#646464">
                <v:path arrowok="t"/>
              </v:shape>
            </v:group>
            <v:group style="position:absolute;left:2299;top:6645;width:9319;height:2" coordorigin="2299,6645" coordsize="9319,2">
              <v:shape style="position:absolute;left:2299;top:6645;width:9319;height:2" coordorigin="2299,6645" coordsize="9319,0" path="m2299,6645l11618,6645e" filled="f" stroked="t" strokeweight=".713954pt" strokecolor="#747474">
                <v:path arrowok="t"/>
              </v:shape>
            </v:group>
            <v:group style="position:absolute;left:11611;top:6263;width:2;height:2424" coordorigin="11611,6263" coordsize="2,2424">
              <v:shape style="position:absolute;left:11611;top:6263;width:2;height:2424" coordorigin="11611,6263" coordsize="0,2424" path="m11611,8687l11611,6263e" filled="f" stroked="t" strokeweight=".713954pt" strokecolor="#BCBCBC">
                <v:path arrowok="t"/>
              </v:shape>
            </v:group>
            <v:group style="position:absolute;left:2294;top:6885;width:9324;height:2" coordorigin="2294,6885" coordsize="9324,2">
              <v:shape style="position:absolute;left:2294;top:6885;width:9324;height:2" coordorigin="2294,6885" coordsize="9324,0" path="m2294,6885l11618,6885e" filled="f" stroked="t" strokeweight=".713954pt" strokecolor="#747474">
                <v:path arrowok="t"/>
              </v:shape>
            </v:group>
            <v:group style="position:absolute;left:267;top:7124;width:11352;height:2" coordorigin="267,7124" coordsize="11352,2">
              <v:shape style="position:absolute;left:267;top:7124;width:11352;height:2" coordorigin="267,7124" coordsize="11352,0" path="m267,7124l11618,7124e" filled="f" stroked="t" strokeweight=".713954pt" strokecolor="#747474">
                <v:path arrowok="t"/>
              </v:shape>
            </v:group>
            <v:group style="position:absolute;left:267;top:7597;width:11357;height:2" coordorigin="267,7597" coordsize="11357,2">
              <v:shape style="position:absolute;left:267;top:7597;width:11357;height:2" coordorigin="267,7597" coordsize="11357,0" path="m267,7597l11623,7597e" filled="f" stroked="t" strokeweight=".713954pt" strokecolor="#777777">
                <v:path arrowok="t"/>
              </v:shape>
            </v:group>
            <v:group style="position:absolute;left:4857;top:7592;width:2;height:736" coordorigin="4857,7592" coordsize="2,736">
              <v:shape style="position:absolute;left:4857;top:7592;width:2;height:736" coordorigin="4857,7592" coordsize="0,736" path="m4857,8328l4857,7592e" filled="f" stroked="t" strokeweight=".713954pt" strokecolor="#575757">
                <v:path arrowok="t"/>
              </v:shape>
            </v:group>
            <v:group style="position:absolute;left:4850;top:7841;width:6773;height:2" coordorigin="4850,7841" coordsize="6773,2">
              <v:shape style="position:absolute;left:4850;top:7841;width:6773;height:2" coordorigin="4850,7841" coordsize="6773,0" path="m4850,7841l11623,7841e" filled="f" stroked="t" strokeweight=".713954pt" strokecolor="#939393">
                <v:path arrowok="t"/>
              </v:shape>
            </v:group>
            <v:group style="position:absolute;left:4850;top:8080;width:6773;height:2" coordorigin="4850,8080" coordsize="6773,2">
              <v:shape style="position:absolute;left:4850;top:8080;width:6773;height:2" coordorigin="4850,8080" coordsize="6773,0" path="m4850,8080l11623,8080e" filled="f" stroked="t" strokeweight=".713954pt" strokecolor="#939393">
                <v:path arrowok="t"/>
              </v:shape>
            </v:group>
            <v:group style="position:absolute;left:267;top:8321;width:11352;height:2" coordorigin="267,8321" coordsize="11352,2">
              <v:shape style="position:absolute;left:267;top:8321;width:11352;height:2" coordorigin="267,8321" coordsize="11352,0" path="m267,8321l11618,8321e" filled="f" stroked="t" strokeweight=".713954pt" strokecolor="#777777">
                <v:path arrowok="t"/>
              </v:shape>
            </v:group>
            <v:group style="position:absolute;left:11630;top:8864;width:2;height:7382" coordorigin="11630,8864" coordsize="2,7382">
              <v:shape style="position:absolute;left:11630;top:8864;width:2;height:7382" coordorigin="11630,8864" coordsize="0,7382" path="m11630,16246l11630,8864e" filled="f" stroked="t" strokeweight=".713954pt" strokecolor="#C8C8C8">
                <v:path arrowok="t"/>
              </v:shape>
            </v:group>
            <v:group style="position:absolute;left:267;top:9019;width:11357;height:2" coordorigin="267,9019" coordsize="11357,2">
              <v:shape style="position:absolute;left:267;top:9019;width:11357;height:2" coordorigin="267,9019" coordsize="11357,0" path="m267,9019l11623,9019e" filled="f" stroked="t" strokeweight=".713954pt" strokecolor="#777777">
                <v:path arrowok="t"/>
              </v:shape>
            </v:group>
            <v:group style="position:absolute;left:276;top:10277;width:11352;height:2" coordorigin="276,10277" coordsize="11352,2">
              <v:shape style="position:absolute;left:276;top:10277;width:11352;height:2" coordorigin="276,10277" coordsize="11352,0" path="m276,10277l11628,10277e" filled="f" stroked="t" strokeweight=".713954pt" strokecolor="#808080">
                <v:path arrowok="t"/>
              </v:shape>
            </v:group>
            <v:group style="position:absolute;left:276;top:10578;width:11347;height:2" coordorigin="276,10578" coordsize="11347,2">
              <v:shape style="position:absolute;left:276;top:10578;width:11347;height:2" coordorigin="276,10578" coordsize="11347,0" path="m276,10578l11623,10578e" filled="f" stroked="t" strokeweight=".713954pt" strokecolor="#707070">
                <v:path arrowok="t"/>
              </v:shape>
            </v:group>
            <v:group style="position:absolute;left:281;top:11285;width:11352;height:2" coordorigin="281,11285" coordsize="11352,2">
              <v:shape style="position:absolute;left:281;top:11285;width:11352;height:2" coordorigin="281,11285" coordsize="11352,0" path="m281,11285l11633,11285e" filled="f" stroked="t" strokeweight=".713954pt" strokecolor="#707070">
                <v:path arrowok="t"/>
              </v:shape>
            </v:group>
            <v:group style="position:absolute;left:281;top:11529;width:11357;height:2" coordorigin="281,11529" coordsize="11357,2">
              <v:shape style="position:absolute;left:281;top:11529;width:11357;height:2" coordorigin="281,11529" coordsize="11357,0" path="m281,11529l11637,11529e" filled="f" stroked="t" strokeweight=".713954pt" strokecolor="#747474">
                <v:path arrowok="t"/>
              </v:shape>
            </v:group>
            <v:group style="position:absolute;left:1088;top:11398;width:2;height:4877" coordorigin="1088,11398" coordsize="2,4877">
              <v:shape style="position:absolute;left:1088;top:11398;width:2;height:4877" coordorigin="1088,11398" coordsize="0,4877" path="m1088,16274l1088,11398e" filled="f" stroked="t" strokeweight=".713954pt" strokecolor="#575757">
                <v:path arrowok="t"/>
              </v:shape>
            </v:group>
            <v:group style="position:absolute;left:7328;top:11517;width:2;height:4738" coordorigin="7328,11517" coordsize="2,4738">
              <v:shape style="position:absolute;left:7328;top:11517;width:2;height:4738" coordorigin="7328,11517" coordsize="0,4738" path="m7328,16255l7328,11517e" filled="f" stroked="t" strokeweight=".713954pt" strokecolor="#777777">
                <v:path arrowok="t"/>
              </v:shape>
            </v:group>
            <v:group style="position:absolute;left:1659;top:11532;width:2;height:4747" coordorigin="1659,11532" coordsize="2,4747">
              <v:shape style="position:absolute;left:1659;top:11532;width:2;height:4747" coordorigin="1659,11532" coordsize="0,4747" path="m1659,16279l1659,11532e" filled="f" stroked="t" strokeweight=".713954pt" strokecolor="#545454">
                <v:path arrowok="t"/>
              </v:shape>
            </v:group>
            <v:group style="position:absolute;left:281;top:11768;width:11357;height:2" coordorigin="281,11768" coordsize="11357,2">
              <v:shape style="position:absolute;left:281;top:11768;width:11357;height:2" coordorigin="281,11768" coordsize="11357,0" path="m281,11768l11637,11768e" filled="f" stroked="t" strokeweight=".47597pt" strokecolor="#707070">
                <v:path arrowok="t"/>
              </v:shape>
            </v:group>
            <v:group style="position:absolute;left:2113;top:14940;width:2266;height:2" coordorigin="2113,14940" coordsize="2266,2">
              <v:shape style="position:absolute;left:2113;top:14940;width:2266;height:2" coordorigin="2113,14940" coordsize="2266,0" path="m2113,14940l4379,14940e" filled="f" stroked="t" strokeweight="2.379848pt" strokecolor="#2B67CC">
                <v:path arrowok="t"/>
              </v:shape>
            </v:group>
            <v:group style="position:absolute;left:286;top:16246;width:11366;height:2" coordorigin="286,16246" coordsize="11366,2">
              <v:shape style="position:absolute;left:286;top:16246;width:11366;height:2" coordorigin="286,16246" coordsize="11366,0" path="m286,16246l11652,16246e" filled="f" stroked="t" strokeweight=".713954pt" strokecolor="#A8A8A8">
                <v:path arrowok="t"/>
              </v:shape>
            </v:group>
            <w10:wrap type="none"/>
          </v:group>
        </w:pict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94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35"/>
          <w:szCs w:val="35"/>
          <w:color w:val="3B3B3B"/>
          <w:spacing w:val="0"/>
          <w:w w:val="93"/>
          <w:b/>
          <w:bCs/>
        </w:rPr>
        <w:t>lsiitail</w:t>
      </w:r>
      <w:r>
        <w:rPr>
          <w:rFonts w:ascii="Times New Roman" w:hAnsi="Times New Roman" w:cs="Times New Roman" w:eastAsia="Times New Roman"/>
          <w:sz w:val="35"/>
          <w:szCs w:val="35"/>
          <w:color w:val="3B3B3B"/>
          <w:spacing w:val="-16"/>
          <w:w w:val="93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102"/>
          <w:b/>
          <w:bCs/>
        </w:rPr>
        <w:t>YAPlCI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0" w:after="0" w:line="237" w:lineRule="exact"/>
        <w:ind w:right="-75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3B3B3B"/>
          <w:spacing w:val="0"/>
          <w:w w:val="80"/>
          <w:b/>
          <w:bCs/>
        </w:rPr>
        <w:t>tfaiy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80"/>
          <w:b/>
          <w:bCs/>
        </w:rPr>
        <w:t>e</w:t>
      </w:r>
      <w:r>
        <w:rPr>
          <w:rFonts w:ascii="Arial" w:hAnsi="Arial" w:cs="Arial" w:eastAsia="Arial"/>
          <w:sz w:val="23"/>
          <w:szCs w:val="23"/>
          <w:color w:val="3B3B3B"/>
          <w:spacing w:val="16"/>
          <w:w w:val="80"/>
          <w:b/>
          <w:bCs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0"/>
          <w:w w:val="100"/>
          <w:b/>
          <w:bCs/>
        </w:rPr>
        <w:t>iatı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27"/>
          <w:w w:val="100"/>
          <w:b/>
          <w:bCs/>
        </w:rPr>
        <w:t> 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80"/>
          <w:b/>
          <w:bCs/>
        </w:rPr>
        <w:t>Bölg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80"/>
          <w:b/>
          <w:bCs/>
        </w:rPr>
        <w:t>e</w:t>
      </w:r>
      <w:r>
        <w:rPr>
          <w:rFonts w:ascii="Arial" w:hAnsi="Arial" w:cs="Arial" w:eastAsia="Arial"/>
          <w:sz w:val="23"/>
          <w:szCs w:val="23"/>
          <w:color w:val="3B3B3B"/>
          <w:spacing w:val="3"/>
          <w:w w:val="80"/>
          <w:b/>
          <w:bCs/>
        </w:rPr>
        <w:t> 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80"/>
          <w:b/>
          <w:bCs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515" w:lineRule="exact"/>
        <w:ind w:left="200" w:right="-20"/>
        <w:jc w:val="left"/>
        <w:rPr>
          <w:rFonts w:ascii="Times New Roman" w:hAnsi="Times New Roman" w:cs="Times New Roman" w:eastAsia="Times New Roman"/>
          <w:sz w:val="49"/>
          <w:szCs w:val="49"/>
        </w:rPr>
      </w:pPr>
      <w:rPr/>
      <w:r>
        <w:rPr>
          <w:rFonts w:ascii="Times New Roman" w:hAnsi="Times New Roman" w:cs="Times New Roman" w:eastAsia="Times New Roman"/>
          <w:sz w:val="49"/>
          <w:szCs w:val="49"/>
          <w:color w:val="004BDD"/>
          <w:spacing w:val="0"/>
          <w:w w:val="100"/>
          <w:b/>
          <w:bCs/>
        </w:rPr>
        <w:t>?.</w:t>
      </w:r>
      <w:r>
        <w:rPr>
          <w:rFonts w:ascii="Times New Roman" w:hAnsi="Times New Roman" w:cs="Times New Roman" w:eastAsia="Times New Roman"/>
          <w:sz w:val="49"/>
          <w:szCs w:val="49"/>
          <w:color w:val="004BDD"/>
          <w:spacing w:val="-2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color w:val="004BDD"/>
          <w:spacing w:val="0"/>
          <w:w w:val="100"/>
          <w:b/>
          <w:bCs/>
        </w:rPr>
        <w:t>\or</w:t>
      </w:r>
      <w:r>
        <w:rPr>
          <w:rFonts w:ascii="Times New Roman" w:hAnsi="Times New Roman" w:cs="Times New Roman" w:eastAsia="Times New Roman"/>
          <w:sz w:val="49"/>
          <w:szCs w:val="49"/>
          <w:color w:val="000000"/>
          <w:spacing w:val="0"/>
          <w:w w:val="100"/>
        </w:rPr>
      </w:r>
    </w:p>
    <w:p>
      <w:pPr>
        <w:spacing w:before="34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Özgü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KESKİN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auto"/>
        <w:ind w:left="5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20" w:right="180"/>
          <w:cols w:num="3" w:equalWidth="0">
            <w:col w:w="568" w:space="1678"/>
            <w:col w:w="1999" w:space="328"/>
            <w:col w:w="7047"/>
          </w:cols>
        </w:sectPr>
      </w:pPr>
      <w:rPr/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455" w:right="4243" w:firstLine="-107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0.324883pt;margin-top:-11.432558pt;width:38.753202pt;height:41pt;mso-position-horizontal-relative:page;mso-position-vertical-relative:paragraph;z-index:-15937" type="#_x0000_t202" filled="f" stroked="f">
            <v:textbox inset="0,0,0,0">
              <w:txbxContent>
                <w:p>
                  <w:pPr>
                    <w:spacing w:before="0" w:after="0" w:line="820" w:lineRule="exact"/>
                    <w:ind w:right="-163"/>
                    <w:jc w:val="left"/>
                    <w:rPr>
                      <w:rFonts w:ascii="Arial" w:hAnsi="Arial" w:cs="Arial" w:eastAsia="Arial"/>
                      <w:sz w:val="82"/>
                      <w:szCs w:val="82"/>
                    </w:rPr>
                  </w:pPr>
                  <w:rPr/>
                  <w:r>
                    <w:rPr>
                      <w:rFonts w:ascii="Arial" w:hAnsi="Arial" w:cs="Arial" w:eastAsia="Arial"/>
                      <w:sz w:val="82"/>
                      <w:szCs w:val="82"/>
                      <w:color w:val="3D3D3F"/>
                      <w:spacing w:val="0"/>
                      <w:w w:val="170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10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24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10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10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3"/>
          <w:w w:val="11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10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23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10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25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10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4"/>
          <w:w w:val="111"/>
        </w:rPr>
        <w:t>G</w:t>
      </w:r>
      <w:r>
        <w:rPr>
          <w:rFonts w:ascii="Arial" w:hAnsi="Arial" w:cs="Arial" w:eastAsia="Arial"/>
          <w:sz w:val="21"/>
          <w:szCs w:val="21"/>
          <w:color w:val="3D3D3F"/>
          <w:spacing w:val="0"/>
          <w:w w:val="256"/>
        </w:rPr>
        <w:t>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71" w:lineRule="exact"/>
        <w:ind w:left="842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D3D3F"/>
          <w:spacing w:val="0"/>
          <w:w w:val="120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74" w:lineRule="exact"/>
        <w:ind w:left="586" w:right="-20"/>
        <w:jc w:val="left"/>
        <w:tabs>
          <w:tab w:pos="2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D3D3F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3D3D3F"/>
          <w:spacing w:val="-32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D3D3F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D3D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1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2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1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1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4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9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5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1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7" w:lineRule="exact"/>
        <w:ind w:left="589" w:right="5063"/>
        <w:jc w:val="center"/>
        <w:tabs>
          <w:tab w:pos="4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545454"/>
          <w:spacing w:val="0"/>
          <w:w w:val="100"/>
          <w:position w:val="9"/>
        </w:rPr>
        <w:t>BE</w:t>
      </w:r>
      <w:r>
        <w:rPr>
          <w:rFonts w:ascii="Arial" w:hAnsi="Arial" w:cs="Arial" w:eastAsia="Arial"/>
          <w:sz w:val="14"/>
          <w:szCs w:val="14"/>
          <w:color w:val="545454"/>
          <w:spacing w:val="0"/>
          <w:w w:val="100"/>
          <w:position w:val="9"/>
        </w:rPr>
        <w:t>l</w:t>
      </w:r>
      <w:r>
        <w:rPr>
          <w:rFonts w:ascii="Arial" w:hAnsi="Arial" w:cs="Arial" w:eastAsia="Arial"/>
          <w:sz w:val="14"/>
          <w:szCs w:val="14"/>
          <w:color w:val="545454"/>
          <w:spacing w:val="0"/>
          <w:w w:val="10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545454"/>
          <w:spacing w:val="12"/>
          <w:w w:val="10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3D3D3F"/>
          <w:spacing w:val="0"/>
          <w:w w:val="111"/>
          <w:position w:val="9"/>
        </w:rPr>
        <w:t>EDIYESI</w:t>
      </w:r>
      <w:r>
        <w:rPr>
          <w:rFonts w:ascii="Arial" w:hAnsi="Arial" w:cs="Arial" w:eastAsia="Arial"/>
          <w:sz w:val="14"/>
          <w:szCs w:val="14"/>
          <w:color w:val="3D3D3F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D3D3F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2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8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8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41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8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01" w:right="-20"/>
        <w:jc w:val="left"/>
        <w:tabs>
          <w:tab w:pos="1460" w:val="left"/>
          <w:tab w:pos="2800" w:val="left"/>
          <w:tab w:pos="5140" w:val="left"/>
          <w:tab w:pos="7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1"/>
        </w:rPr>
        <w:t>bl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9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1"/>
        </w:rPr>
        <w:t>23.0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8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1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0"/>
        </w:rPr>
        <w:t>07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9"/>
          <w:position w:val="0"/>
        </w:rPr>
        <w:t>Saa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2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5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5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7"/>
          <w:w w:val="5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3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19"/>
          <w:w w:val="13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75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65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0"/>
        </w:rPr>
        <w:t>:45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1"/>
          <w:position w:val="0"/>
        </w:rPr>
        <w:t>tTel: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2"/>
          <w:position w:val="0"/>
        </w:rPr>
        <w:t>02322938800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58" w:lineRule="auto"/>
        <w:ind w:left="125" w:right="3162"/>
        <w:jc w:val="left"/>
        <w:tabs>
          <w:tab w:pos="1460" w:val="left"/>
          <w:tab w:pos="2800" w:val="left"/>
          <w:tab w:pos="4120" w:val="left"/>
          <w:tab w:pos="5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87878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878787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23.05.2017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3396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Cemal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0"/>
        </w:rPr>
        <w:t>NjŞAN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6"/>
          <w:w w:val="9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12"/>
          <w:w w:val="102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5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5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Alsanca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Camii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karşısı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1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89"/>
          <w:i/>
        </w:rPr>
        <w:t>1</w:t>
      </w:r>
      <w:r>
        <w:rPr>
          <w:rFonts w:ascii="Arial" w:hAnsi="Arial" w:cs="Arial" w:eastAsia="Arial"/>
          <w:sz w:val="19"/>
          <w:szCs w:val="19"/>
          <w:color w:val="545454"/>
          <w:spacing w:val="-9"/>
          <w:w w:val="89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1"/>
        </w:rPr>
        <w:t>Konak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25" w:right="-20"/>
        <w:jc w:val="left"/>
        <w:tabs>
          <w:tab w:pos="1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1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93"/>
        </w:rPr>
        <w:t>Al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2"/>
          <w:w w:val="9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34"/>
          <w:w w:val="93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3"/>
        </w:rPr>
        <w:t>Çetinl&lt;aya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Bulva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No:5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Bora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Dönereisi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Alsancak/Konak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40" w:lineRule="auto"/>
        <w:ind w:left="120" w:right="-20"/>
        <w:jc w:val="left"/>
        <w:tabs>
          <w:tab w:pos="1460" w:val="left"/>
          <w:tab w:pos="4260" w:val="left"/>
          <w:tab w:pos="5800" w:val="left"/>
          <w:tab w:pos="6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Sınıfı:</w:t>
        <w:tab/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11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7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Kıvılcım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4" w:lineRule="exact"/>
        <w:ind w:left="101" w:right="-20"/>
        <w:jc w:val="left"/>
        <w:tabs>
          <w:tab w:pos="3260" w:val="left"/>
          <w:tab w:pos="6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2.024414pt;margin-top:5.003252pt;width:12.2083pt;height:19pt;mso-position-horizontal-relative:page;mso-position-vertical-relative:paragraph;z-index:-15936" type="#_x0000_t202" filled="f" stroked="f">
            <v:textbox inset="0,0,0,0">
              <w:txbxContent>
                <w:p>
                  <w:pPr>
                    <w:spacing w:before="0" w:after="0" w:line="380" w:lineRule="exact"/>
                    <w:ind w:right="-97"/>
                    <w:jc w:val="left"/>
                    <w:rPr>
                      <w:rFonts w:ascii="Arial" w:hAnsi="Arial" w:cs="Arial" w:eastAsia="Arial"/>
                      <w:sz w:val="38"/>
                      <w:szCs w:val="38"/>
                    </w:rPr>
                  </w:pPr>
                  <w:rPr/>
                  <w:r>
                    <w:rPr>
                      <w:rFonts w:ascii="Arial" w:hAnsi="Arial" w:cs="Arial" w:eastAsia="Arial"/>
                      <w:sz w:val="38"/>
                      <w:szCs w:val="38"/>
                      <w:color w:val="545454"/>
                      <w:spacing w:val="-6"/>
                      <w:w w:val="63"/>
                    </w:rPr>
                    <w:t>k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2F2F2F"/>
                      <w:spacing w:val="0"/>
                      <w:w w:val="123"/>
                    </w:rPr>
                    <w:t>!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3"/>
          <w:position w:val="1"/>
        </w:rPr>
        <w:t>[Yangı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3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1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9"/>
          <w:position w:val="3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9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7"/>
          <w:w w:val="89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3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-3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-3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-3"/>
        </w:rPr>
        <w:t>İşyeri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7" w:lineRule="exact"/>
        <w:ind w:left="3232" w:right="4674"/>
        <w:jc w:val="center"/>
        <w:tabs>
          <w:tab w:pos="5260" w:val="left"/>
          <w:tab w:pos="5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1.699539pt;margin-top:4.092036pt;width:32.526535pt;height:20.5pt;mso-position-horizontal-relative:page;mso-position-vertical-relative:paragraph;z-index:-15935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1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41"/>
                      <w:szCs w:val="41"/>
                    </w:rPr>
                  </w:pPr>
                  <w:rPr/>
                  <w:r>
                    <w:rPr>
                      <w:rFonts w:ascii="Arial" w:hAnsi="Arial" w:cs="Arial" w:eastAsia="Arial"/>
                      <w:sz w:val="41"/>
                      <w:szCs w:val="41"/>
                      <w:color w:val="6E6E6E"/>
                      <w:spacing w:val="0"/>
                      <w:w w:val="57"/>
                    </w:rPr>
                    <w:t>ı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6E6E6E"/>
                      <w:spacing w:val="-57"/>
                      <w:w w:val="57"/>
                    </w:rPr>
                    <w:t> 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6E6E6E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6E6E6E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545454"/>
                      <w:spacing w:val="0"/>
                      <w:w w:val="57"/>
                    </w:rPr>
                    <w:t>ı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1"/>
          <w:position w:val="-1"/>
        </w:rPr>
        <w:t>Betoııanııe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3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-1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78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4"/>
          <w:w w:val="78"/>
          <w:position w:val="-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2"/>
          <w:w w:val="78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78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7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5"/>
          <w:w w:val="78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545454"/>
          <w:spacing w:val="0"/>
          <w:w w:val="78"/>
          <w:i/>
          <w:position w:val="-1"/>
        </w:rPr>
        <w:t>J</w:t>
      </w:r>
      <w:r>
        <w:rPr>
          <w:rFonts w:ascii="Arial" w:hAnsi="Arial" w:cs="Arial" w:eastAsia="Arial"/>
          <w:sz w:val="13"/>
          <w:szCs w:val="13"/>
          <w:color w:val="545454"/>
          <w:spacing w:val="0"/>
          <w:w w:val="100"/>
          <w:i/>
          <w:position w:val="-1"/>
        </w:rPr>
        <w:tab/>
      </w:r>
      <w:r>
        <w:rPr>
          <w:rFonts w:ascii="Arial" w:hAnsi="Arial" w:cs="Arial" w:eastAsia="Arial"/>
          <w:sz w:val="13"/>
          <w:szCs w:val="13"/>
          <w:color w:val="545454"/>
          <w:spacing w:val="0"/>
          <w:w w:val="100"/>
          <w:i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3"/>
        </w:rPr>
        <w:t>cil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91"/>
          <w:position w:val="-3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10"/>
          <w:w w:val="92"/>
          <w:position w:val="-3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9C9C9C"/>
          <w:spacing w:val="-41"/>
          <w:w w:val="43"/>
          <w:position w:val="-3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8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"/>
          <w:w w:val="89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43"/>
          <w:position w:val="-3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C9C9C"/>
          <w:spacing w:val="0"/>
          <w:w w:val="33"/>
          <w:position w:val="-3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3" w:lineRule="exact"/>
        <w:ind w:left="3599" w:right="-20"/>
        <w:jc w:val="left"/>
        <w:tabs>
          <w:tab w:pos="5140" w:val="left"/>
          <w:tab w:pos="630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19"/>
          <w:szCs w:val="19"/>
          <w:color w:val="3D3D3F"/>
          <w:spacing w:val="0"/>
          <w:w w:val="100"/>
          <w:position w:val="2"/>
        </w:rPr>
        <w:t>X</w:t>
      </w:r>
      <w:r>
        <w:rPr>
          <w:rFonts w:ascii="Arial" w:hAnsi="Arial" w:cs="Arial" w:eastAsia="Arial"/>
          <w:sz w:val="19"/>
          <w:szCs w:val="19"/>
          <w:color w:val="3D3D3F"/>
          <w:spacing w:val="-44"/>
          <w:w w:val="100"/>
          <w:position w:val="2"/>
        </w:rPr>
        <w:t> </w:t>
      </w:r>
      <w:r>
        <w:rPr>
          <w:rFonts w:ascii="Arial" w:hAnsi="Arial" w:cs="Arial" w:eastAsia="Arial"/>
          <w:sz w:val="19"/>
          <w:szCs w:val="19"/>
          <w:color w:val="3D3D3F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9"/>
          <w:szCs w:val="19"/>
          <w:color w:val="3D3D3F"/>
          <w:spacing w:val="0"/>
          <w:w w:val="100"/>
          <w:position w:val="2"/>
        </w:rPr>
      </w:r>
      <w:r>
        <w:rPr>
          <w:rFonts w:ascii="Arial" w:hAnsi="Arial" w:cs="Arial" w:eastAsia="Arial"/>
          <w:sz w:val="12"/>
          <w:szCs w:val="12"/>
          <w:color w:val="C8C8C8"/>
          <w:spacing w:val="0"/>
          <w:w w:val="59"/>
          <w:position w:val="-3"/>
        </w:rPr>
        <w:t>1</w:t>
      </w:r>
      <w:r>
        <w:rPr>
          <w:rFonts w:ascii="Arial" w:hAnsi="Arial" w:cs="Arial" w:eastAsia="Arial"/>
          <w:sz w:val="12"/>
          <w:szCs w:val="12"/>
          <w:color w:val="C8C8C8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2"/>
          <w:szCs w:val="12"/>
          <w:color w:val="C8C8C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6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6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2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6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6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8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70"/>
          <w:position w:val="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31"/>
          <w:w w:val="7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70"/>
          <w:position w:val="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6"/>
          <w:w w:val="70"/>
          <w:position w:val="6"/>
        </w:rPr>
        <w:t> </w:t>
      </w:r>
      <w:r>
        <w:rPr>
          <w:rFonts w:ascii="Arial" w:hAnsi="Arial" w:cs="Arial" w:eastAsia="Arial"/>
          <w:sz w:val="25"/>
          <w:szCs w:val="25"/>
          <w:color w:val="3D3D3F"/>
          <w:spacing w:val="-4"/>
          <w:w w:val="126"/>
          <w:position w:val="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97"/>
          <w:position w:val="6"/>
        </w:rPr>
        <w:t>:5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29"/>
          <w:w w:val="100"/>
          <w:position w:val="6"/>
        </w:rPr>
        <w:t> </w:t>
      </w:r>
      <w:r>
        <w:rPr>
          <w:rFonts w:ascii="Arial" w:hAnsi="Arial" w:cs="Arial" w:eastAsia="Arial"/>
          <w:sz w:val="25"/>
          <w:szCs w:val="25"/>
          <w:color w:val="545454"/>
          <w:spacing w:val="0"/>
          <w:w w:val="147"/>
          <w:position w:val="6"/>
        </w:rPr>
        <w:t>ı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125" w:right="-20"/>
        <w:jc w:val="left"/>
        <w:tabs>
          <w:tab w:pos="1820" w:val="left"/>
          <w:tab w:pos="5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8"/>
        </w:rPr>
        <w:t>Şe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4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n: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2"/>
        </w:rPr>
        <w:t>Sahib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"/>
          <w:w w:val="10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8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unca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KARABEY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</w:r>
      <w:r>
        <w:rPr>
          <w:rFonts w:ascii="Arial" w:hAnsi="Arial" w:cs="Arial" w:eastAsia="Arial"/>
          <w:sz w:val="14"/>
          <w:szCs w:val="14"/>
          <w:color w:val="545454"/>
          <w:spacing w:val="0"/>
          <w:w w:val="50"/>
        </w:rPr>
        <w:t>1</w:t>
      </w:r>
      <w:r>
        <w:rPr>
          <w:rFonts w:ascii="Arial" w:hAnsi="Arial" w:cs="Arial" w:eastAsia="Arial"/>
          <w:sz w:val="14"/>
          <w:szCs w:val="14"/>
          <w:color w:val="545454"/>
          <w:spacing w:val="6"/>
          <w:w w:val="5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Tunca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KARABEY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7" w:after="0" w:line="212" w:lineRule="exact"/>
        <w:ind w:left="18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-1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6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11"/>
          <w:w w:val="106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96"/>
          <w:position w:val="-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95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-1"/>
        </w:rPr>
        <w:t>iye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1"/>
        </w:rPr>
        <w:t>Çavus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4"/>
          <w:position w:val="-1"/>
        </w:rPr>
        <w:t>Çall;da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4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7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"/>
          <w:w w:val="94"/>
          <w:position w:val="-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  <w:position w:val="-1"/>
        </w:rPr>
        <w:t>IN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-1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9" w:lineRule="exact"/>
        <w:ind w:left="1834" w:right="-20"/>
        <w:jc w:val="left"/>
        <w:tabs>
          <w:tab w:pos="4280" w:val="left"/>
          <w:tab w:pos="714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75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3"/>
          <w:position w:val="1"/>
        </w:rPr>
        <w:t>Çı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5"/>
          <w:w w:val="104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4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65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6"/>
          <w:w w:val="65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3D3D3F"/>
          <w:spacing w:val="-10"/>
          <w:w w:val="168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99"/>
          <w:position w:val="1"/>
        </w:rPr>
        <w:t>:46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12"/>
          <w:position w:val="0"/>
        </w:rPr>
        <w:t>Varıısaati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5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27"/>
          <w:w w:val="100"/>
          <w:position w:val="0"/>
        </w:rPr>
        <w:t> </w:t>
      </w:r>
      <w:r>
        <w:rPr>
          <w:rFonts w:ascii="Arial" w:hAnsi="Arial" w:cs="Arial" w:eastAsia="Arial"/>
          <w:sz w:val="26"/>
          <w:szCs w:val="26"/>
          <w:color w:val="3D3D3F"/>
          <w:spacing w:val="11"/>
          <w:w w:val="100"/>
          <w:position w:val="0"/>
        </w:rPr>
        <w:t>ı</w:t>
      </w:r>
      <w:r>
        <w:rPr>
          <w:rFonts w:ascii="Arial" w:hAnsi="Arial" w:cs="Arial" w:eastAsia="Arial"/>
          <w:sz w:val="25"/>
          <w:szCs w:val="25"/>
          <w:color w:val="3D3D3F"/>
          <w:spacing w:val="0"/>
          <w:w w:val="100"/>
          <w:position w:val="0"/>
        </w:rPr>
        <w:t>ı</w:t>
      </w:r>
      <w:r>
        <w:rPr>
          <w:rFonts w:ascii="Arial" w:hAnsi="Arial" w:cs="Arial" w:eastAsia="Arial"/>
          <w:sz w:val="25"/>
          <w:szCs w:val="25"/>
          <w:color w:val="3D3D3F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45454"/>
          <w:spacing w:val="0"/>
          <w:w w:val="70"/>
          <w:i/>
          <w:position w:val="0"/>
        </w:rPr>
        <w:t>JO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left="101" w:right="-20"/>
        <w:jc w:val="left"/>
        <w:tabs>
          <w:tab w:pos="1840" w:val="left"/>
          <w:tab w:pos="4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2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2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2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2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2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2"/>
        </w:rPr>
        <w:t>LR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2"/>
        </w:rPr>
        <w:t>839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3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6" w:lineRule="exact"/>
        <w:ind w:left="125" w:right="-20"/>
        <w:jc w:val="left"/>
        <w:tabs>
          <w:tab w:pos="4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8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3"/>
        </w:rPr>
        <w:t>kibin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-1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-1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96"/>
          <w:position w:val="-1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64" w:lineRule="auto"/>
        <w:ind w:left="1852" w:right="4155" w:firstLine="2454"/>
        <w:jc w:val="left"/>
        <w:tabs>
          <w:tab w:pos="4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1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97"/>
        </w:rPr>
        <w:t>Dogal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6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53" w:lineRule="auto"/>
        <w:ind w:left="101" w:right="2353" w:firstLine="23"/>
        <w:jc w:val="left"/>
        <w:tabs>
          <w:tab w:pos="1820" w:val="left"/>
          <w:tab w:pos="4280" w:val="left"/>
          <w:tab w:pos="716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F"/>
          <w:w w:val="97"/>
        </w:rPr>
        <w:t>Yardı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1"/>
          <w:w w:val="97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7"/>
          <w:w w:val="103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kip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6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35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:45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6"/>
        </w:rPr>
        <w:t>IAraç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1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:3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7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1"/>
          <w:w w:val="9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14"/>
          <w:w w:val="10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34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40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4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pitıni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4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95"/>
        </w:rPr>
        <w:t>Döntl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98"/>
        </w:rPr>
        <w:t>12: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99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3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D3D3F"/>
          <w:spacing w:val="0"/>
          <w:w w:val="67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2" w:lineRule="exact"/>
        <w:ind w:left="1852" w:right="-20"/>
        <w:jc w:val="left"/>
        <w:tabs>
          <w:tab w:pos="4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99"/>
        </w:rPr>
        <w:t>35CF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6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F"/>
          <w:spacing w:val="0"/>
          <w:w w:val="99"/>
        </w:rPr>
        <w:t>16</w:t>
      </w:r>
      <w:r>
        <w:rPr>
          <w:rFonts w:ascii="Times New Roman" w:hAnsi="Times New Roman" w:cs="Times New Roman" w:eastAsia="Times New Roman"/>
          <w:sz w:val="20"/>
          <w:szCs w:val="20"/>
          <w:color w:val="3D3D3F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78787"/>
          <w:spacing w:val="0"/>
          <w:w w:val="202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878787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5"/>
        </w:rPr>
        <w:t>35EC692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5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8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5"/>
        </w:rPr>
        <w:t>35FM435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8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E6E6E"/>
          <w:w w:val="8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Adı-Soyadı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Çavuş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isa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HATİPOÖLU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54" w:lineRule="auto"/>
        <w:ind w:left="125" w:right="589" w:firstLine="-23"/>
        <w:jc w:val="left"/>
        <w:tabs>
          <w:tab w:pos="1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görüldü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Tarafımızca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yapıldı.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4259" w:right="391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1"/>
        </w:rPr>
        <w:t>iSöndl.irnıede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2"/>
        </w:rPr>
        <w:t>söndüıücü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01" w:lineRule="exact"/>
        <w:ind w:left="155" w:right="-20"/>
        <w:jc w:val="left"/>
        <w:tabs>
          <w:tab w:pos="4280" w:val="left"/>
          <w:tab w:pos="6160" w:val="left"/>
          <w:tab w:pos="7720" w:val="left"/>
          <w:tab w:pos="9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12"/>
          <w:position w:val="-2"/>
        </w:rPr>
        <w:t>öndilrıne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9"/>
          <w:w w:val="112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-2"/>
        </w:rPr>
        <w:t>Tüıii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74"/>
          <w:position w:val="-3"/>
        </w:rPr>
        <w:t>iStı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34"/>
          <w:w w:val="7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-3"/>
        </w:rPr>
        <w:t>!Köpük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-3"/>
        </w:rPr>
      </w:r>
      <w:r>
        <w:rPr>
          <w:rFonts w:ascii="Arial" w:hAnsi="Arial" w:cs="Arial" w:eastAsia="Arial"/>
          <w:sz w:val="19"/>
          <w:szCs w:val="19"/>
          <w:color w:val="3D3D3F"/>
          <w:spacing w:val="0"/>
          <w:w w:val="99"/>
          <w:position w:val="-2"/>
        </w:rPr>
        <w:t>IK.</w:t>
      </w:r>
      <w:r>
        <w:rPr>
          <w:rFonts w:ascii="Arial" w:hAnsi="Arial" w:cs="Arial" w:eastAsia="Arial"/>
          <w:sz w:val="19"/>
          <w:szCs w:val="19"/>
          <w:color w:val="3D3D3F"/>
          <w:spacing w:val="-10"/>
          <w:w w:val="99"/>
          <w:position w:val="-2"/>
        </w:rPr>
        <w:t>K</w:t>
      </w:r>
      <w:r>
        <w:rPr>
          <w:rFonts w:ascii="Arial" w:hAnsi="Arial" w:cs="Arial" w:eastAsia="Arial"/>
          <w:sz w:val="19"/>
          <w:szCs w:val="19"/>
          <w:color w:val="6E6E6E"/>
          <w:spacing w:val="-18"/>
          <w:w w:val="146"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3D3D3F"/>
          <w:spacing w:val="0"/>
          <w:w w:val="97"/>
          <w:position w:val="-2"/>
        </w:rPr>
        <w:t>T.</w:t>
      </w:r>
      <w:r>
        <w:rPr>
          <w:rFonts w:ascii="Arial" w:hAnsi="Arial" w:cs="Arial" w:eastAsia="Arial"/>
          <w:sz w:val="19"/>
          <w:szCs w:val="19"/>
          <w:color w:val="3D3D3F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48"/>
          <w:position w:val="-3"/>
        </w:rPr>
        <w:t>o2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5"/>
          <w:w w:val="148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2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95" w:lineRule="exact"/>
        <w:ind w:left="6123" w:right="-20"/>
        <w:jc w:val="left"/>
        <w:tabs>
          <w:tab w:pos="7720" w:val="left"/>
          <w:tab w:pos="92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33"/>
          <w:szCs w:val="33"/>
          <w:color w:val="545454"/>
          <w:spacing w:val="0"/>
          <w:w w:val="137"/>
          <w:i/>
          <w:position w:val="-2"/>
        </w:rPr>
        <w:t>l</w:t>
      </w:r>
      <w:r>
        <w:rPr>
          <w:rFonts w:ascii="Arial" w:hAnsi="Arial" w:cs="Arial" w:eastAsia="Arial"/>
          <w:sz w:val="33"/>
          <w:szCs w:val="33"/>
          <w:color w:val="545454"/>
          <w:spacing w:val="0"/>
          <w:w w:val="100"/>
          <w:i/>
          <w:position w:val="-2"/>
        </w:rPr>
        <w:tab/>
      </w:r>
      <w:r>
        <w:rPr>
          <w:rFonts w:ascii="Arial" w:hAnsi="Arial" w:cs="Arial" w:eastAsia="Arial"/>
          <w:sz w:val="33"/>
          <w:szCs w:val="33"/>
          <w:color w:val="545454"/>
          <w:spacing w:val="0"/>
          <w:w w:val="100"/>
          <w:i/>
          <w:position w:val="-2"/>
        </w:rPr>
      </w:r>
      <w:r>
        <w:rPr>
          <w:rFonts w:ascii="Arial" w:hAnsi="Arial" w:cs="Arial" w:eastAsia="Arial"/>
          <w:sz w:val="45"/>
          <w:szCs w:val="45"/>
          <w:color w:val="545454"/>
          <w:spacing w:val="0"/>
          <w:w w:val="54"/>
          <w:position w:val="-2"/>
        </w:rPr>
        <w:t>ı</w:t>
      </w:r>
      <w:r>
        <w:rPr>
          <w:rFonts w:ascii="Arial" w:hAnsi="Arial" w:cs="Arial" w:eastAsia="Arial"/>
          <w:sz w:val="45"/>
          <w:szCs w:val="45"/>
          <w:color w:val="545454"/>
          <w:spacing w:val="-63"/>
          <w:w w:val="54"/>
          <w:position w:val="-2"/>
        </w:rPr>
        <w:t> </w:t>
      </w:r>
      <w:r>
        <w:rPr>
          <w:rFonts w:ascii="Arial" w:hAnsi="Arial" w:cs="Arial" w:eastAsia="Arial"/>
          <w:sz w:val="45"/>
          <w:szCs w:val="45"/>
          <w:color w:val="545454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45"/>
          <w:szCs w:val="45"/>
          <w:color w:val="54545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1"/>
          <w:szCs w:val="21"/>
          <w:color w:val="3D3D3F"/>
          <w:spacing w:val="0"/>
          <w:w w:val="54"/>
          <w:position w:val="5"/>
        </w:rPr>
        <w:t>_ı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58" w:lineRule="exact"/>
        <w:ind w:left="188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5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1"/>
        </w:rPr>
        <w:t>sonrası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33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8"/>
          <w:position w:val="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8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4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2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1"/>
        </w:rPr>
        <w:t>soruşturnıada;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1"/>
        </w:rPr>
        <w:t>restaurantı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34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1"/>
        </w:rPr>
        <w:t>bulunduğ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32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1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26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1"/>
        </w:rPr>
        <w:t>çatısında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29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5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1"/>
        </w:rPr>
        <w:t>yağlı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5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1"/>
        </w:rPr>
        <w:t>baca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5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1"/>
        </w:rPr>
        <w:t>motor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21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1"/>
        </w:rPr>
        <w:t>panel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23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1"/>
        </w:rPr>
        <w:t>iç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2" w:lineRule="exact"/>
        <w:ind w:left="1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2"/>
        </w:rPr>
        <w:t>öndOrıne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-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76"/>
          <w:position w:val="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75"/>
          <w:position w:val="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3"/>
          <w:w w:val="96"/>
          <w:position w:val="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7"/>
          <w:position w:val="3"/>
        </w:rPr>
        <w:t>ımn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88"/>
          <w:position w:val="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83"/>
          <w:position w:val="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2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8"/>
          <w:position w:val="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8"/>
          <w:position w:val="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3"/>
          <w:w w:val="88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3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27"/>
          <w:w w:val="88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8"/>
          <w:position w:val="3"/>
        </w:rPr>
        <w:t>aksamı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8"/>
          <w:position w:val="3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39"/>
          <w:w w:val="88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3"/>
        </w:rPr>
        <w:t>plasti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30"/>
          <w:w w:val="88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3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1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3"/>
        </w:rPr>
        <w:t>lasti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6"/>
          <w:w w:val="88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3"/>
        </w:rPr>
        <w:t>aksamı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3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27"/>
          <w:w w:val="88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3"/>
        </w:rPr>
        <w:t>baca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3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8"/>
          <w:w w:val="88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3"/>
        </w:rPr>
        <w:t>filtreleri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32"/>
          <w:w w:val="88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3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33"/>
          <w:w w:val="88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3"/>
        </w:rPr>
        <w:t>yanımık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3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9"/>
          <w:w w:val="88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3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2"/>
          <w:w w:val="88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3"/>
        </w:rPr>
        <w:t>paneli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1"/>
          <w:w w:val="88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3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6"/>
          <w:w w:val="88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3"/>
        </w:rPr>
        <w:t>çevresi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6"/>
          <w:w w:val="88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3"/>
        </w:rPr>
        <w:t>islenmek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left="129" w:right="-20"/>
        <w:jc w:val="left"/>
        <w:tabs>
          <w:tab w:pos="1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15"/>
          <w:w w:val="75"/>
          <w:position w:val="-3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C8C8C8"/>
          <w:spacing w:val="2"/>
          <w:w w:val="68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0"/>
          <w:w w:val="89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2"/>
          <w:w w:val="113"/>
          <w:position w:val="-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1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2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-3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3"/>
          <w:position w:val="3"/>
        </w:rPr>
        <w:t>ııreliyle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5"/>
          <w:w w:val="93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3"/>
          <w:position w:val="3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3"/>
          <w:position w:val="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5"/>
          <w:w w:val="93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93"/>
          <w:position w:val="3"/>
        </w:rPr>
        <w:t>görmüştü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3"/>
          <w:w w:val="94"/>
          <w:position w:val="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9C9C9C"/>
          <w:spacing w:val="0"/>
          <w:w w:val="136"/>
          <w:position w:val="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4" w:lineRule="exact"/>
        <w:ind w:left="189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90"/>
          <w:position w:val="1"/>
        </w:rPr>
        <w:t>Eş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2"/>
          <w:w w:val="9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90"/>
          <w:position w:val="1"/>
        </w:rPr>
        <w:t>adaki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7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90"/>
          <w:position w:val="1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9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90"/>
          <w:position w:val="1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5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90"/>
          <w:position w:val="1"/>
        </w:rPr>
        <w:t>2700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8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1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90"/>
          <w:position w:val="1"/>
        </w:rPr>
        <w:t>Binadaki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5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90"/>
          <w:position w:val="1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4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90"/>
          <w:position w:val="1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7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90"/>
          <w:position w:val="1"/>
        </w:rPr>
        <w:t>300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90"/>
          <w:position w:val="1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9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2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90"/>
          <w:position w:val="1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4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90"/>
          <w:position w:val="1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20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0"/>
          <w:position w:val="1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3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90"/>
          <w:position w:val="1"/>
        </w:rPr>
        <w:t>3000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3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90"/>
          <w:position w:val="1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9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0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1"/>
        </w:rPr>
        <w:t>dir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left="189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9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9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9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5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9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8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9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25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9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24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9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6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9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4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9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8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26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6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23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</w:rPr>
        <w:t>katında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20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1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</w:rPr>
        <w:t>Restaurant'a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7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04" w:lineRule="auto"/>
        <w:ind w:left="1834" w:right="65" w:firstLine="-1705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-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-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-5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-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-5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3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6"/>
          <w:position w:val="0"/>
        </w:rPr>
        <w:t>ıı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3"/>
          <w:w w:val="106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7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2"/>
          <w:position w:val="0"/>
        </w:rPr>
        <w:t>ııııı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0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2"/>
          <w:position w:val="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28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0"/>
        </w:rPr>
        <w:t>dışı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9"/>
          <w:position w:val="0"/>
        </w:rPr>
        <w:t>ışıklı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9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21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9"/>
          <w:position w:val="0"/>
        </w:rPr>
        <w:t>bölümünde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27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9"/>
          <w:position w:val="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9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3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6"/>
          <w:position w:val="0"/>
        </w:rPr>
        <w:t>yata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7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43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0"/>
        </w:rPr>
        <w:t>ndaki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9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0"/>
        </w:rPr>
        <w:t>birikm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8"/>
          <w:w w:val="88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88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20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3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0"/>
        </w:rPr>
        <w:t>kalıntılarında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39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8"/>
          <w:position w:val="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8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4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6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8"/>
          <w:position w:val="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7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8"/>
          <w:position w:val="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8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3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35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7"/>
          <w:w w:val="124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8"/>
          <w:position w:val="0"/>
        </w:rPr>
        <w:t>nışturıı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5"/>
          <w:w w:val="88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4"/>
          <w:w w:val="8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2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1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9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9"/>
          <w:w w:val="89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89"/>
          <w:position w:val="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20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9"/>
          <w:position w:val="0"/>
        </w:rPr>
        <w:t>işyeri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5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9"/>
          <w:position w:val="0"/>
        </w:rPr>
        <w:t>çalışanlarınca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39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9"/>
          <w:position w:val="0"/>
        </w:rPr>
        <w:t>keba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9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0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9"/>
          <w:position w:val="0"/>
        </w:rPr>
        <w:t>pişirıııe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9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9"/>
          <w:position w:val="0"/>
        </w:rPr>
        <w:t>amaçlı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8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9"/>
          <w:position w:val="0"/>
        </w:rPr>
        <w:t>yakı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3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8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4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7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0"/>
        </w:rPr>
        <w:t>oluşturduğ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31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0"/>
        </w:rPr>
        <w:t>kıvılcınıların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26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0"/>
        </w:rPr>
        <w:t>periyodi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29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  <w:position w:val="0"/>
        </w:rPr>
        <w:t>temizli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0"/>
          <w:w w:val="89"/>
          <w:position w:val="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43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4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7"/>
          <w:w w:val="89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9"/>
          <w:position w:val="0"/>
        </w:rPr>
        <w:t>ıerli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7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9"/>
          <w:position w:val="0"/>
        </w:rPr>
        <w:t>olara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9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0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9"/>
          <w:position w:val="0"/>
        </w:rPr>
        <w:t>yapılmamı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9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31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9"/>
          <w:position w:val="0"/>
        </w:rPr>
        <w:t>baca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6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9"/>
          <w:position w:val="0"/>
        </w:rPr>
        <w:t>içerisine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1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9"/>
          <w:position w:val="0"/>
        </w:rPr>
        <w:t>yapışını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9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1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9"/>
          <w:position w:val="0"/>
        </w:rPr>
        <w:t>haldeki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2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9"/>
          <w:position w:val="0"/>
        </w:rPr>
        <w:t>gıda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3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9"/>
          <w:position w:val="0"/>
        </w:rPr>
        <w:t>pişirme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20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9"/>
          <w:position w:val="0"/>
        </w:rPr>
        <w:t>yağla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9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41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9"/>
          <w:position w:val="0"/>
        </w:rPr>
        <w:t>kalıntılarını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1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9"/>
          <w:position w:val="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4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9"/>
          <w:position w:val="0"/>
        </w:rPr>
        <w:t>sonrasında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3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0"/>
        </w:rPr>
        <w:t>binan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2"/>
          <w:w w:val="10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D3D3F"/>
          <w:spacing w:val="0"/>
          <w:w w:val="111"/>
          <w:position w:val="0"/>
        </w:rPr>
        <w:t>ın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left="192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w w:val="8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9"/>
          <w:w w:val="85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90"/>
        </w:rPr>
        <w:t>kahnda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2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9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2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7"/>
          <w:w w:val="7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"/>
          <w:w w:val="8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44"/>
        </w:rPr>
        <w:t>.!l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6"/>
          <w:w w:val="45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2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5"/>
        </w:rPr>
        <w:t>baca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22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5"/>
        </w:rPr>
        <w:t>motoıı.ı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4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79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7"/>
          <w:w w:val="8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5"/>
          <w:w w:val="8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11"/>
          <w:w w:val="6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8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7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</w:rPr>
        <w:t>lasti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6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8"/>
        </w:rPr>
        <w:t>aksamıııa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8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8"/>
        </w:rPr>
        <w:t>sirayel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7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</w:rPr>
        <w:t>etmesi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9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8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8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3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8"/>
          <w:w w:val="9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4"/>
        </w:rPr>
        <w:t>ıkmı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3"/>
          <w:w w:val="96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8"/>
        </w:rPr>
        <w:t>labil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3"/>
          <w:w w:val="8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91"/>
        </w:rPr>
        <w:t>ce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5"/>
          <w:w w:val="92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5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9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9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88"/>
        </w:rPr>
        <w:t>varıln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9"/>
          <w:w w:val="8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8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7"/>
          <w:w w:val="8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77"/>
        </w:rPr>
        <w:t>ıı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  <w:t>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53" w:lineRule="auto"/>
        <w:ind w:left="125" w:right="4017" w:firstLine="-23"/>
        <w:jc w:val="left"/>
        <w:tabs>
          <w:tab w:pos="1820" w:val="left"/>
          <w:tab w:pos="6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0"/>
          <w:w w:val="18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7"/>
          <w:w w:val="11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9"/>
        </w:rPr>
        <w:t>ortalı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i$irketi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5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1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12"/>
          <w:w w:val="100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2"/>
          <w:w w:val="103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99"/>
          <w:position w:val="1"/>
        </w:rPr>
        <w:t>deli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1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6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0"/>
        </w:rPr>
        <w:t>reç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54" w:lineRule="auto"/>
        <w:ind w:left="101" w:right="4925" w:firstLine="28"/>
        <w:jc w:val="left"/>
        <w:tabs>
          <w:tab w:pos="1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.463852pt;margin-top:17.434774pt;width:6.517512pt;height:17pt;mso-position-horizontal-relative:page;mso-position-vertical-relative:paragraph;z-index:-15934" type="#_x0000_t202" filled="f" stroked="f">
            <v:textbox inset="0,0,0,0">
              <w:txbxContent>
                <w:p>
                  <w:pPr>
                    <w:spacing w:before="0" w:after="0" w:line="340" w:lineRule="exact"/>
                    <w:ind w:right="-91"/>
                    <w:jc w:val="left"/>
                    <w:rPr>
                      <w:rFonts w:ascii="Times New Roman" w:hAnsi="Times New Roman" w:cs="Times New Roman" w:eastAsia="Times New Roman"/>
                      <w:sz w:val="34"/>
                      <w:szCs w:val="3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9C9C9C"/>
                      <w:spacing w:val="-34"/>
                      <w:w w:val="80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B8B8B8"/>
                      <w:spacing w:val="0"/>
                      <w:w w:val="60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işyeri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Tunca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KARABEY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2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3"/>
        </w:rPr>
        <w:t>tTeslim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1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353" w:right="-20"/>
        <w:jc w:val="left"/>
        <w:tabs>
          <w:tab w:pos="1880" w:val="left"/>
          <w:tab w:pos="5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878787"/>
          <w:w w:val="99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878787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94"/>
        </w:rPr>
        <w:t>Döni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7"/>
          <w:w w:val="9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1"/>
          <w:w w:val="11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51"/>
        </w:rPr>
        <w:t>i.i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rarih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17"/>
        </w:rPr>
        <w:t>:23.05.2017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17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31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12:30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80" w:lineRule="auto"/>
        <w:ind w:left="954" w:right="1506" w:firstLine="-694"/>
        <w:jc w:val="left"/>
        <w:tabs>
          <w:tab w:pos="1820" w:val="left"/>
          <w:tab w:pos="8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-2"/>
        </w:rPr>
        <w:t>"arsa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-2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46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85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7"/>
          <w:w w:val="94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2"/>
          <w:position w:val="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"/>
          <w:w w:val="103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11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0"/>
        </w:rPr>
        <w:t>Çankaya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0"/>
        </w:rPr>
        <w:t>!.Posta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99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992" w:right="-20"/>
        <w:jc w:val="left"/>
        <w:tabs>
          <w:tab w:pos="4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1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5"/>
          <w:w w:val="10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336" w:lineRule="exact"/>
        <w:ind w:left="4698" w:right="-20"/>
        <w:jc w:val="left"/>
        <w:tabs>
          <w:tab w:pos="8480" w:val="left"/>
        </w:tabs>
        <w:rPr>
          <w:rFonts w:ascii="Arial" w:hAnsi="Arial" w:cs="Arial" w:eastAsia="Arial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7.79718pt;margin-top:24.396793pt;width:25.47147pt;height:10.5pt;mso-position-horizontal-relative:page;mso-position-vertical-relative:paragraph;z-index:-15933" type="#_x0000_t202" filled="f" stroked="f">
            <v:textbox inset="0,0,0,0">
              <w:txbxContent>
                <w:p>
                  <w:pPr>
                    <w:spacing w:before="0" w:after="0" w:line="210" w:lineRule="exact"/>
                    <w:ind w:right="-71"/>
                    <w:jc w:val="left"/>
                    <w:rPr>
                      <w:rFonts w:ascii="Arial" w:hAnsi="Arial" w:cs="Arial" w:eastAsia="Arial"/>
                      <w:sz w:val="21"/>
                      <w:szCs w:val="21"/>
                    </w:rPr>
                  </w:pPr>
                  <w:rPr/>
                  <w:r>
                    <w:rPr>
                      <w:rFonts w:ascii="Arial" w:hAnsi="Arial" w:cs="Arial" w:eastAsia="Arial"/>
                      <w:sz w:val="21"/>
                      <w:szCs w:val="21"/>
                      <w:color w:val="545454"/>
                      <w:w w:val="154"/>
                      <w:i/>
                    </w:rPr>
                    <w:t>·V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545454"/>
                      <w:spacing w:val="-17"/>
                      <w:w w:val="154"/>
                      <w:i/>
                    </w:rPr>
                    <w:t>.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6E6E6E"/>
                      <w:spacing w:val="0"/>
                      <w:w w:val="112"/>
                      <w:i/>
                    </w:rPr>
                    <w:t>#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9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9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7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9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41"/>
          <w:szCs w:val="41"/>
          <w:color w:val="3D3D3F"/>
          <w:spacing w:val="0"/>
          <w:w w:val="68"/>
          <w:b/>
          <w:bCs/>
          <w:position w:val="-13"/>
        </w:rPr>
        <w:t>ft?</w:t>
      </w:r>
      <w:r>
        <w:rPr>
          <w:rFonts w:ascii="Times New Roman" w:hAnsi="Times New Roman" w:cs="Times New Roman" w:eastAsia="Times New Roman"/>
          <w:sz w:val="41"/>
          <w:szCs w:val="41"/>
          <w:color w:val="3D3D3F"/>
          <w:spacing w:val="57"/>
          <w:w w:val="68"/>
          <w:b/>
          <w:bCs/>
          <w:position w:val="-13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D3D3F"/>
          <w:spacing w:val="0"/>
          <w:w w:val="156"/>
          <w:b/>
          <w:bCs/>
          <w:position w:val="-13"/>
        </w:rPr>
        <w:t>3?</w:t>
      </w:r>
      <w:r>
        <w:rPr>
          <w:rFonts w:ascii="Times New Roman" w:hAnsi="Times New Roman" w:cs="Times New Roman" w:eastAsia="Times New Roman"/>
          <w:sz w:val="25"/>
          <w:szCs w:val="25"/>
          <w:color w:val="3D3D3F"/>
          <w:spacing w:val="-34"/>
          <w:w w:val="156"/>
          <w:b/>
          <w:bCs/>
          <w:position w:val="-13"/>
        </w:rPr>
        <w:t> </w:t>
      </w:r>
      <w:r>
        <w:rPr>
          <w:rFonts w:ascii="Arial" w:hAnsi="Arial" w:cs="Arial" w:eastAsia="Arial"/>
          <w:sz w:val="28"/>
          <w:szCs w:val="28"/>
          <w:color w:val="2F2F2F"/>
          <w:spacing w:val="0"/>
          <w:w w:val="58"/>
          <w:b/>
          <w:bCs/>
          <w:position w:val="-13"/>
        </w:rPr>
        <w:t>2017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00" w:bottom="280" w:left="560" w:right="380"/>
        </w:sectPr>
      </w:pPr>
      <w:rPr/>
    </w:p>
    <w:p>
      <w:pPr>
        <w:spacing w:before="0" w:after="0" w:line="208" w:lineRule="exact"/>
        <w:ind w:left="15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0" w:after="0" w:line="443" w:lineRule="exact"/>
        <w:ind w:right="-172"/>
        <w:jc w:val="left"/>
        <w:rPr>
          <w:rFonts w:ascii="Times New Roman" w:hAnsi="Times New Roman" w:cs="Times New Roman" w:eastAsia="Times New Roman"/>
          <w:sz w:val="88"/>
          <w:szCs w:val="8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88"/>
          <w:szCs w:val="88"/>
          <w:color w:val="414664"/>
          <w:spacing w:val="0"/>
          <w:w w:val="82"/>
          <w:position w:val="-47"/>
        </w:rPr>
        <w:t>tJıW,</w:t>
      </w:r>
      <w:r>
        <w:rPr>
          <w:rFonts w:ascii="Times New Roman" w:hAnsi="Times New Roman" w:cs="Times New Roman" w:eastAsia="Times New Roman"/>
          <w:sz w:val="88"/>
          <w:szCs w:val="88"/>
          <w:color w:val="000000"/>
          <w:spacing w:val="0"/>
          <w:w w:val="100"/>
          <w:position w:val="0"/>
        </w:rPr>
      </w:r>
    </w:p>
    <w:p>
      <w:pPr>
        <w:spacing w:before="0" w:after="0" w:line="493" w:lineRule="exact"/>
        <w:ind w:right="-20"/>
        <w:jc w:val="left"/>
        <w:tabs>
          <w:tab w:pos="3160" w:val="left"/>
        </w:tabs>
        <w:rPr>
          <w:rFonts w:ascii="Times New Roman" w:hAnsi="Times New Roman" w:cs="Times New Roman" w:eastAsia="Times New Roman"/>
          <w:sz w:val="86"/>
          <w:szCs w:val="86"/>
        </w:rPr>
      </w:pPr>
      <w:rPr/>
      <w:r>
        <w:rPr/>
        <w:br w:type="column"/>
      </w:r>
      <w:r>
        <w:rPr>
          <w:rFonts w:ascii="Arial" w:hAnsi="Arial" w:cs="Arial" w:eastAsia="Arial"/>
          <w:sz w:val="48"/>
          <w:szCs w:val="48"/>
          <w:color w:val="2D337E"/>
          <w:spacing w:val="0"/>
          <w:w w:val="77"/>
          <w:position w:val="-23"/>
        </w:rPr>
        <w:t>"</w:t>
      </w:r>
      <w:r>
        <w:rPr>
          <w:rFonts w:ascii="Arial" w:hAnsi="Arial" w:cs="Arial" w:eastAsia="Arial"/>
          <w:sz w:val="48"/>
          <w:szCs w:val="48"/>
          <w:color w:val="2D337E"/>
          <w:spacing w:val="0"/>
          <w:w w:val="100"/>
          <w:position w:val="-23"/>
        </w:rPr>
        <w:tab/>
      </w:r>
      <w:r>
        <w:rPr>
          <w:rFonts w:ascii="Arial" w:hAnsi="Arial" w:cs="Arial" w:eastAsia="Arial"/>
          <w:sz w:val="48"/>
          <w:szCs w:val="48"/>
          <w:color w:val="2D337E"/>
          <w:spacing w:val="0"/>
          <w:w w:val="100"/>
          <w:position w:val="-23"/>
        </w:rPr>
      </w:r>
      <w:r>
        <w:rPr>
          <w:rFonts w:ascii="Times New Roman" w:hAnsi="Times New Roman" w:cs="Times New Roman" w:eastAsia="Times New Roman"/>
          <w:sz w:val="86"/>
          <w:szCs w:val="86"/>
          <w:color w:val="3D3D3F"/>
          <w:spacing w:val="0"/>
          <w:w w:val="44"/>
          <w:position w:val="-30"/>
        </w:rPr>
        <w:t>tt.D</w:t>
      </w:r>
      <w:r>
        <w:rPr>
          <w:rFonts w:ascii="Times New Roman" w:hAnsi="Times New Roman" w:cs="Times New Roman" w:eastAsia="Times New Roman"/>
          <w:sz w:val="86"/>
          <w:szCs w:val="86"/>
          <w:color w:val="3D3D3F"/>
          <w:spacing w:val="-130"/>
          <w:w w:val="100"/>
          <w:position w:val="-30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545454"/>
          <w:spacing w:val="-31"/>
          <w:w w:val="33"/>
          <w:position w:val="-35"/>
        </w:rPr>
        <w:t>.</w:t>
      </w:r>
      <w:r>
        <w:rPr>
          <w:rFonts w:ascii="Times New Roman" w:hAnsi="Times New Roman" w:cs="Times New Roman" w:eastAsia="Times New Roman"/>
          <w:sz w:val="86"/>
          <w:szCs w:val="86"/>
          <w:color w:val="3D3D3F"/>
          <w:spacing w:val="-564"/>
          <w:w w:val="45"/>
          <w:position w:val="-30"/>
        </w:rPr>
        <w:t>A</w:t>
      </w:r>
      <w:r>
        <w:rPr>
          <w:rFonts w:ascii="Times New Roman" w:hAnsi="Times New Roman" w:cs="Times New Roman" w:eastAsia="Times New Roman"/>
          <w:sz w:val="37"/>
          <w:szCs w:val="37"/>
          <w:color w:val="545454"/>
          <w:spacing w:val="0"/>
          <w:w w:val="33"/>
          <w:position w:val="-35"/>
        </w:rPr>
        <w:t>,</w:t>
      </w:r>
      <w:r>
        <w:rPr>
          <w:rFonts w:ascii="Times New Roman" w:hAnsi="Times New Roman" w:cs="Times New Roman" w:eastAsia="Times New Roman"/>
          <w:sz w:val="37"/>
          <w:szCs w:val="37"/>
          <w:color w:val="545454"/>
          <w:spacing w:val="8"/>
          <w:w w:val="33"/>
          <w:position w:val="-35"/>
        </w:rPr>
        <w:t>.</w:t>
      </w:r>
      <w:r>
        <w:rPr>
          <w:rFonts w:ascii="Times New Roman" w:hAnsi="Times New Roman" w:cs="Times New Roman" w:eastAsia="Times New Roman"/>
          <w:sz w:val="37"/>
          <w:szCs w:val="37"/>
          <w:color w:val="6E6E6E"/>
          <w:spacing w:val="-5"/>
          <w:w w:val="194"/>
          <w:position w:val="-35"/>
        </w:rPr>
        <w:t>-</w:t>
      </w:r>
      <w:r>
        <w:rPr>
          <w:rFonts w:ascii="Times New Roman" w:hAnsi="Times New Roman" w:cs="Times New Roman" w:eastAsia="Times New Roman"/>
          <w:sz w:val="37"/>
          <w:szCs w:val="37"/>
          <w:color w:val="9C9C9C"/>
          <w:spacing w:val="-67"/>
          <w:w w:val="73"/>
          <w:position w:val="-35"/>
        </w:rPr>
        <w:t>·</w:t>
      </w:r>
      <w:r>
        <w:rPr>
          <w:rFonts w:ascii="Times New Roman" w:hAnsi="Times New Roman" w:cs="Times New Roman" w:eastAsia="Times New Roman"/>
          <w:sz w:val="86"/>
          <w:szCs w:val="86"/>
          <w:color w:val="3D3D3F"/>
          <w:spacing w:val="-591"/>
          <w:w w:val="44"/>
          <w:position w:val="-30"/>
        </w:rPr>
        <w:t>m</w:t>
      </w:r>
      <w:r>
        <w:rPr>
          <w:rFonts w:ascii="Times New Roman" w:hAnsi="Times New Roman" w:cs="Times New Roman" w:eastAsia="Times New Roman"/>
          <w:sz w:val="37"/>
          <w:szCs w:val="37"/>
          <w:color w:val="6E6E6E"/>
          <w:spacing w:val="0"/>
          <w:w w:val="60"/>
          <w:position w:val="-35"/>
        </w:rPr>
        <w:t>-</w:t>
      </w:r>
      <w:r>
        <w:rPr>
          <w:rFonts w:ascii="Times New Roman" w:hAnsi="Times New Roman" w:cs="Times New Roman" w:eastAsia="Times New Roman"/>
          <w:sz w:val="37"/>
          <w:szCs w:val="37"/>
          <w:color w:val="6E6E6E"/>
          <w:spacing w:val="0"/>
          <w:w w:val="100"/>
          <w:position w:val="-35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6E6E6E"/>
          <w:spacing w:val="15"/>
          <w:w w:val="100"/>
          <w:position w:val="-35"/>
        </w:rPr>
        <w:t> </w:t>
      </w:r>
      <w:r>
        <w:rPr>
          <w:rFonts w:ascii="Times New Roman" w:hAnsi="Times New Roman" w:cs="Times New Roman" w:eastAsia="Times New Roman"/>
          <w:sz w:val="86"/>
          <w:szCs w:val="86"/>
          <w:color w:val="3D3D3F"/>
          <w:spacing w:val="0"/>
          <w:w w:val="45"/>
          <w:position w:val="-30"/>
        </w:rPr>
        <w:t>%</w:t>
      </w:r>
      <w:r>
        <w:rPr>
          <w:rFonts w:ascii="Times New Roman" w:hAnsi="Times New Roman" w:cs="Times New Roman" w:eastAsia="Times New Roman"/>
          <w:sz w:val="86"/>
          <w:szCs w:val="86"/>
          <w:color w:val="3D3D3F"/>
          <w:spacing w:val="-136"/>
          <w:w w:val="100"/>
          <w:position w:val="-30"/>
        </w:rPr>
        <w:t> </w:t>
      </w:r>
      <w:r>
        <w:rPr>
          <w:rFonts w:ascii="Times New Roman" w:hAnsi="Times New Roman" w:cs="Times New Roman" w:eastAsia="Times New Roman"/>
          <w:sz w:val="86"/>
          <w:szCs w:val="86"/>
          <w:color w:val="6E6E6E"/>
          <w:spacing w:val="0"/>
          <w:w w:val="197"/>
          <w:position w:val="-30"/>
        </w:rPr>
        <w:t>'</w:t>
      </w:r>
      <w:r>
        <w:rPr>
          <w:rFonts w:ascii="Times New Roman" w:hAnsi="Times New Roman" w:cs="Times New Roman" w:eastAsia="Times New Roman"/>
          <w:sz w:val="86"/>
          <w:szCs w:val="8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560" w:right="380"/>
          <w:cols w:num="3" w:equalWidth="0">
            <w:col w:w="796" w:space="1336"/>
            <w:col w:w="1561" w:space="1266"/>
            <w:col w:w="6021"/>
          </w:cols>
        </w:sectPr>
      </w:pPr>
      <w:rPr/>
    </w:p>
    <w:p>
      <w:pPr>
        <w:spacing w:before="1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10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1.Posta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14"/>
        </w:rPr>
        <w:t>Grupla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1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Ami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859" w:lineRule="exact"/>
        <w:ind w:right="-161"/>
        <w:jc w:val="left"/>
        <w:rPr>
          <w:rFonts w:ascii="Times New Roman" w:hAnsi="Times New Roman" w:cs="Times New Roman" w:eastAsia="Times New Roman"/>
          <w:sz w:val="81"/>
          <w:szCs w:val="81"/>
        </w:rPr>
      </w:pPr>
      <w:rPr/>
      <w:r>
        <w:rPr>
          <w:rFonts w:ascii="Times New Roman" w:hAnsi="Times New Roman" w:cs="Times New Roman" w:eastAsia="Times New Roman"/>
          <w:sz w:val="81"/>
          <w:szCs w:val="81"/>
          <w:color w:val="545454"/>
          <w:w w:val="48"/>
          <w:i/>
          <w:position w:val="-7"/>
        </w:rPr>
        <w:t>Ça:o</w:t>
      </w:r>
      <w:r>
        <w:rPr>
          <w:rFonts w:ascii="Times New Roman" w:hAnsi="Times New Roman" w:cs="Times New Roman" w:eastAsia="Times New Roman"/>
          <w:sz w:val="81"/>
          <w:szCs w:val="81"/>
          <w:color w:val="545454"/>
          <w:spacing w:val="-103"/>
          <w:w w:val="100"/>
          <w:i/>
          <w:position w:val="-7"/>
        </w:rPr>
        <w:t> </w:t>
      </w:r>
      <w:r>
        <w:rPr>
          <w:rFonts w:ascii="Times New Roman" w:hAnsi="Times New Roman" w:cs="Times New Roman" w:eastAsia="Times New Roman"/>
          <w:sz w:val="81"/>
          <w:szCs w:val="81"/>
          <w:color w:val="545454"/>
          <w:spacing w:val="0"/>
          <w:w w:val="48"/>
          <w:i/>
          <w:position w:val="-7"/>
        </w:rPr>
        <w:t>Vı</w:t>
      </w:r>
      <w:r>
        <w:rPr>
          <w:rFonts w:ascii="Times New Roman" w:hAnsi="Times New Roman" w:cs="Times New Roman" w:eastAsia="Times New Roman"/>
          <w:sz w:val="81"/>
          <w:szCs w:val="81"/>
          <w:color w:val="000000"/>
          <w:spacing w:val="0"/>
          <w:w w:val="100"/>
          <w:position w:val="0"/>
        </w:rPr>
      </w:r>
    </w:p>
    <w:p>
      <w:pPr>
        <w:spacing w:before="76" w:after="0" w:line="177" w:lineRule="auto"/>
        <w:ind w:right="777" w:firstLine="42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9"/>
          <w:szCs w:val="29"/>
          <w:color w:val="3D3D3F"/>
          <w:spacing w:val="0"/>
          <w:w w:val="146"/>
        </w:rPr>
        <w:t>'</w:t>
      </w:r>
      <w:r>
        <w:rPr>
          <w:rFonts w:ascii="Times New Roman" w:hAnsi="Times New Roman" w:cs="Times New Roman" w:eastAsia="Times New Roman"/>
          <w:sz w:val="29"/>
          <w:szCs w:val="29"/>
          <w:color w:val="3D3D3F"/>
          <w:spacing w:val="44"/>
          <w:w w:val="146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545454"/>
          <w:spacing w:val="0"/>
          <w:w w:val="100"/>
          <w:b/>
          <w:bCs/>
        </w:rPr>
        <w:t>u</w:t>
      </w:r>
      <w:r>
        <w:rPr>
          <w:rFonts w:ascii="Times New Roman" w:hAnsi="Times New Roman" w:cs="Times New Roman" w:eastAsia="Times New Roman"/>
          <w:sz w:val="29"/>
          <w:szCs w:val="29"/>
          <w:color w:val="545454"/>
          <w:spacing w:val="39"/>
          <w:w w:val="100"/>
          <w:b/>
          <w:bCs/>
        </w:rPr>
        <w:t> </w:t>
      </w:r>
      <w:r>
        <w:rPr>
          <w:rFonts w:ascii="Arial" w:hAnsi="Arial" w:cs="Arial" w:eastAsia="Arial"/>
          <w:sz w:val="66"/>
          <w:szCs w:val="66"/>
          <w:color w:val="545454"/>
          <w:spacing w:val="0"/>
          <w:w w:val="102"/>
          <w:i/>
        </w:rPr>
        <w:t>t</w:t>
      </w:r>
      <w:r>
        <w:rPr>
          <w:rFonts w:ascii="Arial" w:hAnsi="Arial" w:cs="Arial" w:eastAsia="Arial"/>
          <w:sz w:val="66"/>
          <w:szCs w:val="66"/>
          <w:color w:val="545454"/>
          <w:spacing w:val="33"/>
          <w:w w:val="103"/>
          <w:i/>
        </w:rPr>
        <w:t>l</w:t>
      </w:r>
      <w:r>
        <w:rPr>
          <w:rFonts w:ascii="Arial" w:hAnsi="Arial" w:cs="Arial" w:eastAsia="Arial"/>
          <w:sz w:val="66"/>
          <w:szCs w:val="66"/>
          <w:color w:val="9C9C9C"/>
          <w:spacing w:val="0"/>
          <w:w w:val="15"/>
          <w:i/>
        </w:rPr>
        <w:t>'</w:t>
      </w:r>
      <w:r>
        <w:rPr>
          <w:rFonts w:ascii="Arial" w:hAnsi="Arial" w:cs="Arial" w:eastAsia="Arial"/>
          <w:sz w:val="66"/>
          <w:szCs w:val="66"/>
          <w:color w:val="9C9C9C"/>
          <w:spacing w:val="7"/>
          <w:w w:val="100"/>
          <w:i/>
        </w:rPr>
        <w:t> </w:t>
      </w:r>
      <w:r>
        <w:rPr>
          <w:rFonts w:ascii="Arial" w:hAnsi="Arial" w:cs="Arial" w:eastAsia="Arial"/>
          <w:sz w:val="66"/>
          <w:szCs w:val="66"/>
          <w:color w:val="6E6E6E"/>
          <w:spacing w:val="0"/>
          <w:w w:val="34"/>
        </w:rPr>
        <w:t>.</w:t>
      </w:r>
      <w:r>
        <w:rPr>
          <w:rFonts w:ascii="Arial" w:hAnsi="Arial" w:cs="Arial" w:eastAsia="Arial"/>
          <w:sz w:val="66"/>
          <w:szCs w:val="66"/>
          <w:color w:val="6E6E6E"/>
          <w:spacing w:val="0"/>
          <w:w w:val="34"/>
        </w:rPr>
        <w:t> </w:t>
      </w:r>
      <w:r>
        <w:rPr>
          <w:rFonts w:ascii="Arial" w:hAnsi="Arial" w:cs="Arial" w:eastAsia="Arial"/>
          <w:sz w:val="66"/>
          <w:szCs w:val="66"/>
          <w:color w:val="6E6E6E"/>
          <w:spacing w:val="30"/>
          <w:w w:val="3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45454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8"/>
          <w:szCs w:val="28"/>
          <w:color w:val="54545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45454"/>
          <w:spacing w:val="0"/>
          <w:w w:val="100"/>
        </w:rPr>
        <w:t>'@jp</w:t>
      </w:r>
      <w:r>
        <w:rPr>
          <w:rFonts w:ascii="Times New Roman" w:hAnsi="Times New Roman" w:cs="Times New Roman" w:eastAsia="Times New Roman"/>
          <w:sz w:val="28"/>
          <w:szCs w:val="28"/>
          <w:color w:val="545454"/>
          <w:spacing w:val="0"/>
          <w:w w:val="100"/>
        </w:rPr>
        <w:t> </w:t>
      </w:r>
      <w:r>
        <w:rPr>
          <w:rFonts w:ascii="Arial" w:hAnsi="Arial" w:cs="Arial" w:eastAsia="Arial"/>
          <w:sz w:val="32"/>
          <w:szCs w:val="32"/>
          <w:color w:val="3D3D3F"/>
          <w:spacing w:val="0"/>
          <w:w w:val="67"/>
        </w:rPr>
        <w:t>lt</w:t>
      </w:r>
      <w:r>
        <w:rPr>
          <w:rFonts w:ascii="Arial" w:hAnsi="Arial" w:cs="Arial" w:eastAsia="Arial"/>
          <w:sz w:val="32"/>
          <w:szCs w:val="32"/>
          <w:color w:val="3D3D3F"/>
          <w:spacing w:val="-39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2F2F2F"/>
          <w:spacing w:val="0"/>
          <w:w w:val="104"/>
        </w:rPr>
        <w:t>ohlai</w:t>
      </w:r>
      <w:r>
        <w:rPr>
          <w:rFonts w:ascii="Arial" w:hAnsi="Arial" w:cs="Arial" w:eastAsia="Arial"/>
          <w:sz w:val="22"/>
          <w:szCs w:val="22"/>
          <w:color w:val="545454"/>
          <w:spacing w:val="0"/>
          <w:w w:val="211"/>
        </w:rPr>
        <w:t>.</w:t>
      </w:r>
      <w:r>
        <w:rPr>
          <w:rFonts w:ascii="Arial" w:hAnsi="Arial" w:cs="Arial" w:eastAsia="Arial"/>
          <w:sz w:val="22"/>
          <w:szCs w:val="22"/>
          <w:color w:val="545454"/>
          <w:spacing w:val="0"/>
          <w:w w:val="100"/>
        </w:rPr>
        <w:t>   </w:t>
      </w:r>
      <w:r>
        <w:rPr>
          <w:rFonts w:ascii="Arial" w:hAnsi="Arial" w:cs="Arial" w:eastAsia="Arial"/>
          <w:sz w:val="22"/>
          <w:szCs w:val="22"/>
          <w:color w:val="545454"/>
          <w:spacing w:val="-26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545454"/>
          <w:spacing w:val="0"/>
          <w:w w:val="396"/>
        </w:rPr>
        <w:t>·</w:t>
      </w:r>
      <w:r>
        <w:rPr>
          <w:rFonts w:ascii="Arial" w:hAnsi="Arial" w:cs="Arial" w:eastAsia="Arial"/>
          <w:sz w:val="22"/>
          <w:szCs w:val="22"/>
          <w:color w:val="545454"/>
          <w:spacing w:val="-69"/>
          <w:w w:val="396"/>
        </w:rPr>
        <w:t> </w:t>
      </w:r>
      <w:r>
        <w:rPr>
          <w:rFonts w:ascii="Arial" w:hAnsi="Arial" w:cs="Arial" w:eastAsia="Arial"/>
          <w:sz w:val="22"/>
          <w:szCs w:val="22"/>
          <w:color w:val="414664"/>
          <w:spacing w:val="0"/>
          <w:w w:val="124"/>
        </w:rPr>
        <w:t>,.;:::</w:t>
      </w:r>
      <w:r>
        <w:rPr>
          <w:rFonts w:ascii="Arial" w:hAnsi="Arial" w:cs="Arial" w:eastAsia="Arial"/>
          <w:sz w:val="22"/>
          <w:szCs w:val="22"/>
          <w:color w:val="414664"/>
          <w:spacing w:val="0"/>
          <w:w w:val="1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ınUI'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63" w:lineRule="exact"/>
        <w:ind w:left="27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2F2F2F"/>
          <w:w w:val="600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545454"/>
          <w:w w:val="138"/>
        </w:rPr>
        <w:t>;</w:t>
      </w:r>
      <w:r>
        <w:rPr>
          <w:rFonts w:ascii="Times New Roman" w:hAnsi="Times New Roman" w:cs="Times New Roman" w:eastAsia="Times New Roman"/>
          <w:sz w:val="14"/>
          <w:szCs w:val="14"/>
          <w:color w:val="545454"/>
          <w:w w:val="139"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545454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4545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D627C"/>
          <w:spacing w:val="0"/>
          <w:w w:val="160"/>
        </w:rPr>
        <w:t>7</w:t>
      </w:r>
      <w:r>
        <w:rPr>
          <w:rFonts w:ascii="Times New Roman" w:hAnsi="Times New Roman" w:cs="Times New Roman" w:eastAsia="Times New Roman"/>
          <w:sz w:val="14"/>
          <w:szCs w:val="14"/>
          <w:color w:val="5D627C"/>
          <w:spacing w:val="-30"/>
          <w:w w:val="160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3D3D3F"/>
          <w:spacing w:val="0"/>
          <w:w w:val="160"/>
        </w:rPr>
        <w:t>!</w:t>
      </w:r>
      <w:r>
        <w:rPr>
          <w:rFonts w:ascii="Times New Roman" w:hAnsi="Times New Roman" w:cs="Times New Roman" w:eastAsia="Times New Roman"/>
          <w:sz w:val="14"/>
          <w:szCs w:val="14"/>
          <w:color w:val="3D3D3F"/>
          <w:spacing w:val="0"/>
          <w:w w:val="16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D3D3F"/>
          <w:spacing w:val="0"/>
          <w:w w:val="160"/>
        </w:rPr>
        <w:t> </w:t>
      </w:r>
      <w:r>
        <w:rPr>
          <w:rFonts w:ascii="Arial" w:hAnsi="Arial" w:cs="Arial" w:eastAsia="Arial"/>
          <w:sz w:val="16"/>
          <w:szCs w:val="16"/>
          <w:color w:val="545454"/>
          <w:spacing w:val="0"/>
          <w:w w:val="100"/>
        </w:rPr>
        <w:t>i'ı\\</w:t>
      </w:r>
      <w:r>
        <w:rPr>
          <w:rFonts w:ascii="Arial" w:hAnsi="Arial" w:cs="Arial" w:eastAsia="Arial"/>
          <w:sz w:val="16"/>
          <w:szCs w:val="16"/>
          <w:color w:val="545454"/>
          <w:spacing w:val="0"/>
          <w:w w:val="100"/>
        </w:rPr>
        <w:t>  </w:t>
      </w:r>
      <w:r>
        <w:rPr>
          <w:rFonts w:ascii="Arial" w:hAnsi="Arial" w:cs="Arial" w:eastAsia="Arial"/>
          <w:sz w:val="16"/>
          <w:szCs w:val="16"/>
          <w:color w:val="545454"/>
          <w:spacing w:val="29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E6E6E"/>
          <w:spacing w:val="0"/>
          <w:w w:val="205"/>
        </w:rPr>
        <w:t>'</w:t>
      </w:r>
      <w:r>
        <w:rPr>
          <w:rFonts w:ascii="Arial" w:hAnsi="Arial" w:cs="Arial" w:eastAsia="Arial"/>
          <w:sz w:val="18"/>
          <w:szCs w:val="18"/>
          <w:color w:val="6E6E6E"/>
          <w:spacing w:val="-71"/>
          <w:w w:val="205"/>
        </w:rPr>
        <w:t> </w:t>
      </w:r>
      <w:r>
        <w:rPr>
          <w:rFonts w:ascii="Arial" w:hAnsi="Arial" w:cs="Arial" w:eastAsia="Arial"/>
          <w:sz w:val="18"/>
          <w:szCs w:val="18"/>
          <w:color w:val="3D3D3F"/>
          <w:spacing w:val="0"/>
          <w:w w:val="100"/>
        </w:rPr>
        <w:t>ı.</w:t>
      </w:r>
      <w:r>
        <w:rPr>
          <w:rFonts w:ascii="Arial" w:hAnsi="Arial" w:cs="Arial" w:eastAsia="Arial"/>
          <w:sz w:val="18"/>
          <w:szCs w:val="18"/>
          <w:color w:val="3D3D3F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D3D3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48"/>
        </w:rPr>
        <w:t>'A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9"/>
          <w:w w:val="4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9C9C9C"/>
          <w:spacing w:val="0"/>
          <w:w w:val="124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12" w:lineRule="exact"/>
        <w:ind w:left="298" w:right="-20"/>
        <w:jc w:val="left"/>
        <w:tabs>
          <w:tab w:pos="13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7"/>
          <w:szCs w:val="17"/>
          <w:color w:val="6E6E6E"/>
          <w:spacing w:val="0"/>
          <w:w w:val="100"/>
          <w:position w:val="-4"/>
        </w:rPr>
        <w:t>•</w:t>
      </w:r>
      <w:r>
        <w:rPr>
          <w:rFonts w:ascii="Arial" w:hAnsi="Arial" w:cs="Arial" w:eastAsia="Arial"/>
          <w:sz w:val="17"/>
          <w:szCs w:val="17"/>
          <w:color w:val="6E6E6E"/>
          <w:spacing w:val="0"/>
          <w:w w:val="100"/>
          <w:position w:val="-4"/>
        </w:rPr>
        <w:t> </w:t>
      </w:r>
      <w:r>
        <w:rPr>
          <w:rFonts w:ascii="Arial" w:hAnsi="Arial" w:cs="Arial" w:eastAsia="Arial"/>
          <w:sz w:val="17"/>
          <w:szCs w:val="17"/>
          <w:color w:val="6E6E6E"/>
          <w:spacing w:val="1"/>
          <w:w w:val="100"/>
          <w:position w:val="-4"/>
        </w:rPr>
        <w:t> </w:t>
      </w:r>
      <w:r>
        <w:rPr>
          <w:rFonts w:ascii="Arial" w:hAnsi="Arial" w:cs="Arial" w:eastAsia="Arial"/>
          <w:sz w:val="17"/>
          <w:szCs w:val="17"/>
          <w:color w:val="6E6E6E"/>
          <w:spacing w:val="0"/>
          <w:w w:val="90"/>
          <w:position w:val="-4"/>
        </w:rPr>
        <w:t>'·</w:t>
      </w:r>
      <w:r>
        <w:rPr>
          <w:rFonts w:ascii="Arial" w:hAnsi="Arial" w:cs="Arial" w:eastAsia="Arial"/>
          <w:sz w:val="17"/>
          <w:szCs w:val="17"/>
          <w:color w:val="6E6E6E"/>
          <w:spacing w:val="-27"/>
          <w:w w:val="90"/>
          <w:position w:val="-4"/>
        </w:rPr>
        <w:t>"</w:t>
      </w:r>
      <w:r>
        <w:rPr>
          <w:rFonts w:ascii="Arial" w:hAnsi="Arial" w:cs="Arial" w:eastAsia="Arial"/>
          <w:sz w:val="17"/>
          <w:szCs w:val="17"/>
          <w:color w:val="545454"/>
          <w:spacing w:val="0"/>
          <w:w w:val="149"/>
          <w:i/>
          <w:position w:val="-4"/>
        </w:rPr>
        <w:t>1</w:t>
      </w:r>
      <w:r>
        <w:rPr>
          <w:rFonts w:ascii="Arial" w:hAnsi="Arial" w:cs="Arial" w:eastAsia="Arial"/>
          <w:sz w:val="17"/>
          <w:szCs w:val="17"/>
          <w:color w:val="545454"/>
          <w:spacing w:val="-8"/>
          <w:w w:val="100"/>
          <w:i/>
          <w:position w:val="-4"/>
        </w:rPr>
        <w:t> </w:t>
      </w:r>
      <w:r>
        <w:rPr>
          <w:rFonts w:ascii="Arial" w:hAnsi="Arial" w:cs="Arial" w:eastAsia="Arial"/>
          <w:sz w:val="17"/>
          <w:szCs w:val="17"/>
          <w:color w:val="9C9C9C"/>
          <w:spacing w:val="0"/>
          <w:w w:val="217"/>
          <w:position w:val="-4"/>
        </w:rPr>
        <w:t>'</w:t>
      </w:r>
      <w:r>
        <w:rPr>
          <w:rFonts w:ascii="Arial" w:hAnsi="Arial" w:cs="Arial" w:eastAsia="Arial"/>
          <w:sz w:val="17"/>
          <w:szCs w:val="17"/>
          <w:color w:val="9C9C9C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7"/>
          <w:szCs w:val="17"/>
          <w:color w:val="9C9C9C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i/>
          <w:position w:val="-4"/>
        </w:rPr>
        <w:t>'e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0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78787"/>
          <w:spacing w:val="0"/>
          <w:w w:val="105"/>
          <w:i/>
          <w:position w:val="-4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878787"/>
          <w:spacing w:val="-39"/>
          <w:w w:val="105"/>
          <w:i/>
          <w:position w:val="-4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203"/>
          <w:i/>
          <w:position w:val="-4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560" w:right="380"/>
          <w:cols w:num="3" w:equalWidth="0">
            <w:col w:w="4066" w:space="627"/>
            <w:col w:w="1245" w:space="2155"/>
            <w:col w:w="2887"/>
          </w:cols>
        </w:sectPr>
      </w:pPr>
      <w:rPr/>
    </w:p>
    <w:p>
      <w:pPr>
        <w:spacing w:before="0" w:after="0" w:line="181" w:lineRule="exact"/>
        <w:ind w:left="4707" w:right="-20"/>
        <w:jc w:val="left"/>
        <w:tabs>
          <w:tab w:pos="8420" w:val="left"/>
          <w:tab w:pos="942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-1"/>
        </w:rPr>
        <w:t>Çavuşu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4"/>
          <w:szCs w:val="14"/>
          <w:color w:val="6E6E6E"/>
          <w:spacing w:val="0"/>
          <w:w w:val="77"/>
          <w:position w:val="2"/>
        </w:rPr>
        <w:t>"</w:t>
      </w:r>
      <w:r>
        <w:rPr>
          <w:rFonts w:ascii="Times New Roman" w:hAnsi="Times New Roman" w:cs="Times New Roman" w:eastAsia="Times New Roman"/>
          <w:sz w:val="14"/>
          <w:szCs w:val="14"/>
          <w:color w:val="6E6E6E"/>
          <w:spacing w:val="-11"/>
          <w:w w:val="77"/>
          <w:position w:val="2"/>
        </w:rPr>
        <w:t>"</w:t>
      </w:r>
      <w:r>
        <w:rPr>
          <w:rFonts w:ascii="Times New Roman" w:hAnsi="Times New Roman" w:cs="Times New Roman" w:eastAsia="Times New Roman"/>
          <w:sz w:val="14"/>
          <w:szCs w:val="14"/>
          <w:color w:val="3D3D3F"/>
          <w:spacing w:val="0"/>
          <w:w w:val="194"/>
          <w:position w:val="2"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3D3D3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3D3D3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4"/>
          <w:szCs w:val="14"/>
          <w:color w:val="545454"/>
          <w:spacing w:val="0"/>
          <w:w w:val="95"/>
          <w:b/>
          <w:bCs/>
          <w:position w:val="2"/>
        </w:rPr>
        <w:t>l.</w:t>
      </w:r>
      <w:r>
        <w:rPr>
          <w:rFonts w:ascii="Times New Roman" w:hAnsi="Times New Roman" w:cs="Times New Roman" w:eastAsia="Times New Roman"/>
          <w:sz w:val="14"/>
          <w:szCs w:val="14"/>
          <w:color w:val="545454"/>
          <w:spacing w:val="-4"/>
          <w:w w:val="96"/>
          <w:b/>
          <w:bCs/>
          <w:position w:val="2"/>
        </w:rPr>
        <w:t>J</w:t>
      </w:r>
      <w:r>
        <w:rPr>
          <w:rFonts w:ascii="Times New Roman" w:hAnsi="Times New Roman" w:cs="Times New Roman" w:eastAsia="Times New Roman"/>
          <w:sz w:val="14"/>
          <w:szCs w:val="14"/>
          <w:color w:val="6E6E6E"/>
          <w:spacing w:val="0"/>
          <w:w w:val="77"/>
          <w:b/>
          <w:bCs/>
          <w:position w:val="2"/>
        </w:rPr>
        <w:t>"'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57" w:lineRule="exact"/>
        <w:ind w:right="1509"/>
        <w:jc w:val="righ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6E6E6E"/>
          <w:w w:val="305"/>
          <w:b/>
          <w:bCs/>
        </w:rPr>
        <w:t>t</w:t>
      </w:r>
      <w:r>
        <w:rPr>
          <w:rFonts w:ascii="Arial" w:hAnsi="Arial" w:cs="Arial" w:eastAsia="Arial"/>
          <w:sz w:val="7"/>
          <w:szCs w:val="7"/>
          <w:color w:val="6E6E6E"/>
          <w:spacing w:val="-9"/>
          <w:w w:val="100"/>
          <w:b/>
          <w:bCs/>
        </w:rPr>
        <w:t> </w:t>
      </w:r>
      <w:r>
        <w:rPr>
          <w:rFonts w:ascii="Arial" w:hAnsi="Arial" w:cs="Arial" w:eastAsia="Arial"/>
          <w:sz w:val="7"/>
          <w:szCs w:val="7"/>
          <w:color w:val="545454"/>
          <w:spacing w:val="0"/>
          <w:w w:val="112"/>
          <w:b/>
          <w:bCs/>
        </w:rPr>
        <w:t>'J</w:t>
      </w:r>
      <w:r>
        <w:rPr>
          <w:rFonts w:ascii="Arial" w:hAnsi="Arial" w:cs="Arial" w:eastAsia="Arial"/>
          <w:sz w:val="7"/>
          <w:szCs w:val="7"/>
          <w:color w:val="545454"/>
          <w:spacing w:val="-11"/>
          <w:w w:val="112"/>
          <w:b/>
          <w:bCs/>
        </w:rPr>
        <w:t>'</w:t>
      </w:r>
      <w:r>
        <w:rPr>
          <w:rFonts w:ascii="Arial" w:hAnsi="Arial" w:cs="Arial" w:eastAsia="Arial"/>
          <w:sz w:val="7"/>
          <w:szCs w:val="7"/>
          <w:color w:val="9C9C9C"/>
          <w:spacing w:val="0"/>
          <w:w w:val="112"/>
          <w:b/>
          <w:bCs/>
        </w:rPr>
        <w:t>:</w:t>
      </w:r>
      <w:r>
        <w:rPr>
          <w:rFonts w:ascii="Arial" w:hAnsi="Arial" w:cs="Arial" w:eastAsia="Arial"/>
          <w:sz w:val="7"/>
          <w:szCs w:val="7"/>
          <w:color w:val="9C9C9C"/>
          <w:spacing w:val="-4"/>
          <w:w w:val="112"/>
          <w:b/>
          <w:bCs/>
        </w:rPr>
        <w:t>"</w:t>
      </w:r>
      <w:r>
        <w:rPr>
          <w:rFonts w:ascii="Arial" w:hAnsi="Arial" w:cs="Arial" w:eastAsia="Arial"/>
          <w:sz w:val="7"/>
          <w:szCs w:val="7"/>
          <w:color w:val="545454"/>
          <w:spacing w:val="0"/>
          <w:w w:val="112"/>
          <w:b/>
          <w:bCs/>
        </w:rPr>
        <w:t>I'J</w:t>
      </w:r>
      <w:r>
        <w:rPr>
          <w:rFonts w:ascii="Arial" w:hAnsi="Arial" w:cs="Arial" w:eastAsia="Arial"/>
          <w:sz w:val="7"/>
          <w:szCs w:val="7"/>
          <w:color w:val="545454"/>
          <w:spacing w:val="0"/>
          <w:w w:val="112"/>
          <w:b/>
          <w:bCs/>
        </w:rPr>
        <w:t>)</w:t>
      </w:r>
      <w:r>
        <w:rPr>
          <w:rFonts w:ascii="Arial" w:hAnsi="Arial" w:cs="Arial" w:eastAsia="Arial"/>
          <w:sz w:val="7"/>
          <w:szCs w:val="7"/>
          <w:color w:val="545454"/>
          <w:spacing w:val="0"/>
          <w:w w:val="112"/>
          <w:b/>
          <w:bCs/>
        </w:rPr>
        <w:t>4'</w:t>
      </w:r>
      <w:r>
        <w:rPr>
          <w:rFonts w:ascii="Arial" w:hAnsi="Arial" w:cs="Arial" w:eastAsia="Arial"/>
          <w:sz w:val="7"/>
          <w:szCs w:val="7"/>
          <w:color w:val="545454"/>
          <w:spacing w:val="0"/>
          <w:w w:val="112"/>
          <w:b/>
          <w:bCs/>
        </w:rPr>
        <w:t>     </w:t>
      </w:r>
      <w:r>
        <w:rPr>
          <w:rFonts w:ascii="Arial" w:hAnsi="Arial" w:cs="Arial" w:eastAsia="Arial"/>
          <w:sz w:val="7"/>
          <w:szCs w:val="7"/>
          <w:color w:val="545454"/>
          <w:spacing w:val="16"/>
          <w:w w:val="112"/>
          <w:b/>
          <w:bCs/>
        </w:rPr>
        <w:t> </w:t>
      </w:r>
      <w:r>
        <w:rPr>
          <w:rFonts w:ascii="Arial" w:hAnsi="Arial" w:cs="Arial" w:eastAsia="Arial"/>
          <w:sz w:val="7"/>
          <w:szCs w:val="7"/>
          <w:color w:val="3D3D3F"/>
          <w:spacing w:val="0"/>
          <w:w w:val="122"/>
          <w:i/>
        </w:rPr>
        <w:t>.,..,</w:t>
      </w:r>
      <w:r>
        <w:rPr>
          <w:rFonts w:ascii="Arial" w:hAnsi="Arial" w:cs="Arial" w:eastAsia="Arial"/>
          <w:sz w:val="7"/>
          <w:szCs w:val="7"/>
          <w:color w:val="9C9C9C"/>
          <w:spacing w:val="0"/>
          <w:w w:val="274"/>
          <w:i/>
        </w:rPr>
        <w:t>.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560" w:right="380"/>
        </w:sectPr>
      </w:pPr>
      <w:rPr/>
    </w:p>
    <w:p>
      <w:pPr>
        <w:spacing w:before="35" w:after="0" w:line="240" w:lineRule="auto"/>
        <w:ind w:left="13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32.251644pt;margin-top:23.995739pt;width:540.942734pt;height:781.39419pt;mso-position-horizontal-relative:page;mso-position-vertical-relative:page;z-index:-15938" coordorigin="645,480" coordsize="10819,15628">
            <v:group style="position:absolute;left:652;top:499;width:1760;height:2" coordorigin="652,499" coordsize="1760,2">
              <v:shape style="position:absolute;left:652;top:499;width:1760;height:2" coordorigin="652,499" coordsize="1760,0" path="m652,499l2412,499e" filled="f" stroked="t" strokeweight=".698592pt" strokecolor="#9C9C9C">
                <v:path arrowok="t"/>
              </v:shape>
            </v:group>
            <v:group style="position:absolute;left:661;top:487;width:2;height:586" coordorigin="661,487" coordsize="2,586">
              <v:shape style="position:absolute;left:661;top:487;width:2;height:586" coordorigin="661,487" coordsize="0,586" path="m661,1073l661,487e" filled="f" stroked="t" strokeweight=".698592pt" strokecolor="#878787">
                <v:path arrowok="t"/>
              </v:shape>
            </v:group>
            <v:group style="position:absolute;left:2389;top:496;width:2;height:1305" coordorigin="2389,496" coordsize="2,1305">
              <v:shape style="position:absolute;left:2389;top:496;width:2;height:1305" coordorigin="2389,496" coordsize="0,1305" path="m2389,1801l2389,496e" filled="f" stroked="t" strokeweight=".698592pt" strokecolor="#A3A3A3">
                <v:path arrowok="t"/>
              </v:shape>
            </v:group>
            <v:group style="position:absolute;left:2315;top:503;width:9100;height:2" coordorigin="2315,503" coordsize="9100,2">
              <v:shape style="position:absolute;left:2315;top:503;width:9100;height:2" coordorigin="2315,503" coordsize="9100,0" path="m2315,503l11415,503e" filled="f" stroked="t" strokeweight=".698592pt" strokecolor="#747474">
                <v:path arrowok="t"/>
              </v:shape>
            </v:group>
            <v:group style="position:absolute;left:3190;top:501;width:154;height:2" coordorigin="3190,501" coordsize="154,2">
              <v:shape style="position:absolute;left:3190;top:501;width:154;height:2" coordorigin="3190,501" coordsize="154,0" path="m3190,501l3344,501e" filled="f" stroked="t" strokeweight=".465728pt" strokecolor="#5B5B5B">
                <v:path arrowok="t"/>
              </v:shape>
            </v:group>
            <v:group style="position:absolute;left:8991;top:496;width:2;height:1508" coordorigin="8991,496" coordsize="2,1508">
              <v:shape style="position:absolute;left:8991;top:496;width:2;height:1508" coordorigin="8991,496" coordsize="0,1508" path="m8991,2004l8991,496e" filled="f" stroked="t" strokeweight=".698592pt" strokecolor="#676767">
                <v:path arrowok="t"/>
              </v:shape>
            </v:group>
            <v:group style="position:absolute;left:8947;top:506;width:312;height:2" coordorigin="8947,506" coordsize="312,2">
              <v:shape style="position:absolute;left:8947;top:506;width:312;height:2" coordorigin="8947,506" coordsize="312,0" path="m8947,506l9259,506e" filled="f" stroked="t" strokeweight=".465728pt" strokecolor="#676767">
                <v:path arrowok="t"/>
              </v:shape>
            </v:group>
            <v:group style="position:absolute;left:11420;top:492;width:2;height:6032" coordorigin="11420,492" coordsize="2,6032">
              <v:shape style="position:absolute;left:11420;top:492;width:2;height:6032" coordorigin="11420,492" coordsize="0,6032" path="m11420,6524l11420,492e" filled="f" stroked="t" strokeweight=".698592pt" strokecolor="#A3A3A3">
                <v:path arrowok="t"/>
              </v:shape>
            </v:group>
            <v:group style="position:absolute;left:664;top:487;width:2;height:5767" coordorigin="664,487" coordsize="2,5767">
              <v:shape style="position:absolute;left:664;top:487;width:2;height:5767" coordorigin="664,487" coordsize="0,5767" path="m664,6254l664,487e" filled="f" stroked="t" strokeweight=".698592pt" strokecolor="#676767">
                <v:path arrowok="t"/>
              </v:shape>
            </v:group>
            <v:group style="position:absolute;left:661;top:1276;width:2;height:274" coordorigin="661,1276" coordsize="2,274">
              <v:shape style="position:absolute;left:661;top:1276;width:2;height:274" coordorigin="661,1276" coordsize="0,274" path="m661,1551l661,1276e" filled="f" stroked="t" strokeweight=".698592pt" strokecolor="#979797">
                <v:path arrowok="t"/>
              </v:shape>
            </v:group>
            <v:group style="position:absolute;left:657;top:1988;width:168;height:2" coordorigin="657,1988" coordsize="168,2">
              <v:shape style="position:absolute;left:657;top:1988;width:168;height:2" coordorigin="657,1988" coordsize="168,0" path="m657,1988l824,1988e" filled="f" stroked="t" strokeweight=".465728pt" strokecolor="#808080">
                <v:path arrowok="t"/>
              </v:shape>
            </v:group>
            <v:group style="position:absolute;left:768;top:1985;width:1644;height:2" coordorigin="768,1985" coordsize="1644,2">
              <v:shape style="position:absolute;left:768;top:1985;width:1644;height:2" coordorigin="768,1985" coordsize="1644,0" path="m768,1985l2412,1985e" filled="f" stroked="t" strokeweight=".698592pt" strokecolor="#939393">
                <v:path arrowok="t"/>
              </v:shape>
            </v:group>
            <v:group style="position:absolute;left:2389;top:1494;width:2;height:501" coordorigin="2389,1494" coordsize="2,501">
              <v:shape style="position:absolute;left:2389;top:1494;width:2;height:501" coordorigin="2389,1494" coordsize="0,501" path="m2389,1995l2389,1494e" filled="f" stroked="t" strokeweight=".698592pt" strokecolor="#808080">
                <v:path arrowok="t"/>
              </v:shape>
            </v:group>
            <v:group style="position:absolute;left:2343;top:1993;width:9082;height:2" coordorigin="2343,1993" coordsize="9082,2">
              <v:shape style="position:absolute;left:2343;top:1993;width:9082;height:2" coordorigin="2343,1993" coordsize="9082,0" path="m2343,1993l11424,1993e" filled="f" stroked="t" strokeweight=".698592pt" strokecolor="#7C7C7C">
                <v:path arrowok="t"/>
              </v:shape>
            </v:group>
            <v:group style="position:absolute;left:652;top:2227;width:10772;height:2" coordorigin="652,2227" coordsize="10772,2">
              <v:shape style="position:absolute;left:652;top:2227;width:10772;height:2" coordorigin="652,2227" coordsize="10772,0" path="m652,2227l11424,2227e" filled="f" stroked="t" strokeweight=".698592pt" strokecolor="#808080">
                <v:path arrowok="t"/>
              </v:shape>
            </v:group>
            <v:group style="position:absolute;left:3190;top:2222;width:158;height:2" coordorigin="3190,2222" coordsize="158,2">
              <v:shape style="position:absolute;left:3190;top:2222;width:158;height:2" coordorigin="3190,2222" coordsize="158,0" path="m3190,2222l3349,2222e" filled="f" stroked="t" strokeweight=".465728pt" strokecolor="#6B6B6B">
                <v:path arrowok="t"/>
              </v:shape>
            </v:group>
            <v:group style="position:absolute;left:3316;top:1971;width:2;height:487" coordorigin="3316,1971" coordsize="2,487">
              <v:shape style="position:absolute;left:3316;top:1971;width:2;height:487" coordorigin="3316,1971" coordsize="0,487" path="m3316,2458l3316,1971e" filled="f" stroked="t" strokeweight=".232864pt" strokecolor="#777777">
                <v:path arrowok="t"/>
              </v:shape>
            </v:group>
            <v:group style="position:absolute;left:657;top:2465;width:10768;height:2" coordorigin="657,2465" coordsize="10768,2">
              <v:shape style="position:absolute;left:657;top:2465;width:10768;height:2" coordorigin="657,2465" coordsize="10768,0" path="m657,2465l11424,2465e" filled="f" stroked="t" strokeweight=".698592pt" strokecolor="#777777">
                <v:path arrowok="t"/>
              </v:shape>
            </v:group>
            <v:group style="position:absolute;left:3190;top:2458;width:158;height:2" coordorigin="3190,2458" coordsize="158,2">
              <v:shape style="position:absolute;left:3190;top:2458;width:158;height:2" coordorigin="3190,2458" coordsize="158,0" path="m3190,2458l3349,2458e" filled="f" stroked="t" strokeweight=".465728pt" strokecolor="#676767">
                <v:path arrowok="t"/>
              </v:shape>
            </v:group>
            <v:group style="position:absolute;left:5468;top:2463;width:228;height:2" coordorigin="5468,2463" coordsize="228,2">
              <v:shape style="position:absolute;left:5468;top:2463;width:228;height:2" coordorigin="5468,2463" coordsize="228,0" path="m5468,2463l5696,2463e" filled="f" stroked="t" strokeweight=".465728pt" strokecolor="#6B6B6B">
                <v:path arrowok="t"/>
              </v:shape>
            </v:group>
            <v:group style="position:absolute;left:5689;top:1985;width:2;height:482" coordorigin="5689,1985" coordsize="2,482">
              <v:shape style="position:absolute;left:5689;top:1985;width:2;height:482" coordorigin="5689,1985" coordsize="0,482" path="m5689,2468l5689,1985e" filled="f" stroked="t" strokeweight=".698592pt" strokecolor="#5B5B5B">
                <v:path arrowok="t"/>
              </v:shape>
            </v:group>
            <v:group style="position:absolute;left:661;top:2702;width:10768;height:2" coordorigin="661,2702" coordsize="10768,2">
              <v:shape style="position:absolute;left:661;top:2702;width:10768;height:2" coordorigin="661,2702" coordsize="10768,0" path="m661,2702l11429,2702e" filled="f" stroked="t" strokeweight=".698592pt" strokecolor="#747474">
                <v:path arrowok="t"/>
              </v:shape>
            </v:group>
            <v:group style="position:absolute;left:666;top:2416;width:2;height:312" coordorigin="666,2416" coordsize="2,312">
              <v:shape style="position:absolute;left:666;top:2416;width:2;height:312" coordorigin="666,2416" coordsize="0,312" path="m666,2728l666,2416e" filled="f" stroked="t" strokeweight=".465728pt" strokecolor="#545454">
                <v:path arrowok="t"/>
              </v:shape>
            </v:group>
            <v:group style="position:absolute;left:657;top:2940;width:10772;height:2" coordorigin="657,2940" coordsize="10772,2">
              <v:shape style="position:absolute;left:657;top:2940;width:10772;height:2" coordorigin="657,2940" coordsize="10772,0" path="m657,2940l11429,2940e" filled="f" stroked="t" strokeweight=".698592pt" strokecolor="#747474">
                <v:path arrowok="t"/>
              </v:shape>
            </v:group>
            <v:group style="position:absolute;left:661;top:3177;width:2585;height:2" coordorigin="661,3177" coordsize="2585,2">
              <v:shape style="position:absolute;left:661;top:3177;width:2585;height:2" coordorigin="661,3177" coordsize="2585,0" path="m661,3177l3246,3177e" filled="f" stroked="t" strokeweight=".698592pt" strokecolor="#777777">
                <v:path arrowok="t"/>
              </v:shape>
            </v:group>
            <v:group style="position:absolute;left:666;top:2926;width:2;height:274" coordorigin="666,2926" coordsize="2,274">
              <v:shape style="position:absolute;left:666;top:2926;width:2;height:274" coordorigin="666,2926" coordsize="0,274" path="m666,3200l666,2926e" filled="f" stroked="t" strokeweight=".698592pt" strokecolor="#545454">
                <v:path arrowok="t"/>
              </v:shape>
            </v:group>
            <v:group style="position:absolute;left:3190;top:3177;width:154;height:2" coordorigin="3190,3177" coordsize="154,2">
              <v:shape style="position:absolute;left:3190;top:3177;width:154;height:2" coordorigin="3190,3177" coordsize="154,0" path="m3190,3177l3344,3177e" filled="f" stroked="t" strokeweight=".465728pt" strokecolor="#545454">
                <v:path arrowok="t"/>
              </v:shape>
            </v:group>
            <v:group style="position:absolute;left:3288;top:3179;width:8146;height:2" coordorigin="3288,3179" coordsize="8146,2">
              <v:shape style="position:absolute;left:3288;top:3179;width:8146;height:2" coordorigin="3288,3179" coordsize="8146,0" path="m3288,3179l11434,3179e" filled="f" stroked="t" strokeweight=".698592pt" strokecolor="#747474">
                <v:path arrowok="t"/>
              </v:shape>
            </v:group>
            <v:group style="position:absolute;left:3810;top:3172;width:2;height:269" coordorigin="3810,3172" coordsize="2,269">
              <v:shape style="position:absolute;left:3810;top:3172;width:2;height:269" coordorigin="3810,3172" coordsize="0,269" path="m3810,3441l3810,3172e" filled="f" stroked="t" strokeweight=".698592pt" strokecolor="#575757">
                <v:path arrowok="t"/>
              </v:shape>
            </v:group>
            <v:group style="position:absolute;left:6856;top:3172;width:2;height:704" coordorigin="6856,3172" coordsize="2,704">
              <v:shape style="position:absolute;left:6856;top:3172;width:2;height:704" coordorigin="6856,3172" coordsize="0,704" path="m6856,3876l6856,3172e" filled="f" stroked="t" strokeweight=".698592pt" strokecolor="#5B5B5B">
                <v:path arrowok="t"/>
              </v:shape>
            </v:group>
            <v:group style="position:absolute;left:6842;top:3413;width:2138;height:2" coordorigin="6842,3413" coordsize="2138,2">
              <v:shape style="position:absolute;left:6842;top:3413;width:2138;height:2" coordorigin="6842,3413" coordsize="2138,0" path="m6842,3413l8979,3413e" filled="f" stroked="t" strokeweight=".698592pt" strokecolor="#646464">
                <v:path arrowok="t"/>
              </v:shape>
            </v:group>
            <v:group style="position:absolute;left:8979;top:3413;width:1546;height:2" coordorigin="8979,3413" coordsize="1546,2">
              <v:shape style="position:absolute;left:8979;top:3413;width:1546;height:2" coordorigin="8979,3413" coordsize="1546,0" path="m8979,3413l10525,3413e" filled="f" stroked="t" strokeweight=".232864pt" strokecolor="#000000">
                <v:path arrowok="t"/>
              </v:shape>
            </v:group>
            <v:group style="position:absolute;left:10525;top:3413;width:904;height:2" coordorigin="10525,3413" coordsize="904,2">
              <v:shape style="position:absolute;left:10525;top:3413;width:904;height:2" coordorigin="10525,3413" coordsize="904,0" path="m10525,3413l11429,3413e" filled="f" stroked="t" strokeweight=".232864pt" strokecolor="#9C9C9C">
                <v:path arrowok="t"/>
              </v:shape>
            </v:group>
            <v:group style="position:absolute;left:3810;top:3172;width:2;height:695" coordorigin="3810,3172" coordsize="2,695">
              <v:shape style="position:absolute;left:3810;top:3172;width:2;height:695" coordorigin="3810,3172" coordsize="0,695" path="m3810,3867l3810,3172e" filled="f" stroked="t" strokeweight=".931455pt" strokecolor="#545454">
                <v:path arrowok="t"/>
              </v:shape>
            </v:group>
            <v:group style="position:absolute;left:3800;top:3595;width:1933;height:2" coordorigin="3800,3595" coordsize="1933,2">
              <v:shape style="position:absolute;left:3800;top:3595;width:1933;height:2" coordorigin="3800,3595" coordsize="1933,0" path="m3800,3595l5733,3595e" filled="f" stroked="t" strokeweight=".465728pt" strokecolor="#979797">
                <v:path arrowok="t"/>
              </v:shape>
            </v:group>
            <v:group style="position:absolute;left:5752;top:3862;width:5682;height:2" coordorigin="5752,3862" coordsize="5682,2">
              <v:shape style="position:absolute;left:5752;top:3862;width:5682;height:2" coordorigin="5752,3862" coordsize="5682,0" path="m5752,3862l11434,3862e" filled="f" stroked="t" strokeweight=".698592pt" strokecolor="#808080">
                <v:path arrowok="t"/>
              </v:shape>
            </v:group>
            <v:group style="position:absolute;left:652;top:3864;width:2711;height:2" coordorigin="652,3864" coordsize="2711,2">
              <v:shape style="position:absolute;left:652;top:3864;width:2711;height:2" coordorigin="652,3864" coordsize="2711,0" path="m652,3864l3363,3864e" filled="f" stroked="t" strokeweight=".698592pt" strokecolor="#878787">
                <v:path arrowok="t"/>
              </v:shape>
            </v:group>
            <v:group style="position:absolute;left:3288;top:3862;width:317;height:2" coordorigin="3288,3862" coordsize="317,2">
              <v:shape style="position:absolute;left:3288;top:3862;width:317;height:2" coordorigin="3288,3862" coordsize="317,0" path="m3288,3862l3605,3862e" filled="f" stroked="t" strokeweight=".465728pt" strokecolor="#707070">
                <v:path arrowok="t"/>
              </v:shape>
            </v:group>
            <v:group style="position:absolute;left:3549;top:3862;width:289;height:2" coordorigin="3549,3862" coordsize="289,2">
              <v:shape style="position:absolute;left:3549;top:3862;width:289;height:2" coordorigin="3549,3862" coordsize="289,0" path="m3549,3862l3838,3862e" filled="f" stroked="t" strokeweight=".931455pt" strokecolor="#747474">
                <v:path arrowok="t"/>
              </v:shape>
            </v:group>
            <v:group style="position:absolute;left:3577;top:3860;width:2450;height:2" coordorigin="3577,3860" coordsize="2450,2">
              <v:shape style="position:absolute;left:3577;top:3860;width:2450;height:2" coordorigin="3577,3860" coordsize="2450,0" path="m3577,3860l6027,3860e" filled="f" stroked="t" strokeweight=".931455pt" strokecolor="#545454">
                <v:path arrowok="t"/>
              </v:shape>
            </v:group>
            <v:group style="position:absolute;left:657;top:4113;width:1285;height:2" coordorigin="657,4113" coordsize="1285,2">
              <v:shape style="position:absolute;left:657;top:4113;width:1285;height:2" coordorigin="657,4113" coordsize="1285,0" path="m657,4113l1942,4113e" filled="f" stroked="t" strokeweight=".698592pt" strokecolor="#939393">
                <v:path arrowok="t"/>
              </v:shape>
            </v:group>
            <v:group style="position:absolute;left:2389;top:3853;width:2;height:288" coordorigin="2389,3853" coordsize="2,288">
              <v:shape style="position:absolute;left:2389;top:3853;width:2;height:288" coordorigin="2389,3853" coordsize="0,288" path="m2389,4141l2389,3853e" filled="f" stroked="t" strokeweight=".465728pt" strokecolor="#4B4B4B">
                <v:path arrowok="t"/>
              </v:shape>
            </v:group>
            <v:group style="position:absolute;left:1840;top:4115;width:9594;height:2" coordorigin="1840,4115" coordsize="9594,2">
              <v:shape style="position:absolute;left:1840;top:4115;width:9594;height:2" coordorigin="1840,4115" coordsize="9594,0" path="m1840,4115l11434,4115e" filled="f" stroked="t" strokeweight=".698592pt" strokecolor="#7C7C7C">
                <v:path arrowok="t"/>
              </v:shape>
            </v:group>
            <v:group style="position:absolute;left:2396;top:4070;width:2;height:12021" coordorigin="2396,4070" coordsize="2,12021">
              <v:shape style="position:absolute;left:2396;top:4070;width:2;height:12021" coordorigin="2396,4070" coordsize="0,12021" path="m2396,16091l2396,4070e" filled="f" stroked="t" strokeweight=".698592pt" strokecolor="#606060">
                <v:path arrowok="t"/>
              </v:shape>
            </v:group>
            <v:group style="position:absolute;left:2385;top:4351;width:9049;height:2" coordorigin="2385,4351" coordsize="9049,2">
              <v:shape style="position:absolute;left:2385;top:4351;width:9049;height:2" coordorigin="2385,4351" coordsize="9049,0" path="m2385,4351l11434,4351e" filled="f" stroked="t" strokeweight=".698592pt" strokecolor="#7C7C7C">
                <v:path arrowok="t"/>
              </v:shape>
            </v:group>
            <v:group style="position:absolute;left:4848;top:4340;width:2;height:997" coordorigin="4848,4340" coordsize="2,997">
              <v:shape style="position:absolute;left:4848;top:4340;width:2;height:997" coordorigin="4848,4340" coordsize="0,997" path="m4848,5337l4848,4340e" filled="f" stroked="t" strokeweight=".698592pt" strokecolor="#575757">
                <v:path arrowok="t"/>
              </v:shape>
            </v:group>
            <v:group style="position:absolute;left:4839;top:4600;width:6590;height:2" coordorigin="4839,4600" coordsize="6590,2">
              <v:shape style="position:absolute;left:4839;top:4600;width:6590;height:2" coordorigin="4839,4600" coordsize="6590,0" path="m4839,4600l11429,4600e" filled="f" stroked="t" strokeweight=".698592pt" strokecolor="#7C7C7C">
                <v:path arrowok="t"/>
              </v:shape>
            </v:group>
            <v:group style="position:absolute;left:7610;top:4330;width:2;height:288" coordorigin="7610,4330" coordsize="2,288">
              <v:shape style="position:absolute;left:7610;top:4330;width:2;height:288" coordorigin="7610,4330" coordsize="0,288" path="m7610,4618l7610,4330e" filled="f" stroked="t" strokeweight=".232864pt" strokecolor="#838383">
                <v:path arrowok="t"/>
              </v:shape>
            </v:group>
            <v:group style="position:absolute;left:661;top:4581;width:2;height:544" coordorigin="661,4581" coordsize="2,544">
              <v:shape style="position:absolute;left:661;top:4581;width:2;height:544" coordorigin="661,4581" coordsize="0,544" path="m661,5124l661,4581e" filled="f" stroked="t" strokeweight=".465728pt" strokecolor="#545454">
                <v:path arrowok="t"/>
              </v:shape>
            </v:group>
            <v:group style="position:absolute;left:4834;top:4838;width:6599;height:2" coordorigin="4834,4838" coordsize="6599,2">
              <v:shape style="position:absolute;left:4834;top:4838;width:6599;height:2" coordorigin="4834,4838" coordsize="6599,0" path="m4834,4838l11434,4838e" filled="f" stroked="t" strokeweight=".698592pt" strokecolor="#A0A0A0">
                <v:path arrowok="t"/>
              </v:shape>
            </v:group>
            <v:group style="position:absolute;left:4839;top:5077;width:6590;height:2" coordorigin="4839,5077" coordsize="6590,2">
              <v:shape style="position:absolute;left:4839;top:5077;width:6590;height:2" coordorigin="4839,5077" coordsize="6590,0" path="m4839,5077l11429,5077e" filled="f" stroked="t" strokeweight=".698592pt" strokecolor="#777777">
                <v:path arrowok="t"/>
              </v:shape>
            </v:group>
            <v:group style="position:absolute;left:11427;top:4793;width:2;height:340" coordorigin="11427,4793" coordsize="2,340">
              <v:shape style="position:absolute;left:11427;top:4793;width:2;height:340" coordorigin="11427,4793" coordsize="0,340" path="m11427,5134l11427,4793e" filled="f" stroked="t" strokeweight=".465728pt" strokecolor="#939393">
                <v:path arrowok="t"/>
              </v:shape>
            </v:group>
            <v:group style="position:absolute;left:2385;top:5313;width:862;height:2" coordorigin="2385,5313" coordsize="862,2">
              <v:shape style="position:absolute;left:2385;top:5313;width:862;height:2" coordorigin="2385,5313" coordsize="862,0" path="m2385,5313l3246,5313e" filled="f" stroked="t" strokeweight=".698592pt" strokecolor="#808080">
                <v:path arrowok="t"/>
              </v:shape>
            </v:group>
            <v:group style="position:absolute;left:3190;top:5313;width:154;height:2" coordorigin="3190,5313" coordsize="154,2">
              <v:shape style="position:absolute;left:3190;top:5313;width:154;height:2" coordorigin="3190,5313" coordsize="154,0" path="m3190,5313l3344,5313e" filled="f" stroked="t" strokeweight=".465728pt" strokecolor="#646464">
                <v:path arrowok="t"/>
              </v:shape>
            </v:group>
            <v:group style="position:absolute;left:3288;top:5313;width:8146;height:2" coordorigin="3288,5313" coordsize="8146,2">
              <v:shape style="position:absolute;left:3288;top:5313;width:8146;height:2" coordorigin="3288,5313" coordsize="8146,0" path="m3288,5313l11434,5313e" filled="f" stroked="t" strokeweight=".698592pt" strokecolor="#777777">
                <v:path arrowok="t"/>
              </v:shape>
            </v:group>
            <v:group style="position:absolute;left:657;top:5552;width:10777;height:2" coordorigin="657,5552" coordsize="10777,2">
              <v:shape style="position:absolute;left:657;top:5552;width:10777;height:2" coordorigin="657,5552" coordsize="10777,0" path="m657,5552l11434,5552e" filled="f" stroked="t" strokeweight=".698592pt" strokecolor="#7C7C7C">
                <v:path arrowok="t"/>
              </v:shape>
            </v:group>
            <v:group style="position:absolute;left:4848;top:5266;width:2;height:312" coordorigin="4848,5266" coordsize="2,312">
              <v:shape style="position:absolute;left:4848;top:5266;width:2;height:312" coordorigin="4848,5266" coordsize="0,312" path="m4848,5578l4848,5266e" filled="f" stroked="t" strokeweight=".465728pt" strokecolor="#4B4B4B">
                <v:path arrowok="t"/>
              </v:shape>
            </v:group>
            <v:group style="position:absolute;left:11427;top:5266;width:2;height:312" coordorigin="11427,5266" coordsize="2,312">
              <v:shape style="position:absolute;left:11427;top:5266;width:2;height:312" coordorigin="11427,5266" coordsize="0,312" path="m11427,5578l11427,5266e" filled="f" stroked="t" strokeweight=".465728pt" strokecolor="#939393">
                <v:path arrowok="t"/>
              </v:shape>
            </v:group>
            <v:group style="position:absolute;left:4848;top:5507;width:2;height:756" coordorigin="4848,5507" coordsize="2,756">
              <v:shape style="position:absolute;left:4848;top:5507;width:2;height:756" coordorigin="4848,5507" coordsize="0,756" path="m4848,6264l4848,5507e" filled="f" stroked="t" strokeweight=".698592pt" strokecolor="#575757">
                <v:path arrowok="t"/>
              </v:shape>
            </v:group>
            <v:group style="position:absolute;left:7610;top:5536;width:2;height:520" coordorigin="7610,5536" coordsize="2,520">
              <v:shape style="position:absolute;left:7610;top:5536;width:2;height:520" coordorigin="7610,5536" coordsize="0,520" path="m7610,6056l7610,5536e" filled="f" stroked="t" strokeweight=".232864pt" strokecolor="#838383">
                <v:path arrowok="t"/>
              </v:shape>
            </v:group>
            <v:group style="position:absolute;left:2385;top:6022;width:9054;height:2" coordorigin="2385,6022" coordsize="9054,2">
              <v:shape style="position:absolute;left:2385;top:6022;width:9054;height:2" coordorigin="2385,6022" coordsize="9054,0" path="m2385,6022l11438,6022e" filled="f" stroked="t" strokeweight=".698592pt" strokecolor="#777777">
                <v:path arrowok="t"/>
              </v:shape>
            </v:group>
            <v:group style="position:absolute;left:5635;top:6022;width:2007;height:2" coordorigin="5635,6022" coordsize="2007,2">
              <v:shape style="position:absolute;left:5635;top:6022;width:2007;height:2" coordorigin="5635,6022" coordsize="2007,0" path="m5635,6022l7643,6022e" filled="f" stroked="t" strokeweight=".465728pt" strokecolor="#707070">
                <v:path arrowok="t"/>
              </v:shape>
            </v:group>
            <v:group style="position:absolute;left:664;top:6022;width:2;height:501" coordorigin="664,6022" coordsize="2,501">
              <v:shape style="position:absolute;left:664;top:6022;width:2;height:501" coordorigin="664,6022" coordsize="0,501" path="m664,6524l664,6022e" filled="f" stroked="t" strokeweight=".698592pt" strokecolor="#878787">
                <v:path arrowok="t"/>
              </v:shape>
            </v:group>
            <v:group style="position:absolute;left:2385;top:6259;width:9049;height:2" coordorigin="2385,6259" coordsize="9049,2">
              <v:shape style="position:absolute;left:2385;top:6259;width:9049;height:2" coordorigin="2385,6259" coordsize="9049,0" path="m2385,6259l11434,6259e" filled="f" stroked="t" strokeweight=".698592pt" strokecolor="#7C7C7C">
                <v:path arrowok="t"/>
              </v:shape>
            </v:group>
            <v:group style="position:absolute;left:7610;top:6046;width:2;height:213" coordorigin="7610,6046" coordsize="2,213">
              <v:shape style="position:absolute;left:7610;top:6046;width:2;height:213" coordorigin="7610,6046" coordsize="0,213" path="m7610,6259l7610,6046e" filled="f" stroked="t" strokeweight=".232864pt" strokecolor="#707070">
                <v:path arrowok="t"/>
              </v:shape>
            </v:group>
            <v:group style="position:absolute;left:652;top:6502;width:10786;height:2" coordorigin="652,6502" coordsize="10786,2">
              <v:shape style="position:absolute;left:652;top:6502;width:10786;height:2" coordorigin="652,6502" coordsize="10786,0" path="m652,6502l11438,6502e" filled="f" stroked="t" strokeweight=".698592pt" strokecolor="#838383">
                <v:path arrowok="t"/>
              </v:shape>
            </v:group>
            <v:group style="position:absolute;left:8951;top:6500;width:307;height:2" coordorigin="8951,6500" coordsize="307,2">
              <v:shape style="position:absolute;left:8951;top:6500;width:307;height:2" coordorigin="8951,6500" coordsize="307,0" path="m8951,6500l9259,6500e" filled="f" stroked="t" strokeweight=".465728pt" strokecolor="#777777">
                <v:path arrowok="t"/>
              </v:shape>
            </v:group>
            <v:group style="position:absolute;left:666;top:6358;width:2;height:1456" coordorigin="666,6358" coordsize="2,1456">
              <v:shape style="position:absolute;left:666;top:6358;width:2;height:1456" coordorigin="666,6358" coordsize="0,1456" path="m666,7814l666,6358e" filled="f" stroked="t" strokeweight=".698592pt" strokecolor="#606060">
                <v:path arrowok="t"/>
              </v:shape>
            </v:group>
            <v:group style="position:absolute;left:661;top:6966;width:10777;height:2" coordorigin="661,6966" coordsize="10777,2">
              <v:shape style="position:absolute;left:661;top:6966;width:10777;height:2" coordorigin="661,6966" coordsize="10777,0" path="m661,6966l11438,6966e" filled="f" stroked="t" strokeweight=".698592pt" strokecolor="#808080">
                <v:path arrowok="t"/>
              </v:shape>
            </v:group>
            <v:group style="position:absolute;left:8951;top:6963;width:307;height:2" coordorigin="8951,6963" coordsize="307,2">
              <v:shape style="position:absolute;left:8951;top:6963;width:307;height:2" coordorigin="8951,6963" coordsize="307,0" path="m8951,6963l9259,6963e" filled="f" stroked="t" strokeweight=".465728pt" strokecolor="#6B6B6B">
                <v:path arrowok="t"/>
              </v:shape>
            </v:group>
            <v:group style="position:absolute;left:11436;top:6301;width:2;height:7100" coordorigin="11436,6301" coordsize="2,7100">
              <v:shape style="position:absolute;left:11436;top:6301;width:2;height:7100" coordorigin="11436,6301" coordsize="0,7100" path="m11436,13402l11436,6301e" filled="f" stroked="t" strokeweight=".698592pt" strokecolor="#A8A8A8">
                <v:path arrowok="t"/>
              </v:shape>
            </v:group>
            <v:group style="position:absolute;left:4853;top:6949;width:2;height:823" coordorigin="4853,6949" coordsize="2,823">
              <v:shape style="position:absolute;left:4853;top:6949;width:2;height:823" coordorigin="4853,6949" coordsize="0,823" path="m4853,7772l4853,6949e" filled="f" stroked="t" strokeweight=".698592pt" strokecolor="#5B5B5B">
                <v:path arrowok="t"/>
              </v:shape>
            </v:group>
            <v:group style="position:absolute;left:4844;top:7202;width:6595;height:2" coordorigin="4844,7202" coordsize="6595,2">
              <v:shape style="position:absolute;left:4844;top:7202;width:6595;height:2" coordorigin="4844,7202" coordsize="6595,0" path="m4844,7202l11438,7202e" filled="f" stroked="t" strokeweight=".698592pt" strokecolor="#7C7C7C">
                <v:path arrowok="t"/>
              </v:shape>
            </v:group>
            <v:group style="position:absolute;left:4844;top:7490;width:6595;height:2" coordorigin="4844,7490" coordsize="6595,2">
              <v:shape style="position:absolute;left:4844;top:7490;width:6595;height:2" coordorigin="4844,7490" coordsize="6595,0" path="m4844,7490l11438,7490e" filled="f" stroked="t" strokeweight=".698592pt" strokecolor="#777777">
                <v:path arrowok="t"/>
              </v:shape>
            </v:group>
            <v:group style="position:absolute;left:3190;top:7762;width:154;height:2" coordorigin="3190,7762" coordsize="154,2">
              <v:shape style="position:absolute;left:3190;top:7762;width:154;height:2" coordorigin="3190,7762" coordsize="154,0" path="m3190,7762l3344,7762e" filled="f" stroked="t" strokeweight=".465728pt" strokecolor="#606060">
                <v:path arrowok="t"/>
              </v:shape>
            </v:group>
            <v:group style="position:absolute;left:5337;top:7762;width:186;height:2" coordorigin="5337,7762" coordsize="186,2">
              <v:shape style="position:absolute;left:5337;top:7762;width:186;height:2" coordorigin="5337,7762" coordsize="186,0" path="m5337,7762l5524,7762e" filled="f" stroked="t" strokeweight=".465728pt" strokecolor="#646464">
                <v:path arrowok="t"/>
              </v:shape>
            </v:group>
            <v:group style="position:absolute;left:661;top:7762;width:10777;height:2" coordorigin="661,7762" coordsize="10777,2">
              <v:shape style="position:absolute;left:661;top:7762;width:10777;height:2" coordorigin="661,7762" coordsize="10777,0" path="m661,7762l11438,7762e" filled="f" stroked="t" strokeweight=".698592pt" strokecolor="#777777">
                <v:path arrowok="t"/>
              </v:shape>
            </v:group>
            <v:group style="position:absolute;left:666;top:7743;width:2;height:274" coordorigin="666,7743" coordsize="2,274">
              <v:shape style="position:absolute;left:666;top:7743;width:2;height:274" coordorigin="666,7743" coordsize="0,274" path="m666,8017l666,7743e" filled="f" stroked="t" strokeweight=".465728pt" strokecolor="#484848">
                <v:path arrowok="t"/>
              </v:shape>
            </v:group>
            <v:group style="position:absolute;left:657;top:8594;width:1719;height:2" coordorigin="657,8594" coordsize="1719,2">
              <v:shape style="position:absolute;left:657;top:8594;width:1719;height:2" coordorigin="657,8594" coordsize="1719,0" path="m657,8594l2375,8594e" filled="f" stroked="t" strokeweight=".698592pt" strokecolor="#909090">
                <v:path arrowok="t"/>
              </v:shape>
            </v:group>
            <v:group style="position:absolute;left:768;top:8589;width:10670;height:2" coordorigin="768,8589" coordsize="10670,2">
              <v:shape style="position:absolute;left:768;top:8589;width:10670;height:2" coordorigin="768,8589" coordsize="10670,0" path="m768,8589l11438,8589e" filled="f" stroked="t" strokeweight=".698592pt" strokecolor="#7C7C7C">
                <v:path arrowok="t"/>
              </v:shape>
            </v:group>
            <v:group style="position:absolute;left:666;top:7961;width:2;height:1688" coordorigin="666,7961" coordsize="2,1688">
              <v:shape style="position:absolute;left:666;top:7961;width:2;height:1688" coordorigin="666,7961" coordsize="0,1688" path="m666,9648l666,7961e" filled="f" stroked="t" strokeweight=".698592pt" strokecolor="#646464">
                <v:path arrowok="t"/>
              </v:shape>
            </v:group>
            <v:group style="position:absolute;left:661;top:9622;width:10786;height:2" coordorigin="661,9622" coordsize="10786,2">
              <v:shape style="position:absolute;left:661;top:9622;width:10786;height:2" coordorigin="661,9622" coordsize="10786,0" path="m661,9622l11448,9622e" filled="f" stroked="t" strokeweight=".698592pt" strokecolor="#808080">
                <v:path arrowok="t"/>
              </v:shape>
            </v:group>
            <v:group style="position:absolute;left:666;top:9577;width:2;height:340" coordorigin="666,9577" coordsize="2,340">
              <v:shape style="position:absolute;left:666;top:9577;width:2;height:340" coordorigin="666,9577" coordsize="0,340" path="m666,9918l666,9577e" filled="f" stroked="t" strokeweight=".465728pt" strokecolor="#5B5B5B">
                <v:path arrowok="t"/>
              </v:shape>
            </v:group>
            <v:group style="position:absolute;left:657;top:9859;width:10786;height:2" coordorigin="657,9859" coordsize="10786,2">
              <v:shape style="position:absolute;left:657;top:9859;width:10786;height:2" coordorigin="657,9859" coordsize="10786,0" path="m657,9859l11443,9859e" filled="f" stroked="t" strokeweight=".698592pt" strokecolor="#7C7C7C">
                <v:path arrowok="t"/>
              </v:shape>
            </v:group>
            <v:group style="position:absolute;left:666;top:9847;width:2;height:756" coordorigin="666,9847" coordsize="2,756">
              <v:shape style="position:absolute;left:666;top:9847;width:2;height:756" coordorigin="666,9847" coordsize="0,756" path="m666,10603l666,9847e" filled="f" stroked="t" strokeweight=".698592pt" strokecolor="#606060">
                <v:path arrowok="t"/>
              </v:shape>
            </v:group>
            <v:group style="position:absolute;left:3717;top:10097;width:279;height:2" coordorigin="3717,10097" coordsize="279,2">
              <v:shape style="position:absolute;left:3717;top:10097;width:279;height:2" coordorigin="3717,10097" coordsize="279,0" path="m3717,10097l3996,10097e" filled="f" stroked="t" strokeweight=".698592pt" strokecolor="#939393">
                <v:path arrowok="t"/>
              </v:shape>
            </v:group>
            <v:group style="position:absolute;left:661;top:10093;width:10786;height:2" coordorigin="661,10093" coordsize="10786,2">
              <v:shape style="position:absolute;left:661;top:10093;width:10786;height:2" coordorigin="661,10093" coordsize="10786,0" path="m661,10093l11448,10093e" filled="f" stroked="t" strokeweight=".698592pt" strokecolor="#7C7C7C">
                <v:path arrowok="t"/>
              </v:shape>
            </v:group>
            <v:group style="position:absolute;left:661;top:10563;width:10786;height:2" coordorigin="661,10563" coordsize="10786,2">
              <v:shape style="position:absolute;left:661;top:10563;width:10786;height:2" coordorigin="661,10563" coordsize="10786,0" path="m661,10563l11448,10563e" filled="f" stroked="t" strokeweight=".465728pt" strokecolor="#777777">
                <v:path arrowok="t"/>
              </v:shape>
            </v:group>
            <v:group style="position:absolute;left:8951;top:10556;width:307;height:2" coordorigin="8951,10556" coordsize="307,2">
              <v:shape style="position:absolute;left:8951;top:10556;width:307;height:2" coordorigin="8951,10556" coordsize="307,0" path="m8951,10556l9259,10556e" filled="f" stroked="t" strokeweight=".465728pt" strokecolor="#6B6B6B">
                <v:path arrowok="t"/>
              </v:shape>
            </v:group>
            <v:group style="position:absolute;left:671;top:10532;width:2;height:165" coordorigin="671,10532" coordsize="2,165">
              <v:shape style="position:absolute;left:671;top:10532;width:2;height:165" coordorigin="671,10532" coordsize="0,165" path="m671,10698l671,10532e" filled="f" stroked="t" strokeweight=".931455pt" strokecolor="#7C7C7C">
                <v:path arrowok="t"/>
              </v:shape>
            </v:group>
            <v:group style="position:absolute;left:955;top:10806;width:1309;height:2" coordorigin="955,10806" coordsize="1309,2">
              <v:shape style="position:absolute;left:955;top:10806;width:1309;height:2" coordorigin="955,10806" coordsize="1309,0" path="m955,10806l2263,10806e" filled="f" stroked="t" strokeweight=".698592pt" strokecolor="#8C8C8C">
                <v:path arrowok="t"/>
              </v:shape>
            </v:group>
            <v:group style="position:absolute;left:5337;top:10797;width:186;height:2" coordorigin="5337,10797" coordsize="186,2">
              <v:shape style="position:absolute;left:5337;top:10797;width:186;height:2" coordorigin="5337,10797" coordsize="186,0" path="m5337,10797l5524,10797e" filled="f" stroked="t" strokeweight=".465728pt" strokecolor="#707070">
                <v:path arrowok="t"/>
              </v:shape>
            </v:group>
            <v:group style="position:absolute;left:1840;top:10797;width:9608;height:2" coordorigin="1840,10797" coordsize="9608,2">
              <v:shape style="position:absolute;left:1840;top:10797;width:9608;height:2" coordorigin="1840,10797" coordsize="9608,0" path="m1840,10797l11448,10797e" filled="f" stroked="t" strokeweight=".698592pt" strokecolor="#7C7C7C">
                <v:path arrowok="t"/>
              </v:shape>
            </v:group>
            <v:group style="position:absolute;left:675;top:10868;width:2;height:5233" coordorigin="675,10868" coordsize="2,5233">
              <v:shape style="position:absolute;left:675;top:10868;width:2;height:5233" coordorigin="675,10868" coordsize="0,5233" path="m675,16101l675,10868e" filled="f" stroked="t" strokeweight=".698592pt" strokecolor="#646464">
                <v:path arrowok="t"/>
              </v:shape>
            </v:group>
            <v:group style="position:absolute;left:1374;top:10806;width:2;height:265" coordorigin="1374,10806" coordsize="2,265">
              <v:shape style="position:absolute;left:1374;top:10806;width:2;height:265" coordorigin="1374,10806" coordsize="0,265" path="m1374,11071l1374,10806e" filled="f" stroked="t" strokeweight=".232864pt" strokecolor="#8C8C8C">
                <v:path arrowok="t"/>
              </v:shape>
            </v:group>
            <v:group style="position:absolute;left:1877;top:10797;width:2;height:5294" coordorigin="1877,10797" coordsize="2,5294">
              <v:shape style="position:absolute;left:1877;top:10797;width:2;height:5294" coordorigin="1877,10797" coordsize="0,5294" path="m1877,16091l1877,10797e" filled="f" stroked="t" strokeweight=".698592pt" strokecolor="#606060">
                <v:path arrowok="t"/>
              </v:shape>
            </v:group>
            <v:group style="position:absolute;left:7265;top:10783;width:2;height:4330" coordorigin="7265,10783" coordsize="2,4330">
              <v:shape style="position:absolute;left:7265;top:10783;width:2;height:4330" coordorigin="7265,10783" coordsize="0,4330" path="m7265,15113l7265,10783e" filled="f" stroked="t" strokeweight=".698592pt" strokecolor="#606060">
                <v:path arrowok="t"/>
              </v:shape>
            </v:group>
            <v:group style="position:absolute;left:666;top:11322;width:810;height:2" coordorigin="666,11322" coordsize="810,2">
              <v:shape style="position:absolute;left:666;top:11322;width:810;height:2" coordorigin="666,11322" coordsize="810,0" path="m666,11322l1476,11322e" filled="f" stroked="t" strokeweight=".698592pt" strokecolor="#939393">
                <v:path arrowok="t"/>
              </v:shape>
            </v:group>
            <v:group style="position:absolute;left:1374;top:11071;width:2;height:236" coordorigin="1374,11071" coordsize="2,236">
              <v:shape style="position:absolute;left:1374;top:11071;width:2;height:236" coordorigin="1374,11071" coordsize="0,236" path="m1374,11307l1374,11071e" filled="f" stroked="t" strokeweight=".232864pt" strokecolor="#000000">
                <v:path arrowok="t"/>
              </v:shape>
            </v:group>
            <v:group style="position:absolute;left:1835;top:11317;width:578;height:2" coordorigin="1835,11317" coordsize="578,2">
              <v:shape style="position:absolute;left:1835;top:11317;width:578;height:2" coordorigin="1835,11317" coordsize="578,0" path="m1835,11317l2412,11317e" filled="f" stroked="t" strokeweight=".465728pt" strokecolor="#808080">
                <v:path arrowok="t"/>
              </v:shape>
            </v:group>
            <v:group style="position:absolute;left:3772;top:11312;width:224;height:2" coordorigin="3772,11312" coordsize="224,2">
              <v:shape style="position:absolute;left:3772;top:11312;width:224;height:2" coordorigin="3772,11312" coordsize="224,0" path="m3772,11312l3996,11312e" filled="f" stroked="t" strokeweight=".465728pt" strokecolor="#777777">
                <v:path arrowok="t"/>
              </v:shape>
            </v:group>
            <v:group style="position:absolute;left:4434;top:11310;width:578;height:2" coordorigin="4434,11310" coordsize="578,2">
              <v:shape style="position:absolute;left:4434;top:11310;width:578;height:2" coordorigin="4434,11310" coordsize="578,0" path="m4434,11310l5011,11310e" filled="f" stroked="t" strokeweight=".698592pt" strokecolor="#838383">
                <v:path arrowok="t"/>
              </v:shape>
            </v:group>
            <v:group style="position:absolute;left:6571;top:11307;width:303;height:2" coordorigin="6571,11307" coordsize="303,2">
              <v:shape style="position:absolute;left:6571;top:11307;width:303;height:2" coordorigin="6571,11307" coordsize="303,0" path="m6571,11307l6874,11307e" filled="f" stroked="t" strokeweight=".465728pt" strokecolor="#646464">
                <v:path arrowok="t"/>
              </v:shape>
            </v:group>
            <v:group style="position:absolute;left:1346;top:11310;width:10102;height:2" coordorigin="1346,11310" coordsize="10102,2">
              <v:shape style="position:absolute;left:1346;top:11310;width:10102;height:2" coordorigin="1346,11310" coordsize="10102,0" path="m1346,11310l11448,11310e" filled="f" stroked="t" strokeweight=".698592pt" strokecolor="#808080">
                <v:path arrowok="t"/>
              </v:shape>
            </v:group>
            <v:group style="position:absolute;left:11441;top:11043;width:2;height:293" coordorigin="11441,11043" coordsize="2,293">
              <v:shape style="position:absolute;left:11441;top:11043;width:2;height:293" coordorigin="11441,11043" coordsize="0,293" path="m11441,11336l11441,11043e" filled="f" stroked="t" strokeweight=".698592pt" strokecolor="#A3A3A3">
                <v:path arrowok="t"/>
              </v:shape>
            </v:group>
            <v:group style="position:absolute;left:1374;top:11293;width:2;height:501" coordorigin="1374,11293" coordsize="2,501">
              <v:shape style="position:absolute;left:1374;top:11293;width:2;height:501" coordorigin="1374,11293" coordsize="0,501" path="m1374,11794l1374,11293e" filled="f" stroked="t" strokeweight=".232864pt" strokecolor="#808080">
                <v:path arrowok="t"/>
              </v:shape>
            </v:group>
            <v:group style="position:absolute;left:1374;top:11794;width:2;height:1064" coordorigin="1374,11794" coordsize="2,1064">
              <v:shape style="position:absolute;left:1374;top:11794;width:2;height:1064" coordorigin="1374,11794" coordsize="0,1064" path="m1374,12858l1374,11794e" filled="f" stroked="t" strokeweight=".232864pt" strokecolor="#000000">
                <v:path arrowok="t"/>
              </v:shape>
            </v:group>
            <v:group style="position:absolute;left:3996;top:11875;width:2;height:208" coordorigin="3996,11875" coordsize="2,208">
              <v:shape style="position:absolute;left:3996;top:11875;width:2;height:208" coordorigin="3996,11875" coordsize="0,208" path="m3996,12083l3996,11875e" filled="f" stroked="t" strokeweight="1.164319pt" strokecolor="#3B4880">
                <v:path arrowok="t"/>
              </v:shape>
            </v:group>
            <v:group style="position:absolute;left:6073;top:12054;width:2;height:279" coordorigin="6073,12054" coordsize="2,279">
              <v:shape style="position:absolute;left:6073;top:12054;width:2;height:279" coordorigin="6073,12054" coordsize="0,279" path="m6073,12333l6073,12054e" filled="f" stroked="t" strokeweight=".232864pt" strokecolor="#000000">
                <v:path arrowok="t"/>
              </v:shape>
            </v:group>
            <v:group style="position:absolute;left:11445;top:11832;width:2;height:662" coordorigin="11445,11832" coordsize="2,662">
              <v:shape style="position:absolute;left:11445;top:11832;width:2;height:662" coordorigin="11445,11832" coordsize="0,662" path="m11445,12494l11445,11832e" filled="f" stroked="t" strokeweight=".465728pt" strokecolor="#AFAFAF">
                <v:path arrowok="t"/>
              </v:shape>
            </v:group>
            <v:group style="position:absolute;left:2401;top:12026;width:2;height:336" coordorigin="2401,12026" coordsize="2,336">
              <v:shape style="position:absolute;left:2401;top:12026;width:2;height:336" coordorigin="2401,12026" coordsize="0,336" path="m2401,12362l2401,12026e" filled="f" stroked="t" strokeweight=".698592pt" strokecolor="#575757">
                <v:path arrowok="t"/>
              </v:shape>
            </v:group>
            <v:group style="position:absolute;left:5663;top:12225;width:2;height:109" coordorigin="5663,12225" coordsize="2,109">
              <v:shape style="position:absolute;left:5663;top:12225;width:2;height:109" coordorigin="5663,12225" coordsize="0,109" path="m5663,12333l5663,12225e" filled="f" stroked="t" strokeweight=".698592pt" strokecolor="#A8A8BF">
                <v:path arrowok="t"/>
              </v:shape>
            </v:group>
            <v:group style="position:absolute;left:7265;top:12196;width:2;height:165" coordorigin="7265,12196" coordsize="2,165">
              <v:shape style="position:absolute;left:7265;top:12196;width:2;height:165" coordorigin="7265,12196" coordsize="0,165" path="m7265,12362l7265,12196e" filled="f" stroked="t" strokeweight=".465728pt" strokecolor="#343434">
                <v:path arrowok="t"/>
              </v:shape>
            </v:group>
            <v:group style="position:absolute;left:5498;top:12333;width:2;height:1144" coordorigin="5498,12333" coordsize="2,1144">
              <v:shape style="position:absolute;left:5498;top:12333;width:2;height:1144" coordorigin="5498,12333" coordsize="0,1144" path="m5498,13477l5498,12333e" filled="f" stroked="t" strokeweight=".931455pt" strokecolor="#343893">
                <v:path arrowok="t"/>
              </v:shape>
            </v:group>
            <v:group style="position:absolute;left:5654;top:12433;width:2;height:312" coordorigin="5654,12433" coordsize="2,312">
              <v:shape style="position:absolute;left:5654;top:12433;width:2;height:312" coordorigin="5654,12433" coordsize="0,312" path="m5654,12745l5654,12433e" filled="f" stroked="t" strokeweight="1.397183pt" strokecolor="#3B4487">
                <v:path arrowok="t"/>
              </v:shape>
            </v:group>
            <v:group style="position:absolute;left:6108;top:12485;width:2;height:260" coordorigin="6108,12485" coordsize="2,260">
              <v:shape style="position:absolute;left:6108;top:12485;width:2;height:260" coordorigin="6108,12485" coordsize="0,260" path="m6108,12745l6108,12485e" filled="f" stroked="t" strokeweight=".232864pt" strokecolor="#2F3474">
                <v:path arrowok="t"/>
              </v:shape>
            </v:group>
            <v:group style="position:absolute;left:2401;top:12688;width:2;height:1130" coordorigin="2401,12688" coordsize="2,1130">
              <v:shape style="position:absolute;left:2401;top:12688;width:2;height:1130" coordorigin="2401,12688" coordsize="0,1130" path="m2401,13818l2401,12688e" filled="f" stroked="t" strokeweight=".698592pt" strokecolor="#646464">
                <v:path arrowok="t"/>
              </v:shape>
            </v:group>
            <v:group style="position:absolute;left:5635;top:12688;width:2;height:293" coordorigin="5635,12688" coordsize="2,293">
              <v:shape style="position:absolute;left:5635;top:12688;width:2;height:293" coordorigin="5635,12688" coordsize="0,293" path="m5635,12981l5635,12688e" filled="f" stroked="t" strokeweight="1.630047pt" strokecolor="#383F80">
                <v:path arrowok="t"/>
              </v:shape>
            </v:group>
            <v:group style="position:absolute;left:6073;top:12716;width:2;height:142" coordorigin="6073,12716" coordsize="2,142">
              <v:shape style="position:absolute;left:6073;top:12716;width:2;height:142" coordorigin="6073,12716" coordsize="0,142" path="m6073,12858l6073,12716e" filled="f" stroked="t" strokeweight="1.630047pt" strokecolor="#6770AC">
                <v:path arrowok="t"/>
              </v:shape>
            </v:group>
            <v:group style="position:absolute;left:10516;top:12768;width:2;height:118" coordorigin="10516,12768" coordsize="2,118">
              <v:shape style="position:absolute;left:10516;top:12768;width:2;height:118" coordorigin="10516,12768" coordsize="0,118" path="m10516,12886l10516,12768e" filled="f" stroked="t" strokeweight="1.862911pt" strokecolor="#4B4F4F">
                <v:path arrowok="t"/>
              </v:shape>
            </v:group>
            <v:group style="position:absolute;left:1374;top:12858;width:2;height:279" coordorigin="1374,12858" coordsize="2,279">
              <v:shape style="position:absolute;left:1374;top:12858;width:2;height:279" coordorigin="1374,12858" coordsize="0,279" path="m1374,13137l1374,12858e" filled="f" stroked="t" strokeweight=".232864pt" strokecolor="#838383">
                <v:path arrowok="t"/>
              </v:shape>
            </v:group>
            <v:group style="position:absolute;left:661;top:13101;width:1746;height:2" coordorigin="661,13101" coordsize="1746,2">
              <v:shape style="position:absolute;left:661;top:13101;width:1746;height:2" coordorigin="661,13101" coordsize="1746,0" path="m661,13101l2408,13101e" filled="f" stroked="t" strokeweight=".698592pt" strokecolor="#838383">
                <v:path arrowok="t"/>
              </v:shape>
            </v:group>
            <v:group style="position:absolute;left:1374;top:13123;width:2;height:2936" coordorigin="1374,13123" coordsize="2,2936">
              <v:shape style="position:absolute;left:1374;top:13123;width:2;height:2936" coordorigin="1374,13123" coordsize="0,2936" path="m1374,16058l1374,13123e" filled="f" stroked="t" strokeweight=".232864pt" strokecolor="#000000">
                <v:path arrowok="t"/>
              </v:shape>
            </v:group>
            <v:group style="position:absolute;left:8644;top:13576;width:1900;height:2" coordorigin="8644,13576" coordsize="1900,2">
              <v:shape style="position:absolute;left:8644;top:13576;width:1900;height:2" coordorigin="8644,13576" coordsize="1900,0" path="m8644,13576l10544,13576e" filled="f" stroked="t" strokeweight=".698592pt" strokecolor="#54576B">
                <v:path arrowok="t"/>
              </v:shape>
            </v:group>
            <v:group style="position:absolute;left:10488;top:13335;width:2;height:203" coordorigin="10488,13335" coordsize="2,203">
              <v:shape style="position:absolute;left:10488;top:13335;width:2;height:203" coordorigin="10488,13335" coordsize="0,203" path="m10488,13539l10488,13335e" filled="f" stroked="t" strokeweight=".931455pt" strokecolor="#6B7483">
                <v:path arrowok="t"/>
              </v:shape>
            </v:group>
            <v:group style="position:absolute;left:11445;top:12579;width:2;height:2846" coordorigin="11445,12579" coordsize="2,2846">
              <v:shape style="position:absolute;left:11445;top:12579;width:2;height:2846" coordorigin="11445,12579" coordsize="0,2846" path="m11445,15425l11445,12579e" filled="f" stroked="t" strokeweight=".698592pt" strokecolor="#AFAFAF">
                <v:path arrowok="t"/>
              </v:shape>
            </v:group>
            <v:group style="position:absolute;left:1877;top:13808;width:2;height:222" coordorigin="1877,13808" coordsize="2,222">
              <v:shape style="position:absolute;left:1877;top:13808;width:2;height:222" coordorigin="1877,13808" coordsize="0,222" path="m1877,14030l1877,13808e" filled="f" stroked="t" strokeweight=".931455pt" strokecolor="#747474">
                <v:path arrowok="t"/>
              </v:shape>
            </v:group>
            <v:group style="position:absolute;left:2403;top:13822;width:2;height:194" coordorigin="2403,13822" coordsize="2,194">
              <v:shape style="position:absolute;left:2403;top:13822;width:2;height:194" coordorigin="2403,13822" coordsize="0,194" path="m2403,14016l2403,13822e" filled="f" stroked="t" strokeweight=".465728pt" strokecolor="#444444">
                <v:path arrowok="t"/>
              </v:shape>
            </v:group>
            <v:group style="position:absolute;left:2401;top:13959;width:2;height:2127" coordorigin="2401,13959" coordsize="2,2127">
              <v:shape style="position:absolute;left:2401;top:13959;width:2;height:2127" coordorigin="2401,13959" coordsize="0,2127" path="m2401,16087l2401,13959e" filled="f" stroked="t" strokeweight=".698592pt" strokecolor="#5B5B5B">
                <v:path arrowok="t"/>
              </v:shape>
            </v:group>
            <v:group style="position:absolute;left:3577;top:14380;width:2;height:704" coordorigin="3577,14380" coordsize="2,704">
              <v:shape style="position:absolute;left:3577;top:14380;width:2;height:704" coordorigin="3577,14380" coordsize="0,704" path="m3577,15084l3577,14380e" filled="f" stroked="t" strokeweight=".698592pt" strokecolor="#000000">
                <v:path arrowok="t"/>
              </v:shape>
            </v:group>
            <v:group style="position:absolute;left:5391;top:14962;width:2;height:463" coordorigin="5391,14962" coordsize="2,463">
              <v:shape style="position:absolute;left:5391;top:14962;width:2;height:463" coordorigin="5391,14962" coordsize="0,463" path="m5391,15425l5391,14962e" filled="f" stroked="t" strokeweight="1.164319pt" strokecolor="#343870">
                <v:path arrowok="t"/>
              </v:shape>
            </v:group>
            <v:group style="position:absolute;left:7275;top:13477;width:2;height:2595" coordorigin="7275,13477" coordsize="2,2595">
              <v:shape style="position:absolute;left:7275;top:13477;width:2;height:2595" coordorigin="7275,13477" coordsize="0,2595" path="m7275,16072l7275,13477e" filled="f" stroked="t" strokeweight=".698592pt" strokecolor="#606060">
                <v:path arrowok="t"/>
              </v:shape>
            </v:group>
            <v:group style="position:absolute;left:11448;top:13827;width:2;height:2231" coordorigin="11448,13827" coordsize="2,2231">
              <v:shape style="position:absolute;left:11448;top:13827;width:2;height:2231" coordorigin="11448,13827" coordsize="0,2231" path="m11448,16058l11448,13827e" filled="f" stroked="t" strokeweight=".698592pt" strokecolor="#ACACAC">
                <v:path arrowok="t"/>
              </v:shape>
            </v:group>
            <v:group style="position:absolute;left:652;top:16054;width:144;height:2" coordorigin="652,16054" coordsize="144,2">
              <v:shape style="position:absolute;left:652;top:16054;width:144;height:2" coordorigin="652,16054" coordsize="144,0" path="m652,16054l796,16054e" filled="f" stroked="t" strokeweight=".232864pt" strokecolor="#747474">
                <v:path arrowok="t"/>
              </v:shape>
            </v:group>
            <v:group style="position:absolute;left:682;top:15642;width:2;height:459" coordorigin="682,15642" coordsize="2,459">
              <v:shape style="position:absolute;left:682;top:15642;width:2;height:459" coordorigin="682,15642" coordsize="0,459" path="m682,16101l682,15642e" filled="f" stroked="t" strokeweight=".698592pt" strokecolor="#676767">
                <v:path arrowok="t"/>
              </v:shape>
            </v:group>
            <v:group style="position:absolute;left:908;top:16082;width:303;height:2" coordorigin="908,16082" coordsize="303,2">
              <v:shape style="position:absolute;left:908;top:16082;width:303;height:2" coordorigin="908,16082" coordsize="303,0" path="m908,16082l1211,16082e" filled="f" stroked="t" strokeweight=".232864pt" strokecolor="#C3C3C3">
                <v:path arrowok="t"/>
              </v:shape>
            </v:group>
            <v:group style="position:absolute;left:1346;top:16080;width:1658;height:2" coordorigin="1346,16080" coordsize="1658,2">
              <v:shape style="position:absolute;left:1346;top:16080;width:1658;height:2" coordorigin="1346,16080" coordsize="1658,0" path="m1346,16080l3004,16080e" filled="f" stroked="t" strokeweight=".465728pt" strokecolor="#ACACAC">
                <v:path arrowok="t"/>
              </v:shape>
            </v:group>
            <v:group style="position:absolute;left:3190;top:16080;width:154;height:2" coordorigin="3190,16080" coordsize="154,2">
              <v:shape style="position:absolute;left:3190;top:16080;width:154;height:2" coordorigin="3190,16080" coordsize="154,0" path="m3190,16080l3344,16080e" filled="f" stroked="t" strokeweight=".698592pt" strokecolor="#B3B3B3">
                <v:path arrowok="t"/>
              </v:shape>
            </v:group>
            <v:group style="position:absolute;left:2473;top:16077;width:2184;height:2" coordorigin="2473,16077" coordsize="2184,2">
              <v:shape style="position:absolute;left:2473;top:16077;width:2184;height:2" coordorigin="2473,16077" coordsize="2184,0" path="m2473,16077l4657,16077e" filled="f" stroked="t" strokeweight=".931455pt" strokecolor="#ACACAC">
                <v:path arrowok="t"/>
              </v:shape>
            </v:group>
            <v:group style="position:absolute;left:4601;top:16061;width:6856;height:2" coordorigin="4601,16061" coordsize="6856,2">
              <v:shape style="position:absolute;left:4601;top:16061;width:6856;height:2" coordorigin="4601,16061" coordsize="6856,0" path="m4601,16061l11457,16061e" filled="f" stroked="t" strokeweight=".698592pt" strokecolor="#A3A3A3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6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B8B8B8"/>
          <w:spacing w:val="-7"/>
          <w:w w:val="87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0"/>
        </w:rPr>
        <w:t>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40" w:lineRule="auto"/>
        <w:ind w:left="857" w:right="-20"/>
        <w:jc w:val="left"/>
        <w:rPr>
          <w:rFonts w:ascii="Arial" w:hAnsi="Arial" w:cs="Arial" w:eastAsia="Arial"/>
          <w:sz w:val="41"/>
          <w:szCs w:val="4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8.316132pt;margin-top:12.956276pt;width:95.416145pt;height:31pt;mso-position-horizontal-relative:page;mso-position-vertical-relative:paragraph;z-index:-15932" type="#_x0000_t202" filled="f" stroked="f">
            <v:textbox inset="0,0,0,0">
              <w:txbxContent>
                <w:p>
                  <w:pPr>
                    <w:spacing w:before="0" w:after="0" w:line="620" w:lineRule="exact"/>
                    <w:ind w:right="-133"/>
                    <w:jc w:val="left"/>
                    <w:rPr>
                      <w:rFonts w:ascii="Times New Roman" w:hAnsi="Times New Roman" w:cs="Times New Roman" w:eastAsia="Times New Roman"/>
                      <w:sz w:val="62"/>
                      <w:szCs w:val="6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2"/>
                      <w:szCs w:val="62"/>
                      <w:color w:val="414664"/>
                      <w:spacing w:val="0"/>
                      <w:w w:val="128"/>
                    </w:rPr>
                    <w:t>PÇLj;</w:t>
                  </w:r>
                  <w:r>
                    <w:rPr>
                      <w:rFonts w:ascii="Times New Roman" w:hAnsi="Times New Roman" w:cs="Times New Roman" w:eastAsia="Times New Roman"/>
                      <w:sz w:val="62"/>
                      <w:szCs w:val="6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41"/>
          <w:szCs w:val="41"/>
          <w:color w:val="2D337E"/>
          <w:spacing w:val="-2"/>
          <w:w w:val="52"/>
        </w:rPr>
        <w:t>i</w:t>
      </w:r>
      <w:r>
        <w:rPr>
          <w:rFonts w:ascii="Arial" w:hAnsi="Arial" w:cs="Arial" w:eastAsia="Arial"/>
          <w:sz w:val="41"/>
          <w:szCs w:val="41"/>
          <w:color w:val="212462"/>
          <w:spacing w:val="0"/>
          <w:w w:val="97"/>
        </w:rPr>
        <w:t>\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</w:rPr>
      </w:r>
    </w:p>
    <w:p>
      <w:pPr>
        <w:spacing w:before="1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right="-20"/>
        <w:jc w:val="left"/>
        <w:tabs>
          <w:tab w:pos="620" w:val="left"/>
          <w:tab w:pos="1620" w:val="left"/>
          <w:tab w:pos="2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545454"/>
          <w:spacing w:val="0"/>
          <w:w w:val="71"/>
        </w:rPr>
        <w:t>ltfa</w:t>
      </w:r>
      <w:r>
        <w:rPr>
          <w:rFonts w:ascii="Times New Roman" w:hAnsi="Times New Roman" w:cs="Times New Roman" w:eastAsia="Times New Roman"/>
          <w:sz w:val="24"/>
          <w:szCs w:val="24"/>
          <w:color w:val="545454"/>
          <w:spacing w:val="7"/>
          <w:w w:val="7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-5"/>
          <w:w w:val="71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color w:val="414664"/>
          <w:spacing w:val="0"/>
          <w:w w:val="71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414664"/>
          <w:spacing w:val="-40"/>
          <w:w w:val="7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1466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41466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664"/>
          <w:spacing w:val="6"/>
          <w:w w:val="4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2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16"/>
          <w:w w:val="123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76"/>
        </w:rPr>
        <w:t>.ı.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3"/>
          <w:szCs w:val="23"/>
          <w:color w:val="414664"/>
          <w:spacing w:val="3"/>
          <w:w w:val="70"/>
          <w:b/>
          <w:bCs/>
        </w:rPr>
        <w:t>A</w:t>
      </w:r>
      <w:r>
        <w:rPr>
          <w:rFonts w:ascii="Times New Roman" w:hAnsi="Times New Roman" w:cs="Times New Roman" w:eastAsia="Times New Roman"/>
          <w:sz w:val="23"/>
          <w:szCs w:val="23"/>
          <w:color w:val="2F2F2F"/>
          <w:spacing w:val="0"/>
          <w:w w:val="70"/>
          <w:b/>
          <w:bCs/>
        </w:rPr>
        <w:t>m</w:t>
      </w:r>
      <w:r>
        <w:rPr>
          <w:rFonts w:ascii="Times New Roman" w:hAnsi="Times New Roman" w:cs="Times New Roman" w:eastAsia="Times New Roman"/>
          <w:sz w:val="23"/>
          <w:szCs w:val="23"/>
          <w:color w:val="2F2F2F"/>
          <w:spacing w:val="1"/>
          <w:w w:val="70"/>
          <w:b/>
          <w:bCs/>
        </w:rPr>
        <w:t>i</w:t>
      </w:r>
      <w:r>
        <w:rPr>
          <w:rFonts w:ascii="Times New Roman" w:hAnsi="Times New Roman" w:cs="Times New Roman" w:eastAsia="Times New Roman"/>
          <w:sz w:val="23"/>
          <w:szCs w:val="23"/>
          <w:color w:val="6E6E6E"/>
          <w:spacing w:val="0"/>
          <w:w w:val="70"/>
          <w:b/>
          <w:bCs/>
        </w:rPr>
        <w:t>ı--</w:t>
      </w:r>
      <w:r>
        <w:rPr>
          <w:rFonts w:ascii="Times New Roman" w:hAnsi="Times New Roman" w:cs="Times New Roman" w:eastAsia="Times New Roman"/>
          <w:sz w:val="23"/>
          <w:szCs w:val="23"/>
          <w:color w:val="6E6E6E"/>
          <w:spacing w:val="-38"/>
          <w:w w:val="70"/>
          <w:b/>
          <w:bCs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6E6E6E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6E6E6E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Kemal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İLDEM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40" w:lineRule="auto"/>
        <w:ind w:left="269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560" w:right="380"/>
          <w:cols w:num="2" w:equalWidth="0">
            <w:col w:w="492" w:space="1715"/>
            <w:col w:w="8773"/>
          </w:cols>
        </w:sectPr>
      </w:pPr>
      <w:rPr/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223" w:right="410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1.846626pt;margin-top:-6.276263pt;width:22.630901pt;height:43pt;mso-position-horizontal-relative:page;mso-position-vertical-relative:paragraph;z-index:-15929" type="#_x0000_t202" filled="f" stroked="f">
            <v:textbox inset="0,0,0,0">
              <w:txbxContent>
                <w:p>
                  <w:pPr>
                    <w:spacing w:before="0" w:after="0" w:line="860" w:lineRule="exact"/>
                    <w:ind w:right="-169"/>
                    <w:jc w:val="left"/>
                    <w:rPr>
                      <w:rFonts w:ascii="Times New Roman" w:hAnsi="Times New Roman" w:cs="Times New Roman" w:eastAsia="Times New Roman"/>
                      <w:sz w:val="86"/>
                      <w:szCs w:val="8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6"/>
                      <w:szCs w:val="86"/>
                      <w:color w:val="2F2F2F"/>
                      <w:spacing w:val="0"/>
                      <w:w w:val="189"/>
                      <w:i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86"/>
                      <w:szCs w:val="8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7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1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8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-8"/>
          <w:w w:val="108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5"/>
          <w:w w:val="11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9"/>
        </w:rPr>
        <w:t>DiYESi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uto"/>
        <w:ind w:left="3334" w:right="4230"/>
        <w:jc w:val="center"/>
        <w:tabs>
          <w:tab w:pos="50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1"/>
        </w:rPr>
        <w:t>İTFAİYE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1"/>
        </w:rPr>
        <w:t>DAiR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62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6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4"/>
          <w:w w:val="6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11"/>
          <w:position w:val="0"/>
        </w:rPr>
        <w:t>BAŞKANUGI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848" w:right="-20"/>
        <w:jc w:val="left"/>
        <w:tabs>
          <w:tab w:pos="28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4"/>
          <w:szCs w:val="14"/>
          <w:color w:val="2F2F2F"/>
          <w:spacing w:val="0"/>
          <w:w w:val="121"/>
        </w:rPr>
        <w:t>!ZMIR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2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2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2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2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3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6"/>
          <w:position w:val="2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6" w:lineRule="exact"/>
        <w:ind w:left="585" w:right="-20"/>
        <w:jc w:val="left"/>
        <w:tabs>
          <w:tab w:pos="40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0.341778pt;margin-top:7.798073pt;width:46.507442pt;height:7pt;mso-position-horizontal-relative:page;mso-position-vertical-relative:paragraph;z-index:-15927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14"/>
                      <w:szCs w:val="14"/>
                      <w:color w:val="2F2F2F"/>
                      <w:spacing w:val="0"/>
                      <w:w w:val="113"/>
                    </w:rPr>
                    <w:t>BELEDIYESI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7"/>
        </w:rPr>
        <w:t>BÜYÜKŞEHIR</w:t>
      </w:r>
      <w:r>
        <w:rPr>
          <w:rFonts w:ascii="Arial" w:hAnsi="Arial" w:cs="Arial" w:eastAsia="Arial"/>
          <w:sz w:val="15"/>
          <w:szCs w:val="15"/>
          <w:color w:val="2F2F2F"/>
          <w:spacing w:val="-12"/>
          <w:w w:val="100"/>
          <w:position w:val="7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7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7"/>
          <w:position w:val="-1"/>
        </w:rPr>
        <w:t>ANGIN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4"/>
          <w:w w:val="10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7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1" w:after="0" w:line="215" w:lineRule="auto"/>
        <w:ind w:left="120" w:right="3275" w:firstLine="-14"/>
        <w:jc w:val="left"/>
        <w:tabs>
          <w:tab w:pos="1460" w:val="left"/>
          <w:tab w:pos="2680" w:val="left"/>
          <w:tab w:pos="4080" w:val="left"/>
          <w:tab w:pos="5060" w:val="left"/>
          <w:tab w:pos="71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96"/>
          <w:position w:val="2"/>
        </w:rPr>
        <w:t>Qltı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96"/>
          <w:position w:val="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-12"/>
          <w:w w:val="96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1"/>
        </w:rPr>
        <w:t>:23.05.2017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2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  <w:position w:val="1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0"/>
          <w:position w:val="1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7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11.29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32"/>
          <w:szCs w:val="32"/>
          <w:color w:val="3F3F41"/>
          <w:spacing w:val="0"/>
          <w:w w:val="67"/>
          <w:position w:val="0"/>
        </w:rPr>
        <w:t>t</w:t>
      </w:r>
      <w:r>
        <w:rPr>
          <w:rFonts w:ascii="Times New Roman" w:hAnsi="Times New Roman" w:cs="Times New Roman" w:eastAsia="Times New Roman"/>
          <w:sz w:val="32"/>
          <w:szCs w:val="32"/>
          <w:color w:val="3F3F41"/>
          <w:spacing w:val="3"/>
          <w:w w:val="67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98"/>
          <w:position w:val="0"/>
        </w:rPr>
        <w:t>el: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9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92"/>
          <w:position w:val="1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15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0"/>
        </w:rPr>
        <w:t>:23.0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8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-1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0"/>
        </w:rPr>
        <w:t>2017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0"/>
        </w:rPr>
        <w:t>_lı&lt;.ayıtNo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-28"/>
          <w:w w:val="12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3395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95"/>
          <w:position w:val="0"/>
        </w:rPr>
        <w:t>[Bildirim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16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:Merkez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95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91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6"/>
          <w:w w:val="9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4"/>
          <w:w w:val="91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5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Çevre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Kipa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0"/>
        </w:rPr>
        <w:t>Kavşaj;!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80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161616"/>
          <w:spacing w:val="0"/>
          <w:w w:val="5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0" w:lineRule="auto"/>
        <w:ind w:left="120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41"/>
          <w:w w:val="74"/>
        </w:rPr>
        <w:t>Do_ğ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-34"/>
          <w:w w:val="7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-21"/>
          <w:w w:val="114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85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17"/>
        </w:rPr>
        <w:t>:Ç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9"/>
          <w:w w:val="117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9"/>
          <w:w w:val="104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79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Çevre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Kipa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5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vşağı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2" w:lineRule="auto"/>
        <w:ind w:left="120" w:right="294"/>
        <w:jc w:val="left"/>
        <w:tabs>
          <w:tab w:pos="1460" w:val="left"/>
          <w:tab w:pos="3220" w:val="left"/>
          <w:tab w:pos="4280" w:val="left"/>
          <w:tab w:pos="6280" w:val="left"/>
          <w:tab w:pos="7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0.331833pt;margin-top:23.772297pt;width:114.293385pt;height:26pt;mso-position-horizontal-relative:page;mso-position-vertical-relative:paragraph;z-index:-15928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  <w:tab w:pos="1080" w:val="left"/>
                      <w:tab w:pos="158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3F3F41"/>
                      <w:spacing w:val="0"/>
                      <w:w w:val="57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F3F41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F3F41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F2F2F"/>
                      <w:spacing w:val="0"/>
                      <w:w w:val="57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F2F2F"/>
                      <w:spacing w:val="-77"/>
                      <w:w w:val="57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F2F2F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F2F2F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747575"/>
                      <w:spacing w:val="0"/>
                      <w:w w:val="57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747575"/>
                      <w:spacing w:val="-77"/>
                      <w:w w:val="57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747575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747575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F3F41"/>
                      <w:spacing w:val="-140"/>
                      <w:w w:val="82"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B8B8B8"/>
                      <w:spacing w:val="8"/>
                      <w:w w:val="108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B8B8B8"/>
                      <w:spacing w:val="11"/>
                      <w:w w:val="108"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B8B8B8"/>
                      <w:spacing w:val="0"/>
                      <w:w w:val="108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89"/>
          <w:position w:val="1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11"/>
          <w:w w:val="89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8"/>
          <w:w w:val="89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9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5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Yangmı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94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94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16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  <w:position w:val="0"/>
        </w:rPr>
        <w:t>Dikkatsizli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89"/>
          <w:position w:val="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88"/>
          <w:position w:val="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89"/>
          <w:position w:val="0"/>
        </w:rPr>
        <w:t>)_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6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1"/>
        </w:rPr>
        <w:t>ise: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F3F41"/>
          <w:spacing w:val="0"/>
          <w:w w:val="100"/>
          <w:position w:val="2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F3F41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41"/>
          <w:spacing w:val="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  <w:position w:val="2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5"/>
          <w:w w:val="105"/>
          <w:position w:val="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9595B"/>
          <w:spacing w:val="0"/>
          <w:w w:val="105"/>
          <w:position w:val="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B"/>
          <w:spacing w:val="-42"/>
          <w:w w:val="105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B"/>
          <w:spacing w:val="0"/>
          <w:w w:val="100"/>
          <w:position w:val="2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59595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93"/>
          <w:position w:val="0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20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97" w:lineRule="exact"/>
        <w:ind w:left="322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-1"/>
          <w:w w:val="95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95"/>
        </w:rPr>
        <w:t>şa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95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-10"/>
          <w:w w:val="88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87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-9"/>
          <w:w w:val="104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-19"/>
          <w:w w:val="10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6" w:after="0" w:line="240" w:lineRule="auto"/>
        <w:ind w:left="629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11.35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81" w:lineRule="exact"/>
        <w:ind w:left="2504" w:right="3410"/>
        <w:jc w:val="center"/>
        <w:tabs>
          <w:tab w:pos="52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3F3F41"/>
          <w:spacing w:val="0"/>
          <w:w w:val="81"/>
          <w:position w:val="-21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3F3F41"/>
          <w:spacing w:val="0"/>
          <w:w w:val="100"/>
          <w:position w:val="-21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3F3F41"/>
          <w:spacing w:val="0"/>
          <w:w w:val="100"/>
          <w:position w:val="-21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1"/>
          <w:position w:val="-19"/>
        </w:rPr>
        <w:t>!Kiracı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1"/>
          <w:position w:val="-1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5"/>
          <w:w w:val="81"/>
          <w:position w:val="-1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9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1"/>
          <w:w w:val="100"/>
          <w:position w:val="-1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9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6"/>
          <w:w w:val="100"/>
          <w:position w:val="-1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0"/>
          <w:w w:val="100"/>
          <w:position w:val="-1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44"/>
          <w:w w:val="100"/>
          <w:position w:val="-1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  <w:position w:val="-19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left="120" w:right="-20"/>
        <w:jc w:val="left"/>
        <w:tabs>
          <w:tab w:pos="1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  <w:position w:val="1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7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0"/>
        </w:rPr>
        <w:t>ahibi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0" w:after="0" w:line="228" w:lineRule="exact"/>
        <w:ind w:left="174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7"/>
          <w:szCs w:val="17"/>
          <w:color w:val="161616"/>
          <w:spacing w:val="1"/>
          <w:w w:val="42"/>
        </w:rPr>
        <w:t>[</w:t>
      </w:r>
      <w:r>
        <w:rPr>
          <w:rFonts w:ascii="Arial" w:hAnsi="Arial" w:cs="Arial" w:eastAsia="Arial"/>
          <w:sz w:val="17"/>
          <w:szCs w:val="17"/>
          <w:color w:val="3F3F41"/>
          <w:spacing w:val="0"/>
          <w:w w:val="111"/>
        </w:rPr>
        <w:t>An</w:t>
      </w:r>
      <w:r>
        <w:rPr>
          <w:rFonts w:ascii="Arial" w:hAnsi="Arial" w:cs="Arial" w:eastAsia="Arial"/>
          <w:sz w:val="17"/>
          <w:szCs w:val="17"/>
          <w:color w:val="3F3F41"/>
          <w:spacing w:val="10"/>
          <w:w w:val="11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86"/>
        </w:rPr>
        <w:t>iri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Bilal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ALB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YRAK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8" w:lineRule="exact"/>
        <w:ind w:left="1740" w:right="-20"/>
        <w:jc w:val="left"/>
        <w:tabs>
          <w:tab w:pos="4260" w:val="left"/>
          <w:tab w:pos="71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86"/>
          <w:position w:val="1"/>
        </w:rPr>
        <w:t>[Araç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9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1"/>
        </w:rPr>
        <w:t>Çık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-2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23"/>
          <w:w w:val="100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2F2F2F"/>
          <w:spacing w:val="-7"/>
          <w:w w:val="170"/>
          <w:position w:val="1"/>
        </w:rPr>
        <w:t>ı</w:t>
      </w:r>
      <w:r>
        <w:rPr>
          <w:rFonts w:ascii="Arial" w:hAnsi="Arial" w:cs="Arial" w:eastAsia="Arial"/>
          <w:sz w:val="19"/>
          <w:szCs w:val="19"/>
          <w:color w:val="2F2F2F"/>
          <w:spacing w:val="2"/>
          <w:w w:val="207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0"/>
          <w:w w:val="87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99"/>
          <w:position w:val="1"/>
        </w:rPr>
        <w:t>30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  <w:position w:val="-1"/>
        </w:rPr>
        <w:t>!Varı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11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-20"/>
          <w:w w:val="233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F2F2F"/>
          <w:spacing w:val="-12"/>
          <w:w w:val="181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96"/>
          <w:position w:val="-1"/>
        </w:rPr>
        <w:t>.33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00" w:bottom="280" w:left="580" w:right="540"/>
        </w:sectPr>
      </w:pPr>
      <w:rPr/>
    </w:p>
    <w:p>
      <w:pPr>
        <w:spacing w:before="0" w:after="0" w:line="204" w:lineRule="exact"/>
        <w:ind w:left="168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23"/>
        </w:rPr>
        <w:t>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5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91"/>
        </w:rPr>
        <w:t>[Araç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-13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1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091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580" w:right="540"/>
          <w:cols w:num="2" w:equalWidth="0">
            <w:col w:w="595" w:space="1145"/>
            <w:col w:w="9060"/>
          </w:cols>
        </w:sectPr>
      </w:pPr>
      <w:rPr/>
    </w:p>
    <w:p>
      <w:pPr>
        <w:spacing w:before="0" w:after="0" w:line="261" w:lineRule="exact"/>
        <w:ind w:left="124" w:right="-20"/>
        <w:jc w:val="left"/>
        <w:tabs>
          <w:tab w:pos="4280" w:val="left"/>
          <w:tab w:pos="67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9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3"/>
        </w:rPr>
        <w:t>kibin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-5"/>
          <w:w w:val="94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94"/>
          <w:position w:val="-1"/>
        </w:rPr>
        <w:t>lektri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94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15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-1"/>
        </w:rPr>
        <w:t>Gelmedi.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252" w:lineRule="auto"/>
        <w:ind w:left="4290" w:right="3189" w:firstLine="5"/>
        <w:jc w:val="left"/>
        <w:tabs>
          <w:tab w:pos="67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4"/>
        </w:rPr>
        <w:t>:Gelmedi.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9"/>
          <w:w w:val="9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mniyet-Jandarma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left="1768" w:right="-20"/>
        <w:jc w:val="left"/>
        <w:tabs>
          <w:tab w:pos="3200" w:val="left"/>
          <w:tab w:pos="4280" w:val="left"/>
          <w:tab w:pos="67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9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-1"/>
          <w:w w:val="94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94"/>
        </w:rPr>
        <w:t>onel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1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85"/>
        </w:rPr>
        <w:t>Dol!,alg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1"/>
          <w:w w:val="8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0"/>
          <w:w w:val="114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96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-1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12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61616"/>
          <w:spacing w:val="0"/>
          <w:w w:val="5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6161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medi.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7" w:after="0" w:line="214" w:lineRule="exact"/>
        <w:ind w:left="106" w:right="2217" w:firstLine="19"/>
        <w:jc w:val="left"/>
        <w:tabs>
          <w:tab w:pos="1740" w:val="left"/>
          <w:tab w:pos="4260" w:val="left"/>
          <w:tab w:pos="70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2"/>
        </w:rPr>
        <w:t>Yardımcı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8"/>
          <w:w w:val="95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Ekip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f.raç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-4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13"/>
          <w:position w:val="0"/>
        </w:rPr>
        <w:t>tersenel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2"/>
          <w:position w:val="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0"/>
          <w:w w:val="87"/>
          <w:position w:val="0"/>
        </w:rPr>
        <w:t>ltı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itmişse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4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2"/>
          <w:position w:val="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176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95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5" w:after="0" w:line="240" w:lineRule="auto"/>
        <w:ind w:left="177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9"/>
          <w:w w:val="8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67"/>
        </w:rPr>
        <w:t>kiQ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68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Adı-Soyad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1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28" w:lineRule="exact"/>
        <w:ind w:left="129" w:right="2284" w:firstLine="-23"/>
        <w:jc w:val="left"/>
        <w:tabs>
          <w:tab w:pos="1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89"/>
        </w:rPr>
        <w:t>lOtayı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9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</w:rPr>
        <w:t>varıldığında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96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11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4241" w:right="369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92"/>
        </w:rPr>
        <w:t>[Söndürınede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2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0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92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99" w:lineRule="exact"/>
        <w:ind w:left="124" w:right="-20"/>
        <w:jc w:val="left"/>
        <w:tabs>
          <w:tab w:pos="2220" w:val="left"/>
          <w:tab w:pos="4260" w:val="left"/>
          <w:tab w:pos="6160" w:val="left"/>
          <w:tab w:pos="7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90"/>
          <w:position w:val="-3"/>
        </w:rPr>
        <w:t>Sön.dllrıne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10"/>
          <w:w w:val="9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3"/>
        </w:rPr>
        <w:t>Sul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3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86"/>
          <w:position w:val="-4"/>
        </w:rPr>
        <w:t>ls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86"/>
          <w:position w:val="-4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18"/>
          <w:w w:val="86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4"/>
        </w:rPr>
        <w:t>ın3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79"/>
          <w:position w:val="-4"/>
        </w:rPr>
        <w:t>IKöpi.l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79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2"/>
          <w:w w:val="79"/>
          <w:position w:val="-4"/>
        </w:rPr>
        <w:t> </w:t>
      </w:r>
      <w:r>
        <w:rPr>
          <w:rFonts w:ascii="Arial" w:hAnsi="Arial" w:cs="Arial" w:eastAsia="Arial"/>
          <w:sz w:val="22"/>
          <w:szCs w:val="22"/>
          <w:color w:val="3F3F41"/>
          <w:spacing w:val="0"/>
          <w:w w:val="64"/>
          <w:position w:val="-4"/>
        </w:rPr>
        <w:t>K.!!</w:t>
      </w:r>
      <w:r>
        <w:rPr>
          <w:rFonts w:ascii="Arial" w:hAnsi="Arial" w:cs="Arial" w:eastAsia="Arial"/>
          <w:sz w:val="22"/>
          <w:szCs w:val="22"/>
          <w:color w:val="3F3F41"/>
          <w:spacing w:val="-13"/>
          <w:w w:val="64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59595B"/>
          <w:spacing w:val="0"/>
          <w:w w:val="106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59595B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2"/>
          <w:szCs w:val="22"/>
          <w:color w:val="59595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90"/>
          <w:position w:val="-4"/>
        </w:rPr>
        <w:t>IK.K.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-6"/>
          <w:w w:val="89"/>
          <w:position w:val="-4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747575"/>
          <w:spacing w:val="0"/>
          <w:w w:val="130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47575"/>
          <w:spacing w:val="-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100"/>
          <w:position w:val="-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747575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28" w:lineRule="exact"/>
        <w:ind w:left="4276" w:right="-20"/>
        <w:jc w:val="left"/>
        <w:tabs>
          <w:tab w:pos="6160" w:val="left"/>
          <w:tab w:pos="77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-4"/>
          <w:w w:val="69"/>
          <w:position w:val="4"/>
        </w:rPr>
        <w:t>p</w:t>
      </w:r>
      <w:r>
        <w:rPr>
          <w:rFonts w:ascii="Times New Roman" w:hAnsi="Times New Roman" w:cs="Times New Roman" w:eastAsia="Times New Roman"/>
          <w:sz w:val="29"/>
          <w:szCs w:val="29"/>
          <w:color w:val="59595B"/>
          <w:spacing w:val="0"/>
          <w:w w:val="78"/>
          <w:position w:val="4"/>
        </w:rPr>
        <w:t>,</w:t>
      </w:r>
      <w:r>
        <w:rPr>
          <w:rFonts w:ascii="Times New Roman" w:hAnsi="Times New Roman" w:cs="Times New Roman" w:eastAsia="Times New Roman"/>
          <w:sz w:val="29"/>
          <w:szCs w:val="29"/>
          <w:color w:val="59595B"/>
          <w:spacing w:val="-5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0"/>
          <w:w w:val="60"/>
          <w:position w:val="4"/>
        </w:rPr>
        <w:t>ı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3F3F41"/>
          <w:spacing w:val="0"/>
          <w:w w:val="60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3F3F41"/>
          <w:spacing w:val="15"/>
          <w:w w:val="60"/>
          <w:position w:val="1"/>
        </w:rPr>
        <w:t> </w:t>
      </w:r>
      <w:r>
        <w:rPr>
          <w:rFonts w:ascii="Arial" w:hAnsi="Arial" w:cs="Arial" w:eastAsia="Arial"/>
          <w:sz w:val="38"/>
          <w:szCs w:val="38"/>
          <w:color w:val="3F3F41"/>
          <w:spacing w:val="0"/>
          <w:w w:val="60"/>
          <w:position w:val="1"/>
        </w:rPr>
        <w:t>-</w:t>
      </w:r>
      <w:r>
        <w:rPr>
          <w:rFonts w:ascii="Arial" w:hAnsi="Arial" w:cs="Arial" w:eastAsia="Arial"/>
          <w:sz w:val="38"/>
          <w:szCs w:val="38"/>
          <w:color w:val="3F3F41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3F3F41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2F2F2F"/>
          <w:spacing w:val="0"/>
          <w:w w:val="83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2F2F2F"/>
          <w:spacing w:val="-52"/>
          <w:w w:val="100"/>
          <w:position w:val="0"/>
        </w:rPr>
        <w:t> </w:t>
      </w:r>
      <w:r>
        <w:rPr>
          <w:rFonts w:ascii="Arial" w:hAnsi="Arial" w:cs="Arial" w:eastAsia="Arial"/>
          <w:sz w:val="38"/>
          <w:szCs w:val="38"/>
          <w:color w:val="3F3F41"/>
          <w:spacing w:val="0"/>
          <w:w w:val="55"/>
          <w:position w:val="0"/>
        </w:rPr>
        <w:t>-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191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esnasında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otlu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yandı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580" w:right="540"/>
        </w:sectPr>
      </w:pPr>
      <w:rPr/>
    </w:p>
    <w:p>
      <w:pPr>
        <w:spacing w:before="11" w:after="0" w:line="228" w:lineRule="exact"/>
        <w:ind w:left="124" w:right="-54" w:firstLine="5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-4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öııdiirme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96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0"/>
          <w:w w:val="96"/>
          <w:position w:val="-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13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  <w:position w:val="-1"/>
        </w:rPr>
        <w:t>kenarında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otlu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-1"/>
        </w:rPr>
        <w:t>alanda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-1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95"/>
          <w:position w:val="-1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95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14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-1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-1"/>
        </w:rPr>
        <w:t>yapılan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580" w:right="540"/>
          <w:cols w:num="2" w:equalWidth="0">
            <w:col w:w="1483" w:space="435"/>
            <w:col w:w="8882"/>
          </w:cols>
        </w:sectPr>
      </w:pPr>
      <w:rPr/>
    </w:p>
    <w:p>
      <w:pPr>
        <w:spacing w:before="7" w:after="0" w:line="240" w:lineRule="auto"/>
        <w:ind w:left="138" w:right="-20"/>
        <w:jc w:val="left"/>
        <w:tabs>
          <w:tab w:pos="1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Çıkış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92"/>
        </w:rPr>
        <w:t>ıaraştırma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3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izmaritini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düşürülmesi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auto"/>
        <w:ind w:left="134" w:right="-20"/>
        <w:jc w:val="left"/>
        <w:tabs>
          <w:tab w:pos="1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41"/>
          <w:w w:val="91"/>
        </w:rPr>
        <w:t>Ne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w w:val="9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ni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97"/>
        </w:rPr>
        <w:t>atılmasıyla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5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sonucunda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varıldı.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2" w:lineRule="auto"/>
        <w:ind w:left="124" w:right="3797" w:firstLine="47"/>
        <w:jc w:val="left"/>
        <w:tabs>
          <w:tab w:pos="1760" w:val="left"/>
          <w:tab w:pos="1820" w:val="left"/>
          <w:tab w:pos="62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41"/>
          <w:w w:val="92"/>
        </w:rPr>
        <w:t>jg_ort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1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61616"/>
          <w:spacing w:val="0"/>
          <w:w w:val="45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161616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61616"/>
          <w:spacing w:val="0"/>
          <w:w w:val="4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161616"/>
          <w:spacing w:val="0"/>
          <w:w w:val="4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161616"/>
          <w:spacing w:val="18"/>
          <w:w w:val="4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lBedel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747575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47575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77"/>
        </w:rPr>
        <w:t>Vı.raç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8"/>
          <w:w w:val="7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2" w:lineRule="auto"/>
        <w:ind w:left="124" w:right="9139" w:firstLine="23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-10"/>
          <w:w w:val="77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2"/>
        </w:rPr>
        <w:t>reslim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4"/>
          <w:w w:val="8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93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-9"/>
          <w:w w:val="93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B8B8B8"/>
          <w:spacing w:val="5"/>
          <w:w w:val="4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78"/>
        </w:rPr>
        <w:t>dilı,i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369" w:right="-20"/>
        <w:jc w:val="left"/>
        <w:tabs>
          <w:tab w:pos="1760" w:val="left"/>
          <w:tab w:pos="5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ibi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:23.05.2017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83"/>
        </w:rPr>
        <w:t>!S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8"/>
          <w:w w:val="8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12.05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36" w:lineRule="exact"/>
        <w:ind w:left="660" w:right="-20"/>
        <w:jc w:val="left"/>
        <w:tabs>
          <w:tab w:pos="1160" w:val="left"/>
          <w:tab w:pos="8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0"/>
        </w:rPr>
        <w:t>pi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-6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-8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0"/>
        </w:rPr>
        <w:t>EKtP: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Bostanlı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1.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580" w:right="540"/>
        </w:sectPr>
      </w:pPr>
      <w:rPr/>
    </w:p>
    <w:p>
      <w:pPr>
        <w:spacing w:before="45" w:after="0" w:line="240" w:lineRule="auto"/>
        <w:ind w:left="153" w:right="-8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Vars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9" w:lineRule="exact"/>
        <w:ind w:left="143" w:right="-20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59595B"/>
          <w:spacing w:val="0"/>
          <w:w w:val="79"/>
        </w:rPr>
        <w:t>a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4" w:lineRule="exact"/>
        <w:ind w:right="-20"/>
        <w:jc w:val="left"/>
        <w:tabs>
          <w:tab w:pos="2480" w:val="left"/>
          <w:tab w:pos="642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4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F3F41"/>
          <w:spacing w:val="0"/>
          <w:w w:val="100"/>
          <w:position w:val="1"/>
        </w:rPr>
        <w:t>'"i:</w:t>
      </w:r>
      <w:r>
        <w:rPr>
          <w:rFonts w:ascii="Arial" w:hAnsi="Arial" w:cs="Arial" w:eastAsia="Arial"/>
          <w:sz w:val="21"/>
          <w:szCs w:val="21"/>
          <w:color w:val="3F3F41"/>
          <w:spacing w:val="-54"/>
          <w:w w:val="100"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3F3F41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1"/>
          <w:szCs w:val="21"/>
          <w:color w:val="3F3F4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</w:r>
      <w:r>
        <w:rPr>
          <w:rFonts w:ascii="Arial" w:hAnsi="Arial" w:cs="Arial" w:eastAsia="Arial"/>
          <w:sz w:val="26"/>
          <w:szCs w:val="26"/>
          <w:color w:val="2F2F2F"/>
          <w:spacing w:val="0"/>
          <w:w w:val="62"/>
          <w:position w:val="-7"/>
        </w:rPr>
        <w:t>3</w:t>
      </w:r>
      <w:r>
        <w:rPr>
          <w:rFonts w:ascii="Arial" w:hAnsi="Arial" w:cs="Arial" w:eastAsia="Arial"/>
          <w:sz w:val="26"/>
          <w:szCs w:val="26"/>
          <w:color w:val="2F2F2F"/>
          <w:spacing w:val="9"/>
          <w:w w:val="62"/>
          <w:position w:val="-7"/>
        </w:rPr>
        <w:t> </w:t>
      </w:r>
      <w:r>
        <w:rPr>
          <w:rFonts w:ascii="Arial" w:hAnsi="Arial" w:cs="Arial" w:eastAsia="Arial"/>
          <w:sz w:val="26"/>
          <w:szCs w:val="26"/>
          <w:color w:val="2F2F2F"/>
          <w:spacing w:val="0"/>
          <w:w w:val="41"/>
          <w:position w:val="-7"/>
        </w:rPr>
        <w:t>O</w:t>
      </w:r>
      <w:r>
        <w:rPr>
          <w:rFonts w:ascii="Arial" w:hAnsi="Arial" w:cs="Arial" w:eastAsia="Arial"/>
          <w:sz w:val="26"/>
          <w:szCs w:val="26"/>
          <w:color w:val="2F2F2F"/>
          <w:spacing w:val="0"/>
          <w:w w:val="41"/>
          <w:position w:val="-7"/>
        </w:rPr>
        <w:t>  </w:t>
      </w:r>
      <w:r>
        <w:rPr>
          <w:rFonts w:ascii="Arial" w:hAnsi="Arial" w:cs="Arial" w:eastAsia="Arial"/>
          <w:sz w:val="26"/>
          <w:szCs w:val="26"/>
          <w:color w:val="2F2F2F"/>
          <w:spacing w:val="21"/>
          <w:w w:val="41"/>
          <w:position w:val="-7"/>
        </w:rPr>
        <w:t> </w:t>
      </w:r>
      <w:r>
        <w:rPr>
          <w:rFonts w:ascii="Arial" w:hAnsi="Arial" w:cs="Arial" w:eastAsia="Arial"/>
          <w:sz w:val="21"/>
          <w:szCs w:val="21"/>
          <w:color w:val="2F2F2F"/>
          <w:spacing w:val="0"/>
          <w:w w:val="73"/>
          <w:position w:val="-7"/>
        </w:rPr>
        <w:t>Mavı?n17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580" w:right="540"/>
          <w:cols w:num="2" w:equalWidth="0">
            <w:col w:w="508" w:space="1424"/>
            <w:col w:w="8868"/>
          </w:cols>
        </w:sectPr>
      </w:pPr>
      <w:rPr/>
    </w:p>
    <w:p>
      <w:pPr>
        <w:spacing w:before="0" w:after="0" w:line="176" w:lineRule="exact"/>
        <w:ind w:left="218" w:right="-71"/>
        <w:jc w:val="left"/>
        <w:tabs>
          <w:tab w:pos="4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7"/>
          <w:szCs w:val="17"/>
          <w:color w:val="3F3F41"/>
          <w:spacing w:val="0"/>
          <w:w w:val="100"/>
        </w:rPr>
        <w:t>"ü</w:t>
      </w:r>
      <w:r>
        <w:rPr>
          <w:rFonts w:ascii="Arial" w:hAnsi="Arial" w:cs="Arial" w:eastAsia="Arial"/>
          <w:sz w:val="17"/>
          <w:szCs w:val="17"/>
          <w:color w:val="3F3F41"/>
          <w:spacing w:val="-41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F3F41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3F3F4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3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3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3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38" w:lineRule="exact"/>
        <w:ind w:left="223"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F3F41"/>
          <w:spacing w:val="-30"/>
          <w:w w:val="85"/>
          <w:i/>
          <w:position w:val="-10"/>
        </w:rPr>
        <w:t>.</w:t>
      </w:r>
      <w:r>
        <w:rPr>
          <w:rFonts w:ascii="Arial" w:hAnsi="Arial" w:cs="Arial" w:eastAsia="Arial"/>
          <w:sz w:val="10"/>
          <w:szCs w:val="10"/>
          <w:color w:val="2F2F2F"/>
          <w:spacing w:val="-22"/>
          <w:w w:val="75"/>
          <w:position w:val="5"/>
        </w:rPr>
        <w:t>&lt;</w:t>
      </w:r>
      <w:r>
        <w:rPr>
          <w:rFonts w:ascii="Times New Roman" w:hAnsi="Times New Roman" w:cs="Times New Roman" w:eastAsia="Times New Roman"/>
          <w:sz w:val="30"/>
          <w:szCs w:val="30"/>
          <w:color w:val="3F3F41"/>
          <w:spacing w:val="-126"/>
          <w:w w:val="85"/>
          <w:i/>
          <w:position w:val="-10"/>
        </w:rPr>
        <w:t>o</w:t>
      </w:r>
      <w:r>
        <w:rPr>
          <w:rFonts w:ascii="Arial" w:hAnsi="Arial" w:cs="Arial" w:eastAsia="Arial"/>
          <w:sz w:val="10"/>
          <w:szCs w:val="10"/>
          <w:color w:val="2F2F2F"/>
          <w:spacing w:val="0"/>
          <w:w w:val="76"/>
          <w:position w:val="5"/>
        </w:rPr>
        <w:t>Ll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112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3F3F41"/>
          <w:spacing w:val="0"/>
          <w:w w:val="100"/>
          <w:i/>
          <w:position w:val="-10"/>
        </w:rPr>
        <w:t>1</w:t>
      </w:r>
      <w:r>
        <w:rPr>
          <w:rFonts w:ascii="Arial" w:hAnsi="Arial" w:cs="Arial" w:eastAsia="Arial"/>
          <w:sz w:val="19"/>
          <w:szCs w:val="19"/>
          <w:color w:val="3F3F41"/>
          <w:spacing w:val="0"/>
          <w:w w:val="100"/>
          <w:i/>
          <w:position w:val="-10"/>
        </w:rPr>
        <w:t> </w:t>
      </w:r>
      <w:r>
        <w:rPr>
          <w:rFonts w:ascii="Arial" w:hAnsi="Arial" w:cs="Arial" w:eastAsia="Arial"/>
          <w:sz w:val="19"/>
          <w:szCs w:val="19"/>
          <w:color w:val="3F3F41"/>
          <w:spacing w:val="42"/>
          <w:w w:val="100"/>
          <w:i/>
          <w:position w:val="-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3"/>
          <w:position w:val="-10"/>
        </w:rPr>
        <w:t>12017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580" w:right="540"/>
          <w:cols w:num="2" w:equalWidth="0">
            <w:col w:w="5535" w:space="2901"/>
            <w:col w:w="2364"/>
          </w:cols>
        </w:sectPr>
      </w:pPr>
      <w:rPr/>
    </w:p>
    <w:p>
      <w:pPr>
        <w:spacing w:before="0" w:after="0" w:line="563" w:lineRule="exact"/>
        <w:ind w:left="200" w:right="-133"/>
        <w:jc w:val="left"/>
        <w:rPr>
          <w:rFonts w:ascii="Arial" w:hAnsi="Arial" w:cs="Arial" w:eastAsia="Arial"/>
          <w:sz w:val="15"/>
          <w:szCs w:val="15"/>
        </w:rPr>
      </w:pPr>
      <w:rPr/>
      <w:r>
        <w:rPr/>
        <w:pict>
          <v:group style="position:absolute;margin-left:139.349594pt;margin-top:3.762511pt;width:34.866747pt;height:.939172pt;mso-position-horizontal-relative:page;mso-position-vertical-relative:paragraph;z-index:-15930" coordorigin="2787,75" coordsize="697,19">
            <v:group style="position:absolute;left:2789;top:80;width:305;height:2" coordorigin="2789,80" coordsize="305,2">
              <v:shape style="position:absolute;left:2789;top:80;width:305;height:2" coordorigin="2789,80" coordsize="305,0" path="m2789,80l3095,80e" filled="f" stroked="t" strokeweight=".234793pt" strokecolor="#000000">
                <v:path arrowok="t"/>
              </v:shape>
            </v:group>
            <v:group style="position:absolute;left:2982;top:85;width:493;height:2" coordorigin="2982,85" coordsize="493,2">
              <v:shape style="position:absolute;left:2982;top:85;width:493;height:2" coordorigin="2982,85" coordsize="493,0" path="m2982,85l3475,85e" filled="f" stroked="t" strokeweight=".939172pt" strokecolor="#545B8C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62"/>
          <w:szCs w:val="62"/>
          <w:color w:val="2F2F2F"/>
          <w:spacing w:val="-158"/>
          <w:w w:val="50"/>
          <w:position w:val="-5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3F3F41"/>
          <w:spacing w:val="-71"/>
          <w:w w:val="63"/>
          <w:position w:val="22"/>
        </w:rPr>
        <w:t>&lt;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52"/>
          <w:position w:val="16"/>
        </w:rPr>
        <w:t>..</w:t>
      </w:r>
      <w:r>
        <w:rPr>
          <w:rFonts w:ascii="Arial" w:hAnsi="Arial" w:cs="Arial" w:eastAsia="Arial"/>
          <w:sz w:val="15"/>
          <w:szCs w:val="15"/>
          <w:color w:val="2F2F2F"/>
          <w:spacing w:val="-20"/>
          <w:w w:val="52"/>
          <w:position w:val="16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3F3F41"/>
          <w:spacing w:val="-96"/>
          <w:w w:val="64"/>
          <w:position w:val="22"/>
        </w:rPr>
        <w:t>S</w:t>
      </w:r>
      <w:r>
        <w:rPr>
          <w:rFonts w:ascii="Arial" w:hAnsi="Arial" w:cs="Arial" w:eastAsia="Arial"/>
          <w:sz w:val="62"/>
          <w:szCs w:val="62"/>
          <w:color w:val="2F2F2F"/>
          <w:spacing w:val="-184"/>
          <w:w w:val="50"/>
          <w:position w:val="-5"/>
        </w:rPr>
        <w:t>-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52"/>
          <w:position w:val="16"/>
        </w:rPr>
        <w:t>...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84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3F3F41"/>
          <w:spacing w:val="-7"/>
          <w:w w:val="17"/>
        </w:rPr>
        <w:t>_</w:t>
      </w:r>
      <w:r>
        <w:rPr>
          <w:rFonts w:ascii="Times New Roman" w:hAnsi="Times New Roman" w:cs="Times New Roman" w:eastAsia="Times New Roman"/>
          <w:sz w:val="26"/>
          <w:szCs w:val="26"/>
          <w:color w:val="59595B"/>
          <w:spacing w:val="0"/>
          <w:w w:val="117"/>
        </w:rPr>
        <w:t>Nabll</w:t>
      </w:r>
      <w:r>
        <w:rPr>
          <w:rFonts w:ascii="Times New Roman" w:hAnsi="Times New Roman" w:cs="Times New Roman" w:eastAsia="Times New Roman"/>
          <w:sz w:val="26"/>
          <w:szCs w:val="26"/>
          <w:color w:val="59595B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9595B"/>
          <w:spacing w:val="0"/>
          <w:w w:val="93"/>
        </w:rPr>
        <w:t>:</w:t>
      </w:r>
      <w:r>
        <w:rPr>
          <w:rFonts w:ascii="Times New Roman" w:hAnsi="Times New Roman" w:cs="Times New Roman" w:eastAsia="Times New Roman"/>
          <w:sz w:val="26"/>
          <w:szCs w:val="26"/>
          <w:color w:val="59595B"/>
          <w:spacing w:val="-11"/>
          <w:w w:val="94"/>
        </w:rPr>
        <w:t>Ş</w:t>
      </w:r>
      <w:r>
        <w:rPr>
          <w:rFonts w:ascii="Times New Roman" w:hAnsi="Times New Roman" w:cs="Times New Roman" w:eastAsia="Times New Roman"/>
          <w:sz w:val="26"/>
          <w:szCs w:val="26"/>
          <w:color w:val="747575"/>
          <w:spacing w:val="-7"/>
          <w:w w:val="176"/>
        </w:rPr>
        <w:t>i</w:t>
      </w:r>
      <w:r>
        <w:rPr>
          <w:rFonts w:ascii="Times New Roman" w:hAnsi="Times New Roman" w:cs="Times New Roman" w:eastAsia="Times New Roman"/>
          <w:sz w:val="26"/>
          <w:szCs w:val="26"/>
          <w:color w:val="59595B"/>
          <w:spacing w:val="0"/>
          <w:w w:val="116"/>
        </w:rPr>
        <w:t>M</w:t>
      </w:r>
      <w:r>
        <w:rPr>
          <w:rFonts w:ascii="Times New Roman" w:hAnsi="Times New Roman" w:cs="Times New Roman" w:eastAsia="Times New Roman"/>
          <w:sz w:val="26"/>
          <w:szCs w:val="26"/>
          <w:color w:val="59595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9595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9595B"/>
          <w:spacing w:val="0"/>
          <w:w w:val="114"/>
        </w:rPr>
        <w:t>EK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</w:rPr>
      </w:r>
    </w:p>
    <w:p>
      <w:pPr>
        <w:spacing w:before="0" w:after="0" w:line="180" w:lineRule="exact"/>
        <w:ind w:right="-20"/>
        <w:jc w:val="left"/>
        <w:tabs>
          <w:tab w:pos="6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F3F41"/>
          <w:spacing w:val="0"/>
          <w:w w:val="119"/>
          <w:position w:val="-2"/>
        </w:rPr>
        <w:t>Itfaiy</w:t>
      </w:r>
      <w:r>
        <w:rPr>
          <w:rFonts w:ascii="Arial" w:hAnsi="Arial" w:cs="Arial" w:eastAsia="Arial"/>
          <w:sz w:val="20"/>
          <w:szCs w:val="20"/>
          <w:color w:val="3F3F41"/>
          <w:spacing w:val="0"/>
          <w:w w:val="119"/>
          <w:position w:val="-2"/>
        </w:rPr>
        <w:t>e</w:t>
      </w:r>
      <w:r>
        <w:rPr>
          <w:rFonts w:ascii="Arial" w:hAnsi="Arial" w:cs="Arial" w:eastAsia="Arial"/>
          <w:sz w:val="20"/>
          <w:szCs w:val="20"/>
          <w:color w:val="3F3F41"/>
          <w:spacing w:val="-3"/>
          <w:w w:val="119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3F3F41"/>
          <w:spacing w:val="0"/>
          <w:w w:val="100"/>
          <w:position w:val="-2"/>
        </w:rPr>
        <w:t>Kuze</w:t>
      </w:r>
      <w:r>
        <w:rPr>
          <w:rFonts w:ascii="Arial" w:hAnsi="Arial" w:cs="Arial" w:eastAsia="Arial"/>
          <w:sz w:val="20"/>
          <w:szCs w:val="20"/>
          <w:color w:val="3F3F41"/>
          <w:spacing w:val="0"/>
          <w:w w:val="100"/>
          <w:position w:val="-2"/>
        </w:rPr>
        <w:t>y</w:t>
      </w:r>
      <w:r>
        <w:rPr>
          <w:rFonts w:ascii="Arial" w:hAnsi="Arial" w:cs="Arial" w:eastAsia="Arial"/>
          <w:sz w:val="20"/>
          <w:szCs w:val="20"/>
          <w:color w:val="3F3F41"/>
          <w:spacing w:val="52"/>
          <w:w w:val="100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3F3F41"/>
          <w:spacing w:val="0"/>
          <w:w w:val="100"/>
          <w:position w:val="-2"/>
        </w:rPr>
        <w:t>Bölge</w:t>
      </w:r>
      <w:r>
        <w:rPr>
          <w:rFonts w:ascii="Arial" w:hAnsi="Arial" w:cs="Arial" w:eastAsia="Arial"/>
          <w:sz w:val="20"/>
          <w:szCs w:val="20"/>
          <w:color w:val="3F3F41"/>
          <w:spacing w:val="1"/>
          <w:w w:val="100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3F3F41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0"/>
          <w:szCs w:val="20"/>
          <w:color w:val="3F3F4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40"/>
          <w:position w:val="-2"/>
        </w:rPr>
        <w:t>Biri!J1.A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580" w:right="540"/>
          <w:cols w:num="2" w:equalWidth="0">
            <w:col w:w="374" w:space="1511"/>
            <w:col w:w="8915"/>
          </w:cols>
        </w:sectPr>
      </w:pPr>
      <w:rPr/>
    </w:p>
    <w:p>
      <w:pPr>
        <w:spacing w:before="36" w:after="0" w:line="240" w:lineRule="auto"/>
        <w:ind w:left="1796"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F3F41"/>
          <w:spacing w:val="0"/>
          <w:w w:val="84"/>
        </w:rPr>
        <w:t>1</w:t>
      </w:r>
      <w:r>
        <w:rPr>
          <w:rFonts w:ascii="Arial" w:hAnsi="Arial" w:cs="Arial" w:eastAsia="Arial"/>
          <w:sz w:val="20"/>
          <w:szCs w:val="20"/>
          <w:color w:val="3F3F41"/>
          <w:spacing w:val="0"/>
          <w:w w:val="84"/>
        </w:rPr>
        <w:t>.</w:t>
      </w:r>
      <w:r>
        <w:rPr>
          <w:rFonts w:ascii="Arial" w:hAnsi="Arial" w:cs="Arial" w:eastAsia="Arial"/>
          <w:sz w:val="20"/>
          <w:szCs w:val="20"/>
          <w:color w:val="3F3F41"/>
          <w:spacing w:val="-8"/>
          <w:w w:val="84"/>
        </w:rPr>
        <w:t> </w:t>
      </w:r>
      <w:r>
        <w:rPr>
          <w:rFonts w:ascii="Arial" w:hAnsi="Arial" w:cs="Arial" w:eastAsia="Arial"/>
          <w:sz w:val="20"/>
          <w:szCs w:val="20"/>
          <w:color w:val="3F3F41"/>
          <w:spacing w:val="0"/>
          <w:w w:val="100"/>
        </w:rPr>
        <w:t>Post</w:t>
      </w:r>
      <w:r>
        <w:rPr>
          <w:rFonts w:ascii="Arial" w:hAnsi="Arial" w:cs="Arial" w:eastAsia="Arial"/>
          <w:sz w:val="20"/>
          <w:szCs w:val="20"/>
          <w:color w:val="3F3F41"/>
          <w:spacing w:val="0"/>
          <w:w w:val="100"/>
        </w:rPr>
        <w:t>a</w:t>
      </w:r>
      <w:r>
        <w:rPr>
          <w:rFonts w:ascii="Arial" w:hAnsi="Arial" w:cs="Arial" w:eastAsia="Arial"/>
          <w:sz w:val="20"/>
          <w:szCs w:val="20"/>
          <w:color w:val="3F3F41"/>
          <w:spacing w:val="33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F3F41"/>
          <w:spacing w:val="0"/>
          <w:w w:val="110"/>
        </w:rPr>
        <w:t>Grupla</w:t>
      </w:r>
      <w:r>
        <w:rPr>
          <w:rFonts w:ascii="Arial" w:hAnsi="Arial" w:cs="Arial" w:eastAsia="Arial"/>
          <w:sz w:val="20"/>
          <w:szCs w:val="20"/>
          <w:color w:val="3F3F41"/>
          <w:spacing w:val="0"/>
          <w:w w:val="110"/>
        </w:rPr>
        <w:t>r</w:t>
      </w:r>
      <w:r>
        <w:rPr>
          <w:rFonts w:ascii="Arial" w:hAnsi="Arial" w:cs="Arial" w:eastAsia="Arial"/>
          <w:sz w:val="20"/>
          <w:szCs w:val="20"/>
          <w:color w:val="3F3F41"/>
          <w:spacing w:val="18"/>
          <w:w w:val="110"/>
        </w:rPr>
        <w:t> </w:t>
      </w:r>
      <w:r>
        <w:rPr>
          <w:rFonts w:ascii="Arial" w:hAnsi="Arial" w:cs="Arial" w:eastAsia="Arial"/>
          <w:sz w:val="20"/>
          <w:szCs w:val="20"/>
          <w:color w:val="3F3F41"/>
          <w:spacing w:val="0"/>
          <w:w w:val="117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89" w:lineRule="exact"/>
        <w:ind w:left="4230" w:right="131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B8B8B8"/>
          <w:spacing w:val="12"/>
          <w:w w:val="200"/>
          <w:i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8E908E"/>
          <w:spacing w:val="0"/>
          <w:w w:val="98"/>
          <w:i/>
        </w:rPr>
        <w:t>sr</w:t>
      </w:r>
      <w:r>
        <w:rPr>
          <w:rFonts w:ascii="Times New Roman" w:hAnsi="Times New Roman" w:cs="Times New Roman" w:eastAsia="Times New Roman"/>
          <w:sz w:val="19"/>
          <w:szCs w:val="19"/>
          <w:color w:val="8E908E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E908E"/>
          <w:spacing w:val="-1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47575"/>
          <w:spacing w:val="0"/>
          <w:w w:val="76"/>
          <w:i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47575"/>
          <w:spacing w:val="0"/>
          <w:w w:val="76"/>
          <w:i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747575"/>
          <w:spacing w:val="16"/>
          <w:w w:val="76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E908E"/>
          <w:spacing w:val="-36"/>
          <w:w w:val="54"/>
          <w:i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747575"/>
          <w:spacing w:val="-2"/>
          <w:w w:val="49"/>
          <w:i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8E908E"/>
          <w:spacing w:val="-36"/>
          <w:w w:val="55"/>
          <w:i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47575"/>
          <w:spacing w:val="0"/>
          <w:w w:val="49"/>
          <w:i/>
        </w:rPr>
        <w:t>"&gt;</w:t>
      </w:r>
      <w:r>
        <w:rPr>
          <w:rFonts w:ascii="Times New Roman" w:hAnsi="Times New Roman" w:cs="Times New Roman" w:eastAsia="Times New Roman"/>
          <w:sz w:val="19"/>
          <w:szCs w:val="19"/>
          <w:color w:val="747575"/>
          <w:spacing w:val="0"/>
          <w:w w:val="100"/>
          <w:i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747575"/>
          <w:spacing w:val="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8B8B8"/>
          <w:spacing w:val="0"/>
          <w:w w:val="3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59" w:lineRule="exact"/>
        <w:ind w:left="4058" w:right="1081"/>
        <w:jc w:val="center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8E908E"/>
          <w:w w:val="57"/>
        </w:rPr>
        <w:t>..</w:t>
      </w:r>
      <w:r>
        <w:rPr>
          <w:rFonts w:ascii="Arial" w:hAnsi="Arial" w:cs="Arial" w:eastAsia="Arial"/>
          <w:sz w:val="16"/>
          <w:szCs w:val="16"/>
          <w:color w:val="8E908E"/>
          <w:spacing w:val="1"/>
          <w:w w:val="57"/>
        </w:rPr>
        <w:t>.</w:t>
      </w:r>
      <w:r>
        <w:rPr>
          <w:rFonts w:ascii="Arial" w:hAnsi="Arial" w:cs="Arial" w:eastAsia="Arial"/>
          <w:sz w:val="16"/>
          <w:szCs w:val="16"/>
          <w:color w:val="747575"/>
          <w:spacing w:val="0"/>
          <w:w w:val="67"/>
        </w:rPr>
        <w:t>_.</w:t>
      </w:r>
      <w:r>
        <w:rPr>
          <w:rFonts w:ascii="Arial" w:hAnsi="Arial" w:cs="Arial" w:eastAsia="Arial"/>
          <w:sz w:val="16"/>
          <w:szCs w:val="16"/>
          <w:color w:val="747575"/>
          <w:spacing w:val="-16"/>
          <w:w w:val="67"/>
        </w:rPr>
        <w:t>.</w:t>
      </w:r>
      <w:r>
        <w:rPr>
          <w:rFonts w:ascii="Arial" w:hAnsi="Arial" w:cs="Arial" w:eastAsia="Arial"/>
          <w:sz w:val="16"/>
          <w:szCs w:val="16"/>
          <w:color w:val="B8B8B8"/>
          <w:spacing w:val="0"/>
          <w:w w:val="263"/>
        </w:rPr>
        <w:t>.</w:t>
      </w:r>
      <w:r>
        <w:rPr>
          <w:rFonts w:ascii="Arial" w:hAnsi="Arial" w:cs="Arial" w:eastAsia="Arial"/>
          <w:sz w:val="16"/>
          <w:szCs w:val="16"/>
          <w:color w:val="B8B8B8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B8B8B8"/>
          <w:spacing w:val="1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9C9EA3"/>
          <w:spacing w:val="0"/>
          <w:w w:val="100"/>
        </w:rPr>
        <w:t>{</w:t>
      </w:r>
      <w:r>
        <w:rPr>
          <w:rFonts w:ascii="Arial" w:hAnsi="Arial" w:cs="Arial" w:eastAsia="Arial"/>
          <w:sz w:val="16"/>
          <w:szCs w:val="16"/>
          <w:color w:val="9C9EA3"/>
          <w:spacing w:val="0"/>
          <w:w w:val="100"/>
        </w:rPr>
        <w:t>   </w:t>
      </w:r>
      <w:r>
        <w:rPr>
          <w:rFonts w:ascii="Arial" w:hAnsi="Arial" w:cs="Arial" w:eastAsia="Arial"/>
          <w:sz w:val="16"/>
          <w:szCs w:val="16"/>
          <w:color w:val="9C9EA3"/>
          <w:spacing w:val="3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B8B8B8"/>
          <w:spacing w:val="-25"/>
          <w:w w:val="117"/>
        </w:rPr>
        <w:t>·</w:t>
      </w:r>
      <w:r>
        <w:rPr>
          <w:rFonts w:ascii="Arial" w:hAnsi="Arial" w:cs="Arial" w:eastAsia="Arial"/>
          <w:sz w:val="16"/>
          <w:szCs w:val="16"/>
          <w:color w:val="B8B8B8"/>
          <w:spacing w:val="-19"/>
          <w:w w:val="116"/>
        </w:rPr>
        <w:t>.</w:t>
      </w:r>
      <w:r>
        <w:rPr>
          <w:rFonts w:ascii="Arial" w:hAnsi="Arial" w:cs="Arial" w:eastAsia="Arial"/>
          <w:sz w:val="16"/>
          <w:szCs w:val="16"/>
          <w:color w:val="8E908E"/>
          <w:spacing w:val="0"/>
          <w:w w:val="71"/>
        </w:rPr>
        <w:t>•</w:t>
      </w:r>
      <w:r>
        <w:rPr>
          <w:rFonts w:ascii="Arial" w:hAnsi="Arial" w:cs="Arial" w:eastAsia="Arial"/>
          <w:sz w:val="16"/>
          <w:szCs w:val="16"/>
          <w:color w:val="8E908E"/>
          <w:spacing w:val="6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8E908E"/>
          <w:spacing w:val="0"/>
          <w:w w:val="291"/>
        </w:rPr>
        <w:t>'</w:t>
      </w:r>
      <w:r>
        <w:rPr>
          <w:rFonts w:ascii="Arial" w:hAnsi="Arial" w:cs="Arial" w:eastAsia="Arial"/>
          <w:sz w:val="16"/>
          <w:szCs w:val="16"/>
          <w:color w:val="8E908E"/>
          <w:spacing w:val="19"/>
          <w:w w:val="291"/>
        </w:rPr>
        <w:t> </w:t>
      </w:r>
      <w:r>
        <w:rPr>
          <w:rFonts w:ascii="Arial" w:hAnsi="Arial" w:cs="Arial" w:eastAsia="Arial"/>
          <w:sz w:val="16"/>
          <w:szCs w:val="16"/>
          <w:color w:val="3F3F41"/>
          <w:spacing w:val="0"/>
          <w:w w:val="70"/>
        </w:rPr>
        <w:t>fı</w:t>
      </w:r>
      <w:r>
        <w:rPr>
          <w:rFonts w:ascii="Arial" w:hAnsi="Arial" w:cs="Arial" w:eastAsia="Arial"/>
          <w:sz w:val="16"/>
          <w:szCs w:val="16"/>
          <w:color w:val="3F3F41"/>
          <w:spacing w:val="-32"/>
          <w:w w:val="71"/>
        </w:rPr>
        <w:t>i</w:t>
      </w:r>
      <w:r>
        <w:rPr>
          <w:rFonts w:ascii="Arial" w:hAnsi="Arial" w:cs="Arial" w:eastAsia="Arial"/>
          <w:sz w:val="16"/>
          <w:szCs w:val="16"/>
          <w:color w:val="59595B"/>
          <w:spacing w:val="0"/>
          <w:w w:val="193"/>
        </w:rPr>
        <w:t>,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56" w:after="0" w:line="281" w:lineRule="exact"/>
        <w:ind w:right="-20"/>
        <w:jc w:val="left"/>
        <w:tabs>
          <w:tab w:pos="3760" w:val="left"/>
          <w:tab w:pos="498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3.117645pt;margin-top:13.36642pt;width:14.660801pt;height:22pt;mso-position-horizontal-relative:page;mso-position-vertical-relative:paragraph;z-index:-15926" type="#_x0000_t202" filled="f" stroked="f">
            <v:textbox inset="0,0,0,0">
              <w:txbxContent>
                <w:p>
                  <w:pPr>
                    <w:spacing w:before="0" w:after="0" w:line="440" w:lineRule="exact"/>
                    <w:ind w:right="-106"/>
                    <w:jc w:val="left"/>
                    <w:rPr>
                      <w:rFonts w:ascii="Times New Roman" w:hAnsi="Times New Roman" w:cs="Times New Roman" w:eastAsia="Times New Roman"/>
                      <w:sz w:val="44"/>
                      <w:szCs w:val="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4"/>
                      <w:szCs w:val="44"/>
                      <w:color w:val="3D4272"/>
                      <w:spacing w:val="0"/>
                      <w:w w:val="80"/>
                      <w:i/>
                    </w:rPr>
                    <w:t>(1</w:t>
                  </w:r>
                  <w:r>
                    <w:rPr>
                      <w:rFonts w:ascii="Times New Roman" w:hAnsi="Times New Roman" w:cs="Times New Roman" w:eastAsia="Times New Roman"/>
                      <w:sz w:val="44"/>
                      <w:szCs w:val="4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3F3F41"/>
          <w:spacing w:val="0"/>
          <w:w w:val="100"/>
          <w:position w:val="-8"/>
        </w:rPr>
        <w:t>K</w:t>
      </w:r>
      <w:r>
        <w:rPr>
          <w:rFonts w:ascii="Arial" w:hAnsi="Arial" w:cs="Arial" w:eastAsia="Arial"/>
          <w:sz w:val="19"/>
          <w:szCs w:val="19"/>
          <w:color w:val="3F3F41"/>
          <w:spacing w:val="-43"/>
          <w:w w:val="100"/>
          <w:position w:val="-8"/>
        </w:rPr>
        <w:t> </w:t>
      </w:r>
      <w:r>
        <w:rPr>
          <w:rFonts w:ascii="Arial" w:hAnsi="Arial" w:cs="Arial" w:eastAsia="Arial"/>
          <w:sz w:val="19"/>
          <w:szCs w:val="19"/>
          <w:color w:val="3F3F41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19"/>
          <w:szCs w:val="19"/>
          <w:color w:val="3F3F41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27"/>
          <w:szCs w:val="27"/>
          <w:color w:val="3F3F41"/>
          <w:spacing w:val="-19"/>
          <w:w w:val="107"/>
          <w:position w:val="-3"/>
        </w:rPr>
        <w:t>B</w:t>
      </w:r>
      <w:r>
        <w:rPr>
          <w:rFonts w:ascii="Times New Roman" w:hAnsi="Times New Roman" w:cs="Times New Roman" w:eastAsia="Times New Roman"/>
          <w:sz w:val="27"/>
          <w:szCs w:val="27"/>
          <w:color w:val="747575"/>
          <w:spacing w:val="0"/>
          <w:w w:val="131"/>
          <w:position w:val="-3"/>
        </w:rPr>
        <w:t>l</w:t>
      </w:r>
      <w:r>
        <w:rPr>
          <w:rFonts w:ascii="Times New Roman" w:hAnsi="Times New Roman" w:cs="Times New Roman" w:eastAsia="Times New Roman"/>
          <w:sz w:val="27"/>
          <w:szCs w:val="27"/>
          <w:color w:val="747575"/>
          <w:spacing w:val="4"/>
          <w:w w:val="131"/>
          <w:position w:val="-3"/>
        </w:rPr>
        <w:t>e</w:t>
      </w:r>
      <w:r>
        <w:rPr>
          <w:rFonts w:ascii="Times New Roman" w:hAnsi="Times New Roman" w:cs="Times New Roman" w:eastAsia="Times New Roman"/>
          <w:sz w:val="27"/>
          <w:szCs w:val="27"/>
          <w:color w:val="3F3F41"/>
          <w:spacing w:val="0"/>
          <w:w w:val="76"/>
          <w:position w:val="-3"/>
        </w:rPr>
        <w:t>nı</w:t>
      </w:r>
      <w:r>
        <w:rPr>
          <w:rFonts w:ascii="Times New Roman" w:hAnsi="Times New Roman" w:cs="Times New Roman" w:eastAsia="Times New Roman"/>
          <w:sz w:val="27"/>
          <w:szCs w:val="27"/>
          <w:color w:val="3F3F4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3F3F4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7"/>
          <w:szCs w:val="27"/>
          <w:color w:val="8E908E"/>
          <w:spacing w:val="0"/>
          <w:w w:val="135"/>
          <w:position w:val="-3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8E908E"/>
          <w:spacing w:val="33"/>
          <w:w w:val="135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8E908E"/>
          <w:spacing w:val="0"/>
          <w:w w:val="240"/>
          <w:i/>
          <w:position w:val="-3"/>
        </w:rPr>
        <w:t>1p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78" w:lineRule="exact"/>
        <w:ind w:right="693"/>
        <w:jc w:val="right"/>
        <w:tabs>
          <w:tab w:pos="3460" w:val="left"/>
          <w:tab w:pos="4540" w:val="left"/>
          <w:tab w:pos="506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6"/>
        </w:rPr>
        <w:t>itf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-6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41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1"/>
          <w:szCs w:val="21"/>
          <w:color w:val="3F3F41"/>
          <w:spacing w:val="0"/>
          <w:w w:val="63"/>
          <w:position w:val="8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3F3F41"/>
          <w:spacing w:val="-3"/>
          <w:w w:val="64"/>
          <w:position w:val="8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59595B"/>
          <w:spacing w:val="10"/>
          <w:w w:val="88"/>
          <w:position w:val="8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747575"/>
          <w:spacing w:val="-37"/>
          <w:w w:val="64"/>
          <w:position w:val="8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9C9EA3"/>
          <w:spacing w:val="-36"/>
          <w:w w:val="61"/>
          <w:position w:val="8"/>
        </w:rPr>
        <w:t>_</w:t>
      </w:r>
      <w:r>
        <w:rPr>
          <w:rFonts w:ascii="Times New Roman" w:hAnsi="Times New Roman" w:cs="Times New Roman" w:eastAsia="Times New Roman"/>
          <w:sz w:val="21"/>
          <w:szCs w:val="21"/>
          <w:color w:val="747575"/>
          <w:spacing w:val="0"/>
          <w:w w:val="96"/>
          <w:position w:val="8"/>
        </w:rPr>
        <w:t>q</w:t>
      </w:r>
      <w:r>
        <w:rPr>
          <w:rFonts w:ascii="Times New Roman" w:hAnsi="Times New Roman" w:cs="Times New Roman" w:eastAsia="Times New Roman"/>
          <w:sz w:val="21"/>
          <w:szCs w:val="21"/>
          <w:color w:val="747575"/>
          <w:spacing w:val="0"/>
          <w:w w:val="100"/>
          <w:position w:val="8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747575"/>
          <w:spacing w:val="24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747575"/>
          <w:spacing w:val="0"/>
          <w:w w:val="68"/>
          <w:position w:val="8"/>
        </w:rPr>
        <w:t>hJıı</w:t>
      </w:r>
      <w:r>
        <w:rPr>
          <w:rFonts w:ascii="Times New Roman" w:hAnsi="Times New Roman" w:cs="Times New Roman" w:eastAsia="Times New Roman"/>
          <w:sz w:val="27"/>
          <w:szCs w:val="27"/>
          <w:color w:val="747575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747575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7"/>
          <w:szCs w:val="27"/>
          <w:color w:val="B8B8B8"/>
          <w:spacing w:val="0"/>
          <w:w w:val="64"/>
          <w:position w:val="8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B8B8B8"/>
          <w:spacing w:val="-34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8E908E"/>
          <w:spacing w:val="0"/>
          <w:w w:val="150"/>
          <w:position w:val="8"/>
        </w:rPr>
        <w:t>"</w:t>
      </w:r>
      <w:r>
        <w:rPr>
          <w:rFonts w:ascii="Times New Roman" w:hAnsi="Times New Roman" w:cs="Times New Roman" w:eastAsia="Times New Roman"/>
          <w:sz w:val="27"/>
          <w:szCs w:val="27"/>
          <w:color w:val="8E908E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8E908E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7"/>
          <w:szCs w:val="27"/>
          <w:color w:val="59595B"/>
          <w:spacing w:val="-23"/>
          <w:w w:val="95"/>
          <w:position w:val="8"/>
        </w:rPr>
        <w:t>,</w:t>
      </w:r>
      <w:r>
        <w:rPr>
          <w:rFonts w:ascii="Times New Roman" w:hAnsi="Times New Roman" w:cs="Times New Roman" w:eastAsia="Times New Roman"/>
          <w:sz w:val="27"/>
          <w:szCs w:val="27"/>
          <w:color w:val="B8B8B8"/>
          <w:spacing w:val="0"/>
          <w:w w:val="64"/>
          <w:position w:val="8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left="3733" w:right="-20"/>
        <w:jc w:val="left"/>
        <w:tabs>
          <w:tab w:pos="538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Arial" w:hAnsi="Arial" w:cs="Arial" w:eastAsia="Arial"/>
          <w:sz w:val="19"/>
          <w:szCs w:val="19"/>
          <w:color w:val="3F3F41"/>
          <w:spacing w:val="-1"/>
          <w:w w:val="87"/>
          <w:position w:val="1"/>
        </w:rPr>
        <w:t>M</w:t>
      </w:r>
      <w:r>
        <w:rPr>
          <w:rFonts w:ascii="Arial" w:hAnsi="Arial" w:cs="Arial" w:eastAsia="Arial"/>
          <w:sz w:val="19"/>
          <w:szCs w:val="19"/>
          <w:color w:val="59595B"/>
          <w:spacing w:val="-5"/>
          <w:w w:val="87"/>
          <w:position w:val="1"/>
        </w:rPr>
        <w:t>a</w:t>
      </w:r>
      <w:r>
        <w:rPr>
          <w:rFonts w:ascii="Arial" w:hAnsi="Arial" w:cs="Arial" w:eastAsia="Arial"/>
          <w:sz w:val="19"/>
          <w:szCs w:val="19"/>
          <w:color w:val="59595B"/>
          <w:spacing w:val="-13"/>
          <w:w w:val="87"/>
          <w:position w:val="1"/>
        </w:rPr>
        <w:t>u</w:t>
      </w:r>
      <w:r>
        <w:rPr>
          <w:rFonts w:ascii="Arial" w:hAnsi="Arial" w:cs="Arial" w:eastAsia="Arial"/>
          <w:sz w:val="19"/>
          <w:szCs w:val="19"/>
          <w:color w:val="9C9EA3"/>
          <w:spacing w:val="0"/>
          <w:w w:val="87"/>
          <w:position w:val="1"/>
        </w:rPr>
        <w:t>·'</w:t>
      </w:r>
      <w:r>
        <w:rPr>
          <w:rFonts w:ascii="Arial" w:hAnsi="Arial" w:cs="Arial" w:eastAsia="Arial"/>
          <w:sz w:val="19"/>
          <w:szCs w:val="19"/>
          <w:color w:val="9C9EA3"/>
          <w:spacing w:val="0"/>
          <w:w w:val="87"/>
          <w:position w:val="1"/>
        </w:rPr>
        <w:t>·</w:t>
      </w:r>
      <w:r>
        <w:rPr>
          <w:rFonts w:ascii="Arial" w:hAnsi="Arial" w:cs="Arial" w:eastAsia="Arial"/>
          <w:sz w:val="19"/>
          <w:szCs w:val="19"/>
          <w:color w:val="9C9EA3"/>
          <w:spacing w:val="-2"/>
          <w:w w:val="87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8E908E"/>
          <w:spacing w:val="0"/>
          <w:w w:val="100"/>
          <w:position w:val="1"/>
        </w:rPr>
        <w:t>·</w:t>
      </w:r>
      <w:r>
        <w:rPr>
          <w:rFonts w:ascii="Arial" w:hAnsi="Arial" w:cs="Arial" w:eastAsia="Arial"/>
          <w:sz w:val="19"/>
          <w:szCs w:val="19"/>
          <w:color w:val="8E908E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9"/>
          <w:szCs w:val="19"/>
          <w:color w:val="8E908E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6"/>
          <w:szCs w:val="26"/>
          <w:color w:val="747575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26"/>
          <w:szCs w:val="26"/>
          <w:color w:val="747575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F3F41"/>
          <w:spacing w:val="0"/>
          <w:w w:val="116"/>
          <w:position w:val="1"/>
        </w:rPr>
        <w:t>,</w:t>
      </w:r>
      <w:r>
        <w:rPr>
          <w:rFonts w:ascii="Times New Roman" w:hAnsi="Times New Roman" w:cs="Times New Roman" w:eastAsia="Times New Roman"/>
          <w:sz w:val="26"/>
          <w:szCs w:val="26"/>
          <w:color w:val="3F3F41"/>
          <w:spacing w:val="5"/>
          <w:w w:val="116"/>
          <w:position w:val="1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747575"/>
          <w:spacing w:val="-30"/>
          <w:w w:val="136"/>
          <w:position w:val="1"/>
        </w:rPr>
        <w:t>,</w:t>
      </w:r>
      <w:r>
        <w:rPr>
          <w:rFonts w:ascii="Times New Roman" w:hAnsi="Times New Roman" w:cs="Times New Roman" w:eastAsia="Times New Roman"/>
          <w:sz w:val="26"/>
          <w:szCs w:val="26"/>
          <w:color w:val="8E908E"/>
          <w:spacing w:val="0"/>
          <w:w w:val="146"/>
          <w:position w:val="1"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right="733"/>
        <w:jc w:val="righ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F3F41"/>
          <w:spacing w:val="-39"/>
          <w:w w:val="485"/>
          <w:position w:val="-1"/>
        </w:rPr>
        <w:t>,</w:t>
      </w:r>
      <w:r>
        <w:rPr>
          <w:rFonts w:ascii="Arial" w:hAnsi="Arial" w:cs="Arial" w:eastAsia="Arial"/>
          <w:sz w:val="20"/>
          <w:szCs w:val="20"/>
          <w:color w:val="59595B"/>
          <w:spacing w:val="10"/>
          <w:w w:val="70"/>
          <w:position w:val="-1"/>
        </w:rPr>
        <w:t>·</w:t>
      </w:r>
      <w:r>
        <w:rPr>
          <w:rFonts w:ascii="Arial" w:hAnsi="Arial" w:cs="Arial" w:eastAsia="Arial"/>
          <w:sz w:val="20"/>
          <w:szCs w:val="20"/>
          <w:color w:val="747575"/>
          <w:spacing w:val="-16"/>
          <w:w w:val="198"/>
          <w:position w:val="-1"/>
        </w:rPr>
        <w:t>,</w:t>
      </w:r>
      <w:r>
        <w:rPr>
          <w:rFonts w:ascii="Arial" w:hAnsi="Arial" w:cs="Arial" w:eastAsia="Arial"/>
          <w:sz w:val="20"/>
          <w:szCs w:val="20"/>
          <w:color w:val="3F3F41"/>
          <w:spacing w:val="-35"/>
          <w:w w:val="110"/>
          <w:position w:val="-1"/>
        </w:rPr>
        <w:t>,</w:t>
      </w:r>
      <w:r>
        <w:rPr>
          <w:rFonts w:ascii="Arial" w:hAnsi="Arial" w:cs="Arial" w:eastAsia="Arial"/>
          <w:sz w:val="20"/>
          <w:szCs w:val="20"/>
          <w:color w:val="747575"/>
          <w:spacing w:val="0"/>
          <w:w w:val="116"/>
          <w:position w:val="-1"/>
        </w:rPr>
        <w:t>.</w:t>
      </w:r>
      <w:r>
        <w:rPr>
          <w:rFonts w:ascii="Arial" w:hAnsi="Arial" w:cs="Arial" w:eastAsia="Arial"/>
          <w:sz w:val="20"/>
          <w:szCs w:val="20"/>
          <w:color w:val="747575"/>
          <w:spacing w:val="-17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B8B8B8"/>
          <w:spacing w:val="-24"/>
          <w:w w:val="187"/>
          <w:position w:val="-1"/>
        </w:rPr>
        <w:t>'</w:t>
      </w:r>
      <w:r>
        <w:rPr>
          <w:rFonts w:ascii="Arial" w:hAnsi="Arial" w:cs="Arial" w:eastAsia="Arial"/>
          <w:sz w:val="20"/>
          <w:szCs w:val="20"/>
          <w:color w:val="9C9EA3"/>
          <w:spacing w:val="0"/>
          <w:w w:val="35"/>
          <w:position w:val="-1"/>
        </w:rPr>
        <w:t>:'&gt;</w:t>
      </w:r>
      <w:r>
        <w:rPr>
          <w:rFonts w:ascii="Arial" w:hAnsi="Arial" w:cs="Arial" w:eastAsia="Arial"/>
          <w:sz w:val="20"/>
          <w:szCs w:val="20"/>
          <w:color w:val="9C9EA3"/>
          <w:spacing w:val="0"/>
          <w:w w:val="100"/>
          <w:position w:val="-1"/>
        </w:rPr>
        <w:t>  </w:t>
      </w:r>
      <w:r>
        <w:rPr>
          <w:rFonts w:ascii="Arial" w:hAnsi="Arial" w:cs="Arial" w:eastAsia="Arial"/>
          <w:sz w:val="20"/>
          <w:szCs w:val="20"/>
          <w:color w:val="9C9EA3"/>
          <w:spacing w:val="-16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6B749A"/>
          <w:spacing w:val="0"/>
          <w:w w:val="77"/>
          <w:position w:val="-1"/>
        </w:rPr>
        <w:t>::"</w:t>
      </w:r>
      <w:r>
        <w:rPr>
          <w:rFonts w:ascii="Arial" w:hAnsi="Arial" w:cs="Arial" w:eastAsia="Arial"/>
          <w:sz w:val="20"/>
          <w:szCs w:val="20"/>
          <w:color w:val="6B749A"/>
          <w:spacing w:val="-20"/>
          <w:w w:val="77"/>
          <w:position w:val="-1"/>
        </w:rPr>
        <w:t>'</w:t>
      </w:r>
      <w:r>
        <w:rPr>
          <w:rFonts w:ascii="Arial" w:hAnsi="Arial" w:cs="Arial" w:eastAsia="Arial"/>
          <w:sz w:val="20"/>
          <w:szCs w:val="20"/>
          <w:color w:val="747575"/>
          <w:spacing w:val="-12"/>
          <w:w w:val="154"/>
          <w:position w:val="-1"/>
        </w:rPr>
        <w:t>;</w:t>
      </w:r>
      <w:r>
        <w:rPr>
          <w:rFonts w:ascii="Arial" w:hAnsi="Arial" w:cs="Arial" w:eastAsia="Arial"/>
          <w:sz w:val="20"/>
          <w:szCs w:val="20"/>
          <w:color w:val="B8B8B8"/>
          <w:spacing w:val="0"/>
          <w:w w:val="74"/>
          <w:position w:val="-1"/>
        </w:rPr>
        <w:t>···</w:t>
      </w:r>
      <w:r>
        <w:rPr>
          <w:rFonts w:ascii="Arial" w:hAnsi="Arial" w:cs="Arial" w:eastAsia="Arial"/>
          <w:sz w:val="20"/>
          <w:szCs w:val="20"/>
          <w:color w:val="B8B8B8"/>
          <w:spacing w:val="-33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59595B"/>
          <w:spacing w:val="0"/>
          <w:w w:val="46"/>
          <w:position w:val="-1"/>
        </w:rPr>
        <w:t>.</w:t>
      </w:r>
      <w:r>
        <w:rPr>
          <w:rFonts w:ascii="Arial" w:hAnsi="Arial" w:cs="Arial" w:eastAsia="Arial"/>
          <w:sz w:val="20"/>
          <w:szCs w:val="20"/>
          <w:color w:val="59595B"/>
          <w:spacing w:val="23"/>
          <w:w w:val="46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747575"/>
          <w:spacing w:val="0"/>
          <w:w w:val="140"/>
          <w:position w:val="-1"/>
        </w:rPr>
        <w:t>.</w:t>
      </w:r>
      <w:r>
        <w:rPr>
          <w:rFonts w:ascii="Arial" w:hAnsi="Arial" w:cs="Arial" w:eastAsia="Arial"/>
          <w:sz w:val="20"/>
          <w:szCs w:val="20"/>
          <w:color w:val="747575"/>
          <w:spacing w:val="-39"/>
          <w:w w:val="14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747575"/>
          <w:spacing w:val="0"/>
          <w:w w:val="100"/>
          <w:position w:val="-1"/>
        </w:rPr>
        <w:t>·</w:t>
      </w:r>
      <w:r>
        <w:rPr>
          <w:rFonts w:ascii="Arial" w:hAnsi="Arial" w:cs="Arial" w:eastAsia="Arial"/>
          <w:sz w:val="20"/>
          <w:szCs w:val="20"/>
          <w:color w:val="747575"/>
          <w:spacing w:val="9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9C9EA3"/>
          <w:spacing w:val="0"/>
          <w:w w:val="233"/>
          <w:position w:val="-1"/>
        </w:rPr>
        <w:t>'</w:t>
      </w:r>
      <w:r>
        <w:rPr>
          <w:rFonts w:ascii="Arial" w:hAnsi="Arial" w:cs="Arial" w:eastAsia="Arial"/>
          <w:sz w:val="20"/>
          <w:szCs w:val="20"/>
          <w:color w:val="9C9EA3"/>
          <w:spacing w:val="-92"/>
          <w:w w:val="233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59595B"/>
          <w:spacing w:val="-11"/>
          <w:w w:val="93"/>
          <w:position w:val="-1"/>
        </w:rPr>
        <w:t>.</w:t>
      </w:r>
      <w:r>
        <w:rPr>
          <w:rFonts w:ascii="Arial" w:hAnsi="Arial" w:cs="Arial" w:eastAsia="Arial"/>
          <w:sz w:val="20"/>
          <w:szCs w:val="20"/>
          <w:color w:val="59595B"/>
          <w:spacing w:val="0"/>
          <w:w w:val="268"/>
          <w:position w:val="-1"/>
        </w:rPr>
        <w:t>/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66" w:lineRule="exact"/>
        <w:ind w:right="743"/>
        <w:jc w:val="right"/>
        <w:tabs>
          <w:tab w:pos="3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4"/>
          <w:szCs w:val="14"/>
          <w:color w:val="3F3F41"/>
          <w:spacing w:val="-14"/>
          <w:w w:val="134"/>
          <w:position w:val="1"/>
        </w:rPr>
        <w:t>·</w:t>
      </w:r>
      <w:r>
        <w:rPr>
          <w:rFonts w:ascii="Arial" w:hAnsi="Arial" w:cs="Arial" w:eastAsia="Arial"/>
          <w:sz w:val="14"/>
          <w:szCs w:val="14"/>
          <w:color w:val="8E908E"/>
          <w:spacing w:val="0"/>
          <w:w w:val="133"/>
          <w:position w:val="1"/>
        </w:rPr>
        <w:t>.</w:t>
      </w:r>
      <w:r>
        <w:rPr>
          <w:rFonts w:ascii="Arial" w:hAnsi="Arial" w:cs="Arial" w:eastAsia="Arial"/>
          <w:sz w:val="14"/>
          <w:szCs w:val="14"/>
          <w:color w:val="8E908E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8E908E"/>
          <w:spacing w:val="0"/>
          <w:w w:val="100"/>
          <w:position w:val="1"/>
        </w:rPr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33"/>
          <w:position w:val="1"/>
        </w:rPr>
        <w:t>.</w:t>
      </w:r>
      <w:r>
        <w:rPr>
          <w:rFonts w:ascii="Arial" w:hAnsi="Arial" w:cs="Arial" w:eastAsia="Arial"/>
          <w:sz w:val="14"/>
          <w:szCs w:val="14"/>
          <w:color w:val="2F2F2F"/>
          <w:spacing w:val="-14"/>
          <w:w w:val="133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3F3F41"/>
          <w:spacing w:val="0"/>
          <w:w w:val="86"/>
          <w:position w:val="1"/>
        </w:rPr>
        <w:t>;</w:t>
      </w:r>
      <w:r>
        <w:rPr>
          <w:rFonts w:ascii="Arial" w:hAnsi="Arial" w:cs="Arial" w:eastAsia="Arial"/>
          <w:sz w:val="14"/>
          <w:szCs w:val="14"/>
          <w:color w:val="3F3F41"/>
          <w:spacing w:val="-26"/>
          <w:w w:val="86"/>
          <w:position w:val="1"/>
        </w:rPr>
        <w:t>:</w:t>
      </w:r>
      <w:r>
        <w:rPr>
          <w:rFonts w:ascii="Arial" w:hAnsi="Arial" w:cs="Arial" w:eastAsia="Arial"/>
          <w:sz w:val="14"/>
          <w:szCs w:val="14"/>
          <w:color w:val="59595B"/>
          <w:spacing w:val="-6"/>
          <w:w w:val="229"/>
          <w:position w:val="1"/>
        </w:rPr>
        <w:t>i</w:t>
      </w:r>
      <w:r>
        <w:rPr>
          <w:rFonts w:ascii="Times New Roman" w:hAnsi="Times New Roman" w:cs="Times New Roman" w:eastAsia="Times New Roman"/>
          <w:sz w:val="11"/>
          <w:szCs w:val="11"/>
          <w:color w:val="59595B"/>
          <w:spacing w:val="-1"/>
          <w:w w:val="196"/>
          <w:i/>
          <w:position w:val="1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3F3F41"/>
          <w:spacing w:val="0"/>
          <w:w w:val="232"/>
          <w:i/>
          <w:position w:val="1"/>
        </w:rPr>
        <w:t>i</w:t>
      </w:r>
      <w:r>
        <w:rPr>
          <w:rFonts w:ascii="Times New Roman" w:hAnsi="Times New Roman" w:cs="Times New Roman" w:eastAsia="Times New Roman"/>
          <w:sz w:val="11"/>
          <w:szCs w:val="11"/>
          <w:color w:val="3F3F41"/>
          <w:spacing w:val="0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3F3F41"/>
          <w:spacing w:val="9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3F3F41"/>
          <w:spacing w:val="0"/>
          <w:w w:val="232"/>
          <w:i/>
          <w:position w:val="1"/>
        </w:rPr>
        <w:t>}</w:t>
      </w:r>
      <w:r>
        <w:rPr>
          <w:rFonts w:ascii="Times New Roman" w:hAnsi="Times New Roman" w:cs="Times New Roman" w:eastAsia="Times New Roman"/>
          <w:sz w:val="11"/>
          <w:szCs w:val="11"/>
          <w:color w:val="3F3F41"/>
          <w:spacing w:val="-19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3F3F41"/>
          <w:spacing w:val="-11"/>
          <w:w w:val="233"/>
          <w:i/>
          <w:position w:val="1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747575"/>
          <w:spacing w:val="0"/>
          <w:w w:val="119"/>
          <w:i/>
          <w:position w:val="1"/>
        </w:rPr>
        <w:t>,</w:t>
      </w:r>
      <w:r>
        <w:rPr>
          <w:rFonts w:ascii="Times New Roman" w:hAnsi="Times New Roman" w:cs="Times New Roman" w:eastAsia="Times New Roman"/>
          <w:sz w:val="11"/>
          <w:szCs w:val="11"/>
          <w:color w:val="747575"/>
          <w:spacing w:val="-18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3F3F41"/>
          <w:spacing w:val="0"/>
          <w:w w:val="100"/>
          <w:i/>
          <w:position w:val="1"/>
        </w:rPr>
        <w:t>,</w:t>
      </w:r>
      <w:r>
        <w:rPr>
          <w:rFonts w:ascii="Times New Roman" w:hAnsi="Times New Roman" w:cs="Times New Roman" w:eastAsia="Times New Roman"/>
          <w:sz w:val="11"/>
          <w:szCs w:val="11"/>
          <w:color w:val="3F3F41"/>
          <w:spacing w:val="0"/>
          <w:w w:val="100"/>
          <w:i/>
          <w:position w:val="1"/>
        </w:rPr>
        <w:t>   </w:t>
      </w:r>
      <w:r>
        <w:rPr>
          <w:rFonts w:ascii="Times New Roman" w:hAnsi="Times New Roman" w:cs="Times New Roman" w:eastAsia="Times New Roman"/>
          <w:sz w:val="11"/>
          <w:szCs w:val="11"/>
          <w:color w:val="3F3F41"/>
          <w:spacing w:val="16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41"/>
          <w:spacing w:val="0"/>
          <w:w w:val="69"/>
          <w:position w:val="1"/>
        </w:rPr>
        <w:t>,''&lt;</w:t>
      </w:r>
      <w:r>
        <w:rPr>
          <w:rFonts w:ascii="Times New Roman" w:hAnsi="Times New Roman" w:cs="Times New Roman" w:eastAsia="Times New Roman"/>
          <w:sz w:val="18"/>
          <w:szCs w:val="18"/>
          <w:color w:val="3F3F41"/>
          <w:spacing w:val="0"/>
          <w:w w:val="69"/>
          <w:position w:val="1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F3F41"/>
          <w:spacing w:val="18"/>
          <w:w w:val="6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41"/>
          <w:spacing w:val="-14"/>
          <w:w w:val="121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E908E"/>
          <w:spacing w:val="0"/>
          <w:w w:val="64"/>
          <w:position w:val="1"/>
        </w:rPr>
        <w:t>•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16" w:lineRule="exact"/>
        <w:ind w:right="883"/>
        <w:jc w:val="righ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747575"/>
          <w:spacing w:val="0"/>
          <w:w w:val="156"/>
          <w:position w:val="-11"/>
        </w:rPr>
        <w:t>"-</w:t>
      </w:r>
      <w:r>
        <w:rPr>
          <w:rFonts w:ascii="Arial" w:hAnsi="Arial" w:cs="Arial" w:eastAsia="Arial"/>
          <w:sz w:val="22"/>
          <w:szCs w:val="22"/>
          <w:color w:val="747575"/>
          <w:spacing w:val="80"/>
          <w:w w:val="156"/>
          <w:position w:val="-11"/>
        </w:rPr>
        <w:t> </w:t>
      </w:r>
      <w:r>
        <w:rPr>
          <w:rFonts w:ascii="Arial" w:hAnsi="Arial" w:cs="Arial" w:eastAsia="Arial"/>
          <w:sz w:val="22"/>
          <w:szCs w:val="22"/>
          <w:color w:val="3F3F41"/>
          <w:spacing w:val="0"/>
          <w:w w:val="156"/>
          <w:position w:val="-11"/>
        </w:rPr>
        <w:t>'</w:t>
      </w:r>
      <w:r>
        <w:rPr>
          <w:rFonts w:ascii="Arial" w:hAnsi="Arial" w:cs="Arial" w:eastAsia="Arial"/>
          <w:sz w:val="22"/>
          <w:szCs w:val="22"/>
          <w:color w:val="3F3F41"/>
          <w:spacing w:val="0"/>
          <w:w w:val="94"/>
          <w:position w:val="-11"/>
        </w:rPr>
        <w:t>,,</w:t>
      </w:r>
      <w:r>
        <w:rPr>
          <w:rFonts w:ascii="Arial" w:hAnsi="Arial" w:cs="Arial" w:eastAsia="Arial"/>
          <w:sz w:val="22"/>
          <w:szCs w:val="22"/>
          <w:color w:val="3F3F41"/>
          <w:spacing w:val="-30"/>
          <w:w w:val="100"/>
          <w:position w:val="-11"/>
        </w:rPr>
        <w:t> </w:t>
      </w:r>
      <w:r>
        <w:rPr>
          <w:rFonts w:ascii="Arial" w:hAnsi="Arial" w:cs="Arial" w:eastAsia="Arial"/>
          <w:sz w:val="22"/>
          <w:szCs w:val="22"/>
          <w:color w:val="3F3F41"/>
          <w:spacing w:val="0"/>
          <w:w w:val="68"/>
          <w:position w:val="-11"/>
        </w:rPr>
        <w:t>"</w:t>
      </w:r>
      <w:r>
        <w:rPr>
          <w:rFonts w:ascii="Arial" w:hAnsi="Arial" w:cs="Arial" w:eastAsia="Arial"/>
          <w:sz w:val="22"/>
          <w:szCs w:val="22"/>
          <w:color w:val="3F3F41"/>
          <w:spacing w:val="0"/>
          <w:w w:val="69"/>
          <w:position w:val="-11"/>
        </w:rPr>
        <w:t>·</w:t>
      </w:r>
      <w:r>
        <w:rPr>
          <w:rFonts w:ascii="Arial" w:hAnsi="Arial" w:cs="Arial" w:eastAsia="Arial"/>
          <w:sz w:val="22"/>
          <w:szCs w:val="22"/>
          <w:color w:val="3F3F41"/>
          <w:spacing w:val="-45"/>
          <w:w w:val="100"/>
          <w:position w:val="-11"/>
        </w:rPr>
        <w:t> </w:t>
      </w:r>
      <w:r>
        <w:rPr>
          <w:rFonts w:ascii="Arial" w:hAnsi="Arial" w:cs="Arial" w:eastAsia="Arial"/>
          <w:sz w:val="22"/>
          <w:szCs w:val="22"/>
          <w:color w:val="2F2F2F"/>
          <w:spacing w:val="0"/>
          <w:w w:val="99"/>
          <w:position w:val="-11"/>
        </w:rPr>
        <w:t>i</w:t>
      </w:r>
      <w:r>
        <w:rPr>
          <w:rFonts w:ascii="Arial" w:hAnsi="Arial" w:cs="Arial" w:eastAsia="Arial"/>
          <w:sz w:val="22"/>
          <w:szCs w:val="22"/>
          <w:color w:val="2F2F2F"/>
          <w:spacing w:val="-35"/>
          <w:w w:val="98"/>
          <w:position w:val="-11"/>
        </w:rPr>
        <w:t>'</w:t>
      </w:r>
      <w:r>
        <w:rPr>
          <w:rFonts w:ascii="Arial" w:hAnsi="Arial" w:cs="Arial" w:eastAsia="Arial"/>
          <w:sz w:val="22"/>
          <w:szCs w:val="22"/>
          <w:color w:val="59595B"/>
          <w:spacing w:val="7"/>
          <w:w w:val="64"/>
          <w:position w:val="-11"/>
        </w:rPr>
        <w:t>·</w:t>
      </w:r>
      <w:r>
        <w:rPr>
          <w:rFonts w:ascii="Arial" w:hAnsi="Arial" w:cs="Arial" w:eastAsia="Arial"/>
          <w:sz w:val="22"/>
          <w:szCs w:val="22"/>
          <w:color w:val="747575"/>
          <w:spacing w:val="0"/>
          <w:w w:val="343"/>
          <w:position w:val="-11"/>
        </w:rPr>
        <w:t>/</w:t>
      </w:r>
      <w:r>
        <w:rPr>
          <w:rFonts w:ascii="Arial" w:hAnsi="Arial" w:cs="Arial" w:eastAsia="Arial"/>
          <w:sz w:val="22"/>
          <w:szCs w:val="22"/>
          <w:color w:val="747575"/>
          <w:spacing w:val="9"/>
          <w:w w:val="100"/>
          <w:position w:val="-11"/>
        </w:rPr>
        <w:t> </w:t>
      </w:r>
      <w:r>
        <w:rPr>
          <w:rFonts w:ascii="Arial" w:hAnsi="Arial" w:cs="Arial" w:eastAsia="Arial"/>
          <w:sz w:val="22"/>
          <w:szCs w:val="22"/>
          <w:color w:val="9C9EA3"/>
          <w:spacing w:val="0"/>
          <w:w w:val="84"/>
          <w:position w:val="-11"/>
        </w:rPr>
        <w:t>.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280" w:bottom="280" w:left="580" w:right="540"/>
          <w:cols w:num="2" w:equalWidth="0">
            <w:col w:w="3934" w:space="454"/>
            <w:col w:w="6412"/>
          </w:cols>
        </w:sectPr>
      </w:pPr>
      <w:rPr/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/>
        <w:pict>
          <v:group style="position:absolute;margin-left:32.871006pt;margin-top:33.610779pt;width:534.858237pt;height:788.717923pt;mso-position-horizontal-relative:page;mso-position-vertical-relative:page;z-index:-15931" coordorigin="657,672" coordsize="10697,15774">
            <v:group style="position:absolute;left:672;top:710;width:681;height:2" coordorigin="672,710" coordsize="681,2">
              <v:shape style="position:absolute;left:672;top:710;width:681;height:2" coordorigin="672,710" coordsize="681,0" path="m672,710l1352,710e" filled="f" stroked="t" strokeweight=".469586pt" strokecolor="#878787">
                <v:path arrowok="t"/>
              </v:shape>
            </v:group>
            <v:group style="position:absolute;left:676;top:703;width:2;height:1082" coordorigin="676,703" coordsize="2,1082">
              <v:shape style="position:absolute;left:676;top:703;width:2;height:1082" coordorigin="676,703" coordsize="0,1082" path="m676,1785l676,703e" filled="f" stroked="t" strokeweight=".704379pt" strokecolor="#676767">
                <v:path arrowok="t"/>
              </v:shape>
            </v:group>
            <v:group style="position:absolute;left:756;top:712;width:7828;height:2" coordorigin="756,712" coordsize="7828,2">
              <v:shape style="position:absolute;left:756;top:712;width:7828;height:2" coordorigin="756,712" coordsize="7828,0" path="m756,712l8584,712e" filled="f" stroked="t" strokeweight=".704379pt" strokecolor="#646464">
                <v:path arrowok="t"/>
              </v:shape>
            </v:group>
            <v:group style="position:absolute;left:2317;top:712;width:2;height:1177" coordorigin="2317,712" coordsize="2,1177">
              <v:shape style="position:absolute;left:2317;top:712;width:2;height:1177" coordorigin="2317,712" coordsize="0,1177" path="m2317,1889l2317,712e" filled="f" stroked="t" strokeweight=".704379pt" strokecolor="#838383">
                <v:path arrowok="t"/>
              </v:shape>
            </v:group>
            <v:group style="position:absolute;left:1728;top:722;width:686;height:2" coordorigin="1728,722" coordsize="686,2">
              <v:shape style="position:absolute;left:1728;top:722;width:686;height:2" coordorigin="1728,722" coordsize="686,0" path="m1728,722l2414,722e" filled="f" stroked="t" strokeweight=".939172pt" strokecolor="#777777">
                <v:path arrowok="t"/>
              </v:shape>
            </v:group>
            <v:group style="position:absolute;left:2339;top:724;width:8955;height:2" coordorigin="2339,724" coordsize="8955,2">
              <v:shape style="position:absolute;left:2339;top:724;width:8955;height:2" coordorigin="2339,724" coordsize="8955,0" path="m2339,724l11294,724e" filled="f" stroked="t" strokeweight=".704379pt" strokecolor="#646464">
                <v:path arrowok="t"/>
              </v:shape>
            </v:group>
            <v:group style="position:absolute;left:9007;top:722;width:2;height:1177" coordorigin="9007,722" coordsize="2,1177">
              <v:shape style="position:absolute;left:9007;top:722;width:2;height:1177" coordorigin="9007,722" coordsize="0,1177" path="m9007,1899l9007,722e" filled="f" stroked="t" strokeweight=".704379pt" strokecolor="#484848">
                <v:path arrowok="t"/>
              </v:shape>
            </v:group>
            <v:group style="position:absolute;left:8960;top:729;width:282;height:2" coordorigin="8960,729" coordsize="282,2">
              <v:shape style="position:absolute;left:8960;top:729;width:282;height:2" coordorigin="8960,729" coordsize="282,0" path="m8960,729l9241,729e" filled="f" stroked="t" strokeweight=".469586pt" strokecolor="#4B4B4B">
                <v:path arrowok="t"/>
              </v:shape>
            </v:group>
            <v:group style="position:absolute;left:9969;top:717;width:2;height:622" coordorigin="9969,717" coordsize="2,622">
              <v:shape style="position:absolute;left:9969;top:717;width:2;height:622" coordorigin="9969,717" coordsize="0,622" path="m9969,1339l9969,717e" filled="f" stroked="t" strokeweight="4.461065pt" strokecolor="#4F5757">
                <v:path arrowok="t"/>
              </v:shape>
            </v:group>
            <v:group style="position:absolute;left:9777;top:726;width:1517;height:2" coordorigin="9777,726" coordsize="1517,2">
              <v:shape style="position:absolute;left:9777;top:726;width:1517;height:2" coordorigin="9777,726" coordsize="1517,0" path="m9777,726l11294,726e" filled="f" stroked="t" strokeweight=".704379pt" strokecolor="#7C7C80">
                <v:path arrowok="t"/>
              </v:shape>
            </v:group>
            <v:group style="position:absolute;left:11298;top:722;width:2;height:4149" coordorigin="11298,722" coordsize="2,4149">
              <v:shape style="position:absolute;left:11298;top:722;width:2;height:4149" coordorigin="11298,722" coordsize="0,4149" path="m11298,4871l11298,722e" filled="f" stroked="t" strokeweight=".704379pt" strokecolor="#545454">
                <v:path arrowok="t"/>
              </v:shape>
            </v:group>
            <v:group style="position:absolute;left:676;top:760;width:2;height:5421" coordorigin="676,760" coordsize="2,5421">
              <v:shape style="position:absolute;left:676;top:760;width:2;height:5421" coordorigin="676,760" coordsize="0,5421" path="m676,6181l676,760e" filled="f" stroked="t" strokeweight=".704379pt" strokecolor="#4F4F4F">
                <v:path arrowok="t"/>
              </v:shape>
            </v:group>
            <v:group style="position:absolute;left:672;top:1878;width:2484;height:2" coordorigin="672,1878" coordsize="2484,2">
              <v:shape style="position:absolute;left:672;top:1878;width:2484;height:2" coordorigin="672,1878" coordsize="2484,0" path="m672,1878l3156,1878e" filled="f" stroked="t" strokeweight=".704379pt" strokecolor="#5B5B5B">
                <v:path arrowok="t"/>
              </v:shape>
            </v:group>
            <v:group style="position:absolute;left:3066;top:1880;width:366;height:2" coordorigin="3066,1880" coordsize="366,2">
              <v:shape style="position:absolute;left:3066;top:1880;width:366;height:2" coordorigin="3066,1880" coordsize="366,0" path="m3066,1880l3433,1880e" filled="f" stroked="t" strokeweight=".469586pt" strokecolor="#3F3F3F">
                <v:path arrowok="t"/>
              </v:shape>
            </v:group>
            <v:group style="position:absolute;left:3376;top:1885;width:7927;height:2" coordorigin="3376,1885" coordsize="7927,2">
              <v:shape style="position:absolute;left:3376;top:1885;width:7927;height:2" coordorigin="3376,1885" coordsize="7927,0" path="m3376,1885l11303,1885e" filled="f" stroked="t" strokeweight=".704379pt" strokecolor="#545454">
                <v:path arrowok="t"/>
              </v:shape>
            </v:group>
            <v:group style="position:absolute;left:667;top:2120;width:10636;height:2" coordorigin="667,2120" coordsize="10636,2">
              <v:shape style="position:absolute;left:667;top:2120;width:10636;height:2" coordorigin="667,2120" coordsize="10636,0" path="m667,2120l11303,2120e" filled="f" stroked="t" strokeweight=".939172pt" strokecolor="#545454">
                <v:path arrowok="t"/>
              </v:shape>
            </v:group>
            <v:group style="position:absolute;left:679;top:1837;width:2;height:1030" coordorigin="679,1837" coordsize="2,1030">
              <v:shape style="position:absolute;left:679;top:1837;width:2;height:1030" coordorigin="679,1837" coordsize="0,1030" path="m679,2867l679,1837e" filled="f" stroked="t" strokeweight=".704379pt" strokecolor="#484848">
                <v:path arrowok="t"/>
              </v:shape>
            </v:group>
            <v:group style="position:absolute;left:8964;top:2124;width:277;height:2" coordorigin="8964,2124" coordsize="277,2">
              <v:shape style="position:absolute;left:8964;top:2124;width:277;height:2" coordorigin="8964,2124" coordsize="277,0" path="m8964,2124l9241,2124e" filled="f" stroked="t" strokeweight=".704379pt" strokecolor="#3F3F3F">
                <v:path arrowok="t"/>
              </v:shape>
            </v:group>
            <v:group style="position:absolute;left:672;top:2359;width:10636;height:2" coordorigin="672,2359" coordsize="10636,2">
              <v:shape style="position:absolute;left:672;top:2359;width:10636;height:2" coordorigin="672,2359" coordsize="10636,0" path="m672,2359l11308,2359e" filled="f" stroked="t" strokeweight=".939172pt" strokecolor="#545454">
                <v:path arrowok="t"/>
              </v:shape>
            </v:group>
            <v:group style="position:absolute;left:667;top:2601;width:10636;height:2" coordorigin="667,2601" coordsize="10636,2">
              <v:shape style="position:absolute;left:667;top:2601;width:10636;height:2" coordorigin="667,2601" coordsize="10636,0" path="m667,2601l11303,2601e" filled="f" stroked="t" strokeweight=".939172pt" strokecolor="#4F4F4F">
                <v:path arrowok="t"/>
              </v:shape>
            </v:group>
            <v:group style="position:absolute;left:8222;top:2604;width:798;height:2" coordorigin="8222,2604" coordsize="798,2">
              <v:shape style="position:absolute;left:8222;top:2604;width:798;height:2" coordorigin="8222,2604" coordsize="798,0" path="m8222,2604l9021,2604e" filled="f" stroked="t" strokeweight=".704379pt" strokecolor="#4B4B4B">
                <v:path arrowok="t"/>
              </v:shape>
            </v:group>
            <v:group style="position:absolute;left:672;top:2839;width:10636;height:2" coordorigin="672,2839" coordsize="10636,2">
              <v:shape style="position:absolute;left:672;top:2839;width:10636;height:2" coordorigin="672,2839" coordsize="10636,0" path="m672,2839l11308,2839e" filled="f" stroked="t" strokeweight=".939172pt" strokecolor="#4F4F4F">
                <v:path arrowok="t"/>
              </v:shape>
            </v:group>
            <v:group style="position:absolute;left:672;top:3076;width:10636;height:2" coordorigin="672,3076" coordsize="10636,2">
              <v:shape style="position:absolute;left:672;top:3076;width:10636;height:2" coordorigin="672,3076" coordsize="10636,0" path="m672,3076l11308,3076e" filled="f" stroked="t" strokeweight=".939172pt" strokecolor="#4F4F4F">
                <v:path arrowok="t"/>
              </v:shape>
            </v:group>
            <v:group style="position:absolute;left:3785;top:3071;width:2;height:769" coordorigin="3785,3071" coordsize="2,769">
              <v:shape style="position:absolute;left:3785;top:3071;width:2;height:769" coordorigin="3785,3071" coordsize="0,769" path="m3785,3840l3785,3071e" filled="f" stroked="t" strokeweight=".704379pt" strokecolor="#444444">
                <v:path arrowok="t"/>
              </v:shape>
            </v:group>
            <v:group style="position:absolute;left:6861;top:3071;width:2;height:769" coordorigin="6861,3071" coordsize="2,769">
              <v:shape style="position:absolute;left:6861;top:3071;width:2;height:769" coordorigin="6861,3071" coordsize="0,769" path="m6861,3840l6861,3071e" filled="f" stroked="t" strokeweight=".704379pt" strokecolor="#484848">
                <v:path arrowok="t"/>
              </v:shape>
            </v:group>
            <v:group style="position:absolute;left:679;top:3299;width:2;height:883" coordorigin="679,3299" coordsize="2,883">
              <v:shape style="position:absolute;left:679;top:3299;width:2;height:883" coordorigin="679,3299" coordsize="0,883" path="m679,4182l679,3299e" filled="f" stroked="t" strokeweight=".704379pt" strokecolor="#444444">
                <v:path arrowok="t"/>
              </v:shape>
            </v:group>
            <v:group style="position:absolute;left:3775;top:3525;width:3090;height:2" coordorigin="3775,3525" coordsize="3090,2">
              <v:shape style="position:absolute;left:3775;top:3525;width:3090;height:2" coordorigin="3775,3525" coordsize="3090,0" path="m3775,3525l6865,3525e" filled="f" stroked="t" strokeweight=".469586pt" strokecolor="#747474">
                <v:path arrowok="t"/>
              </v:shape>
            </v:group>
            <v:group style="position:absolute;left:11305;top:3062;width:2;height:465" coordorigin="11305,3062" coordsize="2,465">
              <v:shape style="position:absolute;left:11305;top:3062;width:2;height:465" coordorigin="11305,3062" coordsize="0,465" path="m11305,3527l11305,3062e" filled="f" stroked="t" strokeweight=".704379pt" strokecolor="#4B4B4B">
                <v:path arrowok="t"/>
              </v:shape>
            </v:group>
            <v:group style="position:absolute;left:667;top:3831;width:10646;height:2" coordorigin="667,3831" coordsize="10646,2">
              <v:shape style="position:absolute;left:667;top:3831;width:10646;height:2" coordorigin="667,3831" coordsize="10646,0" path="m667,3831l11312,3831e" filled="f" stroked="t" strokeweight=".939172pt" strokecolor="#4F4F4F">
                <v:path arrowok="t"/>
              </v:shape>
            </v:group>
            <v:group style="position:absolute;left:672;top:4104;width:1672;height:2" coordorigin="672,4104" coordsize="1672,2">
              <v:shape style="position:absolute;left:672;top:4104;width:1672;height:2" coordorigin="672,4104" coordsize="1672,0" path="m672,4104l2343,4104e" filled="f" stroked="t" strokeweight=".939172pt" strokecolor="#575757">
                <v:path arrowok="t"/>
              </v:shape>
            </v:group>
            <v:group style="position:absolute;left:2320;top:3826;width:2;height:304" coordorigin="2320,3826" coordsize="2,304">
              <v:shape style="position:absolute;left:2320;top:3826;width:2;height:304" coordorigin="2320,3826" coordsize="0,304" path="m2320,4130l2320,3826e" filled="f" stroked="t" strokeweight=".939172pt" strokecolor="#484848">
                <v:path arrowok="t"/>
              </v:shape>
            </v:group>
            <v:group style="position:absolute;left:2273;top:4106;width:150;height:2" coordorigin="2273,4106" coordsize="150,2">
              <v:shape style="position:absolute;left:2273;top:4106;width:150;height:2" coordorigin="2273,4106" coordsize="150,0" path="m2273,4106l2423,4106e" filled="f" stroked="t" strokeweight=".469586pt" strokecolor="#282828">
                <v:path arrowok="t"/>
              </v:shape>
            </v:group>
            <v:group style="position:absolute;left:2385;top:3817;width:2;height:285" coordorigin="2385,3817" coordsize="2,285">
              <v:shape style="position:absolute;left:2385;top:3817;width:2;height:285" coordorigin="2385,3817" coordsize="0,285" path="m2385,4102l2385,3817e" filled="f" stroked="t" strokeweight=".704379pt" strokecolor="#606060">
                <v:path arrowok="t"/>
              </v:shape>
            </v:group>
            <v:group style="position:absolute;left:2353;top:4109;width:8960;height:2" coordorigin="2353,4109" coordsize="8960,2">
              <v:shape style="position:absolute;left:2353;top:4109;width:8960;height:2" coordorigin="2353,4109" coordsize="8960,0" path="m2353,4109l11312,4109e" filled="f" stroked="t" strokeweight=".704379pt" strokecolor="#4F4F4F">
                <v:path arrowok="t"/>
              </v:shape>
            </v:group>
            <v:group style="position:absolute;left:2322;top:4059;width:2;height:309" coordorigin="2322,4059" coordsize="2,309">
              <v:shape style="position:absolute;left:2322;top:4059;width:2;height:309" coordorigin="2322,4059" coordsize="0,309" path="m2322,4367l2322,4059e" filled="f" stroked="t" strokeweight=".704379pt" strokecolor="#343434">
                <v:path arrowok="t"/>
              </v:shape>
            </v:group>
            <v:group style="position:absolute;left:2315;top:4348;width:6288;height:2" coordorigin="2315,4348" coordsize="6288,2">
              <v:shape style="position:absolute;left:2315;top:4348;width:6288;height:2" coordorigin="2315,4348" coordsize="6288,0" path="m2315,4348l8603,4348e" filled="f" stroked="t" strokeweight=".704379pt" strokecolor="#4F4F4F">
                <v:path arrowok="t"/>
              </v:shape>
            </v:group>
            <v:group style="position:absolute;left:8546;top:4348;width:474;height:2" coordorigin="8546,4348" coordsize="474,2">
              <v:shape style="position:absolute;left:8546;top:4348;width:474;height:2" coordorigin="8546,4348" coordsize="474,0" path="m8546,4348l9021,4348e" filled="f" stroked="t" strokeweight=".469586pt" strokecolor="#3B3B3B">
                <v:path arrowok="t"/>
              </v:shape>
            </v:group>
            <v:group style="position:absolute;left:8903;top:4348;width:2409;height:2" coordorigin="8903,4348" coordsize="2409,2">
              <v:shape style="position:absolute;left:8903;top:4348;width:2409;height:2" coordorigin="8903,4348" coordsize="2409,0" path="m8903,4348l11312,4348e" filled="f" stroked="t" strokeweight=".704379pt" strokecolor="#545454">
                <v:path arrowok="t"/>
              </v:shape>
            </v:group>
            <v:group style="position:absolute;left:2322;top:4310;width:2;height:774" coordorigin="2322,4310" coordsize="2,774">
              <v:shape style="position:absolute;left:2322;top:4310;width:2;height:774" coordorigin="2322,4310" coordsize="0,774" path="m2322,5084l2322,4310e" filled="f" stroked="t" strokeweight=".939172pt" strokecolor="#484848">
                <v:path arrowok="t"/>
              </v:shape>
            </v:group>
            <v:group style="position:absolute;left:4846;top:4339;width:2;height:522" coordorigin="4846,4339" coordsize="2,522">
              <v:shape style="position:absolute;left:4846;top:4339;width:2;height:522" coordorigin="4846,4339" coordsize="0,522" path="m4846,4861l4846,4339e" filled="f" stroked="t" strokeweight=".939172pt" strokecolor="#484848">
                <v:path arrowok="t"/>
              </v:shape>
            </v:group>
            <v:group style="position:absolute;left:4832;top:4828;width:6485;height:2" coordorigin="4832,4828" coordsize="6485,2">
              <v:shape style="position:absolute;left:4832;top:4828;width:6485;height:2" coordorigin="4832,4828" coordsize="6485,0" path="m4832,4828l11317,4828e" filled="f" stroked="t" strokeweight=".704379pt" strokecolor="#4F4F4F">
                <v:path arrowok="t"/>
              </v:shape>
            </v:group>
            <v:group style="position:absolute;left:11308;top:4306;width:2;height:318" coordorigin="11308,4306" coordsize="2,318">
              <v:shape style="position:absolute;left:11308;top:4306;width:2;height:318" coordorigin="11308,4306" coordsize="0,318" path="m11308,4624l11308,4306e" filled="f" stroked="t" strokeweight=".469586pt" strokecolor="#444444">
                <v:path arrowok="t"/>
              </v:shape>
            </v:group>
            <v:group style="position:absolute;left:4846;top:4804;width:2;height:280" coordorigin="4846,4804" coordsize="2,280">
              <v:shape style="position:absolute;left:4846;top:4804;width:2;height:280" coordorigin="4846,4804" coordsize="0,280" path="m4846,5084l4846,4804e" filled="f" stroked="t" strokeweight=".469586pt" strokecolor="#2F2F2F">
                <v:path arrowok="t"/>
              </v:shape>
            </v:group>
            <v:group style="position:absolute;left:4841;top:5065;width:6476;height:2" coordorigin="4841,5065" coordsize="6476,2">
              <v:shape style="position:absolute;left:4841;top:5065;width:6476;height:2" coordorigin="4841,5065" coordsize="6476,0" path="m4841,5065l11317,5065e" filled="f" stroked="t" strokeweight=".704379pt" strokecolor="#575757">
                <v:path arrowok="t"/>
              </v:shape>
            </v:group>
            <v:group style="position:absolute;left:686;top:5027;width:2;height:451" coordorigin="686,5027" coordsize="2,451">
              <v:shape style="position:absolute;left:686;top:5027;width:2;height:451" coordorigin="686,5027" coordsize="0,451" path="m686,5478l686,5027e" filled="f" stroked="t" strokeweight=".939172pt" strokecolor="#545454">
                <v:path arrowok="t"/>
              </v:shape>
            </v:group>
            <v:group style="position:absolute;left:2324;top:5027;width:2;height:328" coordorigin="2324,5027" coordsize="2,328">
              <v:shape style="position:absolute;left:2324;top:5027;width:2;height:328" coordorigin="2324,5027" coordsize="0,328" path="m2324,5355l2324,5027e" filled="f" stroked="t" strokeweight=".469586pt" strokecolor="#2F2F2F">
                <v:path arrowok="t"/>
              </v:shape>
            </v:group>
            <v:group style="position:absolute;left:4851;top:5013;width:2;height:1538" coordorigin="4851,5013" coordsize="2,1538">
              <v:shape style="position:absolute;left:4851;top:5013;width:2;height:1538" coordorigin="4851,5013" coordsize="0,1538" path="m4851,6551l4851,5013e" filled="f" stroked="t" strokeweight=".939172pt" strokecolor="#484848">
                <v:path arrowok="t"/>
              </v:shape>
            </v:group>
            <v:group style="position:absolute;left:4841;top:5305;width:6476;height:2" coordorigin="4841,5305" coordsize="6476,2">
              <v:shape style="position:absolute;left:4841;top:5305;width:6476;height:2" coordorigin="4841,5305" coordsize="6476,0" path="m4841,5305l11317,5305e" filled="f" stroked="t" strokeweight=".704379pt" strokecolor="#4F4F4F">
                <v:path arrowok="t"/>
              </v:shape>
            </v:group>
            <v:group style="position:absolute;left:11317;top:4068;width:2;height:4529" coordorigin="11317,4068" coordsize="2,4529">
              <v:shape style="position:absolute;left:11317;top:4068;width:2;height:4529" coordorigin="11317,4068" coordsize="0,4529" path="m11317,8597l11317,4068e" filled="f" stroked="t" strokeweight=".704379pt" strokecolor="#545454">
                <v:path arrowok="t"/>
              </v:shape>
            </v:group>
            <v:group style="position:absolute;left:2327;top:5279;width:2;height:3636" coordorigin="2327,5279" coordsize="2,3636">
              <v:shape style="position:absolute;left:2327;top:5279;width:2;height:3636" coordorigin="2327,5279" coordsize="0,3636" path="m2327,8915l2327,5279e" filled="f" stroked="t" strokeweight=".704379pt" strokecolor="#444444">
                <v:path arrowok="t"/>
              </v:shape>
            </v:group>
            <v:group style="position:absolute;left:2315;top:5547;width:9007;height:2" coordorigin="2315,5547" coordsize="9007,2">
              <v:shape style="position:absolute;left:2315;top:5547;width:9007;height:2" coordorigin="2315,5547" coordsize="9007,0" path="m2315,5547l11322,5547e" filled="f" stroked="t" strokeweight=".939172pt" strokecolor="#545454">
                <v:path arrowok="t"/>
              </v:shape>
            </v:group>
            <v:group style="position:absolute;left:676;top:5784;width:10646;height:2" coordorigin="676,5784" coordsize="10646,2">
              <v:shape style="position:absolute;left:676;top:5784;width:10646;height:2" coordorigin="676,5784" coordsize="10646,0" path="m676,5784l11322,5784e" filled="f" stroked="t" strokeweight=".939172pt" strokecolor="#4F4F4F">
                <v:path arrowok="t"/>
              </v:shape>
            </v:group>
            <v:group style="position:absolute;left:686;top:5502;width:2;height:679" coordorigin="686,5502" coordsize="2,679">
              <v:shape style="position:absolute;left:686;top:5502;width:2;height:679" coordorigin="686,5502" coordsize="0,679" path="m686,6181l686,5502e" filled="f" stroked="t" strokeweight=".704379pt" strokecolor="#444444">
                <v:path arrowok="t"/>
              </v:shape>
            </v:group>
            <v:group style="position:absolute;left:686;top:1443;width:2;height:4747" coordorigin="686,1443" coordsize="2,4747">
              <v:shape style="position:absolute;left:686;top:1443;width:2;height:4747" coordorigin="686,1443" coordsize="0,4747" path="m686,6190l686,1443e" filled="f" stroked="t" strokeweight=".939172pt" strokecolor="#484848">
                <v:path arrowok="t"/>
              </v:shape>
            </v:group>
            <v:group style="position:absolute;left:2320;top:6257;width:1512;height:2" coordorigin="2320,6257" coordsize="1512,2">
              <v:shape style="position:absolute;left:2320;top:6257;width:1512;height:2" coordorigin="2320,6257" coordsize="1512,0" path="m2320,6257l3832,6257e" filled="f" stroked="t" strokeweight=".704379pt" strokecolor="#4B4B4B">
                <v:path arrowok="t"/>
              </v:shape>
            </v:group>
            <v:group style="position:absolute;left:3747;top:6254;width:160;height:2" coordorigin="3747,6254" coordsize="160,2">
              <v:shape style="position:absolute;left:3747;top:6254;width:160;height:2" coordorigin="3747,6254" coordsize="160,0" path="m3747,6254l3907,6254e" filled="f" stroked="t" strokeweight=".704379pt" strokecolor="#2F2F2F">
                <v:path arrowok="t"/>
              </v:shape>
            </v:group>
            <v:group style="position:absolute;left:3851;top:6254;width:7471;height:2" coordorigin="3851,6254" coordsize="7471,2">
              <v:shape style="position:absolute;left:3851;top:6254;width:7471;height:2" coordorigin="3851,6254" coordsize="7471,0" path="m3851,6254l11322,6254e" filled="f" stroked="t" strokeweight=".704379pt" strokecolor="#4F4F4F">
                <v:path arrowok="t"/>
              </v:shape>
            </v:group>
            <v:group style="position:absolute;left:2324;top:6539;width:9002;height:2" coordorigin="2324,6539" coordsize="9002,2">
              <v:shape style="position:absolute;left:2324;top:6539;width:9002;height:2" coordorigin="2324,6539" coordsize="9002,0" path="m2324,6539l11326,6539e" filled="f" stroked="t" strokeweight=".939172pt" strokecolor="#4B4B4B">
                <v:path arrowok="t"/>
              </v:shape>
            </v:group>
            <v:group style="position:absolute;left:695;top:6466;width:2;height:4244" coordorigin="695,6466" coordsize="2,4244">
              <v:shape style="position:absolute;left:695;top:6466;width:2;height:4244" coordorigin="695,6466" coordsize="0,4244" path="m695,10710l695,6466e" filled="f" stroked="t" strokeweight=".704379pt" strokecolor="#4B4B4B">
                <v:path arrowok="t"/>
              </v:shape>
            </v:group>
            <v:group style="position:absolute;left:681;top:6781;width:10646;height:2" coordorigin="681,6781" coordsize="10646,2">
              <v:shape style="position:absolute;left:681;top:6781;width:10646;height:2" coordorigin="681,6781" coordsize="10646,0" path="m681,6781l11326,6781e" filled="f" stroked="t" strokeweight=".704379pt" strokecolor="#4F4F4F">
                <v:path arrowok="t"/>
              </v:shape>
            </v:group>
            <v:group style="position:absolute;left:681;top:7251;width:10646;height:2" coordorigin="681,7251" coordsize="10646,2">
              <v:shape style="position:absolute;left:681;top:7251;width:10646;height:2" coordorigin="681,7251" coordsize="10646,0" path="m681,7251l11326,7251e" filled="f" stroked="t" strokeweight=".704379pt" strokecolor="#545454">
                <v:path arrowok="t"/>
              </v:shape>
            </v:group>
            <v:group style="position:absolute;left:11319;top:4102;width:2;height:3176" coordorigin="11319,4102" coordsize="2,3176">
              <v:shape style="position:absolute;left:11319;top:4102;width:2;height:3176" coordorigin="11319,4102" coordsize="0,3176" path="m11319,7277l11319,4102e" filled="f" stroked="t" strokeweight=".704379pt" strokecolor="#4F4F4F">
                <v:path arrowok="t"/>
              </v:shape>
            </v:group>
            <v:group style="position:absolute;left:4851;top:7489;width:6480;height:2" coordorigin="4851,7489" coordsize="6480,2">
              <v:shape style="position:absolute;left:4851;top:7489;width:6480;height:2" coordorigin="4851,7489" coordsize="6480,0" path="m4851,7489l11331,7489e" filled="f" stroked="t" strokeweight=".704379pt" strokecolor="#545454">
                <v:path arrowok="t"/>
              </v:shape>
            </v:group>
            <v:group style="position:absolute;left:4858;top:7244;width:2;height:527" coordorigin="4858,7244" coordsize="2,527">
              <v:shape style="position:absolute;left:4858;top:7244;width:2;height:527" coordorigin="4858,7244" coordsize="0,527" path="m4858,7771l4858,7244e" filled="f" stroked="t" strokeweight=".704379pt" strokecolor="#4B4B4B">
                <v:path arrowok="t"/>
              </v:shape>
            </v:group>
            <v:group style="position:absolute;left:4856;top:7726;width:6476;height:2" coordorigin="4856,7726" coordsize="6476,2">
              <v:shape style="position:absolute;left:4856;top:7726;width:6476;height:2" coordorigin="4856,7726" coordsize="6476,0" path="m4856,7726l11331,7726e" filled="f" stroked="t" strokeweight=".704379pt" strokecolor="#4F4F54">
                <v:path arrowok="t"/>
              </v:shape>
            </v:group>
            <v:group style="position:absolute;left:686;top:7971;width:1033;height:2" coordorigin="686,7971" coordsize="1033,2">
              <v:shape style="position:absolute;left:686;top:7971;width:1033;height:2" coordorigin="686,7971" coordsize="1033,0" path="m686,7971l1719,7971e" filled="f" stroked="t" strokeweight=".704379pt" strokecolor="#575757">
                <v:path arrowok="t"/>
              </v:shape>
            </v:group>
            <v:group style="position:absolute;left:1662;top:7971;width:413;height:2" coordorigin="1662,7971" coordsize="413,2">
              <v:shape style="position:absolute;left:1662;top:7971;width:413;height:2" coordorigin="1662,7971" coordsize="413,0" path="m1662,7971l2076,7971e" filled="f" stroked="t" strokeweight=".469586pt" strokecolor="#3F3F3F">
                <v:path arrowok="t"/>
              </v:shape>
            </v:group>
            <v:group style="position:absolute;left:4863;top:7714;width:2;height:261" coordorigin="4863,7714" coordsize="2,261">
              <v:shape style="position:absolute;left:4863;top:7714;width:2;height:261" coordorigin="4863,7714" coordsize="0,261" path="m4863,7975l4863,7714e" filled="f" stroked="t" strokeweight="1.173965pt" strokecolor="#383838">
                <v:path arrowok="t"/>
              </v:shape>
            </v:group>
            <v:group style="position:absolute;left:1939;top:7971;width:9392;height:2" coordorigin="1939,7971" coordsize="9392,2">
              <v:shape style="position:absolute;left:1939;top:7971;width:9392;height:2" coordorigin="1939,7971" coordsize="9392,0" path="m1939,7971l11331,7971e" filled="f" stroked="t" strokeweight=".704379pt" strokecolor="#545454">
                <v:path arrowok="t"/>
              </v:shape>
            </v:group>
            <v:group style="position:absolute;left:11331;top:4581;width:2;height:9499" coordorigin="11331,4581" coordsize="2,9499">
              <v:shape style="position:absolute;left:11331;top:4581;width:2;height:9499" coordorigin="11331,4581" coordsize="0,9499" path="m11331,14080l11331,4581e" filled="f" stroked="t" strokeweight=".469586pt" strokecolor="#545454">
                <v:path arrowok="t"/>
              </v:shape>
            </v:group>
            <v:group style="position:absolute;left:697;top:8417;width:2;height:2293" coordorigin="697,8417" coordsize="2,2293">
              <v:shape style="position:absolute;left:697;top:8417;width:2;height:2293" coordorigin="697,8417" coordsize="0,2293" path="m697,10710l697,8417e" filled="f" stroked="t" strokeweight=".704379pt" strokecolor="#484848">
                <v:path arrowok="t"/>
              </v:shape>
            </v:group>
            <v:group style="position:absolute;left:690;top:8891;width:10646;height:2" coordorigin="690,8891" coordsize="10646,2">
              <v:shape style="position:absolute;left:690;top:8891;width:10646;height:2" coordorigin="690,8891" coordsize="10646,0" path="m690,8891l11336,8891e" filled="f" stroked="t" strokeweight=".939172pt" strokecolor="#4F4F4F">
                <v:path arrowok="t"/>
              </v:shape>
            </v:group>
            <v:group style="position:absolute;left:2334;top:5806;width:2;height:4562" coordorigin="2334,5806" coordsize="2,4562">
              <v:shape style="position:absolute;left:2334;top:5806;width:2;height:4562" coordorigin="2334,5806" coordsize="0,4562" path="m2334,10368l2334,5806e" filled="f" stroked="t" strokeweight=".469586pt" strokecolor="#3F3F3F">
                <v:path arrowok="t"/>
              </v:shape>
            </v:group>
            <v:group style="position:absolute;left:690;top:9734;width:10655;height:2" coordorigin="690,9734" coordsize="10655,2">
              <v:shape style="position:absolute;left:690;top:9734;width:10655;height:2" coordorigin="690,9734" coordsize="10655,0" path="m690,9734l11345,9734e" filled="f" stroked="t" strokeweight=".704379pt" strokecolor="#545454">
                <v:path arrowok="t"/>
              </v:shape>
            </v:group>
            <v:group style="position:absolute;left:695;top:9974;width:10646;height:2" coordorigin="695,9974" coordsize="10646,2">
              <v:shape style="position:absolute;left:695;top:9974;width:10646;height:2" coordorigin="695,9974" coordsize="10646,0" path="m695,9974l11340,9974e" filled="f" stroked="t" strokeweight=".939172pt" strokecolor="#545454">
                <v:path arrowok="t"/>
              </v:shape>
            </v:group>
            <v:group style="position:absolute;left:2306;top:9979;width:2;height:233" coordorigin="2306,9979" coordsize="2,233">
              <v:shape style="position:absolute;left:2306;top:9979;width:2;height:233" coordorigin="2306,9979" coordsize="0,233" path="m2306,10211l2306,9979e" filled="f" stroked="t" strokeweight=".234793pt" strokecolor="#646464">
                <v:path arrowok="t"/>
              </v:shape>
            </v:group>
            <v:group style="position:absolute;left:695;top:10214;width:10650;height:2" coordorigin="695,10214" coordsize="10650,2">
              <v:shape style="position:absolute;left:695;top:10214;width:10650;height:2" coordorigin="695,10214" coordsize="10650,0" path="m695,10214l11345,10214e" filled="f" stroked="t" strokeweight=".939172pt" strokecolor="#4F4F4F">
                <v:path arrowok="t"/>
              </v:shape>
            </v:group>
            <v:group style="position:absolute;left:702;top:9827;width:2;height:854" coordorigin="702,9827" coordsize="2,854">
              <v:shape style="position:absolute;left:702;top:9827;width:2;height:854" coordorigin="702,9827" coordsize="0,854" path="m702,10681l702,9827e" filled="f" stroked="t" strokeweight=".469586pt" strokecolor="#444444">
                <v:path arrowok="t"/>
              </v:shape>
            </v:group>
            <v:group style="position:absolute;left:2336;top:10154;width:2;height:337" coordorigin="2336,10154" coordsize="2,337">
              <v:shape style="position:absolute;left:2336;top:10154;width:2;height:337" coordorigin="2336,10154" coordsize="0,337" path="m2336,10491l2336,10154e" filled="f" stroked="t" strokeweight=".939172pt" strokecolor="#676767">
                <v:path arrowok="t"/>
              </v:shape>
            </v:group>
            <v:group style="position:absolute;left:2306;top:10463;width:2;height:252" coordorigin="2306,10463" coordsize="2,252">
              <v:shape style="position:absolute;left:2306;top:10463;width:2;height:252" coordorigin="2306,10463" coordsize="0,252" path="m2306,10714l2306,10463e" filled="f" stroked="t" strokeweight=".234793pt" strokecolor="#444444">
                <v:path arrowok="t"/>
              </v:shape>
            </v:group>
            <v:group style="position:absolute;left:826;top:10686;width:10519;height:2" coordorigin="826,10686" coordsize="10519,2">
              <v:shape style="position:absolute;left:826;top:10686;width:10519;height:2" coordorigin="826,10686" coordsize="10519,0" path="m826,10686l11345,10686e" filled="f" stroked="t" strokeweight=".939172pt" strokecolor="#4F4F4F">
                <v:path arrowok="t"/>
              </v:shape>
            </v:group>
            <v:group style="position:absolute;left:2306;top:10700;width:2;height:522" coordorigin="2306,10700" coordsize="2,522">
              <v:shape style="position:absolute;left:2306;top:10700;width:2;height:522" coordorigin="2306,10700" coordsize="0,522" path="m2306,11222l2306,10700e" filled="f" stroked="t" strokeweight=".234793pt" strokecolor="#676767">
                <v:path arrowok="t"/>
              </v:shape>
            </v:group>
            <v:group style="position:absolute;left:916;top:10928;width:8105;height:2" coordorigin="916,10928" coordsize="8105,2">
              <v:shape style="position:absolute;left:916;top:10928;width:8105;height:2" coordorigin="916,10928" coordsize="8105,0" path="m916,10928l9021,10928e" filled="f" stroked="t" strokeweight=".939172pt" strokecolor="#4F4F4F">
                <v:path arrowok="t"/>
              </v:shape>
            </v:group>
            <v:group style="position:absolute;left:8964;top:10923;width:277;height:2" coordorigin="8964,10923" coordsize="277,2">
              <v:shape style="position:absolute;left:8964;top:10923;width:277;height:2" coordorigin="8964,10923" coordsize="277,0" path="m8964,10923l9241,10923e" filled="f" stroked="t" strokeweight=".469586pt" strokecolor="#3B3B3B">
                <v:path arrowok="t"/>
              </v:shape>
            </v:group>
            <v:group style="position:absolute;left:9185;top:10921;width:2160;height:2" coordorigin="9185,10921" coordsize="2160,2">
              <v:shape style="position:absolute;left:9185;top:10921;width:2160;height:2" coordorigin="9185,10921" coordsize="2160,0" path="m9185,10921l11345,10921e" filled="f" stroked="t" strokeweight=".704379pt" strokecolor="#4F4F4F">
                <v:path arrowok="t"/>
              </v:shape>
            </v:group>
            <v:group style="position:absolute;left:1113;top:10928;width:2;height:1866" coordorigin="1113,10928" coordsize="2,1866">
              <v:shape style="position:absolute;left:1113;top:10928;width:2;height:1866" coordorigin="1113,10928" coordsize="0,1866" path="m1113,12794l1113,10928e" filled="f" stroked="t" strokeweight=".704379pt" strokecolor="#4B4B4B">
                <v:path arrowok="t"/>
              </v:shape>
            </v:group>
            <v:group style="position:absolute;left:1688;top:10928;width:2;height:551" coordorigin="1688,10928" coordsize="2,551">
              <v:shape style="position:absolute;left:1688;top:10928;width:2;height:551" coordorigin="1688,10928" coordsize="0,551" path="m1688,11479l1688,10928e" filled="f" stroked="t" strokeweight=".704379pt" strokecolor="#484848">
                <v:path arrowok="t"/>
              </v:shape>
            </v:group>
            <v:group style="position:absolute;left:7236;top:10928;width:2;height:294" coordorigin="7236,10928" coordsize="2,294">
              <v:shape style="position:absolute;left:7236;top:10928;width:2;height:294" coordorigin="7236,10928" coordsize="0,294" path="m7236,11222l7236,10928e" filled="f" stroked="t" strokeweight=".234793pt" strokecolor="#575757">
                <v:path arrowok="t"/>
              </v:shape>
            </v:group>
            <v:group style="position:absolute;left:2306;top:11222;width:2;height:228" coordorigin="2306,11222" coordsize="2,228">
              <v:shape style="position:absolute;left:2306;top:11222;width:2;height:228" coordorigin="2306,11222" coordsize="0,228" path="m2306,11450l2306,11222e" filled="f" stroked="t" strokeweight=".234793pt" strokecolor="#000000">
                <v:path arrowok="t"/>
              </v:shape>
            </v:group>
            <v:group style="position:absolute;left:7236;top:11222;width:2;height:228" coordorigin="7236,11222" coordsize="2,228">
              <v:shape style="position:absolute;left:7236;top:11222;width:2;height:228" coordorigin="7236,11222" coordsize="0,228" path="m7236,11450l7236,11222e" filled="f" stroked="t" strokeweight=".234793pt" strokecolor="#000000">
                <v:path arrowok="t"/>
              </v:shape>
            </v:group>
            <v:group style="position:absolute;left:1691;top:11422;width:2;height:280" coordorigin="1691,11422" coordsize="2,280">
              <v:shape style="position:absolute;left:1691;top:11422;width:2;height:280" coordorigin="1691,11422" coordsize="0,280" path="m1691,11702l1691,11422e" filled="f" stroked="t" strokeweight=".469586pt" strokecolor="#232323">
                <v:path arrowok="t"/>
              </v:shape>
            </v:group>
            <v:group style="position:absolute;left:2306;top:11450;width:2;height:707" coordorigin="2306,11450" coordsize="2,707">
              <v:shape style="position:absolute;left:2306;top:11450;width:2;height:707" coordorigin="2306,11450" coordsize="0,707" path="m2306,12158l2306,11450e" filled="f" stroked="t" strokeweight=".234793pt" strokecolor="#5B5B5B">
                <v:path arrowok="t"/>
              </v:shape>
            </v:group>
            <v:group style="position:absolute;left:672;top:10933;width:2;height:5483" coordorigin="672,10933" coordsize="2,5483">
              <v:shape style="position:absolute;left:672;top:10933;width:2;height:5483" coordorigin="672,10933" coordsize="0,5483" path="m672,16416l672,10933e" filled="f" stroked="t" strokeweight=".234793pt" strokecolor="#000000">
                <v:path arrowok="t"/>
              </v:shape>
            </v:group>
            <v:group style="position:absolute;left:704;top:11678;width:3113;height:2" coordorigin="704,11678" coordsize="3113,2">
              <v:shape style="position:absolute;left:704;top:11678;width:3113;height:2" coordorigin="704,11678" coordsize="3113,0" path="m704,11678l3818,11678e" filled="f" stroked="t" strokeweight=".939172pt" strokecolor="#4F4F54">
                <v:path arrowok="t"/>
              </v:shape>
            </v:group>
            <v:group style="position:absolute;left:3747;top:11676;width:160;height:2" coordorigin="3747,11676" coordsize="160,2">
              <v:shape style="position:absolute;left:3747;top:11676;width:160;height:2" coordorigin="3747,11676" coordsize="160,0" path="m3747,11676l3907,11676e" filled="f" stroked="t" strokeweight=".704379pt" strokecolor="#3B3B3B">
                <v:path arrowok="t"/>
              </v:shape>
            </v:group>
            <v:group style="position:absolute;left:7236;top:11450;width:2;height:707" coordorigin="7236,11450" coordsize="2,707">
              <v:shape style="position:absolute;left:7236;top:11450;width:2;height:707" coordorigin="7236,11450" coordsize="0,707" path="m7236,12158l7236,11450e" filled="f" stroked="t" strokeweight=".234793pt" strokecolor="#5B5B5B">
                <v:path arrowok="t"/>
              </v:shape>
            </v:group>
            <v:group style="position:absolute;left:3851;top:11671;width:7495;height:2" coordorigin="3851,11671" coordsize="7495,2">
              <v:shape style="position:absolute;left:3851;top:11671;width:7495;height:2" coordorigin="3851,11671" coordsize="7495,0" path="m3851,11671l11345,11671e" filled="f" stroked="t" strokeweight=".939172pt" strokecolor="#545454">
                <v:path arrowok="t"/>
              </v:shape>
            </v:group>
            <v:group style="position:absolute;left:1693;top:11631;width:2;height:798" coordorigin="1693,11631" coordsize="2,798">
              <v:shape style="position:absolute;left:1693;top:11631;width:2;height:798" coordorigin="1693,11631" coordsize="0,798" path="m1693,12428l1693,11631e" filled="f" stroked="t" strokeweight=".939172pt" strokecolor="#444444">
                <v:path arrowok="t"/>
              </v:shape>
            </v:group>
            <v:group style="position:absolute;left:11340;top:11631;width:2;height:707" coordorigin="11340,11631" coordsize="2,707">
              <v:shape style="position:absolute;left:11340;top:11631;width:2;height:707" coordorigin="11340,11631" coordsize="0,707" path="m11340,12338l11340,11631e" filled="f" stroked="t" strokeweight=".469586pt" strokecolor="#4F4F4F">
                <v:path arrowok="t"/>
              </v:shape>
            </v:group>
            <v:group style="position:absolute;left:2306;top:12158;width:2;height:1244" coordorigin="2306,12158" coordsize="2,1244">
              <v:shape style="position:absolute;left:2306;top:12158;width:2;height:1244" coordorigin="2306,12158" coordsize="0,1244" path="m2306,13401l2306,12158e" filled="f" stroked="t" strokeweight=".234793pt" strokecolor="#000000">
                <v:path arrowok="t"/>
              </v:shape>
            </v:group>
            <v:group style="position:absolute;left:7236;top:12158;width:2;height:3475" coordorigin="7236,12158" coordsize="2,3475">
              <v:shape style="position:absolute;left:7236;top:12158;width:2;height:3475" coordorigin="7236,12158" coordsize="0,3475" path="m7236,15633l7236,12158e" filled="f" stroked="t" strokeweight=".234793pt" strokecolor="#000000">
                <v:path arrowok="t"/>
              </v:shape>
            </v:group>
            <v:group style="position:absolute;left:11343;top:12281;width:2;height:147" coordorigin="11343,12281" coordsize="2,147">
              <v:shape style="position:absolute;left:11343;top:12281;width:2;height:147" coordorigin="11343,12281" coordsize="0,147" path="m11343,12428l11343,12281e" filled="f" stroked="t" strokeweight=".234793pt" strokecolor="#383838">
                <v:path arrowok="t"/>
              </v:shape>
            </v:group>
            <v:group style="position:absolute;left:1695;top:12371;width:2;height:209" coordorigin="1695,12371" coordsize="2,209">
              <v:shape style="position:absolute;left:1695;top:12371;width:2;height:209" coordorigin="1695,12371" coordsize="0,209" path="m1695,12580l1695,12371e" filled="f" stroked="t" strokeweight=".469586pt" strokecolor="#232323">
                <v:path arrowok="t"/>
              </v:shape>
            </v:group>
            <v:group style="position:absolute;left:11343;top:12371;width:2;height:209" coordorigin="11343,12371" coordsize="2,209">
              <v:shape style="position:absolute;left:11343;top:12371;width:2;height:209" coordorigin="11343,12371" coordsize="0,209" path="m11343,12580l11343,12371e" filled="f" stroked="t" strokeweight=".234793pt" strokecolor="#4F4F4F">
                <v:path arrowok="t"/>
              </v:shape>
            </v:group>
            <v:group style="position:absolute;left:1698;top:12523;width:2;height:741" coordorigin="1698,12523" coordsize="2,741">
              <v:shape style="position:absolute;left:1698;top:12523;width:2;height:741" coordorigin="1698,12523" coordsize="0,741" path="m1698,13264l1698,12523e" filled="f" stroked="t" strokeweight=".939172pt" strokecolor="#484848">
                <v:path arrowok="t"/>
              </v:shape>
            </v:group>
            <v:group style="position:absolute;left:11340;top:12523;width:2;height:271" coordorigin="11340,12523" coordsize="2,271">
              <v:shape style="position:absolute;left:11340;top:12523;width:2;height:271" coordorigin="11340,12523" coordsize="0,271" path="m11340,12794l11340,12523e" filled="f" stroked="t" strokeweight=".469586pt" strokecolor="#646464">
                <v:path arrowok="t"/>
              </v:shape>
            </v:group>
            <v:group style="position:absolute;left:1118;top:12737;width:2;height:171" coordorigin="1118,12737" coordsize="2,171">
              <v:shape style="position:absolute;left:1118;top:12737;width:2;height:171" coordorigin="1118,12737" coordsize="0,171" path="m1118,12908l1118,12737e" filled="f" stroked="t" strokeweight=".469586pt" strokecolor="#2B2B2B">
                <v:path arrowok="t"/>
              </v:shape>
            </v:group>
            <v:group style="position:absolute;left:11343;top:12737;width:2;height:389" coordorigin="11343,12737" coordsize="2,389">
              <v:shape style="position:absolute;left:11343;top:12737;width:2;height:389" coordorigin="11343,12737" coordsize="0,389" path="m11343,13126l11343,12737e" filled="f" stroked="t" strokeweight=".234793pt" strokecolor="#4B4B4B">
                <v:path arrowok="t"/>
              </v:shape>
            </v:group>
            <v:group style="position:absolute;left:1122;top:12851;width:2;height:2122" coordorigin="1122,12851" coordsize="2,2122">
              <v:shape style="position:absolute;left:1122;top:12851;width:2;height:2122" coordorigin="1122,12851" coordsize="0,2122" path="m1122,14973l1122,12851e" filled="f" stroked="t" strokeweight=".704379pt" strokecolor="#4B4B4B">
                <v:path arrowok="t"/>
              </v:shape>
            </v:group>
            <v:group style="position:absolute;left:11340;top:13069;width:2;height:171" coordorigin="11340,13069" coordsize="2,171">
              <v:shape style="position:absolute;left:11340;top:13069;width:2;height:171" coordorigin="11340,13069" coordsize="0,171" path="m11340,13240l11340,13069e" filled="f" stroked="t" strokeweight=".469586pt" strokecolor="#777777">
                <v:path arrowok="t"/>
              </v:shape>
            </v:group>
            <v:group style="position:absolute;left:1700;top:13207;width:2;height:223" coordorigin="1700,13207" coordsize="2,223">
              <v:shape style="position:absolute;left:1700;top:13207;width:2;height:223" coordorigin="1700,13207" coordsize="0,223" path="m1700,13430l1700,13207e" filled="f" stroked="t" strokeweight=".469586pt" strokecolor="#2B2B2B">
                <v:path arrowok="t"/>
              </v:shape>
            </v:group>
            <v:group style="position:absolute;left:11312;top:13235;width:2;height:166" coordorigin="11312,13235" coordsize="2,166">
              <v:shape style="position:absolute;left:11312;top:13235;width:2;height:166" coordorigin="11312,13235" coordsize="0,166" path="m11312,13401l11312,13235e" filled="f" stroked="t" strokeweight=".234793pt" strokecolor="#000000">
                <v:path arrowok="t"/>
              </v:shape>
            </v:group>
            <v:group style="position:absolute;left:1702;top:13373;width:2;height:864" coordorigin="1702,13373" coordsize="2,864">
              <v:shape style="position:absolute;left:1702;top:13373;width:2;height:864" coordorigin="1702,13373" coordsize="0,864" path="m1702,14237l1702,13373e" filled="f" stroked="t" strokeweight=".939172pt" strokecolor="#4B4B4B">
                <v:path arrowok="t"/>
              </v:shape>
            </v:group>
            <v:group style="position:absolute;left:2306;top:13401;width:2;height:385" coordorigin="2306,13401" coordsize="2,385">
              <v:shape style="position:absolute;left:2306;top:13401;width:2;height:385" coordorigin="2306,13401" coordsize="0,385" path="m2306,13786l2306,13401e" filled="f" stroked="t" strokeweight=".234793pt" strokecolor="#676767">
                <v:path arrowok="t"/>
              </v:shape>
            </v:group>
            <v:group style="position:absolute;left:714;top:13750;width:1653;height:2" coordorigin="714,13750" coordsize="1653,2">
              <v:shape style="position:absolute;left:714;top:13750;width:1653;height:2" coordorigin="714,13750" coordsize="1653,0" path="m714,13750l2367,13750e" filled="f" stroked="t" strokeweight=".704379pt" strokecolor="#606060">
                <v:path arrowok="t"/>
              </v:shape>
            </v:group>
            <v:group style="position:absolute;left:11343;top:13406;width:2;height:218" coordorigin="11343,13406" coordsize="2,218">
              <v:shape style="position:absolute;left:11343;top:13406;width:2;height:218" coordorigin="11343,13406" coordsize="0,218" path="m11343,13624l11343,13406e" filled="f" stroked="t" strokeweight=".234793pt" strokecolor="#6B6B6B">
                <v:path arrowok="t"/>
              </v:shape>
            </v:group>
            <v:group style="position:absolute;left:2306;top:13781;width:2;height:1851" coordorigin="2306,13781" coordsize="2,1851">
              <v:shape style="position:absolute;left:2306;top:13781;width:2;height:1851" coordorigin="2306,13781" coordsize="0,1851" path="m2306,15633l2306,13781e" filled="f" stroked="t" strokeweight=".234793pt" strokecolor="#000000">
                <v:path arrowok="t"/>
              </v:shape>
            </v:group>
            <v:group style="position:absolute;left:11312;top:13781;width:2;height:1851" coordorigin="11312,13781" coordsize="2,1851">
              <v:shape style="position:absolute;left:11312;top:13781;width:2;height:1851" coordorigin="11312,13781" coordsize="0,1851" path="m11312,15633l11312,13781e" filled="f" stroked="t" strokeweight=".234793pt" strokecolor="#000000">
                <v:path arrowok="t"/>
              </v:shape>
            </v:group>
            <v:group style="position:absolute;left:1705;top:13767;width:2;height:1305" coordorigin="1705,13767" coordsize="2,1305">
              <v:shape style="position:absolute;left:1705;top:13767;width:2;height:1305" coordorigin="1705,13767" coordsize="0,1305" path="m1705,15072l1705,13767e" filled="f" stroked="t" strokeweight=".704379pt" strokecolor="#444444">
                <v:path arrowok="t"/>
              </v:shape>
            </v:group>
            <v:group style="position:absolute;left:1707;top:14370;width:2;height:779" coordorigin="1707,14370" coordsize="2,779">
              <v:shape style="position:absolute;left:1707;top:14370;width:2;height:779" coordorigin="1707,14370" coordsize="0,779" path="m1707,15148l1707,14370e" filled="f" stroked="t" strokeweight=".939172pt" strokecolor="#4B4B4B">
                <v:path arrowok="t"/>
              </v:shape>
            </v:group>
            <v:group style="position:absolute;left:1132;top:14750;width:2;height:1681" coordorigin="1132,14750" coordsize="2,1681">
              <v:shape style="position:absolute;left:1132;top:14750;width:2;height:1681" coordorigin="1132,14750" coordsize="0,1681" path="m1132,16430l1132,14750e" filled="f" stroked="t" strokeweight=".704379pt" strokecolor="#4F4F4F">
                <v:path arrowok="t"/>
              </v:shape>
            </v:group>
            <v:group style="position:absolute;left:1709;top:15091;width:2;height:285" coordorigin="1709,15091" coordsize="2,285">
              <v:shape style="position:absolute;left:1709;top:15091;width:2;height:285" coordorigin="1709,15091" coordsize="0,285" path="m1709,15376l1709,15091e" filled="f" stroked="t" strokeweight=".469586pt" strokecolor="#282828">
                <v:path arrowok="t"/>
              </v:shape>
            </v:group>
            <v:group style="position:absolute;left:1712;top:15319;width:2;height:1120" coordorigin="1712,15319" coordsize="2,1120">
              <v:shape style="position:absolute;left:1712;top:15319;width:2;height:1120" coordorigin="1712,15319" coordsize="0,1120" path="m1712,16440l1712,15319e" filled="f" stroked="t" strokeweight=".704379pt" strokecolor="#484848">
                <v:path arrowok="t"/>
              </v:shape>
            </v:group>
            <v:group style="position:absolute;left:728;top:16425;width:1028;height:2" coordorigin="728,16425" coordsize="1028,2">
              <v:shape style="position:absolute;left:728;top:16425;width:1028;height:2" coordorigin="728,16425" coordsize="1028,0" path="m728,16425l1756,16425e" filled="f" stroked="t" strokeweight=".704379pt" strokecolor="#575457">
                <v:path arrowok="t"/>
              </v:shape>
            </v:group>
            <v:group style="position:absolute;left:2306;top:15633;width:2;height:783" coordorigin="2306,15633" coordsize="2,783">
              <v:shape style="position:absolute;left:2306;top:15633;width:2;height:783" coordorigin="2306,15633" coordsize="0,783" path="m2306,16416l2306,15633e" filled="f" stroked="t" strokeweight=".234793pt" strokecolor="#838383">
                <v:path arrowok="t"/>
              </v:shape>
            </v:group>
            <v:group style="position:absolute;left:1357;top:16423;width:5912;height:2" coordorigin="1357,16423" coordsize="5912,2">
              <v:shape style="position:absolute;left:1357;top:16423;width:5912;height:2" coordorigin="1357,16423" coordsize="5912,0" path="m1357,16423l7269,16423e" filled="f" stroked="t" strokeweight=".939172pt" strokecolor="#5B5B60">
                <v:path arrowok="t"/>
              </v:shape>
            </v:group>
            <v:group style="position:absolute;left:7236;top:15633;width:2;height:783" coordorigin="7236,15633" coordsize="2,783">
              <v:shape style="position:absolute;left:7236;top:15633;width:2;height:783" coordorigin="7236,15633" coordsize="0,783" path="m7236,16416l7236,15633e" filled="f" stroked="t" strokeweight=".234793pt" strokecolor="#2F2F2F">
                <v:path arrowok="t"/>
              </v:shape>
            </v:group>
            <v:group style="position:absolute;left:7208;top:16416;width:446;height:2" coordorigin="7208,16416" coordsize="446,2">
              <v:shape style="position:absolute;left:7208;top:16416;width:446;height:2" coordorigin="7208,16416" coordsize="446,0" path="m7208,16416l7654,16416e" filled="f" stroked="t" strokeweight=".704379pt" strokecolor="#4B4B4B">
                <v:path arrowok="t"/>
              </v:shape>
            </v:group>
            <v:group style="position:absolute;left:7518;top:16413;width:3827;height:2" coordorigin="7518,16413" coordsize="3827,2">
              <v:shape style="position:absolute;left:7518;top:16413;width:3827;height:2" coordorigin="7518,16413" coordsize="3827,0" path="m7518,16413l11345,16413e" filled="f" stroked="t" strokeweight=".939172pt" strokecolor="#6B6B6B">
                <v:path arrowok="t"/>
              </v:shape>
            </v:group>
            <v:group style="position:absolute;left:11312;top:15633;width:2;height:783" coordorigin="11312,15633" coordsize="2,783">
              <v:shape style="position:absolute;left:11312;top:15633;width:2;height:783" coordorigin="11312,15633" coordsize="0,783" path="m11312,16416l11312,15633e" filled="f" stroked="t" strokeweight=".234793pt" strokecolor="#777777">
                <v:path arrowok="t"/>
              </v:shape>
            </v:group>
            <w10:wrap type="none"/>
          </v:group>
        </w:pict>
      </w:r>
      <w:r>
        <w:rPr>
          <w:sz w:val="26"/>
          <w:szCs w:val="26"/>
        </w:rPr>
      </w:r>
    </w:p>
    <w:p>
      <w:pPr>
        <w:spacing w:before="0" w:after="0" w:line="76" w:lineRule="exact"/>
        <w:ind w:right="-8"/>
        <w:jc w:val="right"/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3F3F41"/>
          <w:w w:val="86"/>
          <w:position w:val="-1"/>
        </w:rPr>
        <w:t>(</w:t>
      </w:r>
      <w:r>
        <w:rPr>
          <w:rFonts w:ascii="Arial" w:hAnsi="Arial" w:cs="Arial" w:eastAsia="Arial"/>
          <w:sz w:val="8"/>
          <w:szCs w:val="8"/>
          <w:color w:val="3F3F41"/>
          <w:w w:val="85"/>
          <w:position w:val="-1"/>
        </w:rPr>
        <w:t>&lt;$</w:t>
      </w:r>
      <w:r>
        <w:rPr>
          <w:rFonts w:ascii="Arial" w:hAnsi="Arial" w:cs="Arial" w:eastAsia="Arial"/>
          <w:sz w:val="8"/>
          <w:szCs w:val="8"/>
          <w:color w:val="000000"/>
          <w:w w:val="100"/>
          <w:position w:val="0"/>
        </w:rPr>
      </w:r>
    </w:p>
    <w:p>
      <w:pPr>
        <w:spacing w:before="0" w:after="0" w:line="208" w:lineRule="exact"/>
        <w:ind w:right="-20"/>
        <w:jc w:val="righ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50"/>
          <w:position w:val="1"/>
        </w:rPr>
        <w:t>::ı::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58"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3F3F4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3F3F41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F3F41"/>
          <w:spacing w:val="-23"/>
          <w:w w:val="166"/>
        </w:rPr>
        <w:t>{</w:t>
      </w:r>
      <w:r>
        <w:rPr>
          <w:rFonts w:ascii="Times New Roman" w:hAnsi="Times New Roman" w:cs="Times New Roman" w:eastAsia="Times New Roman"/>
          <w:sz w:val="29"/>
          <w:szCs w:val="29"/>
          <w:color w:val="59595B"/>
          <w:spacing w:val="8"/>
          <w:w w:val="102"/>
        </w:rPr>
        <w:t>e</w:t>
      </w:r>
      <w:r>
        <w:rPr>
          <w:rFonts w:ascii="Times New Roman" w:hAnsi="Times New Roman" w:cs="Times New Roman" w:eastAsia="Times New Roman"/>
          <w:sz w:val="29"/>
          <w:szCs w:val="29"/>
          <w:color w:val="3F3F41"/>
          <w:spacing w:val="0"/>
          <w:w w:val="109"/>
        </w:rPr>
        <w:t>r</w:t>
      </w:r>
      <w:r>
        <w:rPr>
          <w:rFonts w:ascii="Times New Roman" w:hAnsi="Times New Roman" w:cs="Times New Roman" w:eastAsia="Times New Roman"/>
          <w:sz w:val="29"/>
          <w:szCs w:val="29"/>
          <w:color w:val="3F3F41"/>
          <w:spacing w:val="6"/>
          <w:w w:val="108"/>
        </w:rPr>
        <w:t>ı</w:t>
      </w:r>
      <w:r>
        <w:rPr>
          <w:rFonts w:ascii="Times New Roman" w:hAnsi="Times New Roman" w:cs="Times New Roman" w:eastAsia="Times New Roman"/>
          <w:sz w:val="29"/>
          <w:szCs w:val="29"/>
          <w:color w:val="59595B"/>
          <w:spacing w:val="0"/>
          <w:w w:val="109"/>
        </w:rPr>
        <w:t>m</w:t>
      </w:r>
      <w:r>
        <w:rPr>
          <w:rFonts w:ascii="Times New Roman" w:hAnsi="Times New Roman" w:cs="Times New Roman" w:eastAsia="Times New Roman"/>
          <w:sz w:val="29"/>
          <w:szCs w:val="29"/>
          <w:color w:val="59595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0"/>
          <w:w w:val="104"/>
        </w:rPr>
        <w:t>KOSE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10" w:after="0" w:line="240" w:lineRule="auto"/>
        <w:ind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2F2F2F"/>
          <w:spacing w:val="0"/>
          <w:w w:val="86"/>
        </w:rPr>
        <w:t>Itfaiy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86"/>
        </w:rPr>
        <w:t>e</w:t>
      </w:r>
      <w:r>
        <w:rPr>
          <w:rFonts w:ascii="Arial" w:hAnsi="Arial" w:cs="Arial" w:eastAsia="Arial"/>
          <w:sz w:val="20"/>
          <w:szCs w:val="20"/>
          <w:color w:val="2F2F2F"/>
          <w:spacing w:val="40"/>
          <w:w w:val="86"/>
        </w:rPr>
        <w:t> 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86"/>
        </w:rPr>
        <w:t>Kuze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86"/>
        </w:rPr>
        <w:t>y</w:t>
      </w:r>
      <w:r>
        <w:rPr>
          <w:rFonts w:ascii="Arial" w:hAnsi="Arial" w:cs="Arial" w:eastAsia="Arial"/>
          <w:sz w:val="20"/>
          <w:szCs w:val="20"/>
          <w:color w:val="2F2F2F"/>
          <w:spacing w:val="-11"/>
          <w:w w:val="86"/>
        </w:rPr>
        <w:t> 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86"/>
        </w:rPr>
        <w:t>Bölg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86"/>
        </w:rPr>
        <w:t>e</w:t>
      </w:r>
      <w:r>
        <w:rPr>
          <w:rFonts w:ascii="Arial" w:hAnsi="Arial" w:cs="Arial" w:eastAsia="Arial"/>
          <w:sz w:val="20"/>
          <w:szCs w:val="20"/>
          <w:color w:val="2F2F2F"/>
          <w:spacing w:val="28"/>
          <w:w w:val="86"/>
        </w:rPr>
        <w:t> 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002" w:lineRule="exact"/>
        <w:ind w:right="-191"/>
        <w:jc w:val="left"/>
        <w:rPr>
          <w:rFonts w:ascii="Arial" w:hAnsi="Arial" w:cs="Arial" w:eastAsia="Arial"/>
          <w:sz w:val="101"/>
          <w:szCs w:val="101"/>
        </w:rPr>
      </w:pPr>
      <w:rPr/>
      <w:r>
        <w:rPr/>
        <w:br w:type="column"/>
      </w:r>
      <w:r>
        <w:rPr>
          <w:rFonts w:ascii="Arial" w:hAnsi="Arial" w:cs="Arial" w:eastAsia="Arial"/>
          <w:sz w:val="101"/>
          <w:szCs w:val="101"/>
          <w:color w:val="2F2F2F"/>
          <w:w w:val="21"/>
          <w:position w:val="-2"/>
        </w:rPr>
        <w:t>A</w:t>
      </w:r>
      <w:r>
        <w:rPr>
          <w:rFonts w:ascii="Arial" w:hAnsi="Arial" w:cs="Arial" w:eastAsia="Arial"/>
          <w:sz w:val="101"/>
          <w:szCs w:val="101"/>
          <w:color w:val="2F2F2F"/>
          <w:spacing w:val="-17"/>
          <w:w w:val="22"/>
          <w:position w:val="-2"/>
        </w:rPr>
        <w:t>l</w:t>
      </w:r>
      <w:r>
        <w:rPr>
          <w:rFonts w:ascii="Arial" w:hAnsi="Arial" w:cs="Arial" w:eastAsia="Arial"/>
          <w:sz w:val="101"/>
          <w:szCs w:val="101"/>
          <w:color w:val="3D4272"/>
          <w:spacing w:val="0"/>
          <w:w w:val="72"/>
          <w:position w:val="-2"/>
        </w:rPr>
        <w:t>&amp;w</w:t>
      </w:r>
      <w:r>
        <w:rPr>
          <w:rFonts w:ascii="Arial" w:hAnsi="Arial" w:cs="Arial" w:eastAsia="Arial"/>
          <w:sz w:val="101"/>
          <w:szCs w:val="101"/>
          <w:color w:val="000000"/>
          <w:spacing w:val="0"/>
          <w:w w:val="100"/>
          <w:position w:val="0"/>
        </w:rPr>
      </w:r>
    </w:p>
    <w:p>
      <w:pPr>
        <w:spacing w:before="0" w:after="0" w:line="173" w:lineRule="exact"/>
        <w:ind w:left="24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İtf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9"/>
          <w:szCs w:val="9"/>
          <w:color w:val="747575"/>
          <w:spacing w:val="-18"/>
          <w:w w:val="132"/>
          <w:b/>
          <w:bCs/>
        </w:rPr>
        <w:t>Y</w:t>
      </w:r>
      <w:r>
        <w:rPr>
          <w:rFonts w:ascii="Times New Roman" w:hAnsi="Times New Roman" w:cs="Times New Roman" w:eastAsia="Times New Roman"/>
          <w:sz w:val="9"/>
          <w:szCs w:val="9"/>
          <w:color w:val="3F3F41"/>
          <w:spacing w:val="0"/>
          <w:w w:val="132"/>
          <w:b/>
          <w:bCs/>
        </w:rPr>
        <w:t>.,c..,</w:t>
      </w:r>
      <w:r>
        <w:rPr>
          <w:rFonts w:ascii="Times New Roman" w:hAnsi="Times New Roman" w:cs="Times New Roman" w:eastAsia="Times New Roman"/>
          <w:sz w:val="9"/>
          <w:szCs w:val="9"/>
          <w:color w:val="3F3F41"/>
          <w:spacing w:val="0"/>
          <w:w w:val="132"/>
          <w:b/>
          <w:bCs/>
        </w:rPr>
        <w:t>o</w:t>
      </w:r>
      <w:r>
        <w:rPr>
          <w:rFonts w:ascii="Times New Roman" w:hAnsi="Times New Roman" w:cs="Times New Roman" w:eastAsia="Times New Roman"/>
          <w:sz w:val="9"/>
          <w:szCs w:val="9"/>
          <w:color w:val="3F3F41"/>
          <w:spacing w:val="3"/>
          <w:w w:val="132"/>
          <w:b/>
          <w:bCs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747575"/>
          <w:spacing w:val="5"/>
          <w:w w:val="215"/>
          <w:i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8E908E"/>
          <w:spacing w:val="5"/>
          <w:w w:val="99"/>
          <w:i/>
        </w:rPr>
      </w:r>
      <w:r>
        <w:rPr>
          <w:rFonts w:ascii="Times New Roman" w:hAnsi="Times New Roman" w:cs="Times New Roman" w:eastAsia="Times New Roman"/>
          <w:sz w:val="10"/>
          <w:szCs w:val="10"/>
          <w:color w:val="8E908E"/>
          <w:spacing w:val="0"/>
          <w:w w:val="99"/>
          <w:emboss/>
          <w:i/>
        </w:rPr>
        <w:t>,</w:t>
      </w:r>
      <w:r>
        <w:rPr>
          <w:rFonts w:ascii="Times New Roman" w:hAnsi="Times New Roman" w:cs="Times New Roman" w:eastAsia="Times New Roman"/>
          <w:sz w:val="10"/>
          <w:szCs w:val="10"/>
          <w:color w:val="8E908E"/>
          <w:spacing w:val="0"/>
          <w:w w:val="99"/>
          <w:emboss/>
          <w:i/>
        </w:rPr>
      </w:r>
      <w:r>
        <w:rPr>
          <w:rFonts w:ascii="Times New Roman" w:hAnsi="Times New Roman" w:cs="Times New Roman" w:eastAsia="Times New Roman"/>
          <w:sz w:val="10"/>
          <w:szCs w:val="10"/>
          <w:color w:val="8E908E"/>
          <w:spacing w:val="0"/>
          <w:w w:val="99"/>
          <w:i/>
        </w:rPr>
      </w:r>
      <w:r>
        <w:rPr>
          <w:rFonts w:ascii="Times New Roman" w:hAnsi="Times New Roman" w:cs="Times New Roman" w:eastAsia="Times New Roman"/>
          <w:sz w:val="10"/>
          <w:szCs w:val="10"/>
          <w:color w:val="8E908E"/>
          <w:spacing w:val="0"/>
          <w:w w:val="98"/>
          <w:i/>
        </w:rPr>
        <w:t>ıoL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580" w:right="540"/>
          <w:cols w:num="4" w:equalWidth="0">
            <w:col w:w="393" w:space="1647"/>
            <w:col w:w="2036" w:space="453"/>
            <w:col w:w="1205" w:space="3346"/>
            <w:col w:w="1720"/>
          </w:cols>
        </w:sectPr>
      </w:pPr>
      <w:rPr/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497" w:lineRule="exact"/>
        <w:ind w:left="3069" w:right="-20"/>
        <w:jc w:val="left"/>
        <w:tabs>
          <w:tab w:pos="3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.739243pt;margin-top:.341875pt;width:29.195561pt;height:44.5pt;mso-position-horizontal-relative:page;mso-position-vertical-relative:paragraph;z-index:-15917" type="#_x0000_t202" filled="f" stroked="f">
            <v:textbox inset="0,0,0,0">
              <w:txbxContent>
                <w:p>
                  <w:pPr>
                    <w:spacing w:before="0" w:after="0" w:line="890" w:lineRule="exact"/>
                    <w:ind w:right="-173"/>
                    <w:jc w:val="left"/>
                    <w:rPr>
                      <w:rFonts w:ascii="Arial" w:hAnsi="Arial" w:cs="Arial" w:eastAsia="Arial"/>
                      <w:sz w:val="89"/>
                      <w:szCs w:val="89"/>
                    </w:rPr>
                  </w:pPr>
                  <w:rPr/>
                  <w:r>
                    <w:rPr>
                      <w:rFonts w:ascii="Arial" w:hAnsi="Arial" w:cs="Arial" w:eastAsia="Arial"/>
                      <w:sz w:val="89"/>
                      <w:szCs w:val="89"/>
                      <w:color w:val="313131"/>
                      <w:spacing w:val="0"/>
                      <w:w w:val="118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9"/>
                      <w:szCs w:val="8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46"/>
          <w:szCs w:val="46"/>
          <w:color w:val="747777"/>
          <w:spacing w:val="0"/>
          <w:w w:val="60"/>
          <w:position w:val="-4"/>
        </w:rPr>
        <w:t>.</w:t>
      </w:r>
      <w:r>
        <w:rPr>
          <w:rFonts w:ascii="Arial" w:hAnsi="Arial" w:cs="Arial" w:eastAsia="Arial"/>
          <w:sz w:val="46"/>
          <w:szCs w:val="46"/>
          <w:color w:val="747777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46"/>
          <w:szCs w:val="46"/>
          <w:color w:val="747777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12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3"/>
        </w:rPr>
        <w:t>BÜYÜKŞEHiR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12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2" w:lineRule="exact"/>
        <w:ind w:left="35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1"/>
        </w:rPr>
        <w:t>'İTFAİYE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1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1"/>
        </w:rPr>
        <w:t>DAiRESi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1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1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20" w:bottom="280" w:left="260" w:right="260"/>
        </w:sectPr>
      </w:pPr>
      <w:rPr/>
    </w:p>
    <w:p>
      <w:pPr>
        <w:spacing w:before="0" w:after="0" w:line="229" w:lineRule="exact"/>
        <w:ind w:left="799" w:right="-148"/>
        <w:jc w:val="left"/>
        <w:tabs>
          <w:tab w:pos="1700" w:val="left"/>
        </w:tabs>
        <w:rPr>
          <w:rFonts w:ascii="Times New Roman" w:hAnsi="Times New Roman" w:cs="Times New Roman" w:eastAsia="Times New Roman"/>
          <w:sz w:val="72"/>
          <w:szCs w:val="72"/>
        </w:rPr>
      </w:pPr>
      <w:rPr/>
      <w:r>
        <w:rPr>
          <w:rFonts w:ascii="Arial" w:hAnsi="Arial" w:cs="Arial" w:eastAsia="Arial"/>
          <w:sz w:val="16"/>
          <w:szCs w:val="16"/>
          <w:color w:val="313131"/>
          <w:spacing w:val="0"/>
          <w:w w:val="77"/>
          <w:position w:val="-1"/>
        </w:rPr>
        <w:t>IZMIR</w:t>
      </w:r>
      <w:r>
        <w:rPr>
          <w:rFonts w:ascii="Arial" w:hAnsi="Arial" w:cs="Arial" w:eastAsia="Arial"/>
          <w:sz w:val="16"/>
          <w:szCs w:val="16"/>
          <w:color w:val="313131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6"/>
          <w:szCs w:val="16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72"/>
          <w:szCs w:val="72"/>
          <w:color w:val="BCBCBC"/>
          <w:spacing w:val="0"/>
          <w:w w:val="51"/>
          <w:position w:val="-44"/>
        </w:rPr>
        <w:t>J</w:t>
      </w:r>
      <w:r>
        <w:rPr>
          <w:rFonts w:ascii="Times New Roman" w:hAnsi="Times New Roman" w:cs="Times New Roman" w:eastAsia="Times New Roman"/>
          <w:sz w:val="72"/>
          <w:szCs w:val="72"/>
          <w:color w:val="000000"/>
          <w:spacing w:val="0"/>
          <w:w w:val="100"/>
          <w:position w:val="0"/>
        </w:rPr>
      </w:r>
    </w:p>
    <w:p>
      <w:pPr>
        <w:spacing w:before="33" w:after="0" w:line="195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1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1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-2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13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-2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60" w:right="260"/>
          <w:cols w:num="2" w:equalWidth="0">
            <w:col w:w="1861" w:space="1260"/>
            <w:col w:w="8279"/>
          </w:cols>
        </w:sectPr>
      </w:pPr>
      <w:rPr/>
    </w:p>
    <w:p>
      <w:pPr>
        <w:spacing w:before="0" w:after="0" w:line="244" w:lineRule="exact"/>
        <w:ind w:left="602" w:right="-20"/>
        <w:jc w:val="left"/>
        <w:tabs>
          <w:tab w:pos="4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.734177pt;margin-top:7.606201pt;width:34.035522pt;height:8pt;mso-position-horizontal-relative:page;mso-position-vertical-relative:paragraph;z-index:-15916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313131"/>
                      <w:spacing w:val="0"/>
                      <w:w w:val="72"/>
                    </w:rPr>
                    <w:t>BELEDIYESI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313131"/>
          <w:spacing w:val="0"/>
          <w:w w:val="71"/>
          <w:position w:val="7"/>
        </w:rPr>
        <w:t>BÜYÜKŞEHIR</w:t>
      </w:r>
      <w:r>
        <w:rPr>
          <w:rFonts w:ascii="Arial" w:hAnsi="Arial" w:cs="Arial" w:eastAsia="Arial"/>
          <w:sz w:val="16"/>
          <w:szCs w:val="16"/>
          <w:color w:val="313131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6"/>
          <w:szCs w:val="16"/>
          <w:color w:val="313131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12"/>
          <w:position w:val="-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-3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12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-3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5" w:lineRule="exact"/>
        <w:ind w:left="380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BCBCBC"/>
          <w:spacing w:val="0"/>
          <w:w w:val="242"/>
          <w:position w:val="-1"/>
        </w:rPr>
        <w:t>--</w:t>
      </w:r>
      <w:r>
        <w:rPr>
          <w:rFonts w:ascii="Times New Roman" w:hAnsi="Times New Roman" w:cs="Times New Roman" w:eastAsia="Times New Roman"/>
          <w:sz w:val="31"/>
          <w:szCs w:val="31"/>
          <w:color w:val="BCBCBC"/>
          <w:spacing w:val="-9"/>
          <w:w w:val="242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BCBCBC"/>
          <w:spacing w:val="0"/>
          <w:w w:val="242"/>
          <w:position w:val="1"/>
        </w:rPr>
        <w:t>-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41" w:lineRule="exact"/>
        <w:ind w:left="107" w:right="-20"/>
        <w:jc w:val="left"/>
        <w:tabs>
          <w:tab w:pos="1480" w:val="left"/>
          <w:tab w:pos="2980" w:val="left"/>
          <w:tab w:pos="5340" w:val="left"/>
          <w:tab w:pos="7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6"/>
          <w:szCs w:val="26"/>
          <w:color w:val="424242"/>
          <w:w w:val="60"/>
          <w:position w:val="1"/>
        </w:rPr>
        <w:t>l</w:t>
      </w:r>
      <w:r>
        <w:rPr>
          <w:rFonts w:ascii="Arial" w:hAnsi="Arial" w:cs="Arial" w:eastAsia="Arial"/>
          <w:sz w:val="26"/>
          <w:szCs w:val="26"/>
          <w:color w:val="424242"/>
          <w:spacing w:val="6"/>
          <w:w w:val="60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9"/>
          <w:position w:val="1"/>
        </w:rPr>
        <w:t>la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23.05.2017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4"/>
          <w:position w:val="0"/>
        </w:rPr>
        <w:t>IBiidiJim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09:28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rrel: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5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131" w:right="-20"/>
        <w:jc w:val="left"/>
        <w:tabs>
          <w:tab w:pos="1480" w:val="left"/>
          <w:tab w:pos="2980" w:val="left"/>
          <w:tab w:pos="4340" w:val="left"/>
          <w:tab w:pos="5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  <w:position w:val="0"/>
        </w:rPr>
        <w:t>:23.05.2017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6"/>
          <w:position w:val="0"/>
        </w:rPr>
        <w:t>:3394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0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302" w:lineRule="auto"/>
        <w:ind w:left="136" w:right="6456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9"/>
        </w:rPr>
        <w:t>:Zam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ba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No:21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6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Balçov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6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9"/>
        </w:rPr>
        <w:t>İZ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Doğı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Zamba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No:21/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BalçovaliZMIR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6" w:lineRule="exact"/>
        <w:ind w:left="136" w:right="-20"/>
        <w:jc w:val="left"/>
        <w:tabs>
          <w:tab w:pos="1460" w:val="left"/>
          <w:tab w:pos="4180" w:val="left"/>
          <w:tab w:pos="7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17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65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6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2"/>
          <w:w w:val="6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yangmı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08" w:lineRule="exact"/>
        <w:ind w:left="126" w:right="-20"/>
        <w:jc w:val="left"/>
        <w:tabs>
          <w:tab w:pos="346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9"/>
          <w:w w:val="44"/>
          <w:position w:val="5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18"/>
          <w:position w:val="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17"/>
          <w:position w:val="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1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  <w:position w:val="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4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0"/>
          <w:position w:val="7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0"/>
          <w:position w:val="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9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7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2"/>
        </w:rPr>
        <w:t>Kullamm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2"/>
        </w:rPr>
        <w:t>İş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-2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346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3"/>
        </w:rPr>
        <w:t>Beto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3"/>
        </w:rPr>
        <w:t>arml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3"/>
        </w:rPr>
        <w:t>Kagiıi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8"/>
          <w:position w:val="-3"/>
        </w:rPr>
        <w:t>Ah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98"/>
          <w:position w:val="-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457"/>
          <w:position w:val="-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76"/>
          <w:position w:val="-3"/>
        </w:rPr>
        <w:t>_Q_eli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77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677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09:32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97" w:lineRule="auto"/>
        <w:ind w:left="1991" w:right="2631" w:firstLine="-1855"/>
        <w:jc w:val="left"/>
        <w:tabs>
          <w:tab w:pos="198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Orio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Fuarcılık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!Kiracı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itf.Çvş.HasiınAKKAYA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2" w:lineRule="exact"/>
        <w:ind w:left="126" w:right="-20"/>
        <w:jc w:val="left"/>
        <w:tabs>
          <w:tab w:pos="1980" w:val="left"/>
          <w:tab w:pos="4560" w:val="left"/>
          <w:tab w:pos="7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2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0"/>
          <w:position w:val="1"/>
        </w:rPr>
        <w:t>lA.raç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8"/>
          <w:w w:val="8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3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19"/>
          <w:w w:val="13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6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4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4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7"/>
          <w:w w:val="13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09:29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1"/>
        </w:rPr>
        <w:t>09:32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left="140" w:right="-20"/>
        <w:jc w:val="left"/>
        <w:tabs>
          <w:tab w:pos="1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kibin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AJ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  <w:position w:val="-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-1"/>
        </w:rPr>
        <w:t>667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7" w:after="0" w:line="240" w:lineRule="auto"/>
        <w:ind w:left="4499" w:right="479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4507" w:right="465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66" w:lineRule="auto"/>
        <w:ind w:left="2005" w:right="4300" w:firstLine="2529"/>
        <w:jc w:val="left"/>
        <w:tabs>
          <w:tab w:pos="4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1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3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10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Dogalgaz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140" w:right="-20"/>
        <w:jc w:val="left"/>
        <w:tabs>
          <w:tab w:pos="1980" w:val="left"/>
          <w:tab w:pos="4500" w:val="left"/>
          <w:tab w:pos="7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6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0" w:lineRule="exact"/>
        <w:ind w:left="126" w:right="-20"/>
        <w:jc w:val="left"/>
        <w:tabs>
          <w:tab w:pos="580" w:val="left"/>
          <w:tab w:pos="2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424242"/>
          <w:spacing w:val="-3"/>
          <w:w w:val="80"/>
          <w:position w:val="1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color w:val="A5A5A7"/>
          <w:spacing w:val="0"/>
          <w:w w:val="80"/>
          <w:position w:val="1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A5A5A7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A5A5A7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100"/>
          <w:i/>
          <w:position w:val="1"/>
        </w:rPr>
        <w:t>şse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100"/>
          <w:i/>
          <w:position w:val="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100"/>
          <w:i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5"/>
          <w:position w:val="0"/>
        </w:rPr>
        <w:t>Dö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95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10"/>
          <w:w w:val="118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65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4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left="200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</w:rPr>
        <w:t>A.</w:t>
      </w:r>
      <w:r>
        <w:rPr>
          <w:rFonts w:ascii="Arial" w:hAnsi="Arial" w:cs="Arial" w:eastAsia="Arial"/>
          <w:sz w:val="18"/>
          <w:szCs w:val="18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00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22"/>
        </w:rPr>
        <w:t>AmiJi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2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2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10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55" w:lineRule="auto"/>
        <w:ind w:left="140" w:right="3170" w:firstLine="-14"/>
        <w:jc w:val="left"/>
        <w:tabs>
          <w:tab w:pos="2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w w:val="99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Tarafımızda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soruştmına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1"/>
        </w:rPr>
        <w:t>yapıld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8"/>
          <w:w w:val="10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1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4481" w:right="404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[Söııdilnnede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Kullamla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195" w:lineRule="exact"/>
        <w:ind w:left="126" w:right="-20"/>
        <w:jc w:val="left"/>
        <w:tabs>
          <w:tab w:pos="980" w:val="left"/>
          <w:tab w:pos="4500" w:val="left"/>
          <w:tab w:pos="6360" w:val="left"/>
          <w:tab w:pos="7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position w:val="-3"/>
        </w:rPr>
        <w:t>öndü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6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3"/>
        </w:rPr>
        <w:t>rm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52"/>
          <w:position w:val="-4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"/>
          <w:w w:val="152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3"/>
          <w:position w:val="-3"/>
        </w:rPr>
        <w:t>jKö_pil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3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3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9"/>
          <w:w w:val="83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3"/>
          <w:position w:val="-3"/>
        </w:rPr>
        <w:t>K_g.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3"/>
          <w:position w:val="-3"/>
        </w:rPr>
        <w:t>_lK.K.T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3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3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83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0" w:lineRule="exact"/>
        <w:ind w:left="6417" w:right="-20"/>
        <w:jc w:val="left"/>
        <w:tabs>
          <w:tab w:pos="79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313131"/>
          <w:spacing w:val="0"/>
          <w:w w:val="55"/>
        </w:rPr>
        <w:t>ı</w:t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424242"/>
          <w:spacing w:val="0"/>
          <w:w w:val="69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</w:rPr>
      </w:r>
    </w:p>
    <w:p>
      <w:pPr>
        <w:spacing w:before="0" w:after="0" w:line="179" w:lineRule="exact"/>
        <w:ind w:left="20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incelemede;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Orio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Fuarcılık'a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bilgisaya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sistemlerine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bağlantılı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yede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gü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  <w:position w:val="1"/>
        </w:rPr>
        <w:t>kayn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98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10"/>
          <w:w w:val="104"/>
          <w:position w:val="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4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5" w:lineRule="auto"/>
        <w:ind w:left="150" w:right="3221" w:firstLine="31"/>
        <w:jc w:val="left"/>
        <w:tabs>
          <w:tab w:pos="1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3"/>
        </w:rPr>
        <w:t>öndür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8"/>
          <w:w w:val="113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9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içindeki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aküle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kablola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erirne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sureti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ifahmini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Zarar-Ziyan: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5.000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99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katındaki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girişe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5"/>
        </w:rPr>
        <w:t>sag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53" w:lineRule="auto"/>
        <w:ind w:left="1991" w:right="67" w:firstLine="-1841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7"/>
        </w:rPr>
        <w:t>ipt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8"/>
          <w:w w:val="12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odasında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yede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kaynağında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soruşturmada;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9"/>
        </w:rPr>
        <w:t>güç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5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ıııı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içerisinde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kabloları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etrafındaki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maddeleri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kabl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8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8"/>
          <w:w w:val="8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BCBCBC"/>
          <w:spacing w:val="4"/>
          <w:w w:val="4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6"/>
        </w:rPr>
        <w:t>astik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6"/>
        </w:rPr>
        <w:t>tvb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"/>
          <w:w w:val="8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86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27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5"/>
          <w:w w:val="9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2"/>
        </w:rPr>
        <w:t>ut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10"/>
          <w:w w:val="9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9"/>
        </w:rPr>
        <w:t>turm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0"/>
          <w:w w:val="9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4"/>
          <w:w w:val="11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3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1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126" w:right="-20"/>
        <w:jc w:val="left"/>
        <w:tabs>
          <w:tab w:pos="2040" w:val="left"/>
          <w:tab w:pos="6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18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7"/>
          <w:w w:val="11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1"/>
        </w:rPr>
        <w:t>or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3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424242"/>
          <w:spacing w:val="0"/>
          <w:w w:val="129"/>
        </w:rPr>
        <w:t>l</w:t>
      </w:r>
      <w:r>
        <w:rPr>
          <w:rFonts w:ascii="Arial" w:hAnsi="Arial" w:cs="Arial" w:eastAsia="Arial"/>
          <w:sz w:val="18"/>
          <w:szCs w:val="18"/>
          <w:color w:val="424242"/>
          <w:spacing w:val="0"/>
          <w:w w:val="129"/>
        </w:rPr>
        <w:t>ı</w:t>
      </w:r>
      <w:r>
        <w:rPr>
          <w:rFonts w:ascii="Arial" w:hAnsi="Arial" w:cs="Arial" w:eastAsia="Arial"/>
          <w:sz w:val="18"/>
          <w:szCs w:val="18"/>
          <w:color w:val="424242"/>
          <w:spacing w:val="-20"/>
          <w:w w:val="12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6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9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5"/>
          <w:w w:val="155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99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rcnileı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Bedel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72"/>
        </w:rPr>
        <w:t>!A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3"/>
          <w:w w:val="7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Ger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9"/>
        </w:rPr>
        <w:t>Kay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6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20" w:lineRule="atLeast"/>
        <w:ind w:left="178" w:right="6391" w:firstLine="-33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6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çalışanlarına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edilmiştir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ıim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5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</w:rPr>
        <w:t>ldi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5"/>
          <w:w w:val="99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6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63" w:lineRule="exact"/>
        <w:ind w:left="126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595B5B"/>
          <w:spacing w:val="0"/>
          <w:w w:val="127"/>
          <w:position w:val="-3"/>
        </w:rPr>
        <w:t>1=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60" w:right="260"/>
        </w:sectPr>
      </w:pPr>
      <w:rPr/>
    </w:p>
    <w:p>
      <w:pPr>
        <w:spacing w:before="0" w:after="0" w:line="194" w:lineRule="exact"/>
        <w:ind w:left="150" w:right="-68"/>
        <w:jc w:val="left"/>
        <w:tabs>
          <w:tab w:pos="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"/>
          <w:w w:val="9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7"/>
          <w:w w:val="103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9"/>
          <w:w w:val="8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7"/>
        </w:rPr>
        <w:t>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5" w:lineRule="exact"/>
        <w:ind w:right="-20"/>
        <w:jc w:val="left"/>
        <w:tabs>
          <w:tab w:pos="5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rih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5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24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"/>
          <w:w w:val="1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09:55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60" w:right="260"/>
          <w:cols w:num="2" w:equalWidth="0">
            <w:col w:w="1315" w:space="675"/>
            <w:col w:w="9410"/>
          </w:cols>
        </w:sectPr>
      </w:pPr>
      <w:rPr/>
    </w:p>
    <w:p>
      <w:pPr>
        <w:spacing w:before="18" w:after="0" w:line="214" w:lineRule="exact"/>
        <w:ind w:left="234" w:right="-20"/>
        <w:jc w:val="left"/>
        <w:tabs>
          <w:tab w:pos="1020" w:val="left"/>
          <w:tab w:pos="8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10"/>
          <w:w w:val="100"/>
          <w:position w:val="-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lü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3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Kİ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1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Balçova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Gıub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l.Posta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3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60" w:right="260"/>
        </w:sectPr>
      </w:pPr>
      <w:rPr/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right="-73"/>
        <w:jc w:val="left"/>
        <w:tabs>
          <w:tab w:pos="3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right="278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40" w:lineRule="auto"/>
        <w:ind w:left="10" w:right="1689"/>
        <w:jc w:val="center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69"/>
        </w:rPr>
        <w:t>3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11"/>
          <w:w w:val="69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0"/>
          <w:w w:val="69"/>
          <w:b/>
          <w:bCs/>
        </w:rPr>
        <w:t>1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32"/>
          <w:w w:val="69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50"/>
        </w:rPr>
        <w:t>MaYıs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50"/>
        </w:rPr>
        <w:t> </w:t>
      </w:r>
      <w:r>
        <w:rPr>
          <w:rFonts w:ascii="Arial" w:hAnsi="Arial" w:cs="Arial" w:eastAsia="Arial"/>
          <w:sz w:val="25"/>
          <w:szCs w:val="25"/>
          <w:color w:val="313131"/>
          <w:spacing w:val="3"/>
          <w:w w:val="5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0"/>
          <w:w w:val="60"/>
          <w:b/>
          <w:bCs/>
        </w:rPr>
        <w:t>2017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40" w:after="0" w:line="240" w:lineRule="auto"/>
        <w:ind w:left="121" w:right="166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8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...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"/>
          <w:w w:val="100"/>
          <w:i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i/>
        </w:rPr>
        <w:t>....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0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3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195"/>
          <w:position w:val="-4"/>
        </w:rPr>
        <w:t>!tfaiye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60" w:right="260"/>
          <w:cols w:num="3" w:equalWidth="0">
            <w:col w:w="786" w:space="1370"/>
            <w:col w:w="4603" w:space="1703"/>
            <w:col w:w="2938"/>
          </w:cols>
        </w:sectPr>
      </w:pPr>
      <w:rPr/>
    </w:p>
    <w:p>
      <w:pPr>
        <w:spacing w:before="0" w:after="0" w:line="362" w:lineRule="exact"/>
        <w:ind w:left="2575" w:right="-20"/>
        <w:jc w:val="left"/>
        <w:tabs>
          <w:tab w:pos="8720" w:val="left"/>
          <w:tab w:pos="952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450.402527pt;margin-top:13.008276pt;width:44.263292pt;height:.1pt;mso-position-horizontal-relative:page;mso-position-vertical-relative:paragraph;z-index:-15924" coordorigin="9008,260" coordsize="885,2">
            <v:shape style="position:absolute;left:9008;top:260;width:885;height:2" coordorigin="9008,260" coordsize="885,0" path="m9008,260l9893,260e" filled="f" stroked="t" strokeweight="2.589873pt" strokecolor="#546774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8.385559pt;margin-top:5.316988pt;width:9.94pt;height:71pt;mso-position-horizontal-relative:page;mso-position-vertical-relative:paragraph;z-index:-15914" type="#_x0000_t202" filled="f" stroked="f">
            <v:textbox inset="0,0,0,0">
              <w:txbxContent>
                <w:p>
                  <w:pPr>
                    <w:spacing w:before="0" w:after="0" w:line="1420" w:lineRule="exact"/>
                    <w:ind w:right="-253"/>
                    <w:jc w:val="left"/>
                    <w:rPr>
                      <w:rFonts w:ascii="Times New Roman" w:hAnsi="Times New Roman" w:cs="Times New Roman" w:eastAsia="Times New Roman"/>
                      <w:sz w:val="142"/>
                      <w:szCs w:val="14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42"/>
                      <w:szCs w:val="142"/>
                      <w:color w:val="424242"/>
                      <w:spacing w:val="0"/>
                      <w:w w:val="56"/>
                      <w:position w:val="-1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142"/>
                      <w:szCs w:val="14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8"/>
          <w:szCs w:val="28"/>
          <w:color w:val="BCBCBC"/>
          <w:spacing w:val="0"/>
          <w:w w:val="150"/>
          <w:position w:val="6"/>
        </w:rPr>
        <w:t>.</w:t>
      </w:r>
      <w:r>
        <w:rPr>
          <w:rFonts w:ascii="Arial" w:hAnsi="Arial" w:cs="Arial" w:eastAsia="Arial"/>
          <w:sz w:val="28"/>
          <w:szCs w:val="28"/>
          <w:color w:val="BCBCBC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28"/>
          <w:szCs w:val="28"/>
          <w:color w:val="BCBCBC"/>
          <w:spacing w:val="0"/>
          <w:w w:val="100"/>
          <w:position w:val="6"/>
        </w:rPr>
      </w:r>
      <w:r>
        <w:rPr>
          <w:rFonts w:ascii="Arial" w:hAnsi="Arial" w:cs="Arial" w:eastAsia="Arial"/>
          <w:sz w:val="21"/>
          <w:szCs w:val="21"/>
          <w:color w:val="878E8C"/>
          <w:spacing w:val="0"/>
          <w:w w:val="85"/>
          <w:position w:val="-3"/>
        </w:rPr>
        <w:t>""</w:t>
      </w:r>
      <w:r>
        <w:rPr>
          <w:rFonts w:ascii="Arial" w:hAnsi="Arial" w:cs="Arial" w:eastAsia="Arial"/>
          <w:sz w:val="21"/>
          <w:szCs w:val="21"/>
          <w:color w:val="878E8C"/>
          <w:spacing w:val="10"/>
          <w:w w:val="85"/>
          <w:position w:val="-3"/>
        </w:rPr>
        <w:t>"</w:t>
      </w:r>
      <w:r>
        <w:rPr>
          <w:rFonts w:ascii="Arial" w:hAnsi="Arial" w:cs="Arial" w:eastAsia="Arial"/>
          <w:sz w:val="21"/>
          <w:szCs w:val="21"/>
          <w:color w:val="595B5B"/>
          <w:spacing w:val="0"/>
          <w:w w:val="223"/>
          <w:position w:val="-3"/>
        </w:rPr>
        <w:t>.</w:t>
      </w:r>
      <w:r>
        <w:rPr>
          <w:rFonts w:ascii="Arial" w:hAnsi="Arial" w:cs="Arial" w:eastAsia="Arial"/>
          <w:sz w:val="21"/>
          <w:szCs w:val="21"/>
          <w:color w:val="595B5B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1"/>
          <w:szCs w:val="21"/>
          <w:color w:val="595B5B"/>
          <w:spacing w:val="0"/>
          <w:w w:val="100"/>
          <w:position w:val="-3"/>
        </w:rPr>
      </w:r>
      <w:r>
        <w:rPr>
          <w:rFonts w:ascii="Arial" w:hAnsi="Arial" w:cs="Arial" w:eastAsia="Arial"/>
          <w:sz w:val="18"/>
          <w:szCs w:val="18"/>
          <w:color w:val="BCBCBC"/>
          <w:spacing w:val="0"/>
          <w:w w:val="130"/>
          <w:position w:val="-3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129" w:lineRule="atLeast"/>
        <w:ind w:right="1352"/>
        <w:jc w:val="right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424242"/>
          <w:spacing w:val="0"/>
          <w:w w:val="221"/>
        </w:rPr>
        <w:t>,.</w:t>
      </w:r>
      <w:r>
        <w:rPr>
          <w:rFonts w:ascii="Arial" w:hAnsi="Arial" w:cs="Arial" w:eastAsia="Arial"/>
          <w:sz w:val="11"/>
          <w:szCs w:val="11"/>
          <w:color w:val="424242"/>
          <w:spacing w:val="66"/>
          <w:w w:val="221"/>
        </w:rPr>
        <w:t> </w:t>
      </w:r>
      <w:r>
        <w:rPr>
          <w:rFonts w:ascii="Arial" w:hAnsi="Arial" w:cs="Arial" w:eastAsia="Arial"/>
          <w:sz w:val="11"/>
          <w:szCs w:val="11"/>
          <w:color w:val="878E8C"/>
          <w:spacing w:val="-10"/>
          <w:w w:val="171"/>
        </w:rPr>
        <w:t>·</w:t>
      </w:r>
      <w:r>
        <w:rPr>
          <w:rFonts w:ascii="Arial" w:hAnsi="Arial" w:cs="Arial" w:eastAsia="Arial"/>
          <w:sz w:val="11"/>
          <w:szCs w:val="11"/>
          <w:color w:val="595B5B"/>
          <w:spacing w:val="-16"/>
          <w:w w:val="600"/>
        </w:rPr>
        <w:t>-</w:t>
      </w:r>
      <w:r>
        <w:rPr>
          <w:rFonts w:ascii="Arial" w:hAnsi="Arial" w:cs="Arial" w:eastAsia="Arial"/>
          <w:sz w:val="11"/>
          <w:szCs w:val="11"/>
          <w:color w:val="424242"/>
          <w:spacing w:val="0"/>
          <w:w w:val="152"/>
        </w:rPr>
        <w:t>.....</w:t>
      </w:r>
      <w:r>
        <w:rPr>
          <w:rFonts w:ascii="Arial" w:hAnsi="Arial" w:cs="Arial" w:eastAsia="Arial"/>
          <w:sz w:val="11"/>
          <w:szCs w:val="11"/>
          <w:color w:val="424242"/>
          <w:spacing w:val="-17"/>
          <w:w w:val="100"/>
        </w:rPr>
        <w:t> </w:t>
      </w:r>
      <w:r>
        <w:rPr>
          <w:rFonts w:ascii="Arial" w:hAnsi="Arial" w:cs="Arial" w:eastAsia="Arial"/>
          <w:sz w:val="11"/>
          <w:szCs w:val="11"/>
          <w:color w:val="424242"/>
          <w:spacing w:val="0"/>
          <w:w w:val="152"/>
        </w:rPr>
        <w:t>.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280" w:bottom="280" w:left="260" w:right="260"/>
        </w:sectPr>
      </w:pPr>
      <w:rPr/>
    </w:p>
    <w:p>
      <w:pPr>
        <w:spacing w:before="0" w:after="0" w:line="1027" w:lineRule="atLeast"/>
        <w:ind w:left="2057" w:right="-223"/>
        <w:jc w:val="left"/>
        <w:tabs>
          <w:tab w:pos="370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111.364555pt;margin-top:49.170094pt;width:.1pt;height:4.516203pt;mso-position-horizontal-relative:page;mso-position-vertical-relative:paragraph;z-index:-15923" coordorigin="2227,983" coordsize="2,90">
            <v:shape style="position:absolute;left:2227;top:983;width:2;height:90" coordorigin="2227,983" coordsize="0,90" path="m2227,1074l2227,983e" filled="f" stroked="t" strokeweight=".235443pt" strokecolor="#000000">
              <v:path arrowok="t"/>
            </v:shape>
          </v:group>
          <w10:wrap type="none"/>
        </w:pict>
      </w:r>
      <w:r>
        <w:rPr/>
        <w:pict>
          <v:group style="position:absolute;margin-left:112.6595pt;margin-top:57.847084pt;width:.353164pt;height:19.488731pt;mso-position-horizontal-relative:page;mso-position-vertical-relative:paragraph;z-index:-15922" coordorigin="2253,1157" coordsize="7,390">
            <v:group style="position:absolute;left:2258;top:1159;width:2;height:257" coordorigin="2258,1159" coordsize="2,257">
              <v:shape style="position:absolute;left:2258;top:1159;width:2;height:257" coordorigin="2258,1159" coordsize="0,257" path="m2258,1416l2258,1159e" filled="f" stroked="t" strokeweight=".235443pt" strokecolor="#4B4B4B">
                <v:path arrowok="t"/>
              </v:shape>
            </v:group>
            <v:group style="position:absolute;left:2256;top:1359;width:2;height:185" coordorigin="2256,1359" coordsize="2,185">
              <v:shape style="position:absolute;left:2256;top:1359;width:2;height:185" coordorigin="2256,1359" coordsize="0,185" path="m2256,1544l2256,1359e" filled="f" stroked="t" strokeweight=".235443pt" strokecolor="#646464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78.674652pt;margin-top:69.526001pt;width:.1pt;height:12.278321pt;mso-position-horizontal-relative:page;mso-position-vertical-relative:paragraph;z-index:-15919" coordorigin="9573,1391" coordsize="2,246">
            <v:shape style="position:absolute;left:9573;top:1391;width:2;height:246" coordorigin="9573,1391" coordsize="0,246" path="m9573,1636l9573,1391e" filled="f" stroked="t" strokeweight="2.71765pt" strokecolor="#D1DBDB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1"/>
          <w:szCs w:val="21"/>
          <w:color w:val="BCBCBC"/>
          <w:spacing w:val="-45"/>
          <w:w w:val="81"/>
        </w:rPr>
        <w:t>.</w:t>
      </w:r>
      <w:r>
        <w:rPr>
          <w:rFonts w:ascii="Times New Roman" w:hAnsi="Times New Roman" w:cs="Times New Roman" w:eastAsia="Times New Roman"/>
          <w:sz w:val="122"/>
          <w:szCs w:val="122"/>
          <w:color w:val="DFDFDF"/>
          <w:spacing w:val="-42"/>
          <w:w w:val="15"/>
          <w:position w:val="-36"/>
        </w:rPr>
        <w:t>·</w:t>
      </w:r>
      <w:r>
        <w:rPr>
          <w:rFonts w:ascii="Arial" w:hAnsi="Arial" w:cs="Arial" w:eastAsia="Arial"/>
          <w:sz w:val="21"/>
          <w:szCs w:val="21"/>
          <w:color w:val="BCBCBC"/>
          <w:spacing w:val="0"/>
          <w:w w:val="82"/>
          <w:position w:val="0"/>
        </w:rPr>
        <w:t>·•</w:t>
      </w:r>
      <w:r>
        <w:rPr>
          <w:rFonts w:ascii="Arial" w:hAnsi="Arial" w:cs="Arial" w:eastAsia="Arial"/>
          <w:sz w:val="21"/>
          <w:szCs w:val="21"/>
          <w:color w:val="BCBCBC"/>
          <w:spacing w:val="0"/>
          <w:w w:val="100"/>
          <w:position w:val="0"/>
        </w:rPr>
        <w:t>  </w:t>
      </w:r>
      <w:r>
        <w:rPr>
          <w:rFonts w:ascii="Arial" w:hAnsi="Arial" w:cs="Arial" w:eastAsia="Arial"/>
          <w:sz w:val="21"/>
          <w:szCs w:val="21"/>
          <w:color w:val="BCBCBC"/>
          <w:spacing w:val="-11"/>
          <w:w w:val="100"/>
          <w:position w:val="0"/>
        </w:rPr>
        <w:t> </w:t>
      </w:r>
      <w:r>
        <w:rPr>
          <w:rFonts w:ascii="Arial" w:hAnsi="Arial" w:cs="Arial" w:eastAsia="Arial"/>
          <w:sz w:val="21"/>
          <w:szCs w:val="21"/>
          <w:color w:val="BCBCBC"/>
          <w:spacing w:val="0"/>
          <w:w w:val="199"/>
          <w:position w:val="0"/>
        </w:rPr>
        <w:t>'</w:t>
      </w:r>
      <w:r>
        <w:rPr>
          <w:rFonts w:ascii="Arial" w:hAnsi="Arial" w:cs="Arial" w:eastAsia="Arial"/>
          <w:sz w:val="21"/>
          <w:szCs w:val="21"/>
          <w:color w:val="BCBCBC"/>
          <w:spacing w:val="-81"/>
          <w:w w:val="199"/>
          <w:position w:val="0"/>
        </w:rPr>
        <w:t> </w:t>
      </w:r>
      <w:r>
        <w:rPr>
          <w:rFonts w:ascii="Arial" w:hAnsi="Arial" w:cs="Arial" w:eastAsia="Arial"/>
          <w:sz w:val="21"/>
          <w:szCs w:val="21"/>
          <w:color w:val="BCBCBC"/>
          <w:spacing w:val="7"/>
          <w:w w:val="200"/>
          <w:position w:val="0"/>
        </w:rPr>
        <w:t>:</w:t>
      </w:r>
      <w:r>
        <w:rPr>
          <w:rFonts w:ascii="Arial" w:hAnsi="Arial" w:cs="Arial" w:eastAsia="Arial"/>
          <w:sz w:val="21"/>
          <w:szCs w:val="21"/>
          <w:color w:val="747777"/>
          <w:spacing w:val="0"/>
          <w:w w:val="131"/>
          <w:position w:val="0"/>
        </w:rPr>
        <w:t>İT</w:t>
      </w:r>
      <w:r>
        <w:rPr>
          <w:rFonts w:ascii="Arial" w:hAnsi="Arial" w:cs="Arial" w:eastAsia="Arial"/>
          <w:sz w:val="21"/>
          <w:szCs w:val="21"/>
          <w:color w:val="747777"/>
          <w:spacing w:val="-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22"/>
          <w:szCs w:val="122"/>
          <w:color w:val="747777"/>
          <w:spacing w:val="-216"/>
          <w:w w:val="25"/>
          <w:position w:val="-36"/>
        </w:rPr>
        <w:t>o</w:t>
      </w:r>
      <w:r>
        <w:rPr>
          <w:rFonts w:ascii="Arial" w:hAnsi="Arial" w:cs="Arial" w:eastAsia="Arial"/>
          <w:sz w:val="19"/>
          <w:szCs w:val="19"/>
          <w:color w:val="595B5B"/>
          <w:spacing w:val="-52"/>
          <w:w w:val="88"/>
          <w:position w:val="0"/>
        </w:rPr>
        <w:t>A</w:t>
      </w:r>
      <w:r>
        <w:rPr>
          <w:rFonts w:ascii="Times New Roman" w:hAnsi="Times New Roman" w:cs="Times New Roman" w:eastAsia="Times New Roman"/>
          <w:sz w:val="122"/>
          <w:szCs w:val="122"/>
          <w:color w:val="747777"/>
          <w:spacing w:val="0"/>
          <w:w w:val="25"/>
          <w:position w:val="-36"/>
        </w:rPr>
        <w:t>s</w:t>
      </w:r>
      <w:r>
        <w:rPr>
          <w:rFonts w:ascii="Times New Roman" w:hAnsi="Times New Roman" w:cs="Times New Roman" w:eastAsia="Times New Roman"/>
          <w:sz w:val="122"/>
          <w:szCs w:val="122"/>
          <w:color w:val="747777"/>
          <w:spacing w:val="-43"/>
          <w:w w:val="100"/>
          <w:position w:val="-36"/>
        </w:rPr>
        <w:t> </w:t>
      </w:r>
      <w:r>
        <w:rPr>
          <w:rFonts w:ascii="Arial" w:hAnsi="Arial" w:cs="Arial" w:eastAsia="Arial"/>
          <w:sz w:val="19"/>
          <w:szCs w:val="19"/>
          <w:color w:val="A5A5A7"/>
          <w:spacing w:val="0"/>
          <w:w w:val="100"/>
          <w:position w:val="0"/>
        </w:rPr>
        <w:t>•</w:t>
        <w:tab/>
      </w:r>
      <w:r>
        <w:rPr>
          <w:rFonts w:ascii="Arial" w:hAnsi="Arial" w:cs="Arial" w:eastAsia="Arial"/>
          <w:sz w:val="19"/>
          <w:szCs w:val="19"/>
          <w:color w:val="A5A5A7"/>
          <w:spacing w:val="0"/>
          <w:w w:val="100"/>
          <w:position w:val="0"/>
        </w:rPr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83"/>
          <w:position w:val="0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51" w:lineRule="atLeast"/>
        <w:ind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313131"/>
          <w:spacing w:val="-22"/>
          <w:w w:val="109"/>
        </w:rPr>
        <w:t>H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98"/>
        </w:rPr>
        <w:t>YA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894" w:lineRule="atLeast"/>
        <w:ind w:left="212" w:right="-20"/>
        <w:jc w:val="left"/>
        <w:rPr>
          <w:rFonts w:ascii="Arial" w:hAnsi="Arial" w:cs="Arial" w:eastAsia="Arial"/>
          <w:sz w:val="31"/>
          <w:szCs w:val="31"/>
        </w:rPr>
      </w:pPr>
      <w:rPr/>
      <w:r>
        <w:rPr/>
        <w:br w:type="column"/>
      </w:r>
      <w:r>
        <w:rPr>
          <w:rFonts w:ascii="Arial" w:hAnsi="Arial" w:cs="Arial" w:eastAsia="Arial"/>
          <w:sz w:val="31"/>
          <w:szCs w:val="31"/>
          <w:color w:val="747777"/>
          <w:w w:val="79"/>
        </w:rPr>
        <w:t>,</w:t>
      </w:r>
      <w:r>
        <w:rPr>
          <w:rFonts w:ascii="Arial" w:hAnsi="Arial" w:cs="Arial" w:eastAsia="Arial"/>
          <w:sz w:val="31"/>
          <w:szCs w:val="31"/>
          <w:color w:val="747777"/>
          <w:spacing w:val="-5"/>
          <w:w w:val="80"/>
        </w:rPr>
        <w:t>M</w:t>
      </w:r>
      <w:r>
        <w:rPr>
          <w:rFonts w:ascii="Arial" w:hAnsi="Arial" w:cs="Arial" w:eastAsia="Arial"/>
          <w:sz w:val="31"/>
          <w:szCs w:val="31"/>
          <w:color w:val="595B5B"/>
          <w:spacing w:val="0"/>
          <w:w w:val="600"/>
        </w:rPr>
        <w:t>-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</w:rPr>
      </w:r>
    </w:p>
    <w:p>
      <w:pPr>
        <w:spacing w:before="22" w:after="0" w:line="155" w:lineRule="atLeast"/>
        <w:ind w:right="-20"/>
        <w:jc w:val="left"/>
        <w:tabs>
          <w:tab w:pos="188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42"/>
          <w:szCs w:val="42"/>
          <w:color w:val="BCBCBC"/>
          <w:spacing w:val="-82"/>
          <w:w w:val="43"/>
        </w:rPr>
        <w:t>_</w:t>
      </w:r>
      <w:r>
        <w:rPr>
          <w:rFonts w:ascii="Times New Roman" w:hAnsi="Times New Roman" w:cs="Times New Roman" w:eastAsia="Times New Roman"/>
          <w:sz w:val="42"/>
          <w:szCs w:val="42"/>
          <w:color w:val="747777"/>
          <w:spacing w:val="-75"/>
          <w:w w:val="73"/>
          <w:i/>
        </w:rPr>
        <w:t>(</w:t>
      </w:r>
      <w:r>
        <w:rPr>
          <w:rFonts w:ascii="Times New Roman" w:hAnsi="Times New Roman" w:cs="Times New Roman" w:eastAsia="Times New Roman"/>
          <w:sz w:val="42"/>
          <w:szCs w:val="42"/>
          <w:color w:val="BCBCBC"/>
          <w:spacing w:val="0"/>
          <w:w w:val="43"/>
        </w:rPr>
        <w:t>'</w:t>
      </w:r>
      <w:r>
        <w:rPr>
          <w:rFonts w:ascii="Times New Roman" w:hAnsi="Times New Roman" w:cs="Times New Roman" w:eastAsia="Times New Roman"/>
          <w:sz w:val="42"/>
          <w:szCs w:val="42"/>
          <w:color w:val="BCBCBC"/>
          <w:spacing w:val="-79"/>
          <w:w w:val="100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747777"/>
          <w:spacing w:val="0"/>
          <w:w w:val="73"/>
          <w:i/>
        </w:rPr>
        <w:t>!</w:t>
      </w:r>
      <w:r>
        <w:rPr>
          <w:rFonts w:ascii="Times New Roman" w:hAnsi="Times New Roman" w:cs="Times New Roman" w:eastAsia="Times New Roman"/>
          <w:sz w:val="42"/>
          <w:szCs w:val="42"/>
          <w:color w:val="595B5B"/>
          <w:spacing w:val="-66"/>
          <w:w w:val="53"/>
          <w:i/>
        </w:rPr>
        <w:t>1</w:t>
      </w:r>
      <w:r>
        <w:rPr>
          <w:rFonts w:ascii="Times New Roman" w:hAnsi="Times New Roman" w:cs="Times New Roman" w:eastAsia="Times New Roman"/>
          <w:sz w:val="42"/>
          <w:szCs w:val="42"/>
          <w:color w:val="424242"/>
          <w:spacing w:val="-1"/>
          <w:w w:val="57"/>
          <w:i/>
        </w:rPr>
        <w:t>1</w:t>
      </w:r>
      <w:r>
        <w:rPr>
          <w:rFonts w:ascii="Times New Roman" w:hAnsi="Times New Roman" w:cs="Times New Roman" w:eastAsia="Times New Roman"/>
          <w:sz w:val="42"/>
          <w:szCs w:val="42"/>
          <w:color w:val="595B5B"/>
          <w:spacing w:val="-131"/>
          <w:w w:val="128"/>
          <w:i/>
        </w:rPr>
        <w:t>:</w:t>
      </w:r>
      <w:r>
        <w:rPr>
          <w:rFonts w:ascii="Times New Roman" w:hAnsi="Times New Roman" w:cs="Times New Roman" w:eastAsia="Times New Roman"/>
          <w:sz w:val="42"/>
          <w:szCs w:val="42"/>
          <w:color w:val="595B5B"/>
          <w:spacing w:val="0"/>
          <w:w w:val="39"/>
          <w:i/>
        </w:rPr>
        <w:t>v</w:t>
      </w:r>
      <w:r>
        <w:rPr>
          <w:rFonts w:ascii="Times New Roman" w:hAnsi="Times New Roman" w:cs="Times New Roman" w:eastAsia="Times New Roman"/>
          <w:sz w:val="42"/>
          <w:szCs w:val="42"/>
          <w:color w:val="595B5B"/>
          <w:spacing w:val="-24"/>
          <w:w w:val="100"/>
          <w:i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595B5B"/>
          <w:spacing w:val="0"/>
          <w:w w:val="37"/>
          <w:i/>
        </w:rPr>
        <w:t>ü</w:t>
      </w:r>
      <w:r>
        <w:rPr>
          <w:rFonts w:ascii="Times New Roman" w:hAnsi="Times New Roman" w:cs="Times New Roman" w:eastAsia="Times New Roman"/>
          <w:sz w:val="42"/>
          <w:szCs w:val="42"/>
          <w:color w:val="595B5B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42"/>
          <w:szCs w:val="42"/>
          <w:color w:val="595B5B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9"/>
          <w:szCs w:val="19"/>
          <w:color w:val="A5A5A7"/>
          <w:spacing w:val="8"/>
          <w:w w:val="19"/>
          <w:i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75"/>
          <w:i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23"/>
          <w:w w:val="100"/>
          <w:i/>
        </w:rPr>
        <w:t> 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71"/>
        </w:rPr>
        <w:t>v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60" w:right="260"/>
          <w:cols w:num="3" w:equalWidth="0">
            <w:col w:w="3812" w:space="1278"/>
            <w:col w:w="398" w:space="2960"/>
            <w:col w:w="2952"/>
          </w:cols>
        </w:sectPr>
      </w:pPr>
      <w:rPr/>
    </w:p>
    <w:p>
      <w:pPr>
        <w:spacing w:before="0" w:after="0" w:line="246" w:lineRule="atLeast"/>
        <w:ind w:left="2415" w:right="-90"/>
        <w:jc w:val="left"/>
        <w:tabs>
          <w:tab w:pos="2860" w:val="left"/>
          <w:tab w:pos="3120" w:val="left"/>
        </w:tabs>
        <w:rPr>
          <w:rFonts w:ascii="Times New Roman" w:hAnsi="Times New Roman" w:cs="Times New Roman" w:eastAsia="Times New Roman"/>
          <w:sz w:val="33"/>
          <w:szCs w:val="33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100"/>
        </w:rPr>
        <w:t>l-.;.</w:t>
        <w:tab/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747777"/>
          <w:spacing w:val="0"/>
          <w:w w:val="67"/>
        </w:rPr>
        <w:t>..</w:t>
      </w:r>
      <w:r>
        <w:rPr>
          <w:rFonts w:ascii="Times New Roman" w:hAnsi="Times New Roman" w:cs="Times New Roman" w:eastAsia="Times New Roman"/>
          <w:sz w:val="16"/>
          <w:szCs w:val="16"/>
          <w:color w:val="74777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747777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595B5B"/>
          <w:spacing w:val="0"/>
          <w:w w:val="67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595B5B"/>
          <w:spacing w:val="0"/>
          <w:w w:val="6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95B5B"/>
          <w:spacing w:val="16"/>
          <w:w w:val="67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595B5B"/>
          <w:spacing w:val="-24"/>
          <w:w w:val="81"/>
          <w:position w:val="-4"/>
        </w:rPr>
        <w:t>G</w:t>
      </w:r>
      <w:r>
        <w:rPr>
          <w:rFonts w:ascii="Times New Roman" w:hAnsi="Times New Roman" w:cs="Times New Roman" w:eastAsia="Times New Roman"/>
          <w:sz w:val="33"/>
          <w:szCs w:val="33"/>
          <w:color w:val="595B5B"/>
          <w:spacing w:val="-111"/>
          <w:w w:val="80"/>
          <w:position w:val="-4"/>
        </w:rPr>
        <w:t>R</w:t>
      </w:r>
      <w:r>
        <w:rPr>
          <w:rFonts w:ascii="Arial" w:hAnsi="Arial" w:cs="Arial" w:eastAsia="Arial"/>
          <w:sz w:val="20"/>
          <w:szCs w:val="20"/>
          <w:color w:val="595B5B"/>
          <w:spacing w:val="-54"/>
          <w:w w:val="103"/>
          <w:b/>
          <w:bCs/>
          <w:position w:val="0"/>
        </w:rPr>
        <w:t>U</w:t>
      </w:r>
      <w:r>
        <w:rPr>
          <w:rFonts w:ascii="Times New Roman" w:hAnsi="Times New Roman" w:cs="Times New Roman" w:eastAsia="Times New Roman"/>
          <w:sz w:val="33"/>
          <w:szCs w:val="33"/>
          <w:color w:val="595B5B"/>
          <w:spacing w:val="-49"/>
          <w:w w:val="81"/>
          <w:position w:val="-4"/>
        </w:rPr>
        <w:t>I</w:t>
      </w:r>
      <w:r>
        <w:rPr>
          <w:rFonts w:ascii="Arial" w:hAnsi="Arial" w:cs="Arial" w:eastAsia="Arial"/>
          <w:sz w:val="20"/>
          <w:szCs w:val="20"/>
          <w:color w:val="747777"/>
          <w:spacing w:val="-87"/>
          <w:w w:val="89"/>
          <w:b/>
          <w:bCs/>
          <w:position w:val="0"/>
        </w:rPr>
        <w:t>P</w:t>
      </w:r>
      <w:r>
        <w:rPr>
          <w:rFonts w:ascii="Times New Roman" w:hAnsi="Times New Roman" w:cs="Times New Roman" w:eastAsia="Times New Roman"/>
          <w:sz w:val="33"/>
          <w:szCs w:val="33"/>
          <w:color w:val="595B5B"/>
          <w:spacing w:val="0"/>
          <w:w w:val="81"/>
          <w:position w:val="-4"/>
        </w:rPr>
        <w:t>'</w:t>
      </w:r>
      <w:r>
        <w:rPr>
          <w:rFonts w:ascii="Times New Roman" w:hAnsi="Times New Roman" w:cs="Times New Roman" w:eastAsia="Times New Roman"/>
          <w:sz w:val="33"/>
          <w:szCs w:val="33"/>
          <w:color w:val="595B5B"/>
          <w:spacing w:val="-44"/>
          <w:w w:val="100"/>
          <w:position w:val="-4"/>
        </w:rPr>
        <w:t> </w:t>
      </w:r>
      <w:r>
        <w:rPr>
          <w:rFonts w:ascii="Arial" w:hAnsi="Arial" w:cs="Arial" w:eastAsia="Arial"/>
          <w:sz w:val="20"/>
          <w:szCs w:val="20"/>
          <w:color w:val="595B5B"/>
          <w:spacing w:val="1"/>
          <w:w w:val="100"/>
          <w:b/>
          <w:bCs/>
          <w:position w:val="0"/>
        </w:rPr>
        <w:t>l</w:t>
      </w:r>
      <w:r>
        <w:rPr>
          <w:rFonts w:ascii="Arial" w:hAnsi="Arial" w:cs="Arial" w:eastAsia="Arial"/>
          <w:sz w:val="20"/>
          <w:szCs w:val="20"/>
          <w:color w:val="595B5B"/>
          <w:spacing w:val="0"/>
          <w:w w:val="100"/>
          <w:b/>
          <w:bCs/>
          <w:position w:val="0"/>
        </w:rPr>
        <w:t>AR</w:t>
      </w:r>
      <w:r>
        <w:rPr>
          <w:rFonts w:ascii="Arial" w:hAnsi="Arial" w:cs="Arial" w:eastAsia="Arial"/>
          <w:sz w:val="20"/>
          <w:szCs w:val="20"/>
          <w:color w:val="595B5B"/>
          <w:spacing w:val="44"/>
          <w:w w:val="100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96"/>
          <w:position w:val="0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17"/>
          <w:w w:val="96"/>
          <w:position w:val="0"/>
        </w:rPr>
        <w:t>M</w:t>
      </w:r>
      <w:r>
        <w:rPr>
          <w:rFonts w:ascii="Times New Roman" w:hAnsi="Times New Roman" w:cs="Times New Roman" w:eastAsia="Times New Roman"/>
          <w:sz w:val="33"/>
          <w:szCs w:val="33"/>
          <w:color w:val="747777"/>
          <w:spacing w:val="-94"/>
          <w:w w:val="111"/>
          <w:position w:val="-4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95"/>
          <w:position w:val="0"/>
        </w:rPr>
        <w:t>IR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53"/>
          <w:w w:val="96"/>
          <w:position w:val="0"/>
        </w:rPr>
        <w:t>J</w:t>
      </w:r>
      <w:r>
        <w:rPr>
          <w:rFonts w:ascii="Times New Roman" w:hAnsi="Times New Roman" w:cs="Times New Roman" w:eastAsia="Times New Roman"/>
          <w:sz w:val="33"/>
          <w:szCs w:val="33"/>
          <w:color w:val="747777"/>
          <w:spacing w:val="0"/>
          <w:w w:val="55"/>
          <w:position w:val="-4"/>
        </w:rPr>
        <w:t>·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902" w:lineRule="atLeast"/>
        <w:ind w:right="-20"/>
        <w:jc w:val="left"/>
        <w:tabs>
          <w:tab w:pos="3020" w:val="left"/>
          <w:tab w:pos="338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7"/>
        </w:rPr>
        <w:t>İtf.Çvş.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3"/>
          <w:szCs w:val="23"/>
          <w:color w:val="7585B5"/>
          <w:spacing w:val="-19"/>
          <w:w w:val="143"/>
          <w:position w:val="0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878E8C"/>
          <w:spacing w:val="0"/>
          <w:w w:val="143"/>
          <w:position w:val="0"/>
        </w:rPr>
        <w:t>,</w:t>
      </w:r>
      <w:r>
        <w:rPr>
          <w:rFonts w:ascii="Times New Roman" w:hAnsi="Times New Roman" w:cs="Times New Roman" w:eastAsia="Times New Roman"/>
          <w:sz w:val="23"/>
          <w:szCs w:val="23"/>
          <w:color w:val="878E8C"/>
          <w:spacing w:val="-81"/>
          <w:w w:val="143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878E8C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878E8C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3"/>
          <w:szCs w:val="23"/>
          <w:color w:val="595B5B"/>
          <w:spacing w:val="0"/>
          <w:w w:val="224"/>
          <w:position w:val="0"/>
        </w:rPr>
        <w:t>;rıa</w:t>
      </w:r>
      <w:r>
        <w:rPr>
          <w:rFonts w:ascii="Times New Roman" w:hAnsi="Times New Roman" w:cs="Times New Roman" w:eastAsia="Times New Roman"/>
          <w:sz w:val="23"/>
          <w:szCs w:val="23"/>
          <w:color w:val="424242"/>
          <w:spacing w:val="0"/>
          <w:w w:val="73"/>
          <w:position w:val="0"/>
        </w:rPr>
        <w:t>ı</w:t>
      </w:r>
      <w:r>
        <w:rPr>
          <w:rFonts w:ascii="Times New Roman" w:hAnsi="Times New Roman" w:cs="Times New Roman" w:eastAsia="Times New Roman"/>
          <w:sz w:val="23"/>
          <w:szCs w:val="23"/>
          <w:color w:val="424242"/>
          <w:spacing w:val="0"/>
          <w:w w:val="74"/>
          <w:position w:val="0"/>
        </w:rPr>
        <w:t>n</w:t>
      </w:r>
      <w:r>
        <w:rPr>
          <w:rFonts w:ascii="Times New Roman" w:hAnsi="Times New Roman" w:cs="Times New Roman" w:eastAsia="Times New Roman"/>
          <w:sz w:val="23"/>
          <w:szCs w:val="23"/>
          <w:color w:val="424242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24242"/>
          <w:spacing w:val="1"/>
          <w:w w:val="41"/>
          <w:position w:val="0"/>
        </w:rPr>
        <w:t>V</w:t>
      </w:r>
      <w:r>
        <w:rPr>
          <w:rFonts w:ascii="Times New Roman" w:hAnsi="Times New Roman" w:cs="Times New Roman" w:eastAsia="Times New Roman"/>
          <w:sz w:val="23"/>
          <w:szCs w:val="23"/>
          <w:color w:val="747777"/>
          <w:spacing w:val="-9"/>
          <w:w w:val="93"/>
          <w:position w:val="0"/>
        </w:rPr>
        <w:t>f</w:t>
      </w:r>
      <w:r>
        <w:rPr>
          <w:rFonts w:ascii="Times New Roman" w:hAnsi="Times New Roman" w:cs="Times New Roman" w:eastAsia="Times New Roman"/>
          <w:sz w:val="23"/>
          <w:szCs w:val="23"/>
          <w:color w:val="BCBCBC"/>
          <w:spacing w:val="0"/>
          <w:w w:val="112"/>
          <w:position w:val="0"/>
        </w:rPr>
        <w:t>,</w:t>
      </w:r>
      <w:r>
        <w:rPr>
          <w:rFonts w:ascii="Times New Roman" w:hAnsi="Times New Roman" w:cs="Times New Roman" w:eastAsia="Times New Roman"/>
          <w:sz w:val="23"/>
          <w:szCs w:val="23"/>
          <w:color w:val="BCBCBC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BCBCBC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95B5B"/>
          <w:spacing w:val="0"/>
          <w:w w:val="71"/>
          <w:position w:val="0"/>
        </w:rPr>
        <w:t>eli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3174" w:right="-20"/>
        <w:jc w:val="left"/>
        <w:tabs>
          <w:tab w:pos="3520" w:val="left"/>
          <w:tab w:pos="3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595B5B"/>
          <w:spacing w:val="0"/>
          <w:w w:val="130"/>
          <w:position w:val="3"/>
        </w:rPr>
        <w:t>.</w:t>
      </w:r>
      <w:r>
        <w:rPr>
          <w:rFonts w:ascii="Arial" w:hAnsi="Arial" w:cs="Arial" w:eastAsia="Arial"/>
          <w:sz w:val="18"/>
          <w:szCs w:val="18"/>
          <w:color w:val="595B5B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8"/>
          <w:szCs w:val="18"/>
          <w:color w:val="595B5B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36"/>
          <w:szCs w:val="36"/>
          <w:color w:val="878E8C"/>
          <w:spacing w:val="0"/>
          <w:w w:val="26"/>
          <w:position w:val="3"/>
        </w:rPr>
        <w:t>-</w:t>
      </w:r>
      <w:r>
        <w:rPr>
          <w:rFonts w:ascii="Times New Roman" w:hAnsi="Times New Roman" w:cs="Times New Roman" w:eastAsia="Times New Roman"/>
          <w:sz w:val="36"/>
          <w:szCs w:val="36"/>
          <w:color w:val="878E8C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36"/>
          <w:szCs w:val="36"/>
          <w:color w:val="878E8C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747777"/>
          <w:spacing w:val="0"/>
          <w:w w:val="66"/>
          <w:b/>
          <w:bCs/>
          <w:position w:val="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747777"/>
          <w:spacing w:val="-35"/>
          <w:w w:val="66"/>
          <w:b/>
          <w:bCs/>
          <w:position w:val="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878E8C"/>
          <w:spacing w:val="0"/>
          <w:w w:val="51"/>
          <w:b/>
          <w:bCs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878E8C"/>
          <w:spacing w:val="-37"/>
          <w:w w:val="51"/>
          <w:b/>
          <w:bCs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47777"/>
          <w:spacing w:val="-25"/>
          <w:w w:val="66"/>
          <w:b/>
          <w:bCs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878E8C"/>
          <w:spacing w:val="0"/>
          <w:w w:val="51"/>
          <w:b/>
          <w:bCs/>
          <w:position w:val="0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878E8C"/>
          <w:spacing w:val="-1"/>
          <w:w w:val="51"/>
          <w:b/>
          <w:bCs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95B5B"/>
          <w:spacing w:val="-40"/>
          <w:w w:val="91"/>
          <w:b/>
          <w:bCs/>
          <w:position w:val="0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878E8C"/>
          <w:spacing w:val="0"/>
          <w:w w:val="37"/>
          <w:b/>
          <w:bCs/>
          <w:position w:val="0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878E8C"/>
          <w:spacing w:val="-32"/>
          <w:w w:val="100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b/>
          <w:bCs/>
          <w:position w:val="0"/>
        </w:rPr>
        <w:t>_,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31"/>
          <w:w w:val="100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1"/>
          <w:position w:val="0"/>
        </w:rPr>
        <w:t>.......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9" w:after="0" w:line="29" w:lineRule="exact"/>
        <w:ind w:left="3061" w:right="2657"/>
        <w:jc w:val="center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424242"/>
          <w:spacing w:val="0"/>
          <w:w w:val="436"/>
          <w:position w:val="-8"/>
        </w:rPr>
        <w:t>ı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280" w:bottom="280" w:left="260" w:right="260"/>
          <w:cols w:num="2" w:equalWidth="0">
            <w:col w:w="4934" w:space="523"/>
            <w:col w:w="5943"/>
          </w:cols>
        </w:sectPr>
      </w:pPr>
      <w:rPr/>
    </w:p>
    <w:p>
      <w:pPr>
        <w:spacing w:before="0" w:after="0" w:line="51" w:lineRule="atLeast"/>
        <w:ind w:left="2608" w:right="-20"/>
        <w:jc w:val="left"/>
        <w:tabs>
          <w:tab w:pos="862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20"/>
          <w:szCs w:val="20"/>
          <w:color w:val="A5A5A7"/>
          <w:spacing w:val="0"/>
          <w:w w:val="141"/>
        </w:rPr>
        <w:t>·</w:t>
      </w:r>
      <w:r>
        <w:rPr>
          <w:rFonts w:ascii="Arial" w:hAnsi="Arial" w:cs="Arial" w:eastAsia="Arial"/>
          <w:sz w:val="20"/>
          <w:szCs w:val="20"/>
          <w:color w:val="A5A5A7"/>
          <w:spacing w:val="-41"/>
          <w:w w:val="141"/>
        </w:rPr>
        <w:t> </w:t>
      </w:r>
      <w:r>
        <w:rPr>
          <w:rFonts w:ascii="Arial" w:hAnsi="Arial" w:cs="Arial" w:eastAsia="Arial"/>
          <w:sz w:val="20"/>
          <w:szCs w:val="20"/>
          <w:color w:val="424242"/>
          <w:spacing w:val="0"/>
          <w:w w:val="95"/>
        </w:rPr>
        <w:t>·</w:t>
      </w:r>
      <w:r>
        <w:rPr>
          <w:rFonts w:ascii="Arial" w:hAnsi="Arial" w:cs="Arial" w:eastAsia="Arial"/>
          <w:sz w:val="20"/>
          <w:szCs w:val="20"/>
          <w:color w:val="424242"/>
          <w:spacing w:val="-31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595B5B"/>
          <w:spacing w:val="0"/>
          <w:w w:val="61"/>
        </w:rPr>
        <w:t>-</w:t>
      </w:r>
      <w:r>
        <w:rPr>
          <w:rFonts w:ascii="Arial" w:hAnsi="Arial" w:cs="Arial" w:eastAsia="Arial"/>
          <w:sz w:val="20"/>
          <w:szCs w:val="20"/>
          <w:color w:val="595B5B"/>
          <w:spacing w:val="0"/>
          <w:w w:val="61"/>
        </w:rPr>
        <w:t> </w:t>
      </w:r>
      <w:r>
        <w:rPr>
          <w:rFonts w:ascii="Arial" w:hAnsi="Arial" w:cs="Arial" w:eastAsia="Arial"/>
          <w:sz w:val="20"/>
          <w:szCs w:val="20"/>
          <w:color w:val="595B5B"/>
          <w:spacing w:val="25"/>
          <w:w w:val="61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</w:rPr>
        <w:t>Ayha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</w:rPr>
        <w:t>n</w:t>
      </w:r>
      <w:r>
        <w:rPr>
          <w:rFonts w:ascii="Arial" w:hAnsi="Arial" w:cs="Arial" w:eastAsia="Arial"/>
          <w:sz w:val="20"/>
          <w:szCs w:val="20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83"/>
          <w:b/>
          <w:bCs/>
        </w:rPr>
        <w:t>BA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84"/>
          <w:b/>
          <w:bCs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3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78"/>
          <w:b/>
          <w:bCs/>
        </w:rPr>
        <w:t>AM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b/>
          <w:bCs/>
        </w:rPr>
      </w:r>
      <w:r>
        <w:rPr>
          <w:rFonts w:ascii="Arial" w:hAnsi="Arial" w:cs="Arial" w:eastAsia="Arial"/>
          <w:sz w:val="14"/>
          <w:szCs w:val="14"/>
          <w:color w:val="424242"/>
          <w:spacing w:val="0"/>
          <w:w w:val="301"/>
          <w:position w:val="-8"/>
        </w:rPr>
        <w:t>·</w:t>
      </w:r>
      <w:r>
        <w:rPr>
          <w:rFonts w:ascii="Arial" w:hAnsi="Arial" w:cs="Arial" w:eastAsia="Arial"/>
          <w:sz w:val="14"/>
          <w:szCs w:val="14"/>
          <w:color w:val="424242"/>
          <w:spacing w:val="0"/>
          <w:w w:val="301"/>
          <w:position w:val="-8"/>
        </w:rPr>
        <w:t>\.</w:t>
      </w:r>
      <w:r>
        <w:rPr>
          <w:rFonts w:ascii="Arial" w:hAnsi="Arial" w:cs="Arial" w:eastAsia="Arial"/>
          <w:sz w:val="14"/>
          <w:szCs w:val="14"/>
          <w:color w:val="A5A5A7"/>
          <w:spacing w:val="0"/>
          <w:w w:val="301"/>
          <w:position w:val="-8"/>
        </w:rPr>
        <w:t>·</w:t>
      </w:r>
      <w:r>
        <w:rPr>
          <w:rFonts w:ascii="Arial" w:hAnsi="Arial" w:cs="Arial" w:eastAsia="Arial"/>
          <w:sz w:val="14"/>
          <w:szCs w:val="14"/>
          <w:color w:val="A5A5A7"/>
          <w:spacing w:val="-15"/>
          <w:w w:val="301"/>
          <w:position w:val="-8"/>
        </w:rPr>
        <w:t> </w:t>
      </w:r>
      <w:r>
        <w:rPr>
          <w:rFonts w:ascii="Arial" w:hAnsi="Arial" w:cs="Arial" w:eastAsia="Arial"/>
          <w:sz w:val="14"/>
          <w:szCs w:val="14"/>
          <w:color w:val="424242"/>
          <w:spacing w:val="0"/>
          <w:w w:val="130"/>
          <w:b/>
          <w:bCs/>
          <w:position w:val="-8"/>
        </w:rPr>
        <w:t>(1!;1</w:t>
      </w:r>
      <w:r>
        <w:rPr>
          <w:rFonts w:ascii="Arial" w:hAnsi="Arial" w:cs="Arial" w:eastAsia="Arial"/>
          <w:sz w:val="14"/>
          <w:szCs w:val="14"/>
          <w:color w:val="424242"/>
          <w:spacing w:val="0"/>
          <w:w w:val="129"/>
          <w:b/>
          <w:bCs/>
          <w:position w:val="-8"/>
        </w:rPr>
        <w:t>\</w:t>
      </w:r>
      <w:r>
        <w:rPr>
          <w:rFonts w:ascii="Arial" w:hAnsi="Arial" w:cs="Arial" w:eastAsia="Arial"/>
          <w:sz w:val="14"/>
          <w:szCs w:val="14"/>
          <w:color w:val="424242"/>
          <w:spacing w:val="0"/>
          <w:w w:val="130"/>
          <w:b/>
          <w:bCs/>
          <w:position w:val="-8"/>
        </w:rPr>
        <w:t>}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60" w:right="260"/>
        </w:sectPr>
      </w:pPr>
      <w:rPr/>
    </w:p>
    <w:p>
      <w:pPr>
        <w:spacing w:before="0" w:after="0" w:line="77" w:lineRule="atLeast"/>
        <w:ind w:left="2594" w:right="-104"/>
        <w:jc w:val="left"/>
        <w:tabs>
          <w:tab w:pos="884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104.418991pt;margin-top:10.161201pt;width:108.421522pt;height:46.348257pt;mso-position-horizontal-relative:page;mso-position-vertical-relative:paragraph;z-index:-15921" coordorigin="2088,203" coordsize="2168,927">
            <v:group style="position:absolute;left:2788;top:417;width:1450;height:2" coordorigin="2788,417" coordsize="1450,2">
              <v:shape style="position:absolute;left:2788;top:417;width:1450;height:2" coordorigin="2788,417" coordsize="1450,0" path="m2788,417l4238,417e" filled="f" stroked="t" strokeweight="1.883544pt" strokecolor="#5B67B8">
                <v:path arrowok="t"/>
              </v:shape>
            </v:group>
            <v:group style="position:absolute;left:2260;top:441;width:537;height:2" coordorigin="2260,441" coordsize="537,2">
              <v:shape style="position:absolute;left:2260;top:441;width:537;height:2" coordorigin="2260,441" coordsize="537,0" path="m2260,441l2797,441e" filled="f" stroked="t" strokeweight=".941772pt" strokecolor="#5B64AF">
                <v:path arrowok="t"/>
              </v:shape>
            </v:group>
            <v:group style="position:absolute;left:2091;top:420;width:141;height:2" coordorigin="2091,420" coordsize="141,2">
              <v:shape style="position:absolute;left:2091;top:420;width:141;height:2" coordorigin="2091,420" coordsize="141,0" path="m2091,420l2232,420e" filled="f" stroked="t" strokeweight=".235443pt" strokecolor="#000000">
                <v:path arrowok="t"/>
              </v:shape>
            </v:group>
            <v:group style="position:absolute;left:2227;top:206;width:2;height:219" coordorigin="2227,206" coordsize="2,219">
              <v:shape style="position:absolute;left:2227;top:206;width:2;height:219" coordorigin="2227,206" coordsize="0,219" path="m2227,424l2227,206e" filled="f" stroked="t" strokeweight=".235443pt" strokecolor="#000000">
                <v:path arrowok="t"/>
              </v:shape>
            </v:group>
            <v:group style="position:absolute;left:2260;top:391;width:2;height:257" coordorigin="2260,391" coordsize="2,257">
              <v:shape style="position:absolute;left:2260;top:391;width:2;height:257" coordorigin="2260,391" coordsize="0,257" path="m2260,648l2260,391e" filled="f" stroked="t" strokeweight=".470886pt" strokecolor="#4B5464">
                <v:path arrowok="t"/>
              </v:shape>
            </v:group>
            <v:group style="position:absolute;left:2258;top:591;width:2;height:238" coordorigin="2258,591" coordsize="2,238">
              <v:shape style="position:absolute;left:2258;top:591;width:2;height:238" coordorigin="2258,591" coordsize="0,238" path="m2258,828l2258,591e" filled="f" stroked="t" strokeweight=".235443pt" strokecolor="#676B67">
                <v:path arrowok="t"/>
              </v:shape>
            </v:group>
            <v:group style="position:absolute;left:2227;top:800;width:2;height:328" coordorigin="2227,800" coordsize="2,328">
              <v:shape style="position:absolute;left:2227;top:800;width:2;height:328" coordorigin="2227,800" coordsize="0,328" path="m2227,1128l2227,800e" filled="f" stroked="t" strokeweight=".235443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17.828827pt;margin-top:20.010128pt;width:.1pt;height:22.914064pt;mso-position-horizontal-relative:page;mso-position-vertical-relative:paragraph;z-index:-15918" coordorigin="4357,400" coordsize="2,458">
            <v:shape style="position:absolute;left:4357;top:400;width:2;height:458" coordorigin="4357,400" coordsize="0,458" path="m4357,858l4357,400e" filled="f" stroked="t" strokeweight="1.51824pt" strokecolor="#D1DBD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36"/>
          <w:szCs w:val="36"/>
          <w:color w:val="A5A5A7"/>
          <w:spacing w:val="0"/>
          <w:w w:val="48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A5A5A7"/>
          <w:spacing w:val="0"/>
          <w:w w:val="48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A5A5A7"/>
          <w:spacing w:val="7"/>
          <w:w w:val="48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3D468C"/>
          <w:spacing w:val="0"/>
          <w:w w:val="91"/>
        </w:rPr>
        <w:t>Ai</w:t>
      </w:r>
      <w:r>
        <w:rPr>
          <w:rFonts w:ascii="Times New Roman" w:hAnsi="Times New Roman" w:cs="Times New Roman" w:eastAsia="Times New Roman"/>
          <w:sz w:val="36"/>
          <w:szCs w:val="36"/>
          <w:color w:val="3D468C"/>
          <w:spacing w:val="-27"/>
          <w:w w:val="92"/>
        </w:rPr>
        <w:t>-</w:t>
      </w:r>
      <w:r>
        <w:rPr>
          <w:rFonts w:ascii="Times New Roman" w:hAnsi="Times New Roman" w:cs="Times New Roman" w:eastAsia="Times New Roman"/>
          <w:sz w:val="36"/>
          <w:szCs w:val="36"/>
          <w:color w:val="AFA7CA"/>
          <w:spacing w:val="0"/>
          <w:w w:val="25"/>
        </w:rPr>
        <w:t>·</w:t>
      </w:r>
      <w:r>
        <w:rPr>
          <w:rFonts w:ascii="Times New Roman" w:hAnsi="Times New Roman" w:cs="Times New Roman" w:eastAsia="Times New Roman"/>
          <w:sz w:val="36"/>
          <w:szCs w:val="36"/>
          <w:color w:val="AFA7CA"/>
          <w:spacing w:val="-48"/>
          <w:w w:val="100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4B56AA"/>
          <w:spacing w:val="0"/>
          <w:w w:val="76"/>
        </w:rPr>
        <w:t>A</w:t>
      </w:r>
      <w:r>
        <w:rPr>
          <w:rFonts w:ascii="Times New Roman" w:hAnsi="Times New Roman" w:cs="Times New Roman" w:eastAsia="Times New Roman"/>
          <w:sz w:val="36"/>
          <w:szCs w:val="36"/>
          <w:color w:val="4B56AA"/>
          <w:spacing w:val="53"/>
          <w:w w:val="76"/>
        </w:rPr>
        <w:t> </w:t>
      </w:r>
      <w:r>
        <w:rPr>
          <w:rFonts w:ascii="Arial" w:hAnsi="Arial" w:cs="Arial" w:eastAsia="Arial"/>
          <w:sz w:val="23"/>
          <w:szCs w:val="23"/>
          <w:color w:val="4B56AA"/>
          <w:spacing w:val="0"/>
          <w:w w:val="76"/>
          <w:b/>
          <w:bCs/>
          <w:i/>
        </w:rPr>
        <w:t>_J..</w:t>
      </w:r>
      <w:r>
        <w:rPr>
          <w:rFonts w:ascii="Arial" w:hAnsi="Arial" w:cs="Arial" w:eastAsia="Arial"/>
          <w:sz w:val="23"/>
          <w:szCs w:val="23"/>
          <w:color w:val="4B56AA"/>
          <w:spacing w:val="-22"/>
          <w:w w:val="76"/>
          <w:b/>
          <w:bCs/>
          <w:i/>
        </w:rPr>
        <w:t> </w:t>
      </w:r>
      <w:r>
        <w:rPr>
          <w:rFonts w:ascii="Arial" w:hAnsi="Arial" w:cs="Arial" w:eastAsia="Arial"/>
          <w:sz w:val="23"/>
          <w:szCs w:val="23"/>
          <w:color w:val="4B56AA"/>
          <w:spacing w:val="0"/>
          <w:w w:val="100"/>
          <w:b/>
          <w:bCs/>
          <w:i/>
        </w:rPr>
        <w:tab/>
      </w:r>
      <w:r>
        <w:rPr>
          <w:rFonts w:ascii="Arial" w:hAnsi="Arial" w:cs="Arial" w:eastAsia="Arial"/>
          <w:sz w:val="23"/>
          <w:szCs w:val="23"/>
          <w:color w:val="4B56AA"/>
          <w:spacing w:val="0"/>
          <w:w w:val="100"/>
          <w:b/>
          <w:bCs/>
          <w:i/>
        </w:rPr>
      </w:r>
      <w:r>
        <w:rPr>
          <w:rFonts w:ascii="Times New Roman" w:hAnsi="Times New Roman" w:cs="Times New Roman" w:eastAsia="Times New Roman"/>
          <w:sz w:val="20"/>
          <w:szCs w:val="20"/>
          <w:color w:val="595B5B"/>
          <w:spacing w:val="0"/>
          <w:w w:val="53"/>
          <w:position w:val="1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95B5B"/>
          <w:spacing w:val="-5"/>
          <w:w w:val="53"/>
          <w:position w:val="19"/>
        </w:rPr>
        <w:t>.</w:t>
      </w:r>
      <w:r>
        <w:rPr>
          <w:rFonts w:ascii="Arial" w:hAnsi="Arial" w:cs="Arial" w:eastAsia="Arial"/>
          <w:sz w:val="18"/>
          <w:szCs w:val="18"/>
          <w:color w:val="424242"/>
          <w:spacing w:val="0"/>
          <w:w w:val="51"/>
          <w:position w:val="19"/>
        </w:rPr>
        <w:t>'"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77" w:lineRule="atLeast"/>
        <w:ind w:right="-106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9"/>
          <w:szCs w:val="29"/>
          <w:color w:val="BCBCBC"/>
          <w:w w:val="78"/>
          <w:position w:val="-16"/>
        </w:rPr>
        <w:t>··-</w:t>
      </w:r>
      <w:r>
        <w:rPr>
          <w:rFonts w:ascii="Arial" w:hAnsi="Arial" w:cs="Arial" w:eastAsia="Arial"/>
          <w:sz w:val="29"/>
          <w:szCs w:val="29"/>
          <w:color w:val="BCBCBC"/>
          <w:spacing w:val="-52"/>
          <w:w w:val="100"/>
          <w:position w:val="-16"/>
        </w:rPr>
        <w:t> </w:t>
      </w:r>
      <w:r>
        <w:rPr>
          <w:rFonts w:ascii="Arial" w:hAnsi="Arial" w:cs="Arial" w:eastAsia="Arial"/>
          <w:sz w:val="18"/>
          <w:szCs w:val="18"/>
          <w:color w:val="BCBCBC"/>
          <w:spacing w:val="0"/>
          <w:w w:val="100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BCBCBC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747777"/>
          <w:spacing w:val="-57"/>
          <w:w w:val="96"/>
          <w:position w:val="0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424242"/>
          <w:spacing w:val="0"/>
          <w:w w:val="54"/>
          <w:position w:val="0"/>
        </w:rPr>
        <w:t>,.</w:t>
      </w:r>
      <w:r>
        <w:rPr>
          <w:rFonts w:ascii="Times New Roman" w:hAnsi="Times New Roman" w:cs="Times New Roman" w:eastAsia="Times New Roman"/>
          <w:sz w:val="28"/>
          <w:szCs w:val="28"/>
          <w:color w:val="42424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24242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95B5B"/>
          <w:spacing w:val="0"/>
          <w:w w:val="63"/>
          <w:position w:val="0"/>
        </w:rPr>
        <w:t>...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39" w:after="0" w:line="116" w:lineRule="atLeast"/>
        <w:ind w:right="-20"/>
        <w:jc w:val="left"/>
        <w:rPr>
          <w:rFonts w:ascii="Arial" w:hAnsi="Arial" w:cs="Arial" w:eastAsia="Arial"/>
          <w:sz w:val="11"/>
          <w:szCs w:val="11"/>
        </w:rPr>
      </w:pPr>
      <w:rPr/>
      <w:r>
        <w:rPr/>
        <w:br w:type="column"/>
      </w:r>
      <w:r>
        <w:rPr>
          <w:rFonts w:ascii="Arial" w:hAnsi="Arial" w:cs="Arial" w:eastAsia="Arial"/>
          <w:sz w:val="11"/>
          <w:szCs w:val="11"/>
          <w:color w:val="313131"/>
          <w:spacing w:val="0"/>
          <w:w w:val="51"/>
        </w:rPr>
        <w:t>...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60" w:right="260"/>
          <w:cols w:num="3" w:equalWidth="0">
            <w:col w:w="8947" w:space="103"/>
            <w:col w:w="764" w:space="131"/>
            <w:col w:w="1455"/>
          </w:cols>
        </w:sectPr>
      </w:pPr>
      <w:rPr/>
    </w:p>
    <w:p>
      <w:pPr>
        <w:spacing w:before="0" w:after="0" w:line="328" w:lineRule="atLeast"/>
        <w:ind w:right="1416"/>
        <w:jc w:val="right"/>
        <w:tabs>
          <w:tab w:pos="80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98"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51"/>
          <w:w w:val="19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13"/>
          <w:b/>
          <w:bCs/>
          <w:i/>
        </w:rPr>
        <w:t>i'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00"/>
          <w:b/>
          <w:bCs/>
          <w:i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00"/>
          <w:b/>
          <w:bCs/>
          <w:i/>
        </w:rPr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57"/>
        </w:rPr>
        <w:t>_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5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9"/>
          <w:w w:val="5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11"/>
        </w:rPr>
        <w:t>......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0" w:after="0" w:line="68" w:lineRule="exact"/>
        <w:ind w:right="1414"/>
        <w:jc w:val="right"/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color w:val="424242"/>
          <w:spacing w:val="0"/>
          <w:w w:val="266"/>
        </w:rPr>
        <w:t>)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280" w:bottom="280" w:left="260" w:right="260"/>
        </w:sectPr>
      </w:pPr>
      <w:rPr/>
    </w:p>
    <w:p>
      <w:pPr>
        <w:spacing w:before="0" w:after="0" w:line="370" w:lineRule="exact"/>
        <w:ind w:left="159" w:right="-106"/>
        <w:jc w:val="left"/>
        <w:tabs>
          <w:tab w:pos="2080" w:val="left"/>
          <w:tab w:pos="2760" w:val="left"/>
          <w:tab w:pos="5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9.59494pt;margin-top:10.092286pt;width:23.511076pt;height:9.5pt;mso-position-horizontal-relative:page;mso-position-vertical-relative:paragraph;z-index:-15915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04"/>
                    </w:rPr>
                    <w:t>itf.Eri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9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9"/>
          <w:w w:val="100"/>
          <w:position w:val="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84"/>
          <w:position w:val="1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29"/>
          <w:w w:val="100"/>
          <w:position w:val="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9"/>
        </w:rPr>
        <w:t>lk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9"/>
        </w:rPr>
      </w:r>
      <w:r>
        <w:rPr>
          <w:rFonts w:ascii="Arial" w:hAnsi="Arial" w:cs="Arial" w:eastAsia="Arial"/>
          <w:sz w:val="44"/>
          <w:szCs w:val="44"/>
          <w:color w:val="595B5B"/>
          <w:spacing w:val="0"/>
          <w:w w:val="31"/>
          <w:b/>
          <w:bCs/>
          <w:position w:val="1"/>
        </w:rPr>
        <w:t>!</w:t>
      </w:r>
      <w:r>
        <w:rPr>
          <w:rFonts w:ascii="Arial" w:hAnsi="Arial" w:cs="Arial" w:eastAsia="Arial"/>
          <w:sz w:val="44"/>
          <w:szCs w:val="44"/>
          <w:color w:val="595B5B"/>
          <w:spacing w:val="6"/>
          <w:w w:val="31"/>
          <w:b/>
          <w:bCs/>
          <w:position w:val="1"/>
        </w:rPr>
        <w:t>J</w:t>
      </w:r>
      <w:r>
        <w:rPr>
          <w:rFonts w:ascii="Arial" w:hAnsi="Arial" w:cs="Arial" w:eastAsia="Arial"/>
          <w:sz w:val="44"/>
          <w:szCs w:val="44"/>
          <w:color w:val="424242"/>
          <w:spacing w:val="0"/>
          <w:w w:val="151"/>
          <w:b/>
          <w:bCs/>
          <w:position w:val="1"/>
        </w:rPr>
        <w:t>I</w:t>
      </w:r>
      <w:r>
        <w:rPr>
          <w:rFonts w:ascii="Arial" w:hAnsi="Arial" w:cs="Arial" w:eastAsia="Arial"/>
          <w:sz w:val="44"/>
          <w:szCs w:val="44"/>
          <w:color w:val="424242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44"/>
          <w:szCs w:val="44"/>
          <w:color w:val="424242"/>
          <w:spacing w:val="-33"/>
          <w:w w:val="151"/>
          <w:b/>
          <w:bCs/>
          <w:position w:val="1"/>
        </w:rPr>
        <w:t>ü</w:t>
      </w:r>
      <w:r>
        <w:rPr>
          <w:rFonts w:ascii="Arial" w:hAnsi="Arial" w:cs="Arial" w:eastAsia="Arial"/>
          <w:sz w:val="32"/>
          <w:szCs w:val="32"/>
          <w:color w:val="424242"/>
          <w:spacing w:val="0"/>
          <w:w w:val="62"/>
          <w:b/>
          <w:bCs/>
          <w:position w:val="1"/>
        </w:rPr>
        <w:t>Vııı1111ıtı</w:t>
      </w:r>
      <w:r>
        <w:rPr>
          <w:rFonts w:ascii="Arial" w:hAnsi="Arial" w:cs="Arial" w:eastAsia="Arial"/>
          <w:sz w:val="32"/>
          <w:szCs w:val="32"/>
          <w:color w:val="424242"/>
          <w:spacing w:val="-17"/>
          <w:w w:val="62"/>
          <w:b/>
          <w:bCs/>
          <w:position w:val="1"/>
        </w:rPr>
        <w:t>l</w:t>
      </w:r>
      <w:r>
        <w:rPr>
          <w:rFonts w:ascii="Arial" w:hAnsi="Arial" w:cs="Arial" w:eastAsia="Arial"/>
          <w:sz w:val="32"/>
          <w:szCs w:val="32"/>
          <w:color w:val="B3CAD4"/>
          <w:spacing w:val="0"/>
          <w:w w:val="31"/>
          <w:b/>
          <w:bCs/>
          <w:position w:val="1"/>
        </w:rPr>
        <w:t>.</w:t>
      </w:r>
      <w:r>
        <w:rPr>
          <w:rFonts w:ascii="Arial" w:hAnsi="Arial" w:cs="Arial" w:eastAsia="Arial"/>
          <w:sz w:val="32"/>
          <w:szCs w:val="32"/>
          <w:color w:val="B3CAD4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32"/>
          <w:szCs w:val="32"/>
          <w:color w:val="B3CAD4"/>
          <w:spacing w:val="0"/>
          <w:w w:val="100"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9"/>
          <w:w w:val="100"/>
          <w:position w:val="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65"/>
          <w:position w:val="1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65"/>
          <w:position w:val="16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65"/>
          <w:position w:val="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16"/>
        </w:rPr>
        <w:t>GÖDE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85" w:lineRule="atLeast"/>
        <w:ind w:right="-20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2"/>
          <w:szCs w:val="12"/>
          <w:color w:val="BCBCBC"/>
          <w:w w:val="45"/>
        </w:rPr>
        <w:t>..</w:t>
      </w:r>
      <w:r>
        <w:rPr>
          <w:rFonts w:ascii="Times New Roman" w:hAnsi="Times New Roman" w:cs="Times New Roman" w:eastAsia="Times New Roman"/>
          <w:sz w:val="12"/>
          <w:szCs w:val="12"/>
          <w:color w:val="BCBCBC"/>
          <w:spacing w:val="-12"/>
          <w:w w:val="45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747777"/>
          <w:spacing w:val="0"/>
          <w:w w:val="64"/>
        </w:rPr>
        <w:t>.....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60" w:right="260"/>
          <w:cols w:num="2" w:equalWidth="0">
            <w:col w:w="6283" w:space="2964"/>
            <w:col w:w="2153"/>
          </w:cols>
        </w:sectPr>
      </w:pPr>
      <w:rPr/>
    </w:p>
    <w:p>
      <w:pPr>
        <w:spacing w:before="0" w:after="0" w:line="308" w:lineRule="exact"/>
        <w:ind w:left="2132" w:right="-20"/>
        <w:jc w:val="left"/>
        <w:rPr>
          <w:rFonts w:ascii="Arial" w:hAnsi="Arial" w:cs="Arial" w:eastAsia="Arial"/>
          <w:sz w:val="31"/>
          <w:szCs w:val="31"/>
        </w:rPr>
      </w:pPr>
      <w:rPr/>
      <w:r>
        <w:rPr/>
        <w:pict>
          <v:group style="position:absolute;margin-left:17.775949pt;margin-top:26.98175pt;width:559.883556pt;height:776.067145pt;mso-position-horizontal-relative:page;mso-position-vertical-relative:page;z-index:-15925" coordorigin="356,540" coordsize="11198,15521">
            <v:group style="position:absolute;left:367;top:559;width:2618;height:2" coordorigin="367,559" coordsize="2618,2">
              <v:shape style="position:absolute;left:367;top:559;width:2618;height:2" coordorigin="367,559" coordsize="2618,0" path="m367,559l2985,559e" filled="f" stroked="t" strokeweight=".706329pt" strokecolor="#707070">
                <v:path arrowok="t"/>
              </v:shape>
            </v:group>
            <v:group style="position:absolute;left:2103;top:551;width:2;height:694" coordorigin="2103,551" coordsize="2,694">
              <v:shape style="position:absolute;left:2103;top:551;width:2;height:694" coordorigin="2103,551" coordsize="0,694" path="m2103,1246l2103,551e" filled="f" stroked="t" strokeweight=".470886pt" strokecolor="#AFAFAF">
                <v:path arrowok="t"/>
              </v:shape>
            </v:group>
            <v:group style="position:absolute;left:2237;top:551;width:2;height:1488" coordorigin="2237,551" coordsize="2,1488">
              <v:shape style="position:absolute;left:2237;top:551;width:2;height:1488" coordorigin="2237,551" coordsize="0,1488" path="m2237,2039l2237,551e" filled="f" stroked="t" strokeweight=".706329pt" strokecolor="#575757">
                <v:path arrowok="t"/>
              </v:shape>
            </v:group>
            <v:group style="position:absolute;left:2562;top:563;width:8952;height:2" coordorigin="2562,563" coordsize="8952,2">
              <v:shape style="position:absolute;left:2562;top:563;width:8952;height:2" coordorigin="2562,563" coordsize="8952,0" path="m2562,563l11513,563e" filled="f" stroked="t" strokeweight=".706329pt" strokecolor="#545454">
                <v:path arrowok="t"/>
              </v:shape>
            </v:group>
            <v:group style="position:absolute;left:8952;top:561;width:2;height:1322" coordorigin="8952,561" coordsize="2,1322">
              <v:shape style="position:absolute;left:8952;top:561;width:2;height:1322" coordorigin="8952,561" coordsize="0,1322" path="m8952,1883l8952,561e" filled="f" stroked="t" strokeweight=".706329pt" strokecolor="#646464">
                <v:path arrowok="t"/>
              </v:shape>
            </v:group>
            <v:group style="position:absolute;left:11513;top:556;width:2;height:3195" coordorigin="11513,556" coordsize="2,3195">
              <v:shape style="position:absolute;left:11513;top:556;width:2;height:3195" coordorigin="11513,556" coordsize="0,3195" path="m11513,3751l11513,556e" filled="f" stroked="t" strokeweight=".706329pt" strokecolor="#575757">
                <v:path arrowok="t"/>
              </v:shape>
            </v:group>
            <v:group style="position:absolute;left:11508;top:556;width:2;height:832" coordorigin="11508,556" coordsize="2,832">
              <v:shape style="position:absolute;left:11508;top:556;width:2;height:832" coordorigin="11508,556" coordsize="0,832" path="m11508,1388l11508,556e" filled="f" stroked="t" strokeweight=".706329pt" strokecolor="#545454">
                <v:path arrowok="t"/>
              </v:shape>
            </v:group>
            <v:group style="position:absolute;left:370;top:547;width:2;height:1512" coordorigin="370,547" coordsize="2,1512">
              <v:shape style="position:absolute;left:370;top:547;width:2;height:1512" coordorigin="370,547" coordsize="0,1512" path="m370,2058l370,547e" filled="f" stroked="t" strokeweight=".706329pt" strokecolor="#707070">
                <v:path arrowok="t"/>
              </v:shape>
            </v:group>
            <v:group style="position:absolute;left:374;top:1526;width:2;height:2144" coordorigin="374,1526" coordsize="2,2144">
              <v:shape style="position:absolute;left:374;top:1526;width:2;height:2144" coordorigin="374,1526" coordsize="0,2144" path="m374,3670l374,1526e" filled="f" stroked="t" strokeweight=".706329pt" strokecolor="#5B5B5B">
                <v:path arrowok="t"/>
              </v:shape>
            </v:group>
            <v:group style="position:absolute;left:8954;top:1545;width:2;height:499" coordorigin="8954,1545" coordsize="2,499">
              <v:shape style="position:absolute;left:8954;top:1545;width:2;height:499" coordorigin="8954,1545" coordsize="0,499" path="m8954,2044l8954,1545e" filled="f" stroked="t" strokeweight=".706329pt" strokecolor="#606060">
                <v:path arrowok="t"/>
              </v:shape>
            </v:group>
            <v:group style="position:absolute;left:367;top:2032;width:11155;height:2" coordorigin="367,2032" coordsize="11155,2">
              <v:shape style="position:absolute;left:367;top:2032;width:11155;height:2" coordorigin="367,2032" coordsize="11155,0" path="m367,2032l11523,2032e" filled="f" stroked="t" strokeweight=".706329pt" strokecolor="#575757">
                <v:path arrowok="t"/>
              </v:shape>
            </v:group>
            <v:group style="position:absolute;left:363;top:2265;width:11155;height:2" coordorigin="363,2265" coordsize="11155,2">
              <v:shape style="position:absolute;left:363;top:2265;width:11155;height:2" coordorigin="363,2265" coordsize="11155,0" path="m363,2265l11518,2265e" filled="f" stroked="t" strokeweight=".706329pt" strokecolor="#575757">
                <v:path arrowok="t"/>
              </v:shape>
            </v:group>
            <v:group style="position:absolute;left:363;top:2508;width:11160;height:2" coordorigin="363,2508" coordsize="11160,2">
              <v:shape style="position:absolute;left:363;top:2508;width:11160;height:2" coordorigin="363,2508" coordsize="11160,0" path="m363,2508l11523,2508e" filled="f" stroked="t" strokeweight=".706329pt" strokecolor="#545454">
                <v:path arrowok="t"/>
              </v:shape>
            </v:group>
            <v:group style="position:absolute;left:367;top:2783;width:11155;height:2" coordorigin="367,2783" coordsize="11155,2">
              <v:shape style="position:absolute;left:367;top:2783;width:11155;height:2" coordorigin="367,2783" coordsize="11155,0" path="m367,2783l11523,2783e" filled="f" stroked="t" strokeweight=".706329pt" strokecolor="#545454">
                <v:path arrowok="t"/>
              </v:shape>
            </v:group>
            <v:group style="position:absolute;left:363;top:3052;width:8217;height:2" coordorigin="363,3052" coordsize="8217,2">
              <v:shape style="position:absolute;left:363;top:3052;width:8217;height:2" coordorigin="363,3052" coordsize="8217,0" path="m363,3052l8580,3052e" filled="f" stroked="t" strokeweight=".706329pt" strokecolor="#575757">
                <v:path arrowok="t"/>
              </v:shape>
            </v:group>
            <v:group style="position:absolute;left:8523;top:3054;width:443;height:2" coordorigin="8523,3054" coordsize="443,2">
              <v:shape style="position:absolute;left:8523;top:3054;width:443;height:2" coordorigin="8523,3054" coordsize="443,0" path="m8523,3054l8966,3054e" filled="f" stroked="t" strokeweight=".706329pt" strokecolor="#3B3B3B">
                <v:path arrowok="t"/>
              </v:shape>
            </v:group>
            <v:group style="position:absolute;left:8744;top:3052;width:2783;height:2" coordorigin="8744,3052" coordsize="2783,2">
              <v:shape style="position:absolute;left:8744;top:3052;width:2783;height:2" coordorigin="8744,3052" coordsize="2783,0" path="m8744,3052l11527,3052e" filled="f" stroked="t" strokeweight=".706329pt" strokecolor="#4F4F4F">
                <v:path arrowok="t"/>
              </v:shape>
            </v:group>
            <v:group style="position:absolute;left:11516;top:2396;width:2;height:818" coordorigin="11516,2396" coordsize="2,818">
              <v:shape style="position:absolute;left:11516;top:2396;width:2;height:818" coordorigin="11516,2396" coordsize="0,818" path="m11516,3214l11516,2396e" filled="f" stroked="t" strokeweight=".706329pt" strokecolor="#5B5B5B">
                <v:path arrowok="t"/>
              </v:shape>
            </v:group>
            <v:group style="position:absolute;left:367;top:3287;width:1248;height:2" coordorigin="367,3287" coordsize="1248,2">
              <v:shape style="position:absolute;left:367;top:3287;width:1248;height:2" coordorigin="367,3287" coordsize="1248,0" path="m367,3287l1615,3287e" filled="f" stroked="t" strokeweight=".706329pt" strokecolor="#6B6B6B">
                <v:path arrowok="t"/>
              </v:shape>
            </v:group>
            <v:group style="position:absolute;left:1559;top:3290;width:1639;height:2" coordorigin="1559,3290" coordsize="1639,2">
              <v:shape style="position:absolute;left:1559;top:3290;width:1639;height:2" coordorigin="1559,3290" coordsize="1639,0" path="m1559,3290l3197,3290e" filled="f" stroked="t" strokeweight=".470886pt" strokecolor="#5B5B5B">
                <v:path arrowok="t"/>
              </v:shape>
            </v:group>
            <v:group style="position:absolute;left:3673;top:3290;width:2929;height:2" coordorigin="3673,3290" coordsize="2929,2">
              <v:shape style="position:absolute;left:3673;top:3290;width:2929;height:2" coordorigin="3673,3290" coordsize="2929,0" path="m3673,3290l6602,3290e" filled="f" stroked="t" strokeweight=".470886pt" strokecolor="#4B4B4B">
                <v:path arrowok="t"/>
              </v:shape>
            </v:group>
            <v:group style="position:absolute;left:1563;top:3292;width:9959;height:2" coordorigin="1563,3292" coordsize="9959,2">
              <v:shape style="position:absolute;left:1563;top:3292;width:9959;height:2" coordorigin="1563,3292" coordsize="9959,0" path="m1563,3292l11523,3292e" filled="f" stroked="t" strokeweight=".706329pt" strokecolor="#545454">
                <v:path arrowok="t"/>
              </v:shape>
            </v:group>
            <v:group style="position:absolute;left:3711;top:3285;width:2;height:466" coordorigin="3711,3285" coordsize="2,466">
              <v:shape style="position:absolute;left:3711;top:3285;width:2;height:466" coordorigin="3711,3285" coordsize="0,466" path="m3711,3751l3711,3285e" filled="f" stroked="t" strokeweight=".706329pt" strokecolor="#4F4F4F">
                <v:path arrowok="t"/>
              </v:shape>
            </v:group>
            <v:group style="position:absolute;left:7016;top:3280;width:2;height:770" coordorigin="7016,3280" coordsize="2,770">
              <v:shape style="position:absolute;left:7016;top:3280;width:2;height:770" coordorigin="7016,3280" coordsize="0,770" path="m7016,4050l7016,3280e" filled="f" stroked="t" strokeweight=".706329pt" strokecolor="#5B5B5B">
                <v:path arrowok="t"/>
              </v:shape>
            </v:group>
            <v:group style="position:absolute;left:7007;top:3656;width:4521;height:2" coordorigin="7007,3656" coordsize="4521,2">
              <v:shape style="position:absolute;left:7007;top:3656;width:4521;height:2" coordorigin="7007,3656" coordsize="4521,0" path="m7007,3656l11527,3656e" filled="f" stroked="t" strokeweight=".706329pt" strokecolor="#4F4F4F">
                <v:path arrowok="t"/>
              </v:shape>
            </v:group>
            <v:group style="position:absolute;left:377;top:3613;width:2;height:138" coordorigin="377,3613" coordsize="2,138">
              <v:shape style="position:absolute;left:377;top:3613;width:2;height:138" coordorigin="377,3613" coordsize="0,138" path="m377,3751l377,3613e" filled="f" stroked="t" strokeweight=".470886pt" strokecolor="#4B4B4B">
                <v:path arrowok="t"/>
              </v:shape>
            </v:group>
            <v:group style="position:absolute;left:367;top:4043;width:11165;height:2" coordorigin="367,4043" coordsize="11165,2">
              <v:shape style="position:absolute;left:367;top:4043;width:11165;height:2" coordorigin="367,4043" coordsize="11165,0" path="m367,4043l11532,4043e" filled="f" stroked="t" strokeweight=".706329pt" strokecolor="#4F4F4F">
                <v:path arrowok="t"/>
              </v:shape>
            </v:group>
            <v:group style="position:absolute;left:2062;top:4046;width:193;height:2" coordorigin="2062,4046" coordsize="193,2">
              <v:shape style="position:absolute;left:2062;top:4046;width:193;height:2" coordorigin="2062,4046" coordsize="193,0" path="m2062,4046l2256,4046e" filled="f" stroked="t" strokeweight=".470886pt" strokecolor="#4B4B4B">
                <v:path arrowok="t"/>
              </v:shape>
            </v:group>
            <v:group style="position:absolute;left:3711;top:3694;width:2;height:361" coordorigin="3711,3694" coordsize="2,361">
              <v:shape style="position:absolute;left:3711;top:3694;width:2;height:361" coordorigin="3711,3694" coordsize="0,361" path="m3711,4055l3711,3694e" filled="f" stroked="t" strokeweight=".470886pt" strokecolor="#343434">
                <v:path arrowok="t"/>
              </v:shape>
            </v:group>
            <v:group style="position:absolute;left:372;top:4319;width:11155;height:2" coordorigin="372,4319" coordsize="11155,2">
              <v:shape style="position:absolute;left:372;top:4319;width:11155;height:2" coordorigin="372,4319" coordsize="11155,0" path="m372,4319l11527,4319e" filled="f" stroked="t" strokeweight=".706329pt" strokecolor="#575757">
                <v:path arrowok="t"/>
              </v:shape>
            </v:group>
            <v:group style="position:absolute;left:386;top:3694;width:2;height:12360" coordorigin="386,3694" coordsize="2,12360">
              <v:shape style="position:absolute;left:386;top:3694;width:2;height:12360" coordorigin="386,3694" coordsize="0,12360" path="m386,16054l386,3694e" filled="f" stroked="t" strokeweight=".706329pt" strokecolor="#5B5B5B">
                <v:path arrowok="t"/>
              </v:shape>
            </v:group>
            <v:group style="position:absolute;left:11530;top:556;width:2;height:11300" coordorigin="11530,556" coordsize="2,11300">
              <v:shape style="position:absolute;left:11530;top:556;width:2;height:11300" coordorigin="11530,556" coordsize="0,11300" path="m11530,11856l11530,556e" filled="f" stroked="t" strokeweight=".706329pt" strokecolor="#575757">
                <v:path arrowok="t"/>
              </v:shape>
            </v:group>
            <v:group style="position:absolute;left:2237;top:4559;width:9295;height:2" coordorigin="2237,4559" coordsize="9295,2">
              <v:shape style="position:absolute;left:2237;top:4559;width:9295;height:2" coordorigin="2237,4559" coordsize="9295,0" path="m2237,4559l11532,4559e" filled="f" stroked="t" strokeweight=".706329pt" strokecolor="#545454">
                <v:path arrowok="t"/>
              </v:shape>
            </v:group>
            <v:group style="position:absolute;left:11523;top:4269;width:2;height:319" coordorigin="11523,4269" coordsize="2,319">
              <v:shape style="position:absolute;left:11523;top:4269;width:2;height:319" coordorigin="11523,4269" coordsize="0,319" path="m11523,4588l11523,4269e" filled="f" stroked="t" strokeweight=".470886pt" strokecolor="#3F3F3F">
                <v:path arrowok="t"/>
              </v:shape>
            </v:group>
            <v:group style="position:absolute;left:4765;top:5042;width:6767;height:2" coordorigin="4765,5042" coordsize="6767,2">
              <v:shape style="position:absolute;left:4765;top:5042;width:6767;height:2" coordorigin="4765,5042" coordsize="6767,0" path="m4765,5042l11532,5042e" filled="f" stroked="t" strokeweight=".941772pt" strokecolor="#545454">
                <v:path arrowok="t"/>
              </v:shape>
            </v:group>
            <v:group style="position:absolute;left:7567;top:4545;width:2;height:242" coordorigin="7567,4545" coordsize="2,242">
              <v:shape style="position:absolute;left:7567;top:4545;width:2;height:242" coordorigin="7567,4545" coordsize="0,242" path="m7567,4787l7567,4545e" filled="f" stroked="t" strokeweight=".235443pt" strokecolor="#0F0F0F">
                <v:path arrowok="t"/>
              </v:shape>
            </v:group>
            <v:group style="position:absolute;left:11523;top:4516;width:2;height:547" coordorigin="11523,4516" coordsize="2,547">
              <v:shape style="position:absolute;left:11523;top:4516;width:2;height:547" coordorigin="11523,4516" coordsize="0,547" path="m11523,5063l11523,4516e" filled="f" stroked="t" strokeweight=".706329pt" strokecolor="#575757">
                <v:path arrowok="t"/>
              </v:shape>
            </v:group>
            <v:group style="position:absolute;left:381;top:4759;width:2;height:295" coordorigin="381,4759" coordsize="2,295">
              <v:shape style="position:absolute;left:381;top:4759;width:2;height:295" coordorigin="381,4759" coordsize="0,295" path="m381,5053l381,4759e" filled="f" stroked="t" strokeweight=".470886pt" strokecolor="#444444">
                <v:path arrowok="t"/>
              </v:shape>
            </v:group>
            <v:group style="position:absolute;left:2244;top:4041;width:2;height:2263" coordorigin="2244,4041" coordsize="2,2263">
              <v:shape style="position:absolute;left:2244;top:4041;width:2;height:2263" coordorigin="2244,4041" coordsize="0,2263" path="m2244,6304l2244,4041e" filled="f" stroked="t" strokeweight=".706329pt" strokecolor="#575757">
                <v:path arrowok="t"/>
              </v:shape>
            </v:group>
            <v:group style="position:absolute;left:7567;top:4787;width:2;height:247" coordorigin="7567,4787" coordsize="2,247">
              <v:shape style="position:absolute;left:7567;top:4787;width:2;height:247" coordorigin="7567,4787" coordsize="0,247" path="m7567,5034l7567,4787e" filled="f" stroked="t" strokeweight=".235443pt" strokecolor="#707070">
                <v:path arrowok="t"/>
              </v:shape>
            </v:group>
            <v:group style="position:absolute;left:4761;top:5284;width:6771;height:2" coordorigin="4761,5284" coordsize="6771,2">
              <v:shape style="position:absolute;left:4761;top:5284;width:6771;height:2" coordorigin="4761,5284" coordsize="6771,0" path="m4761,5284l11532,5284e" filled="f" stroked="t" strokeweight=".706329pt" strokecolor="#4F4F4F">
                <v:path arrowok="t"/>
              </v:shape>
            </v:group>
            <v:group style="position:absolute;left:4772;top:4554;width:2;height:2158" coordorigin="4772,4554" coordsize="2,2158">
              <v:shape style="position:absolute;left:4772;top:4554;width:2;height:2158" coordorigin="4772,4554" coordsize="0,2158" path="m4772,6713l4772,4554e" filled="f" stroked="t" strokeweight=".941772pt" strokecolor="#545454">
                <v:path arrowok="t"/>
              </v:shape>
            </v:group>
            <v:group style="position:absolute;left:4765;top:5522;width:6767;height:2" coordorigin="4765,5522" coordsize="6767,2">
              <v:shape style="position:absolute;left:4765;top:5522;width:6767;height:2" coordorigin="4765,5522" coordsize="6767,0" path="m4765,5522l11532,5522e" filled="f" stroked="t" strokeweight=".706329pt" strokecolor="#4F4F4F">
                <v:path arrowok="t"/>
              </v:shape>
            </v:group>
            <v:group style="position:absolute;left:11523;top:5082;width:2;height:499" coordorigin="11523,5082" coordsize="2,499">
              <v:shape style="position:absolute;left:11523;top:5082;width:2;height:499" coordorigin="11523,5082" coordsize="0,499" path="m11523,5581l11523,5082e" filled="f" stroked="t" strokeweight=".941772pt" strokecolor="#5B5B5B">
                <v:path arrowok="t"/>
              </v:shape>
            </v:group>
            <v:group style="position:absolute;left:2237;top:5759;width:9300;height:2" coordorigin="2237,5759" coordsize="9300,2">
              <v:shape style="position:absolute;left:2237;top:5759;width:9300;height:2" coordorigin="2237,5759" coordsize="9300,0" path="m2237,5759l11537,5759e" filled="f" stroked="t" strokeweight=".706329pt" strokecolor="#545454">
                <v:path arrowok="t"/>
              </v:shape>
            </v:group>
            <v:group style="position:absolute;left:372;top:5999;width:4092;height:2" coordorigin="372,5999" coordsize="4092,2">
              <v:shape style="position:absolute;left:372;top:5999;width:4092;height:2" coordorigin="372,5999" coordsize="4092,0" path="m372,5999l4464,5999e" filled="f" stroked="t" strokeweight=".706329pt" strokecolor="#646464">
                <v:path arrowok="t"/>
              </v:shape>
            </v:group>
            <v:group style="position:absolute;left:4407;top:5999;width:7125;height:2" coordorigin="4407,5999" coordsize="7125,2">
              <v:shape style="position:absolute;left:4407;top:5999;width:7125;height:2" coordorigin="4407,5999" coordsize="7125,0" path="m4407,5999l11532,5999e" filled="f" stroked="t" strokeweight=".706329pt" strokecolor="#4F4F4F">
                <v:path arrowok="t"/>
              </v:shape>
            </v:group>
            <v:group style="position:absolute;left:7567;top:5999;width:2;height:708" coordorigin="7567,5999" coordsize="2,708">
              <v:shape style="position:absolute;left:7567;top:5999;width:2;height:708" coordorigin="7567,5999" coordsize="0,708" path="m7567,6708l7567,5999e" filled="f" stroked="t" strokeweight=".235443pt" strokecolor="#575757">
                <v:path arrowok="t"/>
              </v:shape>
            </v:group>
            <v:group style="position:absolute;left:11527;top:5971;width:2;height:333" coordorigin="11527,5971" coordsize="2,333">
              <v:shape style="position:absolute;left:11527;top:5971;width:2;height:333" coordorigin="11527,5971" coordsize="0,333" path="m11527,6304l11527,5971e" filled="f" stroked="t" strokeweight=".470886pt" strokecolor="#444444">
                <v:path arrowok="t"/>
              </v:shape>
            </v:group>
            <v:group style="position:absolute;left:2246;top:6247;width:2;height:271" coordorigin="2246,6247" coordsize="2,271">
              <v:shape style="position:absolute;left:2246;top:6247;width:2;height:271" coordorigin="2246,6247" coordsize="0,271" path="m2246,6518l2246,6247e" filled="f" stroked="t" strokeweight=".470886pt" strokecolor="#3F3F3F">
                <v:path arrowok="t"/>
              </v:shape>
            </v:group>
            <v:group style="position:absolute;left:2237;top:6468;width:9300;height:2" coordorigin="2237,6468" coordsize="9300,2">
              <v:shape style="position:absolute;left:2237;top:6468;width:9300;height:2" coordorigin="2237,6468" coordsize="9300,0" path="m2237,6468l11537,6468e" filled="f" stroked="t" strokeweight=".706329pt" strokecolor="#545454">
                <v:path arrowok="t"/>
              </v:shape>
            </v:group>
            <v:group style="position:absolute;left:2246;top:6461;width:2;height:532" coordorigin="2246,6461" coordsize="2,532">
              <v:shape style="position:absolute;left:2246;top:6461;width:2;height:532" coordorigin="2246,6461" coordsize="0,532" path="m2246,6993l2246,6461e" filled="f" stroked="t" strokeweight=".941772pt" strokecolor="#575757">
                <v:path arrowok="t"/>
              </v:shape>
            </v:group>
            <v:group style="position:absolute;left:2237;top:6705;width:9295;height:2" coordorigin="2237,6705" coordsize="9295,2">
              <v:shape style="position:absolute;left:2237;top:6705;width:9295;height:2" coordorigin="2237,6705" coordsize="9295,0" path="m2237,6705l11532,6705e" filled="f" stroked="t" strokeweight=".706329pt" strokecolor="#545454">
                <v:path arrowok="t"/>
              </v:shape>
            </v:group>
            <v:group style="position:absolute;left:2062;top:6945;width:202;height:2" coordorigin="2062,6945" coordsize="202,2">
              <v:shape style="position:absolute;left:2062;top:6945;width:202;height:2" coordorigin="2062,6945" coordsize="202,0" path="m2062,6945l2265,6945e" filled="f" stroked="t" strokeweight=".470886pt" strokecolor="#484848">
                <v:path arrowok="t"/>
              </v:shape>
            </v:group>
            <v:group style="position:absolute;left:377;top:6943;width:11160;height:2" coordorigin="377,6943" coordsize="11160,2">
              <v:shape style="position:absolute;left:377;top:6943;width:11160;height:2" coordorigin="377,6943" coordsize="11160,0" path="m377,6943l11537,6943e" filled="f" stroked="t" strokeweight=".706329pt" strokecolor="#545454">
                <v:path arrowok="t"/>
              </v:shape>
            </v:group>
            <v:group style="position:absolute;left:11527;top:6665;width:2;height:328" coordorigin="11527,6665" coordsize="2,328">
              <v:shape style="position:absolute;left:11527;top:6665;width:2;height:328" coordorigin="11527,6665" coordsize="0,328" path="m11527,6993l11527,6665e" filled="f" stroked="t" strokeweight=".470886pt" strokecolor="#444444">
                <v:path arrowok="t"/>
              </v:shape>
            </v:group>
            <v:group style="position:absolute;left:2246;top:6922;width:2;height:314" coordorigin="2246,6922" coordsize="2,314">
              <v:shape style="position:absolute;left:2246;top:6922;width:2;height:314" coordorigin="2246,6922" coordsize="0,314" path="m2246,7235l2246,6922e" filled="f" stroked="t" strokeweight=".470886pt" strokecolor="#484848">
                <v:path arrowok="t"/>
              </v:shape>
            </v:group>
            <v:group style="position:absolute;left:11527;top:6922;width:2;height:518" coordorigin="11527,6922" coordsize="2,518">
              <v:shape style="position:absolute;left:11527;top:6922;width:2;height:518" coordorigin="11527,6922" coordsize="0,518" path="m11527,7440l11527,6922e" filled="f" stroked="t" strokeweight=".941772pt" strokecolor="#5B5B5B">
                <v:path arrowok="t"/>
              </v:shape>
            </v:group>
            <v:group style="position:absolute;left:377;top:7416;width:1879;height:2" coordorigin="377,7416" coordsize="1879,2">
              <v:shape style="position:absolute;left:377;top:7416;width:1879;height:2" coordorigin="377,7416" coordsize="1879,0" path="m377,7416l2256,7416e" filled="f" stroked="t" strokeweight=".706329pt" strokecolor="#707070">
                <v:path arrowok="t"/>
              </v:shape>
            </v:group>
            <v:group style="position:absolute;left:2248;top:7155;width:2;height:789" coordorigin="2248,7155" coordsize="2,789">
              <v:shape style="position:absolute;left:2248;top:7155;width:2;height:789" coordorigin="2248,7155" coordsize="0,789" path="m2248,7944l2248,7155e" filled="f" stroked="t" strokeweight=".941772pt" strokecolor="#606060">
                <v:path arrowok="t"/>
              </v:shape>
            </v:group>
            <v:group style="position:absolute;left:2194;top:7416;width:3805;height:2" coordorigin="2194,7416" coordsize="3805,2">
              <v:shape style="position:absolute;left:2194;top:7416;width:3805;height:2" coordorigin="2194,7416" coordsize="3805,0" path="m2194,7416l5999,7416e" filled="f" stroked="t" strokeweight=".470886pt" strokecolor="#4B4B4B">
                <v:path arrowok="t"/>
              </v:shape>
            </v:group>
            <v:group style="position:absolute;left:5943;top:7416;width:5594;height:2" coordorigin="5943,7416" coordsize="5594,2">
              <v:shape style="position:absolute;left:5943;top:7416;width:5594;height:2" coordorigin="5943,7416" coordsize="5594,0" path="m5943,7416l11537,7416e" filled="f" stroked="t" strokeweight=".706329pt" strokecolor="#4F4F4F">
                <v:path arrowok="t"/>
              </v:shape>
            </v:group>
            <v:group style="position:absolute;left:4779;top:7407;width:2;height:742" coordorigin="4779,7407" coordsize="2,742">
              <v:shape style="position:absolute;left:4779;top:7407;width:2;height:742" coordorigin="4779,7407" coordsize="0,742" path="m4779,8148l4779,7407e" filled="f" stroked="t" strokeweight=".706329pt" strokecolor="#5B5B5B">
                <v:path arrowok="t"/>
              </v:shape>
            </v:group>
            <v:group style="position:absolute;left:4765;top:7654;width:6776;height:2" coordorigin="4765,7654" coordsize="6776,2">
              <v:shape style="position:absolute;left:4765;top:7654;width:6776;height:2" coordorigin="4765,7654" coordsize="6776,0" path="m4765,7654l11541,7654e" filled="f" stroked="t" strokeweight=".706329pt" strokecolor="#545454">
                <v:path arrowok="t"/>
              </v:shape>
            </v:group>
            <v:group style="position:absolute;left:4770;top:7896;width:6767;height:2" coordorigin="4770,7896" coordsize="6767,2">
              <v:shape style="position:absolute;left:4770;top:7896;width:6767;height:2" coordorigin="4770,7896" coordsize="6767,0" path="m4770,7896l11537,7896e" filled="f" stroked="t" strokeweight=".706329pt" strokecolor="#545454">
                <v:path arrowok="t"/>
              </v:shape>
            </v:group>
            <v:group style="position:absolute;left:381;top:8136;width:11160;height:2" coordorigin="381,8136" coordsize="11160,2">
              <v:shape style="position:absolute;left:381;top:8136;width:11160;height:2" coordorigin="381,8136" coordsize="11160,0" path="m381,8136l11541,8136e" filled="f" stroked="t" strokeweight=".706329pt" strokecolor="#575757">
                <v:path arrowok="t"/>
              </v:shape>
            </v:group>
            <v:group style="position:absolute;left:2062;top:8134;width:202;height:2" coordorigin="2062,8134" coordsize="202,2">
              <v:shape style="position:absolute;left:2062;top:8134;width:202;height:2" coordorigin="2062,8134" coordsize="202,0" path="m2062,8134l2265,8134e" filled="f" stroked="t" strokeweight=".470886pt" strokecolor="#484848">
                <v:path arrowok="t"/>
              </v:shape>
            </v:group>
            <v:group style="position:absolute;left:2251;top:7877;width:2;height:523" coordorigin="2251,7877" coordsize="2,523">
              <v:shape style="position:absolute;left:2251;top:7877;width:2;height:523" coordorigin="2251,7877" coordsize="0,523" path="m2251,8400l2251,7877e" filled="f" stroked="t" strokeweight=".470886pt" strokecolor="#545454">
                <v:path arrowok="t"/>
              </v:shape>
            </v:group>
            <v:group style="position:absolute;left:2253;top:8091;width:2;height:2277" coordorigin="2253,8091" coordsize="2,2277">
              <v:shape style="position:absolute;left:2253;top:8091;width:2;height:2277" coordorigin="2253,8091" coordsize="0,2277" path="m2253,10368l2253,8091e" filled="f" stroked="t" strokeweight=".706329pt" strokecolor="#5B5B5B">
                <v:path arrowok="t"/>
              </v:shape>
            </v:group>
            <v:group style="position:absolute;left:377;top:8937;width:11165;height:2" coordorigin="377,8937" coordsize="11165,2">
              <v:shape style="position:absolute;left:377;top:8937;width:11165;height:2" coordorigin="377,8937" coordsize="11165,0" path="m377,8937l11541,8937e" filled="f" stroked="t" strokeweight=".706329pt" strokecolor="#575757">
                <v:path arrowok="t"/>
              </v:shape>
            </v:group>
            <v:group style="position:absolute;left:381;top:9864;width:1841;height:2" coordorigin="381,9864" coordsize="1841,2">
              <v:shape style="position:absolute;left:381;top:9864;width:1841;height:2" coordorigin="381,9864" coordsize="1841,0" path="m381,9864l2223,9864e" filled="f" stroked="t" strokeweight=".706329pt" strokecolor="#6B6B6B">
                <v:path arrowok="t"/>
              </v:shape>
            </v:group>
            <v:group style="position:absolute;left:386;top:9408;width:2;height:518" coordorigin="386,9408" coordsize="2,518">
              <v:shape style="position:absolute;left:386;top:9408;width:2;height:518" coordorigin="386,9408" coordsize="0,518" path="m386,9926l386,9408e" filled="f" stroked="t" strokeweight=".706329pt" strokecolor="#606060">
                <v:path arrowok="t"/>
              </v:shape>
            </v:group>
            <v:group style="position:absolute;left:2062;top:9864;width:202;height:2" coordorigin="2062,9864" coordsize="202,2">
              <v:shape style="position:absolute;left:2062;top:9864;width:202;height:2" coordorigin="2062,9864" coordsize="202,0" path="m2062,9864l2265,9864e" filled="f" stroked="t" strokeweight=".470886pt" strokecolor="#444444">
                <v:path arrowok="t"/>
              </v:shape>
            </v:group>
            <v:group style="position:absolute;left:2194;top:9864;width:9352;height:2" coordorigin="2194,9864" coordsize="9352,2">
              <v:shape style="position:absolute;left:2194;top:9864;width:9352;height:2" coordorigin="2194,9864" coordsize="9352,0" path="m2194,9864l11546,9864e" filled="f" stroked="t" strokeweight=".706329pt" strokecolor="#545454">
                <v:path arrowok="t"/>
              </v:shape>
            </v:group>
            <v:group style="position:absolute;left:381;top:10104;width:11165;height:2" coordorigin="381,10104" coordsize="11165,2">
              <v:shape style="position:absolute;left:381;top:10104;width:11165;height:2" coordorigin="381,10104" coordsize="11165,0" path="m381,10104l11546,10104e" filled="f" stroked="t" strokeweight=".706329pt" strokecolor="#5B5B5B">
                <v:path arrowok="t"/>
              </v:shape>
            </v:group>
            <v:group style="position:absolute;left:7200;top:9855;width:2;height:257" coordorigin="7200,9855" coordsize="2,257">
              <v:shape style="position:absolute;left:7200;top:9855;width:2;height:257" coordorigin="7200,9855" coordsize="0,257" path="m7200,10112l7200,9855e" filled="f" stroked="t" strokeweight=".706329pt" strokecolor="#4B4B4B">
                <v:path arrowok="t"/>
              </v:shape>
            </v:group>
            <v:group style="position:absolute;left:377;top:10342;width:11169;height:2" coordorigin="377,10342" coordsize="11169,2">
              <v:shape style="position:absolute;left:377;top:10342;width:11169;height:2" coordorigin="377,10342" coordsize="11169,0" path="m377,10342l11546,10342e" filled="f" stroked="t" strokeweight=".706329pt" strokecolor="#575757">
                <v:path arrowok="t"/>
              </v:shape>
            </v:group>
            <v:group style="position:absolute;left:2256;top:10297;width:2;height:319" coordorigin="2256,10297" coordsize="2,319">
              <v:shape style="position:absolute;left:2256;top:10297;width:2;height:319" coordorigin="2256,10297" coordsize="0,319" path="m2256,10615l2256,10297e" filled="f" stroked="t" strokeweight=".470886pt" strokecolor="#3B3B3B">
                <v:path arrowok="t"/>
              </v:shape>
            </v:group>
            <v:group style="position:absolute;left:11537;top:10297;width:2;height:566" coordorigin="11537,10297" coordsize="2,566">
              <v:shape style="position:absolute;left:11537;top:10297;width:2;height:566" coordorigin="11537,10297" coordsize="0,566" path="m11537,10863l11537,10297e" filled="f" stroked="t" strokeweight=".706329pt" strokecolor="#5B5B5B">
                <v:path arrowok="t"/>
              </v:shape>
            </v:group>
            <v:group style="position:absolute;left:2256;top:10558;width:2;height:542" coordorigin="2256,10558" coordsize="2,542">
              <v:shape style="position:absolute;left:2256;top:10558;width:2;height:542" coordorigin="2256,10558" coordsize="0,542" path="m2256,11100l2256,10558e" filled="f" stroked="t" strokeweight=".706329pt" strokecolor="#545454">
                <v:path arrowok="t"/>
              </v:shape>
            </v:group>
            <v:group style="position:absolute;left:871;top:10815;width:10675;height:2" coordorigin="871,10815" coordsize="10675,2">
              <v:shape style="position:absolute;left:871;top:10815;width:10675;height:2" coordorigin="871,10815" coordsize="10675,0" path="m871,10815l11546,10815e" filled="f" stroked="t" strokeweight=".706329pt" strokecolor="#5B5B5B">
                <v:path arrowok="t"/>
              </v:shape>
            </v:group>
            <v:group style="position:absolute;left:2194;top:11055;width:9352;height:2" coordorigin="2194,11055" coordsize="9352,2">
              <v:shape style="position:absolute;left:2194;top:11055;width:9352;height:2" coordorigin="2194,11055" coordsize="9352,0" path="m2194,11055l11546,11055e" filled="f" stroked="t" strokeweight=".706329pt" strokecolor="#545454">
                <v:path arrowok="t"/>
              </v:shape>
            </v:group>
            <v:group style="position:absolute;left:7205;top:10806;width:2;height:4735" coordorigin="7205,10806" coordsize="2,4735">
              <v:shape style="position:absolute;left:7205;top:10806;width:2;height:4735" coordorigin="7205,10806" coordsize="0,4735" path="m7205,15540l7205,10806e" filled="f" stroked="t" strokeweight=".706329pt" strokecolor="#606060">
                <v:path arrowok="t"/>
              </v:shape>
            </v:group>
            <v:group style="position:absolute;left:377;top:11058;width:1888;height:2" coordorigin="377,11058" coordsize="1888,2">
              <v:shape style="position:absolute;left:377;top:11058;width:1888;height:2" coordorigin="377,11058" coordsize="1888,0" path="m377,11058l2265,11058e" filled="f" stroked="t" strokeweight=".706329pt" strokecolor="#6B6B6B">
                <v:path arrowok="t"/>
              </v:shape>
            </v:group>
            <v:group style="position:absolute;left:381;top:11295;width:768;height:2" coordorigin="381,11295" coordsize="768,2">
              <v:shape style="position:absolute;left:381;top:11295;width:768;height:2" coordorigin="381,11295" coordsize="768,0" path="m381,11295l1149,11295e" filled="f" stroked="t" strokeweight=".706329pt" strokecolor="#6B6B6B">
                <v:path arrowok="t"/>
              </v:shape>
            </v:group>
            <v:group style="position:absolute;left:386;top:10625;width:2;height:1697" coordorigin="386,10625" coordsize="2,1697">
              <v:shape style="position:absolute;left:386;top:10625;width:2;height:1697" coordorigin="386,10625" coordsize="0,1697" path="m386,12322l386,10625e" filled="f" stroked="t" strokeweight=".706329pt" strokecolor="#575757">
                <v:path arrowok="t"/>
              </v:shape>
            </v:group>
            <v:group style="position:absolute;left:1045;top:11058;width:2;height:233" coordorigin="1045,11058" coordsize="2,233">
              <v:shape style="position:absolute;left:1045;top:11058;width:2;height:233" coordorigin="1045,11058" coordsize="0,233" path="m1045,11291l1045,11058e" filled="f" stroked="t" strokeweight=".235443pt" strokecolor="#484848">
                <v:path arrowok="t"/>
              </v:shape>
            </v:group>
            <v:group style="position:absolute;left:1596;top:11048;width:2;height:5006" coordorigin="1596,11048" coordsize="2,5006">
              <v:shape style="position:absolute;left:1596;top:11048;width:2;height:5006" coordorigin="1596,11048" coordsize="0,5006" path="m1596,16054l1596,11048e" filled="f" stroked="t" strokeweight=".706329pt" strokecolor="#5B5B5B">
                <v:path arrowok="t"/>
              </v:shape>
            </v:group>
            <v:group style="position:absolute;left:2256;top:11029;width:2;height:290" coordorigin="2256,11029" coordsize="2,290">
              <v:shape style="position:absolute;left:2256;top:11029;width:2;height:290" coordorigin="2256,11029" coordsize="0,290" path="m2256,11319l2256,11029e" filled="f" stroked="t" strokeweight=".470886pt" strokecolor="#343434">
                <v:path arrowok="t"/>
              </v:shape>
            </v:group>
            <v:group style="position:absolute;left:1017;top:11293;width:10529;height:2" coordorigin="1017,11293" coordsize="10529,2">
              <v:shape style="position:absolute;left:1017;top:11293;width:10529;height:2" coordorigin="1017,11293" coordsize="10529,0" path="m1017,11293l11546,11293e" filled="f" stroked="t" strokeweight=".706329pt" strokecolor="#575757">
                <v:path arrowok="t"/>
              </v:shape>
            </v:group>
            <v:group style="position:absolute;left:7200;top:11029;width:2;height:290" coordorigin="7200,11029" coordsize="2,290">
              <v:shape style="position:absolute;left:7200;top:11029;width:2;height:290" coordorigin="7200,11029" coordsize="0,290" path="m7200,11319l7200,11029e" filled="f" stroked="t" strokeweight=".470886pt" strokecolor="#3F3F3F">
                <v:path arrowok="t"/>
              </v:shape>
            </v:group>
            <v:group style="position:absolute;left:11537;top:10958;width:2;height:385" coordorigin="11537,10958" coordsize="2,385">
              <v:shape style="position:absolute;left:11537;top:10958;width:2;height:385" coordorigin="11537,10958" coordsize="0,385" path="m11537,11343l11537,10958e" filled="f" stroked="t" strokeweight=".941772pt" strokecolor="#5B5B5B">
                <v:path arrowok="t"/>
              </v:shape>
            </v:group>
            <v:group style="position:absolute;left:1045;top:11276;width:2;height:504" coordorigin="1045,11276" coordsize="2,504">
              <v:shape style="position:absolute;left:1045;top:11276;width:2;height:504" coordorigin="1045,11276" coordsize="0,504" path="m1045,11780l1045,11276e" filled="f" stroked="t" strokeweight=".235443pt" strokecolor="#2F2F2F">
                <v:path arrowok="t"/>
              </v:shape>
            </v:group>
            <v:group style="position:absolute;left:2256;top:11248;width:2;height:561" coordorigin="2256,11248" coordsize="2,561">
              <v:shape style="position:absolute;left:2256;top:11248;width:2;height:561" coordorigin="2256,11248" coordsize="0,561" path="m2256,11809l2256,11248e" filled="f" stroked="t" strokeweight=".706329pt" strokecolor="#545454">
                <v:path arrowok="t"/>
              </v:shape>
            </v:group>
            <v:group style="position:absolute;left:1045;top:11780;width:2;height:1431" coordorigin="1045,11780" coordsize="2,1431">
              <v:shape style="position:absolute;left:1045;top:11780;width:2;height:1431" coordorigin="1045,11780" coordsize="0,1431" path="m1045,13211l1045,11780e" filled="f" stroked="t" strokeweight=".235443pt" strokecolor="#000000">
                <v:path arrowok="t"/>
              </v:shape>
            </v:group>
            <v:group style="position:absolute;left:2256;top:11752;width:2;height:727" coordorigin="2256,11752" coordsize="2,727">
              <v:shape style="position:absolute;left:2256;top:11752;width:2;height:727" coordorigin="2256,11752" coordsize="0,727" path="m2256,12479l2256,11752e" filled="f" stroked="t" strokeweight=".470886pt" strokecolor="#4F4F4F">
                <v:path arrowok="t"/>
              </v:shape>
            </v:group>
            <v:group style="position:absolute;left:11541;top:7459;width:2;height:8590" coordorigin="11541,7459" coordsize="2,8590">
              <v:shape style="position:absolute;left:11541;top:7459;width:2;height:8590" coordorigin="11541,7459" coordsize="0,8590" path="m11541,16049l11541,7459e" filled="f" stroked="t" strokeweight=".470886pt" strokecolor="#545454">
                <v:path arrowok="t"/>
              </v:shape>
            </v:group>
            <v:group style="position:absolute;left:393;top:11870;width:2;height:837" coordorigin="393,11870" coordsize="2,837">
              <v:shape style="position:absolute;left:393;top:11870;width:2;height:837" coordorigin="393,11870" coordsize="0,837" path="m393,12707l393,11870e" filled="f" stroked="t" strokeweight=".470886pt" strokecolor="#646464">
                <v:path arrowok="t"/>
              </v:shape>
            </v:group>
            <v:group style="position:absolute;left:7207;top:12265;width:2;height:870" coordorigin="7207,12265" coordsize="2,870">
              <v:shape style="position:absolute;left:7207;top:12265;width:2;height:870" coordorigin="7207,12265" coordsize="0,870" path="m7207,13135l7207,12265e" filled="f" stroked="t" strokeweight=".706329pt" strokecolor="#646464">
                <v:path arrowok="t"/>
              </v:shape>
            </v:group>
            <v:group style="position:absolute;left:396;top:12840;width:2;height:152" coordorigin="396,12840" coordsize="2,152">
              <v:shape style="position:absolute;left:396;top:12840;width:2;height:152" coordorigin="396,12840" coordsize="0,152" path="m396,12992l396,12840e" filled="f" stroked="t" strokeweight=".470886pt" strokecolor="#343434">
                <v:path arrowok="t"/>
              </v:shape>
            </v:group>
            <v:group style="position:absolute;left:1599;top:12935;width:2;height:304" coordorigin="1599,12935" coordsize="2,304">
              <v:shape style="position:absolute;left:1599;top:12935;width:2;height:304" coordorigin="1599,12935" coordsize="0,304" path="m1599,13240l1599,12935e" filled="f" stroked="t" strokeweight=".470886pt" strokecolor="#484848">
                <v:path arrowok="t"/>
              </v:shape>
            </v:group>
            <v:group style="position:absolute;left:8551;top:13211;width:2967;height:2" coordorigin="8551,13211" coordsize="2967,2">
              <v:shape style="position:absolute;left:8551;top:13211;width:2967;height:2" coordorigin="8551,13211" coordsize="2967,0" path="m8551,13211l11518,13211e" filled="f" stroked="t" strokeweight="1.177215pt" strokecolor="#4B6490">
                <v:path arrowok="t"/>
              </v:shape>
            </v:group>
            <v:group style="position:absolute;left:11544;top:12935;width:2;height:319" coordorigin="11544,12935" coordsize="2,319">
              <v:shape style="position:absolute;left:11544;top:12935;width:2;height:319" coordorigin="11544,12935" coordsize="0,319" path="m11544,13254l11544,12935e" filled="f" stroked="t" strokeweight=".470886pt" strokecolor="#3F3F3F">
                <v:path arrowok="t"/>
              </v:shape>
            </v:group>
            <v:group style="position:absolute;left:377;top:13449;width:673;height:2" coordorigin="377,13449" coordsize="673,2">
              <v:shape style="position:absolute;left:377;top:13449;width:673;height:2" coordorigin="377,13449" coordsize="673,0" path="m377,13449l1050,13449e" filled="f" stroked="t" strokeweight=".235443pt" strokecolor="#3B3B3B">
                <v:path arrowok="t"/>
              </v:shape>
            </v:group>
            <v:group style="position:absolute;left:1045;top:13211;width:2;height:242" coordorigin="1045,13211" coordsize="2,242">
              <v:shape style="position:absolute;left:1045;top:13211;width:2;height:242" coordorigin="1045,13211" coordsize="0,242" path="m1045,13454l1045,13211e" filled="f" stroked="t" strokeweight=".235443pt" strokecolor="#444444">
                <v:path arrowok="t"/>
              </v:shape>
            </v:group>
            <v:group style="position:absolute;left:1045;top:13449;width:1045;height:2" coordorigin="1045,13449" coordsize="1045,2">
              <v:shape style="position:absolute;left:1045;top:13449;width:1045;height:2" coordorigin="1045,13449" coordsize="1045,0" path="m1045,13449l2091,13449e" filled="f" stroked="t" strokeweight=".235443pt" strokecolor="#707070">
                <v:path arrowok="t"/>
              </v:shape>
            </v:group>
            <v:group style="position:absolute;left:2091;top:13449;width:141;height:2" coordorigin="2091,13449" coordsize="141,2">
              <v:shape style="position:absolute;left:2091;top:13449;width:141;height:2" coordorigin="2091,13449" coordsize="141,0" path="m2091,13449l2232,13449e" filled="f" stroked="t" strokeweight=".235443pt" strokecolor="#000000">
                <v:path arrowok="t"/>
              </v:shape>
            </v:group>
            <v:group style="position:absolute;left:2256;top:12707;width:2;height:190" coordorigin="2256,12707" coordsize="2,190">
              <v:shape style="position:absolute;left:2256;top:12707;width:2;height:190" coordorigin="2256,12707" coordsize="0,190" path="m2256,12897l2256,12707e" filled="f" stroked="t" strokeweight=".235443pt" strokecolor="#343434">
                <v:path arrowok="t"/>
              </v:shape>
            </v:group>
            <v:group style="position:absolute;left:2258;top:12840;width:2;height:152" coordorigin="2258,12840" coordsize="2,152">
              <v:shape style="position:absolute;left:2258;top:12840;width:2;height:152" coordorigin="2258,12840" coordsize="0,152" path="m2258,12992l2258,12840e" filled="f" stroked="t" strokeweight=".235443pt" strokecolor="#484848">
                <v:path arrowok="t"/>
              </v:shape>
            </v:group>
            <v:group style="position:absolute;left:2258;top:12935;width:2;height:280" coordorigin="2258,12935" coordsize="2,280">
              <v:shape style="position:absolute;left:2258;top:12935;width:2;height:280" coordorigin="2258,12935" coordsize="0,280" path="m2258,13216l2258,12935e" filled="f" stroked="t" strokeweight=".235443pt" strokecolor="#676767">
                <v:path arrowok="t"/>
              </v:shape>
            </v:group>
            <v:group style="position:absolute;left:2227;top:13211;width:2;height:242" coordorigin="2227,13211" coordsize="2,242">
              <v:shape style="position:absolute;left:2227;top:13211;width:2;height:242" coordorigin="2227,13211" coordsize="0,242" path="m2227,13454l2227,13211e" filled="f" stroked="t" strokeweight=".235443pt" strokecolor="#777777">
                <v:path arrowok="t"/>
              </v:shape>
            </v:group>
            <v:group style="position:absolute;left:7209;top:13183;width:2;height:295" coordorigin="7209,13183" coordsize="2,295">
              <v:shape style="position:absolute;left:7209;top:13183;width:2;height:295" coordorigin="7209,13183" coordsize="0,295" path="m7209,13477l7209,13183e" filled="f" stroked="t" strokeweight=".706329pt" strokecolor="#4F4F4F">
                <v:path arrowok="t"/>
              </v:shape>
            </v:group>
            <v:group style="position:absolute;left:1045;top:13449;width:2;height:2016" coordorigin="1045,13449" coordsize="2,2016">
              <v:shape style="position:absolute;left:1045;top:13449;width:2;height:2016" coordorigin="1045,13449" coordsize="0,2016" path="m1045,15464l1045,13449e" filled="f" stroked="t" strokeweight=".235443pt" strokecolor="#000000">
                <v:path arrowok="t"/>
              </v:shape>
            </v:group>
            <v:group style="position:absolute;left:2258;top:13420;width:2;height:452" coordorigin="2258,13420" coordsize="2,452">
              <v:shape style="position:absolute;left:2258;top:13420;width:2;height:452" coordorigin="2258,13420" coordsize="0,452" path="m2258,13872l2258,13420e" filled="f" stroked="t" strokeweight=".235443pt" strokecolor="#575757">
                <v:path arrowok="t"/>
              </v:shape>
            </v:group>
            <v:group style="position:absolute;left:1596;top:13815;width:2;height:138" coordorigin="1596,13815" coordsize="2,138">
              <v:shape style="position:absolute;left:1596;top:13815;width:2;height:138" coordorigin="1596,13815" coordsize="0,138" path="m1596,13953l1596,13815e" filled="f" stroked="t" strokeweight=".470886pt" strokecolor="#383838">
                <v:path arrowok="t"/>
              </v:shape>
            </v:group>
            <v:group style="position:absolute;left:2256;top:13815;width:2;height:67" coordorigin="2256,13815" coordsize="2,67">
              <v:shape style="position:absolute;left:2256;top:13815;width:2;height:67" coordorigin="2256,13815" coordsize="0,67" path="m2256,13881l2256,13815e" filled="f" stroked="t" strokeweight=".470886pt" strokecolor="#6B6B6B">
                <v:path arrowok="t"/>
              </v:shape>
            </v:group>
            <v:group style="position:absolute;left:7212;top:13815;width:2;height:228" coordorigin="7212,13815" coordsize="2,228">
              <v:shape style="position:absolute;left:7212;top:13815;width:2;height:228" coordorigin="7212,13815" coordsize="0,228" path="m7212,14043l7212,13815e" filled="f" stroked="t" strokeweight=".706329pt" strokecolor="#575757">
                <v:path arrowok="t"/>
              </v:shape>
            </v:group>
            <v:group style="position:absolute;left:7212;top:13986;width:2;height:261" coordorigin="7212,13986" coordsize="2,261">
              <v:shape style="position:absolute;left:7212;top:13986;width:2;height:261" coordorigin="7212,13986" coordsize="0,261" path="m7212,14247l7212,13986e" filled="f" stroked="t" strokeweight=".941772pt" strokecolor="#707070">
                <v:path arrowok="t"/>
              </v:shape>
            </v:group>
            <v:group style="position:absolute;left:400;top:13392;width:2;height:2662" coordorigin="400,13392" coordsize="2,2662">
              <v:shape style="position:absolute;left:400;top:13392;width:2;height:2662" coordorigin="400,13392" coordsize="0,2662" path="m400,16054l400,13392e" filled="f" stroked="t" strokeweight=".706329pt" strokecolor="#606060">
                <v:path arrowok="t"/>
              </v:shape>
            </v:group>
            <v:group style="position:absolute;left:11513;top:14186;width:2;height:143" coordorigin="11513,14186" coordsize="2,143">
              <v:shape style="position:absolute;left:11513;top:14186;width:2;height:143" coordorigin="11513,14186" coordsize="0,143" path="m11513,14328l11513,14186e" filled="f" stroked="t" strokeweight=".235443pt" strokecolor="#000000">
                <v:path arrowok="t"/>
              </v:shape>
            </v:group>
            <v:group style="position:absolute;left:1601;top:14300;width:2;height:176" coordorigin="1601,14300" coordsize="2,176">
              <v:shape style="position:absolute;left:1601;top:14300;width:2;height:176" coordorigin="1601,14300" coordsize="0,176" path="m1601,14476l1601,14300e" filled="f" stroked="t" strokeweight=".470886pt" strokecolor="#3B3B3B">
                <v:path arrowok="t"/>
              </v:shape>
            </v:group>
            <v:group style="position:absolute;left:7214;top:14300;width:2;height:176" coordorigin="7214,14300" coordsize="2,176">
              <v:shape style="position:absolute;left:7214;top:14300;width:2;height:176" coordorigin="7214,14300" coordsize="0,176" path="m7214,14476l7214,14300e" filled="f" stroked="t" strokeweight=".470886pt" strokecolor="#383838">
                <v:path arrowok="t"/>
              </v:shape>
            </v:group>
            <v:group style="position:absolute;left:1599;top:14419;width:2;height:152" coordorigin="1599,14419" coordsize="2,152">
              <v:shape style="position:absolute;left:1599;top:14419;width:2;height:152" coordorigin="1599,14419" coordsize="0,152" path="m1599,14571l1599,14419e" filled="f" stroked="t" strokeweight=".706329pt" strokecolor="#575757">
                <v:path arrowok="t"/>
              </v:shape>
            </v:group>
            <v:group style="position:absolute;left:7214;top:14419;width:2;height:152" coordorigin="7214,14419" coordsize="2,152">
              <v:shape style="position:absolute;left:7214;top:14419;width:2;height:152" coordorigin="7214,14419" coordsize="0,152" path="m7214,14571l7214,14419e" filled="f" stroked="t" strokeweight=".470886pt" strokecolor="#4B4B4B">
                <v:path arrowok="t"/>
              </v:shape>
            </v:group>
            <v:group style="position:absolute;left:7212;top:14514;width:2;height:471" coordorigin="7212,14514" coordsize="2,471">
              <v:shape style="position:absolute;left:7212;top:14514;width:2;height:471" coordorigin="7212,14514" coordsize="0,471" path="m7212,14984l7212,14514e" filled="f" stroked="t" strokeweight=".706329pt" strokecolor="#646464">
                <v:path arrowok="t"/>
              </v:shape>
            </v:group>
            <v:group style="position:absolute;left:11513;top:14542;width:2;height:414" coordorigin="11513,14542" coordsize="2,414">
              <v:shape style="position:absolute;left:11513;top:14542;width:2;height:414" coordorigin="11513,14542" coordsize="0,414" path="m11513,14956l11513,14542e" filled="f" stroked="t" strokeweight=".235443pt" strokecolor="#000000">
                <v:path arrowok="t"/>
              </v:shape>
            </v:group>
            <v:group style="position:absolute;left:1601;top:14728;width:2;height:437" coordorigin="1601,14728" coordsize="2,437">
              <v:shape style="position:absolute;left:1601;top:14728;width:2;height:437" coordorigin="1601,14728" coordsize="0,437" path="m1601,15165l1601,14728e" filled="f" stroked="t" strokeweight=".470886pt" strokecolor="#4F4F4F">
                <v:path arrowok="t"/>
              </v:shape>
            </v:group>
            <v:group style="position:absolute;left:7214;top:14927;width:2;height:238" coordorigin="7214,14927" coordsize="2,238">
              <v:shape style="position:absolute;left:7214;top:14927;width:2;height:238" coordorigin="7214,14927" coordsize="0,238" path="m7214,15165l7214,14927e" filled="f" stroked="t" strokeweight=".470886pt" strokecolor="#3F3F3F">
                <v:path arrowok="t"/>
              </v:shape>
            </v:group>
            <v:group style="position:absolute;left:7212;top:15108;width:2;height:937" coordorigin="7212,15108" coordsize="2,937">
              <v:shape style="position:absolute;left:7212;top:15108;width:2;height:937" coordorigin="7212,15108" coordsize="0,937" path="m7212,16044l7212,15108e" filled="f" stroked="t" strokeweight=".706329pt" strokecolor="#646464">
                <v:path arrowok="t"/>
              </v:shape>
            </v:group>
            <v:group style="position:absolute;left:396;top:16044;width:1723;height:2" coordorigin="396,16044" coordsize="1723,2">
              <v:shape style="position:absolute;left:396;top:16044;width:1723;height:2" coordorigin="396,16044" coordsize="1723,0" path="m396,16044l2119,16044e" filled="f" stroked="t" strokeweight=".706329pt" strokecolor="#6B6B6B">
                <v:path arrowok="t"/>
              </v:shape>
            </v:group>
            <v:group style="position:absolute;left:1045;top:15464;width:2;height:570" coordorigin="1045,15464" coordsize="2,570">
              <v:shape style="position:absolute;left:1045;top:15464;width:2;height:570" coordorigin="1045,15464" coordsize="0,570" path="m1045,16035l1045,15464e" filled="f" stroked="t" strokeweight=".235443pt" strokecolor="#909090">
                <v:path arrowok="t"/>
              </v:shape>
            </v:group>
            <v:group style="position:absolute;left:2062;top:16044;width:198;height:2" coordorigin="2062,16044" coordsize="198,2">
              <v:shape style="position:absolute;left:2062;top:16044;width:198;height:2" coordorigin="2062,16044" coordsize="198,0" path="m2062,16044l2260,16044e" filled="f" stroked="t" strokeweight=".470886pt" strokecolor="#444444">
                <v:path arrowok="t"/>
              </v:shape>
            </v:group>
            <v:group style="position:absolute;left:4407;top:16042;width:386;height:2" coordorigin="4407,16042" coordsize="386,2">
              <v:shape style="position:absolute;left:4407;top:16042;width:386;height:2" coordorigin="4407,16042" coordsize="386,0" path="m4407,16042l4794,16042e" filled="f" stroked="t" strokeweight=".706329pt" strokecolor="#4F4F4F">
                <v:path arrowok="t"/>
              </v:shape>
            </v:group>
            <v:group style="position:absolute;left:2199;top:16040;width:9347;height:2" coordorigin="2199,16040" coordsize="9347,2">
              <v:shape style="position:absolute;left:2199;top:16040;width:9347;height:2" coordorigin="2199,16040" coordsize="9347,0" path="m2199,16040l11546,16040e" filled="f" stroked="t" strokeweight=".706329pt" strokecolor="#5B5B5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6"/>
          <w:szCs w:val="26"/>
          <w:color w:val="595B5B"/>
          <w:w w:val="264"/>
          <w:b/>
          <w:bCs/>
          <w:position w:val="-1"/>
        </w:rPr>
        <w:t>·</w:t>
      </w:r>
      <w:r>
        <w:rPr>
          <w:rFonts w:ascii="Arial" w:hAnsi="Arial" w:cs="Arial" w:eastAsia="Arial"/>
          <w:sz w:val="26"/>
          <w:szCs w:val="26"/>
          <w:color w:val="595B5B"/>
          <w:spacing w:val="-45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6"/>
          <w:szCs w:val="26"/>
          <w:color w:val="424242"/>
          <w:spacing w:val="0"/>
          <w:w w:val="124"/>
          <w:b/>
          <w:bCs/>
          <w:position w:val="-1"/>
        </w:rPr>
        <w:t>IJfl</w:t>
      </w:r>
      <w:r>
        <w:rPr>
          <w:rFonts w:ascii="Arial" w:hAnsi="Arial" w:cs="Arial" w:eastAsia="Arial"/>
          <w:sz w:val="26"/>
          <w:szCs w:val="26"/>
          <w:color w:val="424242"/>
          <w:spacing w:val="1"/>
          <w:w w:val="124"/>
          <w:b/>
          <w:bCs/>
          <w:position w:val="-1"/>
        </w:rPr>
        <w:t> </w:t>
      </w:r>
      <w:r>
        <w:rPr>
          <w:rFonts w:ascii="Arial" w:hAnsi="Arial" w:cs="Arial" w:eastAsia="Arial"/>
          <w:sz w:val="26"/>
          <w:szCs w:val="26"/>
          <w:color w:val="424242"/>
          <w:spacing w:val="0"/>
          <w:w w:val="100"/>
          <w:b/>
          <w:bCs/>
          <w:position w:val="-1"/>
        </w:rPr>
        <w:t>J</w:t>
      </w:r>
      <w:r>
        <w:rPr>
          <w:rFonts w:ascii="Arial" w:hAnsi="Arial" w:cs="Arial" w:eastAsia="Arial"/>
          <w:sz w:val="26"/>
          <w:szCs w:val="26"/>
          <w:color w:val="424242"/>
          <w:spacing w:val="-18"/>
          <w:w w:val="100"/>
          <w:b/>
          <w:bCs/>
          <w:position w:val="-1"/>
        </w:rPr>
        <w:t>l</w:t>
      </w:r>
      <w:r>
        <w:rPr>
          <w:rFonts w:ascii="Arial" w:hAnsi="Arial" w:cs="Arial" w:eastAsia="Arial"/>
          <w:sz w:val="31"/>
          <w:szCs w:val="31"/>
          <w:color w:val="313131"/>
          <w:spacing w:val="0"/>
          <w:w w:val="100"/>
          <w:b/>
          <w:bCs/>
          <w:position w:val="-1"/>
        </w:rPr>
        <w:t>!tfV.ut"J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420" w:lineRule="exact"/>
        <w:ind w:left="2358" w:right="-20"/>
        <w:jc w:val="left"/>
        <w:rPr>
          <w:rFonts w:ascii="Times New Roman" w:hAnsi="Times New Roman" w:cs="Times New Roman" w:eastAsia="Times New Roman"/>
          <w:sz w:val="42"/>
          <w:szCs w:val="42"/>
        </w:rPr>
      </w:pPr>
      <w:rPr/>
      <w:r>
        <w:rPr/>
        <w:pict>
          <v:group style="position:absolute;margin-left:112.894936pt;margin-top:1.696299pt;width:.1pt;height:14.024pt;mso-position-horizontal-relative:page;mso-position-vertical-relative:paragraph;z-index:-15920" coordorigin="2258,34" coordsize="2,280">
            <v:shape style="position:absolute;left:2258;top:34;width:2;height:280" coordorigin="2258,34" coordsize="0,280" path="m2258,314l2258,34e" filled="f" stroked="t" strokeweight=".235443pt" strokecolor="#60606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42"/>
          <w:szCs w:val="42"/>
          <w:color w:val="2B3BA5"/>
          <w:spacing w:val="0"/>
          <w:w w:val="156"/>
          <w:b/>
          <w:bCs/>
          <w:position w:val="1"/>
        </w:rPr>
        <w:t>'ıqt</w:t>
      </w:r>
      <w:r>
        <w:rPr>
          <w:rFonts w:ascii="Times New Roman" w:hAnsi="Times New Roman" w:cs="Times New Roman" w:eastAsia="Times New Roman"/>
          <w:sz w:val="42"/>
          <w:szCs w:val="4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60" w:right="2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407" w:right="4611" w:firstLine="-10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9.020233pt;margin-top:-15.422326pt;width:20.570021pt;height:47pt;mso-position-horizontal-relative:page;mso-position-vertical-relative:paragraph;z-index:-15893" type="#_x0000_t202" filled="f" stroked="f">
            <v:textbox inset="0,0,0,0">
              <w:txbxContent>
                <w:p>
                  <w:pPr>
                    <w:spacing w:before="0" w:after="0" w:line="940" w:lineRule="exact"/>
                    <w:ind w:right="-181"/>
                    <w:jc w:val="left"/>
                    <w:rPr>
                      <w:rFonts w:ascii="Times New Roman" w:hAnsi="Times New Roman" w:cs="Times New Roman" w:eastAsia="Times New Roman"/>
                      <w:sz w:val="94"/>
                      <w:szCs w:val="9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313131"/>
                      <w:spacing w:val="0"/>
                      <w:w w:val="157"/>
                      <w:b/>
                      <w:bCs/>
                      <w:i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600" w:bottom="280" w:left="320" w:right="220"/>
        </w:sectPr>
      </w:pPr>
      <w:rPr/>
    </w:p>
    <w:p>
      <w:pPr>
        <w:spacing w:before="0" w:after="0" w:line="107" w:lineRule="exact"/>
        <w:ind w:left="834" w:right="242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13131"/>
          <w:spacing w:val="0"/>
          <w:w w:val="114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12" w:lineRule="exact"/>
        <w:ind w:left="561" w:right="-53"/>
        <w:jc w:val="center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13131"/>
          <w:spacing w:val="0"/>
          <w:w w:val="91"/>
          <w:b/>
          <w:bCs/>
          <w:position w:val="-4"/>
        </w:rPr>
        <w:t>BÜYÜKŞEHIR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5" w:after="0" w:line="18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7"/>
          <w:position w:val="-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17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3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1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3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20" w:right="220"/>
          <w:cols w:num="2" w:equalWidth="0">
            <w:col w:w="1628" w:space="1484"/>
            <w:col w:w="8268"/>
          </w:cols>
        </w:sectPr>
      </w:pPr>
      <w:rPr/>
    </w:p>
    <w:p>
      <w:pPr>
        <w:spacing w:before="0" w:after="0" w:line="288" w:lineRule="exact"/>
        <w:ind w:left="641" w:right="-20"/>
        <w:jc w:val="left"/>
        <w:tabs>
          <w:tab w:pos="4040" w:val="left"/>
          <w:tab w:pos="974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pict>
          <v:group style="position:absolute;margin-left:502.015381pt;margin-top:-2.701097pt;width:4.633695pt;height:15.481202pt;mso-position-horizontal-relative:page;mso-position-vertical-relative:paragraph;z-index:-15906" coordorigin="10040,-54" coordsize="93,310">
            <v:shape style="position:absolute;left:10040;top:-54;width:93;height:310" coordorigin="10040,-54" coordsize="93,310" path="m10040,-54l10133,-54,10133,256,10040,256,10040,-54e" filled="t" fillcolor="#EDEDED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10"/>
          <w:position w:val="6"/>
        </w:rPr>
        <w:t>BELEDIYESI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  <w:position w:val="-2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1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  <w:position w:val="-2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7"/>
          <w:w w:val="11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3"/>
          <w:szCs w:val="23"/>
          <w:color w:val="B8BAB8"/>
          <w:spacing w:val="0"/>
          <w:w w:val="49"/>
          <w:position w:val="5"/>
        </w:rPr>
        <w:t>·-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12" w:lineRule="exact"/>
        <w:ind w:left="108" w:right="-20"/>
        <w:jc w:val="left"/>
        <w:tabs>
          <w:tab w:pos="1480" w:val="left"/>
          <w:tab w:pos="2820" w:val="left"/>
          <w:tab w:pos="5320" w:val="left"/>
          <w:tab w:pos="7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:2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6"/>
          <w:w w:val="100"/>
          <w:position w:val="-1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05/2017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76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6"/>
          <w:w w:val="75"/>
          <w:position w:val="-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1"/>
        </w:rPr>
        <w:t>ildirjm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No:4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1"/>
          <w:position w:val="-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80"/>
          <w:position w:val="-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77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08:43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1"/>
        </w:rPr>
        <w:t>trel:054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3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1"/>
        </w:rPr>
        <w:t>7878398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8" w:lineRule="exact"/>
        <w:ind w:left="123" w:right="-20"/>
        <w:jc w:val="left"/>
        <w:tabs>
          <w:tab w:pos="1480" w:val="left"/>
          <w:tab w:pos="2820" w:val="left"/>
          <w:tab w:pos="4180" w:val="left"/>
          <w:tab w:pos="5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yıt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0"/>
        </w:rPr>
        <w:t>:2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06"/>
          <w:position w:val="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07"/>
          <w:position w:val="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3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98"/>
          <w:position w:val="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6"/>
          <w:position w:val="0"/>
        </w:rPr>
        <w:t>0</w:t>
      </w:r>
      <w:r>
        <w:rPr>
          <w:rFonts w:ascii="Arial" w:hAnsi="Arial" w:cs="Arial" w:eastAsia="Arial"/>
          <w:sz w:val="26"/>
          <w:szCs w:val="26"/>
          <w:color w:val="313131"/>
          <w:spacing w:val="3"/>
          <w:w w:val="207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  <w:position w:val="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5"/>
          <w:w w:val="137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7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9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3393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0"/>
        </w:rPr>
        <w:t>!Bil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93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9"/>
          <w:w w:val="133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9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4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:Ahmet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0"/>
        </w:rPr>
        <w:t>BERBER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4" w:lineRule="exact"/>
        <w:ind w:left="132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96"/>
        </w:rPr>
        <w:t>Bil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w w:val="97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7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1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6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8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"/>
          <w:w w:val="11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ilova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Mista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So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11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9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1"/>
          <w:w w:val="12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4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7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25-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yındı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4D4D4D"/>
          <w:spacing w:val="-8"/>
          <w:w w:val="100"/>
          <w:i/>
        </w:rPr>
        <w:t> </w:t>
      </w:r>
      <w:r>
        <w:rPr>
          <w:rFonts w:ascii="Arial" w:hAnsi="Arial" w:cs="Arial" w:eastAsia="Arial"/>
          <w:sz w:val="23"/>
          <w:szCs w:val="23"/>
          <w:color w:val="313131"/>
          <w:spacing w:val="-10"/>
          <w:w w:val="105"/>
          <w:b/>
          <w:bCs/>
        </w:rPr>
        <w:t>i</w:t>
      </w:r>
      <w:r>
        <w:rPr>
          <w:rFonts w:ascii="Arial" w:hAnsi="Arial" w:cs="Arial" w:eastAsia="Arial"/>
          <w:sz w:val="19"/>
          <w:szCs w:val="19"/>
          <w:color w:val="4D4D4D"/>
          <w:spacing w:val="5"/>
          <w:w w:val="93"/>
          <w:i/>
        </w:rPr>
        <w:t>Z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13"/>
          <w:i/>
        </w:rPr>
        <w:t>MiR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40" w:lineRule="auto"/>
        <w:ind w:left="132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Dogru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6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8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9"/>
          <w:w w:val="13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şilova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Mista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6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o:25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Bayınd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4D4D4D"/>
          <w:spacing w:val="0"/>
          <w:w w:val="79"/>
          <w:i/>
        </w:rPr>
        <w:t>1</w:t>
      </w:r>
      <w:r>
        <w:rPr>
          <w:rFonts w:ascii="Arial" w:hAnsi="Arial" w:cs="Arial" w:eastAsia="Arial"/>
          <w:sz w:val="20"/>
          <w:szCs w:val="20"/>
          <w:color w:val="4D4D4D"/>
          <w:spacing w:val="-3"/>
          <w:w w:val="79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lZMLR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08" w:right="-20"/>
        <w:jc w:val="left"/>
        <w:tabs>
          <w:tab w:pos="1460" w:val="left"/>
          <w:tab w:pos="4580" w:val="left"/>
          <w:tab w:pos="7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:Sama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:Sigara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8" w:after="0" w:line="181" w:lineRule="auto"/>
        <w:ind w:left="3331" w:right="3375" w:firstLine="-3203"/>
        <w:jc w:val="left"/>
        <w:tabs>
          <w:tab w:pos="3320" w:val="left"/>
          <w:tab w:pos="5620" w:val="left"/>
          <w:tab w:pos="6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7.115906pt;margin-top:6.976333pt;width:10.516412pt;height:35.470705pt;mso-position-horizontal-relative:page;mso-position-vertical-relative:paragraph;z-index:-15913" type="#_x0000_t202" filled="f" stroked="f">
            <v:textbox inset="0,0,0,0">
              <w:txbxContent>
                <w:p>
                  <w:pPr>
                    <w:spacing w:before="86" w:after="0" w:line="240" w:lineRule="auto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D4D4D"/>
                      <w:spacing w:val="10"/>
                      <w:w w:val="102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83"/>
                    </w:rPr>
                    <w:t>H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8.204254pt;margin-top:12.936443pt;width:27.56153pt;height:26pt;mso-position-horizontal-relative:page;mso-position-vertical-relative:paragraph;z-index:-15892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28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42"/>
                      <w:szCs w:val="42"/>
                      <w:color w:val="A1A1A1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A1A1A1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A1A1A1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B8BAB8"/>
                      <w:spacing w:val="-32"/>
                      <w:w w:val="64"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B8BAB8"/>
                      <w:spacing w:val="-29"/>
                      <w:w w:val="67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13131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72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5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  <w:position w:val="2"/>
        </w:rPr>
        <w:t>pmı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91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00"/>
          <w:position w:val="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kl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2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7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7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tonarn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97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9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3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3"/>
          <w:strike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3"/>
          <w:strike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3"/>
          <w:strike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3"/>
          <w:strike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3"/>
          <w:strike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2"/>
          <w:w w:val="111"/>
          <w:strike/>
          <w:position w:val="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2"/>
          <w:w w:val="111"/>
          <w:strike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2"/>
          <w:w w:val="111"/>
          <w:strike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12"/>
          <w:strike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12"/>
          <w:strike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12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12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8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4" w:lineRule="exact"/>
        <w:ind w:left="4135" w:right="-20"/>
        <w:jc w:val="left"/>
        <w:tabs>
          <w:tab w:pos="4720" w:val="left"/>
          <w:tab w:pos="660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6"/>
          <w:szCs w:val="26"/>
          <w:color w:val="4D4D4D"/>
          <w:spacing w:val="0"/>
          <w:w w:val="52"/>
          <w:b/>
          <w:bCs/>
        </w:rPr>
        <w:t>ı</w:t>
      </w:r>
      <w:r>
        <w:rPr>
          <w:rFonts w:ascii="Arial" w:hAnsi="Arial" w:cs="Arial" w:eastAsia="Arial"/>
          <w:sz w:val="26"/>
          <w:szCs w:val="26"/>
          <w:color w:val="4D4D4D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6"/>
          <w:szCs w:val="26"/>
          <w:color w:val="4D4D4D"/>
          <w:spacing w:val="0"/>
          <w:w w:val="52"/>
          <w:b/>
          <w:bCs/>
        </w:rPr>
        <w:t>ı</w:t>
      </w:r>
      <w:r>
        <w:rPr>
          <w:rFonts w:ascii="Arial" w:hAnsi="Arial" w:cs="Arial" w:eastAsia="Arial"/>
          <w:sz w:val="26"/>
          <w:szCs w:val="26"/>
          <w:color w:val="4D4D4D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6"/>
          <w:szCs w:val="26"/>
          <w:color w:val="4D4D4D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Yangmı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313131"/>
          <w:spacing w:val="0"/>
          <w:w w:val="75"/>
          <w:position w:val="1"/>
        </w:rPr>
        <w:t>oeı</w:t>
      </w:r>
      <w:r>
        <w:rPr>
          <w:rFonts w:ascii="Times New Roman" w:hAnsi="Times New Roman" w:cs="Times New Roman" w:eastAsia="Times New Roman"/>
          <w:sz w:val="35"/>
          <w:szCs w:val="35"/>
          <w:color w:val="313131"/>
          <w:spacing w:val="-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',1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7"/>
          <w:w w:val="100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187"/>
          <w:position w:val="1"/>
        </w:rPr>
        <w:t>f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32" w:after="0" w:line="240" w:lineRule="auto"/>
        <w:ind w:left="127" w:right="-20"/>
        <w:jc w:val="left"/>
        <w:tabs>
          <w:tab w:pos="1760" w:val="left"/>
          <w:tab w:pos="5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Salıibi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Kahrama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TÖRÜN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7"/>
        </w:rPr>
        <w:t>jKir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8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112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:Sahibi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4" w:after="0" w:line="240" w:lineRule="auto"/>
        <w:ind w:left="177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:Ahmet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BERBER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00" w:lineRule="exact"/>
        <w:ind w:left="1770" w:right="-20"/>
        <w:jc w:val="left"/>
        <w:tabs>
          <w:tab w:pos="448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"/>
        </w:rPr>
        <w:t>:I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4"/>
          <w:position w:val="-3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4"/>
          <w:position w:val="-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3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:08:44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  <w:position w:val="-3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  <w:position w:val="-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9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3"/>
        </w:rPr>
        <w:t>:09:00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1" w:lineRule="exact"/>
        <w:ind w:left="108" w:right="-20"/>
        <w:jc w:val="left"/>
        <w:tabs>
          <w:tab w:pos="1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13131"/>
          <w:w w:val="66"/>
          <w:position w:val="1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313131"/>
          <w:spacing w:val="1"/>
          <w:w w:val="66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1"/>
        </w:rPr>
        <w:t>iden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1"/>
        </w:rPr>
        <w:t>591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0" w:lineRule="exact"/>
        <w:ind w:left="127" w:right="-20"/>
        <w:jc w:val="left"/>
        <w:tabs>
          <w:tab w:pos="4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4418" w:right="473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109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67" w:lineRule="auto"/>
        <w:ind w:left="1779" w:right="4344" w:firstLine="2670"/>
        <w:jc w:val="left"/>
        <w:tabs>
          <w:tab w:pos="4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9" w:lineRule="exact"/>
        <w:ind w:left="127" w:right="-20"/>
        <w:jc w:val="left"/>
        <w:tabs>
          <w:tab w:pos="1760" w:val="left"/>
          <w:tab w:pos="448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position w:val="3"/>
        </w:rPr>
        <w:t>y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position w:val="3"/>
        </w:rPr>
        <w:t>  </w:t>
      </w:r>
      <w:r>
        <w:rPr>
          <w:rFonts w:ascii="Arial" w:hAnsi="Arial" w:cs="Arial" w:eastAsia="Arial"/>
          <w:sz w:val="20"/>
          <w:szCs w:val="20"/>
          <w:color w:val="313131"/>
          <w:spacing w:val="5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'ımcı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45"/>
          <w:position w:val="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0"/>
          <w:w w:val="14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08" w:right="-20"/>
        <w:jc w:val="left"/>
        <w:tabs>
          <w:tab w:pos="1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pıunişse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11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77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7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Adı-Soyadı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08" w:right="-20"/>
        <w:jc w:val="left"/>
        <w:tabs>
          <w:tab w:pos="1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varıldığında,Kahrama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TÖRÜN'e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bahçeni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kenarına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istiflen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arpa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samanlarının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32" w:right="-20"/>
        <w:jc w:val="left"/>
        <w:tabs>
          <w:tab w:pos="1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808" w:right="-20"/>
        <w:jc w:val="left"/>
        <w:tabs>
          <w:tab w:pos="4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Tarafımızca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00" w:lineRule="exact"/>
        <w:ind w:left="123" w:right="-20"/>
        <w:jc w:val="left"/>
        <w:tabs>
          <w:tab w:pos="1760" w:val="left"/>
          <w:tab w:pos="4420" w:val="left"/>
          <w:tab w:pos="6440" w:val="left"/>
          <w:tab w:pos="8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işlemi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yapıldı.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9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[KöpükK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44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91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"/>
          <w:w w:val="116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  <w:position w:val="-3"/>
        </w:rPr>
        <w:t>K.T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1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6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5" w:lineRule="exact"/>
        <w:ind w:left="5258" w:right="-20"/>
        <w:jc w:val="left"/>
        <w:tabs>
          <w:tab w:pos="6440" w:val="left"/>
          <w:tab w:pos="81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ton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</w:r>
      <w:r>
        <w:rPr>
          <w:rFonts w:ascii="Arial" w:hAnsi="Arial" w:cs="Arial" w:eastAsia="Arial"/>
          <w:sz w:val="26"/>
          <w:szCs w:val="26"/>
          <w:color w:val="4D4D4D"/>
          <w:spacing w:val="0"/>
          <w:w w:val="56"/>
          <w:b/>
          <w:bCs/>
          <w:position w:val="0"/>
        </w:rPr>
        <w:t>ı</w:t>
      </w:r>
      <w:r>
        <w:rPr>
          <w:rFonts w:ascii="Arial" w:hAnsi="Arial" w:cs="Arial" w:eastAsia="Arial"/>
          <w:sz w:val="26"/>
          <w:szCs w:val="26"/>
          <w:color w:val="4D4D4D"/>
          <w:spacing w:val="0"/>
          <w:w w:val="100"/>
          <w:b/>
          <w:bCs/>
          <w:position w:val="0"/>
        </w:rPr>
        <w:tab/>
      </w:r>
      <w:r>
        <w:rPr>
          <w:rFonts w:ascii="Arial" w:hAnsi="Arial" w:cs="Arial" w:eastAsia="Arial"/>
          <w:sz w:val="26"/>
          <w:szCs w:val="26"/>
          <w:color w:val="4D4D4D"/>
          <w:spacing w:val="0"/>
          <w:w w:val="100"/>
          <w:b/>
          <w:bCs/>
          <w:position w:val="0"/>
        </w:rPr>
      </w:r>
      <w:r>
        <w:rPr>
          <w:rFonts w:ascii="Arial" w:hAnsi="Arial" w:cs="Arial" w:eastAsia="Arial"/>
          <w:sz w:val="38"/>
          <w:szCs w:val="38"/>
          <w:color w:val="4D4D4D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163" w:right="-20"/>
        <w:jc w:val="left"/>
        <w:tabs>
          <w:tab w:pos="1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;Bahçe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girişi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kenarına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istiflenmi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olan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10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tane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büyük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paket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(500kg)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arpa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samanı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0"/>
        </w:rPr>
        <w:t>yanm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1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7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63" w:right="-20"/>
        <w:jc w:val="left"/>
        <w:tabs>
          <w:tab w:pos="1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onundaki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olup;Tahmini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ziyan:2000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14" w:lineRule="exact"/>
        <w:ind w:left="10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!Durumu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7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samanlarda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başlamış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0"/>
        </w:rPr>
        <w:t>görülmüş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194" w:lineRule="exact"/>
        <w:ind w:left="132" w:right="-20"/>
        <w:jc w:val="left"/>
        <w:tabs>
          <w:tab w:pos="1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Çıkış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olup,yapıla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sönmede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2" w:lineRule="exact"/>
        <w:ind w:left="108" w:right="-20"/>
        <w:jc w:val="left"/>
        <w:tabs>
          <w:tab w:pos="1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0"/>
          <w:szCs w:val="30"/>
          <w:color w:val="313131"/>
          <w:w w:val="59"/>
          <w:position w:val="1"/>
        </w:rPr>
        <w:t>I</w:t>
      </w:r>
      <w:r>
        <w:rPr>
          <w:rFonts w:ascii="Arial" w:hAnsi="Arial" w:cs="Arial" w:eastAsia="Arial"/>
          <w:sz w:val="30"/>
          <w:szCs w:val="30"/>
          <w:color w:val="313131"/>
          <w:spacing w:val="-32"/>
          <w:w w:val="6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1"/>
        </w:rPr>
        <w:t>edeni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kurumu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haldeki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tutuşturara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sama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paketlerine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sirayet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edere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1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51" w:lineRule="auto"/>
        <w:ind w:left="108" w:right="4078"/>
        <w:jc w:val="left"/>
        <w:tabs>
          <w:tab w:pos="1760" w:val="left"/>
          <w:tab w:pos="6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Şir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!B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9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li: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3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3"/>
          <w:position w:val="0"/>
        </w:rPr>
        <w:t>\.raç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108" w:right="-20"/>
        <w:jc w:val="left"/>
        <w:tabs>
          <w:tab w:pos="1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Kahrama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TÖRÜ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51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108" w:right="-20"/>
        <w:jc w:val="left"/>
        <w:tabs>
          <w:tab w:pos="1760" w:val="left"/>
          <w:tab w:pos="5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6"/>
          <w:w w:val="100"/>
          <w:position w:val="1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05/2017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ati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0"/>
        </w:rPr>
        <w:t>:0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5"/>
          <w:position w:val="0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  <w:position w:val="0"/>
        </w:rPr>
        <w:t>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24" w:lineRule="exact"/>
        <w:ind w:left="132" w:right="-20"/>
        <w:jc w:val="left"/>
        <w:tabs>
          <w:tab w:pos="1760" w:val="left"/>
          <w:tab w:pos="8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Yaralı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8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20" w:right="220"/>
        </w:sectPr>
      </w:pPr>
      <w:rPr/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80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4D4D4D"/>
          <w:w w:val="51"/>
        </w:rPr>
        <w:t>"</w:t>
      </w:r>
      <w:r>
        <w:rPr>
          <w:rFonts w:ascii="Arial" w:hAnsi="Arial" w:cs="Arial" w:eastAsia="Arial"/>
          <w:sz w:val="14"/>
          <w:szCs w:val="14"/>
          <w:color w:val="4D4D4D"/>
          <w:spacing w:val="-21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68"/>
        </w:rPr>
        <w:t>c: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69"/>
        </w:rPr>
        <w:t>)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1" w:after="0" w:line="79" w:lineRule="exact"/>
        <w:ind w:left="223" w:right="-20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313131"/>
          <w:spacing w:val="0"/>
          <w:w w:val="136"/>
          <w:position w:val="-1"/>
        </w:rPr>
        <w:t>(!)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126" w:lineRule="exact"/>
        <w:ind w:left="223" w:right="-64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81"/>
          <w:position w:val="-1"/>
        </w:rPr>
        <w:t>&gt;-.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548" w:lineRule="exact"/>
        <w:ind w:left="146" w:right="-93"/>
        <w:jc w:val="left"/>
        <w:rPr>
          <w:rFonts w:ascii="Times New Roman" w:hAnsi="Times New Roman" w:cs="Times New Roman" w:eastAsia="Times New Roman"/>
          <w:sz w:val="57"/>
          <w:szCs w:val="57"/>
        </w:rPr>
      </w:pPr>
      <w:rPr/>
      <w:r>
        <w:rPr>
          <w:rFonts w:ascii="Times New Roman" w:hAnsi="Times New Roman" w:cs="Times New Roman" w:eastAsia="Times New Roman"/>
          <w:sz w:val="57"/>
          <w:szCs w:val="57"/>
          <w:color w:val="313131"/>
          <w:spacing w:val="0"/>
          <w:w w:val="51"/>
        </w:rPr>
        <w:t>--</w:t>
      </w:r>
      <w:r>
        <w:rPr>
          <w:rFonts w:ascii="Times New Roman" w:hAnsi="Times New Roman" w:cs="Times New Roman" w:eastAsia="Times New Roman"/>
          <w:sz w:val="57"/>
          <w:szCs w:val="57"/>
          <w:color w:val="000000"/>
          <w:spacing w:val="0"/>
          <w:w w:val="10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Gitmişsc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81" w:right="-20"/>
        <w:jc w:val="left"/>
        <w:tabs>
          <w:tab w:pos="114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4D4D4D"/>
          <w:spacing w:val="0"/>
          <w:w w:val="100"/>
          <w:b/>
          <w:bCs/>
        </w:rPr>
        <w:t>ecn</w:t>
      </w:r>
      <w:r>
        <w:rPr>
          <w:rFonts w:ascii="Arial" w:hAnsi="Arial" w:cs="Arial" w:eastAsia="Arial"/>
          <w:sz w:val="21"/>
          <w:szCs w:val="21"/>
          <w:color w:val="4D4D4D"/>
          <w:spacing w:val="-51"/>
          <w:w w:val="100"/>
          <w:b/>
          <w:bCs/>
        </w:rPr>
        <w:t> </w:t>
      </w:r>
      <w:r>
        <w:rPr>
          <w:rFonts w:ascii="Arial" w:hAnsi="Arial" w:cs="Arial" w:eastAsia="Arial"/>
          <w:sz w:val="21"/>
          <w:szCs w:val="21"/>
          <w:color w:val="4D4D4D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1"/>
          <w:szCs w:val="21"/>
          <w:color w:val="4D4D4D"/>
          <w:spacing w:val="0"/>
          <w:w w:val="105"/>
          <w:b/>
          <w:bCs/>
        </w:rPr>
        <w:t>RO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8" w:after="0" w:line="147" w:lineRule="exact"/>
        <w:ind w:left="10" w:right="-71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b/>
          <w:bCs/>
          <w:position w:val="-8"/>
        </w:rPr>
        <w:t>r;one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b/>
          <w:bCs/>
          <w:position w:val="-8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7"/>
          <w:w w:val="100"/>
          <w:b/>
          <w:bCs/>
          <w:position w:val="-8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b/>
          <w:bCs/>
          <w:position w:val="-8"/>
        </w:rPr>
        <w:t>Bölg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b/>
          <w:bCs/>
          <w:position w:val="-8"/>
        </w:rPr>
        <w:t>e</w:t>
      </w:r>
      <w:r>
        <w:rPr>
          <w:rFonts w:ascii="Arial" w:hAnsi="Arial" w:cs="Arial" w:eastAsia="Arial"/>
          <w:sz w:val="19"/>
          <w:szCs w:val="19"/>
          <w:color w:val="313131"/>
          <w:spacing w:val="20"/>
          <w:w w:val="100"/>
          <w:b/>
          <w:bCs/>
          <w:position w:val="-8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b/>
          <w:bCs/>
          <w:position w:val="-8"/>
        </w:rPr>
        <w:t>3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b/>
          <w:bCs/>
          <w:position w:val="-8"/>
        </w:rPr>
        <w:t>.</w:t>
      </w:r>
      <w:r>
        <w:rPr>
          <w:rFonts w:ascii="Arial" w:hAnsi="Arial" w:cs="Arial" w:eastAsia="Arial"/>
          <w:sz w:val="19"/>
          <w:szCs w:val="19"/>
          <w:color w:val="313131"/>
          <w:spacing w:val="-10"/>
          <w:w w:val="100"/>
          <w:b/>
          <w:bCs/>
          <w:position w:val="-8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4"/>
          <w:b/>
          <w:bCs/>
          <w:position w:val="-8"/>
        </w:rPr>
        <w:t>Posta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left="-36" w:right="-5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232" w:right="20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441" w:right="173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4D4D4D"/>
          <w:spacing w:val="0"/>
          <w:w w:val="79"/>
          <w:i/>
        </w:rPr>
        <w:t>1</w:t>
      </w:r>
      <w:r>
        <w:rPr>
          <w:rFonts w:ascii="Arial" w:hAnsi="Arial" w:cs="Arial" w:eastAsia="Arial"/>
          <w:sz w:val="20"/>
          <w:szCs w:val="20"/>
          <w:color w:val="4D4D4D"/>
          <w:spacing w:val="0"/>
          <w:w w:val="79"/>
          <w:i/>
        </w:rPr>
        <w:t>  </w:t>
      </w:r>
      <w:r>
        <w:rPr>
          <w:rFonts w:ascii="Arial" w:hAnsi="Arial" w:cs="Arial" w:eastAsia="Arial"/>
          <w:sz w:val="20"/>
          <w:szCs w:val="20"/>
          <w:color w:val="4D4D4D"/>
          <w:spacing w:val="33"/>
          <w:w w:val="79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-34" w:right="130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13131"/>
          <w:spacing w:val="0"/>
          <w:w w:val="164"/>
        </w:rPr>
        <w:t>,</w:t>
      </w:r>
      <w:r>
        <w:rPr>
          <w:rFonts w:ascii="Arial" w:hAnsi="Arial" w:cs="Arial" w:eastAsia="Arial"/>
          <w:sz w:val="19"/>
          <w:szCs w:val="19"/>
          <w:color w:val="313131"/>
          <w:spacing w:val="-48"/>
          <w:w w:val="164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>"</w:t>
      </w:r>
      <w:r>
        <w:rPr>
          <w:rFonts w:ascii="Arial" w:hAnsi="Arial" w:cs="Arial" w:eastAsia="Arial"/>
          <w:sz w:val="19"/>
          <w:szCs w:val="19"/>
          <w:color w:val="313131"/>
          <w:spacing w:val="-9"/>
          <w:w w:val="10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tfaiy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5"/>
          <w:w w:val="10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280" w:bottom="280" w:left="320" w:right="220"/>
          <w:cols w:num="4" w:equalWidth="0">
            <w:col w:w="373" w:space="1896"/>
            <w:col w:w="2015" w:space="688"/>
            <w:col w:w="1461" w:space="1890"/>
            <w:col w:w="3057"/>
          </w:cols>
        </w:sectPr>
      </w:pPr>
      <w:rPr/>
    </w:p>
    <w:p>
      <w:pPr>
        <w:spacing w:before="0" w:after="0" w:line="430" w:lineRule="exact"/>
        <w:ind w:left="2660" w:right="-153"/>
        <w:jc w:val="left"/>
        <w:tabs>
          <w:tab w:pos="5020" w:val="left"/>
          <w:tab w:pos="6240" w:val="left"/>
        </w:tabs>
        <w:rPr>
          <w:rFonts w:ascii="Times New Roman" w:hAnsi="Times New Roman" w:cs="Times New Roman" w:eastAsia="Times New Roman"/>
          <w:sz w:val="75"/>
          <w:szCs w:val="75"/>
        </w:rPr>
      </w:pPr>
      <w:rPr/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b/>
          <w:bCs/>
          <w:position w:val="3"/>
        </w:rPr>
        <w:t>Grupla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b/>
          <w:bCs/>
          <w:position w:val="3"/>
        </w:rPr>
        <w:t>r</w:t>
      </w:r>
      <w:r>
        <w:rPr>
          <w:rFonts w:ascii="Arial" w:hAnsi="Arial" w:cs="Arial" w:eastAsia="Arial"/>
          <w:sz w:val="19"/>
          <w:szCs w:val="19"/>
          <w:color w:val="313131"/>
          <w:spacing w:val="12"/>
          <w:w w:val="100"/>
          <w:b/>
          <w:bCs/>
          <w:position w:val="3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b/>
          <w:bCs/>
          <w:position w:val="3"/>
        </w:rPr>
        <w:t>Amlrf</w:t>
        <w:tab/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b/>
          <w:bCs/>
          <w:position w:val="3"/>
        </w:rPr>
      </w:r>
      <w:r>
        <w:rPr>
          <w:rFonts w:ascii="Times New Roman" w:hAnsi="Times New Roman" w:cs="Times New Roman" w:eastAsia="Times New Roman"/>
          <w:sz w:val="75"/>
          <w:szCs w:val="75"/>
          <w:color w:val="313131"/>
          <w:spacing w:val="0"/>
          <w:w w:val="24"/>
          <w:position w:val="-26"/>
        </w:rPr>
        <w:t>Ahmt</w:t>
      </w:r>
      <w:r>
        <w:rPr>
          <w:rFonts w:ascii="Times New Roman" w:hAnsi="Times New Roman" w:cs="Times New Roman" w:eastAsia="Times New Roman"/>
          <w:sz w:val="75"/>
          <w:szCs w:val="75"/>
          <w:color w:val="313131"/>
          <w:spacing w:val="0"/>
          <w:w w:val="24"/>
          <w:position w:val="-26"/>
        </w:rPr>
        <w:t> </w:t>
      </w:r>
      <w:r>
        <w:rPr>
          <w:rFonts w:ascii="Times New Roman" w:hAnsi="Times New Roman" w:cs="Times New Roman" w:eastAsia="Times New Roman"/>
          <w:sz w:val="75"/>
          <w:szCs w:val="75"/>
          <w:color w:val="313131"/>
          <w:spacing w:val="13"/>
          <w:w w:val="24"/>
          <w:position w:val="-26"/>
        </w:rPr>
        <w:t> </w:t>
      </w:r>
      <w:r>
        <w:rPr>
          <w:rFonts w:ascii="Times New Roman" w:hAnsi="Times New Roman" w:cs="Times New Roman" w:eastAsia="Times New Roman"/>
          <w:sz w:val="75"/>
          <w:szCs w:val="75"/>
          <w:color w:val="313131"/>
          <w:spacing w:val="0"/>
          <w:w w:val="100"/>
          <w:position w:val="-26"/>
        </w:rPr>
        <w:tab/>
      </w:r>
      <w:r>
        <w:rPr>
          <w:rFonts w:ascii="Times New Roman" w:hAnsi="Times New Roman" w:cs="Times New Roman" w:eastAsia="Times New Roman"/>
          <w:sz w:val="75"/>
          <w:szCs w:val="75"/>
          <w:color w:val="313131"/>
          <w:spacing w:val="0"/>
          <w:w w:val="24"/>
          <w:position w:val="-26"/>
        </w:rPr>
        <w:t>R</w:t>
      </w:r>
      <w:r>
        <w:rPr>
          <w:rFonts w:ascii="Times New Roman" w:hAnsi="Times New Roman" w:cs="Times New Roman" w:eastAsia="Times New Roman"/>
          <w:sz w:val="75"/>
          <w:szCs w:val="75"/>
          <w:color w:val="000000"/>
          <w:spacing w:val="0"/>
          <w:w w:val="100"/>
          <w:position w:val="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99" w:lineRule="exact"/>
        <w:ind w:right="-90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pict>
          <v:group style="position:absolute;margin-left:431.308929pt;margin-top:4.322473pt;width:8.08563pt;height:14.324708pt;mso-position-horizontal-relative:page;mso-position-vertical-relative:paragraph;z-index:-15905" coordorigin="8626,86" coordsize="162,286">
            <v:shape style="position:absolute;left:8626;top:86;width:162;height:286" coordorigin="8626,86" coordsize="162,286" path="m8626,86l8788,86,8788,373,8626,373,8626,86e" filled="t" fillcolor="#ED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46.935455pt;margin-top:2.427252pt;width:6.905741pt;height:38.391188pt;mso-position-horizontal-relative:page;mso-position-vertical-relative:paragraph;z-index:-15904" coordorigin="8939,49" coordsize="138,768">
            <v:group style="position:absolute;left:8988;top:76;width:2;height:300" coordorigin="8988,76" coordsize="2,300">
              <v:shape style="position:absolute;left:8988;top:76;width:2;height:300" coordorigin="8988,76" coordsize="0,300" path="m8988,376l8988,76e" filled="f" stroked="t" strokeweight="2.75089pt" strokecolor="#EDEDED">
                <v:path arrowok="t"/>
              </v:shape>
            </v:group>
            <v:group style="position:absolute;left:8945;top:271;width:2;height:162" coordorigin="8945,271" coordsize="2,162">
              <v:shape style="position:absolute;left:8945;top:271;width:2;height:162" coordorigin="8945,271" coordsize="0,162" path="m8945,432l8945,271e" filled="f" stroked="t" strokeweight=".655pt" strokecolor="#EDEDED">
                <v:path arrowok="t"/>
              </v:shape>
            </v:group>
            <v:group style="position:absolute;left:9048;top:271;width:2;height:162" coordorigin="9048,271" coordsize="2,162">
              <v:shape style="position:absolute;left:9048;top:271;width:2;height:162" coordorigin="9048,271" coordsize="0,162" path="m9048,432l9048,271e" filled="f" stroked="t" strokeweight="2.86pt" strokecolor="#EDEDED">
                <v:path arrowok="t"/>
              </v:shape>
            </v:group>
            <v:group style="position:absolute;left:9003;top:400;width:2;height:401" coordorigin="9003,400" coordsize="2,401">
              <v:shape style="position:absolute;left:9003;top:400;width:2;height:401" coordorigin="9003,400" coordsize="0,401" path="m9003,801l9003,400e" filled="f" stroked="t" strokeweight="1.500265pt" strokecolor="#EDEDED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1"/>
          <w:szCs w:val="21"/>
          <w:color w:val="A1A1A1"/>
          <w:w w:val="277"/>
          <w:position w:val="-7"/>
        </w:rPr>
        <w:t>,</w:t>
      </w:r>
      <w:r>
        <w:rPr>
          <w:rFonts w:ascii="Arial" w:hAnsi="Arial" w:cs="Arial" w:eastAsia="Arial"/>
          <w:sz w:val="21"/>
          <w:szCs w:val="21"/>
          <w:color w:val="A1A1A1"/>
          <w:spacing w:val="-35"/>
          <w:w w:val="100"/>
          <w:position w:val="-7"/>
        </w:rPr>
        <w:t> </w:t>
      </w:r>
      <w:r>
        <w:rPr>
          <w:rFonts w:ascii="Arial" w:hAnsi="Arial" w:cs="Arial" w:eastAsia="Arial"/>
          <w:sz w:val="33"/>
          <w:szCs w:val="33"/>
          <w:color w:val="8E8E8E"/>
          <w:spacing w:val="0"/>
          <w:w w:val="81"/>
          <w:position w:val="-7"/>
        </w:rPr>
        <w:t>-"</w:t>
      </w:r>
      <w:r>
        <w:rPr>
          <w:rFonts w:ascii="Arial" w:hAnsi="Arial" w:cs="Arial" w:eastAsia="Arial"/>
          <w:sz w:val="33"/>
          <w:szCs w:val="33"/>
          <w:color w:val="8E8E8E"/>
          <w:spacing w:val="-37"/>
          <w:w w:val="81"/>
          <w:position w:val="-7"/>
        </w:rPr>
        <w:t>'</w:t>
      </w:r>
      <w:r>
        <w:rPr>
          <w:rFonts w:ascii="Arial" w:hAnsi="Arial" w:cs="Arial" w:eastAsia="Arial"/>
          <w:sz w:val="22"/>
          <w:szCs w:val="22"/>
          <w:color w:val="A1A1A1"/>
          <w:spacing w:val="0"/>
          <w:w w:val="86"/>
          <w:position w:val="-7"/>
        </w:rPr>
        <w:t>.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99" w:lineRule="exact"/>
        <w:ind w:right="-9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477.829803pt;margin-top:4.322473pt;width:.1pt;height:14.13501pt;mso-position-horizontal-relative:page;mso-position-vertical-relative:paragraph;z-index:-15903" coordorigin="9557,86" coordsize="2,283">
            <v:shape style="position:absolute;left:9557;top:86;width:2;height:283" coordorigin="9557,86" coordsize="0,283" path="m9557,369l9557,86e" filled="f" stroked="t" strokeweight="3.4075pt" strokecolor="#CCD3D6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33"/>
          <w:szCs w:val="33"/>
          <w:color w:val="626262"/>
          <w:w w:val="59"/>
          <w:i/>
          <w:position w:val="-7"/>
        </w:rPr>
        <w:t>d</w:t>
      </w:r>
      <w:r>
        <w:rPr>
          <w:rFonts w:ascii="Arial" w:hAnsi="Arial" w:cs="Arial" w:eastAsia="Arial"/>
          <w:sz w:val="33"/>
          <w:szCs w:val="33"/>
          <w:color w:val="626262"/>
          <w:spacing w:val="-17"/>
          <w:w w:val="58"/>
          <w:i/>
          <w:position w:val="-7"/>
        </w:rPr>
        <w:t>"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-17"/>
          <w:w w:val="100"/>
          <w:position w:val="-7"/>
        </w:rPr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-27"/>
          <w:w w:val="100"/>
          <w:u w:val="thick" w:color="EDEDED"/>
          <w:position w:val="-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-27"/>
          <w:w w:val="100"/>
          <w:u w:val="thick" w:color="EDEDED"/>
          <w:position w:val="-7"/>
        </w:rPr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33"/>
          <w:u w:val="thick" w:color="EDEDED"/>
          <w:position w:val="-7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33"/>
          <w:u w:val="thick" w:color="EDEDED"/>
          <w:position w:val="-7"/>
        </w:rPr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33"/>
          <w:u w:val="thick" w:color="EDEDED"/>
          <w:position w:val="-7"/>
        </w:rPr>
        <w:t>_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33"/>
          <w:position w:val="-7"/>
        </w:rPr>
        <w:t>     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1"/>
          <w:w w:val="33"/>
          <w:position w:val="-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A1A1A1"/>
          <w:spacing w:val="1"/>
          <w:w w:val="33"/>
          <w:position w:val="-7"/>
        </w:rPr>
      </w:r>
      <w:r>
        <w:rPr>
          <w:rFonts w:ascii="Times New Roman" w:hAnsi="Times New Roman" w:cs="Times New Roman" w:eastAsia="Times New Roman"/>
          <w:sz w:val="21"/>
          <w:szCs w:val="21"/>
          <w:color w:val="A1A1A1"/>
          <w:spacing w:val="0"/>
          <w:w w:val="126"/>
          <w:emboss/>
          <w:position w:val="-7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A1A1A1"/>
          <w:spacing w:val="0"/>
          <w:w w:val="126"/>
          <w:position w:val="-7"/>
        </w:rPr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99" w:lineRule="exact"/>
        <w:ind w:right="-20"/>
        <w:jc w:val="left"/>
        <w:rPr>
          <w:rFonts w:ascii="Arial" w:hAnsi="Arial" w:cs="Arial" w:eastAsia="Arial"/>
          <w:sz w:val="33"/>
          <w:szCs w:val="33"/>
        </w:rPr>
      </w:pPr>
      <w:rPr/>
      <w:r>
        <w:rPr/>
        <w:pict>
          <v:group style="position:absolute;margin-left:494.056458pt;margin-top:13.325394pt;width:.1pt;height:3.346636pt;mso-position-horizontal-relative:page;mso-position-vertical-relative:paragraph;z-index:-15908" coordorigin="9881,267" coordsize="2,67">
            <v:shape style="position:absolute;left:9881;top:267;width:2;height:67" coordorigin="9881,267" coordsize="0,67" path="m9881,333l9881,267e" filled="f" stroked="t" strokeweight=".237985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33"/>
          <w:szCs w:val="33"/>
          <w:color w:val="8E8E8E"/>
          <w:spacing w:val="0"/>
          <w:w w:val="74"/>
          <w:position w:val="-7"/>
        </w:rPr>
        <w:t>"'·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20" w:right="220"/>
          <w:cols w:num="4" w:equalWidth="0">
            <w:col w:w="6361" w:space="1962"/>
            <w:col w:w="391" w:space="175"/>
            <w:col w:w="395" w:space="194"/>
            <w:col w:w="1902"/>
          </w:cols>
        </w:sectPr>
      </w:pPr>
      <w:rPr/>
    </w:p>
    <w:p>
      <w:pPr>
        <w:spacing w:before="0" w:after="0" w:line="191" w:lineRule="exact"/>
        <w:ind w:right="1504"/>
        <w:jc w:val="right"/>
        <w:tabs>
          <w:tab w:pos="1040" w:val="left"/>
          <w:tab w:pos="3060" w:val="left"/>
          <w:tab w:pos="3480" w:val="left"/>
          <w:tab w:pos="464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pict>
          <v:group style="position:absolute;margin-left:416.110352pt;margin-top:9.392856pt;width:8.937250pt;height:34.47499pt;mso-position-horizontal-relative:page;mso-position-vertical-relative:paragraph;z-index:-15902" coordorigin="8322,188" coordsize="179,689">
            <v:group style="position:absolute;left:8349;top:188;width:152;height:291" coordorigin="8349,188" coordsize="152,291">
              <v:shape style="position:absolute;left:8349;top:188;width:152;height:291" coordorigin="8349,188" coordsize="152,291" path="m8349,188l8501,188,8501,479,8349,479,8349,188e" filled="t" fillcolor="#EDEDED" stroked="f">
                <v:path arrowok="t"/>
                <v:fill/>
              </v:shape>
            </v:group>
            <v:group style="position:absolute;left:8366;top:537;width:2;height:296" coordorigin="8366,537" coordsize="2,296">
              <v:shape style="position:absolute;left:8366;top:537;width:2;height:296" coordorigin="8366,537" coordsize="0,296" path="m8366,833l8366,537e" filled="f" stroked="t" strokeweight="4.400779pt" strokecolor="#ED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01.575195pt;margin-top:5.292513pt;width:.1pt;height:19.519776pt;mso-position-horizontal-relative:page;mso-position-vertical-relative:paragraph;z-index:-15901" coordorigin="10032,106" coordsize="2,390">
            <v:shape style="position:absolute;left:10032;top:106;width:2;height:390" coordorigin="10032,106" coordsize="0,390" path="m10032,496l10032,106e" filled="f" stroked="t" strokeweight="1.907425pt" strokecolor="#EDEDED">
              <v:path arrowok="t"/>
            </v:shape>
          </v:group>
          <w10:wrap type="none"/>
        </w:pict>
      </w:r>
      <w:r>
        <w:rPr/>
        <w:pict>
          <v:group style="position:absolute;margin-left:506.991608pt;margin-top:4.159363pt;width:4.202867pt;height:21.786076pt;mso-position-horizontal-relative:page;mso-position-vertical-relative:paragraph;z-index:-15900" coordorigin="10140,83" coordsize="84,436">
            <v:group style="position:absolute;left:10162;top:106;width:2;height:390" coordorigin="10162,106" coordsize="2,390">
              <v:shape style="position:absolute;left:10162;top:106;width:2;height:390" coordorigin="10162,106" coordsize="0,390" path="m10162,496l10162,106e" filled="f" stroked="t" strokeweight="2.266300pt" strokecolor="#CCD3D6">
                <v:path arrowok="t"/>
              </v:shape>
            </v:group>
            <v:group style="position:absolute;left:10224;top:106;width:2;height:390" coordorigin="10224,106" coordsize="2,390">
              <v:shape style="position:absolute;left:10224;top:106;width:2;height:390" coordorigin="10224,106" coordsize="0,390" path="m10224,106l10224,496,10224,106xe" filled="t" fillcolor="#EDEDED" stroked="f">
                <v:path arrowok="t"/>
                <v:fill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3.906616pt;margin-top:14.308882pt;width:4.0959pt;height:6pt;mso-position-horizontal-relative:page;mso-position-vertical-relative:paragraph;z-index:-15891" type="#_x0000_t202" filled="f" stroked="f">
            <v:textbox inset="0,0,0,0">
              <w:txbxContent>
                <w:p>
                  <w:pPr>
                    <w:spacing w:before="0" w:after="0" w:line="120" w:lineRule="exact"/>
                    <w:ind w:right="-58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Pr/>
                  <w:r>
                    <w:rPr>
                      <w:rFonts w:ascii="Arial" w:hAnsi="Arial" w:cs="Arial" w:eastAsia="Arial"/>
                      <w:sz w:val="12"/>
                      <w:szCs w:val="12"/>
                      <w:color w:val="2D3DA0"/>
                      <w:spacing w:val="0"/>
                      <w:w w:val="205"/>
                      <w:i/>
                    </w:rPr>
                    <w:t>(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313131"/>
          <w:spacing w:val="0"/>
          <w:w w:val="100"/>
          <w:position w:val="-2"/>
        </w:rPr>
        <w:t>(</w:t>
      </w:r>
      <w:r>
        <w:rPr>
          <w:rFonts w:ascii="Arial" w:hAnsi="Arial" w:cs="Arial" w:eastAsia="Arial"/>
          <w:sz w:val="16"/>
          <w:szCs w:val="16"/>
          <w:color w:val="313131"/>
          <w:spacing w:val="0"/>
          <w:w w:val="100"/>
          <w:position w:val="-2"/>
        </w:rPr>
        <w:t>tf;</w:t>
      </w:r>
      <w:r>
        <w:rPr>
          <w:rFonts w:ascii="Arial" w:hAnsi="Arial" w:cs="Arial" w:eastAsia="Arial"/>
          <w:sz w:val="16"/>
          <w:szCs w:val="16"/>
          <w:color w:val="313131"/>
          <w:spacing w:val="4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77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5"/>
          <w:position w:val="-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4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2"/>
          <w:position w:val="-2"/>
        </w:rPr>
        <w:t>Ça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0"/>
          <w:position w:val="-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2"/>
          <w:szCs w:val="12"/>
          <w:color w:val="8E8E8E"/>
          <w:spacing w:val="0"/>
          <w:w w:val="105"/>
          <w:b/>
          <w:bCs/>
          <w:i/>
          <w:position w:val="6"/>
        </w:rPr>
        <w:t>1/.</w:t>
      </w:r>
      <w:r>
        <w:rPr>
          <w:rFonts w:ascii="Times New Roman" w:hAnsi="Times New Roman" w:cs="Times New Roman" w:eastAsia="Times New Roman"/>
          <w:sz w:val="12"/>
          <w:szCs w:val="12"/>
          <w:color w:val="8E8E8E"/>
          <w:spacing w:val="0"/>
          <w:w w:val="100"/>
          <w:b/>
          <w:bCs/>
          <w:i/>
          <w:position w:val="6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8E8E8E"/>
          <w:spacing w:val="0"/>
          <w:w w:val="100"/>
          <w:b/>
          <w:bCs/>
          <w:i/>
          <w:position w:val="6"/>
        </w:rPr>
      </w:r>
      <w:r>
        <w:rPr>
          <w:rFonts w:ascii="Times New Roman" w:hAnsi="Times New Roman" w:cs="Times New Roman" w:eastAsia="Times New Roman"/>
          <w:sz w:val="12"/>
          <w:szCs w:val="12"/>
          <w:color w:val="C8C8C8"/>
          <w:spacing w:val="0"/>
          <w:w w:val="37"/>
          <w:position w:val="6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C8C8C8"/>
          <w:spacing w:val="0"/>
          <w:w w:val="37"/>
          <w:position w:val="6"/>
        </w:rPr>
        <w:t>  </w:t>
      </w:r>
      <w:r>
        <w:rPr>
          <w:rFonts w:ascii="Times New Roman" w:hAnsi="Times New Roman" w:cs="Times New Roman" w:eastAsia="Times New Roman"/>
          <w:sz w:val="12"/>
          <w:szCs w:val="12"/>
          <w:color w:val="C8C8C8"/>
          <w:spacing w:val="10"/>
          <w:w w:val="37"/>
          <w:position w:val="6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626262"/>
          <w:spacing w:val="-20"/>
          <w:w w:val="130"/>
          <w:position w:val="6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A1A1A1"/>
          <w:spacing w:val="0"/>
          <w:w w:val="184"/>
          <w:position w:val="6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A1A1A1"/>
          <w:spacing w:val="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1A1A1"/>
          <w:spacing w:val="-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313131"/>
          <w:spacing w:val="0"/>
          <w:w w:val="162"/>
          <w:position w:val="6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313131"/>
          <w:spacing w:val="0"/>
          <w:w w:val="162"/>
          <w:position w:val="6"/>
        </w:rPr>
        <w:t>  </w:t>
      </w:r>
      <w:r>
        <w:rPr>
          <w:rFonts w:ascii="Times New Roman" w:hAnsi="Times New Roman" w:cs="Times New Roman" w:eastAsia="Times New Roman"/>
          <w:sz w:val="12"/>
          <w:szCs w:val="12"/>
          <w:color w:val="313131"/>
          <w:spacing w:val="22"/>
          <w:w w:val="162"/>
          <w:position w:val="6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1A1A1"/>
          <w:spacing w:val="0"/>
          <w:w w:val="53"/>
          <w:b/>
          <w:bCs/>
          <w:position w:val="6"/>
        </w:rPr>
        <w:t>J&gt;</w:t>
      </w:r>
      <w:r>
        <w:rPr>
          <w:rFonts w:ascii="Times New Roman" w:hAnsi="Times New Roman" w:cs="Times New Roman" w:eastAsia="Times New Roman"/>
          <w:sz w:val="11"/>
          <w:szCs w:val="11"/>
          <w:color w:val="A1A1A1"/>
          <w:spacing w:val="-4"/>
          <w:w w:val="53"/>
          <w:b/>
          <w:bCs/>
          <w:position w:val="6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4D4D4D"/>
          <w:spacing w:val="0"/>
          <w:w w:val="109"/>
          <w:b/>
          <w:bCs/>
          <w:position w:val="6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4D4D4D"/>
          <w:spacing w:val="0"/>
          <w:w w:val="100"/>
          <w:b/>
          <w:bCs/>
          <w:position w:val="6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4D4D4D"/>
          <w:spacing w:val="0"/>
          <w:w w:val="100"/>
          <w:b/>
          <w:bCs/>
          <w:position w:val="6"/>
        </w:rPr>
      </w:r>
      <w:r>
        <w:rPr>
          <w:rFonts w:ascii="Times New Roman" w:hAnsi="Times New Roman" w:cs="Times New Roman" w:eastAsia="Times New Roman"/>
          <w:sz w:val="11"/>
          <w:szCs w:val="11"/>
          <w:color w:val="8E8E8E"/>
          <w:spacing w:val="0"/>
          <w:w w:val="106"/>
          <w:position w:val="6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95" w:lineRule="exact"/>
        <w:ind w:right="1460"/>
        <w:jc w:val="right"/>
        <w:tabs>
          <w:tab w:pos="600" w:val="left"/>
          <w:tab w:pos="164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Arial" w:hAnsi="Arial" w:cs="Arial" w:eastAsia="Arial"/>
          <w:sz w:val="22"/>
          <w:szCs w:val="22"/>
          <w:color w:val="A1A1A1"/>
          <w:w w:val="124"/>
          <w:i/>
          <w:position w:val="-14"/>
        </w:rPr>
        <w:t>1</w:t>
      </w:r>
      <w:r>
        <w:rPr>
          <w:rFonts w:ascii="Arial" w:hAnsi="Arial" w:cs="Arial" w:eastAsia="Arial"/>
          <w:sz w:val="22"/>
          <w:szCs w:val="22"/>
          <w:color w:val="A1A1A1"/>
          <w:w w:val="100"/>
          <w:i/>
          <w:position w:val="-14"/>
        </w:rPr>
        <w:tab/>
      </w:r>
      <w:r>
        <w:rPr>
          <w:rFonts w:ascii="Arial" w:hAnsi="Arial" w:cs="Arial" w:eastAsia="Arial"/>
          <w:sz w:val="22"/>
          <w:szCs w:val="22"/>
          <w:color w:val="A1A1A1"/>
          <w:w w:val="100"/>
          <w:i/>
          <w:position w:val="-14"/>
        </w:rPr>
      </w:r>
      <w:r>
        <w:rPr>
          <w:rFonts w:ascii="Times New Roman" w:hAnsi="Times New Roman" w:cs="Times New Roman" w:eastAsia="Times New Roman"/>
          <w:sz w:val="29"/>
          <w:szCs w:val="29"/>
          <w:color w:val="B8BAB8"/>
          <w:spacing w:val="-18"/>
          <w:w w:val="29"/>
          <w:b/>
          <w:bCs/>
          <w:position w:val="-14"/>
        </w:rPr>
        <w:t>-</w:t>
      </w:r>
      <w:r>
        <w:rPr>
          <w:rFonts w:ascii="Times New Roman" w:hAnsi="Times New Roman" w:cs="Times New Roman" w:eastAsia="Times New Roman"/>
          <w:sz w:val="29"/>
          <w:szCs w:val="29"/>
          <w:color w:val="757777"/>
          <w:spacing w:val="0"/>
          <w:w w:val="151"/>
          <w:b/>
          <w:bCs/>
          <w:position w:val="-14"/>
        </w:rPr>
        <w:t>-</w:t>
      </w:r>
      <w:r>
        <w:rPr>
          <w:rFonts w:ascii="Times New Roman" w:hAnsi="Times New Roman" w:cs="Times New Roman" w:eastAsia="Times New Roman"/>
          <w:sz w:val="29"/>
          <w:szCs w:val="29"/>
          <w:color w:val="757777"/>
          <w:spacing w:val="3"/>
          <w:w w:val="151"/>
          <w:b/>
          <w:bCs/>
          <w:position w:val="-14"/>
        </w:rPr>
        <w:t>t</w:t>
      </w:r>
      <w:r>
        <w:rPr>
          <w:rFonts w:ascii="Times New Roman" w:hAnsi="Times New Roman" w:cs="Times New Roman" w:eastAsia="Times New Roman"/>
          <w:sz w:val="29"/>
          <w:szCs w:val="29"/>
          <w:color w:val="B8BAB8"/>
          <w:spacing w:val="0"/>
          <w:w w:val="91"/>
          <w:b/>
          <w:bCs/>
          <w:position w:val="-14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B8BAB8"/>
          <w:spacing w:val="0"/>
          <w:w w:val="100"/>
          <w:b/>
          <w:bCs/>
          <w:position w:val="-14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B8BAB8"/>
          <w:spacing w:val="0"/>
          <w:w w:val="100"/>
          <w:b/>
          <w:bCs/>
          <w:position w:val="-14"/>
        </w:rPr>
      </w:r>
      <w:r>
        <w:rPr>
          <w:rFonts w:ascii="Times New Roman" w:hAnsi="Times New Roman" w:cs="Times New Roman" w:eastAsia="Times New Roman"/>
          <w:sz w:val="29"/>
          <w:szCs w:val="29"/>
          <w:color w:val="B8BAB8"/>
          <w:spacing w:val="0"/>
          <w:w w:val="44"/>
          <w:position w:val="-14"/>
        </w:rPr>
        <w:t>;</w:t>
      </w:r>
      <w:r>
        <w:rPr>
          <w:rFonts w:ascii="Times New Roman" w:hAnsi="Times New Roman" w:cs="Times New Roman" w:eastAsia="Times New Roman"/>
          <w:sz w:val="29"/>
          <w:szCs w:val="29"/>
          <w:color w:val="B8BAB8"/>
          <w:spacing w:val="0"/>
          <w:w w:val="44"/>
          <w:position w:val="-14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B8BAB8"/>
          <w:spacing w:val="28"/>
          <w:w w:val="44"/>
          <w:position w:val="-14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A5AFBD"/>
          <w:spacing w:val="0"/>
          <w:w w:val="83"/>
          <w:position w:val="-14"/>
        </w:rPr>
        <w:t>'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14" w:after="0" w:line="120" w:lineRule="exact"/>
        <w:ind w:right="1812"/>
        <w:jc w:val="right"/>
        <w:tabs>
          <w:tab w:pos="1280" w:val="left"/>
        </w:tabs>
        <w:rPr>
          <w:rFonts w:ascii="Times New Roman" w:hAnsi="Times New Roman" w:cs="Times New Roman" w:eastAsia="Times New Roman"/>
          <w:sz w:val="33"/>
          <w:szCs w:val="33"/>
        </w:rPr>
      </w:pPr>
      <w:rPr/>
      <w:r>
        <w:rPr>
          <w:rFonts w:ascii="Arial" w:hAnsi="Arial" w:cs="Arial" w:eastAsia="Arial"/>
          <w:sz w:val="29"/>
          <w:szCs w:val="29"/>
          <w:color w:val="313131"/>
          <w:spacing w:val="-35"/>
          <w:w w:val="154"/>
          <w:position w:val="-21"/>
        </w:rPr>
        <w:t>,</w:t>
      </w:r>
      <w:r>
        <w:rPr>
          <w:rFonts w:ascii="Arial" w:hAnsi="Arial" w:cs="Arial" w:eastAsia="Arial"/>
          <w:sz w:val="29"/>
          <w:szCs w:val="29"/>
          <w:color w:val="4D4D4D"/>
          <w:spacing w:val="0"/>
          <w:w w:val="247"/>
          <w:position w:val="-21"/>
        </w:rPr>
        <w:t>,</w:t>
      </w:r>
      <w:r>
        <w:rPr>
          <w:rFonts w:ascii="Arial" w:hAnsi="Arial" w:cs="Arial" w:eastAsia="Arial"/>
          <w:sz w:val="29"/>
          <w:szCs w:val="29"/>
          <w:color w:val="4D4D4D"/>
          <w:spacing w:val="15"/>
          <w:w w:val="100"/>
          <w:position w:val="-21"/>
        </w:rPr>
        <w:t> </w:t>
      </w:r>
      <w:r>
        <w:rPr>
          <w:rFonts w:ascii="Arial" w:hAnsi="Arial" w:cs="Arial" w:eastAsia="Arial"/>
          <w:sz w:val="29"/>
          <w:szCs w:val="29"/>
          <w:color w:val="626262"/>
          <w:spacing w:val="0"/>
          <w:w w:val="82"/>
          <w:position w:val="-21"/>
        </w:rPr>
        <w:t>lt!</w:t>
      </w:r>
      <w:r>
        <w:rPr>
          <w:rFonts w:ascii="Arial" w:hAnsi="Arial" w:cs="Arial" w:eastAsia="Arial"/>
          <w:sz w:val="29"/>
          <w:szCs w:val="29"/>
          <w:color w:val="626262"/>
          <w:spacing w:val="-5"/>
          <w:w w:val="82"/>
          <w:position w:val="-21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757777"/>
          <w:spacing w:val="0"/>
          <w:w w:val="70"/>
          <w:position w:val="-21"/>
        </w:rPr>
        <w:t>ıyey.</w:t>
      </w:r>
      <w:r>
        <w:rPr>
          <w:rFonts w:ascii="Times New Roman" w:hAnsi="Times New Roman" w:cs="Times New Roman" w:eastAsia="Times New Roman"/>
          <w:sz w:val="33"/>
          <w:szCs w:val="33"/>
          <w:color w:val="757777"/>
          <w:spacing w:val="0"/>
          <w:w w:val="100"/>
          <w:position w:val="-21"/>
        </w:rPr>
        <w:tab/>
      </w:r>
      <w:r>
        <w:rPr>
          <w:rFonts w:ascii="Times New Roman" w:hAnsi="Times New Roman" w:cs="Times New Roman" w:eastAsia="Times New Roman"/>
          <w:sz w:val="33"/>
          <w:szCs w:val="33"/>
          <w:color w:val="757777"/>
          <w:spacing w:val="0"/>
          <w:w w:val="100"/>
          <w:position w:val="-21"/>
        </w:rPr>
      </w:r>
      <w:r>
        <w:rPr>
          <w:rFonts w:ascii="Times New Roman" w:hAnsi="Times New Roman" w:cs="Times New Roman" w:eastAsia="Times New Roman"/>
          <w:sz w:val="33"/>
          <w:szCs w:val="33"/>
          <w:color w:val="8E8E8E"/>
          <w:spacing w:val="0"/>
          <w:w w:val="80"/>
          <w:position w:val="-21"/>
        </w:rPr>
        <w:t>.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280" w:bottom="280" w:left="320" w:right="220"/>
        </w:sectPr>
      </w:pPr>
      <w:rPr/>
    </w:p>
    <w:p>
      <w:pPr>
        <w:spacing w:before="0" w:after="0" w:line="417" w:lineRule="exact"/>
        <w:ind w:right="12"/>
        <w:jc w:val="right"/>
        <w:tabs>
          <w:tab w:pos="28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7.379913pt;margin-top:6.856561pt;width:10.800881pt;height:17.744254pt;mso-position-horizontal-relative:page;mso-position-vertical-relative:paragraph;z-index:-15912" type="#_x0000_t202" filled="f" stroked="f">
            <v:textbox inset="0,0,0,0">
              <w:txbxContent>
                <w:p>
                  <w:pPr>
                    <w:spacing w:before="0" w:after="0" w:line="265" w:lineRule="exact"/>
                    <w:ind w:left="29" w:right="-79"/>
                    <w:jc w:val="left"/>
                    <w:rPr>
                      <w:rFonts w:ascii="Times New Roman" w:hAnsi="Times New Roman" w:cs="Times New Roman" w:eastAsia="Times New Roman"/>
                      <w:sz w:val="26"/>
                      <w:szCs w:val="2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757777"/>
                      <w:spacing w:val="-11"/>
                      <w:w w:val="63"/>
                    </w:rPr>
                    <w:t>{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4D4D4D"/>
                      <w:spacing w:val="-15"/>
                      <w:w w:val="56"/>
                    </w:rPr>
                    <w:t>h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B8BAB8"/>
                      <w:spacing w:val="0"/>
                      <w:w w:val="129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2.669342pt;margin-top:9.214172pt;width:21.568195pt;height:15.386643pt;mso-position-horizontal-relative:page;mso-position-vertical-relative:paragraph;z-index:-15911" type="#_x0000_t202" filled="f" stroked="f">
            <v:textbox inset="0,0,0,0">
              <w:txbxContent>
                <w:p>
                  <w:pPr>
                    <w:spacing w:before="0" w:after="0" w:line="204" w:lineRule="exact"/>
                    <w:ind w:left="266" w:right="-40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Pr/>
                  <w:r>
                    <w:rPr>
                      <w:rFonts w:ascii="Arial" w:hAnsi="Arial" w:cs="Arial" w:eastAsia="Arial"/>
                      <w:sz w:val="20"/>
                      <w:szCs w:val="20"/>
                      <w:color w:val="4D4D4D"/>
                      <w:spacing w:val="0"/>
                      <w:w w:val="122"/>
                    </w:rPr>
                    <w:t>u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47.379913pt;margin-top:2.243855pt;width:39.840650pt;height:59.485733pt;mso-position-horizontal-relative:page;mso-position-vertical-relative:paragraph;z-index:-15899" coordorigin="8948,45" coordsize="797,1190">
            <v:group style="position:absolute;left:9130;top:76;width:2;height:350" coordorigin="9130,76" coordsize="2,350">
              <v:shape style="position:absolute;left:9130;top:76;width:2;height:350" coordorigin="9130,76" coordsize="0,350" path="m9130,426l9130,76e" filled="f" stroked="t" strokeweight="3.11860pt" strokecolor="#EDEDED">
                <v:path arrowok="t"/>
              </v:shape>
            </v:group>
            <v:group style="position:absolute;left:8948;top:209;width:205;height:283" coordorigin="8948,209" coordsize="205,283">
              <v:shape style="position:absolute;left:8948;top:209;width:205;height:283" coordorigin="8948,209" coordsize="205,283" path="m8948,209l9152,209,9152,492,8948,492,8948,209e" filled="t" fillcolor="#EDEDED" stroked="f">
                <v:path arrowok="t"/>
                <v:fill/>
              </v:shape>
            </v:group>
            <v:group style="position:absolute;left:9253;top:209;width:431;height:283" coordorigin="9253,209" coordsize="431,283">
              <v:shape style="position:absolute;left:9253;top:209;width:431;height:283" coordorigin="9253,209" coordsize="431,283" path="m9253,209l9685,209,9685,492,9253,492,9253,209e" filled="t" fillcolor="#EDEDED" stroked="f">
                <v:path arrowok="t"/>
                <v:fill/>
              </v:shape>
            </v:group>
            <v:group style="position:absolute;left:9184;top:401;width:275;height:205" coordorigin="9184,401" coordsize="275,205">
              <v:shape style="position:absolute;left:9184;top:401;width:275;height:205" coordorigin="9184,401" coordsize="275,205" path="m9184,401l9459,401,9459,605,9184,605,9184,401e" filled="t" fillcolor="#EDEDED" stroked="f">
                <v:path arrowok="t"/>
                <v:fill/>
              </v:shape>
            </v:group>
            <v:group style="position:absolute;left:9555;top:401;width:112;height:205" coordorigin="9555,401" coordsize="112,205">
              <v:shape style="position:absolute;left:9555;top:401;width:112;height:205" coordorigin="9555,401" coordsize="112,205" path="m9555,401l9666,401,9666,605,9555,605,9555,401e" filled="t" fillcolor="#EDEDED" stroked="f">
                <v:path arrowok="t"/>
                <v:fill/>
              </v:shape>
            </v:group>
            <v:group style="position:absolute;left:9358;top:488;width:99;height:256" coordorigin="9358,488" coordsize="99,256">
              <v:shape style="position:absolute;left:9358;top:488;width:99;height:256" coordorigin="9358,488" coordsize="99,256" path="m9358,488l9458,488,9458,744,9358,744,9358,488e" filled="t" fillcolor="#EDEDED" stroked="f">
                <v:path arrowok="t"/>
                <v:fill/>
              </v:shape>
            </v:group>
            <v:group style="position:absolute;left:9554;top:416;width:2;height:350" coordorigin="9554,416" coordsize="2,350">
              <v:shape style="position:absolute;left:9554;top:416;width:2;height:350" coordorigin="9554,416" coordsize="0,350" path="m9554,766l9554,416e" filled="f" stroked="t" strokeweight="3.21688pt" strokecolor="#EDEDED">
                <v:path arrowok="t"/>
              </v:shape>
            </v:group>
            <v:group style="position:absolute;left:9670;top:416;width:2;height:350" coordorigin="9670,416" coordsize="2,350">
              <v:shape style="position:absolute;left:9670;top:416;width:2;height:350" coordorigin="9670,416" coordsize="0,350" path="m9670,766l9670,416e" filled="f" stroked="t" strokeweight="2.7325pt" strokecolor="#EDEDED">
                <v:path arrowok="t"/>
              </v:shape>
            </v:group>
            <v:group style="position:absolute;left:9728;top:666;width:2;height:552" coordorigin="9728,666" coordsize="2,552">
              <v:shape style="position:absolute;left:9728;top:666;width:2;height:552" coordorigin="9728,666" coordsize="0,552" path="m9728,1218l9728,666e" filled="f" stroked="t" strokeweight="1.670095pt" strokecolor="#ED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08.097565pt;margin-top:10.040461pt;width:8.543537pt;height:20.230159pt;mso-position-horizontal-relative:page;mso-position-vertical-relative:paragraph;z-index:-15898" coordorigin="10162,201" coordsize="171,405">
            <v:group style="position:absolute;left:10222;top:201;width:111;height:191" coordorigin="10222,201" coordsize="111,191">
              <v:shape style="position:absolute;left:10222;top:201;width:111;height:191" coordorigin="10222,201" coordsize="111,191" path="m10222,201l10333,201,10333,392,10222,392,10222,201e" filled="t" fillcolor="#EDEDED" stroked="f">
                <v:path arrowok="t"/>
                <v:fill/>
              </v:shape>
            </v:group>
            <v:group style="position:absolute;left:10162;top:401;width:109;height:205" coordorigin="10162,401" coordsize="109,205">
              <v:shape style="position:absolute;left:10162;top:401;width:109;height:205" coordorigin="10162,401" coordsize="109,205" path="m10162,401l10271,401,10271,605,10162,605,10162,401e" filled="t" fillcolor="#EDEDED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439.558319pt;margin-top:17.843687pt;width:4.022320pt;height:20.179987pt;mso-position-horizontal-relative:page;mso-position-vertical-relative:paragraph;z-index:-15897" coordorigin="8791,357" coordsize="80,404">
            <v:group style="position:absolute;left:8831;top:397;width:2;height:212" coordorigin="8831,397" coordsize="2,212">
              <v:shape style="position:absolute;left:8831;top:397;width:2;height:212" coordorigin="8831,397" coordsize="0,212" path="m8831,609l8831,397e" filled="f" stroked="t" strokeweight="4.022320pt" strokecolor="#EDEDED">
                <v:path arrowok="t"/>
              </v:shape>
            </v:group>
            <v:group style="position:absolute;left:8822;top:447;width:2;height:314" coordorigin="8822,447" coordsize="2,314">
              <v:shape style="position:absolute;left:8822;top:447;width:2;height:314" coordorigin="8822,447" coordsize="0,314" path="m8822,447l8822,760,8822,447xe" filled="t" fillcolor="#EDEDED" stroked="f">
                <v:path arrowok="t"/>
                <v:fill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7"/>
          <w:szCs w:val="27"/>
          <w:color w:val="4D5489"/>
          <w:w w:val="62"/>
          <w:i/>
          <w:position w:val="12"/>
        </w:rPr>
        <w:t>'1/</w:t>
      </w:r>
      <w:r>
        <w:rPr>
          <w:rFonts w:ascii="Times New Roman" w:hAnsi="Times New Roman" w:cs="Times New Roman" w:eastAsia="Times New Roman"/>
          <w:sz w:val="27"/>
          <w:szCs w:val="27"/>
          <w:color w:val="4D5489"/>
          <w:w w:val="63"/>
          <w:i/>
          <w:position w:val="12"/>
        </w:rPr>
        <w:t>)</w:t>
      </w:r>
      <w:r>
        <w:rPr>
          <w:rFonts w:ascii="Times New Roman" w:hAnsi="Times New Roman" w:cs="Times New Roman" w:eastAsia="Times New Roman"/>
          <w:sz w:val="27"/>
          <w:szCs w:val="27"/>
          <w:color w:val="4D5489"/>
          <w:w w:val="62"/>
          <w:i/>
          <w:position w:val="12"/>
        </w:rPr>
        <w:t>/JJ;</w:t>
      </w:r>
      <w:r>
        <w:rPr>
          <w:rFonts w:ascii="Times New Roman" w:hAnsi="Times New Roman" w:cs="Times New Roman" w:eastAsia="Times New Roman"/>
          <w:sz w:val="27"/>
          <w:szCs w:val="27"/>
          <w:color w:val="4D5489"/>
          <w:w w:val="100"/>
          <w:i/>
          <w:position w:val="12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4D5489"/>
          <w:w w:val="100"/>
          <w:i/>
          <w:position w:val="12"/>
        </w:rPr>
      </w:r>
      <w:r>
        <w:rPr>
          <w:rFonts w:ascii="Times New Roman" w:hAnsi="Times New Roman" w:cs="Times New Roman" w:eastAsia="Times New Roman"/>
          <w:sz w:val="22"/>
          <w:szCs w:val="22"/>
          <w:color w:val="B8BAB8"/>
          <w:w w:val="56"/>
          <w:position w:val="-1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B8BAB8"/>
          <w:spacing w:val="-47"/>
          <w:w w:val="55"/>
          <w:position w:val="-1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757777"/>
          <w:spacing w:val="0"/>
          <w:w w:val="84"/>
          <w:position w:val="-9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757777"/>
          <w:spacing w:val="-1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757777"/>
          <w:spacing w:val="-18"/>
          <w:w w:val="43"/>
          <w:position w:val="-1"/>
        </w:rPr>
        <w:t>c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-128"/>
          <w:w w:val="55"/>
          <w:b/>
          <w:bCs/>
          <w:position w:val="-9"/>
        </w:rPr>
        <w:t>w</w:t>
      </w:r>
      <w:r>
        <w:rPr>
          <w:rFonts w:ascii="Times New Roman" w:hAnsi="Times New Roman" w:cs="Times New Roman" w:eastAsia="Times New Roman"/>
          <w:sz w:val="26"/>
          <w:szCs w:val="26"/>
          <w:color w:val="4D4D4D"/>
          <w:spacing w:val="0"/>
          <w:w w:val="47"/>
          <w:position w:val="-1"/>
        </w:rPr>
        <w:t>.:</w:t>
      </w:r>
      <w:r>
        <w:rPr>
          <w:rFonts w:ascii="Times New Roman" w:hAnsi="Times New Roman" w:cs="Times New Roman" w:eastAsia="Times New Roman"/>
          <w:sz w:val="26"/>
          <w:szCs w:val="26"/>
          <w:color w:val="4D4D4D"/>
          <w:spacing w:val="-35"/>
          <w:w w:val="47"/>
          <w:position w:val="-1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-23"/>
          <w:w w:val="55"/>
          <w:b/>
          <w:bCs/>
          <w:position w:val="-9"/>
        </w:rPr>
        <w:t>-</w:t>
      </w:r>
      <w:r>
        <w:rPr>
          <w:rFonts w:ascii="Times New Roman" w:hAnsi="Times New Roman" w:cs="Times New Roman" w:eastAsia="Times New Roman"/>
          <w:sz w:val="26"/>
          <w:szCs w:val="26"/>
          <w:color w:val="4D4D4D"/>
          <w:spacing w:val="0"/>
          <w:w w:val="47"/>
          <w:position w:val="-1"/>
        </w:rPr>
        <w:t>i\</w:t>
      </w:r>
      <w:r>
        <w:rPr>
          <w:rFonts w:ascii="Times New Roman" w:hAnsi="Times New Roman" w:cs="Times New Roman" w:eastAsia="Times New Roman"/>
          <w:sz w:val="26"/>
          <w:szCs w:val="26"/>
          <w:color w:val="4D4D4D"/>
          <w:spacing w:val="0"/>
          <w:w w:val="48"/>
          <w:position w:val="-1"/>
        </w:rPr>
        <w:t>1</w:t>
      </w:r>
      <w:r>
        <w:rPr>
          <w:rFonts w:ascii="Times New Roman" w:hAnsi="Times New Roman" w:cs="Times New Roman" w:eastAsia="Times New Roman"/>
          <w:sz w:val="26"/>
          <w:szCs w:val="26"/>
          <w:color w:val="4D4D4D"/>
          <w:spacing w:val="-108"/>
          <w:w w:val="48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626262"/>
          <w:spacing w:val="-22"/>
          <w:w w:val="132"/>
          <w:position w:val="-9"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757777"/>
          <w:spacing w:val="-189"/>
          <w:w w:val="63"/>
          <w:position w:val="-1"/>
        </w:rPr>
        <w:t>&amp;</w:t>
      </w:r>
      <w:r>
        <w:rPr>
          <w:rFonts w:ascii="Times New Roman" w:hAnsi="Times New Roman" w:cs="Times New Roman" w:eastAsia="Times New Roman"/>
          <w:sz w:val="21"/>
          <w:szCs w:val="21"/>
          <w:color w:val="A1A1A1"/>
          <w:spacing w:val="0"/>
          <w:w w:val="137"/>
          <w:position w:val="-9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A1A1A1"/>
          <w:spacing w:val="18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B8BAB8"/>
          <w:spacing w:val="0"/>
          <w:w w:val="190"/>
          <w:position w:val="-9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B8BAB8"/>
          <w:spacing w:val="-2"/>
          <w:w w:val="190"/>
          <w:position w:val="-9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A1A1A1"/>
          <w:spacing w:val="0"/>
          <w:w w:val="93"/>
          <w:position w:val="-9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8E8E8E"/>
          <w:spacing w:val="0"/>
          <w:w w:val="41"/>
          <w:position w:val="-9"/>
        </w:rPr>
        <w:t>.....</w:t>
      </w:r>
      <w:r>
        <w:rPr>
          <w:rFonts w:ascii="Times New Roman" w:hAnsi="Times New Roman" w:cs="Times New Roman" w:eastAsia="Times New Roman"/>
          <w:sz w:val="21"/>
          <w:szCs w:val="21"/>
          <w:color w:val="8E8E8E"/>
          <w:spacing w:val="-8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A1A1A1"/>
          <w:spacing w:val="0"/>
          <w:w w:val="100"/>
          <w:position w:val="-9"/>
        </w:rPr>
        <w:t>.·"'</w:t>
      </w:r>
      <w:r>
        <w:rPr>
          <w:rFonts w:ascii="Times New Roman" w:hAnsi="Times New Roman" w:cs="Times New Roman" w:eastAsia="Times New Roman"/>
          <w:sz w:val="21"/>
          <w:szCs w:val="21"/>
          <w:color w:val="A1A1A1"/>
          <w:spacing w:val="2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A1A1A1"/>
          <w:spacing w:val="0"/>
          <w:w w:val="65"/>
          <w:position w:val="-9"/>
        </w:rPr>
        <w:t>)</w:t>
      </w:r>
      <w:r>
        <w:rPr>
          <w:rFonts w:ascii="Times New Roman" w:hAnsi="Times New Roman" w:cs="Times New Roman" w:eastAsia="Times New Roman"/>
          <w:sz w:val="21"/>
          <w:szCs w:val="21"/>
          <w:color w:val="A1A1A1"/>
          <w:spacing w:val="-14"/>
          <w:w w:val="65"/>
          <w:position w:val="-9"/>
        </w:rPr>
        <w:t>'</w:t>
      </w:r>
      <w:r>
        <w:rPr>
          <w:rFonts w:ascii="Arial" w:hAnsi="Arial" w:cs="Arial" w:eastAsia="Arial"/>
          <w:sz w:val="20"/>
          <w:szCs w:val="20"/>
          <w:color w:val="4D4D4D"/>
          <w:spacing w:val="0"/>
          <w:w w:val="121"/>
          <w:position w:val="-1"/>
        </w:rPr>
        <w:t>.</w:t>
      </w:r>
      <w:r>
        <w:rPr>
          <w:rFonts w:ascii="Arial" w:hAnsi="Arial" w:cs="Arial" w:eastAsia="Arial"/>
          <w:sz w:val="20"/>
          <w:szCs w:val="20"/>
          <w:color w:val="4D4D4D"/>
          <w:spacing w:val="-76"/>
          <w:w w:val="122"/>
          <w:position w:val="-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757777"/>
          <w:spacing w:val="0"/>
          <w:w w:val="53"/>
          <w:position w:val="-9"/>
        </w:rPr>
        <w:t>..,.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0" w:lineRule="exact"/>
        <w:ind w:right="-2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7.917603pt;margin-top:.89017pt;width:5.505339pt;height:15.444673pt;mso-position-horizontal-relative:page;mso-position-vertical-relative:paragraph;z-index:-15910" type="#_x0000_t202" filled="f" stroked="f">
            <v:textbox inset="0,0,0,0">
              <w:txbxContent>
                <w:p>
                  <w:pPr>
                    <w:spacing w:before="0" w:after="0" w:line="153" w:lineRule="exact"/>
                    <w:ind w:left="19"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A1A1A1"/>
                      <w:spacing w:val="0"/>
                      <w:w w:val="109"/>
                    </w:rPr>
                    <w:t>L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8"/>
          <w:szCs w:val="8"/>
          <w:color w:val="B8BAB8"/>
          <w:spacing w:val="-3"/>
          <w:w w:val="158"/>
          <w:position w:val="-26"/>
        </w:rPr>
        <w:t>;</w:t>
      </w:r>
      <w:r>
        <w:rPr>
          <w:rFonts w:ascii="Times New Roman" w:hAnsi="Times New Roman" w:cs="Times New Roman" w:eastAsia="Times New Roman"/>
          <w:sz w:val="8"/>
          <w:szCs w:val="8"/>
          <w:color w:val="626262"/>
          <w:spacing w:val="0"/>
          <w:w w:val="158"/>
          <w:position w:val="-26"/>
        </w:rPr>
        <w:t>\</w:t>
      </w:r>
      <w:r>
        <w:rPr>
          <w:rFonts w:ascii="Times New Roman" w:hAnsi="Times New Roman" w:cs="Times New Roman" w:eastAsia="Times New Roman"/>
          <w:sz w:val="8"/>
          <w:szCs w:val="8"/>
          <w:color w:val="626262"/>
          <w:spacing w:val="0"/>
          <w:w w:val="158"/>
          <w:position w:val="-26"/>
        </w:rPr>
        <w:t>   </w:t>
      </w:r>
      <w:r>
        <w:rPr>
          <w:rFonts w:ascii="Times New Roman" w:hAnsi="Times New Roman" w:cs="Times New Roman" w:eastAsia="Times New Roman"/>
          <w:sz w:val="8"/>
          <w:szCs w:val="8"/>
          <w:color w:val="626262"/>
          <w:spacing w:val="16"/>
          <w:w w:val="158"/>
          <w:position w:val="-26"/>
        </w:rPr>
        <w:t> </w:t>
      </w:r>
      <w:r>
        <w:rPr>
          <w:rFonts w:ascii="Arial" w:hAnsi="Arial" w:cs="Arial" w:eastAsia="Arial"/>
          <w:sz w:val="40"/>
          <w:szCs w:val="40"/>
          <w:color w:val="757777"/>
          <w:spacing w:val="0"/>
          <w:w w:val="100"/>
          <w:position w:val="-26"/>
        </w:rPr>
        <w:t>"</w:t>
      </w:r>
      <w:r>
        <w:rPr>
          <w:rFonts w:ascii="Arial" w:hAnsi="Arial" w:cs="Arial" w:eastAsia="Arial"/>
          <w:sz w:val="40"/>
          <w:szCs w:val="40"/>
          <w:color w:val="757777"/>
          <w:spacing w:val="-36"/>
          <w:w w:val="100"/>
          <w:position w:val="-26"/>
        </w:rPr>
        <w:t> </w:t>
      </w:r>
      <w:r>
        <w:rPr>
          <w:rFonts w:ascii="Arial" w:hAnsi="Arial" w:cs="Arial" w:eastAsia="Arial"/>
          <w:sz w:val="23"/>
          <w:szCs w:val="23"/>
          <w:color w:val="A1A1A1"/>
          <w:spacing w:val="0"/>
          <w:w w:val="82"/>
          <w:position w:val="-26"/>
        </w:rPr>
        <w:t>.</w:t>
      </w:r>
      <w:r>
        <w:rPr>
          <w:rFonts w:ascii="Arial" w:hAnsi="Arial" w:cs="Arial" w:eastAsia="Arial"/>
          <w:sz w:val="23"/>
          <w:szCs w:val="23"/>
          <w:color w:val="A1A1A1"/>
          <w:spacing w:val="0"/>
          <w:w w:val="82"/>
          <w:position w:val="-26"/>
        </w:rPr>
        <w:t> </w:t>
      </w:r>
      <w:r>
        <w:rPr>
          <w:rFonts w:ascii="Arial" w:hAnsi="Arial" w:cs="Arial" w:eastAsia="Arial"/>
          <w:sz w:val="23"/>
          <w:szCs w:val="23"/>
          <w:color w:val="A1A1A1"/>
          <w:spacing w:val="33"/>
          <w:w w:val="82"/>
          <w:position w:val="-26"/>
        </w:rPr>
        <w:t> </w:t>
      </w:r>
      <w:r>
        <w:rPr>
          <w:rFonts w:ascii="Arial" w:hAnsi="Arial" w:cs="Arial" w:eastAsia="Arial"/>
          <w:sz w:val="23"/>
          <w:szCs w:val="23"/>
          <w:color w:val="757777"/>
          <w:spacing w:val="0"/>
          <w:w w:val="54"/>
          <w:position w:val="-26"/>
        </w:rPr>
        <w:t>..</w:t>
      </w:r>
      <w:r>
        <w:rPr>
          <w:rFonts w:ascii="Arial" w:hAnsi="Arial" w:cs="Arial" w:eastAsia="Arial"/>
          <w:sz w:val="23"/>
          <w:szCs w:val="23"/>
          <w:color w:val="757777"/>
          <w:spacing w:val="0"/>
          <w:w w:val="54"/>
          <w:position w:val="-26"/>
        </w:rPr>
        <w:t>   </w:t>
      </w:r>
      <w:r>
        <w:rPr>
          <w:rFonts w:ascii="Arial" w:hAnsi="Arial" w:cs="Arial" w:eastAsia="Arial"/>
          <w:sz w:val="23"/>
          <w:szCs w:val="23"/>
          <w:color w:val="757777"/>
          <w:spacing w:val="21"/>
          <w:w w:val="54"/>
          <w:position w:val="-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7777"/>
          <w:spacing w:val="0"/>
          <w:w w:val="53"/>
          <w:position w:val="-26"/>
        </w:rPr>
        <w:t>....</w:t>
      </w:r>
      <w:r>
        <w:rPr>
          <w:rFonts w:ascii="Times New Roman" w:hAnsi="Times New Roman" w:cs="Times New Roman" w:eastAsia="Times New Roman"/>
          <w:sz w:val="19"/>
          <w:szCs w:val="19"/>
          <w:color w:val="757777"/>
          <w:spacing w:val="-34"/>
          <w:w w:val="100"/>
          <w:position w:val="-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8BAB8"/>
          <w:spacing w:val="0"/>
          <w:w w:val="100"/>
          <w:position w:val="-26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B8BAB8"/>
          <w:spacing w:val="19"/>
          <w:w w:val="100"/>
          <w:position w:val="-26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B8BAB8"/>
          <w:spacing w:val="-56"/>
          <w:w w:val="72"/>
          <w:position w:val="-26"/>
        </w:rPr>
        <w:t>-</w:t>
      </w:r>
      <w:r>
        <w:rPr>
          <w:rFonts w:ascii="Times New Roman" w:hAnsi="Times New Roman" w:cs="Times New Roman" w:eastAsia="Times New Roman"/>
          <w:sz w:val="26"/>
          <w:szCs w:val="26"/>
          <w:color w:val="757777"/>
          <w:spacing w:val="9"/>
          <w:w w:val="107"/>
          <w:position w:val="-26"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B8BAB8"/>
          <w:spacing w:val="0"/>
          <w:w w:val="27"/>
          <w:position w:val="-26"/>
        </w:rPr>
        <w:t>...</w:t>
      </w:r>
      <w:r>
        <w:rPr>
          <w:rFonts w:ascii="Times New Roman" w:hAnsi="Times New Roman" w:cs="Times New Roman" w:eastAsia="Times New Roman"/>
          <w:sz w:val="26"/>
          <w:szCs w:val="26"/>
          <w:color w:val="B8BAB8"/>
          <w:spacing w:val="0"/>
          <w:w w:val="100"/>
          <w:position w:val="-26"/>
        </w:rPr>
        <w:t>  </w:t>
      </w:r>
      <w:r>
        <w:rPr>
          <w:rFonts w:ascii="Times New Roman" w:hAnsi="Times New Roman" w:cs="Times New Roman" w:eastAsia="Times New Roman"/>
          <w:sz w:val="26"/>
          <w:szCs w:val="26"/>
          <w:color w:val="B8BAB8"/>
          <w:spacing w:val="-2"/>
          <w:w w:val="100"/>
          <w:position w:val="-2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41"/>
          <w:position w:val="-26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12" w:lineRule="exact"/>
        <w:ind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v:group style="position:absolute;margin-left:521.543701pt;margin-top:3.2214pt;width:1.665893pt;height:14.93769pt;mso-position-horizontal-relative:page;mso-position-vertical-relative:paragraph;z-index:-15907" coordorigin="10431,64" coordsize="33,299">
            <v:group style="position:absolute;left:10455;top:74;width:2;height:191" coordorigin="10455,74" coordsize="2,191">
              <v:shape style="position:absolute;left:10455;top:74;width:2;height:191" coordorigin="10455,74" coordsize="0,191" path="m10455,265l10455,74e" filled="f" stroked="t" strokeweight=".951939pt" strokecolor="#4B5790">
                <v:path arrowok="t"/>
              </v:shape>
            </v:group>
            <v:group style="position:absolute;left:10433;top:217;width:2;height:143" coordorigin="10433,217" coordsize="2,143">
              <v:shape style="position:absolute;left:10433;top:217;width:2;height:143" coordorigin="10433,217" coordsize="0,143" path="m10433,361l10433,217e" filled="f" stroked="t" strokeweight=".237985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4"/>
          <w:szCs w:val="14"/>
          <w:color w:val="A1A1A1"/>
          <w:position w:val="4"/>
        </w:rPr>
        <w:t>·</w:t>
      </w:r>
      <w:r>
        <w:rPr>
          <w:rFonts w:ascii="Arial" w:hAnsi="Arial" w:cs="Arial" w:eastAsia="Arial"/>
          <w:sz w:val="14"/>
          <w:szCs w:val="14"/>
          <w:color w:val="A1A1A1"/>
          <w:spacing w:val="-34"/>
          <w:w w:val="99"/>
          <w:position w:val="4"/>
        </w:rPr>
        <w:t>,</w:t>
      </w:r>
      <w:r>
        <w:rPr>
          <w:rFonts w:ascii="Arial" w:hAnsi="Arial" w:cs="Arial" w:eastAsia="Arial"/>
          <w:sz w:val="14"/>
          <w:szCs w:val="14"/>
          <w:color w:val="757777"/>
          <w:spacing w:val="0"/>
          <w:w w:val="87"/>
          <w:position w:val="4"/>
        </w:rPr>
        <w:t>'</w:t>
      </w:r>
      <w:r>
        <w:rPr>
          <w:rFonts w:ascii="Arial" w:hAnsi="Arial" w:cs="Arial" w:eastAsia="Arial"/>
          <w:sz w:val="14"/>
          <w:szCs w:val="14"/>
          <w:color w:val="757777"/>
          <w:spacing w:val="-44"/>
          <w:w w:val="88"/>
          <w:position w:val="4"/>
        </w:rPr>
        <w:t>-</w:t>
      </w:r>
      <w:r>
        <w:rPr>
          <w:rFonts w:ascii="Arial" w:hAnsi="Arial" w:cs="Arial" w:eastAsia="Arial"/>
          <w:sz w:val="18"/>
          <w:szCs w:val="18"/>
          <w:color w:val="313131"/>
          <w:spacing w:val="-57"/>
          <w:w w:val="77"/>
          <w:b/>
          <w:bCs/>
          <w:position w:val="-4"/>
        </w:rPr>
        <w:t>u</w:t>
      </w:r>
      <w:r>
        <w:rPr>
          <w:rFonts w:ascii="Arial" w:hAnsi="Arial" w:cs="Arial" w:eastAsia="Arial"/>
          <w:sz w:val="14"/>
          <w:szCs w:val="14"/>
          <w:color w:val="757777"/>
          <w:spacing w:val="0"/>
          <w:w w:val="88"/>
          <w:position w:val="4"/>
        </w:rPr>
        <w:t>li</w:t>
      </w:r>
      <w:r>
        <w:rPr>
          <w:rFonts w:ascii="Arial" w:hAnsi="Arial" w:cs="Arial" w:eastAsia="Arial"/>
          <w:sz w:val="14"/>
          <w:szCs w:val="14"/>
          <w:color w:val="757777"/>
          <w:spacing w:val="0"/>
          <w:w w:val="100"/>
          <w:position w:val="4"/>
        </w:rPr>
        <w:t>  </w:t>
      </w:r>
      <w:r>
        <w:rPr>
          <w:rFonts w:ascii="Arial" w:hAnsi="Arial" w:cs="Arial" w:eastAsia="Arial"/>
          <w:sz w:val="14"/>
          <w:szCs w:val="14"/>
          <w:color w:val="757777"/>
          <w:spacing w:val="8"/>
          <w:w w:val="100"/>
          <w:position w:val="4"/>
        </w:rPr>
        <w:t> </w:t>
      </w:r>
      <w:r>
        <w:rPr>
          <w:rFonts w:ascii="Arial" w:hAnsi="Arial" w:cs="Arial" w:eastAsia="Arial"/>
          <w:sz w:val="14"/>
          <w:szCs w:val="14"/>
          <w:color w:val="B8BAB8"/>
          <w:spacing w:val="0"/>
          <w:w w:val="169"/>
          <w:position w:val="4"/>
        </w:rPr>
        <w:t>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20" w:right="220"/>
          <w:cols w:num="2" w:equalWidth="0">
            <w:col w:w="9651" w:space="267"/>
            <w:col w:w="1462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20.466694pt;margin-top:38.009289pt;width:557.836397pt;height:790.401146pt;mso-position-horizontal-relative:page;mso-position-vertical-relative:page;z-index:-15909" coordorigin="409,760" coordsize="11157,15808">
            <v:group style="position:absolute;left:419;top:779;width:462;height:2" coordorigin="419,779" coordsize="462,2">
              <v:shape style="position:absolute;left:419;top:779;width:462;height:2" coordorigin="419,779" coordsize="462,0" path="m419,779l881,779e" filled="f" stroked="t" strokeweight=".951939pt" strokecolor="#747474">
                <v:path arrowok="t"/>
              </v:shape>
            </v:group>
            <v:group style="position:absolute;left:428;top:770;width:2;height:550" coordorigin="428,770" coordsize="2,550">
              <v:shape style="position:absolute;left:428;top:770;width:2;height:550" coordorigin="428,770" coordsize="0,550" path="m428,1320l428,770e" filled="f" stroked="t" strokeweight=".951939pt" strokecolor="#777777">
                <v:path arrowok="t"/>
              </v:shape>
            </v:group>
            <v:group style="position:absolute;left:2075;top:770;width:2;height:1511" coordorigin="2075,770" coordsize="2,1511">
              <v:shape style="position:absolute;left:2075;top:770;width:2;height:1511" coordorigin="2075,770" coordsize="0,1511" path="m2075,2280l2075,770e" filled="f" stroked="t" strokeweight=".713954pt" strokecolor="#6B6B6B">
                <v:path arrowok="t"/>
              </v:shape>
            </v:group>
            <v:group style="position:absolute;left:419;top:777;width:7330;height:2" coordorigin="419,777" coordsize="7330,2">
              <v:shape style="position:absolute;left:419;top:777;width:7330;height:2" coordorigin="419,777" coordsize="7330,0" path="m419,777l7749,777e" filled="f" stroked="t" strokeweight=".713954pt" strokecolor="#5B5B5B">
                <v:path arrowok="t"/>
              </v:shape>
            </v:group>
            <v:group style="position:absolute;left:7625;top:779;width:685;height:2" coordorigin="7625,779" coordsize="685,2">
              <v:shape style="position:absolute;left:7625;top:779;width:685;height:2" coordorigin="7625,779" coordsize="685,0" path="m7625,779l8310,779e" filled="f" stroked="t" strokeweight=".47597pt" strokecolor="#3F3F3F">
                <v:path arrowok="t"/>
              </v:shape>
            </v:group>
            <v:group style="position:absolute;left:8234;top:779;width:1109;height:2" coordorigin="8234,779" coordsize="1109,2">
              <v:shape style="position:absolute;left:8234;top:779;width:1109;height:2" coordorigin="8234,779" coordsize="1109,0" path="m8234,779l9343,779e" filled="f" stroked="t" strokeweight=".951939pt" strokecolor="#606060">
                <v:path arrowok="t"/>
              </v:shape>
            </v:group>
            <v:group style="position:absolute;left:9196;top:770;width:2;height:1033" coordorigin="9196,770" coordsize="2,1033">
              <v:shape style="position:absolute;left:9196;top:770;width:2;height:1033" coordorigin="9196,770" coordsize="0,1033" path="m9196,1802l9196,770e" filled="f" stroked="t" strokeweight=".713954pt" strokecolor="#4B4B4B">
                <v:path arrowok="t"/>
              </v:shape>
            </v:group>
            <v:group style="position:absolute;left:9148;top:779;width:933;height:2" coordorigin="9148,779" coordsize="933,2">
              <v:shape style="position:absolute;left:9148;top:779;width:933;height:2" coordorigin="9148,779" coordsize="933,0" path="m9148,779l10081,779e" filled="f" stroked="t" strokeweight=".47597pt" strokecolor="#383838">
                <v:path arrowok="t"/>
              </v:shape>
            </v:group>
            <v:group style="position:absolute;left:10024;top:779;width:1523;height:2" coordorigin="10024,779" coordsize="1523,2">
              <v:shape style="position:absolute;left:10024;top:779;width:1523;height:2" coordorigin="10024,779" coordsize="1523,0" path="m10024,779l11547,779e" filled="f" stroked="t" strokeweight=".713954pt" strokecolor="#4F4F4F">
                <v:path arrowok="t"/>
              </v:shape>
            </v:group>
            <v:group style="position:absolute;left:11542;top:765;width:2;height:540" coordorigin="11542,765" coordsize="2,540">
              <v:shape style="position:absolute;left:11542;top:765;width:2;height:540" coordorigin="11542,765" coordsize="0,540" path="m11542,1305l11542,765e" filled="f" stroked="t" strokeweight=".47597pt" strokecolor="#3B3B3B">
                <v:path arrowok="t"/>
              </v:shape>
            </v:group>
            <v:group style="position:absolute;left:11545;top:1138;width:2;height:2118" coordorigin="11545,1138" coordsize="2,2118">
              <v:shape style="position:absolute;left:11545;top:1138;width:2;height:2118" coordorigin="11545,1138" coordsize="0,2118" path="m11545,3256l11545,1138e" filled="f" stroked="t" strokeweight=".713954pt" strokecolor="#545454">
                <v:path arrowok="t"/>
              </v:shape>
            </v:group>
            <v:group style="position:absolute;left:2075;top:1496;width:2;height:306" coordorigin="2075,1496" coordsize="2,306">
              <v:shape style="position:absolute;left:2075;top:1496;width:2;height:306" coordorigin="2075,1496" coordsize="0,306" path="m2075,1802l2075,1496e" filled="f" stroked="t" strokeweight=".47597pt" strokecolor="#646464">
                <v:path arrowok="t"/>
              </v:shape>
            </v:group>
            <v:group style="position:absolute;left:419;top:2271;width:2699;height:2" coordorigin="419,2271" coordsize="2699,2">
              <v:shape style="position:absolute;left:419;top:2271;width:2699;height:2" coordorigin="419,2271" coordsize="2699,0" path="m419,2271l3118,2271e" filled="f" stroked="t" strokeweight=".713954pt" strokecolor="#4F4F4F">
                <v:path arrowok="t"/>
              </v:shape>
            </v:group>
            <v:group style="position:absolute;left:431;top:770;width:2;height:15782" coordorigin="431,770" coordsize="2,15782">
              <v:shape style="position:absolute;left:431;top:770;width:2;height:15782" coordorigin="431,770" coordsize="0,15782" path="m431,16552l431,770e" filled="f" stroked="t" strokeweight=".713954pt" strokecolor="#4B4B4B">
                <v:path arrowok="t"/>
              </v:shape>
            </v:group>
            <v:group style="position:absolute;left:3060;top:2271;width:590;height:2" coordorigin="3060,2271" coordsize="590,2">
              <v:shape style="position:absolute;left:3060;top:2271;width:590;height:2" coordorigin="3060,2271" coordsize="590,0" path="m3060,2271l3651,2271e" filled="f" stroked="t" strokeweight=".47597pt" strokecolor="#2F2F2F">
                <v:path arrowok="t"/>
              </v:shape>
            </v:group>
            <v:group style="position:absolute;left:3594;top:2269;width:4122;height:2" coordorigin="3594,2269" coordsize="4122,2">
              <v:shape style="position:absolute;left:3594;top:2269;width:4122;height:2" coordorigin="3594,2269" coordsize="4122,0" path="m3594,2269l7715,2269e" filled="f" stroked="t" strokeweight=".951939pt" strokecolor="#5B5B5B">
                <v:path arrowok="t"/>
              </v:shape>
            </v:group>
            <v:group style="position:absolute;left:7625;top:2271;width:685;height:2" coordorigin="7625,2271" coordsize="685,2">
              <v:shape style="position:absolute;left:7625;top:2271;width:685;height:2" coordorigin="7625,2271" coordsize="685,0" path="m7625,2271l8310,2271e" filled="f" stroked="t" strokeweight=".47597pt" strokecolor="#3B3B3B">
                <v:path arrowok="t"/>
              </v:shape>
            </v:group>
            <v:group style="position:absolute;left:8253;top:2273;width:1656;height:2" coordorigin="8253,2273" coordsize="1656,2">
              <v:shape style="position:absolute;left:8253;top:2273;width:1656;height:2" coordorigin="8253,2273" coordsize="1656,0" path="m8253,2273l9910,2273e" filled="f" stroked="t" strokeweight=".951939pt" strokecolor="#606060">
                <v:path arrowok="t"/>
              </v:shape>
            </v:group>
            <v:group style="position:absolute;left:9200;top:1745;width:2;height:535" coordorigin="9200,1745" coordsize="2,535">
              <v:shape style="position:absolute;left:9200;top:1745;width:2;height:535" coordorigin="9200,1745" coordsize="0,535" path="m9200,2280l9200,1745e" filled="f" stroked="t" strokeweight=".951939pt" strokecolor="#606060">
                <v:path arrowok="t"/>
              </v:shape>
            </v:group>
            <v:group style="position:absolute;left:9853;top:2273;width:609;height:2" coordorigin="9853,2273" coordsize="609,2">
              <v:shape style="position:absolute;left:9853;top:2273;width:609;height:2" coordorigin="9853,2273" coordsize="609,0" path="m9853,2273l10462,2273e" filled="f" stroked="t" strokeweight=".47597pt" strokecolor="#484848">
                <v:path arrowok="t"/>
              </v:shape>
            </v:group>
            <v:group style="position:absolute;left:10405;top:2276;width:362;height:2" coordorigin="10405,2276" coordsize="362,2">
              <v:shape style="position:absolute;left:10405;top:2276;width:362;height:2" coordorigin="10405,2276" coordsize="362,0" path="m10405,2276l10766,2276e" filled="f" stroked="t" strokeweight=".47597pt" strokecolor="#2F2F2F">
                <v:path arrowok="t"/>
              </v:shape>
            </v:group>
            <v:group style="position:absolute;left:10709;top:2276;width:842;height:2" coordorigin="10709,2276" coordsize="842,2">
              <v:shape style="position:absolute;left:10709;top:2276;width:842;height:2" coordorigin="10709,2276" coordsize="842,0" path="m10709,2276l11552,2276e" filled="f" stroked="t" strokeweight=".951939pt" strokecolor="#5B5B5B">
                <v:path arrowok="t"/>
              </v:shape>
            </v:group>
            <v:group style="position:absolute;left:424;top:2508;width:2694;height:2" coordorigin="424,2508" coordsize="2694,2">
              <v:shape style="position:absolute;left:424;top:2508;width:2694;height:2" coordorigin="424,2508" coordsize="2694,0" path="m424,2508l3118,2508e" filled="f" stroked="t" strokeweight=".713954pt" strokecolor="#545454">
                <v:path arrowok="t"/>
              </v:shape>
            </v:group>
            <v:group style="position:absolute;left:3060;top:2510;width:8491;height:2" coordorigin="3060,2510" coordsize="8491,2">
              <v:shape style="position:absolute;left:3060;top:2510;width:8491;height:2" coordorigin="3060,2510" coordsize="8491,0" path="m3060,2510l11552,2510e" filled="f" stroked="t" strokeweight=".713954pt" strokecolor="#545454">
                <v:path arrowok="t"/>
              </v:shape>
            </v:group>
            <v:group style="position:absolute;left:9853;top:2510;width:228;height:2" coordorigin="9853,2510" coordsize="228,2">
              <v:shape style="position:absolute;left:9853;top:2510;width:228;height:2" coordorigin="9853,2510" coordsize="228,0" path="m9853,2510l10081,2510e" filled="f" stroked="t" strokeweight=".47597pt" strokecolor="#383838">
                <v:path arrowok="t"/>
              </v:shape>
            </v:group>
            <v:group style="position:absolute;left:424;top:2749;width:3951;height:2" coordorigin="424,2749" coordsize="3951,2">
              <v:shape style="position:absolute;left:424;top:2749;width:3951;height:2" coordorigin="424,2749" coordsize="3951,0" path="m424,2749l4374,2749e" filled="f" stroked="t" strokeweight=".713954pt" strokecolor="#575757">
                <v:path arrowok="t"/>
              </v:shape>
            </v:group>
            <v:group style="position:absolute;left:4317;top:2749;width:980;height:2" coordorigin="4317,2749" coordsize="980,2">
              <v:shape style="position:absolute;left:4317;top:2749;width:980;height:2" coordorigin="4317,2749" coordsize="980,0" path="m4317,2749l5298,2749e" filled="f" stroked="t" strokeweight=".47597pt" strokecolor="#3F3F3F">
                <v:path arrowok="t"/>
              </v:shape>
            </v:group>
            <v:group style="position:absolute;left:5240;top:2751;width:5221;height:2" coordorigin="5240,2751" coordsize="5221,2">
              <v:shape style="position:absolute;left:5240;top:2751;width:5221;height:2" coordorigin="5240,2751" coordsize="5221,0" path="m5240,2751l10462,2751e" filled="f" stroked="t" strokeweight=".713954pt" strokecolor="#575757">
                <v:path arrowok="t"/>
              </v:shape>
            </v:group>
            <v:group style="position:absolute;left:10405;top:2754;width:362;height:2" coordorigin="10405,2754" coordsize="362,2">
              <v:shape style="position:absolute;left:10405;top:2754;width:362;height:2" coordorigin="10405,2754" coordsize="362,0" path="m10405,2754l10766,2754e" filled="f" stroked="t" strokeweight=".47597pt" strokecolor="#232323">
                <v:path arrowok="t"/>
              </v:shape>
            </v:group>
            <v:group style="position:absolute;left:10709;top:2754;width:847;height:2" coordorigin="10709,2754" coordsize="847,2">
              <v:shape style="position:absolute;left:10709;top:2754;width:847;height:2" coordorigin="10709,2754" coordsize="847,0" path="m10709,2754l11557,2754e" filled="f" stroked="t" strokeweight=".951939pt" strokecolor="#606060">
                <v:path arrowok="t"/>
              </v:shape>
            </v:group>
            <v:group style="position:absolute;left:424;top:2988;width:6264;height:2" coordorigin="424,2988" coordsize="6264,2">
              <v:shape style="position:absolute;left:424;top:2988;width:6264;height:2" coordorigin="424,2988" coordsize="6264,0" path="m424,2988l6687,2988e" filled="f" stroked="t" strokeweight=".47597pt" strokecolor="#676767">
                <v:path arrowok="t"/>
              </v:shape>
            </v:group>
            <v:group style="position:absolute;left:6630;top:2988;width:295;height:2" coordorigin="6630,2988" coordsize="295,2">
              <v:shape style="position:absolute;left:6630;top:2988;width:295;height:2" coordorigin="6630,2988" coordsize="295,0" path="m6630,2988l6925,2988e" filled="f" stroked="t" strokeweight=".47597pt" strokecolor="#4F4F4F">
                <v:path arrowok="t"/>
              </v:shape>
            </v:group>
            <v:group style="position:absolute;left:2080;top:2990;width:9477;height:2" coordorigin="2080,2990" coordsize="9477,2">
              <v:shape style="position:absolute;left:2080;top:2990;width:9477;height:2" coordorigin="2080,2990" coordsize="9477,0" path="m2080,2990l11557,2990e" filled="f" stroked="t" strokeweight=".713954pt" strokecolor="#676767">
                <v:path arrowok="t"/>
              </v:shape>
            </v:group>
            <v:group style="position:absolute;left:8253;top:2993;width:957;height:2" coordorigin="8253,2993" coordsize="957,2">
              <v:shape style="position:absolute;left:8253;top:2993;width:957;height:2" coordorigin="8253,2993" coordsize="957,0" path="m8253,2993l9210,2993e" filled="f" stroked="t" strokeweight=".47597pt" strokecolor="#4F4F4F">
                <v:path arrowok="t"/>
              </v:shape>
            </v:group>
            <v:group style="position:absolute;left:10405;top:2993;width:362;height:2" coordorigin="10405,2993" coordsize="362,2">
              <v:shape style="position:absolute;left:10405;top:2993;width:362;height:2" coordorigin="10405,2993" coordsize="362,0" path="m10405,2993l10766,2993e" filled="f" stroked="t" strokeweight=".47597pt" strokecolor="#2F2F2F">
                <v:path arrowok="t"/>
              </v:shape>
            </v:group>
            <v:group style="position:absolute;left:424;top:3227;width:8786;height:2" coordorigin="424,3227" coordsize="8786,2">
              <v:shape style="position:absolute;left:424;top:3227;width:8786;height:2" coordorigin="424,3227" coordsize="8786,0" path="m424,3227l9210,3227e" filled="f" stroked="t" strokeweight=".713954pt" strokecolor="#676767">
                <v:path arrowok="t"/>
              </v:shape>
            </v:group>
            <v:group style="position:absolute;left:428;top:770;width:2;height:15777" coordorigin="428,770" coordsize="2,15777">
              <v:shape style="position:absolute;left:428;top:770;width:2;height:15777" coordorigin="428,770" coordsize="0,15777" path="m428,16547l428,770e" filled="f" stroked="t" strokeweight=".713954pt" strokecolor="#484848">
                <v:path arrowok="t"/>
              </v:shape>
            </v:group>
            <v:group style="position:absolute;left:6630;top:3227;width:295;height:2" coordorigin="6630,3227" coordsize="295,2">
              <v:shape style="position:absolute;left:6630;top:3227;width:295;height:2" coordorigin="6630,3227" coordsize="295,0" path="m6630,3227l6925,3227e" filled="f" stroked="t" strokeweight=".47597pt" strokecolor="#484848">
                <v:path arrowok="t"/>
              </v:shape>
            </v:group>
            <v:group style="position:absolute;left:9139;top:3232;width:1014;height:2" coordorigin="9139,3232" coordsize="1014,2">
              <v:shape style="position:absolute;left:9139;top:3232;width:1014;height:2" coordorigin="9139,3232" coordsize="1014,0" path="m9139,3232l10152,3232e" filled="f" stroked="t" strokeweight=".951939pt" strokecolor="#7C7C7C">
                <v:path arrowok="t"/>
              </v:shape>
            </v:group>
            <v:group style="position:absolute;left:10024;top:3232;width:438;height:2" coordorigin="10024,3232" coordsize="438,2">
              <v:shape style="position:absolute;left:10024;top:3232;width:438;height:2" coordorigin="10024,3232" coordsize="438,0" path="m10024,3232l10462,3232e" filled="f" stroked="t" strokeweight=".47597pt" strokecolor="#676767">
                <v:path arrowok="t"/>
              </v:shape>
            </v:group>
            <v:group style="position:absolute;left:10405;top:3232;width:362;height:2" coordorigin="10405,3232" coordsize="362,2">
              <v:shape style="position:absolute;left:10405;top:3232;width:362;height:2" coordorigin="10405,3232" coordsize="362,0" path="m10405,3232l10766,3232e" filled="f" stroked="t" strokeweight=".47597pt" strokecolor="#3B3B3B">
                <v:path arrowok="t"/>
              </v:shape>
            </v:group>
            <v:group style="position:absolute;left:10709;top:3234;width:842;height:2" coordorigin="10709,3234" coordsize="842,2">
              <v:shape style="position:absolute;left:10709;top:3234;width:842;height:2" coordorigin="10709,3234" coordsize="842,0" path="m10709,3234l11552,3234e" filled="f" stroked="t" strokeweight=".713954pt" strokecolor="#646464">
                <v:path arrowok="t"/>
              </v:shape>
            </v:group>
            <v:group style="position:absolute;left:424;top:3469;width:3227;height:2" coordorigin="424,3469" coordsize="3227,2">
              <v:shape style="position:absolute;left:424;top:3469;width:3227;height:2" coordorigin="424,3469" coordsize="3227,0" path="m424,3469l3651,3469e" filled="f" stroked="t" strokeweight=".951939pt" strokecolor="#575757">
                <v:path arrowok="t"/>
              </v:shape>
            </v:group>
            <v:group style="position:absolute;left:3594;top:3471;width:781;height:2" coordorigin="3594,3471" coordsize="781,2">
              <v:shape style="position:absolute;left:3594;top:3471;width:781;height:2" coordorigin="3594,3471" coordsize="781,0" path="m3594,3471l4374,3471e" filled="f" stroked="t" strokeweight=".47597pt" strokecolor="#3F3F3F">
                <v:path arrowok="t"/>
              </v:shape>
            </v:group>
            <v:group style="position:absolute;left:4193;top:3473;width:3018;height:2" coordorigin="4193,3473" coordsize="3018,2">
              <v:shape style="position:absolute;left:4193;top:3473;width:3018;height:2" coordorigin="4193,3473" coordsize="3018,0" path="m4193,3473l7211,3473e" filled="f" stroked="t" strokeweight=".713954pt" strokecolor="#5B5B5B">
                <v:path arrowok="t"/>
              </v:shape>
            </v:group>
            <v:group style="position:absolute;left:7154;top:3471;width:528;height:2" coordorigin="7154,3471" coordsize="528,2">
              <v:shape style="position:absolute;left:7154;top:3471;width:528;height:2" coordorigin="7154,3471" coordsize="528,0" path="m7154,3471l7682,3471e" filled="f" stroked="t" strokeweight=".47597pt" strokecolor="#2B2B2B">
                <v:path arrowok="t"/>
              </v:shape>
            </v:group>
            <v:group style="position:absolute;left:7625;top:3473;width:3284;height:2" coordorigin="7625,3473" coordsize="3284,2">
              <v:shape style="position:absolute;left:7625;top:3473;width:3284;height:2" coordorigin="7625,3473" coordsize="3284,0" path="m7625,3473l10909,3473e" filled="f" stroked="t" strokeweight=".951939pt" strokecolor="#575757">
                <v:path arrowok="t"/>
              </v:shape>
            </v:group>
            <v:group style="position:absolute;left:10709;top:3476;width:842;height:2" coordorigin="10709,3476" coordsize="842,2">
              <v:shape style="position:absolute;left:10709;top:3476;width:842;height:2" coordorigin="10709,3476" coordsize="842,0" path="m10709,3476l11552,3476e" filled="f" stroked="t" strokeweight=".47597pt" strokecolor="#444444">
                <v:path arrowok="t"/>
              </v:shape>
            </v:group>
            <v:group style="position:absolute;left:11547;top:3184;width:2;height:684" coordorigin="11547,3184" coordsize="2,684">
              <v:shape style="position:absolute;left:11547;top:3184;width:2;height:684" coordorigin="11547,3184" coordsize="0,684" path="m11547,3868l11547,3184e" filled="f" stroked="t" strokeweight=".47597pt" strokecolor="#3B3B3B">
                <v:path arrowok="t"/>
              </v:shape>
            </v:group>
            <v:group style="position:absolute;left:6659;top:3830;width:248;height:2" coordorigin="6659,3830" coordsize="248,2">
              <v:shape style="position:absolute;left:6659;top:3830;width:248;height:2" coordorigin="6659,3830" coordsize="248,0" path="m6659,3830l6906,3830e" filled="f" stroked="t" strokeweight=".237985pt" strokecolor="#646464">
                <v:path arrowok="t"/>
              </v:shape>
            </v:group>
            <v:group style="position:absolute;left:6913;top:3461;width:2;height:473" coordorigin="6913,3461" coordsize="2,473">
              <v:shape style="position:absolute;left:6913;top:3461;width:2;height:473" coordorigin="6913,3461" coordsize="0,473" path="m6913,3935l6913,3461e" filled="f" stroked="t" strokeweight=".951939pt" strokecolor="#5B5B5B">
                <v:path arrowok="t"/>
              </v:shape>
            </v:group>
            <v:group style="position:absolute;left:6902;top:3841;width:3251;height:2" coordorigin="6902,3841" coordsize="3251,2">
              <v:shape style="position:absolute;left:6902;top:3841;width:3251;height:2" coordorigin="6902,3841" coordsize="3251,0" path="m6902,3841l10152,3841e" filled="f" stroked="t" strokeweight=".713954pt" strokecolor="#4F4F4F">
                <v:path arrowok="t"/>
              </v:shape>
            </v:group>
            <v:group style="position:absolute;left:10024;top:3844;width:438;height:2" coordorigin="10024,3844" coordsize="438,2">
              <v:shape style="position:absolute;left:10024;top:3844;width:438;height:2" coordorigin="10024,3844" coordsize="438,0" path="m10024,3844l10462,3844e" filled="f" stroked="t" strokeweight=".47597pt" strokecolor="#3B3B3B">
                <v:path arrowok="t"/>
              </v:shape>
            </v:group>
            <v:group style="position:absolute;left:10405;top:3844;width:362;height:2" coordorigin="10405,3844" coordsize="362,2">
              <v:shape style="position:absolute;left:10405;top:3844;width:362;height:2" coordorigin="10405,3844" coordsize="362,0" path="m10405,3844l10766,3844e" filled="f" stroked="t" strokeweight=".47597pt" strokecolor="#232323">
                <v:path arrowok="t"/>
              </v:shape>
            </v:group>
            <v:group style="position:absolute;left:10709;top:3844;width:847;height:2" coordorigin="10709,3844" coordsize="847,2">
              <v:shape style="position:absolute;left:10709;top:3844;width:847;height:2" coordorigin="10709,3844" coordsize="847,0" path="m10709,3844l11557,3844e" filled="f" stroked="t" strokeweight=".713954pt" strokecolor="#4B4B4B">
                <v:path arrowok="t"/>
              </v:shape>
            </v:group>
            <v:group style="position:absolute;left:3627;top:3461;width:2;height:473" coordorigin="3627,3461" coordsize="2,473">
              <v:shape style="position:absolute;left:3627;top:3461;width:2;height:473" coordorigin="3627,3461" coordsize="0,473" path="m3627,3935l3627,3461e" filled="f" stroked="t" strokeweight=".951939pt" strokecolor="#5B5B5B">
                <v:path arrowok="t"/>
              </v:shape>
            </v:group>
            <v:group style="position:absolute;left:5910;top:3916;width:944;height:2" coordorigin="5910,3916" coordsize="944,2">
              <v:shape style="position:absolute;left:5910;top:3916;width:944;height:2" coordorigin="5910,3916" coordsize="944,0" path="m5910,3916l6854,3916e" filled="f" stroked="t" strokeweight=".713954pt" strokecolor="#7C7C7C">
                <v:path arrowok="t"/>
              </v:shape>
            </v:group>
            <v:group style="position:absolute;left:3617;top:3916;width:2181;height:2" coordorigin="3617,3916" coordsize="2181,2">
              <v:shape style="position:absolute;left:3617;top:3916;width:2181;height:2" coordorigin="3617,3916" coordsize="2181,0" path="m3617,3916l5799,3916e" filled="f" stroked="t" strokeweight=".713954pt" strokecolor="#7C7C7C">
                <v:path arrowok="t"/>
              </v:shape>
            </v:group>
            <v:group style="position:absolute;left:11547;top:3748;width:2;height:1028" coordorigin="11547,3748" coordsize="2,1028">
              <v:shape style="position:absolute;left:11547;top:3748;width:2;height:1028" coordorigin="11547,3748" coordsize="0,1028" path="m11547,4776l11547,3748e" filled="f" stroked="t" strokeweight=".951939pt" strokecolor="#575757">
                <v:path arrowok="t"/>
              </v:shape>
            </v:group>
            <v:group style="position:absolute;left:428;top:4224;width:942;height:2" coordorigin="428,4224" coordsize="942,2">
              <v:shape style="position:absolute;left:428;top:4224;width:942;height:2" coordorigin="428,4224" coordsize="942,0" path="m428,4224l1371,4224e" filled="f" stroked="t" strokeweight=".47597pt" strokecolor="#444444">
                <v:path arrowok="t"/>
              </v:shape>
            </v:group>
            <v:group style="position:absolute;left:1142;top:4226;width:952;height:2" coordorigin="1142,4226" coordsize="952,2">
              <v:shape style="position:absolute;left:1142;top:4226;width:952;height:2" coordorigin="1142,4226" coordsize="952,0" path="m1142,4226l2094,4226e" filled="f" stroked="t" strokeweight=".951939pt" strokecolor="#606060">
                <v:path arrowok="t"/>
              </v:shape>
            </v:group>
            <v:group style="position:absolute;left:2037;top:4226;width:571;height:2" coordorigin="2037,4226" coordsize="571,2">
              <v:shape style="position:absolute;left:2037;top:4226;width:571;height:2" coordorigin="2037,4226" coordsize="571,0" path="m2037,4226l2608,4226e" filled="f" stroked="t" strokeweight=".47597pt" strokecolor="#383838">
                <v:path arrowok="t"/>
              </v:shape>
            </v:group>
            <v:group style="position:absolute;left:3632;top:3461;width:2;height:775" coordorigin="3632,3461" coordsize="2,775">
              <v:shape style="position:absolute;left:3632;top:3461;width:2;height:775" coordorigin="3632,3461" coordsize="0,775" path="m3632,4236l3632,3461e" filled="f" stroked="t" strokeweight=".47597pt" strokecolor="#3F3F3F">
                <v:path arrowok="t"/>
              </v:shape>
            </v:group>
            <v:group style="position:absolute;left:2551;top:4226;width:3248;height:2" coordorigin="2551,4226" coordsize="3248,2">
              <v:shape style="position:absolute;left:2551;top:4226;width:3248;height:2" coordorigin="2551,4226" coordsize="3248,0" path="m2551,4226l5799,4226e" filled="f" stroked="t" strokeweight=".951939pt" strokecolor="#4B4B4B">
                <v:path arrowok="t"/>
              </v:shape>
            </v:group>
            <v:group style="position:absolute;left:5910;top:4226;width:4000;height:2" coordorigin="5910,4226" coordsize="4000,2">
              <v:shape style="position:absolute;left:5910;top:4226;width:4000;height:2" coordorigin="5910,4226" coordsize="4000,0" path="m5910,4226l9910,4226e" filled="f" stroked="t" strokeweight=".951939pt" strokecolor="#4B4B4B">
                <v:path arrowok="t"/>
              </v:shape>
            </v:group>
            <v:group style="position:absolute;left:6897;top:3906;width:2;height:320" coordorigin="6897,3906" coordsize="2,320">
              <v:shape style="position:absolute;left:6897;top:3906;width:2;height:320" coordorigin="6897,3906" coordsize="0,320" path="m6897,4226l6897,3906e" filled="f" stroked="t" strokeweight="1.189924pt" strokecolor="#777777">
                <v:path arrowok="t"/>
              </v:shape>
            </v:group>
            <v:group style="position:absolute;left:9853;top:4233;width:914;height:2" coordorigin="9853,4233" coordsize="914,2">
              <v:shape style="position:absolute;left:9853;top:4233;width:914;height:2" coordorigin="9853,4233" coordsize="914,0" path="m9853,4233l10766,4233e" filled="f" stroked="t" strokeweight=".47597pt" strokecolor="#383838">
                <v:path arrowok="t"/>
              </v:shape>
            </v:group>
            <v:group style="position:absolute;left:10709;top:4236;width:847;height:2" coordorigin="10709,4236" coordsize="847,2">
              <v:shape style="position:absolute;left:10709;top:4236;width:847;height:2" coordorigin="10709,4236" coordsize="847,0" path="m10709,4236l11557,4236e" filled="f" stroked="t" strokeweight=".713954pt" strokecolor="#575757">
                <v:path arrowok="t"/>
              </v:shape>
            </v:group>
            <v:group style="position:absolute;left:424;top:4504;width:1785;height:2" coordorigin="424,4504" coordsize="1785,2">
              <v:shape style="position:absolute;left:424;top:4504;width:1785;height:2" coordorigin="424,4504" coordsize="1785,0" path="m424,4504l2208,4504e" filled="f" stroked="t" strokeweight=".713954pt" strokecolor="#5B5B5B">
                <v:path arrowok="t"/>
              </v:shape>
            </v:group>
            <v:group style="position:absolute;left:2032;top:4504;width:576;height:2" coordorigin="2032,4504" coordsize="576,2">
              <v:shape style="position:absolute;left:2032;top:4504;width:576;height:2" coordorigin="2032,4504" coordsize="576,0" path="m2032,4504l2608,4504e" filled="f" stroked="t" strokeweight=".47597pt" strokecolor="#383838">
                <v:path arrowok="t"/>
              </v:shape>
            </v:group>
            <v:group style="position:absolute;left:2551;top:4504;width:2223;height:2" coordorigin="2551,4504" coordsize="2223,2">
              <v:shape style="position:absolute;left:2551;top:4504;width:2223;height:2" coordorigin="2551,4504" coordsize="2223,0" path="m2551,4504l4774,4504e" filled="f" stroked="t" strokeweight=".713954pt" strokecolor="#4B4B4B">
                <v:path arrowok="t"/>
              </v:shape>
            </v:group>
            <v:group style="position:absolute;left:4645;top:4504;width:695;height:2" coordorigin="4645,4504" coordsize="695,2">
              <v:shape style="position:absolute;left:4645;top:4504;width:695;height:2" coordorigin="4645,4504" coordsize="695,0" path="m4645,4504l5340,4504e" filled="f" stroked="t" strokeweight=".951939pt" strokecolor="#606060">
                <v:path arrowok="t"/>
              </v:shape>
            </v:group>
            <v:group style="position:absolute;left:5240;top:4504;width:390;height:2" coordorigin="5240,4504" coordsize="390,2">
              <v:shape style="position:absolute;left:5240;top:4504;width:390;height:2" coordorigin="5240,4504" coordsize="390,0" path="m5240,4504l5631,4504e" filled="f" stroked="t" strokeweight=".47597pt" strokecolor="#484848">
                <v:path arrowok="t"/>
              </v:shape>
            </v:group>
            <v:group style="position:absolute;left:5574;top:4508;width:2109;height:2" coordorigin="5574,4508" coordsize="2109,2">
              <v:shape style="position:absolute;left:5574;top:4508;width:2109;height:2" coordorigin="5574,4508" coordsize="2109,0" path="m5574,4508l7682,4508e" filled="f" stroked="t" strokeweight=".713954pt" strokecolor="#545454">
                <v:path arrowok="t"/>
              </v:shape>
            </v:group>
            <v:group style="position:absolute;left:7625;top:4508;width:685;height:2" coordorigin="7625,4508" coordsize="685,2">
              <v:shape style="position:absolute;left:7625;top:4508;width:685;height:2" coordorigin="7625,4508" coordsize="685,0" path="m7625,4508l8310,4508e" filled="f" stroked="t" strokeweight=".47597pt" strokecolor="#3B3B3B">
                <v:path arrowok="t"/>
              </v:shape>
            </v:group>
            <v:group style="position:absolute;left:8225;top:4511;width:1928;height:2" coordorigin="8225,4511" coordsize="1928,2">
              <v:shape style="position:absolute;left:8225;top:4511;width:1928;height:2" coordorigin="8225,4511" coordsize="1928,0" path="m8225,4511l10152,4511e" filled="f" stroked="t" strokeweight=".951939pt" strokecolor="#606060">
                <v:path arrowok="t"/>
              </v:shape>
            </v:group>
            <v:group style="position:absolute;left:10024;top:4511;width:438;height:2" coordorigin="10024,4511" coordsize="438,2">
              <v:shape style="position:absolute;left:10024;top:4511;width:438;height:2" coordorigin="10024,4511" coordsize="438,0" path="m10024,4511l10462,4511e" filled="f" stroked="t" strokeweight=".47597pt" strokecolor="#484848">
                <v:path arrowok="t"/>
              </v:shape>
            </v:group>
            <v:group style="position:absolute;left:10405;top:4513;width:362;height:2" coordorigin="10405,4513" coordsize="362,2">
              <v:shape style="position:absolute;left:10405;top:4513;width:362;height:2" coordorigin="10405,4513" coordsize="362,0" path="m10405,4513l10766,4513e" filled="f" stroked="t" strokeweight=".47597pt" strokecolor="#2B2B2B">
                <v:path arrowok="t"/>
              </v:shape>
            </v:group>
            <v:group style="position:absolute;left:10662;top:4513;width:895;height:2" coordorigin="10662,4513" coordsize="895,2">
              <v:shape style="position:absolute;left:10662;top:4513;width:895;height:2" coordorigin="10662,4513" coordsize="895,0" path="m10662,4513l11557,4513e" filled="f" stroked="t" strokeweight=".951939pt" strokecolor="#606060">
                <v:path arrowok="t"/>
              </v:shape>
            </v:group>
            <v:group style="position:absolute;left:2073;top:4217;width:2;height:550" coordorigin="2073,4217" coordsize="2,550">
              <v:shape style="position:absolute;left:2073;top:4217;width:2;height:550" coordorigin="2073,4217" coordsize="0,550" path="m2073,4767l2073,4217e" filled="f" stroked="t" strokeweight=".951939pt" strokecolor="#545454">
                <v:path arrowok="t"/>
              </v:shape>
            </v:group>
            <v:group style="position:absolute;left:2056;top:4747;width:2718;height:2" coordorigin="2056,4747" coordsize="2718,2">
              <v:shape style="position:absolute;left:2056;top:4747;width:2718;height:2" coordorigin="2056,4747" coordsize="2718,0" path="m2056,4747l4774,4747e" filled="f" stroked="t" strokeweight=".951939pt" strokecolor="#5B5B5B">
                <v:path arrowok="t"/>
              </v:shape>
            </v:group>
            <v:group style="position:absolute;left:4717;top:4747;width:581;height:2" coordorigin="4717,4747" coordsize="581,2">
              <v:shape style="position:absolute;left:4717;top:4747;width:581;height:2" coordorigin="4717,4747" coordsize="581,0" path="m4717,4747l5298,4747e" filled="f" stroked="t" strokeweight=".47597pt" strokecolor="#383838">
                <v:path arrowok="t"/>
              </v:shape>
            </v:group>
            <v:group style="position:absolute;left:5240;top:4747;width:1009;height:2" coordorigin="5240,4747" coordsize="1009,2">
              <v:shape style="position:absolute;left:5240;top:4747;width:1009;height:2" coordorigin="5240,4747" coordsize="1009,0" path="m5240,4747l6249,4747e" filled="f" stroked="t" strokeweight=".951939pt" strokecolor="#646464">
                <v:path arrowok="t"/>
              </v:shape>
            </v:group>
            <v:group style="position:absolute;left:6035;top:4750;width:1176;height:2" coordorigin="6035,4750" coordsize="1176,2">
              <v:shape style="position:absolute;left:6035;top:4750;width:1176;height:2" coordorigin="6035,4750" coordsize="1176,0" path="m6035,4750l7211,4750e" filled="f" stroked="t" strokeweight=".47597pt" strokecolor="#484848">
                <v:path arrowok="t"/>
              </v:shape>
            </v:group>
            <v:group style="position:absolute;left:7154;top:4752;width:528;height:2" coordorigin="7154,4752" coordsize="528,2">
              <v:shape style="position:absolute;left:7154;top:4752;width:528;height:2" coordorigin="7154,4752" coordsize="528,0" path="m7154,4752l7682,4752e" filled="f" stroked="t" strokeweight=".47597pt" strokecolor="#2F2F2F">
                <v:path arrowok="t"/>
              </v:shape>
            </v:group>
            <v:group style="position:absolute;left:7625;top:4752;width:685;height:2" coordorigin="7625,4752" coordsize="685,2">
              <v:shape style="position:absolute;left:7625;top:4752;width:685;height:2" coordorigin="7625,4752" coordsize="685,0" path="m7625,4752l8310,4752e" filled="f" stroked="t" strokeweight=".951939pt" strokecolor="#5B5B5B">
                <v:path arrowok="t"/>
              </v:shape>
            </v:group>
            <v:group style="position:absolute;left:8253;top:4752;width:957;height:2" coordorigin="8253,4752" coordsize="957,2">
              <v:shape style="position:absolute;left:8253;top:4752;width:957;height:2" coordorigin="8253,4752" coordsize="957,0" path="m8253,4752l9210,4752e" filled="f" stroked="t" strokeweight=".47597pt" strokecolor="#444444">
                <v:path arrowok="t"/>
              </v:shape>
            </v:group>
            <v:group style="position:absolute;left:9153;top:4752;width:928;height:2" coordorigin="9153,4752" coordsize="928,2">
              <v:shape style="position:absolute;left:9153;top:4752;width:928;height:2" coordorigin="9153,4752" coordsize="928,0" path="m9153,4752l10081,4752e" filled="f" stroked="t" strokeweight=".713954pt" strokecolor="#484848">
                <v:path arrowok="t"/>
              </v:shape>
            </v:group>
            <v:group style="position:absolute;left:9938;top:4757;width:1104;height:2" coordorigin="9938,4757" coordsize="1104,2">
              <v:shape style="position:absolute;left:9938;top:4757;width:1104;height:2" coordorigin="9938,4757" coordsize="1104,0" path="m9938,4757l11042,4757e" filled="f" stroked="t" strokeweight=".951939pt" strokecolor="#606060">
                <v:path arrowok="t"/>
              </v:shape>
            </v:group>
            <v:group style="position:absolute;left:10709;top:4757;width:847;height:2" coordorigin="10709,4757" coordsize="847,2">
              <v:shape style="position:absolute;left:10709;top:4757;width:847;height:2" coordorigin="10709,4757" coordsize="847,0" path="m10709,4757l11557,4757e" filled="f" stroked="t" strokeweight=".713954pt" strokecolor="#4B4B4B">
                <v:path arrowok="t"/>
              </v:shape>
            </v:group>
            <v:group style="position:absolute;left:2075;top:4709;width:2;height:545" coordorigin="2075,4709" coordsize="2,545">
              <v:shape style="position:absolute;left:2075;top:4709;width:2;height:545" coordorigin="2075,4709" coordsize="0,545" path="m2075,5254l2075,4709e" filled="f" stroked="t" strokeweight=".47597pt" strokecolor="#1F1F1F">
                <v:path arrowok="t"/>
              </v:shape>
            </v:group>
            <v:group style="position:absolute;left:4750;top:4743;width:2;height:512" coordorigin="4750,4743" coordsize="2,512">
              <v:shape style="position:absolute;left:4750;top:4743;width:2;height:512" coordorigin="4750,4743" coordsize="0,512" path="m4750,5254l4750,4743e" filled="f" stroked="t" strokeweight=".47597pt" strokecolor="#282828">
                <v:path arrowok="t"/>
              </v:shape>
            </v:group>
            <v:group style="position:absolute;left:4745;top:5233;width:2970;height:2" coordorigin="4745,5233" coordsize="2970,2">
              <v:shape style="position:absolute;left:4745;top:5233;width:2970;height:2" coordorigin="4745,5233" coordsize="2970,0" path="m4745,5233l7715,5233e" filled="f" stroked="t" strokeweight=".713954pt" strokecolor="#5B5B5B">
                <v:path arrowok="t"/>
              </v:shape>
            </v:group>
            <v:group style="position:absolute;left:7654;top:4733;width:2;height:249" coordorigin="7654,4733" coordsize="2,249">
              <v:shape style="position:absolute;left:7654;top:4733;width:2;height:249" coordorigin="7654,4733" coordsize="0,249" path="m7654,4982l7654,4733e" filled="f" stroked="t" strokeweight=".237985pt" strokecolor="#3B3B3B">
                <v:path arrowok="t"/>
              </v:shape>
            </v:group>
            <v:group style="position:absolute;left:11547;top:4704;width:2;height:559" coordorigin="11547,4704" coordsize="2,559">
              <v:shape style="position:absolute;left:11547;top:4704;width:2;height:559" coordorigin="11547,4704" coordsize="0,559" path="m11547,5264l11547,4704e" filled="f" stroked="t" strokeweight=".47597pt" strokecolor="#343434">
                <v:path arrowok="t"/>
              </v:shape>
            </v:group>
            <v:group style="position:absolute;left:7654;top:4982;width:2;height:253" coordorigin="7654,4982" coordsize="2,253">
              <v:shape style="position:absolute;left:7654;top:4982;width:2;height:253" coordorigin="7654,4982" coordsize="0,253" path="m7654,5235l7654,4982e" filled="f" stroked="t" strokeweight=".237985pt" strokecolor="#545454">
                <v:path arrowok="t"/>
              </v:shape>
            </v:group>
            <v:group style="position:absolute;left:7625;top:5235;width:685;height:2" coordorigin="7625,5235" coordsize="685,2">
              <v:shape style="position:absolute;left:7625;top:5235;width:685;height:2" coordorigin="7625,5235" coordsize="685,0" path="m7625,5235l8310,5235e" filled="f" stroked="t" strokeweight=".47597pt" strokecolor="#3F3F3F">
                <v:path arrowok="t"/>
              </v:shape>
            </v:group>
            <v:group style="position:absolute;left:8253;top:5237;width:1904;height:2" coordorigin="8253,5237" coordsize="1904,2">
              <v:shape style="position:absolute;left:8253;top:5237;width:1904;height:2" coordorigin="8253,5237" coordsize="1904,0" path="m8253,5237l10157,5237e" filled="f" stroked="t" strokeweight=".951939pt" strokecolor="#606060">
                <v:path arrowok="t"/>
              </v:shape>
            </v:group>
            <v:group style="position:absolute;left:10024;top:5240;width:438;height:2" coordorigin="10024,5240" coordsize="438,2">
              <v:shape style="position:absolute;left:10024;top:5240;width:438;height:2" coordorigin="10024,5240" coordsize="438,0" path="m10024,5240l10462,5240e" filled="f" stroked="t" strokeweight=".47597pt" strokecolor="#444444">
                <v:path arrowok="t"/>
              </v:shape>
            </v:group>
            <v:group style="position:absolute;left:10405;top:5240;width:362;height:2" coordorigin="10405,5240" coordsize="362,2">
              <v:shape style="position:absolute;left:10405;top:5240;width:362;height:2" coordorigin="10405,5240" coordsize="362,0" path="m10405,5240l10766,5240e" filled="f" stroked="t" strokeweight=".47597pt" strokecolor="#2B2B2B">
                <v:path arrowok="t"/>
              </v:shape>
            </v:group>
            <v:group style="position:absolute;left:10657;top:5240;width:900;height:2" coordorigin="10657,5240" coordsize="900,2">
              <v:shape style="position:absolute;left:10657;top:5240;width:900;height:2" coordorigin="10657,5240" coordsize="900,0" path="m10657,5240l11557,5240e" filled="f" stroked="t" strokeweight=".951939pt" strokecolor="#606060">
                <v:path arrowok="t"/>
              </v:shape>
            </v:group>
            <v:group style="position:absolute;left:2075;top:5159;width:2;height:1080" coordorigin="2075,5159" coordsize="2,1080">
              <v:shape style="position:absolute;left:2075;top:5159;width:2;height:1080" coordorigin="2075,5159" coordsize="0,1080" path="m2075,6239l2075,5159e" filled="f" stroked="t" strokeweight=".951939pt" strokecolor="#4F4F4F">
                <v:path arrowok="t"/>
              </v:shape>
            </v:group>
            <v:group style="position:absolute;left:4750;top:5197;width:2;height:1023" coordorigin="4750,5197" coordsize="2,1023">
              <v:shape style="position:absolute;left:4750;top:5197;width:2;height:1023" coordorigin="4750,5197" coordsize="0,1023" path="m4750,6220l4750,5197e" filled="f" stroked="t" strokeweight=".951939pt" strokecolor="#545454">
                <v:path arrowok="t"/>
              </v:shape>
            </v:group>
            <v:group style="position:absolute;left:4741;top:5479;width:6411;height:2" coordorigin="4741,5479" coordsize="6411,2">
              <v:shape style="position:absolute;left:4741;top:5479;width:6411;height:2" coordorigin="4741,5479" coordsize="6411,0" path="m4741,5479l11152,5479e" filled="f" stroked="t" strokeweight=".713954pt" strokecolor="#545454">
                <v:path arrowok="t"/>
              </v:shape>
            </v:group>
            <v:group style="position:absolute;left:10690;top:5481;width:866;height:2" coordorigin="10690,5481" coordsize="866,2">
              <v:shape style="position:absolute;left:10690;top:5481;width:866;height:2" coordorigin="10690,5481" coordsize="866,0" path="m10690,5481l11557,5481e" filled="f" stroked="t" strokeweight=".713954pt" strokecolor="#545454">
                <v:path arrowok="t"/>
              </v:shape>
            </v:group>
            <v:group style="position:absolute;left:4741;top:5713;width:2223;height:2" coordorigin="4741,5713" coordsize="2223,2">
              <v:shape style="position:absolute;left:4741;top:5713;width:2223;height:2" coordorigin="4741,5713" coordsize="2223,0" path="m4741,5713l6963,5713e" filled="f" stroked="t" strokeweight=".713954pt" strokecolor="#575757">
                <v:path arrowok="t"/>
              </v:shape>
            </v:group>
            <v:group style="position:absolute;left:6868;top:5718;width:343;height:2" coordorigin="6868,5718" coordsize="343,2">
              <v:shape style="position:absolute;left:6868;top:5718;width:343;height:2" coordorigin="6868,5718" coordsize="343,0" path="m6868,5718l7211,5718e" filled="f" stroked="t" strokeweight=".47597pt" strokecolor="#444444">
                <v:path arrowok="t"/>
              </v:shape>
            </v:group>
            <v:group style="position:absolute;left:7154;top:5716;width:1285;height:2" coordorigin="7154,5716" coordsize="1285,2">
              <v:shape style="position:absolute;left:7154;top:5716;width:1285;height:2" coordorigin="7154,5716" coordsize="1285,0" path="m7154,5716l8439,5716e" filled="f" stroked="t" strokeweight=".951939pt" strokecolor="#606060">
                <v:path arrowok="t"/>
              </v:shape>
            </v:group>
            <v:group style="position:absolute;left:8253;top:5718;width:957;height:2" coordorigin="8253,5718" coordsize="957,2">
              <v:shape style="position:absolute;left:8253;top:5718;width:957;height:2" coordorigin="8253,5718" coordsize="957,0" path="m8253,5718l9210,5718e" filled="f" stroked="t" strokeweight=".47597pt" strokecolor="#484848">
                <v:path arrowok="t"/>
              </v:shape>
            </v:group>
            <v:group style="position:absolute;left:9153;top:5720;width:1813;height:2" coordorigin="9153,5720" coordsize="1813,2">
              <v:shape style="position:absolute;left:9153;top:5720;width:1813;height:2" coordorigin="9153,5720" coordsize="1813,0" path="m9153,5720l10966,5720e" filled="f" stroked="t" strokeweight=".951939pt" strokecolor="#606060">
                <v:path arrowok="t"/>
              </v:shape>
            </v:group>
            <v:group style="position:absolute;left:10709;top:5723;width:847;height:2" coordorigin="10709,5723" coordsize="847,2">
              <v:shape style="position:absolute;left:10709;top:5723;width:847;height:2" coordorigin="10709,5723" coordsize="847,0" path="m10709,5723l11557,5723e" filled="f" stroked="t" strokeweight=".47597pt" strokecolor="#484848">
                <v:path arrowok="t"/>
              </v:shape>
            </v:group>
            <v:group style="position:absolute;left:2066;top:5957;width:543;height:2" coordorigin="2066,5957" coordsize="543,2">
              <v:shape style="position:absolute;left:2066;top:5957;width:543;height:2" coordorigin="2066,5957" coordsize="543,0" path="m2066,5957l2608,5957e" filled="f" stroked="t" strokeweight=".47597pt" strokecolor="#2F2F2F">
                <v:path arrowok="t"/>
              </v:shape>
            </v:group>
            <v:group style="position:absolute;left:2551;top:5955;width:1099;height:2" coordorigin="2551,5955" coordsize="1099,2">
              <v:shape style="position:absolute;left:2551;top:5955;width:1099;height:2" coordorigin="2551,5955" coordsize="1099,0" path="m2551,5955l3651,5955e" filled="f" stroked="t" strokeweight=".951939pt" strokecolor="#5B5B5B">
                <v:path arrowok="t"/>
              </v:shape>
            </v:group>
            <v:group style="position:absolute;left:3594;top:5957;width:781;height:2" coordorigin="3594,5957" coordsize="781,2">
              <v:shape style="position:absolute;left:3594;top:5957;width:781;height:2" coordorigin="3594,5957" coordsize="781,0" path="m3594,5957l4374,5957e" filled="f" stroked="t" strokeweight=".47597pt" strokecolor="#3F3F3F">
                <v:path arrowok="t"/>
              </v:shape>
            </v:group>
            <v:group style="position:absolute;left:4317;top:5957;width:7239;height:2" coordorigin="4317,5957" coordsize="7239,2">
              <v:shape style="position:absolute;left:4317;top:5957;width:7239;height:2" coordorigin="4317,5957" coordsize="7239,0" path="m4317,5957l11557,5957e" filled="f" stroked="t" strokeweight=".713954pt" strokecolor="#575757">
                <v:path arrowok="t"/>
              </v:shape>
            </v:group>
            <v:group style="position:absolute;left:7154;top:5957;width:528;height:2" coordorigin="7154,5957" coordsize="528,2">
              <v:shape style="position:absolute;left:7154;top:5957;width:528;height:2" coordorigin="7154,5957" coordsize="528,0" path="m7154,5957l7682,5957e" filled="f" stroked="t" strokeweight=".47597pt" strokecolor="#2B2B2B">
                <v:path arrowok="t"/>
              </v:shape>
            </v:group>
            <v:group style="position:absolute;left:9153;top:5962;width:757;height:2" coordorigin="9153,5962" coordsize="757,2">
              <v:shape style="position:absolute;left:9153;top:5962;width:757;height:2" coordorigin="9153,5962" coordsize="757,0" path="m9153,5962l9910,5962e" filled="f" stroked="t" strokeweight=".47597pt" strokecolor="#4F4F4F">
                <v:path arrowok="t"/>
              </v:shape>
            </v:group>
            <v:group style="position:absolute;left:9853;top:5962;width:228;height:2" coordorigin="9853,5962" coordsize="228,2">
              <v:shape style="position:absolute;left:9853;top:5962;width:228;height:2" coordorigin="9853,5962" coordsize="228,0" path="m9853,5962l10081,5962e" filled="f" stroked="t" strokeweight=".47597pt" strokecolor="#383838">
                <v:path arrowok="t"/>
              </v:shape>
            </v:group>
            <v:group style="position:absolute;left:424;top:6196;width:947;height:2" coordorigin="424,6196" coordsize="947,2">
              <v:shape style="position:absolute;left:424;top:6196;width:947;height:2" coordorigin="424,6196" coordsize="947,0" path="m424,6196l1371,6196e" filled="f" stroked="t" strokeweight=".47597pt" strokecolor="#444444">
                <v:path arrowok="t"/>
              </v:shape>
            </v:group>
            <v:group style="position:absolute;left:1223;top:6196;width:971;height:2" coordorigin="1223,6196" coordsize="971,2">
              <v:shape style="position:absolute;left:1223;top:6196;width:971;height:2" coordorigin="1223,6196" coordsize="971,0" path="m1223,6196l2194,6196e" filled="f" stroked="t" strokeweight=".951939pt" strokecolor="#606060">
                <v:path arrowok="t"/>
              </v:shape>
            </v:group>
            <v:group style="position:absolute;left:2032;top:6196;width:1618;height:2" coordorigin="2032,6196" coordsize="1618,2">
              <v:shape style="position:absolute;left:2032;top:6196;width:1618;height:2" coordorigin="2032,6196" coordsize="1618,0" path="m2032,6196l3651,6196e" filled="f" stroked="t" strokeweight=".47597pt" strokecolor="#545454">
                <v:path arrowok="t"/>
              </v:shape>
            </v:group>
            <v:group style="position:absolute;left:3594;top:6196;width:781;height:2" coordorigin="3594,6196" coordsize="781,2">
              <v:shape style="position:absolute;left:3594;top:6196;width:781;height:2" coordorigin="3594,6196" coordsize="781,0" path="m3594,6196l4374,6196e" filled="f" stroked="t" strokeweight=".47597pt" strokecolor="#3B3B3B">
                <v:path arrowok="t"/>
              </v:shape>
            </v:group>
            <v:group style="position:absolute;left:4317;top:6201;width:5593;height:2" coordorigin="4317,6201" coordsize="5593,2">
              <v:shape style="position:absolute;left:4317;top:6201;width:5593;height:2" coordorigin="4317,6201" coordsize="5593,0" path="m4317,6201l9910,6201e" filled="f" stroked="t" strokeweight=".713954pt" strokecolor="#545454">
                <v:path arrowok="t"/>
              </v:shape>
            </v:group>
            <v:group style="position:absolute;left:7625;top:6201;width:685;height:2" coordorigin="7625,6201" coordsize="685,2">
              <v:shape style="position:absolute;left:7625;top:6201;width:685;height:2" coordorigin="7625,6201" coordsize="685,0" path="m7625,6201l8310,6201e" filled="f" stroked="t" strokeweight=".47597pt" strokecolor="#3B3B3B">
                <v:path arrowok="t"/>
              </v:shape>
            </v:group>
            <v:group style="position:absolute;left:9853;top:6201;width:228;height:2" coordorigin="9853,6201" coordsize="228,2">
              <v:shape style="position:absolute;left:9853;top:6201;width:228;height:2" coordorigin="9853,6201" coordsize="228,0" path="m9853,6201l10081,6201e" filled="f" stroked="t" strokeweight=".47597pt" strokecolor="#383838">
                <v:path arrowok="t"/>
              </v:shape>
            </v:group>
            <v:group style="position:absolute;left:10024;top:6203;width:1533;height:2" coordorigin="10024,6203" coordsize="1533,2">
              <v:shape style="position:absolute;left:10024;top:6203;width:1533;height:2" coordorigin="10024,6203" coordsize="1533,0" path="m10024,6203l11557,6203e" filled="f" stroked="t" strokeweight=".951939pt" strokecolor="#5B5B5B">
                <v:path arrowok="t"/>
              </v:shape>
            </v:group>
            <v:group style="position:absolute;left:2075;top:6148;width:2;height:779" coordorigin="2075,6148" coordsize="2,779">
              <v:shape style="position:absolute;left:2075;top:6148;width:2;height:779" coordorigin="2075,6148" coordsize="0,779" path="m2075,6928l2075,6148e" filled="f" stroked="t" strokeweight=".713954pt" strokecolor="#2B2B2B">
                <v:path arrowok="t"/>
              </v:shape>
            </v:group>
            <v:group style="position:absolute;left:4750;top:6148;width:2;height:765" coordorigin="4750,6148" coordsize="2,765">
              <v:shape style="position:absolute;left:4750;top:6148;width:2;height:765" coordorigin="4750,6148" coordsize="0,765" path="m4750,6913l4750,6148e" filled="f" stroked="t" strokeweight=".47597pt" strokecolor="#2B2B2B">
                <v:path arrowok="t"/>
              </v:shape>
            </v:group>
            <v:group style="position:absolute;left:7654;top:6177;width:2;height:268" coordorigin="7654,6177" coordsize="2,268">
              <v:shape style="position:absolute;left:7654;top:6177;width:2;height:268" coordorigin="7654,6177" coordsize="0,268" path="m7654,6445l7654,6177e" filled="f" stroked="t" strokeweight=".237985pt" strokecolor="#545454">
                <v:path arrowok="t"/>
              </v:shape>
            </v:group>
            <v:group style="position:absolute;left:11545;top:5192;width:2;height:1281" coordorigin="11545,5192" coordsize="2,1281">
              <v:shape style="position:absolute;left:11545;top:5192;width:2;height:1281" coordorigin="11545,5192" coordsize="0,1281" path="m11545,6473l11545,5192e" filled="f" stroked="t" strokeweight=".951939pt" strokecolor="#5B5B5B">
                <v:path arrowok="t"/>
              </v:shape>
            </v:group>
            <v:group style="position:absolute;left:2070;top:6669;width:2713;height:2" coordorigin="2070,6669" coordsize="2713,2">
              <v:shape style="position:absolute;left:2070;top:6669;width:2713;height:2" coordorigin="2070,6669" coordsize="2713,0" path="m2070,6669l4783,6669e" filled="f" stroked="t" strokeweight=".713954pt" strokecolor="#545454">
                <v:path arrowok="t"/>
              </v:shape>
            </v:group>
            <v:group style="position:absolute;left:4712;top:6669;width:585;height:2" coordorigin="4712,6669" coordsize="585,2">
              <v:shape style="position:absolute;left:4712;top:6669;width:585;height:2" coordorigin="4712,6669" coordsize="585,0" path="m4712,6669l5298,6669e" filled="f" stroked="t" strokeweight=".47597pt" strokecolor="#484848">
                <v:path arrowok="t"/>
              </v:shape>
            </v:group>
            <v:group style="position:absolute;left:5164;top:6669;width:1523;height:2" coordorigin="5164,6669" coordsize="1523,2">
              <v:shape style="position:absolute;left:5164;top:6669;width:1523;height:2" coordorigin="5164,6669" coordsize="1523,0" path="m5164,6669l6687,6669e" filled="f" stroked="t" strokeweight=".713954pt" strokecolor="#606060">
                <v:path arrowok="t"/>
              </v:shape>
            </v:group>
            <v:group style="position:absolute;left:6630;top:6672;width:581;height:2" coordorigin="6630,6672" coordsize="581,2">
              <v:shape style="position:absolute;left:6630;top:6672;width:581;height:2" coordorigin="6630,6672" coordsize="581,0" path="m6630,6672l7211,6672e" filled="f" stroked="t" strokeweight=".47597pt" strokecolor="#444444">
                <v:path arrowok="t"/>
              </v:shape>
            </v:group>
            <v:group style="position:absolute;left:7154;top:6672;width:1376;height:2" coordorigin="7154,6672" coordsize="1376,2">
              <v:shape style="position:absolute;left:7154;top:6672;width:1376;height:2" coordorigin="7154,6672" coordsize="1376,0" path="m7154,6672l8529,6672e" filled="f" stroked="t" strokeweight=".951939pt" strokecolor="#5B5B5B">
                <v:path arrowok="t"/>
              </v:shape>
            </v:group>
            <v:group style="position:absolute;left:7654;top:6445;width:2;height:464" coordorigin="7654,6445" coordsize="2,464">
              <v:shape style="position:absolute;left:7654;top:6445;width:2;height:464" coordorigin="7654,6445" coordsize="0,464" path="m7654,6908l7654,6445e" filled="f" stroked="t" strokeweight=".237985pt" strokecolor="#777777">
                <v:path arrowok="t"/>
              </v:shape>
            </v:group>
            <v:group style="position:absolute;left:8253;top:6674;width:957;height:2" coordorigin="8253,6674" coordsize="957,2">
              <v:shape style="position:absolute;left:8253;top:6674;width:957;height:2" coordorigin="8253,6674" coordsize="957,0" path="m8253,6674l9210,6674e" filled="f" stroked="t" strokeweight=".47597pt" strokecolor="#3B3B3B">
                <v:path arrowok="t"/>
              </v:shape>
            </v:group>
            <v:group style="position:absolute;left:9153;top:6677;width:1847;height:2" coordorigin="9153,6677" coordsize="1847,2">
              <v:shape style="position:absolute;left:9153;top:6677;width:1847;height:2" coordorigin="9153,6677" coordsize="1847,0" path="m9153,6677l11000,6677e" filled="f" stroked="t" strokeweight=".713954pt" strokecolor="#5B5B5B">
                <v:path arrowok="t"/>
              </v:shape>
            </v:group>
            <v:group style="position:absolute;left:10676;top:6677;width:876;height:2" coordorigin="10676,6677" coordsize="876,2">
              <v:shape style="position:absolute;left:10676;top:6677;width:876;height:2" coordorigin="10676,6677" coordsize="876,0" path="m10676,6677l11552,6677e" filled="f" stroked="t" strokeweight=".47597pt" strokecolor="#3F3F3F">
                <v:path arrowok="t"/>
              </v:shape>
            </v:group>
            <v:group style="position:absolute;left:11547;top:6416;width:2;height:765" coordorigin="11547,6416" coordsize="2,765">
              <v:shape style="position:absolute;left:11547;top:6416;width:2;height:765" coordorigin="11547,6416" coordsize="0,765" path="m11547,7181l11547,6416e" filled="f" stroked="t" strokeweight=".47597pt" strokecolor="#3B3B3B">
                <v:path arrowok="t"/>
              </v:shape>
            </v:group>
            <v:group style="position:absolute;left:2070;top:6908;width:2713;height:2" coordorigin="2070,6908" coordsize="2713,2">
              <v:shape style="position:absolute;left:2070;top:6908;width:2713;height:2" coordorigin="2070,6908" coordsize="2713,0" path="m2070,6908l4783,6908e" filled="f" stroked="t" strokeweight=".713954pt" strokecolor="#5B5B5B">
                <v:path arrowok="t"/>
              </v:shape>
            </v:group>
            <v:group style="position:absolute;left:4712;top:6908;width:585;height:2" coordorigin="4712,6908" coordsize="585,2">
              <v:shape style="position:absolute;left:4712;top:6908;width:585;height:2" coordorigin="4712,6908" coordsize="585,0" path="m4712,6908l5298,6908e" filled="f" stroked="t" strokeweight=".47597pt" strokecolor="#3B3B3B">
                <v:path arrowok="t"/>
              </v:shape>
            </v:group>
            <v:group style="position:absolute;left:5240;top:6911;width:1447;height:2" coordorigin="5240,6911" coordsize="1447,2">
              <v:shape style="position:absolute;left:5240;top:6911;width:1447;height:2" coordorigin="5240,6911" coordsize="1447,0" path="m5240,6911l6687,6911e" filled="f" stroked="t" strokeweight=".951939pt" strokecolor="#606060">
                <v:path arrowok="t"/>
              </v:shape>
            </v:group>
            <v:group style="position:absolute;left:6630;top:6911;width:581;height:2" coordorigin="6630,6911" coordsize="581,2">
              <v:shape style="position:absolute;left:6630;top:6911;width:581;height:2" coordorigin="6630,6911" coordsize="581,0" path="m6630,6911l7211,6911e" filled="f" stroked="t" strokeweight=".47597pt" strokecolor="#4B4B4B">
                <v:path arrowok="t"/>
              </v:shape>
            </v:group>
            <v:group style="position:absolute;left:7154;top:6913;width:3813;height:2" coordorigin="7154,6913" coordsize="3813,2">
              <v:shape style="position:absolute;left:7154;top:6913;width:3813;height:2" coordorigin="7154,6913" coordsize="3813,0" path="m7154,6913l10966,6913e" filled="f" stroked="t" strokeweight=".951939pt" strokecolor="#5B5B5B">
                <v:path arrowok="t"/>
              </v:shape>
            </v:group>
            <v:group style="position:absolute;left:10709;top:6918;width:847;height:2" coordorigin="10709,6918" coordsize="847,2">
              <v:shape style="position:absolute;left:10709;top:6918;width:847;height:2" coordorigin="10709,6918" coordsize="847,0" path="m10709,6918l11557,6918e" filled="f" stroked="t" strokeweight=".47597pt" strokecolor="#3B3B3B">
                <v:path arrowok="t"/>
              </v:shape>
            </v:group>
            <v:group style="position:absolute;left:419;top:7150;width:4879;height:2" coordorigin="419,7150" coordsize="4879,2">
              <v:shape style="position:absolute;left:419;top:7150;width:4879;height:2" coordorigin="419,7150" coordsize="4879,0" path="m419,7150l5298,7150e" filled="f" stroked="t" strokeweight=".951939pt" strokecolor="#5B5B5B">
                <v:path arrowok="t"/>
              </v:shape>
            </v:group>
            <v:group style="position:absolute;left:2075;top:6870;width:2;height:1033" coordorigin="2075,6870" coordsize="2,1033">
              <v:shape style="position:absolute;left:2075;top:6870;width:2;height:1033" coordorigin="2075,6870" coordsize="0,1033" path="m2075,7903l2075,6870e" filled="f" stroked="t" strokeweight=".951939pt" strokecolor="#4B4B4B">
                <v:path arrowok="t"/>
              </v:shape>
            </v:group>
            <v:group style="position:absolute;left:5240;top:7152;width:852;height:2" coordorigin="5240,7152" coordsize="852,2">
              <v:shape style="position:absolute;left:5240;top:7152;width:852;height:2" coordorigin="5240,7152" coordsize="852,0" path="m5240,7152l6092,7152e" filled="f" stroked="t" strokeweight=".47597pt" strokecolor="#484848">
                <v:path arrowok="t"/>
              </v:shape>
            </v:group>
            <v:group style="position:absolute;left:5921;top:7155;width:3989;height:2" coordorigin="5921,7155" coordsize="3989,2">
              <v:shape style="position:absolute;left:5921;top:7155;width:3989;height:2" coordorigin="5921,7155" coordsize="3989,0" path="m5921,7155l9910,7155e" filled="f" stroked="t" strokeweight=".713954pt" strokecolor="#5B5B5B">
                <v:path arrowok="t"/>
              </v:shape>
            </v:group>
            <v:group style="position:absolute;left:9853;top:7157;width:228;height:2" coordorigin="9853,7157" coordsize="228,2">
              <v:shape style="position:absolute;left:9853;top:7157;width:228;height:2" coordorigin="9853,7157" coordsize="228,0" path="m9853,7157l10081,7157e" filled="f" stroked="t" strokeweight=".47597pt" strokecolor="#3F3F3F">
                <v:path arrowok="t"/>
              </v:shape>
            </v:group>
            <v:group style="position:absolute;left:10024;top:7159;width:1533;height:2" coordorigin="10024,7159" coordsize="1533,2">
              <v:shape style="position:absolute;left:10024;top:7159;width:1533;height:2" coordorigin="10024,7159" coordsize="1533,0" path="m10024,7159l11557,7159e" filled="f" stroked="t" strokeweight=".951939pt" strokecolor="#5B5B5B">
                <v:path arrowok="t"/>
              </v:shape>
            </v:group>
            <v:group style="position:absolute;left:11547;top:7109;width:2;height:1023" coordorigin="11547,7109" coordsize="2,1023">
              <v:shape style="position:absolute;left:11547;top:7109;width:2;height:1023" coordorigin="11547,7109" coordsize="0,1023" path="m11547,8132l11547,7109e" filled="f" stroked="t" strokeweight=".951939pt" strokecolor="#575757">
                <v:path arrowok="t"/>
              </v:shape>
            </v:group>
            <v:group style="position:absolute;left:424;top:7621;width:947;height:2" coordorigin="424,7621" coordsize="947,2">
              <v:shape style="position:absolute;left:424;top:7621;width:947;height:2" coordorigin="424,7621" coordsize="947,0" path="m424,7621l1371,7621e" filled="f" stroked="t" strokeweight=".47597pt" strokecolor="#3F3F3F">
                <v:path arrowok="t"/>
              </v:shape>
            </v:group>
            <v:group style="position:absolute;left:1223;top:7623;width:6492;height:2" coordorigin="1223,7623" coordsize="6492,2">
              <v:shape style="position:absolute;left:1223;top:7623;width:6492;height:2" coordorigin="1223,7623" coordsize="6492,0" path="m1223,7623l7715,7623e" filled="f" stroked="t" strokeweight=".713954pt" strokecolor="#5B5B5B">
                <v:path arrowok="t"/>
              </v:shape>
            </v:group>
            <v:group style="position:absolute;left:7625;top:7626;width:685;height:2" coordorigin="7625,7626" coordsize="685,2">
              <v:shape style="position:absolute;left:7625;top:7626;width:685;height:2" coordorigin="7625,7626" coordsize="685,0" path="m7625,7626l8310,7626e" filled="f" stroked="t" strokeweight=".47597pt" strokecolor="#3B3B3B">
                <v:path arrowok="t"/>
              </v:shape>
            </v:group>
            <v:group style="position:absolute;left:8253;top:7628;width:1899;height:2" coordorigin="8253,7628" coordsize="1899,2">
              <v:shape style="position:absolute;left:8253;top:7628;width:1899;height:2" coordorigin="8253,7628" coordsize="1899,0" path="m8253,7628l10152,7628e" filled="f" stroked="t" strokeweight=".951939pt" strokecolor="#606060">
                <v:path arrowok="t"/>
              </v:shape>
            </v:group>
            <v:group style="position:absolute;left:10024;top:7630;width:438;height:2" coordorigin="10024,7630" coordsize="438,2">
              <v:shape style="position:absolute;left:10024;top:7630;width:438;height:2" coordorigin="10024,7630" coordsize="438,0" path="m10024,7630l10462,7630e" filled="f" stroked="t" strokeweight=".47597pt" strokecolor="#4B4B4B">
                <v:path arrowok="t"/>
              </v:shape>
            </v:group>
            <v:group style="position:absolute;left:10405;top:7630;width:362;height:2" coordorigin="10405,7630" coordsize="362,2">
              <v:shape style="position:absolute;left:10405;top:7630;width:362;height:2" coordorigin="10405,7630" coordsize="362,0" path="m10405,7630l10766,7630e" filled="f" stroked="t" strokeweight=".47597pt" strokecolor="#2B2B2B">
                <v:path arrowok="t"/>
              </v:shape>
            </v:group>
            <v:group style="position:absolute;left:10709;top:7630;width:847;height:2" coordorigin="10709,7630" coordsize="847,2">
              <v:shape style="position:absolute;left:10709;top:7630;width:847;height:2" coordorigin="10709,7630" coordsize="847,0" path="m10709,7630l11557,7630e" filled="f" stroked="t" strokeweight=".713954pt" strokecolor="#575757">
                <v:path arrowok="t"/>
              </v:shape>
            </v:group>
            <v:group style="position:absolute;left:4750;top:7611;width:2;height:292" coordorigin="4750,7611" coordsize="2,292">
              <v:shape style="position:absolute;left:4750;top:7611;width:2;height:292" coordorigin="4750,7611" coordsize="0,292" path="m4750,7903l4750,7611e" filled="f" stroked="t" strokeweight=".951939pt" strokecolor="#545454">
                <v:path arrowok="t"/>
              </v:shape>
            </v:group>
            <v:group style="position:absolute;left:4745;top:7869;width:6226;height:2" coordorigin="4745,7869" coordsize="6226,2">
              <v:shape style="position:absolute;left:4745;top:7869;width:6226;height:2" coordorigin="4745,7869" coordsize="6226,0" path="m4745,7869l10971,7869e" filled="f" stroked="t" strokeweight=".713954pt" strokecolor="#575757">
                <v:path arrowok="t"/>
              </v:shape>
            </v:group>
            <v:group style="position:absolute;left:10709;top:7872;width:847;height:2" coordorigin="10709,7872" coordsize="847,2">
              <v:shape style="position:absolute;left:10709;top:7872;width:847;height:2" coordorigin="10709,7872" coordsize="847,0" path="m10709,7872l11557,7872e" filled="f" stroked="t" strokeweight=".47597pt" strokecolor="#444444">
                <v:path arrowok="t"/>
              </v:shape>
            </v:group>
            <v:group style="position:absolute;left:2075;top:7845;width:2;height:775" coordorigin="2075,7845" coordsize="2,775">
              <v:shape style="position:absolute;left:2075;top:7845;width:2;height:775" coordorigin="2075,7845" coordsize="0,775" path="m2075,8620l2075,7845e" filled="f" stroked="t" strokeweight=".47597pt" strokecolor="#2B2B2B">
                <v:path arrowok="t"/>
              </v:shape>
            </v:group>
            <v:group style="position:absolute;left:4750;top:7845;width:2;height:512" coordorigin="4750,7845" coordsize="2,512">
              <v:shape style="position:absolute;left:4750;top:7845;width:2;height:512" coordorigin="4750,7845" coordsize="0,512" path="m4750,8357l4750,7845e" filled="f" stroked="t" strokeweight=".47597pt" strokecolor="#2B2B2B">
                <v:path arrowok="t"/>
              </v:shape>
            </v:group>
            <v:group style="position:absolute;left:4745;top:8104;width:552;height:2" coordorigin="4745,8104" coordsize="552,2">
              <v:shape style="position:absolute;left:4745;top:8104;width:552;height:2" coordorigin="4745,8104" coordsize="552,0" path="m4745,8104l5298,8104e" filled="f" stroked="t" strokeweight=".47597pt" strokecolor="#383838">
                <v:path arrowok="t"/>
              </v:shape>
            </v:group>
            <v:group style="position:absolute;left:5240;top:8106;width:1447;height:2" coordorigin="5240,8106" coordsize="1447,2">
              <v:shape style="position:absolute;left:5240;top:8106;width:1447;height:2" coordorigin="5240,8106" coordsize="1447,0" path="m5240,8106l6687,8106e" filled="f" stroked="t" strokeweight=".713954pt" strokecolor="#5B5B5B">
                <v:path arrowok="t"/>
              </v:shape>
            </v:group>
            <v:group style="position:absolute;left:6630;top:8108;width:1052;height:2" coordorigin="6630,8108" coordsize="1052,2">
              <v:shape style="position:absolute;left:6630;top:8108;width:1052;height:2" coordorigin="6630,8108" coordsize="1052,0" path="m6630,8108l7682,8108e" filled="f" stroked="t" strokeweight=".47597pt" strokecolor="#3B3B3B">
                <v:path arrowok="t"/>
              </v:shape>
            </v:group>
            <v:group style="position:absolute;left:7625;top:8111;width:3927;height:2" coordorigin="7625,8111" coordsize="3927,2">
              <v:shape style="position:absolute;left:7625;top:8111;width:3927;height:2" coordorigin="7625,8111" coordsize="3927,0" path="m7625,8111l11552,8111e" filled="f" stroked="t" strokeweight=".713954pt" strokecolor="#5B5B5B">
                <v:path arrowok="t"/>
              </v:shape>
            </v:group>
            <v:group style="position:absolute;left:424;top:8347;width:328;height:2" coordorigin="424,8347" coordsize="328,2">
              <v:shape style="position:absolute;left:424;top:8347;width:328;height:2" coordorigin="424,8347" coordsize="328,0" path="m424,8347l752,8347e" filled="f" stroked="t" strokeweight=".47597pt" strokecolor="#383838">
                <v:path arrowok="t"/>
              </v:shape>
            </v:group>
            <v:group style="position:absolute;left:695;top:8350;width:3018;height:2" coordorigin="695,8350" coordsize="3018,2">
              <v:shape style="position:absolute;left:695;top:8350;width:3018;height:2" coordorigin="695,8350" coordsize="3018,0" path="m695,8350l3713,8350e" filled="f" stroked="t" strokeweight=".713954pt" strokecolor="#575757">
                <v:path arrowok="t"/>
              </v:shape>
            </v:group>
            <v:group style="position:absolute;left:3594;top:8347;width:781;height:2" coordorigin="3594,8347" coordsize="781,2">
              <v:shape style="position:absolute;left:3594;top:8347;width:781;height:2" coordorigin="3594,8347" coordsize="781,0" path="m3594,8347l4374,8347e" filled="f" stroked="t" strokeweight=".47597pt" strokecolor="#3F3F3F">
                <v:path arrowok="t"/>
              </v:shape>
            </v:group>
            <v:group style="position:absolute;left:4317;top:8350;width:3398;height:2" coordorigin="4317,8350" coordsize="3398,2">
              <v:shape style="position:absolute;left:4317;top:8350;width:3398;height:2" coordorigin="4317,8350" coordsize="3398,0" path="m4317,8350l7715,8350e" filled="f" stroked="t" strokeweight=".713954pt" strokecolor="#5B5B5B">
                <v:path arrowok="t"/>
              </v:shape>
            </v:group>
            <v:group style="position:absolute;left:7625;top:8352;width:685;height:2" coordorigin="7625,8352" coordsize="685,2">
              <v:shape style="position:absolute;left:7625;top:8352;width:685;height:2" coordorigin="7625,8352" coordsize="685,0" path="m7625,8352l8310,8352e" filled="f" stroked="t" strokeweight=".47597pt" strokecolor="#343434">
                <v:path arrowok="t"/>
              </v:shape>
            </v:group>
            <v:group style="position:absolute;left:8253;top:8355;width:1828;height:2" coordorigin="8253,8355" coordsize="1828,2">
              <v:shape style="position:absolute;left:8253;top:8355;width:1828;height:2" coordorigin="8253,8355" coordsize="1828,0" path="m8253,8355l10081,8355e" filled="f" stroked="t" strokeweight=".713954pt" strokecolor="#545454">
                <v:path arrowok="t"/>
              </v:shape>
            </v:group>
            <v:group style="position:absolute;left:10024;top:8355;width:438;height:2" coordorigin="10024,8355" coordsize="438,2">
              <v:shape style="position:absolute;left:10024;top:8355;width:438;height:2" coordorigin="10024,8355" coordsize="438,0" path="m10024,8355l10462,8355e" filled="f" stroked="t" strokeweight=".47597pt" strokecolor="#3F3F3F">
                <v:path arrowok="t"/>
              </v:shape>
            </v:group>
            <v:group style="position:absolute;left:10405;top:8357;width:362;height:2" coordorigin="10405,8357" coordsize="362,2">
              <v:shape style="position:absolute;left:10405;top:8357;width:362;height:2" coordorigin="10405,8357" coordsize="362,0" path="m10405,8357l10766,8357e" filled="f" stroked="t" strokeweight=".47597pt" strokecolor="#1F1F1F">
                <v:path arrowok="t"/>
              </v:shape>
            </v:group>
            <v:group style="position:absolute;left:10709;top:8357;width:842;height:2" coordorigin="10709,8357" coordsize="842,2">
              <v:shape style="position:absolute;left:10709;top:8357;width:842;height:2" coordorigin="10709,8357" coordsize="842,0" path="m10709,8357l11552,8357e" filled="f" stroked="t" strokeweight=".713954pt" strokecolor="#4F4F4F">
                <v:path arrowok="t"/>
              </v:shape>
            </v:group>
            <v:group style="position:absolute;left:11547;top:8061;width:2;height:559" coordorigin="11547,8061" coordsize="2,559">
              <v:shape style="position:absolute;left:11547;top:8061;width:2;height:559" coordorigin="11547,8061" coordsize="0,559" path="m11547,8620l11547,8061e" filled="f" stroked="t" strokeweight=".47597pt" strokecolor="#343434">
                <v:path arrowok="t"/>
              </v:shape>
            </v:group>
            <v:group style="position:absolute;left:2075;top:8543;width:2;height:913" coordorigin="2075,8543" coordsize="2,913">
              <v:shape style="position:absolute;left:2075;top:8543;width:2;height:913" coordorigin="2075,8543" coordsize="0,913" path="m2075,9457l2075,8543e" filled="f" stroked="t" strokeweight=".951939pt" strokecolor="#4F4F4F">
                <v:path arrowok="t"/>
              </v:shape>
            </v:group>
            <v:group style="position:absolute;left:419;top:9151;width:952;height:2" coordorigin="419,9151" coordsize="952,2">
              <v:shape style="position:absolute;left:419;top:9151;width:952;height:2" coordorigin="419,9151" coordsize="952,0" path="m419,9151l1371,9151e" filled="f" stroked="t" strokeweight=".47597pt" strokecolor="#4B4B4B">
                <v:path arrowok="t"/>
              </v:shape>
            </v:group>
            <v:group style="position:absolute;left:1180;top:9151;width:923;height:2" coordorigin="1180,9151" coordsize="923,2">
              <v:shape style="position:absolute;left:1180;top:9151;width:923;height:2" coordorigin="1180,9151" coordsize="923,0" path="m1180,9151l2104,9151e" filled="f" stroked="t" strokeweight=".951939pt" strokecolor="#676767">
                <v:path arrowok="t"/>
              </v:shape>
            </v:group>
            <v:group style="position:absolute;left:2032;top:9153;width:1085;height:2" coordorigin="2032,9153" coordsize="1085,2">
              <v:shape style="position:absolute;left:2032;top:9153;width:1085;height:2" coordorigin="2032,9153" coordsize="1085,0" path="m2032,9153l3118,9153e" filled="f" stroked="t" strokeweight=".47597pt" strokecolor="#444444">
                <v:path arrowok="t"/>
              </v:shape>
            </v:group>
            <v:group style="position:absolute;left:2870;top:9151;width:985;height:2" coordorigin="2870,9151" coordsize="985,2">
              <v:shape style="position:absolute;left:2870;top:9151;width:985;height:2" coordorigin="2870,9151" coordsize="985,0" path="m2870,9151l3855,9151e" filled="f" stroked="t" strokeweight=".951939pt" strokecolor="#606060">
                <v:path arrowok="t"/>
              </v:shape>
            </v:group>
            <v:group style="position:absolute;left:3594;top:9153;width:781;height:2" coordorigin="3594,9153" coordsize="781,2">
              <v:shape style="position:absolute;left:3594;top:9153;width:781;height:2" coordorigin="3594,9153" coordsize="781,0" path="m3594,9153l4374,9153e" filled="f" stroked="t" strokeweight=".47597pt" strokecolor="#4B4B4B">
                <v:path arrowok="t"/>
              </v:shape>
            </v:group>
            <v:group style="position:absolute;left:4317;top:9153;width:1775;height:2" coordorigin="4317,9153" coordsize="1775,2">
              <v:shape style="position:absolute;left:4317;top:9153;width:1775;height:2" coordorigin="4317,9153" coordsize="1775,0" path="m4317,9153l6092,9153e" filled="f" stroked="t" strokeweight=".951939pt" strokecolor="#606060">
                <v:path arrowok="t"/>
              </v:shape>
            </v:group>
            <v:group style="position:absolute;left:6035;top:9155;width:652;height:2" coordorigin="6035,9155" coordsize="652,2">
              <v:shape style="position:absolute;left:6035;top:9155;width:652;height:2" coordorigin="6035,9155" coordsize="652,0" path="m6035,9155l6687,9155e" filled="f" stroked="t" strokeweight=".47597pt" strokecolor="#383838">
                <v:path arrowok="t"/>
              </v:shape>
            </v:group>
            <v:group style="position:absolute;left:6630;top:9158;width:3855;height:2" coordorigin="6630,9158" coordsize="3855,2">
              <v:shape style="position:absolute;left:6630;top:9158;width:3855;height:2" coordorigin="6630,9158" coordsize="3855,0" path="m6630,9158l10486,9158e" filled="f" stroked="t" strokeweight=".713954pt" strokecolor="#5B5B5B">
                <v:path arrowok="t"/>
              </v:shape>
            </v:group>
            <v:group style="position:absolute;left:10405;top:9163;width:1152;height:2" coordorigin="10405,9163" coordsize="1152,2">
              <v:shape style="position:absolute;left:10405;top:9163;width:1152;height:2" coordorigin="10405,9163" coordsize="1152,0" path="m10405,9163l11557,9163e" filled="f" stroked="t" strokeweight=".47597pt" strokecolor="#444444">
                <v:path arrowok="t"/>
              </v:shape>
            </v:group>
            <v:group style="position:absolute;left:2075;top:9399;width:2;height:717" coordorigin="2075,9399" coordsize="2,717">
              <v:shape style="position:absolute;left:2075;top:9399;width:2;height:717" coordorigin="2075,9399" coordsize="0,717" path="m2075,10116l2075,9399e" filled="f" stroked="t" strokeweight=".47597pt" strokecolor="#282828">
                <v:path arrowok="t"/>
              </v:shape>
            </v:group>
            <v:group style="position:absolute;left:11545;top:8563;width:2;height:2826" coordorigin="11545,8563" coordsize="2,2826">
              <v:shape style="position:absolute;left:11545;top:8563;width:2;height:2826" coordorigin="11545,8563" coordsize="0,2826" path="m11545,11388l11545,8563e" filled="f" stroked="t" strokeweight=".951939pt" strokecolor="#575757">
                <v:path arrowok="t"/>
              </v:shape>
            </v:group>
            <v:group style="position:absolute;left:424;top:10088;width:11128;height:2" coordorigin="424,10088" coordsize="11128,2">
              <v:shape style="position:absolute;left:424;top:10088;width:11128;height:2" coordorigin="424,10088" coordsize="11128,0" path="m424,10088l11552,10088e" filled="f" stroked="t" strokeweight=".713954pt" strokecolor="#5B5B5B">
                <v:path arrowok="t"/>
              </v:shape>
            </v:group>
            <v:group style="position:absolute;left:1709;top:10083;width:395;height:2" coordorigin="1709,10083" coordsize="395,2">
              <v:shape style="position:absolute;left:1709;top:10083;width:395;height:2" coordorigin="1709,10083" coordsize="395,0" path="m1709,10083l2104,10083e" filled="f" stroked="t" strokeweight=".47597pt" strokecolor="#484848">
                <v:path arrowok="t"/>
              </v:shape>
            </v:group>
            <v:group style="position:absolute;left:419;top:10329;width:5674;height:2" coordorigin="419,10329" coordsize="5674,2">
              <v:shape style="position:absolute;left:419;top:10329;width:5674;height:2" coordorigin="419,10329" coordsize="5674,0" path="m419,10329l6092,10329e" filled="f" stroked="t" strokeweight=".713954pt" strokecolor="#5B5B5B">
                <v:path arrowok="t"/>
              </v:shape>
            </v:group>
            <v:group style="position:absolute;left:2075;top:10045;width:2;height:335" coordorigin="2075,10045" coordsize="2,335">
              <v:shape style="position:absolute;left:2075;top:10045;width:2;height:335" coordorigin="2075,10045" coordsize="0,335" path="m2075,10379l2075,10045e" filled="f" stroked="t" strokeweight=".713954pt" strokecolor="#484848">
                <v:path arrowok="t"/>
              </v:shape>
            </v:group>
            <v:group style="position:absolute;left:6035;top:10332;width:890;height:2" coordorigin="6035,10332" coordsize="890,2">
              <v:shape style="position:absolute;left:6035;top:10332;width:890;height:2" coordorigin="6035,10332" coordsize="890,0" path="m6035,10332l6925,10332e" filled="f" stroked="t" strokeweight=".47597pt" strokecolor="#3B3B3B">
                <v:path arrowok="t"/>
              </v:shape>
            </v:group>
            <v:group style="position:absolute;left:6868;top:10334;width:1690;height:2" coordorigin="6868,10334" coordsize="1690,2">
              <v:shape style="position:absolute;left:6868;top:10334;width:1690;height:2" coordorigin="6868,10334" coordsize="1690,0" path="m6868,10334l8558,10334e" filled="f" stroked="t" strokeweight=".713954pt" strokecolor="#5B5B5B">
                <v:path arrowok="t"/>
              </v:shape>
            </v:group>
            <v:group style="position:absolute;left:8253;top:10336;width:957;height:2" coordorigin="8253,10336" coordsize="957,2">
              <v:shape style="position:absolute;left:8253;top:10336;width:957;height:2" coordorigin="8253,10336" coordsize="957,0" path="m8253,10336l9210,10336e" filled="f" stroked="t" strokeweight=".47597pt" strokecolor="#3F3F3F">
                <v:path arrowok="t"/>
              </v:shape>
            </v:group>
            <v:group style="position:absolute;left:9153;top:10339;width:1623;height:2" coordorigin="9153,10339" coordsize="1623,2">
              <v:shape style="position:absolute;left:9153;top:10339;width:1623;height:2" coordorigin="9153,10339" coordsize="1623,0" path="m9153,10339l10776,10339e" filled="f" stroked="t" strokeweight=".951939pt" strokecolor="#606060">
                <v:path arrowok="t"/>
              </v:shape>
            </v:group>
            <v:group style="position:absolute;left:10709;top:10339;width:842;height:2" coordorigin="10709,10339" coordsize="842,2">
              <v:shape style="position:absolute;left:10709;top:10339;width:842;height:2" coordorigin="10709,10339" coordsize="842,0" path="m10709,10339l11552,10339e" filled="f" stroked="t" strokeweight=".713954pt" strokecolor="#4B4B4B">
                <v:path arrowok="t"/>
              </v:shape>
            </v:group>
            <v:group style="position:absolute;left:419;top:10568;width:4051;height:2" coordorigin="419,10568" coordsize="4051,2">
              <v:shape style="position:absolute;left:419;top:10568;width:4051;height:2" coordorigin="419,10568" coordsize="4051,0" path="m419,10568l4469,10568e" filled="f" stroked="t" strokeweight=".713954pt" strokecolor="#575757">
                <v:path arrowok="t"/>
              </v:shape>
            </v:group>
            <v:group style="position:absolute;left:2075;top:10231;width:2;height:1104" coordorigin="2075,10231" coordsize="2,1104">
              <v:shape style="position:absolute;left:2075;top:10231;width:2;height:1104" coordorigin="2075,10231" coordsize="0,1104" path="m2075,11336l2075,10231e" filled="f" stroked="t" strokeweight=".951939pt" strokecolor="#4F4F4F">
                <v:path arrowok="t"/>
              </v:shape>
            </v:group>
            <v:group style="position:absolute;left:4317;top:10571;width:980;height:2" coordorigin="4317,10571" coordsize="980,2">
              <v:shape style="position:absolute;left:4317;top:10571;width:980;height:2" coordorigin="4317,10571" coordsize="980,0" path="m4317,10571l5298,10571e" filled="f" stroked="t" strokeweight=".47597pt" strokecolor="#4B4B4B">
                <v:path arrowok="t"/>
              </v:shape>
            </v:group>
            <v:group style="position:absolute;left:5140;top:10573;width:1547;height:2" coordorigin="5140,10573" coordsize="1547,2">
              <v:shape style="position:absolute;left:5140;top:10573;width:1547;height:2" coordorigin="5140,10573" coordsize="1547,0" path="m5140,10573l6687,10573e" filled="f" stroked="t" strokeweight=".951939pt" strokecolor="#646464">
                <v:path arrowok="t"/>
              </v:shape>
            </v:group>
            <v:group style="position:absolute;left:6630;top:10573;width:581;height:2" coordorigin="6630,10573" coordsize="581,2">
              <v:shape style="position:absolute;left:6630;top:10573;width:581;height:2" coordorigin="6630,10573" coordsize="581,0" path="m6630,10573l7211,10573e" filled="f" stroked="t" strokeweight=".47597pt" strokecolor="#484848">
                <v:path arrowok="t"/>
              </v:shape>
            </v:group>
            <v:group style="position:absolute;left:7154;top:10573;width:1376;height:2" coordorigin="7154,10573" coordsize="1376,2">
              <v:shape style="position:absolute;left:7154;top:10573;width:1376;height:2" coordorigin="7154,10573" coordsize="1376,0" path="m7154,10573l8529,10573e" filled="f" stroked="t" strokeweight=".713954pt" strokecolor="#5B5B5B">
                <v:path arrowok="t"/>
              </v:shape>
            </v:group>
            <v:group style="position:absolute;left:8253;top:10575;width:957;height:2" coordorigin="8253,10575" coordsize="957,2">
              <v:shape style="position:absolute;left:8253;top:10575;width:957;height:2" coordorigin="8253,10575" coordsize="957,0" path="m8253,10575l9210,10575e" filled="f" stroked="t" strokeweight=".47597pt" strokecolor="#3F3F3F">
                <v:path arrowok="t"/>
              </v:shape>
            </v:group>
            <v:group style="position:absolute;left:9153;top:10578;width:1309;height:2" coordorigin="9153,10578" coordsize="1309,2">
              <v:shape style="position:absolute;left:9153;top:10578;width:1309;height:2" coordorigin="9153,10578" coordsize="1309,0" path="m9153,10578l10462,10578e" filled="f" stroked="t" strokeweight=".951939pt" strokecolor="#606060">
                <v:path arrowok="t"/>
              </v:shape>
            </v:group>
            <v:group style="position:absolute;left:10405;top:10578;width:1152;height:2" coordorigin="10405,10578" coordsize="1152,2">
              <v:shape style="position:absolute;left:10405;top:10578;width:1152;height:2" coordorigin="10405,10578" coordsize="1152,0" path="m10405,10578l11557,10578e" filled="f" stroked="t" strokeweight=".47597pt" strokecolor="#3F3F3F">
                <v:path arrowok="t"/>
              </v:shape>
            </v:group>
            <v:group style="position:absolute;left:757;top:11051;width:2361;height:2" coordorigin="757,11051" coordsize="2361,2">
              <v:shape style="position:absolute;left:757;top:11051;width:2361;height:2" coordorigin="757,11051" coordsize="2361,0" path="m757,11051l3118,11051e" filled="f" stroked="t" strokeweight=".951939pt" strokecolor="#5B5B5B">
                <v:path arrowok="t"/>
              </v:shape>
            </v:group>
            <v:group style="position:absolute;left:3060;top:11049;width:590;height:2" coordorigin="3060,11049" coordsize="590,2">
              <v:shape style="position:absolute;left:3060;top:11049;width:590;height:2" coordorigin="3060,11049" coordsize="590,0" path="m3060,11049l3651,11049e" filled="f" stroked="t" strokeweight=".47597pt" strokecolor="#444444">
                <v:path arrowok="t"/>
              </v:shape>
            </v:group>
            <v:group style="position:absolute;left:3594;top:11051;width:1180;height:2" coordorigin="3594,11051" coordsize="1180,2">
              <v:shape style="position:absolute;left:3594;top:11051;width:1180;height:2" coordorigin="3594,11051" coordsize="1180,0" path="m3594,11051l4774,11051e" filled="f" stroked="t" strokeweight=".951939pt" strokecolor="#676767">
                <v:path arrowok="t"/>
              </v:shape>
            </v:group>
            <v:group style="position:absolute;left:4717;top:11051;width:914;height:2" coordorigin="4717,11051" coordsize="914,2">
              <v:shape style="position:absolute;left:4717;top:11051;width:914;height:2" coordorigin="4717,11051" coordsize="914,0" path="m4717,11051l5631,11051e" filled="f" stroked="t" strokeweight=".47597pt" strokecolor="#4F4F4F">
                <v:path arrowok="t"/>
              </v:shape>
            </v:group>
            <v:group style="position:absolute;left:5574;top:11051;width:1352;height:2" coordorigin="5574,11051" coordsize="1352,2">
              <v:shape style="position:absolute;left:5574;top:11051;width:1352;height:2" coordorigin="5574,11051" coordsize="1352,0" path="m5574,11051l6925,11051e" filled="f" stroked="t" strokeweight=".951939pt" strokecolor="#6B6B6B">
                <v:path arrowok="t"/>
              </v:shape>
            </v:group>
            <v:group style="position:absolute;left:6868;top:11053;width:814;height:2" coordorigin="6868,11053" coordsize="814,2">
              <v:shape style="position:absolute;left:6868;top:11053;width:814;height:2" coordorigin="6868,11053" coordsize="814,0" path="m6868,11053l7682,11053e" filled="f" stroked="t" strokeweight=".47597pt" strokecolor="#444444">
                <v:path arrowok="t"/>
              </v:shape>
            </v:group>
            <v:group style="position:absolute;left:7625;top:11056;width:3932;height:2" coordorigin="7625,11056" coordsize="3932,2">
              <v:shape style="position:absolute;left:7625;top:11056;width:3932;height:2" coordorigin="7625,11056" coordsize="3932,0" path="m7625,11056l11557,11056e" filled="f" stroked="t" strokeweight=".713954pt" strokecolor="#606060">
                <v:path arrowok="t"/>
              </v:shape>
            </v:group>
            <v:group style="position:absolute;left:424;top:11290;width:4874;height:2" coordorigin="424,11290" coordsize="4874,2">
              <v:shape style="position:absolute;left:424;top:11290;width:4874;height:2" coordorigin="424,11290" coordsize="4874,0" path="m424,11290l5298,11290e" filled="f" stroked="t" strokeweight=".713954pt" strokecolor="#575757">
                <v:path arrowok="t"/>
              </v:shape>
            </v:group>
            <v:group style="position:absolute;left:5240;top:11293;width:390;height:2" coordorigin="5240,11293" coordsize="390,2">
              <v:shape style="position:absolute;left:5240;top:11293;width:390;height:2" coordorigin="5240,11293" coordsize="390,0" path="m5240,11293l5631,11293e" filled="f" stroked="t" strokeweight=".47597pt" strokecolor="#484848">
                <v:path arrowok="t"/>
              </v:shape>
            </v:group>
            <v:group style="position:absolute;left:5574;top:11293;width:1637;height:2" coordorigin="5574,11293" coordsize="1637,2">
              <v:shape style="position:absolute;left:5574;top:11293;width:1637;height:2" coordorigin="5574,11293" coordsize="1637,0" path="m5574,11293l7211,11293e" filled="f" stroked="t" strokeweight=".713954pt" strokecolor="#5B5B5B">
                <v:path arrowok="t"/>
              </v:shape>
            </v:group>
            <v:group style="position:absolute;left:7154;top:11293;width:528;height:2" coordorigin="7154,11293" coordsize="528,2">
              <v:shape style="position:absolute;left:7154;top:11293;width:528;height:2" coordorigin="7154,11293" coordsize="528,0" path="m7154,11293l7682,11293e" filled="f" stroked="t" strokeweight=".47597pt" strokecolor="#383838">
                <v:path arrowok="t"/>
              </v:shape>
            </v:group>
            <v:group style="position:absolute;left:7625;top:11295;width:1585;height:2" coordorigin="7625,11295" coordsize="1585,2">
              <v:shape style="position:absolute;left:7625;top:11295;width:1585;height:2" coordorigin="7625,11295" coordsize="1585,0" path="m7625,11295l9210,11295e" filled="f" stroked="t" strokeweight=".951939pt" strokecolor="#646464">
                <v:path arrowok="t"/>
              </v:shape>
            </v:group>
            <v:group style="position:absolute;left:9153;top:11297;width:928;height:2" coordorigin="9153,11297" coordsize="928,2">
              <v:shape style="position:absolute;left:9153;top:11297;width:928;height:2" coordorigin="9153,11297" coordsize="928,0" path="m9153,11297l10081,11297e" filled="f" stroked="t" strokeweight=".47597pt" strokecolor="#444444">
                <v:path arrowok="t"/>
              </v:shape>
            </v:group>
            <v:group style="position:absolute;left:10024;top:11297;width:1528;height:2" coordorigin="10024,11297" coordsize="1528,2">
              <v:shape style="position:absolute;left:10024;top:11297;width:1528;height:2" coordorigin="10024,11297" coordsize="1528,0" path="m10024,11297l11552,11297e" filled="f" stroked="t" strokeweight=".713954pt" strokecolor="#575757">
                <v:path arrowok="t"/>
              </v:shape>
            </v:group>
            <v:group style="position:absolute;left:723;top:11293;width:2;height:263" coordorigin="723,11293" coordsize="2,263">
              <v:shape style="position:absolute;left:723;top:11293;width:2;height:263" coordorigin="723,11293" coordsize="0,263" path="m723,11555l723,11293e" filled="f" stroked="t" strokeweight=".237985pt" strokecolor="#383838">
                <v:path arrowok="t"/>
              </v:shape>
            </v:group>
            <v:group style="position:absolute;left:1357;top:11283;width:2;height:559" coordorigin="1357,11283" coordsize="2,559">
              <v:shape style="position:absolute;left:1357;top:11283;width:2;height:559" coordorigin="1357,11283" coordsize="0,559" path="m1357,11842l1357,11283e" filled="f" stroked="t" strokeweight=".951939pt" strokecolor="#4B4B4B">
                <v:path arrowok="t"/>
              </v:shape>
            </v:group>
            <v:group style="position:absolute;left:2075;top:11264;width:2;height:526" coordorigin="2075,11264" coordsize="2,526">
              <v:shape style="position:absolute;left:2075;top:11264;width:2;height:526" coordorigin="2075,11264" coordsize="0,526" path="m2075,11790l2075,11264e" filled="f" stroked="t" strokeweight=".713954pt" strokecolor="#2F2F2F">
                <v:path arrowok="t"/>
              </v:shape>
            </v:group>
            <v:group style="position:absolute;left:7182;top:11293;width:2;height:263" coordorigin="7182,11293" coordsize="2,263">
              <v:shape style="position:absolute;left:7182;top:11293;width:2;height:263" coordorigin="7182,11293" coordsize="0,263" path="m7182,11555l7182,11293e" filled="f" stroked="t" strokeweight=".237985pt" strokecolor="#383838">
                <v:path arrowok="t"/>
              </v:shape>
            </v:group>
            <v:group style="position:absolute;left:11542;top:11264;width:2;height:320" coordorigin="11542,11264" coordsize="2,320">
              <v:shape style="position:absolute;left:11542;top:11264;width:2;height:320" coordorigin="11542,11264" coordsize="0,320" path="m11542,11584l11542,11264e" filled="f" stroked="t" strokeweight=".713954pt" strokecolor="#444444">
                <v:path arrowok="t"/>
              </v:shape>
            </v:group>
            <v:group style="position:absolute;left:424;top:11761;width:333;height:2" coordorigin="424,11761" coordsize="333,2">
              <v:shape style="position:absolute;left:424;top:11761;width:333;height:2" coordorigin="424,11761" coordsize="333,0" path="m424,11761l757,11761e" filled="f" stroked="t" strokeweight=".47597pt" strokecolor="#3B3B3B">
                <v:path arrowok="t"/>
              </v:shape>
            </v:group>
            <v:group style="position:absolute;left:723;top:11555;width:2;height:717" coordorigin="723,11555" coordsize="2,717">
              <v:shape style="position:absolute;left:723;top:11555;width:2;height:717" coordorigin="723,11555" coordsize="0,717" path="m723,12273l723,11555e" filled="f" stroked="t" strokeweight=".237985pt" strokecolor="#1C1C1C">
                <v:path arrowok="t"/>
              </v:shape>
            </v:group>
            <v:group style="position:absolute;left:447;top:11759;width:1656;height:2" coordorigin="447,11759" coordsize="1656,2">
              <v:shape style="position:absolute;left:447;top:11759;width:1656;height:2" coordorigin="447,11759" coordsize="1656,0" path="m447,11759l2104,11759e" filled="f" stroked="t" strokeweight=".951939pt" strokecolor="#5B5B5B">
                <v:path arrowok="t"/>
              </v:shape>
            </v:group>
            <v:group style="position:absolute;left:2032;top:11761;width:576;height:2" coordorigin="2032,11761" coordsize="576,2">
              <v:shape style="position:absolute;left:2032;top:11761;width:576;height:2" coordorigin="2032,11761" coordsize="576,0" path="m2032,11761l2608,11761e" filled="f" stroked="t" strokeweight=".47597pt" strokecolor="#343434">
                <v:path arrowok="t"/>
              </v:shape>
            </v:group>
            <v:group style="position:absolute;left:2551;top:11763;width:566;height:2" coordorigin="2551,11763" coordsize="566,2">
              <v:shape style="position:absolute;left:2551;top:11763;width:566;height:2" coordorigin="2551,11763" coordsize="566,0" path="m2551,11763l3118,11763e" filled="f" stroked="t" strokeweight=".47597pt" strokecolor="#4B4B4B">
                <v:path arrowok="t"/>
              </v:shape>
            </v:group>
            <v:group style="position:absolute;left:2856;top:11761;width:838;height:2" coordorigin="2856,11761" coordsize="838,2">
              <v:shape style="position:absolute;left:2856;top:11761;width:838;height:2" coordorigin="2856,11761" coordsize="838,0" path="m2856,11761l3694,11761e" filled="f" stroked="t" strokeweight=".951939pt" strokecolor="#646464">
                <v:path arrowok="t"/>
              </v:shape>
            </v:group>
            <v:group style="position:absolute;left:3594;top:11761;width:781;height:2" coordorigin="3594,11761" coordsize="781,2">
              <v:shape style="position:absolute;left:3594;top:11761;width:781;height:2" coordorigin="3594,11761" coordsize="781,0" path="m3594,11761l4374,11761e" filled="f" stroked="t" strokeweight=".47597pt" strokecolor="#3F3F3F">
                <v:path arrowok="t"/>
              </v:shape>
            </v:group>
            <v:group style="position:absolute;left:4317;top:11761;width:980;height:2" coordorigin="4317,11761" coordsize="980,2">
              <v:shape style="position:absolute;left:4317;top:11761;width:980;height:2" coordorigin="4317,11761" coordsize="980,0" path="m4317,11761l5298,11761e" filled="f" stroked="t" strokeweight=".713954pt" strokecolor="#545454">
                <v:path arrowok="t"/>
              </v:shape>
            </v:group>
            <v:group style="position:absolute;left:4950;top:11766;width:1180;height:2" coordorigin="4950,11766" coordsize="1180,2">
              <v:shape style="position:absolute;left:4950;top:11766;width:1180;height:2" coordorigin="4950,11766" coordsize="1180,0" path="m4950,11766l6130,11766e" filled="f" stroked="t" strokeweight=".951939pt" strokecolor="#676767">
                <v:path arrowok="t"/>
              </v:shape>
            </v:group>
            <v:group style="position:absolute;left:6035;top:11766;width:652;height:2" coordorigin="6035,11766" coordsize="652,2">
              <v:shape style="position:absolute;left:6035;top:11766;width:652;height:2" coordorigin="6035,11766" coordsize="652,0" path="m6035,11766l6687,11766e" filled="f" stroked="t" strokeweight=".47597pt" strokecolor="#444444">
                <v:path arrowok="t"/>
              </v:shape>
            </v:group>
            <v:group style="position:absolute;left:6630;top:11768;width:1680;height:2" coordorigin="6630,11768" coordsize="1680,2">
              <v:shape style="position:absolute;left:6630;top:11768;width:1680;height:2" coordorigin="6630,11768" coordsize="1680,0" path="m6630,11768l8310,11768e" filled="f" stroked="t" strokeweight=".951939pt" strokecolor="#676767">
                <v:path arrowok="t"/>
              </v:shape>
            </v:group>
            <v:group style="position:absolute;left:7182;top:11555;width:2;height:206" coordorigin="7182,11555" coordsize="2,206">
              <v:shape style="position:absolute;left:7182;top:11555;width:2;height:206" coordorigin="7182,11555" coordsize="0,206" path="m7182,11761l7182,11555e" filled="f" stroked="t" strokeweight=".237985pt" strokecolor="#808080">
                <v:path arrowok="t"/>
              </v:shape>
            </v:group>
            <v:group style="position:absolute;left:8253;top:11768;width:957;height:2" coordorigin="8253,11768" coordsize="957,2">
              <v:shape style="position:absolute;left:8253;top:11768;width:957;height:2" coordorigin="8253,11768" coordsize="957,0" path="m8253,11768l9210,11768e" filled="f" stroked="t" strokeweight=".47597pt" strokecolor="#4F4F4F">
                <v:path arrowok="t"/>
              </v:shape>
            </v:group>
            <v:group style="position:absolute;left:9062;top:11771;width:1090;height:2" coordorigin="9062,11771" coordsize="1090,2">
              <v:shape style="position:absolute;left:9062;top:11771;width:1090;height:2" coordorigin="9062,11771" coordsize="1090,0" path="m9062,11771l10152,11771e" filled="f" stroked="t" strokeweight=".951939pt" strokecolor="#676767">
                <v:path arrowok="t"/>
              </v:shape>
            </v:group>
            <v:group style="position:absolute;left:10024;top:11771;width:438;height:2" coordorigin="10024,11771" coordsize="438,2">
              <v:shape style="position:absolute;left:10024;top:11771;width:438;height:2" coordorigin="10024,11771" coordsize="438,0" path="m10024,11771l10462,11771e" filled="f" stroked="t" strokeweight=".47597pt" strokecolor="#4B4B4B">
                <v:path arrowok="t"/>
              </v:shape>
            </v:group>
            <v:group style="position:absolute;left:10405;top:11771;width:362;height:2" coordorigin="10405,11771" coordsize="362,2">
              <v:shape style="position:absolute;left:10405;top:11771;width:362;height:2" coordorigin="10405,11771" coordsize="362,0" path="m10405,11771l10766,11771e" filled="f" stroked="t" strokeweight=".47597pt" strokecolor="#343434">
                <v:path arrowok="t"/>
              </v:shape>
            </v:group>
            <v:group style="position:absolute;left:10709;top:11771;width:847;height:2" coordorigin="10709,11771" coordsize="847,2">
              <v:shape style="position:absolute;left:10709;top:11771;width:847;height:2" coordorigin="10709,11771" coordsize="847,0" path="m10709,11771l11557,11771e" filled="f" stroked="t" strokeweight=".713954pt" strokecolor="#606060">
                <v:path arrowok="t"/>
              </v:shape>
            </v:group>
            <v:group style="position:absolute;left:11547;top:11527;width:2;height:263" coordorigin="11547,11527" coordsize="2,263">
              <v:shape style="position:absolute;left:11547;top:11527;width:2;height:263" coordorigin="11547,11527" coordsize="0,263" path="m11547,11790l11547,11527e" filled="f" stroked="t" strokeweight=".47597pt" strokecolor="#343434">
                <v:path arrowok="t"/>
              </v:shape>
            </v:group>
            <v:group style="position:absolute;left:1357;top:11718;width:2;height:583" coordorigin="1357,11718" coordsize="2,583">
              <v:shape style="position:absolute;left:1357;top:11718;width:2;height:583" coordorigin="1357,11718" coordsize="0,583" path="m1357,12301l1357,11718e" filled="f" stroked="t" strokeweight=".47597pt" strokecolor="#343434">
                <v:path arrowok="t"/>
              </v:shape>
            </v:group>
            <v:group style="position:absolute;left:2075;top:11718;width:2;height:937" coordorigin="2075,11718" coordsize="2,937">
              <v:shape style="position:absolute;left:2075;top:11718;width:2;height:937" coordorigin="2075,11718" coordsize="0,937" path="m2075,12655l2075,11718e" filled="f" stroked="t" strokeweight=".951939pt" strokecolor="#545454">
                <v:path arrowok="t"/>
              </v:shape>
            </v:group>
            <v:group style="position:absolute;left:7182;top:11747;width:2;height:526" coordorigin="7182,11747" coordsize="2,526">
              <v:shape style="position:absolute;left:7182;top:11747;width:2;height:526" coordorigin="7182,11747" coordsize="0,526" path="m7182,12273l7182,11747e" filled="f" stroked="t" strokeweight=".237985pt" strokecolor="#606060">
                <v:path arrowok="t"/>
              </v:shape>
            </v:group>
            <v:group style="position:absolute;left:723;top:12273;width:2;height:1487" coordorigin="723,12273" coordsize="2,1487">
              <v:shape style="position:absolute;left:723;top:12273;width:2;height:1487" coordorigin="723,12273" coordsize="0,1487" path="m723,13759l723,12273e" filled="f" stroked="t" strokeweight=".237985pt" strokecolor="#000000">
                <v:path arrowok="t"/>
              </v:shape>
            </v:group>
            <v:group style="position:absolute;left:1357;top:12244;width:2;height:273" coordorigin="1357,12244" coordsize="2,273">
              <v:shape style="position:absolute;left:1357;top:12244;width:2;height:273" coordorigin="1357,12244" coordsize="0,273" path="m1357,12516l1357,12244e" filled="f" stroked="t" strokeweight=".47597pt" strokecolor="#1F1F1F">
                <v:path arrowok="t"/>
              </v:shape>
            </v:group>
            <v:group style="position:absolute;left:7182;top:12273;width:2;height:2811" coordorigin="7182,12273" coordsize="2,2811">
              <v:shape style="position:absolute;left:7182;top:12273;width:2;height:2811" coordorigin="7182,12273" coordsize="0,2811" path="m7182,15084l7182,12273e" filled="f" stroked="t" strokeweight=".237985pt" strokecolor="#000000">
                <v:path arrowok="t"/>
              </v:shape>
            </v:group>
            <v:group style="position:absolute;left:1357;top:12459;width:2;height:110" coordorigin="1357,12459" coordsize="2,110">
              <v:shape style="position:absolute;left:1357;top:12459;width:2;height:110" coordorigin="1357,12459" coordsize="0,110" path="m1357,12569l1357,12459e" filled="f" stroked="t" strokeweight=".47597pt" strokecolor="#383838">
                <v:path arrowok="t"/>
              </v:shape>
            </v:group>
            <v:group style="position:absolute;left:1359;top:12512;width:2;height:1114" coordorigin="1359,12512" coordsize="2,1114">
              <v:shape style="position:absolute;left:1359;top:12512;width:2;height:1114" coordorigin="1359,12512" coordsize="0,1114" path="m1359,13626l1359,12512e" filled="f" stroked="t" strokeweight=".951939pt" strokecolor="#4F4F4F">
                <v:path arrowok="t"/>
              </v:shape>
            </v:group>
            <v:group style="position:absolute;left:2078;top:12512;width:2;height:268" coordorigin="2078,12512" coordsize="2,268">
              <v:shape style="position:absolute;left:2078;top:12512;width:2;height:268" coordorigin="2078,12512" coordsize="0,268" path="m2078,12779l2078,12512e" filled="f" stroked="t" strokeweight=".713954pt" strokecolor="#3F3F3F">
                <v:path arrowok="t"/>
              </v:shape>
            </v:group>
            <v:group style="position:absolute;left:428;top:12722;width:2;height:210" coordorigin="428,12722" coordsize="2,210">
              <v:shape style="position:absolute;left:428;top:12722;width:2;height:210" coordorigin="428,12722" coordsize="0,210" path="m428,12932l428,12722e" filled="f" stroked="t" strokeweight=".47597pt" strokecolor="#2F2F2F">
                <v:path arrowok="t"/>
              </v:shape>
            </v:group>
            <v:group style="position:absolute;left:2075;top:12722;width:2;height:641" coordorigin="2075,12722" coordsize="2,641">
              <v:shape style="position:absolute;left:2075;top:12722;width:2;height:641" coordorigin="2075,12722" coordsize="0,641" path="m2075,13363l2075,12722e" filled="f" stroked="t" strokeweight=".47597pt" strokecolor="#282828">
                <v:path arrowok="t"/>
              </v:shape>
            </v:group>
            <v:group style="position:absolute;left:11545;top:11718;width:2;height:1645" coordorigin="11545,11718" coordsize="2,1645">
              <v:shape style="position:absolute;left:11545;top:11718;width:2;height:1645" coordorigin="11545,11718" coordsize="0,1645" path="m11545,13363l11545,11718e" filled="f" stroked="t" strokeweight=".951939pt" strokecolor="#5B5B5B">
                <v:path arrowok="t"/>
              </v:shape>
            </v:group>
            <v:group style="position:absolute;left:428;top:12875;width:2;height:191" coordorigin="428,12875" coordsize="2,191">
              <v:shape style="position:absolute;left:428;top:12875;width:2;height:191" coordorigin="428,12875" coordsize="0,191" path="m428,13066l428,12875e" filled="f" stroked="t" strokeweight=".47597pt" strokecolor="#131313">
                <v:path arrowok="t"/>
              </v:shape>
            </v:group>
            <v:group style="position:absolute;left:11547;top:13305;width:2;height:320" coordorigin="11547,13305" coordsize="2,320">
              <v:shape style="position:absolute;left:11547;top:13305;width:2;height:320" coordorigin="11547,13305" coordsize="0,320" path="m11547,13626l11547,13305e" filled="f" stroked="t" strokeweight=".47597pt" strokecolor="#3B3B3B">
                <v:path arrowok="t"/>
              </v:shape>
            </v:group>
            <v:group style="position:absolute;left:2078;top:13305;width:2;height:1090" coordorigin="2078,13305" coordsize="2,1090">
              <v:shape style="position:absolute;left:2078;top:13305;width:2;height:1090" coordorigin="2078,13305" coordsize="0,1090" path="m2078,14395l2078,13305e" filled="f" stroked="t" strokeweight=".951939pt" strokecolor="#545454">
                <v:path arrowok="t"/>
              </v:shape>
            </v:group>
            <v:group style="position:absolute;left:1357;top:13568;width:2;height:516" coordorigin="1357,13568" coordsize="2,516">
              <v:shape style="position:absolute;left:1357;top:13568;width:2;height:516" coordorigin="1357,13568" coordsize="0,516" path="m1357,14085l1357,13568e" filled="f" stroked="t" strokeweight=".47597pt" strokecolor="#232323">
                <v:path arrowok="t"/>
              </v:shape>
            </v:group>
            <v:group style="position:absolute;left:11547;top:13568;width:2;height:942" coordorigin="11547,13568" coordsize="2,942">
              <v:shape style="position:absolute;left:11547;top:13568;width:2;height:942" coordorigin="11547,13568" coordsize="0,942" path="m11547,14510l11547,13568e" filled="f" stroked="t" strokeweight=".951939pt" strokecolor="#5B5B5B">
                <v:path arrowok="t"/>
              </v:shape>
            </v:group>
            <v:group style="position:absolute;left:419;top:13884;width:933;height:2" coordorigin="419,13884" coordsize="933,2">
              <v:shape style="position:absolute;left:419;top:13884;width:933;height:2" coordorigin="419,13884" coordsize="933,0" path="m419,13884l1352,13884e" filled="f" stroked="t" strokeweight=".237985pt" strokecolor="#3B3B3B">
                <v:path arrowok="t"/>
              </v:shape>
            </v:group>
            <v:group style="position:absolute;left:723;top:13759;width:2;height:129" coordorigin="723,13759" coordsize="2,129">
              <v:shape style="position:absolute;left:723;top:13759;width:2;height:129" coordorigin="723,13759" coordsize="0,129" path="m723,13889l723,13759e" filled="f" stroked="t" strokeweight=".237985pt" strokecolor="#3F3F3F">
                <v:path arrowok="t"/>
              </v:shape>
            </v:group>
            <v:group style="position:absolute;left:1309;top:13853;width:776;height:2" coordorigin="1309,13853" coordsize="776,2">
              <v:shape style="position:absolute;left:1309;top:13853;width:776;height:2" coordorigin="1309,13853" coordsize="776,0" path="m1309,13853l2085,13853e" filled="f" stroked="t" strokeweight=".237985pt" strokecolor="#747474">
                <v:path arrowok="t"/>
              </v:shape>
            </v:group>
            <v:group style="position:absolute;left:723;top:13884;width:2;height:1822" coordorigin="723,13884" coordsize="2,1822">
              <v:shape style="position:absolute;left:723;top:13884;width:2;height:1822" coordorigin="723,13884" coordsize="0,1822" path="m723,15705l723,13884e" filled="f" stroked="t" strokeweight=".237985pt" strokecolor="#000000">
                <v:path arrowok="t"/>
              </v:shape>
            </v:group>
            <v:group style="position:absolute;left:1359;top:14027;width:2;height:1085" coordorigin="1359,14027" coordsize="2,1085">
              <v:shape style="position:absolute;left:1359;top:14027;width:2;height:1085" coordorigin="1359,14027" coordsize="0,1085" path="m1359,15112l1359,14027e" filled="f" stroked="t" strokeweight=".951939pt" strokecolor="#575757">
                <v:path arrowok="t"/>
              </v:shape>
            </v:group>
            <v:group style="position:absolute;left:2075;top:14338;width:2;height:775" coordorigin="2075,14338" coordsize="2,775">
              <v:shape style="position:absolute;left:2075;top:14338;width:2;height:775" coordorigin="2075,14338" coordsize="0,775" path="m2075,15112l2075,14338e" filled="f" stroked="t" strokeweight=".47597pt" strokecolor="#282828">
                <v:path arrowok="t"/>
              </v:shape>
            </v:group>
            <v:group style="position:absolute;left:11547;top:14453;width:2;height:660" coordorigin="11547,14453" coordsize="2,660">
              <v:shape style="position:absolute;left:11547;top:14453;width:2;height:660" coordorigin="11547,14453" coordsize="0,660" path="m11547,15112l11547,14453e" filled="f" stroked="t" strokeweight=".47597pt" strokecolor="#383838">
                <v:path arrowok="t"/>
              </v:shape>
            </v:group>
            <v:group style="position:absolute;left:1357;top:15055;width:2;height:679" coordorigin="1357,15055" coordsize="2,679">
              <v:shape style="position:absolute;left:1357;top:15055;width:2;height:679" coordorigin="1357,15055" coordsize="0,679" path="m1357,15734l1357,15055e" filled="f" stroked="t" strokeweight=".47597pt" strokecolor="#232323">
                <v:path arrowok="t"/>
              </v:shape>
            </v:group>
            <v:group style="position:absolute;left:2075;top:15055;width:2;height:1496" coordorigin="2075,15055" coordsize="2,1496">
              <v:shape style="position:absolute;left:2075;top:15055;width:2;height:1496" coordorigin="2075,15055" coordsize="0,1496" path="m2075,16552l2075,15055e" filled="f" stroked="t" strokeweight=".713954pt" strokecolor="#545454">
                <v:path arrowok="t"/>
              </v:shape>
            </v:group>
            <v:group style="position:absolute;left:7182;top:15084;width:2;height:1458" coordorigin="7182,15084" coordsize="2,1458">
              <v:shape style="position:absolute;left:7182;top:15084;width:2;height:1458" coordorigin="7182,15084" coordsize="0,1458" path="m7182,16542l7182,15084e" filled="f" stroked="t" strokeweight=".237985pt" strokecolor="#343434">
                <v:path arrowok="t"/>
              </v:shape>
            </v:group>
            <v:group style="position:absolute;left:11547;top:15055;width:2;height:1506" coordorigin="11547,15055" coordsize="2,1506">
              <v:shape style="position:absolute;left:11547;top:15055;width:2;height:1506" coordorigin="11547,15055" coordsize="0,1506" path="m11547,16561l11547,15055e" filled="f" stroked="t" strokeweight=".713954pt" strokecolor="#575757">
                <v:path arrowok="t"/>
              </v:shape>
            </v:group>
            <v:group style="position:absolute;left:433;top:15385;width:2;height:349" coordorigin="433,15385" coordsize="2,349">
              <v:shape style="position:absolute;left:433;top:15385;width:2;height:349" coordorigin="433,15385" coordsize="0,349" path="m433,15734l433,15385e" filled="f" stroked="t" strokeweight=".47597pt" strokecolor="#282828">
                <v:path arrowok="t"/>
              </v:shape>
            </v:group>
            <v:group style="position:absolute;left:424;top:16540;width:1342;height:2" coordorigin="424,16540" coordsize="1342,2">
              <v:shape style="position:absolute;left:424;top:16540;width:1342;height:2" coordorigin="424,16540" coordsize="1342,0" path="m424,16540l1766,16540e" filled="f" stroked="t" strokeweight=".47597pt" strokecolor="#4B4B4B">
                <v:path arrowok="t"/>
              </v:shape>
            </v:group>
            <v:group style="position:absolute;left:723;top:15705;width:2;height:837" coordorigin="723,15705" coordsize="2,837">
              <v:shape style="position:absolute;left:723;top:15705;width:2;height:837" coordorigin="723,15705" coordsize="0,837" path="m723,16542l723,15705e" filled="f" stroked="t" strokeweight=".237985pt" strokecolor="#444444">
                <v:path arrowok="t"/>
              </v:shape>
            </v:group>
            <v:group style="position:absolute;left:1357;top:15677;width:2;height:870" coordorigin="1357,15677" coordsize="2,870">
              <v:shape style="position:absolute;left:1357;top:15677;width:2;height:870" coordorigin="1357,15677" coordsize="0,870" path="m1357,16547l1357,15677e" filled="f" stroked="t" strokeweight=".951939pt" strokecolor="#575757">
                <v:path arrowok="t"/>
              </v:shape>
            </v:group>
            <v:group style="position:absolute;left:424;top:16542;width:7887;height:2" coordorigin="424,16542" coordsize="7887,2">
              <v:shape style="position:absolute;left:424;top:16542;width:7887;height:2" coordorigin="424,16542" coordsize="7887,0" path="m424,16542l8310,16542e" filled="f" stroked="t" strokeweight=".713954pt" strokecolor="#646464">
                <v:path arrowok="t"/>
              </v:shape>
            </v:group>
            <v:group style="position:absolute;left:7154;top:16547;width:528;height:2" coordorigin="7154,16547" coordsize="528,2">
              <v:shape style="position:absolute;left:7154;top:16547;width:528;height:2" coordorigin="7154,16547" coordsize="528,0" path="m7154,16547l7682,16547e" filled="f" stroked="t" strokeweight=".47597pt" strokecolor="#444444">
                <v:path arrowok="t"/>
              </v:shape>
            </v:group>
            <v:group style="position:absolute;left:7920;top:16552;width:1423;height:2" coordorigin="7920,16552" coordsize="1423,2">
              <v:shape style="position:absolute;left:7920;top:16552;width:1423;height:2" coordorigin="7920,16552" coordsize="1423,0" path="m7920,16552l9343,16552e" filled="f" stroked="t" strokeweight=".951939pt" strokecolor="#777777">
                <v:path arrowok="t"/>
              </v:shape>
            </v:group>
            <v:group style="position:absolute;left:9153;top:16552;width:757;height:2" coordorigin="9153,16552" coordsize="757,2">
              <v:shape style="position:absolute;left:9153;top:16552;width:757;height:2" coordorigin="9153,16552" coordsize="757,0" path="m9153,16552l9910,16552e" filled="f" stroked="t" strokeweight=".47597pt" strokecolor="#5B5B5B">
                <v:path arrowok="t"/>
              </v:shape>
            </v:group>
            <v:group style="position:absolute;left:9853;top:16552;width:228;height:2" coordorigin="9853,16552" coordsize="228,2">
              <v:shape style="position:absolute;left:9853;top:16552;width:228;height:2" coordorigin="9853,16552" coordsize="228,0" path="m9853,16552l10081,16552e" filled="f" stroked="t" strokeweight=".47597pt" strokecolor="#484848">
                <v:path arrowok="t"/>
              </v:shape>
            </v:group>
            <v:group style="position:absolute;left:10024;top:16554;width:1533;height:2" coordorigin="10024,16554" coordsize="1533,2">
              <v:shape style="position:absolute;left:10024;top:16554;width:1533;height:2" coordorigin="10024,16554" coordsize="1533,0" path="m10024,16554l11557,16554e" filled="f" stroked="t" strokeweight=".951939pt" strokecolor="#707070">
                <v:path arrowok="t"/>
              </v:shape>
            </v:group>
            <v:group style="position:absolute;left:5554;top:3708;width:2;height:573" coordorigin="5554,3708" coordsize="2,573">
              <v:shape style="position:absolute;left:5554;top:3708;width:2;height:573" coordorigin="5554,3708" coordsize="0,573" path="m5554,4281l5554,3708e" filled="f" stroked="t" strokeweight="3.12484pt" strokecolor="#EDEDED">
                <v:path arrowok="t"/>
              </v:shape>
            </v:group>
            <v:group style="position:absolute;left:5799;top:3604;width:111;height:709" coordorigin="5799,3604" coordsize="111,709">
              <v:shape style="position:absolute;left:5799;top:3604;width:111;height:709" coordorigin="5799,3604" coordsize="111,709" path="m5799,3604l5910,3604,5910,4314,5799,4314,5799,3604e" filled="t" fillcolor="#EDEDED" stroked="f">
                <v:path arrowok="t"/>
                <v:fill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80" w:right="-91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313131"/>
          <w:w w:val="55"/>
        </w:rPr>
        <w:t>:</w:t>
      </w:r>
      <w:r>
        <w:rPr>
          <w:rFonts w:ascii="Times New Roman" w:hAnsi="Times New Roman" w:cs="Times New Roman" w:eastAsia="Times New Roman"/>
          <w:sz w:val="27"/>
          <w:szCs w:val="27"/>
          <w:color w:val="313131"/>
          <w:spacing w:val="-59"/>
          <w:w w:val="55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"/>
          <w:w w:val="70"/>
          <w:position w:val="14"/>
        </w:rPr>
        <w:t>r</w:t>
      </w:r>
      <w:r>
        <w:rPr>
          <w:rFonts w:ascii="Times New Roman" w:hAnsi="Times New Roman" w:cs="Times New Roman" w:eastAsia="Times New Roman"/>
          <w:sz w:val="27"/>
          <w:szCs w:val="27"/>
          <w:color w:val="313131"/>
          <w:spacing w:val="-59"/>
          <w:w w:val="55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9"/>
          <w:w w:val="70"/>
          <w:position w:val="14"/>
        </w:rPr>
        <w:t>o</w:t>
      </w:r>
      <w:r>
        <w:rPr>
          <w:rFonts w:ascii="Times New Roman" w:hAnsi="Times New Roman" w:cs="Times New Roman" w:eastAsia="Times New Roman"/>
          <w:sz w:val="27"/>
          <w:szCs w:val="27"/>
          <w:color w:val="313131"/>
          <w:spacing w:val="0"/>
          <w:w w:val="55"/>
          <w:position w:val="0"/>
        </w:rPr>
        <w:t>: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44" w:right="128"/>
        <w:jc w:val="center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4D4D4D"/>
          <w:w w:val="99"/>
        </w:rPr>
        <w:t>Eır</w:t>
      </w:r>
      <w:r>
        <w:rPr>
          <w:rFonts w:ascii="Times New Roman" w:hAnsi="Times New Roman" w:cs="Times New Roman" w:eastAsia="Times New Roman"/>
          <w:sz w:val="27"/>
          <w:szCs w:val="27"/>
          <w:color w:val="4D4D4D"/>
          <w:w w:val="100"/>
        </w:rPr>
        <w:t>g</w:t>
      </w:r>
      <w:r>
        <w:rPr>
          <w:rFonts w:ascii="Times New Roman" w:hAnsi="Times New Roman" w:cs="Times New Roman" w:eastAsia="Times New Roman"/>
          <w:sz w:val="27"/>
          <w:szCs w:val="27"/>
          <w:color w:val="4D4D4D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13131"/>
          <w:spacing w:val="17"/>
          <w:w w:val="100"/>
        </w:rPr>
        <w:t>ü</w:t>
      </w:r>
      <w:r>
        <w:rPr>
          <w:rFonts w:ascii="Times New Roman" w:hAnsi="Times New Roman" w:cs="Times New Roman" w:eastAsia="Times New Roman"/>
          <w:sz w:val="27"/>
          <w:szCs w:val="27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7"/>
          <w:szCs w:val="27"/>
          <w:color w:val="4D4D4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757777"/>
          <w:spacing w:val="0"/>
          <w:w w:val="102"/>
        </w:rPr>
        <w:t>KAYA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0" w:after="0" w:line="234" w:lineRule="exact"/>
        <w:ind w:left="-66" w:right="-86"/>
        <w:jc w:val="center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2"/>
          <w:szCs w:val="22"/>
          <w:color w:val="4D4D4D"/>
          <w:spacing w:val="-2"/>
          <w:w w:val="123"/>
          <w:position w:val="-3"/>
        </w:rPr>
        <w:t>l</w:t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82"/>
          <w:position w:val="-3"/>
        </w:rPr>
        <w:t>tfai</w:t>
      </w:r>
      <w:r>
        <w:rPr>
          <w:rFonts w:ascii="Arial" w:hAnsi="Arial" w:cs="Arial" w:eastAsia="Arial"/>
          <w:sz w:val="22"/>
          <w:szCs w:val="22"/>
          <w:color w:val="313131"/>
          <w:spacing w:val="6"/>
          <w:w w:val="83"/>
          <w:position w:val="-3"/>
        </w:rPr>
        <w:t>y</w:t>
      </w:r>
      <w:r>
        <w:rPr>
          <w:rFonts w:ascii="Arial" w:hAnsi="Arial" w:cs="Arial" w:eastAsia="Arial"/>
          <w:sz w:val="22"/>
          <w:szCs w:val="22"/>
          <w:color w:val="4D4D4D"/>
          <w:spacing w:val="0"/>
          <w:w w:val="82"/>
          <w:position w:val="-3"/>
        </w:rPr>
        <w:t>e</w:t>
      </w:r>
      <w:r>
        <w:rPr>
          <w:rFonts w:ascii="Arial" w:hAnsi="Arial" w:cs="Arial" w:eastAsia="Arial"/>
          <w:sz w:val="22"/>
          <w:szCs w:val="22"/>
          <w:color w:val="4D4D4D"/>
          <w:spacing w:val="-17"/>
          <w:w w:val="100"/>
          <w:position w:val="-3"/>
        </w:rPr>
        <w:t> </w:t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79"/>
          <w:position w:val="-3"/>
        </w:rPr>
        <w:t>Güne</w:t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79"/>
          <w:position w:val="-3"/>
        </w:rPr>
        <w:t>y</w:t>
      </w:r>
      <w:r>
        <w:rPr>
          <w:rFonts w:ascii="Arial" w:hAnsi="Arial" w:cs="Arial" w:eastAsia="Arial"/>
          <w:sz w:val="22"/>
          <w:szCs w:val="22"/>
          <w:color w:val="313131"/>
          <w:spacing w:val="3"/>
          <w:w w:val="79"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78"/>
          <w:position w:val="-3"/>
        </w:rPr>
        <w:t>Bölg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79"/>
          <w:position w:val="-3"/>
        </w:rPr>
        <w:t>e</w:t>
      </w:r>
      <w:r>
        <w:rPr>
          <w:rFonts w:ascii="Arial" w:hAnsi="Arial" w:cs="Arial" w:eastAsia="Arial"/>
          <w:sz w:val="23"/>
          <w:szCs w:val="23"/>
          <w:color w:val="313131"/>
          <w:spacing w:val="-27"/>
          <w:w w:val="100"/>
          <w:position w:val="-3"/>
        </w:rPr>
        <w:t> 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67"/>
          <w:b/>
          <w:bCs/>
          <w:position w:val="-3"/>
        </w:rPr>
        <w:t>Amiri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509" w:lineRule="exact"/>
        <w:ind w:left="600" w:right="-20"/>
        <w:jc w:val="left"/>
        <w:rPr>
          <w:rFonts w:ascii="Arial" w:hAnsi="Arial" w:cs="Arial" w:eastAsia="Arial"/>
          <w:sz w:val="45"/>
          <w:szCs w:val="45"/>
        </w:rPr>
      </w:pPr>
      <w:rPr/>
      <w:r>
        <w:rPr>
          <w:rFonts w:ascii="Arial" w:hAnsi="Arial" w:cs="Arial" w:eastAsia="Arial"/>
          <w:sz w:val="53"/>
          <w:szCs w:val="53"/>
          <w:color w:val="2D3DA0"/>
          <w:spacing w:val="0"/>
          <w:w w:val="68"/>
          <w:i/>
          <w:position w:val="1"/>
        </w:rPr>
        <w:t>J'jos</w:t>
      </w:r>
      <w:r>
        <w:rPr>
          <w:rFonts w:ascii="Arial" w:hAnsi="Arial" w:cs="Arial" w:eastAsia="Arial"/>
          <w:sz w:val="53"/>
          <w:szCs w:val="53"/>
          <w:color w:val="2D3DA0"/>
          <w:spacing w:val="-6"/>
          <w:w w:val="68"/>
          <w:i/>
          <w:position w:val="1"/>
        </w:rPr>
        <w:t> </w:t>
      </w:r>
      <w:r>
        <w:rPr>
          <w:rFonts w:ascii="Arial" w:hAnsi="Arial" w:cs="Arial" w:eastAsia="Arial"/>
          <w:sz w:val="45"/>
          <w:szCs w:val="45"/>
          <w:color w:val="2D3DA0"/>
          <w:spacing w:val="0"/>
          <w:w w:val="213"/>
          <w:i/>
          <w:position w:val="1"/>
        </w:rPr>
        <w:t>fi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0" w:after="0" w:line="291" w:lineRule="exact"/>
        <w:ind w:right="-20"/>
        <w:jc w:val="left"/>
        <w:tabs>
          <w:tab w:pos="2980" w:val="left"/>
          <w:tab w:pos="4760" w:val="left"/>
        </w:tabs>
        <w:rPr>
          <w:rFonts w:ascii="Arial" w:hAnsi="Arial" w:cs="Arial" w:eastAsia="Arial"/>
          <w:sz w:val="15"/>
          <w:szCs w:val="1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9"/>
          <w:position w:val="-2"/>
        </w:rPr>
        <w:t>BanşAKKURT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</w:r>
      <w:r>
        <w:rPr>
          <w:rFonts w:ascii="Arial" w:hAnsi="Arial" w:cs="Arial" w:eastAsia="Arial"/>
          <w:sz w:val="16"/>
          <w:szCs w:val="16"/>
          <w:color w:val="757777"/>
          <w:spacing w:val="0"/>
          <w:w w:val="119"/>
          <w:i/>
          <w:position w:val="10"/>
        </w:rPr>
        <w:t>','</w:t>
      </w:r>
      <w:r>
        <w:rPr>
          <w:rFonts w:ascii="Arial" w:hAnsi="Arial" w:cs="Arial" w:eastAsia="Arial"/>
          <w:sz w:val="16"/>
          <w:szCs w:val="16"/>
          <w:color w:val="757777"/>
          <w:spacing w:val="0"/>
          <w:w w:val="119"/>
          <w:i/>
          <w:position w:val="10"/>
        </w:rPr>
        <w:t>(</w:t>
      </w:r>
      <w:r>
        <w:rPr>
          <w:rFonts w:ascii="Arial" w:hAnsi="Arial" w:cs="Arial" w:eastAsia="Arial"/>
          <w:sz w:val="16"/>
          <w:szCs w:val="16"/>
          <w:color w:val="757777"/>
          <w:spacing w:val="0"/>
          <w:w w:val="119"/>
          <w:i/>
          <w:position w:val="10"/>
        </w:rPr>
        <w:t>!.</w:t>
      </w:r>
      <w:r>
        <w:rPr>
          <w:rFonts w:ascii="Arial" w:hAnsi="Arial" w:cs="Arial" w:eastAsia="Arial"/>
          <w:sz w:val="16"/>
          <w:szCs w:val="16"/>
          <w:color w:val="757777"/>
          <w:spacing w:val="35"/>
          <w:w w:val="119"/>
          <w:i/>
          <w:position w:val="10"/>
        </w:rPr>
        <w:t> </w:t>
      </w:r>
      <w:r>
        <w:rPr>
          <w:rFonts w:ascii="Arial" w:hAnsi="Arial" w:cs="Arial" w:eastAsia="Arial"/>
          <w:sz w:val="16"/>
          <w:szCs w:val="16"/>
          <w:color w:val="4D4D4D"/>
          <w:spacing w:val="2"/>
          <w:w w:val="98"/>
          <w:i/>
          <w:position w:val="10"/>
        </w:rPr>
        <w:t>·</w:t>
      </w:r>
      <w:r>
        <w:rPr>
          <w:rFonts w:ascii="Arial" w:hAnsi="Arial" w:cs="Arial" w:eastAsia="Arial"/>
          <w:sz w:val="16"/>
          <w:szCs w:val="16"/>
          <w:color w:val="A1A1A1"/>
          <w:spacing w:val="-6"/>
          <w:w w:val="176"/>
          <w:i/>
          <w:position w:val="10"/>
        </w:rPr>
        <w:t>,</w:t>
      </w:r>
      <w:r>
        <w:rPr>
          <w:rFonts w:ascii="Arial" w:hAnsi="Arial" w:cs="Arial" w:eastAsia="Arial"/>
          <w:sz w:val="16"/>
          <w:szCs w:val="16"/>
          <w:color w:val="626262"/>
          <w:spacing w:val="0"/>
          <w:w w:val="122"/>
          <w:i/>
          <w:position w:val="10"/>
        </w:rPr>
        <w:t>.</w:t>
      </w:r>
      <w:r>
        <w:rPr>
          <w:rFonts w:ascii="Arial" w:hAnsi="Arial" w:cs="Arial" w:eastAsia="Arial"/>
          <w:sz w:val="16"/>
          <w:szCs w:val="16"/>
          <w:color w:val="626262"/>
          <w:spacing w:val="0"/>
          <w:w w:val="100"/>
          <w:i/>
          <w:position w:val="10"/>
        </w:rPr>
        <w:t>   </w:t>
      </w:r>
      <w:r>
        <w:rPr>
          <w:rFonts w:ascii="Arial" w:hAnsi="Arial" w:cs="Arial" w:eastAsia="Arial"/>
          <w:sz w:val="16"/>
          <w:szCs w:val="16"/>
          <w:color w:val="626262"/>
          <w:spacing w:val="-8"/>
          <w:w w:val="100"/>
          <w:i/>
          <w:position w:val="10"/>
        </w:rPr>
        <w:t> </w:t>
      </w:r>
      <w:r>
        <w:rPr>
          <w:rFonts w:ascii="Arial" w:hAnsi="Arial" w:cs="Arial" w:eastAsia="Arial"/>
          <w:sz w:val="15"/>
          <w:szCs w:val="15"/>
          <w:color w:val="C8C8C8"/>
          <w:spacing w:val="0"/>
          <w:w w:val="58"/>
          <w:position w:val="10"/>
        </w:rPr>
        <w:t>-</w:t>
      </w:r>
      <w:r>
        <w:rPr>
          <w:rFonts w:ascii="Arial" w:hAnsi="Arial" w:cs="Arial" w:eastAsia="Arial"/>
          <w:sz w:val="15"/>
          <w:szCs w:val="15"/>
          <w:color w:val="C8C8C8"/>
          <w:spacing w:val="-17"/>
          <w:w w:val="100"/>
          <w:position w:val="10"/>
        </w:rPr>
        <w:t> </w:t>
      </w:r>
      <w:r>
        <w:rPr>
          <w:rFonts w:ascii="Arial" w:hAnsi="Arial" w:cs="Arial" w:eastAsia="Arial"/>
          <w:sz w:val="15"/>
          <w:szCs w:val="15"/>
          <w:color w:val="A1A1A1"/>
          <w:spacing w:val="-28"/>
          <w:w w:val="113"/>
          <w:position w:val="10"/>
        </w:rPr>
        <w:t>·</w:t>
      </w:r>
      <w:r>
        <w:rPr>
          <w:rFonts w:ascii="Arial" w:hAnsi="Arial" w:cs="Arial" w:eastAsia="Arial"/>
          <w:sz w:val="15"/>
          <w:szCs w:val="15"/>
          <w:color w:val="A1A1A1"/>
          <w:spacing w:val="0"/>
          <w:w w:val="113"/>
          <w:position w:val="10"/>
        </w:rPr>
        <w:t>'·;"</w:t>
      </w:r>
      <w:r>
        <w:rPr>
          <w:rFonts w:ascii="Arial" w:hAnsi="Arial" w:cs="Arial" w:eastAsia="Arial"/>
          <w:sz w:val="15"/>
          <w:szCs w:val="15"/>
          <w:color w:val="A1A1A1"/>
          <w:spacing w:val="46"/>
          <w:w w:val="113"/>
          <w:position w:val="10"/>
        </w:rPr>
        <w:t> </w:t>
      </w:r>
      <w:r>
        <w:rPr>
          <w:rFonts w:ascii="Arial" w:hAnsi="Arial" w:cs="Arial" w:eastAsia="Arial"/>
          <w:sz w:val="15"/>
          <w:szCs w:val="15"/>
          <w:color w:val="A1A1A1"/>
          <w:spacing w:val="8"/>
          <w:w w:val="279"/>
          <w:position w:val="10"/>
        </w:rPr>
        <w:t>'</w:t>
      </w:r>
      <w:r>
        <w:rPr>
          <w:rFonts w:ascii="Arial" w:hAnsi="Arial" w:cs="Arial" w:eastAsia="Arial"/>
          <w:sz w:val="15"/>
          <w:szCs w:val="15"/>
          <w:color w:val="A1A1A1"/>
          <w:spacing w:val="0"/>
          <w:w w:val="279"/>
          <w:position w:val="10"/>
        </w:rPr>
        <w:t>,</w:t>
      </w:r>
      <w:r>
        <w:rPr>
          <w:rFonts w:ascii="Arial" w:hAnsi="Arial" w:cs="Arial" w:eastAsia="Arial"/>
          <w:sz w:val="15"/>
          <w:szCs w:val="15"/>
          <w:color w:val="A1A1A1"/>
          <w:spacing w:val="-49"/>
          <w:w w:val="279"/>
          <w:position w:val="10"/>
        </w:rPr>
        <w:t> </w:t>
      </w:r>
      <w:r>
        <w:rPr>
          <w:rFonts w:ascii="Arial" w:hAnsi="Arial" w:cs="Arial" w:eastAsia="Arial"/>
          <w:sz w:val="15"/>
          <w:szCs w:val="15"/>
          <w:color w:val="626262"/>
          <w:spacing w:val="0"/>
          <w:w w:val="189"/>
          <w:position w:val="10"/>
        </w:rPr>
        <w:t>:</w:t>
      </w:r>
      <w:r>
        <w:rPr>
          <w:rFonts w:ascii="Arial" w:hAnsi="Arial" w:cs="Arial" w:eastAsia="Arial"/>
          <w:sz w:val="15"/>
          <w:szCs w:val="15"/>
          <w:color w:val="626262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5"/>
          <w:szCs w:val="15"/>
          <w:color w:val="626262"/>
          <w:spacing w:val="0"/>
          <w:w w:val="100"/>
          <w:position w:val="10"/>
        </w:rPr>
      </w:r>
      <w:r>
        <w:rPr>
          <w:rFonts w:ascii="Arial" w:hAnsi="Arial" w:cs="Arial" w:eastAsia="Arial"/>
          <w:sz w:val="15"/>
          <w:szCs w:val="15"/>
          <w:color w:val="A1A1A1"/>
          <w:spacing w:val="0"/>
          <w:w w:val="261"/>
          <w:position w:val="10"/>
        </w:rPr>
        <w:t>/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470" w:lineRule="exact"/>
        <w:ind w:left="233" w:right="-20"/>
        <w:jc w:val="left"/>
        <w:tabs>
          <w:tab w:pos="3140" w:val="left"/>
        </w:tabs>
        <w:rPr>
          <w:rFonts w:ascii="Times New Roman" w:hAnsi="Times New Roman" w:cs="Times New Roman" w:eastAsia="Times New Roman"/>
          <w:sz w:val="41"/>
          <w:szCs w:val="41"/>
        </w:rPr>
      </w:pPr>
      <w:rPr/>
      <w:r>
        <w:rPr/>
        <w:pict>
          <v:group style="position:absolute;margin-left:421.146179pt;margin-top:-5.758908pt;width:.1pt;height:5.384766pt;mso-position-horizontal-relative:page;mso-position-vertical-relative:paragraph;z-index:-15896" coordorigin="8423,-115" coordsize="2,108">
            <v:shape style="position:absolute;left:8423;top:-115;width:2;height:108" coordorigin="8423,-115" coordsize="0,108" path="m8423,-7l8423,-115e" filled="f" stroked="t" strokeweight="1.90604pt" strokecolor="#EDEDED">
              <v:path arrowok="t"/>
            </v:shape>
          </v:group>
          <w10:wrap type="none"/>
        </w:pict>
      </w:r>
      <w:r>
        <w:rPr/>
        <w:pict>
          <v:group style="position:absolute;margin-left:428.047882pt;margin-top:8.842426pt;width:.1pt;height:12.788819pt;mso-position-horizontal-relative:page;mso-position-vertical-relative:paragraph;z-index:-15895" coordorigin="8561,177" coordsize="2,256">
            <v:shape style="position:absolute;left:8561;top:177;width:2;height:256" coordorigin="8561,177" coordsize="0,256" path="m8561,433l8561,177e" filled="f" stroked="t" strokeweight="2.66728pt" strokecolor="#EDEDED">
              <v:path arrowok="t"/>
            </v:shape>
          </v:group>
          <w10:wrap type="none"/>
        </w:pict>
      </w:r>
      <w:r>
        <w:rPr/>
        <w:pict>
          <v:group style="position:absolute;margin-left:447.585632pt;margin-top:-4.15196pt;width:.1pt;height:29.616212pt;mso-position-horizontal-relative:page;mso-position-vertical-relative:paragraph;z-index:-15894" coordorigin="8952,-83" coordsize="2,592">
            <v:shape style="position:absolute;left:8952;top:-83;width:2;height:592" coordorigin="8952,-83" coordsize="0,592" path="m8952,509l8952,-83e" filled="f" stroked="t" strokeweight="3.7564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9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  <w:position w:val="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9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1"/>
          <w:w w:val="100"/>
          <w:position w:val="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9"/>
        </w:rPr>
      </w:r>
      <w:r>
        <w:rPr>
          <w:rFonts w:ascii="Times New Roman" w:hAnsi="Times New Roman" w:cs="Times New Roman" w:eastAsia="Times New Roman"/>
          <w:sz w:val="19"/>
          <w:szCs w:val="19"/>
          <w:color w:val="A1A1A1"/>
          <w:spacing w:val="-16"/>
          <w:w w:val="47"/>
          <w:position w:val="0"/>
        </w:rPr>
        <w:t>&gt;</w:t>
      </w:r>
      <w:r>
        <w:rPr>
          <w:rFonts w:ascii="Times New Roman" w:hAnsi="Times New Roman" w:cs="Times New Roman" w:eastAsia="Times New Roman"/>
          <w:sz w:val="19"/>
          <w:szCs w:val="19"/>
          <w:color w:val="757777"/>
          <w:spacing w:val="0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57777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7777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44"/>
          <w:szCs w:val="44"/>
          <w:color w:val="4D4D4D"/>
          <w:spacing w:val="0"/>
          <w:w w:val="43"/>
          <w:position w:val="0"/>
        </w:rPr>
        <w:t>=</w:t>
      </w:r>
      <w:r>
        <w:rPr>
          <w:rFonts w:ascii="Times New Roman" w:hAnsi="Times New Roman" w:cs="Times New Roman" w:eastAsia="Times New Roman"/>
          <w:sz w:val="44"/>
          <w:szCs w:val="44"/>
          <w:color w:val="4D4D4D"/>
          <w:spacing w:val="-17"/>
          <w:w w:val="43"/>
          <w:position w:val="0"/>
        </w:rPr>
        <w:t>:</w:t>
      </w:r>
      <w:r>
        <w:rPr>
          <w:rFonts w:ascii="Times New Roman" w:hAnsi="Times New Roman" w:cs="Times New Roman" w:eastAsia="Times New Roman"/>
          <w:sz w:val="44"/>
          <w:szCs w:val="44"/>
          <w:color w:val="A1A1A1"/>
          <w:spacing w:val="-17"/>
          <w:w w:val="66"/>
          <w:position w:val="0"/>
        </w:rPr>
      </w:r>
      <w:r>
        <w:rPr>
          <w:rFonts w:ascii="Times New Roman" w:hAnsi="Times New Roman" w:cs="Times New Roman" w:eastAsia="Times New Roman"/>
          <w:sz w:val="44"/>
          <w:szCs w:val="44"/>
          <w:color w:val="A1A1A1"/>
          <w:spacing w:val="-21"/>
          <w:w w:val="66"/>
          <w:emboss/>
          <w:position w:val="0"/>
        </w:rPr>
        <w:t>:</w:t>
      </w:r>
      <w:r>
        <w:rPr>
          <w:rFonts w:ascii="Times New Roman" w:hAnsi="Times New Roman" w:cs="Times New Roman" w:eastAsia="Times New Roman"/>
          <w:sz w:val="44"/>
          <w:szCs w:val="44"/>
          <w:color w:val="A1A1A1"/>
          <w:spacing w:val="-21"/>
          <w:w w:val="66"/>
          <w:emboss/>
          <w:position w:val="0"/>
        </w:rPr>
      </w:r>
      <w:r>
        <w:rPr>
          <w:rFonts w:ascii="Times New Roman" w:hAnsi="Times New Roman" w:cs="Times New Roman" w:eastAsia="Times New Roman"/>
          <w:sz w:val="44"/>
          <w:szCs w:val="44"/>
          <w:color w:val="A1A1A1"/>
          <w:spacing w:val="-21"/>
          <w:w w:val="66"/>
          <w:position w:val="0"/>
        </w:rPr>
      </w:r>
      <w:r>
        <w:rPr>
          <w:rFonts w:ascii="Times New Roman" w:hAnsi="Times New Roman" w:cs="Times New Roman" w:eastAsia="Times New Roman"/>
          <w:sz w:val="44"/>
          <w:szCs w:val="44"/>
          <w:color w:val="A1A1A1"/>
          <w:spacing w:val="-21"/>
          <w:w w:val="66"/>
          <w:position w:val="0"/>
        </w:rPr>
      </w:r>
      <w:r>
        <w:rPr>
          <w:rFonts w:ascii="Times New Roman" w:hAnsi="Times New Roman" w:cs="Times New Roman" w:eastAsia="Times New Roman"/>
          <w:sz w:val="44"/>
          <w:szCs w:val="44"/>
          <w:color w:val="4D4D4D"/>
          <w:spacing w:val="0"/>
          <w:w w:val="70"/>
          <w:position w:val="0"/>
        </w:rPr>
        <w:t>.</w:t>
      </w:r>
      <w:r>
        <w:rPr>
          <w:rFonts w:ascii="Times New Roman" w:hAnsi="Times New Roman" w:cs="Times New Roman" w:eastAsia="Times New Roman"/>
          <w:sz w:val="44"/>
          <w:szCs w:val="44"/>
          <w:color w:val="4D4D4D"/>
          <w:spacing w:val="-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41"/>
          <w:szCs w:val="41"/>
          <w:color w:val="4D4D4D"/>
          <w:spacing w:val="-41"/>
          <w:w w:val="89"/>
          <w:position w:val="0"/>
        </w:rPr>
        <w:t>-</w:t>
      </w:r>
      <w:r>
        <w:rPr>
          <w:rFonts w:ascii="Times New Roman" w:hAnsi="Times New Roman" w:cs="Times New Roman" w:eastAsia="Times New Roman"/>
          <w:sz w:val="41"/>
          <w:szCs w:val="41"/>
          <w:color w:val="1C1C1C"/>
          <w:spacing w:val="-18"/>
          <w:w w:val="23"/>
          <w:position w:val="0"/>
        </w:rPr>
        <w:t>-</w:t>
      </w:r>
      <w:r>
        <w:rPr>
          <w:rFonts w:ascii="Times New Roman" w:hAnsi="Times New Roman" w:cs="Times New Roman" w:eastAsia="Times New Roman"/>
          <w:sz w:val="41"/>
          <w:szCs w:val="41"/>
          <w:color w:val="4D4D4D"/>
          <w:spacing w:val="-15"/>
          <w:w w:val="68"/>
          <w:position w:val="0"/>
        </w:rPr>
        <w:t>·</w:t>
      </w:r>
      <w:r>
        <w:rPr>
          <w:rFonts w:ascii="Times New Roman" w:hAnsi="Times New Roman" w:cs="Times New Roman" w:eastAsia="Times New Roman"/>
          <w:sz w:val="41"/>
          <w:szCs w:val="41"/>
          <w:color w:val="A1A1A1"/>
          <w:spacing w:val="6"/>
          <w:w w:val="23"/>
          <w:position w:val="0"/>
        </w:rPr>
        <w:t>-</w:t>
      </w:r>
      <w:r>
        <w:rPr>
          <w:rFonts w:ascii="Times New Roman" w:hAnsi="Times New Roman" w:cs="Times New Roman" w:eastAsia="Times New Roman"/>
          <w:sz w:val="41"/>
          <w:szCs w:val="41"/>
          <w:color w:val="626262"/>
          <w:spacing w:val="-39"/>
          <w:w w:val="72"/>
          <w:position w:val="0"/>
        </w:rPr>
        <w:t>:</w:t>
      </w:r>
      <w:r>
        <w:rPr>
          <w:rFonts w:ascii="Times New Roman" w:hAnsi="Times New Roman" w:cs="Times New Roman" w:eastAsia="Times New Roman"/>
          <w:sz w:val="41"/>
          <w:szCs w:val="41"/>
          <w:color w:val="A1A1A1"/>
          <w:spacing w:val="0"/>
          <w:w w:val="74"/>
          <w:position w:val="0"/>
        </w:rPr>
        <w:t>&gt;'</w:t>
      </w:r>
      <w:r>
        <w:rPr>
          <w:rFonts w:ascii="Times New Roman" w:hAnsi="Times New Roman" w:cs="Times New Roman" w:eastAsia="Times New Roman"/>
          <w:sz w:val="41"/>
          <w:szCs w:val="4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20" w:right="220"/>
          <w:cols w:num="3" w:equalWidth="0">
            <w:col w:w="348" w:space="1869"/>
            <w:col w:w="2047" w:space="809"/>
            <w:col w:w="6307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00" w:lineRule="exact"/>
        <w:ind w:left="3447" w:right="5126" w:firstLine="-8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BÜYÜKŞEHIR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2"/>
          <w:w w:val="8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11"/>
          <w:w w:val="10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8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3"/>
          <w:w w:val="9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</w:rPr>
        <w:t>Dl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9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11"/>
          <w:w w:val="9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5"/>
        </w:rPr>
        <w:t>Sİ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BAŞKANLlCil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5" w:lineRule="exact"/>
        <w:ind w:left="850" w:right="-20"/>
        <w:jc w:val="left"/>
        <w:tabs>
          <w:tab w:pos="3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1.985325pt;margin-top:-38.60331pt;width:499.520524pt;height:84.677766pt;mso-position-horizontal-relative:page;mso-position-vertical-relative:paragraph;z-index:-15889" type="#_x0000_t202" filled="f" stroked="f">
            <v:textbox inset="0,0,0,0">
              <w:txbxContent>
                <w:p>
                  <w:pPr>
                    <w:spacing w:before="0" w:after="0" w:line="1694" w:lineRule="exact"/>
                    <w:ind w:right="-294"/>
                    <w:jc w:val="left"/>
                    <w:tabs>
                      <w:tab w:pos="864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333333"/>
                      <w:spacing w:val="0"/>
                      <w:w w:val="211"/>
                      <w:i/>
                      <w:position w:val="64"/>
                    </w:rPr>
                    <w:t>l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333333"/>
                      <w:spacing w:val="0"/>
                      <w:w w:val="100"/>
                      <w:i/>
                      <w:position w:val="64"/>
                    </w:rPr>
                    <w:tab/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333333"/>
                      <w:spacing w:val="0"/>
                      <w:w w:val="100"/>
                      <w:i/>
                      <w:position w:val="64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33333"/>
                      <w:spacing w:val="0"/>
                      <w:w w:val="266"/>
                      <w:position w:val="-7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.36734pt;margin-top:4.740023pt;width:50.661002pt;height:7.5pt;mso-position-horizontal-relative:page;mso-position-vertical-relative:paragraph;z-index:-15888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33333"/>
                      <w:spacing w:val="0"/>
                      <w:w w:val="103"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position w:val="10"/>
        </w:rPr>
        <w:t>IZ</w:t>
      </w:r>
      <w:r>
        <w:rPr>
          <w:rFonts w:ascii="Arial" w:hAnsi="Arial" w:cs="Arial" w:eastAsia="Arial"/>
          <w:sz w:val="15"/>
          <w:szCs w:val="15"/>
          <w:color w:val="333333"/>
          <w:spacing w:val="-6"/>
          <w:w w:val="100"/>
          <w:position w:val="10"/>
        </w:rPr>
        <w:t> 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position w:val="10"/>
        </w:rPr>
        <w:t>MIR</w:t>
      </w:r>
      <w:r>
        <w:rPr>
          <w:rFonts w:ascii="Arial" w:hAnsi="Arial" w:cs="Arial" w:eastAsia="Arial"/>
          <w:sz w:val="15"/>
          <w:szCs w:val="15"/>
          <w:color w:val="333333"/>
          <w:spacing w:val="-17"/>
          <w:w w:val="100"/>
          <w:position w:val="10"/>
        </w:rPr>
        <w:t> 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  <w:position w:val="0"/>
        </w:rPr>
        <w:t>İtfaiye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8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5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  <w:position w:val="0"/>
        </w:rPr>
        <w:t>Müdürlü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634" w:right="-20"/>
        <w:jc w:val="left"/>
        <w:tabs>
          <w:tab w:pos="3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position w:val="1"/>
        </w:rPr>
        <w:t>BELEDI</w:t>
      </w:r>
      <w:r>
        <w:rPr>
          <w:rFonts w:ascii="Arial" w:hAnsi="Arial" w:cs="Arial" w:eastAsia="Arial"/>
          <w:sz w:val="15"/>
          <w:szCs w:val="15"/>
          <w:color w:val="333333"/>
          <w:spacing w:val="10"/>
          <w:w w:val="100"/>
          <w:position w:val="1"/>
        </w:rPr>
        <w:t>Y</w:t>
      </w:r>
      <w:r>
        <w:rPr>
          <w:rFonts w:ascii="Arial" w:hAnsi="Arial" w:cs="Arial" w:eastAsia="Arial"/>
          <w:sz w:val="15"/>
          <w:szCs w:val="15"/>
          <w:color w:val="4B4B4D"/>
          <w:spacing w:val="0"/>
          <w:w w:val="100"/>
          <w:position w:val="1"/>
        </w:rPr>
        <w:t>E</w:t>
      </w:r>
      <w:r>
        <w:rPr>
          <w:rFonts w:ascii="Arial" w:hAnsi="Arial" w:cs="Arial" w:eastAsia="Arial"/>
          <w:sz w:val="15"/>
          <w:szCs w:val="15"/>
          <w:color w:val="4B4B4D"/>
          <w:spacing w:val="-12"/>
          <w:w w:val="100"/>
          <w:position w:val="1"/>
        </w:rPr>
        <w:t> 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position w:val="1"/>
        </w:rPr>
        <w:t>SI</w:t>
      </w:r>
      <w:r>
        <w:rPr>
          <w:rFonts w:ascii="Arial" w:hAnsi="Arial" w:cs="Arial" w:eastAsia="Arial"/>
          <w:sz w:val="15"/>
          <w:szCs w:val="15"/>
          <w:color w:val="333333"/>
          <w:spacing w:val="-32"/>
          <w:w w:val="100"/>
          <w:position w:val="1"/>
        </w:rPr>
        <w:t> 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  <w:position w:val="0"/>
        </w:rPr>
        <w:t>YANGIN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65" w:after="0" w:line="208" w:lineRule="exact"/>
        <w:ind w:left="127" w:right="3160" w:firstLine="-9"/>
        <w:jc w:val="left"/>
        <w:tabs>
          <w:tab w:pos="1320" w:val="left"/>
          <w:tab w:pos="3120" w:val="left"/>
          <w:tab w:pos="4320" w:val="left"/>
          <w:tab w:pos="5460" w:val="left"/>
          <w:tab w:pos="7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  <w:position w:val="2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89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  <w:position w:val="2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9"/>
          <w:w w:val="91"/>
          <w:position w:val="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4"/>
          <w:w w:val="131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8"/>
          <w:position w:val="2"/>
        </w:rPr>
        <w:t>hi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100"/>
          <w:position w:val="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1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7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9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9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14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8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06:49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69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3"/>
          <w:w w:val="68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3"/>
          <w:w w:val="104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64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0"/>
          <w:w w:val="112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6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202"/>
          <w:position w:val="0"/>
        </w:rPr>
        <w:t>l</w:t>
      </w:r>
      <w:r>
        <w:rPr>
          <w:rFonts w:ascii="Arial" w:hAnsi="Arial" w:cs="Arial" w:eastAsia="Arial"/>
          <w:sz w:val="18"/>
          <w:szCs w:val="18"/>
          <w:color w:val="333333"/>
          <w:spacing w:val="-6"/>
          <w:w w:val="202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61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6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6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9"/>
          <w:w w:val="86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6"/>
          <w:position w:val="1"/>
        </w:rPr>
        <w:t>yıt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1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ihi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23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1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5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3392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7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1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7"/>
          <w:w w:val="8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3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0"/>
          <w:w w:val="13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left="12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w w:val="87"/>
        </w:rPr>
        <w:t>Bildi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8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8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9"/>
          <w:w w:val="9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4"/>
          <w:w w:val="9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7"/>
        </w:rPr>
        <w:t>Ayak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6"/>
          <w:w w:val="8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8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8"/>
        </w:rPr>
        <w:t>bıcı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Sitesi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6153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3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5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Işıkkent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79"/>
          <w:i/>
        </w:rPr>
        <w:t>1</w:t>
      </w:r>
      <w:r>
        <w:rPr>
          <w:rFonts w:ascii="Arial" w:hAnsi="Arial" w:cs="Arial" w:eastAsia="Arial"/>
          <w:sz w:val="18"/>
          <w:szCs w:val="18"/>
          <w:color w:val="333333"/>
          <w:spacing w:val="-1"/>
          <w:w w:val="79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Bomova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22" w:right="-20"/>
        <w:jc w:val="left"/>
        <w:tabs>
          <w:tab w:pos="1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w w:val="89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89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61"/>
        </w:rPr>
        <w:t>tı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10"/>
          <w:w w:val="6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8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4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8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9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</w:rPr>
        <w:t>bıcıla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7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</w:rPr>
        <w:t>Sitesi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</w:rPr>
        <w:t>6153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</w:rPr>
        <w:t>Işıkkent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6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4B4B4D"/>
          <w:spacing w:val="0"/>
          <w:w w:val="95"/>
          <w:i/>
        </w:rPr>
        <w:t>1</w:t>
      </w:r>
      <w:r>
        <w:rPr>
          <w:rFonts w:ascii="Arial" w:hAnsi="Arial" w:cs="Arial" w:eastAsia="Arial"/>
          <w:sz w:val="18"/>
          <w:szCs w:val="18"/>
          <w:color w:val="4B4B4D"/>
          <w:spacing w:val="-15"/>
          <w:w w:val="95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Bomova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8" w:lineRule="exact"/>
        <w:ind w:left="118" w:right="-20"/>
        <w:jc w:val="left"/>
        <w:tabs>
          <w:tab w:pos="1320" w:val="left"/>
          <w:tab w:pos="464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8"/>
          <w:w w:val="88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84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  <w:position w:val="1"/>
        </w:rPr>
        <w:t>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  <w:position w:val="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Yaııgını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5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5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4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4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4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88"/>
          <w:position w:val="0"/>
        </w:rPr>
        <w:t>gam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14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6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5"/>
          <w:w w:val="96"/>
          <w:position w:val="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83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4"/>
          <w:w w:val="96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6"/>
          <w:position w:val="0"/>
        </w:rPr>
        <w:t>riti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7" w:lineRule="exact"/>
        <w:ind w:left="132" w:right="-20"/>
        <w:jc w:val="left"/>
        <w:tabs>
          <w:tab w:pos="3580" w:val="left"/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6"/>
          <w:w w:val="8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8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8"/>
        </w:rPr>
        <w:t>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8"/>
        </w:rPr>
        <w:t>Dinada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1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65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8"/>
          <w:w w:val="66"/>
          <w:position w:val="-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90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  <w:position w:val="-2"/>
        </w:rPr>
        <w:t>puıı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9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79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  <w:position w:val="-1"/>
        </w:rPr>
        <w:t>llanım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5" w:lineRule="exact"/>
        <w:ind w:left="3569" w:right="885"/>
        <w:jc w:val="center"/>
        <w:tabs>
          <w:tab w:pos="666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4.014221pt;margin-top:3.807345pt;width:3.67302pt;height:26pt;mso-position-horizontal-relative:page;mso-position-vertical-relative:paragraph;z-index:-15887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909090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82"/>
          <w:position w:val="-4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8"/>
          <w:w w:val="104"/>
          <w:position w:val="-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7"/>
          <w:position w:val="-4"/>
        </w:rPr>
        <w:t>to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88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90"/>
          <w:position w:val="-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3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  <w:position w:val="-4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-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1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0"/>
          <w:position w:val="-4"/>
        </w:rPr>
        <w:t>Kaıı.i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0"/>
          <w:position w:val="-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8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6"/>
          <w:position w:val="-4"/>
        </w:rPr>
        <w:t>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87"/>
          <w:position w:val="-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84"/>
          <w:position w:val="-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3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9"/>
          <w:w w:val="100"/>
          <w:position w:val="-4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3"/>
          <w:w w:val="100"/>
          <w:position w:val="-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8"/>
          <w:position w:val="-5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78"/>
          <w:position w:val="-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78"/>
          <w:position w:val="-5"/>
        </w:rPr>
        <w:t>tı.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2"/>
          <w:w w:val="78"/>
          <w:position w:val="-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8"/>
          <w:position w:val="-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6"/>
          <w:w w:val="78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5"/>
        </w:rPr>
      </w:r>
      <w:r>
        <w:rPr>
          <w:rFonts w:ascii="Arial" w:hAnsi="Arial" w:cs="Arial" w:eastAsia="Arial"/>
          <w:sz w:val="23"/>
          <w:szCs w:val="23"/>
          <w:color w:val="4B4B4D"/>
          <w:spacing w:val="0"/>
          <w:w w:val="71"/>
          <w:position w:val="-4"/>
        </w:rPr>
        <w:t>...</w:t>
      </w:r>
      <w:r>
        <w:rPr>
          <w:rFonts w:ascii="Arial" w:hAnsi="Arial" w:cs="Arial" w:eastAsia="Arial"/>
          <w:sz w:val="23"/>
          <w:szCs w:val="23"/>
          <w:color w:val="4B4B4D"/>
          <w:spacing w:val="-18"/>
          <w:w w:val="71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33333"/>
          <w:spacing w:val="-10"/>
          <w:w w:val="81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646667"/>
          <w:spacing w:val="0"/>
          <w:w w:val="8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646667"/>
          <w:spacing w:val="-32"/>
          <w:w w:val="8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B4B4D"/>
          <w:spacing w:val="0"/>
          <w:w w:val="69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B4B4D"/>
          <w:spacing w:val="-10"/>
          <w:w w:val="69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646667"/>
          <w:spacing w:val="-22"/>
          <w:w w:val="101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B4B4D"/>
          <w:spacing w:val="-24"/>
          <w:w w:val="122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33333"/>
          <w:spacing w:val="-18"/>
          <w:w w:val="101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B4B4D"/>
          <w:spacing w:val="-10"/>
          <w:w w:val="81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646667"/>
          <w:spacing w:val="-22"/>
          <w:w w:val="101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B4B4D"/>
          <w:spacing w:val="-18"/>
          <w:w w:val="101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33333"/>
          <w:spacing w:val="0"/>
          <w:w w:val="75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33333"/>
          <w:spacing w:val="-15"/>
          <w:w w:val="75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B4B4D"/>
          <w:spacing w:val="-24"/>
          <w:w w:val="122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33333"/>
          <w:spacing w:val="0"/>
          <w:w w:val="75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33333"/>
          <w:spacing w:val="-5"/>
          <w:w w:val="75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B4B4D"/>
          <w:spacing w:val="-22"/>
          <w:w w:val="101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646667"/>
          <w:spacing w:val="0"/>
          <w:w w:val="70"/>
          <w:position w:val="-4"/>
        </w:rPr>
        <w:t>.....</w:t>
      </w:r>
      <w:r>
        <w:rPr>
          <w:rFonts w:ascii="Arial" w:hAnsi="Arial" w:cs="Arial" w:eastAsia="Arial"/>
          <w:sz w:val="23"/>
          <w:szCs w:val="23"/>
          <w:color w:val="646667"/>
          <w:spacing w:val="-18"/>
          <w:w w:val="7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B4B4D"/>
          <w:spacing w:val="-15"/>
          <w:w w:val="81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646667"/>
          <w:spacing w:val="-24"/>
          <w:w w:val="122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B4B4D"/>
          <w:spacing w:val="0"/>
          <w:w w:val="74"/>
          <w:position w:val="-4"/>
        </w:rPr>
        <w:t>..</w:t>
      </w:r>
      <w:r>
        <w:rPr>
          <w:rFonts w:ascii="Arial" w:hAnsi="Arial" w:cs="Arial" w:eastAsia="Arial"/>
          <w:sz w:val="23"/>
          <w:szCs w:val="23"/>
          <w:color w:val="4B4B4D"/>
          <w:spacing w:val="-10"/>
          <w:w w:val="74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646667"/>
          <w:spacing w:val="0"/>
          <w:w w:val="75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646667"/>
          <w:spacing w:val="-18"/>
          <w:w w:val="75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B4B4D"/>
          <w:spacing w:val="-10"/>
          <w:w w:val="81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33333"/>
          <w:spacing w:val="0"/>
          <w:w w:val="75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33333"/>
          <w:spacing w:val="-28"/>
          <w:w w:val="75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646667"/>
          <w:spacing w:val="-21"/>
          <w:w w:val="122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33333"/>
          <w:spacing w:val="0"/>
          <w:w w:val="69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33333"/>
          <w:spacing w:val="-18"/>
          <w:w w:val="69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646667"/>
          <w:spacing w:val="-22"/>
          <w:w w:val="101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B4B4D"/>
          <w:spacing w:val="0"/>
          <w:w w:val="71"/>
          <w:position w:val="-4"/>
        </w:rPr>
        <w:t>...</w:t>
      </w:r>
      <w:r>
        <w:rPr>
          <w:rFonts w:ascii="Arial" w:hAnsi="Arial" w:cs="Arial" w:eastAsia="Arial"/>
          <w:sz w:val="23"/>
          <w:szCs w:val="23"/>
          <w:color w:val="4B4B4D"/>
          <w:spacing w:val="-29"/>
          <w:w w:val="71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646667"/>
          <w:spacing w:val="-18"/>
          <w:w w:val="101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B4B4D"/>
          <w:spacing w:val="-18"/>
          <w:w w:val="101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646667"/>
          <w:spacing w:val="0"/>
          <w:w w:val="69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646667"/>
          <w:spacing w:val="-18"/>
          <w:w w:val="69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33333"/>
          <w:spacing w:val="-18"/>
          <w:w w:val="101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B4B4D"/>
          <w:spacing w:val="0"/>
          <w:w w:val="69"/>
          <w:position w:val="-4"/>
        </w:rPr>
        <w:t>...</w:t>
      </w:r>
      <w:r>
        <w:rPr>
          <w:rFonts w:ascii="Arial" w:hAnsi="Arial" w:cs="Arial" w:eastAsia="Arial"/>
          <w:sz w:val="23"/>
          <w:szCs w:val="23"/>
          <w:color w:val="4B4B4D"/>
          <w:spacing w:val="-8"/>
          <w:w w:val="69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33333"/>
          <w:spacing w:val="-22"/>
          <w:w w:val="101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646667"/>
          <w:spacing w:val="0"/>
          <w:w w:val="70"/>
          <w:position w:val="-4"/>
        </w:rPr>
        <w:t>......</w:t>
      </w:r>
      <w:r>
        <w:rPr>
          <w:rFonts w:ascii="Arial" w:hAnsi="Arial" w:cs="Arial" w:eastAsia="Arial"/>
          <w:sz w:val="23"/>
          <w:szCs w:val="23"/>
          <w:color w:val="646667"/>
          <w:spacing w:val="-18"/>
          <w:w w:val="7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33333"/>
          <w:spacing w:val="0"/>
          <w:w w:val="69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33333"/>
          <w:spacing w:val="-10"/>
          <w:w w:val="69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B4B4D"/>
          <w:spacing w:val="-18"/>
          <w:w w:val="101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33333"/>
          <w:spacing w:val="-10"/>
          <w:w w:val="81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B4B4D"/>
          <w:spacing w:val="-22"/>
          <w:w w:val="101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7B7C7C"/>
          <w:spacing w:val="0"/>
          <w:w w:val="75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7B7C7C"/>
          <w:spacing w:val="-18"/>
          <w:w w:val="75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B4B4D"/>
          <w:spacing w:val="-22"/>
          <w:w w:val="101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646667"/>
          <w:spacing w:val="0"/>
          <w:w w:val="71"/>
          <w:position w:val="-4"/>
        </w:rPr>
        <w:t>...</w:t>
      </w:r>
      <w:r>
        <w:rPr>
          <w:rFonts w:ascii="Arial" w:hAnsi="Arial" w:cs="Arial" w:eastAsia="Arial"/>
          <w:sz w:val="23"/>
          <w:szCs w:val="23"/>
          <w:color w:val="646667"/>
          <w:spacing w:val="-18"/>
          <w:w w:val="71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B4B4D"/>
          <w:spacing w:val="-10"/>
          <w:w w:val="81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33333"/>
          <w:spacing w:val="-10"/>
          <w:w w:val="81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B4B4D"/>
          <w:spacing w:val="-18"/>
          <w:w w:val="101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33333"/>
          <w:spacing w:val="-10"/>
          <w:w w:val="81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B4B4D"/>
          <w:spacing w:val="-22"/>
          <w:w w:val="101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646667"/>
          <w:spacing w:val="-18"/>
          <w:w w:val="101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B4B4D"/>
          <w:spacing w:val="0"/>
          <w:w w:val="71"/>
          <w:position w:val="-4"/>
        </w:rPr>
        <w:t>..</w:t>
      </w:r>
      <w:r>
        <w:rPr>
          <w:rFonts w:ascii="Arial" w:hAnsi="Arial" w:cs="Arial" w:eastAsia="Arial"/>
          <w:sz w:val="23"/>
          <w:szCs w:val="23"/>
          <w:color w:val="4B4B4D"/>
          <w:spacing w:val="-18"/>
          <w:w w:val="71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646667"/>
          <w:spacing w:val="-10"/>
          <w:w w:val="81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B4B4D"/>
          <w:spacing w:val="0"/>
          <w:w w:val="80"/>
          <w:position w:val="-4"/>
        </w:rPr>
        <w:t>..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367" w:lineRule="exact"/>
        <w:ind w:left="4354" w:right="1556"/>
        <w:jc w:val="center"/>
        <w:tabs>
          <w:tab w:pos="4940" w:val="left"/>
          <w:tab w:pos="5440" w:val="left"/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8"/>
          <w:szCs w:val="48"/>
          <w:color w:val="333333"/>
          <w:spacing w:val="0"/>
          <w:w w:val="53"/>
          <w:position w:val="-4"/>
        </w:rPr>
        <w:t>ı</w:t>
      </w:r>
      <w:r>
        <w:rPr>
          <w:rFonts w:ascii="Arial" w:hAnsi="Arial" w:cs="Arial" w:eastAsia="Arial"/>
          <w:sz w:val="48"/>
          <w:szCs w:val="48"/>
          <w:color w:val="333333"/>
          <w:spacing w:val="-68"/>
          <w:w w:val="53"/>
          <w:position w:val="-4"/>
        </w:rPr>
        <w:t> </w:t>
      </w:r>
      <w:r>
        <w:rPr>
          <w:rFonts w:ascii="Arial" w:hAnsi="Arial" w:cs="Arial" w:eastAsia="Arial"/>
          <w:sz w:val="48"/>
          <w:szCs w:val="48"/>
          <w:color w:val="333333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48"/>
          <w:szCs w:val="48"/>
          <w:color w:val="333333"/>
          <w:spacing w:val="0"/>
          <w:w w:val="100"/>
          <w:position w:val="-4"/>
        </w:rPr>
      </w:r>
      <w:r>
        <w:rPr>
          <w:rFonts w:ascii="Arial" w:hAnsi="Arial" w:cs="Arial" w:eastAsia="Arial"/>
          <w:sz w:val="42"/>
          <w:szCs w:val="42"/>
          <w:color w:val="333333"/>
          <w:spacing w:val="0"/>
          <w:w w:val="53"/>
          <w:position w:val="-4"/>
        </w:rPr>
        <w:t>ı</w:t>
      </w:r>
      <w:r>
        <w:rPr>
          <w:rFonts w:ascii="Arial" w:hAnsi="Arial" w:cs="Arial" w:eastAsia="Arial"/>
          <w:sz w:val="42"/>
          <w:szCs w:val="42"/>
          <w:color w:val="333333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42"/>
          <w:szCs w:val="42"/>
          <w:color w:val="333333"/>
          <w:spacing w:val="0"/>
          <w:w w:val="100"/>
          <w:position w:val="-4"/>
        </w:rPr>
      </w:r>
      <w:r>
        <w:rPr>
          <w:rFonts w:ascii="Arial" w:hAnsi="Arial" w:cs="Arial" w:eastAsia="Arial"/>
          <w:sz w:val="48"/>
          <w:szCs w:val="48"/>
          <w:color w:val="909090"/>
          <w:spacing w:val="0"/>
          <w:w w:val="53"/>
          <w:position w:val="-4"/>
        </w:rPr>
        <w:t>ı</w:t>
      </w:r>
      <w:r>
        <w:rPr>
          <w:rFonts w:ascii="Arial" w:hAnsi="Arial" w:cs="Arial" w:eastAsia="Arial"/>
          <w:sz w:val="48"/>
          <w:szCs w:val="48"/>
          <w:color w:val="909090"/>
          <w:spacing w:val="-68"/>
          <w:w w:val="53"/>
          <w:position w:val="-4"/>
        </w:rPr>
        <w:t> </w:t>
      </w:r>
      <w:r>
        <w:rPr>
          <w:rFonts w:ascii="Arial" w:hAnsi="Arial" w:cs="Arial" w:eastAsia="Arial"/>
          <w:sz w:val="48"/>
          <w:szCs w:val="48"/>
          <w:color w:val="909090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48"/>
          <w:szCs w:val="48"/>
          <w:color w:val="909090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8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  <w:position w:val="8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2"/>
          <w:w w:val="93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  <w:position w:val="8"/>
        </w:rPr>
        <w:t>AltınaAlma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93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  <w:position w:val="8"/>
        </w:rPr>
        <w:t>06:56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2" w:lineRule="exact"/>
        <w:ind w:left="170" w:right="-20"/>
        <w:jc w:val="left"/>
        <w:tabs>
          <w:tab w:pos="2120" w:val="left"/>
          <w:tab w:pos="5640" w:val="left"/>
          <w:tab w:pos="11020" w:val="left"/>
        </w:tabs>
        <w:rPr>
          <w:rFonts w:ascii="Arial" w:hAnsi="Arial" w:cs="Arial" w:eastAsia="Arial"/>
          <w:sz w:val="29"/>
          <w:szCs w:val="2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9.842407pt;margin-top:7.051401pt;width:3.691025pt;height:6.5pt;mso-position-horizontal-relative:page;mso-position-vertical-relative:paragraph;z-index:-15886" type="#_x0000_t202" filled="f" stroked="f">
            <v:textbox inset="0,0,0,0">
              <w:txbxContent>
                <w:p>
                  <w:pPr>
                    <w:spacing w:before="0" w:after="0" w:line="130" w:lineRule="exact"/>
                    <w:ind w:right="-60"/>
                    <w:jc w:val="left"/>
                    <w:rPr>
                      <w:rFonts w:ascii="Arial" w:hAnsi="Arial" w:cs="Arial" w:eastAsia="Arial"/>
                      <w:sz w:val="13"/>
                      <w:szCs w:val="13"/>
                    </w:rPr>
                  </w:pPr>
                  <w:rPr/>
                  <w:r>
                    <w:rPr>
                      <w:rFonts w:ascii="Arial" w:hAnsi="Arial" w:cs="Arial" w:eastAsia="Arial"/>
                      <w:sz w:val="13"/>
                      <w:szCs w:val="13"/>
                      <w:color w:val="BABABA"/>
                      <w:spacing w:val="0"/>
                      <w:w w:val="204"/>
                    </w:rPr>
                    <w:t>ı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ana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6"/>
          <w:w w:val="100"/>
          <w:position w:val="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35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86"/>
          <w:position w:val="2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8"/>
          <w:w w:val="86"/>
          <w:position w:val="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6"/>
          <w:position w:val="2"/>
        </w:rPr>
        <w:t>iracı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6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6"/>
          <w:position w:val="2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86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</w:r>
      <w:r>
        <w:rPr>
          <w:rFonts w:ascii="Arial" w:hAnsi="Arial" w:cs="Arial" w:eastAsia="Arial"/>
          <w:sz w:val="29"/>
          <w:szCs w:val="29"/>
          <w:color w:val="909090"/>
          <w:spacing w:val="0"/>
          <w:w w:val="54"/>
          <w:position w:val="2"/>
        </w:rPr>
        <w:t>ı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00" w:bottom="280" w:left="380" w:right="2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D"/>
          <w:w w:val="8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8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2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8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9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2"/>
          <w:w w:val="9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8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6"/>
          <w:w w:val="96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6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SAVRAN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5" w:lineRule="exact"/>
        <w:ind w:right="-20"/>
        <w:jc w:val="left"/>
        <w:tabs>
          <w:tab w:pos="2500" w:val="left"/>
          <w:tab w:pos="5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9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1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5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7"/>
          <w:w w:val="88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8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8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8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2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0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8"/>
          <w:w w:val="8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4"/>
          <w:w w:val="7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7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06: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</w:rPr>
        <w:t>06: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9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3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106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80" w:right="240"/>
          <w:cols w:num="2" w:equalWidth="0">
            <w:col w:w="543" w:space="1585"/>
            <w:col w:w="9172"/>
          </w:cols>
        </w:sectPr>
      </w:pPr>
      <w:rPr/>
    </w:p>
    <w:p>
      <w:pPr>
        <w:spacing w:before="0" w:after="0" w:line="284" w:lineRule="exact"/>
        <w:ind w:left="127" w:right="-20"/>
        <w:jc w:val="left"/>
        <w:tabs>
          <w:tab w:pos="4640" w:val="left"/>
          <w:tab w:pos="68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4"/>
          <w:w w:val="88"/>
          <w:position w:val="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8"/>
          <w:position w:val="7"/>
        </w:rPr>
        <w:t>kibin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8"/>
          <w:w w:val="88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11"/>
          <w:w w:val="77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64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1"/>
          <w:w w:val="104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8"/>
          <w:position w:val="-1"/>
        </w:rPr>
        <w:t>ktri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9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3"/>
          <w:w w:val="9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9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9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9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2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</w:r>
      <w:r>
        <w:rPr>
          <w:rFonts w:ascii="Arial" w:hAnsi="Arial" w:cs="Arial" w:eastAsia="Arial"/>
          <w:sz w:val="18"/>
          <w:szCs w:val="18"/>
          <w:color w:val="646667"/>
          <w:spacing w:val="0"/>
          <w:w w:val="129"/>
          <w:position w:val="-2"/>
        </w:rPr>
        <w:t>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4627" w:right="4351"/>
        <w:jc w:val="center"/>
        <w:tabs>
          <w:tab w:pos="6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w w:val="9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9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46667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14" w:lineRule="exact"/>
        <w:ind w:left="2128" w:right="4360" w:firstLine="2522"/>
        <w:jc w:val="left"/>
        <w:tabs>
          <w:tab w:pos="4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5"/>
          <w:w w:val="8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</w:rPr>
        <w:t>mniyet-Jan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7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8"/>
        </w:rPr>
        <w:t>rma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88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3"/>
          <w:w w:val="8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8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6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18"/>
          <w:w w:val="6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8"/>
          <w:w w:val="88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94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5"/>
          <w:w w:val="9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2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5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6"/>
          <w:w w:val="9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7"/>
          <w:w w:val="9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9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6"/>
          <w:w w:val="9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</w:rPr>
        <w:t>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7"/>
        </w:rPr>
        <w:t>Dogal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90"/>
        </w:rPr>
        <w:t>gaz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4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8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2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7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9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04" w:lineRule="exact"/>
        <w:ind w:left="2128" w:right="2571" w:firstLine="-2010"/>
        <w:jc w:val="left"/>
        <w:tabs>
          <w:tab w:pos="2120" w:val="left"/>
          <w:tab w:pos="464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w w:val="78"/>
        </w:rPr>
        <w:t>XardL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78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3"/>
          <w:w w:val="104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8"/>
          <w:w w:val="88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8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6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8"/>
          <w:w w:val="10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</w:rPr>
        <w:t>ay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9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1"/>
          <w:w w:val="10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7"/>
          <w:w w:val="83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2"/>
          <w:w w:val="104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8"/>
          <w:w w:val="82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10"/>
          <w:w w:val="113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9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2"/>
          <w:w w:val="104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53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  <w:position w:val="1"/>
        </w:rPr>
        <w:t>Say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91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1"/>
          <w:w w:val="105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6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3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3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  <w:position w:val="0"/>
        </w:rPr>
        <w:t>Dönll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left="21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21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8"/>
          <w:w w:val="8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9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95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6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ayı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Görüldüğ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varıldıgında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41"/>
        </w:rPr>
        <w:t>oldu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94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9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610" w:right="412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4"/>
        </w:rPr>
        <w:t>ISörıdtlrı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8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2"/>
          <w:w w:val="8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8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8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1" w:lineRule="exact"/>
        <w:ind w:left="118" w:right="-20"/>
        <w:jc w:val="left"/>
        <w:tabs>
          <w:tab w:pos="2120" w:val="left"/>
          <w:tab w:pos="4640" w:val="left"/>
          <w:tab w:pos="6480" w:val="left"/>
          <w:tab w:pos="8020" w:val="left"/>
          <w:tab w:pos="9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7"/>
          <w:w w:val="97"/>
          <w:position w:val="-2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3"/>
          <w:position w:val="-2"/>
        </w:rPr>
        <w:t>ndUr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82"/>
          <w:position w:val="-2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4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5"/>
          <w:position w:val="-2"/>
        </w:rPr>
        <w:t>TUrU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89"/>
          <w:position w:val="-3"/>
        </w:rPr>
        <w:t>S</w:t>
      </w:r>
      <w:r>
        <w:rPr>
          <w:rFonts w:ascii="Arial" w:hAnsi="Arial" w:cs="Arial" w:eastAsia="Arial"/>
          <w:sz w:val="19"/>
          <w:szCs w:val="19"/>
          <w:color w:val="333333"/>
          <w:spacing w:val="-4"/>
          <w:w w:val="90"/>
          <w:position w:val="-3"/>
        </w:rPr>
        <w:t>u</w:t>
      </w:r>
      <w:r>
        <w:rPr>
          <w:rFonts w:ascii="Arial" w:hAnsi="Arial" w:cs="Arial" w:eastAsia="Arial"/>
          <w:sz w:val="19"/>
          <w:szCs w:val="19"/>
          <w:color w:val="161616"/>
          <w:spacing w:val="-20"/>
          <w:w w:val="169"/>
          <w:position w:val="-3"/>
        </w:rPr>
        <w:t>l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94"/>
          <w:position w:val="-3"/>
        </w:rPr>
        <w:t>u</w:t>
      </w:r>
      <w:r>
        <w:rPr>
          <w:rFonts w:ascii="Arial" w:hAnsi="Arial" w:cs="Arial" w:eastAsia="Arial"/>
          <w:sz w:val="19"/>
          <w:szCs w:val="19"/>
          <w:color w:val="333333"/>
          <w:spacing w:val="-5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  <w:position w:val="-3"/>
        </w:rPr>
        <w:t>söndürme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1"/>
          <w:position w:val="-4"/>
        </w:rPr>
        <w:t>iS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1"/>
          <w:position w:val="-4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71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66"/>
          <w:position w:val="-2"/>
        </w:rPr>
        <w:t>_lK_öpO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66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66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66"/>
          <w:position w:val="-2"/>
        </w:rPr>
        <w:t>K_g.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8"/>
          <w:w w:val="66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5"/>
          <w:position w:val="-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96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9"/>
          <w:w w:val="92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1"/>
          <w:w w:val="93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20"/>
          <w:w w:val="137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3"/>
          <w:w w:val="97"/>
          <w:position w:val="-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0"/>
          <w:w w:val="114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-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93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3"/>
          <w:w w:val="93"/>
          <w:position w:val="-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0"/>
          <w:w w:val="93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-42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:C0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8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59"/>
          <w:position w:val="-3"/>
        </w:rPr>
        <w:t>ıı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10"/>
          <w:w w:val="6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0"/>
          <w:w w:val="137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6" w:lineRule="exact"/>
        <w:ind w:left="5180" w:right="-20"/>
        <w:jc w:val="left"/>
        <w:tabs>
          <w:tab w:pos="6520" w:val="left"/>
          <w:tab w:pos="8080" w:val="left"/>
          <w:tab w:pos="962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2m3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</w:r>
      <w:r>
        <w:rPr>
          <w:rFonts w:ascii="Arial" w:hAnsi="Arial" w:cs="Arial" w:eastAsia="Arial"/>
          <w:sz w:val="34"/>
          <w:szCs w:val="34"/>
          <w:color w:val="333333"/>
          <w:spacing w:val="0"/>
          <w:w w:val="62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333333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333333"/>
          <w:spacing w:val="0"/>
          <w:w w:val="62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333333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333333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4B4B4D"/>
          <w:spacing w:val="0"/>
          <w:w w:val="100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left="220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yoktu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8" w:lineRule="exact"/>
        <w:ind w:left="1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</w:rPr>
        <w:t>öndü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9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1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9" w:lineRule="exact"/>
        <w:ind w:left="1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21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'(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</w:rPr>
        <w:t>tarafımızda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9" w:lineRule="exact"/>
        <w:ind w:left="118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D"/>
          <w:w w:val="8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5"/>
          <w:w w:val="88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2"/>
          <w:w w:val="88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8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8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deni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6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7"/>
          <w:w w:val="6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tırma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kişile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6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6"/>
        </w:rPr>
        <w:t>düşUrtile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2"/>
          <w:w w:val="9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6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89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8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7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8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9" w:lineRule="exact"/>
        <w:ind w:left="21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1"/>
          <w:w w:val="86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5"/>
          <w:w w:val="86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6"/>
        </w:rPr>
        <w:t>ıııaritinirı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</w:rPr>
        <w:t>etrafta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</w:rPr>
        <w:t>maddeleri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olabilecei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8" w:right="-20"/>
        <w:jc w:val="left"/>
        <w:tabs>
          <w:tab w:pos="2120" w:val="left"/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8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9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</w:rPr>
        <w:t>orta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78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20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6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4"/>
          <w:w w:val="9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6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</w:rPr>
        <w:t>rketi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66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66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8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</w:rPr>
        <w:t>del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9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6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2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8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8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3"/>
          <w:w w:val="8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6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1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6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4"/>
          <w:w w:val="8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6"/>
        </w:rPr>
        <w:t>Yerini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9" w:lineRule="exact"/>
        <w:ind w:left="1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81"/>
        </w:rPr>
        <w:t>!Te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1"/>
          <w:w w:val="8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1"/>
        </w:rPr>
        <w:t>lim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7" w:after="0" w:line="240" w:lineRule="auto"/>
        <w:ind w:left="137" w:right="-20"/>
        <w:jc w:val="left"/>
        <w:tabs>
          <w:tab w:pos="2120" w:val="left"/>
          <w:tab w:pos="5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D"/>
          <w:w w:val="82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w w:val="75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54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8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8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Dö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9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ljll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1"/>
          <w:position w:val="0"/>
        </w:rPr>
        <w:t>lf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81"/>
          <w:position w:val="0"/>
        </w:rPr>
        <w:t>a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17"/>
          <w:position w:val="0"/>
        </w:rPr>
        <w:t>r</w:t>
      </w:r>
      <w:r>
        <w:rPr>
          <w:rFonts w:ascii="Arial" w:hAnsi="Arial" w:cs="Arial" w:eastAsia="Arial"/>
          <w:sz w:val="18"/>
          <w:szCs w:val="18"/>
          <w:color w:val="333333"/>
          <w:spacing w:val="6"/>
          <w:w w:val="117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6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23.0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3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64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3"/>
          <w:w w:val="64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8"/>
          <w:position w:val="1"/>
        </w:rPr>
        <w:t>aali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  <w:position w:val="1"/>
        </w:rPr>
        <w:t>07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1"/>
          <w:w w:val="112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57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69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left="470" w:right="-20"/>
        <w:jc w:val="left"/>
        <w:tabs>
          <w:tab w:pos="1000" w:val="left"/>
          <w:tab w:pos="1500" w:val="left"/>
          <w:tab w:pos="2120" w:val="left"/>
          <w:tab w:pos="8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46667"/>
          <w:w w:val="63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w w:val="62"/>
          <w:position w:val="1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w w:val="9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D"/>
          <w:w w:val="100"/>
          <w:position w:val="1"/>
        </w:rPr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  <w:position w:val="0"/>
        </w:rPr>
        <w:t>Öl!l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6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9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ralı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Pt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1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7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3"/>
          <w:w w:val="9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  <w:position w:val="0"/>
        </w:rPr>
        <w:t>KİP:lşıkk.ent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1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  <w:position w:val="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9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80" w:right="240"/>
        </w:sectPr>
      </w:pPr>
      <w:rPr/>
    </w:p>
    <w:p>
      <w:pPr>
        <w:spacing w:before="35" w:after="0" w:line="212" w:lineRule="exact"/>
        <w:ind w:left="2264" w:right="-20"/>
        <w:jc w:val="left"/>
        <w:tabs>
          <w:tab w:pos="4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  <w:position w:val="-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  <w:position w:val="-1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8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8"/>
          <w:position w:val="-1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8" w:lineRule="exact"/>
        <w:ind w:left="4715" w:right="-85"/>
        <w:jc w:val="left"/>
        <w:tabs>
          <w:tab w:pos="8640" w:val="left"/>
        </w:tabs>
        <w:rPr>
          <w:rFonts w:ascii="Arial" w:hAnsi="Arial" w:cs="Arial" w:eastAsia="Arial"/>
          <w:sz w:val="30"/>
          <w:szCs w:val="3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.871006pt;margin-top:13.28251pt;width:7.624343pt;height:8.5pt;mso-position-horizontal-relative:page;mso-position-vertical-relative:paragraph;z-index:-15878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6"/>
                    <w:jc w:val="left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646667"/>
                      <w:spacing w:val="-11"/>
                      <w:w w:val="128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33333"/>
                      <w:spacing w:val="0"/>
                      <w:w w:val="128"/>
                    </w:rPr>
                    <w:t>ö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6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6"/>
        </w:rPr>
      </w:r>
      <w:r>
        <w:rPr>
          <w:rFonts w:ascii="Arial" w:hAnsi="Arial" w:cs="Arial" w:eastAsia="Arial"/>
          <w:sz w:val="30"/>
          <w:szCs w:val="30"/>
          <w:color w:val="333333"/>
          <w:spacing w:val="0"/>
          <w:w w:val="71"/>
          <w:i/>
          <w:position w:val="-1"/>
        </w:rPr>
        <w:t>1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7" w:lineRule="atLeast"/>
        <w:ind w:left="2250" w:right="-20"/>
        <w:jc w:val="left"/>
        <w:rPr>
          <w:rFonts w:ascii="Times New Roman" w:hAnsi="Times New Roman" w:cs="Times New Roman" w:eastAsia="Times New Roman"/>
          <w:sz w:val="54"/>
          <w:szCs w:val="5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3.105801pt;margin-top:15.591372pt;width:8.944334pt;height:9pt;mso-position-horizontal-relative:page;mso-position-vertical-relative:paragraph;z-index:-15884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646667"/>
                      <w:spacing w:val="-8"/>
                      <w:w w:val="12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33333"/>
                      <w:spacing w:val="0"/>
                      <w:w w:val="52"/>
                    </w:rPr>
                    <w:t>2::-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54"/>
          <w:szCs w:val="54"/>
          <w:color w:val="4B4B4D"/>
          <w:spacing w:val="-224"/>
          <w:w w:val="43"/>
          <w:i/>
        </w:rPr>
        <w:t>M</w:t>
      </w:r>
      <w:r>
        <w:rPr>
          <w:rFonts w:ascii="Times New Roman" w:hAnsi="Times New Roman" w:cs="Times New Roman" w:eastAsia="Times New Roman"/>
          <w:sz w:val="54"/>
          <w:szCs w:val="54"/>
          <w:color w:val="2F3456"/>
          <w:spacing w:val="34"/>
          <w:w w:val="224"/>
          <w:i/>
        </w:rPr>
        <w:t>ı</w:t>
      </w:r>
      <w:r>
        <w:rPr>
          <w:rFonts w:ascii="Times New Roman" w:hAnsi="Times New Roman" w:cs="Times New Roman" w:eastAsia="Times New Roman"/>
          <w:sz w:val="54"/>
          <w:szCs w:val="54"/>
          <w:color w:val="333333"/>
          <w:spacing w:val="0"/>
          <w:w w:val="119"/>
          <w:i/>
        </w:rPr>
        <w:t>:</w:t>
      </w:r>
      <w:r>
        <w:rPr>
          <w:rFonts w:ascii="Times New Roman" w:hAnsi="Times New Roman" w:cs="Times New Roman" w:eastAsia="Times New Roman"/>
          <w:sz w:val="54"/>
          <w:szCs w:val="54"/>
          <w:color w:val="333333"/>
          <w:spacing w:val="-101"/>
          <w:w w:val="100"/>
          <w:i/>
        </w:rPr>
        <w:t> </w:t>
      </w:r>
      <w:r>
        <w:rPr>
          <w:rFonts w:ascii="Times New Roman" w:hAnsi="Times New Roman" w:cs="Times New Roman" w:eastAsia="Times New Roman"/>
          <w:sz w:val="54"/>
          <w:szCs w:val="54"/>
          <w:color w:val="242A72"/>
          <w:spacing w:val="30"/>
          <w:w w:val="110"/>
          <w:i/>
        </w:rPr>
        <w:t>{</w:t>
      </w:r>
      <w:r>
        <w:rPr>
          <w:rFonts w:ascii="Times New Roman" w:hAnsi="Times New Roman" w:cs="Times New Roman" w:eastAsia="Times New Roman"/>
          <w:sz w:val="54"/>
          <w:szCs w:val="54"/>
          <w:color w:val="4B4B4D"/>
          <w:spacing w:val="-104"/>
          <w:w w:val="59"/>
          <w:i/>
        </w:rPr>
        <w:t>r</w:t>
      </w:r>
      <w:r>
        <w:rPr>
          <w:rFonts w:ascii="Times New Roman" w:hAnsi="Times New Roman" w:cs="Times New Roman" w:eastAsia="Times New Roman"/>
          <w:sz w:val="54"/>
          <w:szCs w:val="54"/>
          <w:color w:val="242A72"/>
          <w:spacing w:val="-34"/>
          <w:w w:val="89"/>
          <w:i/>
        </w:rPr>
        <w:t>ı</w:t>
      </w:r>
      <w:r>
        <w:rPr>
          <w:rFonts w:ascii="Times New Roman" w:hAnsi="Times New Roman" w:cs="Times New Roman" w:eastAsia="Times New Roman"/>
          <w:sz w:val="54"/>
          <w:szCs w:val="54"/>
          <w:color w:val="4B4B4D"/>
          <w:spacing w:val="0"/>
          <w:w w:val="44"/>
          <w:i/>
        </w:rPr>
        <w:t>ı</w:t>
      </w:r>
      <w:r>
        <w:rPr>
          <w:rFonts w:ascii="Times New Roman" w:hAnsi="Times New Roman" w:cs="Times New Roman" w:eastAsia="Times New Roman"/>
          <w:sz w:val="54"/>
          <w:szCs w:val="54"/>
          <w:color w:val="4B4B4D"/>
          <w:spacing w:val="-16"/>
          <w:w w:val="45"/>
          <w:i/>
        </w:rPr>
        <w:t>•</w:t>
      </w:r>
      <w:r>
        <w:rPr>
          <w:rFonts w:ascii="Times New Roman" w:hAnsi="Times New Roman" w:cs="Times New Roman" w:eastAsia="Times New Roman"/>
          <w:sz w:val="54"/>
          <w:szCs w:val="54"/>
          <w:color w:val="4B4B4D"/>
          <w:spacing w:val="-85"/>
          <w:w w:val="33"/>
          <w:i/>
        </w:rPr>
        <w:t>t</w:t>
      </w:r>
      <w:r>
        <w:rPr>
          <w:rFonts w:ascii="Times New Roman" w:hAnsi="Times New Roman" w:cs="Times New Roman" w:eastAsia="Times New Roman"/>
          <w:sz w:val="54"/>
          <w:szCs w:val="54"/>
          <w:color w:val="4B4B4D"/>
          <w:spacing w:val="-20"/>
          <w:w w:val="44"/>
          <w:i/>
        </w:rPr>
        <w:t>i</w:t>
      </w:r>
      <w:r>
        <w:rPr>
          <w:rFonts w:ascii="Times New Roman" w:hAnsi="Times New Roman" w:cs="Times New Roman" w:eastAsia="Times New Roman"/>
          <w:sz w:val="54"/>
          <w:szCs w:val="54"/>
          <w:color w:val="4B4B4D"/>
          <w:spacing w:val="0"/>
          <w:w w:val="44"/>
          <w:i/>
        </w:rPr>
        <w:t>'</w:t>
      </w:r>
      <w:r>
        <w:rPr>
          <w:rFonts w:ascii="Times New Roman" w:hAnsi="Times New Roman" w:cs="Times New Roman" w:eastAsia="Times New Roman"/>
          <w:sz w:val="54"/>
          <w:szCs w:val="54"/>
          <w:color w:val="4B4B4D"/>
          <w:spacing w:val="0"/>
          <w:w w:val="45"/>
          <w:i/>
        </w:rPr>
        <w:t>-</w:t>
      </w:r>
      <w:r>
        <w:rPr>
          <w:rFonts w:ascii="Times New Roman" w:hAnsi="Times New Roman" w:cs="Times New Roman" w:eastAsia="Times New Roman"/>
          <w:sz w:val="54"/>
          <w:szCs w:val="54"/>
          <w:color w:val="000000"/>
          <w:spacing w:val="0"/>
          <w:w w:val="100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49" w:lineRule="exact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8.465332pt;margin-top:7.443341pt;width:23.289188pt;height:24.5pt;mso-position-horizontal-relative:page;mso-position-vertical-relative:paragraph;z-index:-15885" type="#_x0000_t202" filled="f" stroked="f">
            <v:textbox inset="0,0,0,0">
              <w:txbxContent>
                <w:p>
                  <w:pPr>
                    <w:spacing w:before="0" w:after="0" w:line="490" w:lineRule="exact"/>
                    <w:ind w:right="-113"/>
                    <w:jc w:val="left"/>
                    <w:tabs>
                      <w:tab w:pos="420" w:val="left"/>
                    </w:tabs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Pr/>
                  <w:r>
                    <w:rPr>
                      <w:rFonts w:ascii="Arial" w:hAnsi="Arial" w:cs="Arial" w:eastAsia="Arial"/>
                      <w:sz w:val="49"/>
                      <w:szCs w:val="49"/>
                      <w:color w:val="4B4B4D"/>
                      <w:spacing w:val="0"/>
                      <w:w w:val="60"/>
                      <w:position w:val="-1"/>
                    </w:rPr>
                    <w:t>:</w:t>
                  </w:r>
                  <w:r>
                    <w:rPr>
                      <w:rFonts w:ascii="Arial" w:hAnsi="Arial" w:cs="Arial" w:eastAsia="Arial"/>
                      <w:sz w:val="49"/>
                      <w:szCs w:val="49"/>
                      <w:color w:val="4B4B4D"/>
                      <w:spacing w:val="-74"/>
                      <w:w w:val="6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49"/>
                      <w:szCs w:val="49"/>
                      <w:color w:val="4B4B4D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9"/>
                      <w:szCs w:val="49"/>
                      <w:color w:val="4B4B4D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646667"/>
                      <w:spacing w:val="0"/>
                      <w:w w:val="60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0"/>
          <w:szCs w:val="30"/>
          <w:color w:val="333333"/>
          <w:spacing w:val="0"/>
          <w:w w:val="79"/>
          <w:position w:val="-16"/>
        </w:rPr>
        <w:t>"8f</w:t>
      </w:r>
      <w:r>
        <w:rPr>
          <w:rFonts w:ascii="Times New Roman" w:hAnsi="Times New Roman" w:cs="Times New Roman" w:eastAsia="Times New Roman"/>
          <w:sz w:val="30"/>
          <w:szCs w:val="30"/>
          <w:color w:val="333333"/>
          <w:spacing w:val="0"/>
          <w:w w:val="79"/>
          <w:position w:val="-16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33333"/>
          <w:spacing w:val="0"/>
          <w:w w:val="78"/>
          <w:position w:val="-16"/>
        </w:rPr>
        <w:t>lh</w:t>
      </w:r>
      <w:r>
        <w:rPr>
          <w:rFonts w:ascii="Times New Roman" w:hAnsi="Times New Roman" w:cs="Times New Roman" w:eastAsia="Times New Roman"/>
          <w:sz w:val="30"/>
          <w:szCs w:val="30"/>
          <w:color w:val="333333"/>
          <w:spacing w:val="-33"/>
          <w:w w:val="79"/>
          <w:position w:val="-16"/>
        </w:rPr>
        <w:t>1</w:t>
      </w:r>
      <w:r>
        <w:rPr>
          <w:rFonts w:ascii="Times New Roman" w:hAnsi="Times New Roman" w:cs="Times New Roman" w:eastAsia="Times New Roman"/>
          <w:sz w:val="30"/>
          <w:szCs w:val="30"/>
          <w:color w:val="909090"/>
          <w:spacing w:val="0"/>
          <w:w w:val="38"/>
          <w:position w:val="-16"/>
        </w:rPr>
        <w:t>1"--'</w:t>
      </w:r>
      <w:r>
        <w:rPr>
          <w:rFonts w:ascii="Times New Roman" w:hAnsi="Times New Roman" w:cs="Times New Roman" w:eastAsia="Times New Roman"/>
          <w:sz w:val="30"/>
          <w:szCs w:val="30"/>
          <w:color w:val="909090"/>
          <w:spacing w:val="-55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909090"/>
          <w:spacing w:val="-16"/>
          <w:w w:val="72"/>
          <w:position w:val="-16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A8AAAA"/>
          <w:spacing w:val="-41"/>
          <w:w w:val="87"/>
          <w:position w:val="-16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646667"/>
          <w:spacing w:val="-47"/>
          <w:w w:val="106"/>
          <w:position w:val="-16"/>
        </w:rPr>
        <w:t>;</w:t>
      </w:r>
      <w:r>
        <w:rPr>
          <w:rFonts w:ascii="Times New Roman" w:hAnsi="Times New Roman" w:cs="Times New Roman" w:eastAsia="Times New Roman"/>
          <w:sz w:val="30"/>
          <w:szCs w:val="30"/>
          <w:color w:val="909090"/>
          <w:spacing w:val="0"/>
          <w:w w:val="59"/>
          <w:position w:val="-16"/>
        </w:rPr>
        <w:t>··</w:t>
      </w:r>
      <w:r>
        <w:rPr>
          <w:rFonts w:ascii="Times New Roman" w:hAnsi="Times New Roman" w:cs="Times New Roman" w:eastAsia="Times New Roman"/>
          <w:sz w:val="30"/>
          <w:szCs w:val="30"/>
          <w:color w:val="909090"/>
          <w:spacing w:val="19"/>
          <w:w w:val="59"/>
          <w:position w:val="-16"/>
        </w:rPr>
        <w:t>"</w:t>
      </w:r>
      <w:r>
        <w:rPr>
          <w:rFonts w:ascii="Times New Roman" w:hAnsi="Times New Roman" w:cs="Times New Roman" w:eastAsia="Times New Roman"/>
          <w:sz w:val="30"/>
          <w:szCs w:val="30"/>
          <w:color w:val="646667"/>
          <w:spacing w:val="0"/>
          <w:w w:val="79"/>
          <w:position w:val="-16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646667"/>
          <w:spacing w:val="-46"/>
          <w:w w:val="79"/>
          <w:position w:val="-16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909090"/>
          <w:spacing w:val="0"/>
          <w:w w:val="37"/>
          <w:position w:val="-16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909090"/>
          <w:spacing w:val="-41"/>
          <w:w w:val="37"/>
          <w:position w:val="-16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646667"/>
          <w:spacing w:val="-38"/>
          <w:w w:val="116"/>
          <w:position w:val="-16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909090"/>
          <w:spacing w:val="0"/>
          <w:w w:val="58"/>
          <w:position w:val="-16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80" w:right="240"/>
          <w:cols w:num="2" w:equalWidth="0">
            <w:col w:w="8778" w:space="17"/>
            <w:col w:w="2505"/>
          </w:cols>
        </w:sectPr>
      </w:pPr>
      <w:rPr/>
    </w:p>
    <w:p>
      <w:pPr>
        <w:spacing w:before="0" w:after="0" w:line="284" w:lineRule="atLeast"/>
        <w:ind w:left="315" w:right="-20"/>
        <w:jc w:val="left"/>
        <w:rPr>
          <w:rFonts w:ascii="Arial" w:hAnsi="Arial" w:cs="Arial" w:eastAsia="Arial"/>
          <w:sz w:val="9"/>
          <w:szCs w:val="9"/>
        </w:rPr>
      </w:pPr>
      <w:rPr/>
      <w:r>
        <w:rPr>
          <w:rFonts w:ascii="Arial" w:hAnsi="Arial" w:cs="Arial" w:eastAsia="Arial"/>
          <w:sz w:val="9"/>
          <w:szCs w:val="9"/>
          <w:color w:val="4B4B4D"/>
          <w:spacing w:val="0"/>
          <w:w w:val="152"/>
          <w:i/>
        </w:rPr>
        <w:t>Q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</w:rPr>
      </w:r>
    </w:p>
    <w:p>
      <w:pPr>
        <w:spacing w:before="0" w:after="0" w:line="63" w:lineRule="exact"/>
        <w:ind w:right="676"/>
        <w:jc w:val="right"/>
        <w:tabs>
          <w:tab w:pos="340" w:val="left"/>
          <w:tab w:pos="1040" w:val="left"/>
        </w:tabs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9"/>
          <w:szCs w:val="9"/>
          <w:color w:val="646667"/>
          <w:w w:val="195"/>
          <w:position w:val="-1"/>
        </w:rPr>
        <w:t>,.</w:t>
      </w:r>
      <w:r>
        <w:rPr>
          <w:rFonts w:ascii="Times New Roman" w:hAnsi="Times New Roman" w:cs="Times New Roman" w:eastAsia="Times New Roman"/>
          <w:sz w:val="9"/>
          <w:szCs w:val="9"/>
          <w:color w:val="646667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646667"/>
          <w:w w:val="100"/>
          <w:position w:val="-1"/>
        </w:rPr>
      </w:r>
      <w:r>
        <w:rPr>
          <w:rFonts w:ascii="Times New Roman" w:hAnsi="Times New Roman" w:cs="Times New Roman" w:eastAsia="Times New Roman"/>
          <w:sz w:val="9"/>
          <w:szCs w:val="9"/>
          <w:color w:val="909090"/>
          <w:w w:val="80"/>
          <w:position w:val="-1"/>
        </w:rPr>
        <w:t>1:</w:t>
      </w:r>
      <w:r>
        <w:rPr>
          <w:rFonts w:ascii="Times New Roman" w:hAnsi="Times New Roman" w:cs="Times New Roman" w:eastAsia="Times New Roman"/>
          <w:sz w:val="9"/>
          <w:szCs w:val="9"/>
          <w:color w:val="90909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909090"/>
          <w:w w:val="100"/>
          <w:position w:val="-1"/>
        </w:rPr>
      </w:r>
      <w:r>
        <w:rPr>
          <w:rFonts w:ascii="Times New Roman" w:hAnsi="Times New Roman" w:cs="Times New Roman" w:eastAsia="Times New Roman"/>
          <w:sz w:val="9"/>
          <w:szCs w:val="9"/>
          <w:color w:val="BABABA"/>
          <w:spacing w:val="0"/>
          <w:w w:val="105"/>
          <w:position w:val="-1"/>
        </w:rPr>
        <w:t>'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right="275"/>
        <w:jc w:val="right"/>
        <w:tabs>
          <w:tab w:pos="166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91"/>
          <w:position w:val="-5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  <w:position w:val="-5"/>
        </w:rPr>
        <w:t>tfaiye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91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  <w:position w:val="-5"/>
        </w:rPr>
        <w:t>Biri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90"/>
          <w:position w:val="-5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65"/>
          <w:position w:val="-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2"/>
          <w:position w:val="-5"/>
        </w:rPr>
        <w:t>iri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5"/>
          <w:szCs w:val="25"/>
          <w:color w:val="4B4B4D"/>
          <w:spacing w:val="-39"/>
          <w:w w:val="82"/>
          <w:position w:val="-5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909090"/>
          <w:spacing w:val="-35"/>
          <w:w w:val="73"/>
          <w:position w:val="-5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4B4B4D"/>
          <w:spacing w:val="-19"/>
          <w:w w:val="82"/>
          <w:position w:val="-5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4B4B4D"/>
          <w:spacing w:val="0"/>
          <w:w w:val="51"/>
          <w:position w:val="-5"/>
        </w:rPr>
        <w:t>"..S.</w:t>
      </w:r>
      <w:r>
        <w:rPr>
          <w:rFonts w:ascii="Times New Roman" w:hAnsi="Times New Roman" w:cs="Times New Roman" w:eastAsia="Times New Roman"/>
          <w:sz w:val="25"/>
          <w:szCs w:val="25"/>
          <w:color w:val="4B4B4D"/>
          <w:spacing w:val="10"/>
          <w:w w:val="100"/>
          <w:position w:val="-5"/>
        </w:rPr>
        <w:t> </w:t>
      </w:r>
      <w:r>
        <w:rPr>
          <w:rFonts w:ascii="Arial" w:hAnsi="Arial" w:cs="Arial" w:eastAsia="Arial"/>
          <w:sz w:val="16"/>
          <w:szCs w:val="16"/>
          <w:color w:val="4B4B4D"/>
          <w:spacing w:val="0"/>
          <w:w w:val="50"/>
          <w:position w:val="-5"/>
        </w:rPr>
        <w:t>-Gl-</w:t>
      </w:r>
      <w:r>
        <w:rPr>
          <w:rFonts w:ascii="Arial" w:hAnsi="Arial" w:cs="Arial" w:eastAsia="Arial"/>
          <w:sz w:val="16"/>
          <w:szCs w:val="16"/>
          <w:color w:val="4B4B4D"/>
          <w:spacing w:val="0"/>
          <w:w w:val="50"/>
          <w:position w:val="-5"/>
        </w:rPr>
        <w:t>       </w:t>
      </w:r>
      <w:r>
        <w:rPr>
          <w:rFonts w:ascii="Arial" w:hAnsi="Arial" w:cs="Arial" w:eastAsia="Arial"/>
          <w:sz w:val="16"/>
          <w:szCs w:val="16"/>
          <w:color w:val="4B4B4D"/>
          <w:spacing w:val="6"/>
          <w:w w:val="50"/>
          <w:position w:val="-5"/>
        </w:rPr>
        <w:t> </w:t>
      </w:r>
      <w:r>
        <w:rPr>
          <w:rFonts w:ascii="Arial" w:hAnsi="Arial" w:cs="Arial" w:eastAsia="Arial"/>
          <w:sz w:val="16"/>
          <w:szCs w:val="16"/>
          <w:color w:val="A8AAAA"/>
          <w:spacing w:val="0"/>
          <w:w w:val="88"/>
          <w:position w:val="-5"/>
        </w:rPr>
        <w:t>·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280" w:bottom="280" w:left="380" w:right="240"/>
        </w:sectPr>
      </w:pPr>
      <w:rPr/>
    </w:p>
    <w:p>
      <w:pPr>
        <w:spacing w:before="0" w:after="0" w:line="85" w:lineRule="exact"/>
        <w:ind w:left="249" w:right="-20"/>
        <w:jc w:val="left"/>
        <w:rPr>
          <w:rFonts w:ascii="Courier New" w:hAnsi="Courier New" w:cs="Courier New" w:eastAsia="Courier New"/>
          <w:sz w:val="14"/>
          <w:szCs w:val="14"/>
        </w:rPr>
      </w:pPr>
      <w:rPr/>
      <w:r>
        <w:rPr>
          <w:rFonts w:ascii="Courier New" w:hAnsi="Courier New" w:cs="Courier New" w:eastAsia="Courier New"/>
          <w:sz w:val="14"/>
          <w:szCs w:val="14"/>
          <w:color w:val="646667"/>
          <w:spacing w:val="0"/>
          <w:w w:val="134"/>
          <w:position w:val="-1"/>
        </w:rPr>
        <w:t>.</w:t>
      </w:r>
      <w:r>
        <w:rPr>
          <w:rFonts w:ascii="Courier New" w:hAnsi="Courier New" w:cs="Courier New" w:eastAsia="Courier New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67" w:lineRule="atLeast"/>
        <w:ind w:right="-20"/>
        <w:jc w:val="right"/>
        <w:tabs>
          <w:tab w:pos="86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Arial" w:hAnsi="Arial" w:cs="Arial" w:eastAsia="Arial"/>
          <w:sz w:val="17"/>
          <w:szCs w:val="17"/>
          <w:color w:val="4B4B4D"/>
          <w:spacing w:val="0"/>
          <w:w w:val="50"/>
        </w:rPr>
        <w:t>::3</w:t>
      </w:r>
      <w:r>
        <w:rPr>
          <w:rFonts w:ascii="Arial" w:hAnsi="Arial" w:cs="Arial" w:eastAsia="Arial"/>
          <w:sz w:val="17"/>
          <w:szCs w:val="17"/>
          <w:color w:val="4B4B4D"/>
          <w:spacing w:val="0"/>
          <w:w w:val="50"/>
        </w:rPr>
        <w:t>       </w:t>
      </w:r>
      <w:r>
        <w:rPr>
          <w:rFonts w:ascii="Arial" w:hAnsi="Arial" w:cs="Arial" w:eastAsia="Arial"/>
          <w:sz w:val="17"/>
          <w:szCs w:val="17"/>
          <w:color w:val="4B4B4D"/>
          <w:spacing w:val="6"/>
          <w:w w:val="50"/>
        </w:rPr>
        <w:t> </w:t>
      </w:r>
      <w:r>
        <w:rPr>
          <w:rFonts w:ascii="Arial" w:hAnsi="Arial" w:cs="Arial" w:eastAsia="Arial"/>
          <w:sz w:val="20"/>
          <w:szCs w:val="20"/>
          <w:color w:val="333333"/>
          <w:spacing w:val="-15"/>
          <w:w w:val="112"/>
        </w:rPr>
        <w:t>u</w:t>
      </w:r>
      <w:r>
        <w:rPr>
          <w:rFonts w:ascii="Arial" w:hAnsi="Arial" w:cs="Arial" w:eastAsia="Arial"/>
          <w:sz w:val="20"/>
          <w:szCs w:val="20"/>
          <w:color w:val="4B4B4D"/>
          <w:spacing w:val="-3"/>
          <w:w w:val="109"/>
        </w:rPr>
        <w:t>s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92"/>
        </w:rPr>
        <w:t>t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30"/>
          <w:szCs w:val="30"/>
          <w:color w:val="4B4B4D"/>
          <w:spacing w:val="-10"/>
          <w:w w:val="41"/>
          <w:i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242A72"/>
          <w:spacing w:val="0"/>
          <w:w w:val="80"/>
          <w:i/>
        </w:rPr>
        <w:t>ı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0" w:after="0" w:line="18" w:lineRule="exact"/>
        <w:ind w:right="-20"/>
        <w:jc w:val="left"/>
        <w:tabs>
          <w:tab w:pos="17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4"/>
          <w:szCs w:val="34"/>
          <w:color w:val="7B7C7C"/>
          <w:w w:val="151"/>
          <w:position w:val="-21"/>
        </w:rPr>
        <w:t>{.</w:t>
      </w:r>
      <w:r>
        <w:rPr>
          <w:rFonts w:ascii="Times New Roman" w:hAnsi="Times New Roman" w:cs="Times New Roman" w:eastAsia="Times New Roman"/>
          <w:sz w:val="34"/>
          <w:szCs w:val="34"/>
          <w:color w:val="333333"/>
          <w:spacing w:val="-88"/>
          <w:w w:val="71"/>
          <w:position w:val="-21"/>
        </w:rPr>
        <w:t>-</w:t>
      </w:r>
      <w:r>
        <w:rPr>
          <w:rFonts w:ascii="Times New Roman" w:hAnsi="Times New Roman" w:cs="Times New Roman" w:eastAsia="Times New Roman"/>
          <w:sz w:val="34"/>
          <w:szCs w:val="34"/>
          <w:color w:val="7B7C7C"/>
          <w:spacing w:val="0"/>
          <w:w w:val="23"/>
          <w:position w:val="-21"/>
        </w:rPr>
        <w:t>11:1</w:t>
      </w:r>
      <w:r>
        <w:rPr>
          <w:rFonts w:ascii="Times New Roman" w:hAnsi="Times New Roman" w:cs="Times New Roman" w:eastAsia="Times New Roman"/>
          <w:sz w:val="34"/>
          <w:szCs w:val="34"/>
          <w:color w:val="7B7C7C"/>
          <w:spacing w:val="-46"/>
          <w:w w:val="100"/>
          <w:position w:val="-2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B7C7C"/>
          <w:spacing w:val="-17"/>
          <w:w w:val="173"/>
          <w:position w:val="-21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4B4B4D"/>
          <w:spacing w:val="0"/>
          <w:w w:val="70"/>
          <w:position w:val="-21"/>
        </w:rPr>
        <w:t>.ı</w:t>
      </w:r>
      <w:r>
        <w:rPr>
          <w:rFonts w:ascii="Times New Roman" w:hAnsi="Times New Roman" w:cs="Times New Roman" w:eastAsia="Times New Roman"/>
          <w:sz w:val="17"/>
          <w:szCs w:val="17"/>
          <w:color w:val="4B4B4D"/>
          <w:spacing w:val="-27"/>
          <w:w w:val="70"/>
          <w:position w:val="-21"/>
        </w:rPr>
        <w:t>?</w:t>
      </w:r>
      <w:r>
        <w:rPr>
          <w:rFonts w:ascii="Times New Roman" w:hAnsi="Times New Roman" w:cs="Times New Roman" w:eastAsia="Times New Roman"/>
          <w:sz w:val="17"/>
          <w:szCs w:val="17"/>
          <w:color w:val="7B7C7C"/>
          <w:spacing w:val="0"/>
          <w:w w:val="124"/>
          <w:position w:val="-21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7B7C7C"/>
          <w:spacing w:val="10"/>
          <w:w w:val="100"/>
          <w:position w:val="-2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B7C7C"/>
          <w:spacing w:val="0"/>
          <w:w w:val="129"/>
          <w:position w:val="-21"/>
        </w:rPr>
        <w:t>"'ı</w:t>
      </w:r>
      <w:r>
        <w:rPr>
          <w:rFonts w:ascii="Times New Roman" w:hAnsi="Times New Roman" w:cs="Times New Roman" w:eastAsia="Times New Roman"/>
          <w:sz w:val="17"/>
          <w:szCs w:val="17"/>
          <w:color w:val="7B7C7C"/>
          <w:spacing w:val="-10"/>
          <w:w w:val="129"/>
          <w:position w:val="-2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4B4B4D"/>
          <w:spacing w:val="0"/>
          <w:w w:val="129"/>
          <w:position w:val="-2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B4B4D"/>
          <w:spacing w:val="-54"/>
          <w:w w:val="129"/>
          <w:position w:val="-2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D"/>
          <w:spacing w:val="0"/>
          <w:w w:val="100"/>
          <w:position w:val="-2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B4D"/>
          <w:spacing w:val="0"/>
          <w:w w:val="100"/>
          <w:position w:val="-21"/>
        </w:rPr>
      </w:r>
      <w:r>
        <w:rPr>
          <w:rFonts w:ascii="Times New Roman" w:hAnsi="Times New Roman" w:cs="Times New Roman" w:eastAsia="Times New Roman"/>
          <w:sz w:val="17"/>
          <w:szCs w:val="17"/>
          <w:color w:val="646667"/>
          <w:spacing w:val="0"/>
          <w:w w:val="225"/>
          <w:position w:val="-21"/>
        </w:rPr>
        <w:t>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80" w:right="240"/>
          <w:cols w:num="2" w:equalWidth="0">
            <w:col w:w="3134" w:space="6084"/>
            <w:col w:w="2082"/>
          </w:cols>
        </w:sectPr>
      </w:pPr>
      <w:rPr/>
    </w:p>
    <w:p>
      <w:pPr>
        <w:spacing w:before="0" w:after="0" w:line="149" w:lineRule="exact"/>
        <w:ind w:right="-20"/>
        <w:jc w:val="right"/>
        <w:tabs>
          <w:tab w:pos="560" w:val="left"/>
        </w:tabs>
        <w:rPr>
          <w:rFonts w:ascii="Arial" w:hAnsi="Arial" w:cs="Arial" w:eastAsia="Arial"/>
          <w:sz w:val="36"/>
          <w:szCs w:val="36"/>
        </w:rPr>
      </w:pPr>
      <w:rPr/>
      <w:r>
        <w:rPr>
          <w:rFonts w:ascii="Arial" w:hAnsi="Arial" w:cs="Arial" w:eastAsia="Arial"/>
          <w:sz w:val="36"/>
          <w:szCs w:val="36"/>
          <w:color w:val="2F3456"/>
          <w:spacing w:val="-54"/>
          <w:w w:val="132"/>
          <w:position w:val="8"/>
        </w:rPr>
        <w:t>J</w:t>
      </w:r>
      <w:r>
        <w:rPr>
          <w:rFonts w:ascii="Arial" w:hAnsi="Arial" w:cs="Arial" w:eastAsia="Arial"/>
          <w:sz w:val="36"/>
          <w:szCs w:val="36"/>
          <w:color w:val="333333"/>
          <w:spacing w:val="0"/>
          <w:w w:val="73"/>
          <w:position w:val="8"/>
        </w:rPr>
        <w:t>,</w:t>
      </w:r>
      <w:r>
        <w:rPr>
          <w:rFonts w:ascii="Arial" w:hAnsi="Arial" w:cs="Arial" w:eastAsia="Arial"/>
          <w:sz w:val="36"/>
          <w:szCs w:val="36"/>
          <w:color w:val="333333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36"/>
          <w:szCs w:val="36"/>
          <w:color w:val="333333"/>
          <w:spacing w:val="0"/>
          <w:w w:val="100"/>
          <w:position w:val="8"/>
        </w:rPr>
      </w:r>
      <w:r>
        <w:rPr>
          <w:rFonts w:ascii="Arial" w:hAnsi="Arial" w:cs="Arial" w:eastAsia="Arial"/>
          <w:sz w:val="16"/>
          <w:szCs w:val="16"/>
          <w:color w:val="131A82"/>
          <w:spacing w:val="-78"/>
          <w:w w:val="78"/>
          <w:position w:val="1"/>
        </w:rPr>
        <w:t>1</w:t>
      </w:r>
      <w:r>
        <w:rPr>
          <w:rFonts w:ascii="Arial" w:hAnsi="Arial" w:cs="Arial" w:eastAsia="Arial"/>
          <w:sz w:val="36"/>
          <w:szCs w:val="36"/>
          <w:color w:val="242A72"/>
          <w:spacing w:val="-391"/>
          <w:w w:val="299"/>
          <w:position w:val="8"/>
        </w:rPr>
        <w:t>%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0" w:after="0" w:line="20" w:lineRule="atLeast"/>
        <w:ind w:right="-20"/>
        <w:jc w:val="left"/>
        <w:tabs>
          <w:tab w:pos="4780" w:val="left"/>
          <w:tab w:pos="6300" w:val="left"/>
          <w:tab w:pos="7220" w:val="left"/>
        </w:tabs>
        <w:rPr>
          <w:rFonts w:ascii="Arial" w:hAnsi="Arial" w:cs="Arial" w:eastAsia="Arial"/>
          <w:sz w:val="15"/>
          <w:szCs w:val="15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100"/>
          <w:position w:val="1"/>
        </w:rPr>
        <w:t>An</w:t>
      </w:r>
      <w:r>
        <w:rPr>
          <w:rFonts w:ascii="Arial" w:hAnsi="Arial" w:cs="Arial" w:eastAsia="Arial"/>
          <w:sz w:val="20"/>
          <w:szCs w:val="20"/>
          <w:color w:val="333333"/>
          <w:spacing w:val="-25"/>
          <w:w w:val="100"/>
          <w:position w:val="1"/>
        </w:rPr>
        <w:t>ı</w:t>
      </w:r>
      <w:r>
        <w:rPr>
          <w:rFonts w:ascii="Arial" w:hAnsi="Arial" w:cs="Arial" w:eastAsia="Arial"/>
          <w:sz w:val="20"/>
          <w:szCs w:val="20"/>
          <w:color w:val="4B4B4D"/>
          <w:spacing w:val="0"/>
          <w:w w:val="100"/>
          <w:position w:val="1"/>
        </w:rPr>
        <w:t>iri</w:t>
      </w:r>
      <w:r>
        <w:rPr>
          <w:rFonts w:ascii="Arial" w:hAnsi="Arial" w:cs="Arial" w:eastAsia="Arial"/>
          <w:sz w:val="20"/>
          <w:szCs w:val="20"/>
          <w:color w:val="4B4B4D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4B4B4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0"/>
          <w:szCs w:val="20"/>
          <w:color w:val="4B4B4D"/>
          <w:spacing w:val="0"/>
          <w:w w:val="100"/>
          <w:position w:val="1"/>
        </w:rPr>
      </w:r>
      <w:r>
        <w:rPr>
          <w:rFonts w:ascii="Arial" w:hAnsi="Arial" w:cs="Arial" w:eastAsia="Arial"/>
          <w:sz w:val="23"/>
          <w:szCs w:val="23"/>
          <w:color w:val="646667"/>
          <w:spacing w:val="-34"/>
          <w:w w:val="40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333333"/>
          <w:spacing w:val="-61"/>
          <w:w w:val="127"/>
          <w:position w:val="9"/>
        </w:rPr>
        <w:t>B</w:t>
      </w:r>
      <w:r>
        <w:rPr>
          <w:rFonts w:ascii="Arial" w:hAnsi="Arial" w:cs="Arial" w:eastAsia="Arial"/>
          <w:sz w:val="23"/>
          <w:szCs w:val="23"/>
          <w:color w:val="333333"/>
          <w:spacing w:val="-147"/>
          <w:w w:val="160"/>
          <w:position w:val="0"/>
        </w:rPr>
        <w:t>u</w:t>
      </w:r>
      <w:r>
        <w:rPr>
          <w:rFonts w:ascii="Arial" w:hAnsi="Arial" w:cs="Arial" w:eastAsia="Arial"/>
          <w:sz w:val="25"/>
          <w:szCs w:val="25"/>
          <w:color w:val="4B4B4D"/>
          <w:spacing w:val="0"/>
          <w:w w:val="86"/>
          <w:position w:val="9"/>
        </w:rPr>
        <w:t>"</w:t>
      </w:r>
      <w:r>
        <w:rPr>
          <w:rFonts w:ascii="Arial" w:hAnsi="Arial" w:cs="Arial" w:eastAsia="Arial"/>
          <w:sz w:val="25"/>
          <w:szCs w:val="25"/>
          <w:color w:val="4B4B4D"/>
          <w:spacing w:val="9"/>
          <w:w w:val="86"/>
          <w:position w:val="9"/>
        </w:rPr>
        <w:t>'</w:t>
      </w:r>
      <w:r>
        <w:rPr>
          <w:rFonts w:ascii="Arial" w:hAnsi="Arial" w:cs="Arial" w:eastAsia="Arial"/>
          <w:sz w:val="25"/>
          <w:szCs w:val="25"/>
          <w:color w:val="333333"/>
          <w:spacing w:val="0"/>
          <w:w w:val="69"/>
          <w:position w:val="9"/>
        </w:rPr>
        <w:t>lt</w:t>
      </w:r>
      <w:r>
        <w:rPr>
          <w:rFonts w:ascii="Arial" w:hAnsi="Arial" w:cs="Arial" w:eastAsia="Arial"/>
          <w:sz w:val="25"/>
          <w:szCs w:val="25"/>
          <w:color w:val="333333"/>
          <w:spacing w:val="-34"/>
          <w:w w:val="100"/>
          <w:position w:val="9"/>
        </w:rPr>
        <w:t> </w:t>
      </w:r>
      <w:r>
        <w:rPr>
          <w:rFonts w:ascii="Arial" w:hAnsi="Arial" w:cs="Arial" w:eastAsia="Arial"/>
          <w:sz w:val="23"/>
          <w:szCs w:val="23"/>
          <w:color w:val="909090"/>
          <w:spacing w:val="0"/>
          <w:w w:val="95"/>
          <w:position w:val="0"/>
        </w:rPr>
        <w:t>eını,</w:t>
      </w:r>
      <w:r>
        <w:rPr>
          <w:rFonts w:ascii="Arial" w:hAnsi="Arial" w:cs="Arial" w:eastAsia="Arial"/>
          <w:sz w:val="23"/>
          <w:szCs w:val="23"/>
          <w:color w:val="909090"/>
          <w:spacing w:val="-43"/>
          <w:w w:val="95"/>
          <w:position w:val="0"/>
        </w:rPr>
        <w:t>:</w:t>
      </w:r>
      <w:r>
        <w:rPr>
          <w:rFonts w:ascii="Arial" w:hAnsi="Arial" w:cs="Arial" w:eastAsia="Arial"/>
          <w:sz w:val="23"/>
          <w:szCs w:val="23"/>
          <w:color w:val="646667"/>
          <w:spacing w:val="-56"/>
          <w:w w:val="153"/>
          <w:position w:val="0"/>
        </w:rPr>
        <w:t>,</w:t>
      </w:r>
      <w:r>
        <w:rPr>
          <w:rFonts w:ascii="Arial" w:hAnsi="Arial" w:cs="Arial" w:eastAsia="Arial"/>
          <w:sz w:val="23"/>
          <w:szCs w:val="23"/>
          <w:color w:val="909090"/>
          <w:spacing w:val="0"/>
          <w:w w:val="95"/>
          <w:position w:val="0"/>
        </w:rPr>
        <w:t>,</w:t>
      </w:r>
      <w:r>
        <w:rPr>
          <w:rFonts w:ascii="Arial" w:hAnsi="Arial" w:cs="Arial" w:eastAsia="Arial"/>
          <w:sz w:val="23"/>
          <w:szCs w:val="23"/>
          <w:color w:val="909090"/>
          <w:spacing w:val="2"/>
          <w:w w:val="100"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646667"/>
          <w:spacing w:val="0"/>
          <w:w w:val="44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646667"/>
          <w:spacing w:val="-7"/>
          <w:w w:val="44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646667"/>
          <w:spacing w:val="0"/>
          <w:w w:val="44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646667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3"/>
          <w:szCs w:val="23"/>
          <w:color w:val="646667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6"/>
          <w:szCs w:val="26"/>
          <w:color w:val="A8AAAA"/>
          <w:spacing w:val="0"/>
          <w:w w:val="44"/>
          <w:position w:val="0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A8AAAA"/>
          <w:spacing w:val="22"/>
          <w:w w:val="44"/>
          <w:position w:val="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4B4B4D"/>
          <w:spacing w:val="0"/>
          <w:w w:val="65"/>
          <w:position w:val="0"/>
        </w:rPr>
        <w:t>.,</w:t>
      </w:r>
      <w:r>
        <w:rPr>
          <w:rFonts w:ascii="Times New Roman" w:hAnsi="Times New Roman" w:cs="Times New Roman" w:eastAsia="Times New Roman"/>
          <w:sz w:val="26"/>
          <w:szCs w:val="26"/>
          <w:color w:val="4B4B4D"/>
          <w:spacing w:val="5"/>
          <w:w w:val="65"/>
          <w:position w:val="0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646667"/>
          <w:spacing w:val="0"/>
          <w:w w:val="301"/>
          <w:position w:val="0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646667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646667"/>
          <w:spacing w:val="0"/>
          <w:w w:val="100"/>
          <w:position w:val="0"/>
        </w:rPr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2"/>
          <w:position w:val="0"/>
        </w:rPr>
        <w:t>Q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397" w:lineRule="exact"/>
        <w:ind w:left="4987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0.471497pt;margin-top:6.899039pt;width:134.361441pt;height:13.5pt;mso-position-horizontal-relative:page;mso-position-vertical-relative:paragraph;z-index:-15883" type="#_x0000_t202" filled="f" stroked="f">
            <v:textbox inset="0,0,0,0">
              <w:txbxContent>
                <w:p>
                  <w:pPr>
                    <w:spacing w:before="0" w:after="0" w:line="270" w:lineRule="exact"/>
                    <w:ind w:right="-80"/>
                    <w:jc w:val="left"/>
                    <w:tabs>
                      <w:tab w:pos="2180" w:val="left"/>
                      <w:tab w:pos="2560" w:val="left"/>
                    </w:tabs>
                    <w:rPr>
                      <w:rFonts w:ascii="Arial" w:hAnsi="Arial" w:cs="Arial" w:eastAsia="Arial"/>
                      <w:sz w:val="27"/>
                      <w:szCs w:val="2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646667"/>
                      <w:w w:val="64"/>
                    </w:rPr>
                    <w:t>M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646667"/>
                      <w:spacing w:val="-21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B4B4D"/>
                      <w:spacing w:val="0"/>
                      <w:w w:val="94"/>
                    </w:rPr>
                    <w:t>üdahal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B4B4D"/>
                      <w:spacing w:val="-35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646667"/>
                      <w:spacing w:val="0"/>
                      <w:w w:val="100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646667"/>
                      <w:spacing w:val="-44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646667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646667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646667"/>
                      <w:spacing w:val="0"/>
                      <w:w w:val="58"/>
                      <w:i/>
                    </w:rPr>
                    <w:t>..: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646667"/>
                      <w:spacing w:val="0"/>
                      <w:w w:val="100"/>
                      <w:i/>
                    </w:rPr>
                    <w:tab/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646667"/>
                      <w:spacing w:val="0"/>
                      <w:w w:val="100"/>
                      <w:i/>
                    </w:rPr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909090"/>
                      <w:spacing w:val="0"/>
                      <w:w w:val="79"/>
                      <w:i/>
                    </w:rPr>
                    <w:t>1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1.242615pt;margin-top:19.831148pt;width:36.691015pt;height:7.5pt;mso-position-horizontal-relative:page;mso-position-vertical-relative:paragraph;z-index:-15881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tabs>
                      <w:tab w:pos="640" w:val="left"/>
                    </w:tabs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646667"/>
                      <w:spacing w:val="-6"/>
                      <w:w w:val="442"/>
                    </w:rPr>
                    <w:t>"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909090"/>
                      <w:spacing w:val="0"/>
                      <w:w w:val="342"/>
                    </w:rPr>
                    <w:t>'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909090"/>
                      <w:spacing w:val="-4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646667"/>
                      <w:spacing w:val="0"/>
                      <w:w w:val="127"/>
                    </w:rPr>
                    <w:t>-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646667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646667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909090"/>
                      <w:spacing w:val="0"/>
                      <w:w w:val="213"/>
                    </w:rPr>
                    <w:t>.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  <w:position w:val="8"/>
        </w:rPr>
        <w:t>Itf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  <w:position w:val="8"/>
        </w:rPr>
        <w:t>aiye</w:t>
      </w:r>
      <w:r>
        <w:rPr>
          <w:rFonts w:ascii="Arial" w:hAnsi="Arial" w:cs="Arial" w:eastAsia="Arial"/>
          <w:sz w:val="18"/>
          <w:szCs w:val="18"/>
          <w:color w:val="333333"/>
          <w:spacing w:val="47"/>
          <w:w w:val="100"/>
          <w:position w:val="8"/>
        </w:rPr>
        <w:t> </w:t>
      </w:r>
      <w:r>
        <w:rPr>
          <w:rFonts w:ascii="Arial" w:hAnsi="Arial" w:cs="Arial" w:eastAsia="Arial"/>
          <w:sz w:val="18"/>
          <w:szCs w:val="18"/>
          <w:color w:val="646667"/>
          <w:spacing w:val="-15"/>
          <w:w w:val="177"/>
          <w:position w:val="8"/>
        </w:rPr>
        <w:t>"</w:t>
      </w:r>
      <w:r>
        <w:rPr>
          <w:rFonts w:ascii="Arial" w:hAnsi="Arial" w:cs="Arial" w:eastAsia="Arial"/>
          <w:sz w:val="18"/>
          <w:szCs w:val="18"/>
          <w:color w:val="646667"/>
          <w:spacing w:val="-30"/>
          <w:w w:val="177"/>
          <w:position w:val="8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color w:val="4B4B4D"/>
          <w:spacing w:val="0"/>
          <w:w w:val="67"/>
          <w:position w:val="-4"/>
        </w:rPr>
        <w:t>14</w:t>
      </w:r>
      <w:r>
        <w:rPr>
          <w:rFonts w:ascii="Times New Roman" w:hAnsi="Times New Roman" w:cs="Times New Roman" w:eastAsia="Times New Roman"/>
          <w:sz w:val="24"/>
          <w:szCs w:val="24"/>
          <w:color w:val="4B4B4D"/>
          <w:spacing w:val="-1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B4B4D"/>
          <w:spacing w:val="0"/>
          <w:w w:val="53"/>
          <w:position w:val="-4"/>
        </w:rPr>
        <w:t>:ıtı.ı</w:t>
      </w:r>
      <w:r>
        <w:rPr>
          <w:rFonts w:ascii="Times New Roman" w:hAnsi="Times New Roman" w:cs="Times New Roman" w:eastAsia="Times New Roman"/>
          <w:sz w:val="23"/>
          <w:szCs w:val="23"/>
          <w:color w:val="4B4B4D"/>
          <w:spacing w:val="-2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4B4B4D"/>
          <w:spacing w:val="-59"/>
          <w:w w:val="65"/>
          <w:position w:val="8"/>
        </w:rPr>
        <w:t>f</w:t>
      </w:r>
      <w:r>
        <w:rPr>
          <w:rFonts w:ascii="Times New Roman" w:hAnsi="Times New Roman" w:cs="Times New Roman" w:eastAsia="Times New Roman"/>
          <w:sz w:val="23"/>
          <w:szCs w:val="23"/>
          <w:color w:val="909090"/>
          <w:spacing w:val="13"/>
          <w:w w:val="40"/>
          <w:position w:val="-4"/>
        </w:rPr>
        <w:t>·</w:t>
      </w:r>
      <w:r>
        <w:rPr>
          <w:rFonts w:ascii="Times New Roman" w:hAnsi="Times New Roman" w:cs="Times New Roman" w:eastAsia="Times New Roman"/>
          <w:sz w:val="34"/>
          <w:szCs w:val="34"/>
          <w:color w:val="4B4B4D"/>
          <w:spacing w:val="0"/>
          <w:w w:val="65"/>
          <w:position w:val="8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4B4B4D"/>
          <w:spacing w:val="2"/>
          <w:w w:val="65"/>
          <w:position w:val="8"/>
        </w:rPr>
        <w:t>(</w:t>
      </w:r>
      <w:r>
        <w:rPr>
          <w:rFonts w:ascii="Arial" w:hAnsi="Arial" w:cs="Arial" w:eastAsia="Arial"/>
          <w:sz w:val="35"/>
          <w:szCs w:val="35"/>
          <w:color w:val="4B4B4D"/>
          <w:spacing w:val="0"/>
          <w:w w:val="79"/>
          <w:position w:val="8"/>
        </w:rPr>
        <w:t>ı</w:t>
      </w:r>
      <w:r>
        <w:rPr>
          <w:rFonts w:ascii="Arial" w:hAnsi="Arial" w:cs="Arial" w:eastAsia="Arial"/>
          <w:sz w:val="35"/>
          <w:szCs w:val="35"/>
          <w:color w:val="4B4B4D"/>
          <w:spacing w:val="0"/>
          <w:w w:val="80"/>
          <w:position w:val="8"/>
        </w:rPr>
        <w:t>(k</w:t>
      </w:r>
      <w:r>
        <w:rPr>
          <w:rFonts w:ascii="Arial" w:hAnsi="Arial" w:cs="Arial" w:eastAsia="Arial"/>
          <w:sz w:val="35"/>
          <w:szCs w:val="35"/>
          <w:color w:val="4B4B4D"/>
          <w:spacing w:val="-2"/>
          <w:w w:val="100"/>
          <w:position w:val="8"/>
        </w:rPr>
        <w:t> </w:t>
      </w:r>
      <w:r>
        <w:rPr>
          <w:rFonts w:ascii="Arial" w:hAnsi="Arial" w:cs="Arial" w:eastAsia="Arial"/>
          <w:sz w:val="22"/>
          <w:szCs w:val="22"/>
          <w:color w:val="4B4B4D"/>
          <w:spacing w:val="0"/>
          <w:w w:val="135"/>
          <w:i/>
          <w:position w:val="-4"/>
        </w:rPr>
        <w:t>1</w:t>
      </w:r>
      <w:r>
        <w:rPr>
          <w:rFonts w:ascii="Arial" w:hAnsi="Arial" w:cs="Arial" w:eastAsia="Arial"/>
          <w:sz w:val="22"/>
          <w:szCs w:val="22"/>
          <w:color w:val="4B4B4D"/>
          <w:spacing w:val="-31"/>
          <w:w w:val="135"/>
          <w:i/>
          <w:position w:val="-4"/>
        </w:rPr>
        <w:t> </w:t>
      </w:r>
      <w:r>
        <w:rPr>
          <w:rFonts w:ascii="Arial" w:hAnsi="Arial" w:cs="Arial" w:eastAsia="Arial"/>
          <w:sz w:val="25"/>
          <w:szCs w:val="25"/>
          <w:color w:val="333333"/>
          <w:spacing w:val="0"/>
          <w:w w:val="81"/>
          <w:position w:val="8"/>
        </w:rPr>
        <w:t>!."</w:t>
      </w:r>
      <w:r>
        <w:rPr>
          <w:rFonts w:ascii="Arial" w:hAnsi="Arial" w:cs="Arial" w:eastAsia="Arial"/>
          <w:sz w:val="25"/>
          <w:szCs w:val="25"/>
          <w:color w:val="333333"/>
          <w:spacing w:val="-31"/>
          <w:w w:val="100"/>
          <w:position w:val="8"/>
        </w:rPr>
        <w:t> </w:t>
      </w:r>
      <w:r>
        <w:rPr>
          <w:rFonts w:ascii="Arial" w:hAnsi="Arial" w:cs="Arial" w:eastAsia="Arial"/>
          <w:sz w:val="25"/>
          <w:szCs w:val="25"/>
          <w:color w:val="333333"/>
          <w:spacing w:val="0"/>
          <w:w w:val="139"/>
          <w:position w:val="8"/>
        </w:rPr>
        <w:t>.</w:t>
      </w:r>
      <w:r>
        <w:rPr>
          <w:rFonts w:ascii="Arial" w:hAnsi="Arial" w:cs="Arial" w:eastAsia="Arial"/>
          <w:sz w:val="25"/>
          <w:szCs w:val="25"/>
          <w:color w:val="333333"/>
          <w:spacing w:val="5"/>
          <w:w w:val="139"/>
          <w:position w:val="8"/>
        </w:rPr>
        <w:t>,</w:t>
      </w:r>
      <w:r>
        <w:rPr>
          <w:rFonts w:ascii="Arial" w:hAnsi="Arial" w:cs="Arial" w:eastAsia="Arial"/>
          <w:sz w:val="25"/>
          <w:szCs w:val="25"/>
          <w:color w:val="909090"/>
          <w:spacing w:val="0"/>
          <w:w w:val="70"/>
          <w:position w:val="8"/>
        </w:rPr>
        <w:t>,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80" w:right="240"/>
          <w:cols w:num="2" w:equalWidth="0">
            <w:col w:w="3065" w:space="565"/>
            <w:col w:w="7670"/>
          </w:cols>
        </w:sectPr>
      </w:pPr>
      <w:rPr/>
    </w:p>
    <w:p>
      <w:pPr>
        <w:spacing w:before="0" w:after="0" w:line="116" w:lineRule="exact"/>
        <w:ind w:right="-20"/>
        <w:jc w:val="right"/>
        <w:rPr>
          <w:rFonts w:ascii="Arial" w:hAnsi="Arial" w:cs="Arial" w:eastAsia="Arial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3.67337pt;margin-top:3.70705pt;width:10.800476pt;height:11.5pt;mso-position-horizontal-relative:page;mso-position-vertical-relative:paragraph;z-index:-15882" type="#_x0000_t202" filled="f" stroked="f">
            <v:textbox inset="0,0,0,0">
              <w:txbxContent>
                <w:p>
                  <w:pPr>
                    <w:spacing w:before="0" w:after="0" w:line="230" w:lineRule="exact"/>
                    <w:ind w:right="-75"/>
                    <w:jc w:val="left"/>
                    <w:rPr>
                      <w:rFonts w:ascii="Times New Roman" w:hAnsi="Times New Roman" w:cs="Times New Roman" w:eastAsia="Times New Roman"/>
                      <w:sz w:val="23"/>
                      <w:szCs w:val="2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A8AAAA"/>
                      <w:spacing w:val="0"/>
                      <w:w w:val="48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A8AAAA"/>
                      <w:spacing w:val="0"/>
                      <w:w w:val="48"/>
                    </w:rPr>
                    <w:t>     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A8AAAA"/>
                      <w:spacing w:val="6"/>
                      <w:w w:val="4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4B4B4D"/>
                      <w:spacing w:val="-82"/>
                      <w:w w:val="139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7B7C7C"/>
          <w:spacing w:val="-3"/>
          <w:w w:val="293"/>
          <w:position w:val="-3"/>
        </w:rPr>
        <w:t>,</w:t>
      </w:r>
      <w:r>
        <w:rPr>
          <w:rFonts w:ascii="Arial" w:hAnsi="Arial" w:cs="Arial" w:eastAsia="Arial"/>
          <w:sz w:val="15"/>
          <w:szCs w:val="15"/>
          <w:color w:val="4B4B4D"/>
          <w:spacing w:val="-5"/>
          <w:w w:val="80"/>
          <w:position w:val="-3"/>
        </w:rPr>
        <w:t>)</w:t>
      </w:r>
      <w:r>
        <w:rPr>
          <w:rFonts w:ascii="Arial" w:hAnsi="Arial" w:cs="Arial" w:eastAsia="Arial"/>
          <w:sz w:val="15"/>
          <w:szCs w:val="15"/>
          <w:color w:val="4B4B4D"/>
          <w:spacing w:val="0"/>
          <w:w w:val="79"/>
          <w:position w:val="-3"/>
        </w:rPr>
        <w:t>..f</w:t>
      </w:r>
      <w:r>
        <w:rPr>
          <w:rFonts w:ascii="Arial" w:hAnsi="Arial" w:cs="Arial" w:eastAsia="Arial"/>
          <w:sz w:val="15"/>
          <w:szCs w:val="15"/>
          <w:color w:val="4B4B4D"/>
          <w:spacing w:val="0"/>
          <w:w w:val="100"/>
          <w:position w:val="-3"/>
        </w:rPr>
        <w:t>  </w:t>
      </w:r>
      <w:r>
        <w:rPr>
          <w:rFonts w:ascii="Arial" w:hAnsi="Arial" w:cs="Arial" w:eastAsia="Arial"/>
          <w:sz w:val="15"/>
          <w:szCs w:val="15"/>
          <w:color w:val="4B4B4D"/>
          <w:spacing w:val="-18"/>
          <w:w w:val="100"/>
          <w:position w:val="-3"/>
        </w:rPr>
        <w:t> </w:t>
      </w:r>
      <w:r>
        <w:rPr>
          <w:rFonts w:ascii="Arial" w:hAnsi="Arial" w:cs="Arial" w:eastAsia="Arial"/>
          <w:sz w:val="15"/>
          <w:szCs w:val="15"/>
          <w:color w:val="646667"/>
          <w:spacing w:val="-72"/>
          <w:w w:val="444"/>
          <w:position w:val="-3"/>
        </w:rPr>
        <w:t>·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6" w:lineRule="atLeast"/>
        <w:ind w:left="4507" w:right="410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8"/>
        </w:rPr>
        <w:t>Fevzi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8"/>
        </w:rPr>
        <w:t>SAVRAN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4" w:after="0" w:line="45" w:lineRule="exact"/>
        <w:ind w:right="-20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3"/>
          <w:szCs w:val="23"/>
          <w:color w:val="909090"/>
          <w:spacing w:val="-29"/>
          <w:w w:val="99"/>
          <w:position w:val="-18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646667"/>
          <w:spacing w:val="0"/>
          <w:w w:val="33"/>
          <w:position w:val="-18"/>
        </w:rPr>
        <w:t>·oıı</w:t>
      </w:r>
      <w:r>
        <w:rPr>
          <w:rFonts w:ascii="Times New Roman" w:hAnsi="Times New Roman" w:cs="Times New Roman" w:eastAsia="Times New Roman"/>
          <w:sz w:val="23"/>
          <w:szCs w:val="23"/>
          <w:color w:val="646667"/>
          <w:spacing w:val="-27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B4B4D"/>
          <w:spacing w:val="-11"/>
          <w:w w:val="63"/>
          <w:position w:val="-18"/>
        </w:rPr>
        <w:t>i</w:t>
      </w:r>
      <w:r>
        <w:rPr>
          <w:rFonts w:ascii="Times New Roman" w:hAnsi="Times New Roman" w:cs="Times New Roman" w:eastAsia="Times New Roman"/>
          <w:sz w:val="23"/>
          <w:szCs w:val="23"/>
          <w:color w:val="333333"/>
          <w:spacing w:val="0"/>
          <w:w w:val="84"/>
          <w:position w:val="-18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80" w:right="240"/>
          <w:cols w:num="2" w:equalWidth="0">
            <w:col w:w="9839" w:space="149"/>
            <w:col w:w="1312"/>
          </w:cols>
        </w:sectPr>
      </w:pPr>
      <w:rPr/>
    </w:p>
    <w:p>
      <w:pPr>
        <w:spacing w:before="0" w:after="0" w:line="328" w:lineRule="exact"/>
        <w:ind w:left="4767" w:right="-20"/>
        <w:jc w:val="left"/>
        <w:tabs>
          <w:tab w:pos="9480" w:val="left"/>
        </w:tabs>
        <w:rPr>
          <w:rFonts w:ascii="Times New Roman" w:hAnsi="Times New Roman" w:cs="Times New Roman" w:eastAsia="Times New Roman"/>
          <w:sz w:val="50"/>
          <w:szCs w:val="5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6.544373pt;margin-top:11.13615pt;width:25.138716pt;height:7.5pt;mso-position-horizontal-relative:page;mso-position-vertical-relative:paragraph;z-index:-15880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tabs>
                      <w:tab w:pos="300" w:val="left"/>
                    </w:tabs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9"/>
                      <w:szCs w:val="9"/>
                      <w:color w:val="BABABA"/>
                      <w:spacing w:val="0"/>
                      <w:w w:val="100"/>
                    </w:rPr>
                    <w:t>""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BABABA"/>
                      <w:spacing w:val="-19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BABABA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BABABA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909090"/>
                      <w:spacing w:val="0"/>
                      <w:w w:val="74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909090"/>
                      <w:spacing w:val="6"/>
                      <w:w w:val="74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646667"/>
                      <w:spacing w:val="0"/>
                      <w:w w:val="113"/>
                    </w:rPr>
                    <w:t>.,-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0"/>
        </w:rPr>
        <w:t>İtf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8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0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50"/>
          <w:szCs w:val="50"/>
          <w:color w:val="646667"/>
          <w:spacing w:val="0"/>
          <w:w w:val="26"/>
          <w:position w:val="4"/>
        </w:rPr>
        <w:t>..</w:t>
      </w:r>
      <w:r>
        <w:rPr>
          <w:rFonts w:ascii="Times New Roman" w:hAnsi="Times New Roman" w:cs="Times New Roman" w:eastAsia="Times New Roman"/>
          <w:sz w:val="50"/>
          <w:szCs w:val="50"/>
          <w:color w:val="646667"/>
          <w:spacing w:val="-9"/>
          <w:w w:val="26"/>
          <w:position w:val="4"/>
        </w:rPr>
        <w:t>.</w:t>
      </w:r>
      <w:r>
        <w:rPr>
          <w:rFonts w:ascii="Times New Roman" w:hAnsi="Times New Roman" w:cs="Times New Roman" w:eastAsia="Times New Roman"/>
          <w:sz w:val="50"/>
          <w:szCs w:val="50"/>
          <w:color w:val="7B7C7C"/>
          <w:spacing w:val="0"/>
          <w:w w:val="392"/>
          <w:position w:val="4"/>
        </w:rPr>
        <w:t>,</w:t>
      </w:r>
      <w:r>
        <w:rPr>
          <w:rFonts w:ascii="Times New Roman" w:hAnsi="Times New Roman" w:cs="Times New Roman" w:eastAsia="Times New Roman"/>
          <w:sz w:val="50"/>
          <w:szCs w:val="50"/>
          <w:color w:val="7B7C7C"/>
          <w:spacing w:val="-4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50"/>
          <w:szCs w:val="50"/>
          <w:color w:val="333333"/>
          <w:spacing w:val="0"/>
          <w:w w:val="156"/>
          <w:position w:val="4"/>
        </w:rPr>
        <w:t>l</w:t>
      </w:r>
      <w:r>
        <w:rPr>
          <w:rFonts w:ascii="Times New Roman" w:hAnsi="Times New Roman" w:cs="Times New Roman" w:eastAsia="Times New Roman"/>
          <w:sz w:val="50"/>
          <w:szCs w:val="50"/>
          <w:color w:val="7B7C7C"/>
          <w:spacing w:val="0"/>
          <w:w w:val="51"/>
          <w:position w:val="4"/>
        </w:rPr>
        <w:t>::..r</w:t>
      </w:r>
      <w:r>
        <w:rPr>
          <w:rFonts w:ascii="Times New Roman" w:hAnsi="Times New Roman" w:cs="Times New Roman" w:eastAsia="Times New Roman"/>
          <w:sz w:val="50"/>
          <w:szCs w:val="5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80" w:right="240"/>
        </w:sectPr>
      </w:pPr>
      <w:rPr/>
    </w:p>
    <w:p>
      <w:pPr>
        <w:spacing w:before="42" w:after="0" w:line="240" w:lineRule="auto"/>
        <w:ind w:left="287" w:right="-51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pict>
          <v:group style="position:absolute;margin-left:23.47929pt;margin-top:36.201199pt;width:556.576581pt;height:799.657002pt;mso-position-horizontal-relative:page;mso-position-vertical-relative:page;z-index:-15890" coordorigin="470,724" coordsize="11132,15993">
            <v:group style="position:absolute;left:479;top:745;width:11078;height:2" coordorigin="479,745" coordsize="11078,2">
              <v:shape style="position:absolute;left:479;top:745;width:11078;height:2" coordorigin="479,745" coordsize="11078,0" path="m479,745l11557,745e" filled="f" stroked="t" strokeweight=".704379pt" strokecolor="#484848">
                <v:path arrowok="t"/>
              </v:shape>
            </v:group>
            <v:group style="position:absolute;left:486;top:731;width:2;height:1519" coordorigin="486,731" coordsize="2,1519">
              <v:shape style="position:absolute;left:486;top:731;width:2;height:1519" coordorigin="486,731" coordsize="0,1519" path="m486,2250l486,731e" filled="f" stroked="t" strokeweight=".704379pt" strokecolor="#575757">
                <v:path arrowok="t"/>
              </v:shape>
            </v:group>
            <v:group style="position:absolute;left:2494;top:731;width:2;height:788" coordorigin="2494,731" coordsize="2,788">
              <v:shape style="position:absolute;left:2494;top:731;width:2;height:788" coordorigin="2494,731" coordsize="0,788" path="m2494,1519l2494,731e" filled="f" stroked="t" strokeweight=".704379pt" strokecolor="#383838">
                <v:path arrowok="t"/>
              </v:shape>
            </v:group>
            <v:group style="position:absolute;left:6837;top:750;width:216;height:2" coordorigin="6837,750" coordsize="216,2">
              <v:shape style="position:absolute;left:6837;top:750;width:216;height:2" coordorigin="6837,750" coordsize="216,0" path="m6837,750l7053,750e" filled="f" stroked="t" strokeweight=".469586pt" strokecolor="#181818">
                <v:path arrowok="t"/>
              </v:shape>
            </v:group>
            <v:group style="position:absolute;left:9025;top:731;width:2;height:555" coordorigin="9025,731" coordsize="2,555">
              <v:shape style="position:absolute;left:9025;top:731;width:2;height:555" coordorigin="9025,731" coordsize="0,555" path="m9025,1286l9025,731e" filled="f" stroked="t" strokeweight=".234793pt" strokecolor="#484848">
                <v:path arrowok="t"/>
              </v:shape>
            </v:group>
            <v:group style="position:absolute;left:9025;top:1286;width:2;height:935" coordorigin="9025,1286" coordsize="2,935">
              <v:shape style="position:absolute;left:9025;top:1286;width:2;height:935" coordorigin="9025,1286" coordsize="0,935" path="m9025,2222l9025,1286e" filled="f" stroked="t" strokeweight=".234793pt" strokecolor="#0C0C0C">
                <v:path arrowok="t"/>
              </v:shape>
            </v:group>
            <v:group style="position:absolute;left:484;top:1462;width:2;height:123" coordorigin="484,1462" coordsize="2,123">
              <v:shape style="position:absolute;left:484;top:1462;width:2;height:123" coordorigin="484,1462" coordsize="0,123" path="m484,1586l484,1462e" filled="f" stroked="t" strokeweight=".469586pt" strokecolor="#2B2B2B">
                <v:path arrowok="t"/>
              </v:shape>
            </v:group>
            <v:group style="position:absolute;left:2494;top:1462;width:2;height:123" coordorigin="2494,1462" coordsize="2,123">
              <v:shape style="position:absolute;left:2494;top:1462;width:2;height:123" coordorigin="2494,1462" coordsize="0,123" path="m2494,1586l2494,1462e" filled="f" stroked="t" strokeweight=".469586pt" strokecolor="#181818">
                <v:path arrowok="t"/>
              </v:shape>
            </v:group>
            <v:group style="position:absolute;left:2494;top:1529;width:2;height:233" coordorigin="2494,1529" coordsize="2,233">
              <v:shape style="position:absolute;left:2494;top:1529;width:2;height:233" coordorigin="2494,1529" coordsize="0,233" path="m2494,1761l2494,1529e" filled="f" stroked="t" strokeweight=".469586pt" strokecolor="#343434">
                <v:path arrowok="t"/>
              </v:shape>
            </v:group>
            <v:group style="position:absolute;left:11547;top:741;width:2;height:3295" coordorigin="11547,741" coordsize="2,3295">
              <v:shape style="position:absolute;left:11547;top:741;width:2;height:3295" coordorigin="11547,741" coordsize="0,3295" path="m11547,4035l11547,741e" filled="f" stroked="t" strokeweight=".704379pt" strokecolor="#575757">
                <v:path arrowok="t"/>
              </v:shape>
            </v:group>
            <v:group style="position:absolute;left:479;top:2219;width:2818;height:2" coordorigin="479,2219" coordsize="2818,2">
              <v:shape style="position:absolute;left:479;top:2219;width:2818;height:2" coordorigin="479,2219" coordsize="2818,0" path="m479,2219l3296,2219e" filled="f" stroked="t" strokeweight=".939172pt" strokecolor="#484848">
                <v:path arrowok="t"/>
              </v:shape>
            </v:group>
            <v:group style="position:absolute;left:2494;top:1690;width:2;height:536" coordorigin="2494,1690" coordsize="2,536">
              <v:shape style="position:absolute;left:2494;top:1690;width:2;height:536" coordorigin="2494,1690" coordsize="0,536" path="m2494,2226l2494,1690e" filled="f" stroked="t" strokeweight=".704379pt" strokecolor="#3F3F3F">
                <v:path arrowok="t"/>
              </v:shape>
            </v:group>
            <v:group style="position:absolute;left:3240;top:2222;width:207;height:2" coordorigin="3240,2222" coordsize="207,2">
              <v:shape style="position:absolute;left:3240;top:2222;width:207;height:2" coordorigin="3240,2222" coordsize="207,0" path="m3240,2222l3447,2222e" filled="f" stroked="t" strokeweight=".469586pt" strokecolor="#181818">
                <v:path arrowok="t"/>
              </v:shape>
            </v:group>
            <v:group style="position:absolute;left:3390;top:2222;width:601;height:2" coordorigin="3390,2222" coordsize="601,2">
              <v:shape style="position:absolute;left:3390;top:2222;width:601;height:2" coordorigin="3390,2222" coordsize="601,0" path="m3390,2222l3991,2222e" filled="f" stroked="t" strokeweight=".704379pt" strokecolor="#383838">
                <v:path arrowok="t"/>
              </v:shape>
            </v:group>
            <v:group style="position:absolute;left:3935;top:2224;width:4799;height:2" coordorigin="3935,2224" coordsize="4799,2">
              <v:shape style="position:absolute;left:3935;top:2224;width:4799;height:2" coordorigin="3935,2224" coordsize="4799,0" path="m3935,2224l8734,2224e" filled="f" stroked="t" strokeweight=".939172pt" strokecolor="#4B4B4B">
                <v:path arrowok="t"/>
              </v:shape>
            </v:group>
            <v:group style="position:absolute;left:8631;top:2224;width:427;height:2" coordorigin="8631,2224" coordsize="427,2">
              <v:shape style="position:absolute;left:8631;top:2224;width:427;height:2" coordorigin="8631,2224" coordsize="427,0" path="m8631,2224l9058,2224e" filled="f" stroked="t" strokeweight=".704379pt" strokecolor="#383838">
                <v:path arrowok="t"/>
              </v:shape>
            </v:group>
            <v:group style="position:absolute;left:8997;top:2224;width:2573;height:2" coordorigin="8997,2224" coordsize="2573,2">
              <v:shape style="position:absolute;left:8997;top:2224;width:2573;height:2" coordorigin="8997,2224" coordsize="2573,0" path="m8997,2224l11571,2224e" filled="f" stroked="t" strokeweight=".939172pt" strokecolor="#4F4F4F">
                <v:path arrowok="t"/>
              </v:shape>
            </v:group>
            <v:group style="position:absolute;left:484;top:2438;width:11078;height:2" coordorigin="484,2438" coordsize="11078,2">
              <v:shape style="position:absolute;left:484;top:2438;width:11078;height:2" coordorigin="484,2438" coordsize="11078,0" path="m484,2438l11561,2438e" filled="f" stroked="t" strokeweight=".939172pt" strokecolor="#4B4B4B">
                <v:path arrowok="t"/>
              </v:shape>
            </v:group>
            <v:group style="position:absolute;left:488;top:2179;width:2;height:503" coordorigin="488,2179" coordsize="2,503">
              <v:shape style="position:absolute;left:488;top:2179;width:2;height:503" coordorigin="488,2179" coordsize="0,503" path="m488,2682l488,2179e" filled="f" stroked="t" strokeweight=".469586pt" strokecolor="#3B3B3B">
                <v:path arrowok="t"/>
              </v:shape>
            </v:group>
            <v:group style="position:absolute;left:479;top:2654;width:10918;height:2" coordorigin="479,2654" coordsize="10918,2">
              <v:shape style="position:absolute;left:479;top:2654;width:10918;height:2" coordorigin="479,2654" coordsize="10918,0" path="m479,2654l11397,2654e" filled="f" stroked="t" strokeweight=".939172pt" strokecolor="#484848">
                <v:path arrowok="t"/>
              </v:shape>
            </v:group>
            <v:group style="position:absolute;left:11340;top:2654;width:216;height:2" coordorigin="11340,2654" coordsize="216,2">
              <v:shape style="position:absolute;left:11340;top:2654;width:216;height:2" coordorigin="11340,2654" coordsize="216,0" path="m11340,2654l11557,2654e" filled="f" stroked="t" strokeweight=".469586pt" strokecolor="#2B2B2B">
                <v:path arrowok="t"/>
              </v:shape>
            </v:group>
            <v:group style="position:absolute;left:479;top:2872;width:11059;height:2" coordorigin="479,2872" coordsize="11059,2">
              <v:shape style="position:absolute;left:479;top:2872;width:11059;height:2" coordorigin="479,2872" coordsize="11059,0" path="m479,2872l11538,2872e" filled="f" stroked="t" strokeweight=".704379pt" strokecolor="#484848">
                <v:path arrowok="t"/>
              </v:shape>
            </v:group>
            <v:group style="position:absolute;left:488;top:2587;width:2;height:309" coordorigin="488,2587" coordsize="2,309">
              <v:shape style="position:absolute;left:488;top:2587;width:2;height:309" coordorigin="488,2587" coordsize="0,309" path="m488,2896l488,2587e" filled="f" stroked="t" strokeweight=".939172pt" strokecolor="#4B4B4B">
                <v:path arrowok="t"/>
              </v:shape>
            </v:group>
            <v:group style="position:absolute;left:11340;top:2872;width:216;height:2" coordorigin="11340,2872" coordsize="216,2">
              <v:shape style="position:absolute;left:11340;top:2872;width:216;height:2" coordorigin="11340,2872" coordsize="216,0" path="m11340,2872l11557,2872e" filled="f" stroked="t" strokeweight=".469586pt" strokecolor="#343434">
                <v:path arrowok="t"/>
              </v:shape>
            </v:group>
            <v:group style="position:absolute;left:484;top:3086;width:11078;height:2" coordorigin="484,3086" coordsize="11078,2">
              <v:shape style="position:absolute;left:484;top:3086;width:11078;height:2" coordorigin="484,3086" coordsize="11078,0" path="m484,3086l11561,3086e" filled="f" stroked="t" strokeweight=".939172pt" strokecolor="#484848">
                <v:path arrowok="t"/>
              </v:shape>
            </v:group>
            <v:group style="position:absolute;left:488;top:2825;width:2;height:290" coordorigin="488,2825" coordsize="2,290">
              <v:shape style="position:absolute;left:488;top:2825;width:2;height:290" coordorigin="488,2825" coordsize="0,290" path="m488,3114l488,2825e" filled="f" stroked="t" strokeweight=".469586pt" strokecolor="#343434">
                <v:path arrowok="t"/>
              </v:shape>
            </v:group>
            <v:group style="position:absolute;left:479;top:3299;width:6415;height:2" coordorigin="479,3299" coordsize="6415,2">
              <v:shape style="position:absolute;left:479;top:3299;width:6415;height:2" coordorigin="479,3299" coordsize="6415,0" path="m479,3299l6894,3299e" filled="f" stroked="t" strokeweight=".939172pt" strokecolor="#484848">
                <v:path arrowok="t"/>
              </v:shape>
            </v:group>
            <v:group style="position:absolute;left:493;top:3043;width:2;height:5284" coordorigin="493,3043" coordsize="2,5284">
              <v:shape style="position:absolute;left:493;top:3043;width:2;height:5284" coordorigin="493,3043" coordsize="0,5284" path="m493,8327l493,3043e" filled="f" stroked="t" strokeweight=".704379pt" strokecolor="#4B4B4B">
                <v:path arrowok="t"/>
              </v:shape>
            </v:group>
            <v:group style="position:absolute;left:6837;top:3304;width:216;height:2" coordorigin="6837,3304" coordsize="216,2">
              <v:shape style="position:absolute;left:6837;top:3304;width:216;height:2" coordorigin="6837,3304" coordsize="216,0" path="m6837,3304l7053,3304e" filled="f" stroked="t" strokeweight=".469586pt" strokecolor="#232323">
                <v:path arrowok="t"/>
              </v:shape>
            </v:group>
            <v:group style="position:absolute;left:6997;top:3304;width:2057;height:2" coordorigin="6997,3304" coordsize="2057,2">
              <v:shape style="position:absolute;left:6997;top:3304;width:2057;height:2" coordorigin="6997,3304" coordsize="2057,0" path="m6997,3304l9054,3304e" filled="f" stroked="t" strokeweight=".704379pt" strokecolor="#484848">
                <v:path arrowok="t"/>
              </v:shape>
            </v:group>
            <v:group style="position:absolute;left:8997;top:3304;width:1409;height:2" coordorigin="8997,3304" coordsize="1409,2">
              <v:shape style="position:absolute;left:8997;top:3304;width:1409;height:2" coordorigin="8997,3304" coordsize="1409,0" path="m8997,3304l10406,3304e" filled="f" stroked="t" strokeweight=".469586pt" strokecolor="#444444">
                <v:path arrowok="t"/>
              </v:shape>
            </v:group>
            <v:group style="position:absolute;left:10049;top:3304;width:1507;height:2" coordorigin="10049,3304" coordsize="1507,2">
              <v:shape style="position:absolute;left:10049;top:3304;width:1507;height:2" coordorigin="10049,3304" coordsize="1507,0" path="m10049,3304l11557,3304e" filled="f" stroked="t" strokeweight=".704379pt" strokecolor="#545454">
                <v:path arrowok="t"/>
              </v:shape>
            </v:group>
            <v:group style="position:absolute;left:11549;top:3043;width:2;height:285" coordorigin="11549,3043" coordsize="2,285">
              <v:shape style="position:absolute;left:11549;top:3043;width:2;height:285" coordorigin="11549,3043" coordsize="0,285" path="m11549,3328l11549,3043e" filled="f" stroked="t" strokeweight=".704379pt" strokecolor="#4B4B4B">
                <v:path arrowok="t"/>
              </v:shape>
            </v:group>
            <v:group style="position:absolute;left:3970;top:3290;width:2;height:266" coordorigin="3970,3290" coordsize="2,266">
              <v:shape style="position:absolute;left:3970;top:3290;width:2;height:266" coordorigin="3970,3290" coordsize="0,266" path="m3970,3556l3970,3290e" filled="f" stroked="t" strokeweight=".469586pt" strokecolor="#2B2B2B">
                <v:path arrowok="t"/>
              </v:shape>
            </v:group>
            <v:group style="position:absolute;left:7030;top:3299;width:2;height:256" coordorigin="7030,3299" coordsize="2,256">
              <v:shape style="position:absolute;left:7030;top:3299;width:2;height:256" coordorigin="7030,3299" coordsize="0,256" path="m7030,3556l7030,3299e" filled="f" stroked="t" strokeweight=".469586pt" strokecolor="#3B3B3B">
                <v:path arrowok="t"/>
              </v:shape>
            </v:group>
            <v:group style="position:absolute;left:3968;top:3484;width:2;height:555" coordorigin="3968,3484" coordsize="2,555">
              <v:shape style="position:absolute;left:3968;top:3484;width:2;height:555" coordorigin="3968,3484" coordsize="0,555" path="m3968,4040l3968,3484e" filled="f" stroked="t" strokeweight=".704379pt" strokecolor="#444444">
                <v:path arrowok="t"/>
              </v:shape>
            </v:group>
            <v:group style="position:absolute;left:3959;top:3722;width:2508;height:2" coordorigin="3959,3722" coordsize="2508,2">
              <v:shape style="position:absolute;left:3959;top:3722;width:2508;height:2" coordorigin="3959,3722" coordsize="2508,0" path="m3959,3722l6466,3722e" filled="f" stroked="t" strokeweight=".704379pt" strokecolor="#5B5B5B">
                <v:path arrowok="t"/>
              </v:shape>
            </v:group>
            <v:group style="position:absolute;left:6358;top:3717;width:535;height:2" coordorigin="6358,3717" coordsize="535,2">
              <v:shape style="position:absolute;left:6358;top:3717;width:535;height:2" coordorigin="6358,3717" coordsize="535,0" path="m6358,3717l6894,3717e" filled="f" stroked="t" strokeweight=".469586pt" strokecolor="#9C9C9C">
                <v:path arrowok="t"/>
              </v:shape>
            </v:group>
            <v:group style="position:absolute;left:6814;top:3717;width:225;height:2" coordorigin="6814,3717" coordsize="225,2">
              <v:shape style="position:absolute;left:6814;top:3717;width:225;height:2" coordorigin="6814,3717" coordsize="225,0" path="m6814,3717l7039,3717e" filled="f" stroked="t" strokeweight=".939172pt" strokecolor="#A3A3A3">
                <v:path arrowok="t"/>
              </v:shape>
            </v:group>
            <v:group style="position:absolute;left:7032;top:3499;width:2;height:541" coordorigin="7032,3499" coordsize="2,541">
              <v:shape style="position:absolute;left:7032;top:3499;width:2;height:541" coordorigin="7032,3499" coordsize="0,541" path="m7032,4040l7032,3499e" filled="f" stroked="t" strokeweight=".939172pt" strokecolor="#4F4F4F">
                <v:path arrowok="t"/>
              </v:shape>
            </v:group>
            <v:group style="position:absolute;left:3353;top:4035;width:460;height:2" coordorigin="3353,4035" coordsize="460,2">
              <v:shape style="position:absolute;left:3353;top:4035;width:460;height:2" coordorigin="3353,4035" coordsize="460,0" path="m3353,4035l3813,4035e" filled="f" stroked="t" strokeweight=".939172pt" strokecolor="#4F4F4F">
                <v:path arrowok="t"/>
              </v:shape>
            </v:group>
            <v:group style="position:absolute;left:488;top:4028;width:11073;height:2" coordorigin="488,4028" coordsize="11073,2">
              <v:shape style="position:absolute;left:488;top:4028;width:11073;height:2" coordorigin="488,4028" coordsize="11073,0" path="m488,4028l11561,4028e" filled="f" stroked="t" strokeweight=".939172pt" strokecolor="#444444">
                <v:path arrowok="t"/>
              </v:shape>
            </v:group>
            <v:group style="position:absolute;left:11554;top:3679;width:2;height:361" coordorigin="11554,3679" coordsize="2,361">
              <v:shape style="position:absolute;left:11554;top:3679;width:2;height:361" coordorigin="11554,3679" coordsize="0,361" path="m11554,4040l11554,3679e" filled="f" stroked="t" strokeweight=".704379pt" strokecolor="#4B4B4B">
                <v:path arrowok="t"/>
              </v:shape>
            </v:group>
            <v:group style="position:absolute;left:484;top:4308;width:9669;height:2" coordorigin="484,4308" coordsize="9669,2">
              <v:shape style="position:absolute;left:484;top:4308;width:9669;height:2" coordorigin="484,4308" coordsize="9669,0" path="m484,4308l10152,4308e" filled="f" stroked="t" strokeweight=".939172pt" strokecolor="#484848">
                <v:path arrowok="t"/>
              </v:shape>
            </v:group>
            <v:group style="position:absolute;left:2498;top:4182;width:2;height:152" coordorigin="2498,4182" coordsize="2,152">
              <v:shape style="position:absolute;left:2498;top:4182;width:2;height:152" coordorigin="2498,4182" coordsize="0,152" path="m2498,4334l2498,4182e" filled="f" stroked="t" strokeweight=".704379pt" strokecolor="#232323">
                <v:path arrowok="t"/>
              </v:shape>
            </v:group>
            <v:group style="position:absolute;left:10096;top:4306;width:310;height:2" coordorigin="10096,4306" coordsize="310,2">
              <v:shape style="position:absolute;left:10096;top:4306;width:310;height:2" coordorigin="10096,4306" coordsize="310,0" path="m10096,4306l10406,4306e" filled="f" stroked="t" strokeweight=".469586pt" strokecolor="#2F2F2F">
                <v:path arrowok="t"/>
              </v:shape>
            </v:group>
            <v:group style="position:absolute;left:10336;top:4306;width:1226;height:2" coordorigin="10336,4306" coordsize="1226,2">
              <v:shape style="position:absolute;left:10336;top:4306;width:1226;height:2" coordorigin="10336,4306" coordsize="1226,0" path="m10336,4306l11561,4306e" filled="f" stroked="t" strokeweight=".704379pt" strokecolor="#4F4F4F">
                <v:path arrowok="t"/>
              </v:shape>
            </v:group>
            <v:group style="position:absolute;left:2489;top:4526;width:7664;height:2" coordorigin="2489,4526" coordsize="7664,2">
              <v:shape style="position:absolute;left:2489;top:4526;width:7664;height:2" coordorigin="2489,4526" coordsize="7664,0" path="m2489,4526l10152,4526e" filled="f" stroked="t" strokeweight=".939172pt" strokecolor="#484848">
                <v:path arrowok="t"/>
              </v:shape>
            </v:group>
            <v:group style="position:absolute;left:10096;top:4524;width:310;height:2" coordorigin="10096,4524" coordsize="310,2">
              <v:shape style="position:absolute;left:10096;top:4524;width:310;height:2" coordorigin="10096,4524" coordsize="310,0" path="m10096,4524l10406,4524e" filled="f" stroked="t" strokeweight=".469586pt" strokecolor="#2B2B2B">
                <v:path arrowok="t"/>
              </v:shape>
            </v:group>
            <v:group style="position:absolute;left:10350;top:4522;width:1216;height:2" coordorigin="10350,4522" coordsize="1216,2">
              <v:shape style="position:absolute;left:10350;top:4522;width:1216;height:2" coordorigin="10350,4522" coordsize="1216,0" path="m10350,4522l11566,4522e" filled="f" stroked="t" strokeweight=".939172pt" strokecolor="#545454">
                <v:path arrowok="t"/>
              </v:shape>
            </v:group>
            <v:group style="position:absolute;left:7880;top:4519;width:2;height:475" coordorigin="7880,4519" coordsize="2,475">
              <v:shape style="position:absolute;left:7880;top:4519;width:2;height:475" coordorigin="7880,4519" coordsize="0,475" path="m7880,4994l7880,4519e" filled="f" stroked="t" strokeweight=".704379pt" strokecolor="#545454">
                <v:path arrowok="t"/>
              </v:shape>
            </v:group>
            <v:group style="position:absolute;left:11559;top:4291;width:2;height:6755" coordorigin="11559,4291" coordsize="2,6755">
              <v:shape style="position:absolute;left:11559;top:4291;width:2;height:6755" coordorigin="11559,4291" coordsize="0,6755" path="m11559,11047l11559,4291e" filled="f" stroked="t" strokeweight=".704379pt" strokecolor="#5B5B5B">
                <v:path arrowok="t"/>
              </v:shape>
            </v:group>
            <v:group style="position:absolute;left:2503;top:4026;width:2;height:7804" coordorigin="2503,4026" coordsize="2,7804">
              <v:shape style="position:absolute;left:2503;top:4026;width:2;height:7804" coordorigin="2503,4026" coordsize="0,7804" path="m2503,11830l2503,4026e" filled="f" stroked="t" strokeweight=".939172pt" strokecolor="#484848">
                <v:path arrowok="t"/>
              </v:shape>
            </v:group>
            <v:group style="position:absolute;left:5001;top:4961;width:1385;height:2" coordorigin="5001,4961" coordsize="1385,2">
              <v:shape style="position:absolute;left:5001;top:4961;width:1385;height:2" coordorigin="5001,4961" coordsize="1385,0" path="m5001,4961l6386,4961e" filled="f" stroked="t" strokeweight=".234793pt" strokecolor="#131313">
                <v:path arrowok="t"/>
              </v:shape>
            </v:group>
            <v:group style="position:absolute;left:5013;top:4524;width:2;height:973" coordorigin="5013,4524" coordsize="2,973">
              <v:shape style="position:absolute;left:5013;top:4524;width:2;height:973" coordorigin="5013,4524" coordsize="0,973" path="m5013,5497l5013,4524e" filled="f" stroked="t" strokeweight=".939172pt" strokecolor="#4B4B4B">
                <v:path arrowok="t"/>
              </v:shape>
            </v:group>
            <v:group style="position:absolute;left:6386;top:4961;width:1057;height:2" coordorigin="6386,4961" coordsize="1057,2">
              <v:shape style="position:absolute;left:6386;top:4961;width:1057;height:2" coordorigin="6386,4961" coordsize="1057,0" path="m6386,4961l7443,4961e" filled="f" stroked="t" strokeweight=".234793pt" strokecolor="#000000">
                <v:path arrowok="t"/>
              </v:shape>
            </v:group>
            <v:group style="position:absolute;left:7443;top:4961;width:958;height:2" coordorigin="7443,4961" coordsize="958,2">
              <v:shape style="position:absolute;left:7443;top:4961;width:958;height:2" coordorigin="7443,4961" coordsize="958,0" path="m7443,4961l8401,4961e" filled="f" stroked="t" strokeweight=".234793pt" strokecolor="#343434">
                <v:path arrowok="t"/>
              </v:shape>
            </v:group>
            <v:group style="position:absolute;left:8401;top:4961;width:2968;height:2" coordorigin="8401,4961" coordsize="2968,2">
              <v:shape style="position:absolute;left:8401;top:4961;width:2968;height:2" coordorigin="8401,4961" coordsize="2968,0" path="m8401,4961l11369,4961e" filled="f" stroked="t" strokeweight=".234793pt" strokecolor="#000000">
                <v:path arrowok="t"/>
              </v:shape>
            </v:group>
            <v:group style="position:absolute;left:11369;top:4961;width:178;height:2" coordorigin="11369,4961" coordsize="178,2">
              <v:shape style="position:absolute;left:11369;top:4961;width:178;height:2" coordorigin="11369,4961" coordsize="178,0" path="m11369,4961l11547,4961e" filled="f" stroked="t" strokeweight=".234793pt" strokecolor="#707070">
                <v:path arrowok="t"/>
              </v:shape>
            </v:group>
            <v:group style="position:absolute;left:11557;top:4723;width:2;height:271" coordorigin="11557,4723" coordsize="2,271">
              <v:shape style="position:absolute;left:11557;top:4723;width:2;height:271" coordorigin="11557,4723" coordsize="0,271" path="m11557,4994l11557,4723e" filled="f" stroked="t" strokeweight=".469586pt" strokecolor="#444444">
                <v:path arrowok="t"/>
              </v:shape>
            </v:group>
            <v:group style="position:absolute;left:6837;top:5241;width:216;height:2" coordorigin="6837,5241" coordsize="216,2">
              <v:shape style="position:absolute;left:6837;top:5241;width:216;height:2" coordorigin="6837,5241" coordsize="216,0" path="m6837,5241l7053,5241e" filled="f" stroked="t" strokeweight=".469586pt" strokecolor="#2B2B2B">
                <v:path arrowok="t"/>
              </v:shape>
            </v:group>
            <v:group style="position:absolute;left:7415;top:5243;width:484;height:2" coordorigin="7415,5243" coordsize="484,2">
              <v:shape style="position:absolute;left:7415;top:5243;width:484;height:2" coordorigin="7415,5243" coordsize="484,0" path="m7415,5243l7898,5243e" filled="f" stroked="t" strokeweight=".704379pt" strokecolor="#3F3F3F">
                <v:path arrowok="t"/>
              </v:shape>
            </v:group>
            <v:group style="position:absolute;left:5006;top:5239;width:6532;height:2" coordorigin="5006,5239" coordsize="6532,2">
              <v:shape style="position:absolute;left:5006;top:5239;width:6532;height:2" coordorigin="5006,5239" coordsize="6532,0" path="m5006,5239l11538,5239e" filled="f" stroked="t" strokeweight=".704379pt" strokecolor="#545454">
                <v:path arrowok="t"/>
              </v:shape>
            </v:group>
            <v:group style="position:absolute;left:11340;top:5236;width:221;height:2" coordorigin="11340,5236" coordsize="221,2">
              <v:shape style="position:absolute;left:11340;top:5236;width:221;height:2" coordorigin="11340,5236" coordsize="221,0" path="m11340,5236l11561,5236e" filled="f" stroked="t" strokeweight=".469586pt" strokecolor="#444444">
                <v:path arrowok="t"/>
              </v:shape>
            </v:group>
            <v:group style="position:absolute;left:2496;top:5198;width:2;height:299" coordorigin="2496,5198" coordsize="2,299">
              <v:shape style="position:absolute;left:2496;top:5198;width:2;height:299" coordorigin="2496,5198" coordsize="0,299" path="m2496,5497l2496,5198e" filled="f" stroked="t" strokeweight=".939172pt" strokecolor="#4F4F4F">
                <v:path arrowok="t"/>
              </v:shape>
            </v:group>
            <v:group style="position:absolute;left:5010;top:5481;width:6386;height:2" coordorigin="5010,5481" coordsize="6386,2">
              <v:shape style="position:absolute;left:5010;top:5481;width:6386;height:2" coordorigin="5010,5481" coordsize="6386,0" path="m5010,5481l11397,5481e" filled="f" stroked="t" strokeweight=".939172pt" strokecolor="#484848">
                <v:path arrowok="t"/>
              </v:shape>
            </v:group>
            <v:group style="position:absolute;left:11340;top:5474;width:221;height:2" coordorigin="11340,5474" coordsize="221,2">
              <v:shape style="position:absolute;left:11340;top:5474;width:221;height:2" coordorigin="11340,5474" coordsize="221,0" path="m11340,5474l11561,5474e" filled="f" stroked="t" strokeweight=".469586pt" strokecolor="#383838">
                <v:path arrowok="t"/>
              </v:shape>
            </v:group>
            <v:group style="position:absolute;left:5015;top:5440;width:2;height:280" coordorigin="5015,5440" coordsize="2,280">
              <v:shape style="position:absolute;left:5015;top:5440;width:2;height:280" coordorigin="5015,5440" coordsize="0,280" path="m5015,5720l5015,5440e" filled="f" stroked="t" strokeweight=".704379pt" strokecolor="#2F2F2F">
                <v:path arrowok="t"/>
              </v:shape>
            </v:group>
            <v:group style="position:absolute;left:2489;top:5697;width:8908;height:2" coordorigin="2489,5697" coordsize="8908,2">
              <v:shape style="position:absolute;left:2489;top:5697;width:8908;height:2" coordorigin="2489,5697" coordsize="8908,0" path="m2489,5697l11397,5697e" filled="f" stroked="t" strokeweight=".939172pt" strokecolor="#484848">
                <v:path arrowok="t"/>
              </v:shape>
            </v:group>
            <v:group style="position:absolute;left:11340;top:5692;width:225;height:2" coordorigin="11340,5692" coordsize="225,2">
              <v:shape style="position:absolute;left:11340;top:5692;width:225;height:2" coordorigin="11340,5692" coordsize="225,0" path="m11340,5692l11566,5692e" filled="f" stroked="t" strokeweight=".469586pt" strokecolor="#343434">
                <v:path arrowok="t"/>
              </v:shape>
            </v:group>
            <v:group style="position:absolute;left:5015;top:5649;width:2;height:546" coordorigin="5015,5649" coordsize="2,546">
              <v:shape style="position:absolute;left:5015;top:5649;width:2;height:546" coordorigin="5015,5649" coordsize="0,546" path="m5015,6195l5015,5649e" filled="f" stroked="t" strokeweight=".704379pt" strokecolor="#3F3F3F">
                <v:path arrowok="t"/>
              </v:shape>
            </v:group>
            <v:group style="position:absolute;left:484;top:5920;width:11078;height:2" coordorigin="484,5920" coordsize="11078,2">
              <v:shape style="position:absolute;left:484;top:5920;width:11078;height:2" coordorigin="484,5920" coordsize="11078,0" path="m484,5920l11561,5920e" filled="f" stroked="t" strokeweight=".704379pt" strokecolor="#4B4B4B">
                <v:path arrowok="t"/>
              </v:shape>
            </v:group>
            <v:group style="position:absolute;left:7880;top:5915;width:2;height:280" coordorigin="7880,5915" coordsize="2,280">
              <v:shape style="position:absolute;left:7880;top:5915;width:2;height:280" coordorigin="7880,5915" coordsize="0,280" path="m7880,6195l7880,5915e" filled="f" stroked="t" strokeweight=".469586pt" strokecolor="#4B4B4B">
                <v:path arrowok="t"/>
              </v:shape>
            </v:group>
            <v:group style="position:absolute;left:11557;top:5882;width:2;height:313" coordorigin="11557,5882" coordsize="2,313">
              <v:shape style="position:absolute;left:11557;top:5882;width:2;height:313" coordorigin="11557,5882" coordsize="0,313" path="m11557,6195l11557,5882e" filled="f" stroked="t" strokeweight=".469586pt" strokecolor="#484848">
                <v:path arrowok="t"/>
              </v:shape>
            </v:group>
            <v:group style="position:absolute;left:491;top:6086;width:2;height:304" coordorigin="491,6086" coordsize="2,304">
              <v:shape style="position:absolute;left:491;top:6086;width:2;height:304" coordorigin="491,6086" coordsize="0,304" path="m491,6390l491,6086e" filled="f" stroked="t" strokeweight=".939172pt" strokecolor="#606060">
                <v:path arrowok="t"/>
              </v:shape>
            </v:group>
            <v:group style="position:absolute;left:5015;top:6138;width:2;height:228" coordorigin="5015,6138" coordsize="2,228">
              <v:shape style="position:absolute;left:5015;top:6138;width:2;height:228" coordorigin="5015,6138" coordsize="0,228" path="m5015,6366l5015,6138e" filled="f" stroked="t" strokeweight=".469586pt" strokecolor="#2B2B2B">
                <v:path arrowok="t"/>
              </v:shape>
            </v:group>
            <v:group style="position:absolute;left:2489;top:6342;width:8908;height:2" coordorigin="2489,6342" coordsize="8908,2">
              <v:shape style="position:absolute;left:2489;top:6342;width:8908;height:2" coordorigin="2489,6342" coordsize="8908,0" path="m2489,6342l11397,6342e" filled="f" stroked="t" strokeweight=".939172pt" strokecolor="#4B4B4B">
                <v:path arrowok="t"/>
              </v:shape>
            </v:group>
            <v:group style="position:absolute;left:11340;top:6338;width:225;height:2" coordorigin="11340,6338" coordsize="225,2">
              <v:shape style="position:absolute;left:11340;top:6338;width:225;height:2" coordorigin="11340,6338" coordsize="225,0" path="m11340,6338l11566,6338e" filled="f" stroked="t" strokeweight=".469586pt" strokecolor="#343434">
                <v:path arrowok="t"/>
              </v:shape>
            </v:group>
            <v:group style="position:absolute;left:2489;top:6563;width:4405;height:2" coordorigin="2489,6563" coordsize="4405,2">
              <v:shape style="position:absolute;left:2489;top:6563;width:4405;height:2" coordorigin="2489,6563" coordsize="4405,0" path="m2489,6563l6894,6563e" filled="f" stroked="t" strokeweight=".939172pt" strokecolor="#484848">
                <v:path arrowok="t"/>
              </v:shape>
            </v:group>
            <v:group style="position:absolute;left:5015;top:6338;width:2;height:237" coordorigin="5015,6338" coordsize="2,237">
              <v:shape style="position:absolute;left:5015;top:6338;width:2;height:237" coordorigin="5015,6338" coordsize="0,237" path="m5015,6575l5015,6338e" filled="f" stroked="t" strokeweight=".939172pt" strokecolor="#4B4B4B">
                <v:path arrowok="t"/>
              </v:shape>
            </v:group>
            <v:group style="position:absolute;left:6837;top:6561;width:216;height:2" coordorigin="6837,6561" coordsize="216,2">
              <v:shape style="position:absolute;left:6837;top:6561;width:216;height:2" coordorigin="6837,6561" coordsize="216,0" path="m6837,6561l7053,6561e" filled="f" stroked="t" strokeweight=".469586pt" strokecolor="#2F2F2F">
                <v:path arrowok="t"/>
              </v:shape>
            </v:group>
            <v:group style="position:absolute;left:6987;top:6558;width:4574;height:2" coordorigin="6987,6558" coordsize="4574,2">
              <v:shape style="position:absolute;left:6987;top:6558;width:4574;height:2" coordorigin="6987,6558" coordsize="4574,0" path="m6987,6558l11561,6558e" filled="f" stroked="t" strokeweight=".939172pt" strokecolor="#4B4B4B">
                <v:path arrowok="t"/>
              </v:shape>
            </v:group>
            <v:group style="position:absolute;left:7882;top:6138;width:2;height:432" coordorigin="7882,6138" coordsize="2,432">
              <v:shape style="position:absolute;left:7882;top:6138;width:2;height:432" coordorigin="7882,6138" coordsize="0,432" path="m7882,6570l7882,6138e" filled="f" stroked="t" strokeweight=".939172pt" strokecolor="#575757">
                <v:path arrowok="t"/>
              </v:shape>
            </v:group>
            <v:group style="position:absolute;left:8373;top:6558;width:315;height:2" coordorigin="8373,6558" coordsize="315,2">
              <v:shape style="position:absolute;left:8373;top:6558;width:315;height:2" coordorigin="8373,6558" coordsize="315,0" path="m8373,6558l8687,6558e" filled="f" stroked="t" strokeweight=".704379pt" strokecolor="#383838">
                <v:path arrowok="t"/>
              </v:shape>
            </v:group>
            <v:group style="position:absolute;left:484;top:6777;width:7945;height:2" coordorigin="484,6777" coordsize="7945,2">
              <v:shape style="position:absolute;left:484;top:6777;width:7945;height:2" coordorigin="484,6777" coordsize="7945,0" path="m484,6777l8429,6777e" filled="f" stroked="t" strokeweight=".939172pt" strokecolor="#484848">
                <v:path arrowok="t"/>
              </v:shape>
            </v:group>
            <v:group style="position:absolute;left:2498;top:6537;width:2;height:266" coordorigin="2498,6537" coordsize="2,266">
              <v:shape style="position:absolute;left:2498;top:6537;width:2;height:266" coordorigin="2498,6537" coordsize="0,266" path="m2498,6803l2498,6537e" filled="f" stroked="t" strokeweight=".704379pt" strokecolor="#3F3F3F">
                <v:path arrowok="t"/>
              </v:shape>
            </v:group>
            <v:group style="position:absolute;left:8373;top:6777;width:315;height:2" coordorigin="8373,6777" coordsize="315,2">
              <v:shape style="position:absolute;left:8373;top:6777;width:315;height:2" coordorigin="8373,6777" coordsize="315,0" path="m8373,6777l8687,6777e" filled="f" stroked="t" strokeweight=".704379pt" strokecolor="#2F2F2F">
                <v:path arrowok="t"/>
              </v:shape>
            </v:group>
            <v:group style="position:absolute;left:8514;top:6774;width:3052;height:2" coordorigin="8514,6774" coordsize="3052,2">
              <v:shape style="position:absolute;left:8514;top:6774;width:3052;height:2" coordorigin="8514,6774" coordsize="3052,0" path="m8514,6774l11566,6774e" filled="f" stroked="t" strokeweight=".704379pt" strokecolor="#4B4B4B">
                <v:path arrowok="t"/>
              </v:shape>
            </v:group>
            <v:group style="position:absolute;left:484;top:7199;width:11087;height:2" coordorigin="484,7199" coordsize="11087,2">
              <v:shape style="position:absolute;left:484;top:7199;width:11087;height:2" coordorigin="484,7199" coordsize="11087,0" path="m484,7199l11571,7199e" filled="f" stroked="t" strokeweight=".704379pt" strokecolor="#484848">
                <v:path arrowok="t"/>
              </v:shape>
            </v:group>
            <v:group style="position:absolute;left:5022;top:7197;width:2;height:669" coordorigin="5022,7197" coordsize="2,669">
              <v:shape style="position:absolute;left:5022;top:7197;width:2;height:669" coordorigin="5022,7197" coordsize="0,669" path="m5022,7866l5022,7197e" filled="f" stroked="t" strokeweight=".939172pt" strokecolor="#484848">
                <v:path arrowok="t"/>
              </v:shape>
            </v:group>
            <v:group style="position:absolute;left:5010;top:7420;width:6555;height:2" coordorigin="5010,7420" coordsize="6555,2">
              <v:shape style="position:absolute;left:5010;top:7420;width:6555;height:2" coordorigin="5010,7420" coordsize="6555,0" path="m5010,7420l11566,7420e" filled="f" stroked="t" strokeweight=".939172pt" strokecolor="#484848">
                <v:path arrowok="t"/>
              </v:shape>
            </v:group>
            <v:group style="position:absolute;left:5015;top:7638;width:6555;height:2" coordorigin="5015,7638" coordsize="6555,2">
              <v:shape style="position:absolute;left:5015;top:7638;width:6555;height:2" coordorigin="5015,7638" coordsize="6555,0" path="m5015,7638l11571,7638e" filled="f" stroked="t" strokeweight=".939172pt" strokecolor="#4B4B4B">
                <v:path arrowok="t"/>
              </v:shape>
            </v:group>
            <v:group style="position:absolute;left:488;top:7857;width:1230;height:2" coordorigin="488,7857" coordsize="1230,2">
              <v:shape style="position:absolute;left:488;top:7857;width:1230;height:2" coordorigin="488,7857" coordsize="1230,0" path="m488,7857l1719,7857e" filled="f" stroked="t" strokeweight=".704379pt" strokecolor="#4B4B4B">
                <v:path arrowok="t"/>
              </v:shape>
            </v:group>
            <v:group style="position:absolute;left:2501;top:7482;width:2;height:845" coordorigin="2501,7482" coordsize="2,845">
              <v:shape style="position:absolute;left:2501;top:7482;width:2;height:845" coordorigin="2501,7482" coordsize="0,845" path="m2501,8327l2501,7482e" filled="f" stroked="t" strokeweight=".704379pt" strokecolor="#3F3F3F">
                <v:path arrowok="t"/>
              </v:shape>
            </v:group>
            <v:group style="position:absolute;left:4959;top:7857;width:2686;height:2" coordorigin="4959,7857" coordsize="2686,2">
              <v:shape style="position:absolute;left:4959;top:7857;width:2686;height:2" coordorigin="4959,7857" coordsize="2686,0" path="m4959,7857l7645,7857e" filled="f" stroked="t" strokeweight=".704379pt" strokecolor="#4B4B4B">
                <v:path arrowok="t"/>
              </v:shape>
            </v:group>
            <v:group style="position:absolute;left:1662;top:7854;width:9880;height:2" coordorigin="1662,7854" coordsize="9880,2">
              <v:shape style="position:absolute;left:1662;top:7854;width:9880;height:2" coordorigin="1662,7854" coordsize="9880,0" path="m1662,7854l11542,7854e" filled="f" stroked="t" strokeweight=".939172pt" strokecolor="#4B4B4B">
                <v:path arrowok="t"/>
              </v:shape>
            </v:group>
            <v:group style="position:absolute;left:11340;top:7847;width:230;height:2" coordorigin="11340,7847" coordsize="230,2">
              <v:shape style="position:absolute;left:11340;top:7847;width:230;height:2" coordorigin="11340,7847" coordsize="230,0" path="m11340,7847l11571,7847e" filled="f" stroked="t" strokeweight=".469586pt" strokecolor="#383838">
                <v:path arrowok="t"/>
              </v:shape>
            </v:group>
            <v:group style="position:absolute;left:500;top:1600;width:2;height:13302" coordorigin="500,1600" coordsize="2,13302">
              <v:shape style="position:absolute;left:500;top:1600;width:2;height:13302" coordorigin="500,1600" coordsize="0,13302" path="m500,14901l500,1600e" filled="f" stroked="t" strokeweight=".704379pt" strokecolor="#444444">
                <v:path arrowok="t"/>
              </v:shape>
            </v:group>
            <v:group style="position:absolute;left:488;top:8657;width:11087;height:2" coordorigin="488,8657" coordsize="11087,2">
              <v:shape style="position:absolute;left:488;top:8657;width:11087;height:2" coordorigin="488,8657" coordsize="11087,0" path="m488,8657l11575,8657e" filled="f" stroked="t" strokeweight=".939172pt" strokecolor="#484848">
                <v:path arrowok="t"/>
              </v:shape>
            </v:group>
            <v:group style="position:absolute;left:500;top:8611;width:2;height:8037" coordorigin="500,8611" coordsize="2,8037">
              <v:shape style="position:absolute;left:500;top:8611;width:2;height:8037" coordorigin="500,8611" coordsize="0,8037" path="m500,16648l500,8611e" filled="f" stroked="t" strokeweight=".704379pt" strokecolor="#484848">
                <v:path arrowok="t"/>
              </v:shape>
            </v:group>
            <v:group style="position:absolute;left:488;top:9535;width:10908;height:2" coordorigin="488,9535" coordsize="10908,2">
              <v:shape style="position:absolute;left:488;top:9535;width:10908;height:2" coordorigin="488,9535" coordsize="10908,0" path="m488,9535l11397,9535e" filled="f" stroked="t" strokeweight=".704379pt" strokecolor="#4B4B4B">
                <v:path arrowok="t"/>
              </v:shape>
            </v:group>
            <v:group style="position:absolute;left:11308;top:9523;width:263;height:2" coordorigin="11308,9523" coordsize="263,2">
              <v:shape style="position:absolute;left:11308;top:9523;width:263;height:2" coordorigin="11308,9523" coordsize="263,0" path="m11308,9523l11571,9523e" filled="f" stroked="t" strokeweight=".939172pt" strokecolor="#575757">
                <v:path arrowok="t"/>
              </v:shape>
            </v:group>
            <v:group style="position:absolute;left:488;top:9867;width:10908;height:2" coordorigin="488,9867" coordsize="10908,2">
              <v:shape style="position:absolute;left:488;top:9867;width:10908;height:2" coordorigin="488,9867" coordsize="10908,0" path="m488,9867l11397,9867e" filled="f" stroked="t" strokeweight=".939172pt" strokecolor="#484848">
                <v:path arrowok="t"/>
              </v:shape>
            </v:group>
            <v:group style="position:absolute;left:11340;top:9860;width:230;height:2" coordorigin="11340,9860" coordsize="230,2">
              <v:shape style="position:absolute;left:11340;top:9860;width:230;height:2" coordorigin="11340,9860" coordsize="230,0" path="m11340,9860l11571,9860e" filled="f" stroked="t" strokeweight=".469586pt" strokecolor="#343434">
                <v:path arrowok="t"/>
              </v:shape>
            </v:group>
            <v:group style="position:absolute;left:488;top:10100;width:11082;height:2" coordorigin="488,10100" coordsize="11082,2">
              <v:shape style="position:absolute;left:488;top:10100;width:11082;height:2" coordorigin="488,10100" coordsize="11082,0" path="m488,10100l11571,10100e" filled="f" stroked="t" strokeweight=".939172pt" strokecolor="#4B4B4B">
                <v:path arrowok="t"/>
              </v:shape>
            </v:group>
            <v:group style="position:absolute;left:488;top:10579;width:2808;height:2" coordorigin="488,10579" coordsize="2808,2">
              <v:shape style="position:absolute;left:488;top:10579;width:2808;height:2" coordorigin="488,10579" coordsize="2808,0" path="m488,10579l3296,10579e" filled="f" stroked="t" strokeweight=".939172pt" strokecolor="#484848">
                <v:path arrowok="t"/>
              </v:shape>
            </v:group>
            <v:group style="position:absolute;left:3240;top:10577;width:207;height:2" coordorigin="3240,10577" coordsize="207,2">
              <v:shape style="position:absolute;left:3240;top:10577;width:207;height:2" coordorigin="3240,10577" coordsize="207,0" path="m3240,10577l3447,10577e" filled="f" stroked="t" strokeweight=".469586pt" strokecolor="#232323">
                <v:path arrowok="t"/>
              </v:shape>
            </v:group>
            <v:group style="position:absolute;left:8373;top:10574;width:315;height:2" coordorigin="8373,10574" coordsize="315,2">
              <v:shape style="position:absolute;left:8373;top:10574;width:315;height:2" coordorigin="8373,10574" coordsize="315,0" path="m8373,10574l8687,10574e" filled="f" stroked="t" strokeweight=".469586pt" strokecolor="#343434">
                <v:path arrowok="t"/>
              </v:shape>
            </v:group>
            <v:group style="position:absolute;left:3390;top:10572;width:8180;height:2" coordorigin="3390,10572" coordsize="8180,2">
              <v:shape style="position:absolute;left:3390;top:10572;width:8180;height:2" coordorigin="3390,10572" coordsize="8180,0" path="m3390,10572l11571,10572e" filled="f" stroked="t" strokeweight=".704379pt" strokecolor="#4B4B4B">
                <v:path arrowok="t"/>
              </v:shape>
            </v:group>
            <v:group style="position:absolute;left:2508;top:10149;width:2;height:688" coordorigin="2508,10149" coordsize="2,688">
              <v:shape style="position:absolute;left:2508;top:10149;width:2;height:688" coordorigin="2508,10149" coordsize="0,688" path="m2508,10838l2508,10149e" filled="f" stroked="t" strokeweight=".704379pt" strokecolor="#4B4B4B">
                <v:path arrowok="t"/>
              </v:shape>
            </v:group>
            <v:group style="position:absolute;left:812;top:10788;width:10584;height:2" coordorigin="812,10788" coordsize="10584,2">
              <v:shape style="position:absolute;left:812;top:10788;width:10584;height:2" coordorigin="812,10788" coordsize="10584,0" path="m812,10788l11397,10788e" filled="f" stroked="t" strokeweight=".939172pt" strokecolor="#4B4B4B">
                <v:path arrowok="t"/>
              </v:shape>
            </v:group>
            <v:group style="position:absolute;left:11340;top:10781;width:230;height:2" coordorigin="11340,10781" coordsize="230,2">
              <v:shape style="position:absolute;left:11340;top:10781;width:230;height:2" coordorigin="11340,10781" coordsize="230,0" path="m11340,10781l11571,10781e" filled="f" stroked="t" strokeweight=".469586pt" strokecolor="#343434">
                <v:path arrowok="t"/>
              </v:shape>
            </v:group>
            <v:group style="position:absolute;left:1150;top:10795;width:2;height:223" coordorigin="1150,10795" coordsize="2,223">
              <v:shape style="position:absolute;left:1150;top:10795;width:2;height:223" coordorigin="1150,10795" coordsize="0,223" path="m1150,11018l1150,10795e" filled="f" stroked="t" strokeweight=".234793pt" strokecolor="#4B4B4B">
                <v:path arrowok="t"/>
              </v:shape>
            </v:group>
            <v:group style="position:absolute;left:1860;top:10776;width:2;height:5896" coordorigin="1860,10776" coordsize="2,5896">
              <v:shape style="position:absolute;left:1860;top:10776;width:2;height:5896" coordorigin="1860,10776" coordsize="0,5896" path="m1860,16672l1860,10776e" filled="f" stroked="t" strokeweight=".704379pt" strokecolor="#444444">
                <v:path arrowok="t"/>
              </v:shape>
            </v:group>
            <v:group style="position:absolute;left:7450;top:10781;width:2;height:3912" coordorigin="7450,10781" coordsize="2,3912">
              <v:shape style="position:absolute;left:7450;top:10781;width:2;height:3912" coordorigin="7450,10781" coordsize="0,3912" path="m7450,14693l7450,10781e" filled="f" stroked="t" strokeweight=".704379pt" strokecolor="#484848">
                <v:path arrowok="t"/>
              </v:shape>
            </v:group>
            <v:group style="position:absolute;left:803;top:11021;width:10768;height:2" coordorigin="803,11021" coordsize="10768,2">
              <v:shape style="position:absolute;left:803;top:11021;width:10768;height:2" coordorigin="803,11021" coordsize="10768,0" path="m803,11021l11571,11021e" filled="f" stroked="t" strokeweight=".939172pt" strokecolor="#4B4B4B">
                <v:path arrowok="t"/>
              </v:shape>
            </v:group>
            <v:group style="position:absolute;left:1150;top:11004;width:2;height:446" coordorigin="1150,11004" coordsize="2,446">
              <v:shape style="position:absolute;left:1150;top:11004;width:2;height:446" coordorigin="1150,11004" coordsize="0,446" path="m1150,11450l1150,11004e" filled="f" stroked="t" strokeweight=".234793pt" strokecolor="#343434">
                <v:path arrowok="t"/>
              </v:shape>
            </v:group>
            <v:group style="position:absolute;left:2510;top:10976;width:2;height:945" coordorigin="2510,10976" coordsize="2,945">
              <v:shape style="position:absolute;left:2510;top:10976;width:2;height:945" coordorigin="2510,10976" coordsize="0,945" path="m2510,11920l2510,10976e" filled="f" stroked="t" strokeweight=".704379pt" strokecolor="#444444">
                <v:path arrowok="t"/>
              </v:shape>
            </v:group>
            <v:group style="position:absolute;left:11568;top:10976;width:2;height:456" coordorigin="11568,10976" coordsize="2,456">
              <v:shape style="position:absolute;left:11568;top:10976;width:2;height:456" coordorigin="11568,10976" coordsize="0,456" path="m11568,11431l11568,10976e" filled="f" stroked="t" strokeweight=".234793pt" strokecolor="#4F4F4F">
                <v:path arrowok="t"/>
              </v:shape>
            </v:group>
            <v:group style="position:absolute;left:1150;top:11450;width:2;height:1557" coordorigin="1150,11450" coordsize="2,1557">
              <v:shape style="position:absolute;left:1150;top:11450;width:2;height:1557" coordorigin="1150,11450" coordsize="0,1557" path="m1150,13007l1150,11450e" filled="f" stroked="t" strokeweight=".234793pt" strokecolor="#000000">
                <v:path arrowok="t"/>
              </v:shape>
            </v:group>
            <v:group style="position:absolute;left:11568;top:11602;width:2;height:138" coordorigin="11568,11602" coordsize="2,138">
              <v:shape style="position:absolute;left:11568;top:11602;width:2;height:138" coordorigin="11568,11602" coordsize="0,138" path="m11568,11740l11568,11602e" filled="f" stroked="t" strokeweight=".234793pt" strokecolor="#545454">
                <v:path arrowok="t"/>
              </v:shape>
            </v:group>
            <v:group style="position:absolute;left:507;top:11389;width:2;height:1249" coordorigin="507,11389" coordsize="2,1249">
              <v:shape style="position:absolute;left:507;top:11389;width:2;height:1249" coordorigin="507,11389" coordsize="0,1249" path="m507,12637l507,11389e" filled="f" stroked="t" strokeweight=".704379pt" strokecolor="#4B4B4B">
                <v:path arrowok="t"/>
              </v:shape>
            </v:group>
            <v:group style="position:absolute;left:11568;top:11683;width:2;height:195" coordorigin="11568,11683" coordsize="2,195">
              <v:shape style="position:absolute;left:11568;top:11683;width:2;height:195" coordorigin="11568,11683" coordsize="0,195" path="m11568,11877l11568,11683e" filled="f" stroked="t" strokeweight=".234793pt" strokecolor="#676767">
                <v:path arrowok="t"/>
              </v:shape>
            </v:group>
            <v:group style="position:absolute;left:2512;top:11863;width:2;height:152" coordorigin="2512,11863" coordsize="2,152">
              <v:shape style="position:absolute;left:2512;top:11863;width:2;height:152" coordorigin="2512,11863" coordsize="0,152" path="m2512,12015l2512,11863e" filled="f" stroked="t" strokeweight=".469586pt" strokecolor="#1C1C1C">
                <v:path arrowok="t"/>
              </v:shape>
            </v:group>
            <v:group style="position:absolute;left:11538;top:11892;width:2;height:228" coordorigin="11538,11892" coordsize="2,228">
              <v:shape style="position:absolute;left:11538;top:11892;width:2;height:228" coordorigin="11538,11892" coordsize="0,228" path="m11538,12120l11538,11892e" filled="f" stroked="t" strokeweight=".234793pt" strokecolor="#000000">
                <v:path arrowok="t"/>
              </v:shape>
            </v:group>
            <v:group style="position:absolute;left:2512;top:11939;width:2;height:4742" coordorigin="2512,11939" coordsize="2,4742">
              <v:shape style="position:absolute;left:2512;top:11939;width:2;height:4742" coordorigin="2512,11939" coordsize="0,4742" path="m2512,16682l2512,11939e" filled="f" stroked="t" strokeweight=".704379pt" strokecolor="#444444">
                <v:path arrowok="t"/>
              </v:shape>
            </v:group>
            <v:group style="position:absolute;left:11568;top:12219;width:2;height:190" coordorigin="11568,12219" coordsize="2,190">
              <v:shape style="position:absolute;left:11568;top:12219;width:2;height:190" coordorigin="11568,12219" coordsize="0,190" path="m11568,12409l11568,12219e" filled="f" stroked="t" strokeweight=".234793pt" strokecolor="#838383">
                <v:path arrowok="t"/>
              </v:shape>
            </v:group>
            <v:group style="position:absolute;left:2512;top:12371;width:2;height:252" coordorigin="2512,12371" coordsize="2,252">
              <v:shape style="position:absolute;left:2512;top:12371;width:2;height:252" coordorigin="2512,12371" coordsize="0,252" path="m2512,12623l2512,12371e" filled="f" stroked="t" strokeweight=".469586pt" strokecolor="#1C1C1C">
                <v:path arrowok="t"/>
              </v:shape>
            </v:group>
            <v:group style="position:absolute;left:11538;top:12400;width:2;height:427" coordorigin="11538,12400" coordsize="2,427">
              <v:shape style="position:absolute;left:11538;top:12400;width:2;height:427" coordorigin="11538,12400" coordsize="0,427" path="m11538,12827l11538,12400e" filled="f" stroked="t" strokeweight=".234793pt" strokecolor="#000000">
                <v:path arrowok="t"/>
              </v:shape>
            </v:group>
            <v:group style="position:absolute;left:507;top:12295;width:2;height:579" coordorigin="507,12295" coordsize="2,579">
              <v:shape style="position:absolute;left:507;top:12295;width:2;height:579" coordorigin="507,12295" coordsize="0,579" path="m507,12874l507,12295e" filled="f" stroked="t" strokeweight=".469586pt" strokecolor="#444444">
                <v:path arrowok="t"/>
              </v:shape>
            </v:group>
            <v:group style="position:absolute;left:1860;top:12566;width:2;height:290" coordorigin="1860,12566" coordsize="2,290">
              <v:shape style="position:absolute;left:1860;top:12566;width:2;height:290" coordorigin="1860,12566" coordsize="0,290" path="m1860,12855l1860,12566e" filled="f" stroked="t" strokeweight=".469586pt" strokecolor="#343434">
                <v:path arrowok="t"/>
              </v:shape>
            </v:group>
            <v:group style="position:absolute;left:510;top:12798;width:2;height:3850" coordorigin="510,12798" coordsize="2,3850">
              <v:shape style="position:absolute;left:510;top:12798;width:2;height:3850" coordorigin="510,12798" coordsize="0,3850" path="m510,16648l510,12798e" filled="f" stroked="t" strokeweight=".704379pt" strokecolor="#484848">
                <v:path arrowok="t"/>
              </v:shape>
            </v:group>
            <v:group style="position:absolute;left:11568;top:12827;width:2;height:109" coordorigin="11568,12827" coordsize="2,109">
              <v:shape style="position:absolute;left:11568;top:12827;width:2;height:109" coordorigin="11568,12827" coordsize="0,109" path="m11568,12936l11568,12827e" filled="f" stroked="t" strokeweight=".234793pt" strokecolor="#979797">
                <v:path arrowok="t"/>
              </v:shape>
            </v:group>
            <v:group style="position:absolute;left:488;top:13145;width:2000;height:2" coordorigin="488,13145" coordsize="2000,2">
              <v:shape style="position:absolute;left:488;top:13145;width:2000;height:2" coordorigin="488,13145" coordsize="2000,0" path="m488,13145l2489,13145e" filled="f" stroked="t" strokeweight=".234793pt" strokecolor="#575757">
                <v:path arrowok="t"/>
              </v:shape>
            </v:group>
            <v:group style="position:absolute;left:1150;top:13007;width:2;height:142" coordorigin="1150,13007" coordsize="2,142">
              <v:shape style="position:absolute;left:1150;top:13007;width:2;height:142" coordorigin="1150,13007" coordsize="0,142" path="m1150,13150l1150,13007e" filled="f" stroked="t" strokeweight=".234793pt" strokecolor="#444444">
                <v:path arrowok="t"/>
              </v:shape>
            </v:group>
            <v:group style="position:absolute;left:2512;top:12979;width:2;height:199" coordorigin="2512,12979" coordsize="2,199">
              <v:shape style="position:absolute;left:2512;top:12979;width:2;height:199" coordorigin="2512,12979" coordsize="0,199" path="m2512,13178l2512,12979e" filled="f" stroked="t" strokeweight=".469586pt" strokecolor="#1F1F1F">
                <v:path arrowok="t"/>
              </v:shape>
            </v:group>
            <v:group style="position:absolute;left:11538;top:13007;width:2;height:3119" coordorigin="11538,13007" coordsize="2,3119">
              <v:shape style="position:absolute;left:11538;top:13007;width:2;height:3119" coordorigin="11538,13007" coordsize="0,3119" path="m11538,16126l11538,13007e" filled="f" stroked="t" strokeweight=".234793pt" strokecolor="#000000">
                <v:path arrowok="t"/>
              </v:shape>
            </v:group>
            <v:group style="position:absolute;left:1150;top:13145;width:2;height:3551" coordorigin="1150,13145" coordsize="2,3551">
              <v:shape style="position:absolute;left:1150;top:13145;width:2;height:3551" coordorigin="1150,13145" coordsize="0,3551" path="m1150,16696l1150,13145e" filled="f" stroked="t" strokeweight=".234793pt" strokecolor="#000000">
                <v:path arrowok="t"/>
              </v:shape>
            </v:group>
            <v:group style="position:absolute;left:507;top:13268;width:2;height:347" coordorigin="507,13268" coordsize="2,347">
              <v:shape style="position:absolute;left:507;top:13268;width:2;height:347" coordorigin="507,13268" coordsize="0,347" path="m507,13615l507,13268e" filled="f" stroked="t" strokeweight=".469586pt" strokecolor="#3B3B3B">
                <v:path arrowok="t"/>
              </v:shape>
            </v:group>
            <v:group style="position:absolute;left:1860;top:13268;width:2;height:347" coordorigin="1860,13268" coordsize="2,347">
              <v:shape style="position:absolute;left:1860;top:13268;width:2;height:347" coordorigin="1860,13268" coordsize="0,347" path="m1860,13615l1860,13268e" filled="f" stroked="t" strokeweight=".469586pt" strokecolor="#2B2B2B">
                <v:path arrowok="t"/>
              </v:shape>
            </v:group>
            <v:group style="position:absolute;left:507;top:14479;width:2;height:2169" coordorigin="507,14479" coordsize="2,2169">
              <v:shape style="position:absolute;left:507;top:14479;width:2;height:2169" coordorigin="507,14479" coordsize="0,2169" path="m507,16648l507,14479e" filled="f" stroked="t" strokeweight=".469586pt" strokecolor="#3F3F3F">
                <v:path arrowok="t"/>
              </v:shape>
            </v:group>
            <v:group style="position:absolute;left:1862;top:14479;width:2;height:2193" coordorigin="1862,14479" coordsize="2,2193">
              <v:shape style="position:absolute;left:1862;top:14479;width:2;height:2193" coordorigin="1862,14479" coordsize="0,2193" path="m1862,16672l1862,14479e" filled="f" stroked="t" strokeweight=".704379pt" strokecolor="#444444">
                <v:path arrowok="t"/>
              </v:shape>
            </v:group>
            <v:group style="position:absolute;left:7457;top:14636;width:2;height:180" coordorigin="7457,14636" coordsize="2,180">
              <v:shape style="position:absolute;left:7457;top:14636;width:2;height:180" coordorigin="7457,14636" coordsize="0,180" path="m7457,14816l7457,14636e" filled="f" stroked="t" strokeweight=".469586pt" strokecolor="#232323">
                <v:path arrowok="t"/>
              </v:shape>
            </v:group>
            <v:group style="position:absolute;left:2512;top:14759;width:2;height:342" coordorigin="2512,14759" coordsize="2,342">
              <v:shape style="position:absolute;left:2512;top:14759;width:2;height:342" coordorigin="2512,14759" coordsize="0,342" path="m2512,15101l2512,14759e" filled="f" stroked="t" strokeweight=".469586pt" strokecolor="#3F3F3F">
                <v:path arrowok="t"/>
              </v:shape>
            </v:group>
            <v:group style="position:absolute;left:7459;top:14759;width:2;height:1951" coordorigin="7459,14759" coordsize="2,1951">
              <v:shape style="position:absolute;left:7459;top:14759;width:2;height:1951" coordorigin="7459,14759" coordsize="0,1951" path="m7459,16710l7459,14759e" filled="f" stroked="t" strokeweight=".704379pt" strokecolor="#4F4F4F">
                <v:path arrowok="t"/>
              </v:shape>
            </v:group>
            <v:group style="position:absolute;left:2515;top:16250;width:2;height:432" coordorigin="2515,16250" coordsize="2,432">
              <v:shape style="position:absolute;left:2515;top:16250;width:2;height:432" coordorigin="2515,16250" coordsize="0,432" path="m2515,16682l2515,16250e" filled="f" stroked="t" strokeweight=".234793pt" strokecolor="#3B3B3B">
                <v:path arrowok="t"/>
              </v:shape>
            </v:group>
            <v:group style="position:absolute;left:6837;top:16705;width:216;height:2" coordorigin="6837,16705" coordsize="216,2">
              <v:shape style="position:absolute;left:6837;top:16705;width:216;height:2" coordorigin="6837,16705" coordsize="216,0" path="m6837,16705l7053,16705e" filled="f" stroked="t" strokeweight=".469586pt" strokecolor="#343434">
                <v:path arrowok="t"/>
              </v:shape>
            </v:group>
            <v:group style="position:absolute;left:4076;top:16703;width:7518;height:2" coordorigin="4076,16703" coordsize="7518,2">
              <v:shape style="position:absolute;left:4076;top:16703;width:7518;height:2" coordorigin="4076,16703" coordsize="7518,0" path="m4076,16703l11594,16703e" filled="f" stroked="t" strokeweight=".704379pt" strokecolor="#575757">
                <v:path arrowok="t"/>
              </v:shape>
            </v:group>
            <v:group style="position:absolute;left:11340;top:16701;width:230;height:2" coordorigin="11340,16701" coordsize="230,2">
              <v:shape style="position:absolute;left:11340;top:16701;width:230;height:2" coordorigin="11340,16701" coordsize="230,0" path="m11340,16701l11571,16701e" filled="f" stroked="t" strokeweight=".469586pt" strokecolor="#484848">
                <v:path arrowok="t"/>
              </v:shape>
            </v:group>
            <v:group style="position:absolute;left:11538;top:16126;width:2;height:579" coordorigin="11538,16126" coordsize="2,579">
              <v:shape style="position:absolute;left:11538;top:16126;width:2;height:579" coordorigin="11538,16126" coordsize="0,579" path="m11538,16705l11538,16126e" filled="f" stroked="t" strokeweight=".234793pt" strokecolor="#545454">
                <v:path arrowok="t"/>
              </v:shape>
            </v:group>
            <v:group style="position:absolute;left:10436;top:11542;width:2;height:404" coordorigin="10436,11542" coordsize="2,404">
              <v:shape style="position:absolute;left:10436;top:11542;width:2;height:404" coordorigin="10436,11542" coordsize="0,404" path="m10436,11946l10436,11542e" filled="f" stroked="t" strokeweight="3.3625pt" strokecolor="#EBEBEB">
                <v:path arrowok="t"/>
              </v:shape>
            </v:group>
            <v:group style="position:absolute;left:10956;top:11955;width:2;height:121" coordorigin="10956,11955" coordsize="2,121">
              <v:shape style="position:absolute;left:10956;top:11955;width:2;height:121" coordorigin="10956,11955" coordsize="0,121" path="m10956,12076l10956,11955e" filled="f" stroked="t" strokeweight=".9505pt" strokecolor="#BFBFBF">
                <v:path arrowok="t"/>
              </v:shape>
            </v:group>
            <v:group style="position:absolute;left:11327;top:12067;width:2;height:218" coordorigin="11327,12067" coordsize="2,218">
              <v:shape style="position:absolute;left:11327;top:12067;width:2;height:218" coordorigin="11327,12067" coordsize="0,218" path="m11327,12285l11327,12067e" filled="f" stroked="t" strokeweight="2.444320pt" strokecolor="#EBEBEB">
                <v:path arrowok="t"/>
              </v:shape>
            </v:group>
            <v:group style="position:absolute;left:10315;top:12300;width:2;height:350" coordorigin="10315,12300" coordsize="2,350">
              <v:shape style="position:absolute;left:10315;top:12300;width:2;height:350" coordorigin="10315,12300" coordsize="0,350" path="m10315,12650l10315,12300e" filled="f" stroked="t" strokeweight="1.725pt" strokecolor="#EBEBEB">
                <v:path arrowok="t"/>
              </v:shape>
            </v:group>
            <v:group style="position:absolute;left:9682;top:13044;width:2;height:310" coordorigin="9682,13044" coordsize="2,310">
              <v:shape style="position:absolute;left:9682;top:13044;width:2;height:310" coordorigin="9682,13044" coordsize="0,310" path="m9682,13353l9682,13044e" filled="f" stroked="t" strokeweight="1.93816pt" strokecolor="#EBEBEB">
                <v:path arrowok="t"/>
              </v:shape>
            </v:group>
            <v:group style="position:absolute;left:10362;top:13545;width:2;height:123" coordorigin="10362,13545" coordsize="2,123">
              <v:shape style="position:absolute;left:10362;top:13545;width:2;height:123" coordorigin="10362,13545" coordsize="0,123" path="m10362,13668l10362,13545e" filled="f" stroked="t" strokeweight="3.6046pt" strokecolor="#EBEBEB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.24349pt;margin-top:8.757826pt;width:7.558301pt;height:6pt;mso-position-horizontal-relative:page;mso-position-vertical-relative:paragraph;z-index:-15879" type="#_x0000_t202" filled="f" stroked="f">
            <v:textbox inset="0,0,0,0">
              <w:txbxContent>
                <w:p>
                  <w:pPr>
                    <w:spacing w:before="0" w:after="0" w:line="120" w:lineRule="exact"/>
                    <w:ind w:right="-58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Pr/>
                  <w:r>
                    <w:rPr>
                      <w:rFonts w:ascii="Arial" w:hAnsi="Arial" w:cs="Arial" w:eastAsia="Arial"/>
                      <w:sz w:val="12"/>
                      <w:szCs w:val="12"/>
                      <w:color w:val="333333"/>
                      <w:spacing w:val="-13"/>
                      <w:w w:val="164"/>
                    </w:rPr>
                    <w:t>(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333333"/>
                      <w:spacing w:val="-15"/>
                      <w:w w:val="164"/>
                    </w:rPr>
                    <w:t>i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333333"/>
                      <w:spacing w:val="-41"/>
                      <w:w w:val="164"/>
                    </w:rPr>
                    <w:t>l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4"/>
          <w:szCs w:val="14"/>
          <w:color w:val="333333"/>
          <w:spacing w:val="0"/>
          <w:w w:val="51"/>
        </w:rPr>
        <w:t>..&gt;&lt;: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0" w:after="0" w:line="268" w:lineRule="exact"/>
        <w:ind w:left="287" w:right="-76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4B4B4D"/>
          <w:w w:val="55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color w:val="4B4B4D"/>
          <w:spacing w:val="-4"/>
          <w:w w:val="55"/>
        </w:rPr>
        <w:t>ı</w:t>
      </w:r>
      <w:r>
        <w:rPr>
          <w:rFonts w:ascii="Times New Roman" w:hAnsi="Times New Roman" w:cs="Times New Roman" w:eastAsia="Times New Roman"/>
          <w:sz w:val="24"/>
          <w:szCs w:val="24"/>
          <w:color w:val="4B4B4D"/>
          <w:spacing w:val="-12"/>
          <w:w w:val="55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color w:val="4B4B4D"/>
          <w:spacing w:val="0"/>
          <w:w w:val="55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spacing w:before="10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40" w:lineRule="auto"/>
        <w:ind w:right="19"/>
        <w:jc w:val="right"/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30"/>
          <w:szCs w:val="30"/>
          <w:color w:val="7C70BC"/>
          <w:spacing w:val="-7"/>
          <w:w w:val="115"/>
        </w:rPr>
        <w:t>-</w:t>
      </w:r>
      <w:r>
        <w:rPr>
          <w:rFonts w:ascii="Arial" w:hAnsi="Arial" w:cs="Arial" w:eastAsia="Arial"/>
          <w:sz w:val="30"/>
          <w:szCs w:val="30"/>
          <w:color w:val="464D8A"/>
          <w:spacing w:val="0"/>
          <w:w w:val="108"/>
        </w:rPr>
        <w:t>7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-59" w:right="108"/>
        <w:jc w:val="righ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646667"/>
          <w:w w:val="70"/>
        </w:rPr>
        <w:t>ıı.b</w:t>
      </w:r>
      <w:r>
        <w:rPr>
          <w:rFonts w:ascii="Times New Roman" w:hAnsi="Times New Roman" w:cs="Times New Roman" w:eastAsia="Times New Roman"/>
          <w:sz w:val="29"/>
          <w:szCs w:val="29"/>
          <w:color w:val="646667"/>
          <w:spacing w:val="-28"/>
          <w:w w:val="71"/>
        </w:rPr>
        <w:t>d</w:t>
      </w:r>
      <w:r>
        <w:rPr>
          <w:rFonts w:ascii="Times New Roman" w:hAnsi="Times New Roman" w:cs="Times New Roman" w:eastAsia="Times New Roman"/>
          <w:sz w:val="29"/>
          <w:szCs w:val="29"/>
          <w:color w:val="4B4B4D"/>
          <w:spacing w:val="-44"/>
          <w:w w:val="82"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646667"/>
          <w:spacing w:val="-61"/>
          <w:w w:val="131"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4B4B4D"/>
          <w:spacing w:val="-26"/>
          <w:w w:val="82"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646667"/>
          <w:spacing w:val="-115"/>
          <w:w w:val="131"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464D8A"/>
          <w:spacing w:val="-35"/>
          <w:w w:val="173"/>
        </w:rPr>
        <w:t>1</w:t>
      </w:r>
      <w:r>
        <w:rPr>
          <w:rFonts w:ascii="Times New Roman" w:hAnsi="Times New Roman" w:cs="Times New Roman" w:eastAsia="Times New Roman"/>
          <w:sz w:val="29"/>
          <w:szCs w:val="29"/>
          <w:color w:val="646667"/>
          <w:spacing w:val="-18"/>
          <w:w w:val="131"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464D8A"/>
          <w:spacing w:val="-44"/>
          <w:w w:val="173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4B4B4D"/>
          <w:spacing w:val="-35"/>
          <w:w w:val="126"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646667"/>
          <w:spacing w:val="-7"/>
          <w:w w:val="132"/>
        </w:rPr>
        <w:t>•</w:t>
      </w:r>
      <w:r>
        <w:rPr>
          <w:rFonts w:ascii="Times New Roman" w:hAnsi="Times New Roman" w:cs="Times New Roman" w:eastAsia="Times New Roman"/>
          <w:sz w:val="29"/>
          <w:szCs w:val="29"/>
          <w:color w:val="4B4B4D"/>
          <w:spacing w:val="0"/>
          <w:w w:val="79"/>
        </w:rPr>
        <w:t>n</w:t>
      </w:r>
      <w:r>
        <w:rPr>
          <w:rFonts w:ascii="Times New Roman" w:hAnsi="Times New Roman" w:cs="Times New Roman" w:eastAsia="Times New Roman"/>
          <w:sz w:val="29"/>
          <w:szCs w:val="29"/>
          <w:color w:val="4B4B4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66479"/>
          <w:spacing w:val="0"/>
          <w:w w:val="70"/>
        </w:rPr>
        <w:t>TOPÇU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0" w:after="0" w:line="268" w:lineRule="exact"/>
        <w:ind w:left="-56" w:right="-20"/>
        <w:jc w:val="right"/>
        <w:tabs>
          <w:tab w:pos="94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4"/>
          <w:szCs w:val="24"/>
          <w:color w:val="646667"/>
          <w:w w:val="87"/>
        </w:rPr>
        <w:t>l</w:t>
      </w:r>
      <w:r>
        <w:rPr>
          <w:rFonts w:ascii="Arial" w:hAnsi="Arial" w:cs="Arial" w:eastAsia="Arial"/>
          <w:sz w:val="24"/>
          <w:szCs w:val="24"/>
          <w:color w:val="646667"/>
          <w:spacing w:val="3"/>
          <w:w w:val="86"/>
        </w:rPr>
        <w:t>t</w:t>
      </w:r>
      <w:r>
        <w:rPr>
          <w:rFonts w:ascii="Arial" w:hAnsi="Arial" w:cs="Arial" w:eastAsia="Arial"/>
          <w:sz w:val="24"/>
          <w:szCs w:val="24"/>
          <w:color w:val="4B4B4D"/>
          <w:spacing w:val="0"/>
          <w:w w:val="77"/>
        </w:rPr>
        <w:t>f</w:t>
      </w:r>
      <w:r>
        <w:rPr>
          <w:rFonts w:ascii="Arial" w:hAnsi="Arial" w:cs="Arial" w:eastAsia="Arial"/>
          <w:sz w:val="24"/>
          <w:szCs w:val="24"/>
          <w:color w:val="4B4B4D"/>
          <w:spacing w:val="-7"/>
          <w:w w:val="78"/>
        </w:rPr>
        <w:t>a</w:t>
      </w:r>
      <w:r>
        <w:rPr>
          <w:rFonts w:ascii="Arial" w:hAnsi="Arial" w:cs="Arial" w:eastAsia="Arial"/>
          <w:sz w:val="24"/>
          <w:szCs w:val="24"/>
          <w:color w:val="333333"/>
          <w:spacing w:val="-10"/>
          <w:w w:val="111"/>
        </w:rPr>
        <w:t>i</w:t>
      </w:r>
      <w:r>
        <w:rPr>
          <w:rFonts w:ascii="Arial" w:hAnsi="Arial" w:cs="Arial" w:eastAsia="Arial"/>
          <w:sz w:val="24"/>
          <w:szCs w:val="24"/>
          <w:color w:val="4B4B4D"/>
          <w:spacing w:val="0"/>
          <w:w w:val="205"/>
        </w:rPr>
        <w:t>yk</w:t>
      </w:r>
      <w:r>
        <w:rPr>
          <w:rFonts w:ascii="Arial" w:hAnsi="Arial" w:cs="Arial" w:eastAsia="Arial"/>
          <w:sz w:val="24"/>
          <w:szCs w:val="24"/>
          <w:color w:val="4B4B4D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color w:val="4B4B4D"/>
          <w:spacing w:val="0"/>
          <w:w w:val="100"/>
        </w:rPr>
      </w:r>
      <w:r>
        <w:rPr>
          <w:rFonts w:ascii="Arial" w:hAnsi="Arial" w:cs="Arial" w:eastAsia="Arial"/>
          <w:sz w:val="21"/>
          <w:szCs w:val="21"/>
          <w:color w:val="4B4B4D"/>
          <w:spacing w:val="0"/>
          <w:w w:val="208"/>
        </w:rPr>
        <w:t>Ami</w:t>
      </w:r>
      <w:r>
        <w:rPr>
          <w:rFonts w:ascii="Arial" w:hAnsi="Arial" w:cs="Arial" w:eastAsia="Arial"/>
          <w:sz w:val="21"/>
          <w:szCs w:val="21"/>
          <w:color w:val="4B4B4D"/>
          <w:spacing w:val="0"/>
          <w:w w:val="209"/>
        </w:rPr>
        <w:t>r</w:t>
      </w:r>
      <w:r>
        <w:rPr>
          <w:rFonts w:ascii="Arial" w:hAnsi="Arial" w:cs="Arial" w:eastAsia="Arial"/>
          <w:sz w:val="21"/>
          <w:szCs w:val="21"/>
          <w:color w:val="646667"/>
          <w:spacing w:val="0"/>
          <w:w w:val="127"/>
        </w:rPr>
        <w:t>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04" w:lineRule="exact"/>
        <w:ind w:left="362" w:right="5547" w:firstLine="-36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</w:rPr>
        <w:t>Erdal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</w:rPr>
        <w:t>OACCAN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80" w:right="240"/>
          <w:cols w:num="3" w:equalWidth="0">
            <w:col w:w="436" w:space="1837"/>
            <w:col w:w="1976" w:space="254"/>
            <w:col w:w="6797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3658" w:right="424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5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0"/>
          <w:w w:val="10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5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165" w:lineRule="exact"/>
        <w:ind w:left="3768" w:right="4379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8"/>
          <w:position w:val="-5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3"/>
          <w:w w:val="108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5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4"/>
          <w:position w:val="-5"/>
        </w:rPr>
        <w:t>BAŞKANLIÖI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33" w:lineRule="exact"/>
        <w:ind w:left="886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464646"/>
          <w:spacing w:val="0"/>
          <w:w w:val="113"/>
          <w:position w:val="-2"/>
        </w:rPr>
        <w:t>!ZMIR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614" w:right="-20"/>
        <w:jc w:val="left"/>
        <w:tabs>
          <w:tab w:pos="33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2.282928pt;margin-top:-46.581039pt;width:489.419466pt;height:72pt;mso-position-horizontal-relative:page;mso-position-vertical-relative:paragraph;z-index:-15876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868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2F2F2F"/>
                      <w:spacing w:val="0"/>
                      <w:w w:val="149"/>
                      <w:b/>
                      <w:bCs/>
                      <w:position w:val="35"/>
                    </w:rPr>
                    <w:t>1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2F2F2F"/>
                      <w:spacing w:val="-302"/>
                      <w:w w:val="149"/>
                      <w:b/>
                      <w:bCs/>
                      <w:position w:val="35"/>
                    </w:rPr>
                    <w:t> 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2F2F2F"/>
                      <w:spacing w:val="0"/>
                      <w:w w:val="100"/>
                      <w:b/>
                      <w:bCs/>
                      <w:position w:val="35"/>
                    </w:rPr>
                    <w:tab/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2F2F2F"/>
                      <w:spacing w:val="0"/>
                      <w:w w:val="100"/>
                      <w:b/>
                      <w:bCs/>
                      <w:position w:val="35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464646"/>
                      <w:spacing w:val="0"/>
                      <w:w w:val="149"/>
                      <w:b/>
                      <w:bCs/>
                      <w:position w:val="-1"/>
                    </w:rPr>
                    <w:t>e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00"/>
        </w:rPr>
        <w:t>BÜYÜKŞEHIR</w:t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5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1" w:lineRule="exact"/>
        <w:ind w:left="661" w:right="-20"/>
        <w:jc w:val="left"/>
        <w:tabs>
          <w:tab w:pos="4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5"/>
          <w:szCs w:val="15"/>
          <w:color w:val="464646"/>
          <w:spacing w:val="0"/>
          <w:w w:val="107"/>
          <w:position w:val="9"/>
        </w:rPr>
        <w:t>BELEDIYESI</w:t>
      </w:r>
      <w:r>
        <w:rPr>
          <w:rFonts w:ascii="Arial" w:hAnsi="Arial" w:cs="Arial" w:eastAsia="Arial"/>
          <w:sz w:val="15"/>
          <w:szCs w:val="15"/>
          <w:color w:val="464646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464646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4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5.121956" w:type="dxa"/>
      </w:tblPr>
      <w:tblGrid/>
      <w:tr>
        <w:trPr>
          <w:trHeight w:val="237" w:hRule="exact"/>
        </w:trPr>
        <w:tc>
          <w:tcPr>
            <w:tcW w:w="1190" w:type="dxa"/>
            <w:tcBorders>
              <w:top w:val="single" w:sz="5.619512" w:space="0" w:color="545454"/>
              <w:bottom w:val="single" w:sz="5.61951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3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-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533" w:type="dxa"/>
            <w:tcBorders>
              <w:top w:val="single" w:sz="5.619512" w:space="0" w:color="545454"/>
              <w:bottom w:val="single" w:sz="5.61951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3" w:lineRule="exact"/>
              <w:ind w:left="2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5B5B5B"/>
                <w:spacing w:val="0"/>
                <w:w w:val="149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B5B5B"/>
                <w:spacing w:val="0"/>
                <w:w w:val="149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100"/>
                <w:position w:val="-1"/>
              </w:rPr>
              <w:t>2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-2"/>
                <w:w w:val="100"/>
                <w:position w:val="-1"/>
              </w:rPr>
              <w:t>3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B5B5B"/>
                <w:spacing w:val="6"/>
                <w:w w:val="100"/>
                <w:position w:val="-1"/>
              </w:rPr>
              <w:t>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100"/>
                <w:position w:val="-1"/>
              </w:rPr>
              <w:t>05.2017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406" w:type="dxa"/>
            <w:tcBorders>
              <w:top w:val="single" w:sz="5.619512" w:space="0" w:color="545454"/>
              <w:bottom w:val="single" w:sz="5.61951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3" w:lineRule="exact"/>
              <w:ind w:left="337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91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11"/>
                <w:w w:val="91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100"/>
                <w:position w:val="-1"/>
              </w:rPr>
              <w:t>Sıra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96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96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-9"/>
                <w:w w:val="96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100"/>
                <w:position w:val="-1"/>
              </w:rPr>
              <w:t>02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5969" w:type="dxa"/>
            <w:tcBorders>
              <w:top w:val="single" w:sz="5.619512" w:space="0" w:color="545454"/>
              <w:bottom w:val="single" w:sz="5.619512" w:space="0" w:color="545454"/>
              <w:left w:val="nil" w:sz="6" w:space="0" w:color="auto"/>
              <w:right w:val="single" w:sz="5.619512" w:space="0" w:color="5B5B5B"/>
            </w:tcBorders>
          </w:tcPr>
          <w:p>
            <w:pPr>
              <w:spacing w:before="0" w:after="0" w:line="223" w:lineRule="exact"/>
              <w:ind w:left="268" w:right="-20"/>
              <w:jc w:val="left"/>
              <w:tabs>
                <w:tab w:pos="226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64646"/>
                <w:spacing w:val="0"/>
                <w:w w:val="91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64646"/>
                <w:spacing w:val="11"/>
                <w:w w:val="91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100"/>
                <w:position w:val="-1"/>
              </w:rPr>
              <w:t>Saati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-1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B5B5B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B5B5B"/>
                <w:spacing w:val="-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100"/>
                <w:position w:val="-1"/>
              </w:rPr>
              <w:t>04:20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100"/>
                <w:position w:val="-1"/>
              </w:rPr>
              <w:t>trel: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1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100"/>
                <w:position w:val="-1"/>
              </w:rPr>
              <w:t>505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100"/>
                <w:position w:val="-1"/>
              </w:rPr>
              <w:t>037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-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100"/>
                <w:position w:val="-1"/>
              </w:rPr>
              <w:t>82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-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100"/>
                <w:position w:val="-1"/>
              </w:rPr>
              <w:t>42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37" w:hRule="exact"/>
        </w:trPr>
        <w:tc>
          <w:tcPr>
            <w:tcW w:w="1190" w:type="dxa"/>
            <w:tcBorders>
              <w:top w:val="single" w:sz="5.619512" w:space="0" w:color="545454"/>
              <w:bottom w:val="single" w:sz="5.61951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3" w:lineRule="exact"/>
              <w:ind w:left="45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90"/>
                <w:position w:val="-1"/>
              </w:rPr>
              <w:t>Kayıt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21"/>
                <w:w w:val="9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100"/>
                <w:position w:val="-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1533" w:type="dxa"/>
            <w:tcBorders>
              <w:top w:val="single" w:sz="5.619512" w:space="0" w:color="545454"/>
              <w:bottom w:val="single" w:sz="5.61951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3" w:lineRule="exact"/>
              <w:ind w:left="208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64646"/>
                <w:spacing w:val="0"/>
                <w:w w:val="128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64646"/>
                <w:spacing w:val="27"/>
                <w:w w:val="128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100"/>
                <w:position w:val="-1"/>
              </w:rPr>
              <w:t>23.05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B5B5B"/>
                <w:spacing w:val="4"/>
                <w:w w:val="100"/>
                <w:position w:val="-1"/>
              </w:rPr>
              <w:t>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100"/>
                <w:position w:val="-1"/>
              </w:rPr>
              <w:t>2017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406" w:type="dxa"/>
            <w:tcBorders>
              <w:top w:val="single" w:sz="5.619512" w:space="0" w:color="545454"/>
              <w:bottom w:val="single" w:sz="5.61951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3" w:lineRule="exact"/>
              <w:ind w:left="276" w:right="-20"/>
              <w:jc w:val="left"/>
              <w:tabs>
                <w:tab w:pos="166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64646"/>
                <w:spacing w:val="0"/>
                <w:w w:val="100"/>
                <w:position w:val="-1"/>
              </w:rPr>
              <w:t>jKayıtNo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64646"/>
                <w:spacing w:val="-2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64646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64646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64646"/>
                <w:spacing w:val="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100"/>
                <w:position w:val="-1"/>
              </w:rPr>
              <w:t>339ı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5969" w:type="dxa"/>
            <w:tcBorders>
              <w:top w:val="single" w:sz="5.619512" w:space="0" w:color="545454"/>
              <w:bottom w:val="single" w:sz="5.619512" w:space="0" w:color="545454"/>
              <w:left w:val="nil" w:sz="6" w:space="0" w:color="auto"/>
              <w:right w:val="single" w:sz="5.619512" w:space="0" w:color="5B5B5B"/>
            </w:tcBorders>
          </w:tcPr>
          <w:p>
            <w:pPr>
              <w:spacing w:before="0" w:after="0" w:line="223" w:lineRule="exact"/>
              <w:ind w:left="26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91"/>
                <w:position w:val="-1"/>
              </w:rPr>
              <w:t>]Bildirim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15"/>
                <w:w w:val="91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91"/>
                <w:position w:val="-1"/>
              </w:rPr>
              <w:t>Ala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91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16"/>
                <w:w w:val="91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1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92"/>
                <w:position w:val="-1"/>
              </w:rPr>
              <w:t>Ernre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17"/>
                <w:w w:val="92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83"/>
                <w:position w:val="-1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-3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F2F2F"/>
                <w:spacing w:val="0"/>
                <w:w w:val="100"/>
                <w:position w:val="-1"/>
              </w:rPr>
              <w:t>YDlN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</w:tr>
    </w:tbl>
    <w:p>
      <w:pPr>
        <w:spacing w:before="0" w:after="0" w:line="214" w:lineRule="exact"/>
        <w:ind w:left="16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4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12"/>
          <w:w w:val="12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inön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78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6"/>
          <w:w w:val="7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78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8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Gülte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Apt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Blo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No:2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Ayrancılar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Torbalı/iZMiR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uto"/>
        <w:ind w:left="164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Dogn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inön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53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0"/>
          <w:w w:val="5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D1D1D"/>
          <w:spacing w:val="0"/>
          <w:w w:val="53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1D1D1D"/>
          <w:spacing w:val="8"/>
          <w:w w:val="5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8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6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Gülte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Apt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Blo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No:2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Ayrancılar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8"/>
        </w:rPr>
        <w:t>Torbalı/iZ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8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8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uto"/>
        <w:ind w:left="164" w:right="-20"/>
        <w:jc w:val="left"/>
        <w:tabs>
          <w:tab w:pos="1500" w:val="left"/>
          <w:tab w:pos="4280" w:val="left"/>
          <w:tab w:pos="7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78"/>
        </w:rPr>
        <w:t>Yang_ı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7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2"/>
          <w:w w:val="7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Sınıfı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7"/>
        </w:rPr>
        <w:t>üQheli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60" w:lineRule="exact"/>
        <w:ind w:left="155" w:right="-20"/>
        <w:jc w:val="left"/>
        <w:tabs>
          <w:tab w:pos="3620" w:val="left"/>
          <w:tab w:pos="67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ise: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4"/>
          <w:position w:val="3"/>
        </w:rPr>
        <w:t>lfapını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4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94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3"/>
        </w:rPr>
        <w:t>Şekli: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  <w:position w:val="-5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94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5"/>
        </w:rPr>
        <w:t>Şekli: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5"/>
        </w:rPr>
        <w:t>Mesken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65" w:lineRule="exact"/>
        <w:ind w:left="364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0.234146pt;margin-top:.1653pt;width:81.643769pt;height:26pt;mso-position-horizontal-relative:page;mso-position-vertical-relative:paragraph;z-index:-15875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  <w:tab w:pos="154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2F2F2F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F2F2F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F2F2F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64646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64646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64646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F2F2F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9"/>
          <w:position w:val="1"/>
        </w:rPr>
        <w:t>Betonanne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5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Kagi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Ahşa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1"/>
        </w:rPr>
        <w:t>Çelik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Diğer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3961" w:right="1165"/>
        <w:jc w:val="center"/>
        <w:tabs>
          <w:tab w:pos="6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2F2F2F"/>
          <w:spacing w:val="0"/>
          <w:w w:val="85"/>
          <w:position w:val="-7"/>
        </w:rPr>
        <w:t>X</w:t>
      </w:r>
      <w:r>
        <w:rPr>
          <w:rFonts w:ascii="Times New Roman" w:hAnsi="Times New Roman" w:cs="Times New Roman" w:eastAsia="Times New Roman"/>
          <w:sz w:val="15"/>
          <w:szCs w:val="15"/>
          <w:color w:val="2F2F2F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2F2F2F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5"/>
          <w:position w:val="0"/>
        </w:rPr>
        <w:t>!Yangını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6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  <w:position w:val="0"/>
        </w:rPr>
        <w:t>04:34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9" w:after="0" w:line="282" w:lineRule="auto"/>
        <w:ind w:left="2173" w:right="2310" w:firstLine="-2018"/>
        <w:jc w:val="left"/>
        <w:tabs>
          <w:tab w:pos="2200" w:val="left"/>
          <w:tab w:pos="5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ahibi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18"/>
          <w:w w:val="12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9"/>
        </w:rPr>
        <w:t>MehmetAVŞAR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7"/>
        </w:rPr>
        <w:t>IKiracı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8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AVŞAR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Sıtkı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DOGAN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8" w:lineRule="exact"/>
        <w:ind w:left="2159" w:right="-20"/>
        <w:jc w:val="left"/>
        <w:tabs>
          <w:tab w:pos="4660" w:val="left"/>
          <w:tab w:pos="7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3"/>
          <w:position w:val="1"/>
        </w:rPr>
        <w:t>jAraç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f;ıkı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6"/>
          <w:position w:val="0"/>
        </w:rPr>
        <w:t>04: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6"/>
          <w:position w:val="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6"/>
          <w:w w:val="8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6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6"/>
          <w:position w:val="1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6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04:29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left="155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2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6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7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5248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6" w:lineRule="exact"/>
        <w:ind w:left="164" w:right="-20"/>
        <w:jc w:val="left"/>
        <w:tabs>
          <w:tab w:pos="3300" w:val="left"/>
          <w:tab w:pos="4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9"/>
          <w:w w:val="88"/>
          <w:position w:val="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8"/>
          <w:position w:val="3"/>
        </w:rPr>
        <w:t>kibin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9"/>
          <w:w w:val="88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587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3"/>
          <w:position w:val="-1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3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4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2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4672" w:right="4451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4651" w:right="201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6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1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</w:rPr>
        <w:t>Jandarma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6"/>
        </w:rPr>
        <w:t>yerindcydi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25" w:lineRule="exact"/>
        <w:ind w:left="2178" w:right="-20"/>
        <w:jc w:val="left"/>
        <w:tabs>
          <w:tab w:pos="4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  <w:position w:val="-1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5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  <w:position w:val="0"/>
        </w:rPr>
        <w:t>Doğalgaz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5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  <w:position w:val="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7" w:lineRule="exact"/>
        <w:ind w:left="155" w:right="-20"/>
        <w:jc w:val="left"/>
        <w:tabs>
          <w:tab w:pos="4660" w:val="left"/>
          <w:tab w:pos="7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4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74"/>
          <w:position w:val="4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74"/>
          <w:position w:val="4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34"/>
          <w:w w:val="74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'•mcı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27"/>
          <w:position w:val="-1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27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2"/>
          <w:w w:val="12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04:21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3"/>
          <w:position w:val="0"/>
        </w:rPr>
        <w:t>jAraç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63"/>
          <w:position w:val="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1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left="217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05:05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uto"/>
        <w:ind w:left="2178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35S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9"/>
        </w:rPr>
        <w:t>1ı23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39" w:lineRule="auto"/>
        <w:ind w:left="155" w:right="4636" w:firstLine="2023"/>
        <w:jc w:val="left"/>
        <w:tabs>
          <w:tab w:pos="2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Adı-Soyad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95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9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lhsa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BAHÇIVANOGLU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91"/>
          <w:i/>
        </w:rPr>
        <w:t>Olayı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91"/>
          <w:i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7"/>
          <w:w w:val="91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2"/>
          <w:w w:val="100"/>
        </w:rPr>
        <w:t>u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</w:rPr>
        <w:t>n</w:t>
      </w:r>
      <w:r>
        <w:rPr>
          <w:rFonts w:ascii="Arial" w:hAnsi="Arial" w:cs="Arial" w:eastAsia="Arial"/>
          <w:sz w:val="18"/>
          <w:szCs w:val="18"/>
          <w:color w:val="2F2F2F"/>
          <w:spacing w:val="6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4634" w:right="387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1"/>
        </w:rPr>
        <w:t>iSöndilrınede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0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16" w:lineRule="exact"/>
        <w:ind w:left="136" w:right="-20"/>
        <w:jc w:val="left"/>
        <w:tabs>
          <w:tab w:pos="2400" w:val="left"/>
          <w:tab w:pos="4660" w:val="left"/>
          <w:tab w:pos="6560" w:val="left"/>
          <w:tab w:pos="8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8"/>
          <w:position w:val="-1"/>
        </w:rPr>
        <w:t>ISöııdilrıne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5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75"/>
          <w:position w:val="-3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75"/>
          <w:position w:val="-3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7"/>
          <w:w w:val="75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8"/>
          <w:position w:val="-2"/>
        </w:rPr>
        <w:t>IKöpük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4"/>
          <w:w w:val="88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3"/>
          <w:w w:val="41"/>
          <w:position w:val="-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79"/>
          <w:position w:val="-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57777"/>
          <w:spacing w:val="9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  <w:t>K.T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  <w:t>Kg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02" w:lineRule="exact"/>
        <w:ind w:left="4721" w:right="-20"/>
        <w:jc w:val="left"/>
        <w:tabs>
          <w:tab w:pos="6560" w:val="left"/>
          <w:tab w:pos="812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0.5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</w:r>
      <w:r>
        <w:rPr>
          <w:rFonts w:ascii="Arial" w:hAnsi="Arial" w:cs="Arial" w:eastAsia="Arial"/>
          <w:sz w:val="34"/>
          <w:szCs w:val="34"/>
          <w:color w:val="2F2F2F"/>
          <w:spacing w:val="0"/>
          <w:w w:val="54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2F2F2F"/>
          <w:spacing w:val="-43"/>
          <w:w w:val="54"/>
          <w:position w:val="0"/>
        </w:rPr>
        <w:t> </w:t>
      </w:r>
      <w:r>
        <w:rPr>
          <w:rFonts w:ascii="Arial" w:hAnsi="Arial" w:cs="Arial" w:eastAsia="Arial"/>
          <w:sz w:val="34"/>
          <w:szCs w:val="34"/>
          <w:color w:val="2F2F2F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2F2F2F"/>
          <w:spacing w:val="0"/>
          <w:w w:val="54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96" w:lineRule="exact"/>
        <w:ind w:left="217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Yangında;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4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daire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4'ün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merdive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boşluğunda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ayakkabılı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ayakkabı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yaııınak,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auto"/>
        <w:ind w:left="155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</w:rPr>
        <w:t>Söndfu·ınc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merdive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aydınlatma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otomatı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kabloları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yanmak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daire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4'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çeli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kapı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kavrulma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left="160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islcnme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merdive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boşluğ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islenme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görmüştür.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15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[ahm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D1D1D"/>
          <w:spacing w:val="0"/>
          <w:w w:val="100"/>
        </w:rPr>
        <w:t>ini</w:t>
      </w:r>
      <w:r>
        <w:rPr>
          <w:rFonts w:ascii="Times New Roman" w:hAnsi="Times New Roman" w:cs="Times New Roman" w:eastAsia="Times New Roman"/>
          <w:sz w:val="20"/>
          <w:szCs w:val="20"/>
          <w:color w:val="1D1D1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To2iaı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2.000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217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başlangıcının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binanı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ikinci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katını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ınerdive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boşluğunda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daire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28" w:lineRule="exact"/>
        <w:ind w:left="2211" w:right="48" w:firstLine="-2056"/>
        <w:jc w:val="left"/>
        <w:tabs>
          <w:tab w:pos="2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'ün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kapı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önünd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ayakkabılıkta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ebebiyet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verece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hangi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unsur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rastlanmadığında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şüpheli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55" w:right="-20"/>
        <w:jc w:val="left"/>
        <w:tabs>
          <w:tab w:pos="2140" w:val="left"/>
          <w:tab w:pos="6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4"/>
          <w:position w:val="0"/>
        </w:rPr>
        <w:t>!şirketi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4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8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Öğrenilemedi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!Bedel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132" w:lineRule="exact"/>
        <w:ind w:left="2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29"/>
          <w:position w:val="-8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2"/>
          <w:w w:val="129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8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8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60" w:bottom="280" w:left="360" w:right="220"/>
        </w:sectPr>
      </w:pPr>
      <w:rPr/>
    </w:p>
    <w:p>
      <w:pPr>
        <w:spacing w:before="0" w:after="0" w:line="331" w:lineRule="exact"/>
        <w:ind w:left="136" w:right="-9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9"/>
          <w:szCs w:val="29"/>
          <w:color w:val="2F2F2F"/>
          <w:spacing w:val="-28"/>
          <w:w w:val="147"/>
          <w:position w:val="3"/>
        </w:rPr>
        <w:t>l</w:t>
      </w:r>
      <w:r>
        <w:rPr>
          <w:rFonts w:ascii="Arial" w:hAnsi="Arial" w:cs="Arial" w:eastAsia="Arial"/>
          <w:sz w:val="29"/>
          <w:szCs w:val="29"/>
          <w:color w:val="5B5B5B"/>
          <w:spacing w:val="0"/>
          <w:w w:val="214"/>
          <w:position w:val="3"/>
        </w:rPr>
        <w:t>\</w:t>
      </w:r>
      <w:r>
        <w:rPr>
          <w:rFonts w:ascii="Arial" w:hAnsi="Arial" w:cs="Arial" w:eastAsia="Arial"/>
          <w:sz w:val="29"/>
          <w:szCs w:val="29"/>
          <w:color w:val="5B5B5B"/>
          <w:spacing w:val="0"/>
          <w:w w:val="100"/>
          <w:position w:val="3"/>
        </w:rPr>
        <w:t> </w:t>
      </w:r>
      <w:r>
        <w:rPr>
          <w:rFonts w:ascii="Arial" w:hAnsi="Arial" w:cs="Arial" w:eastAsia="Arial"/>
          <w:sz w:val="29"/>
          <w:szCs w:val="29"/>
          <w:color w:val="5B5B5B"/>
          <w:spacing w:val="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57777"/>
          <w:spacing w:val="-7"/>
          <w:w w:val="127"/>
          <w:position w:val="-3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  <w:position w:val="-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  <w:position w:val="-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3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96"/>
          <w:position w:val="-3"/>
        </w:rPr>
        <w:t>K</w:t>
      </w:r>
      <w:r>
        <w:rPr>
          <w:rFonts w:ascii="Arial" w:hAnsi="Arial" w:cs="Arial" w:eastAsia="Arial"/>
          <w:sz w:val="29"/>
          <w:szCs w:val="29"/>
          <w:color w:val="2F2F2F"/>
          <w:spacing w:val="-66"/>
          <w:w w:val="64"/>
          <w:position w:val="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-3"/>
        </w:rPr>
        <w:t>ıme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MehmetAVŞAR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60" w:right="220"/>
          <w:cols w:num="2" w:equalWidth="0">
            <w:col w:w="1612" w:space="608"/>
            <w:col w:w="9120"/>
          </w:cols>
        </w:sectPr>
      </w:pPr>
      <w:rPr/>
    </w:p>
    <w:p>
      <w:pPr>
        <w:spacing w:before="1" w:after="0" w:line="240" w:lineRule="auto"/>
        <w:ind w:left="19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15"/>
        </w:rPr>
        <w:t>eslim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8"/>
          <w:w w:val="11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1"/>
        </w:rPr>
        <w:t>Edi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D1D1D"/>
          <w:spacing w:val="0"/>
          <w:w w:val="88"/>
        </w:rPr>
        <w:t>ldi</w:t>
      </w:r>
      <w:r>
        <w:rPr>
          <w:rFonts w:ascii="Times New Roman" w:hAnsi="Times New Roman" w:cs="Times New Roman" w:eastAsia="Times New Roman"/>
          <w:sz w:val="20"/>
          <w:szCs w:val="20"/>
          <w:color w:val="1D1D1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40" w:lineRule="auto"/>
        <w:ind w:left="164" w:right="-20"/>
        <w:jc w:val="left"/>
        <w:tabs>
          <w:tab w:pos="2140" w:val="left"/>
          <w:tab w:pos="60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3"/>
          <w:position w:val="1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3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5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Dönüşil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0"/>
        </w:rPr>
        <w:t>lfa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1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D1D1D"/>
          <w:spacing w:val="0"/>
          <w:w w:val="82"/>
          <w:position w:val="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D1D1D"/>
          <w:spacing w:val="0"/>
          <w:w w:val="82"/>
          <w:position w:val="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1D1D1D"/>
          <w:spacing w:val="38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:23.05.2017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!saati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49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05:25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" w:after="0" w:line="226" w:lineRule="exact"/>
        <w:ind w:left="253" w:right="-20"/>
        <w:jc w:val="left"/>
        <w:tabs>
          <w:tab w:pos="1040" w:val="left"/>
          <w:tab w:pos="1540" w:val="left"/>
          <w:tab w:pos="8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PiDE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  <w:position w:val="-1"/>
        </w:rPr>
        <w:t>EKIP: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Torbalı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3.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  <w:position w:val="0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60" w:right="220"/>
        </w:sectPr>
      </w:pPr>
      <w:rPr/>
    </w:p>
    <w:p>
      <w:pPr>
        <w:spacing w:before="1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1" w:lineRule="exact"/>
        <w:ind w:right="-20"/>
        <w:jc w:val="righ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F2F2F"/>
          <w:w w:val="92"/>
          <w:position w:val="-19"/>
        </w:rPr>
        <w:t>Git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4"/>
          <w:w w:val="92"/>
          <w:position w:val="-19"/>
        </w:rPr>
        <w:t>m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34"/>
          <w:position w:val="-19"/>
        </w:rPr>
        <w:t>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124" w:lineRule="exact"/>
        <w:ind w:right="-2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2F2F2F"/>
          <w:spacing w:val="0"/>
          <w:w w:val="63"/>
          <w:position w:val="-15"/>
        </w:rPr>
        <w:t>3</w:t>
      </w:r>
      <w:r>
        <w:rPr>
          <w:rFonts w:ascii="Times New Roman" w:hAnsi="Times New Roman" w:cs="Times New Roman" w:eastAsia="Times New Roman"/>
          <w:sz w:val="27"/>
          <w:szCs w:val="27"/>
          <w:color w:val="2F2F2F"/>
          <w:spacing w:val="26"/>
          <w:w w:val="63"/>
          <w:position w:val="-15"/>
        </w:rPr>
        <w:t> 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63"/>
          <w:position w:val="-15"/>
        </w:rPr>
        <w:t>fı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63"/>
          <w:position w:val="-15"/>
        </w:rPr>
        <w:t> </w:t>
      </w:r>
      <w:r>
        <w:rPr>
          <w:rFonts w:ascii="Arial" w:hAnsi="Arial" w:cs="Arial" w:eastAsia="Arial"/>
          <w:sz w:val="25"/>
          <w:szCs w:val="25"/>
          <w:color w:val="2F2F2F"/>
          <w:spacing w:val="12"/>
          <w:w w:val="63"/>
          <w:position w:val="-1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63"/>
          <w:position w:val="-15"/>
        </w:rPr>
        <w:t>MaYıc: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63"/>
          <w:position w:val="-15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2F2F2F"/>
          <w:spacing w:val="0"/>
          <w:w w:val="66"/>
          <w:i/>
          <w:position w:val="-15"/>
        </w:rPr>
        <w:t>1n17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60" w:right="220"/>
          <w:cols w:num="3" w:equalWidth="0">
            <w:col w:w="2855" w:space="1950"/>
            <w:col w:w="1450" w:space="2469"/>
            <w:col w:w="2616"/>
          </w:cols>
        </w:sectPr>
      </w:pPr>
      <w:rPr/>
    </w:p>
    <w:p>
      <w:pPr>
        <w:spacing w:before="0" w:after="0" w:line="309" w:lineRule="exact"/>
        <w:ind w:left="497" w:right="-86"/>
        <w:jc w:val="left"/>
        <w:tabs>
          <w:tab w:pos="50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.190247pt;margin-top:14.286482pt;width:4.272015pt;height:4pt;mso-position-horizontal-relative:page;mso-position-vertical-relative:paragraph;z-index:-15874" type="#_x0000_t202" filled="f" stroked="f">
            <v:textbox inset="0,0,0,0">
              <w:txbxContent>
                <w:p>
                  <w:pPr>
                    <w:spacing w:before="0" w:after="0" w:line="80" w:lineRule="exact"/>
                    <w:ind w:right="-52"/>
                    <w:jc w:val="left"/>
                    <w:rPr>
                      <w:rFonts w:ascii="Arial" w:hAnsi="Arial" w:cs="Arial" w:eastAsia="Arial"/>
                      <w:sz w:val="8"/>
                      <w:szCs w:val="8"/>
                    </w:rPr>
                  </w:pPr>
                  <w:rPr/>
                  <w:r>
                    <w:rPr>
                      <w:rFonts w:ascii="Arial" w:hAnsi="Arial" w:cs="Arial" w:eastAsia="Arial"/>
                      <w:sz w:val="8"/>
                      <w:szCs w:val="8"/>
                      <w:color w:val="2F2F2F"/>
                      <w:spacing w:val="-3"/>
                      <w:w w:val="100"/>
                    </w:rPr>
                    <w:t>&lt;!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2F2F2F"/>
                      <w:spacing w:val="-2"/>
                      <w:w w:val="100"/>
                    </w:rPr>
                    <w:t>.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2F2F2F"/>
                      <w:spacing w:val="-17"/>
                      <w:w w:val="100"/>
                    </w:rPr>
                    <w:t>)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position w:val="-2"/>
        </w:rPr>
        <w:t>'ü</w:t>
      </w:r>
      <w:r>
        <w:rPr>
          <w:rFonts w:ascii="Arial" w:hAnsi="Arial" w:cs="Arial" w:eastAsia="Arial"/>
          <w:sz w:val="18"/>
          <w:szCs w:val="18"/>
          <w:color w:val="2F2F2F"/>
          <w:spacing w:val="-19"/>
          <w:w w:val="100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9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9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9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left="539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2F2F2F"/>
          <w:spacing w:val="-8"/>
          <w:w w:val="53"/>
        </w:rPr>
        <w:t>;</w:t>
      </w:r>
      <w:r>
        <w:rPr>
          <w:rFonts w:ascii="Times New Roman" w:hAnsi="Times New Roman" w:cs="Times New Roman" w:eastAsia="Times New Roman"/>
          <w:sz w:val="15"/>
          <w:szCs w:val="15"/>
          <w:color w:val="2F2F2F"/>
          <w:spacing w:val="0"/>
          <w:w w:val="53"/>
        </w:rPr>
        <w:t>:</w:t>
      </w:r>
      <w:r>
        <w:rPr>
          <w:rFonts w:ascii="Times New Roman" w:hAnsi="Times New Roman" w:cs="Times New Roman" w:eastAsia="Times New Roman"/>
          <w:sz w:val="15"/>
          <w:szCs w:val="15"/>
          <w:color w:val="2F2F2F"/>
          <w:spacing w:val="-2"/>
          <w:w w:val="53"/>
        </w:rPr>
        <w:t>;</w:t>
      </w:r>
      <w:r>
        <w:rPr>
          <w:rFonts w:ascii="Times New Roman" w:hAnsi="Times New Roman" w:cs="Times New Roman" w:eastAsia="Times New Roman"/>
          <w:sz w:val="15"/>
          <w:szCs w:val="15"/>
          <w:color w:val="2F2F2F"/>
          <w:spacing w:val="-3"/>
          <w:w w:val="54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2F2F2F"/>
          <w:spacing w:val="0"/>
          <w:w w:val="54"/>
        </w:rPr>
        <w:t>...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spacing w:before="79" w:after="0" w:line="125" w:lineRule="exact"/>
        <w:ind w:left="469" w:right="-20"/>
        <w:jc w:val="left"/>
        <w:tabs>
          <w:tab w:pos="260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23"/>
          <w:szCs w:val="23"/>
          <w:color w:val="2F2F2F"/>
          <w:spacing w:val="-30"/>
          <w:w w:val="101"/>
          <w:position w:val="-12"/>
        </w:rPr>
        <w:t>.</w:t>
      </w:r>
      <w:r>
        <w:rPr>
          <w:rFonts w:ascii="Arial" w:hAnsi="Arial" w:cs="Arial" w:eastAsia="Arial"/>
          <w:sz w:val="21"/>
          <w:szCs w:val="21"/>
          <w:color w:val="2F2F2F"/>
          <w:spacing w:val="0"/>
          <w:w w:val="69"/>
          <w:position w:val="-12"/>
        </w:rPr>
        <w:t>.:::</w:t>
      </w:r>
      <w:r>
        <w:rPr>
          <w:rFonts w:ascii="Arial" w:hAnsi="Arial" w:cs="Arial" w:eastAsia="Arial"/>
          <w:sz w:val="21"/>
          <w:szCs w:val="21"/>
          <w:color w:val="2F2F2F"/>
          <w:spacing w:val="0"/>
          <w:w w:val="100"/>
          <w:position w:val="-12"/>
        </w:rPr>
        <w:tab/>
      </w:r>
      <w:r>
        <w:rPr>
          <w:rFonts w:ascii="Arial" w:hAnsi="Arial" w:cs="Arial" w:eastAsia="Arial"/>
          <w:sz w:val="21"/>
          <w:szCs w:val="21"/>
          <w:color w:val="2F2F2F"/>
          <w:spacing w:val="0"/>
          <w:w w:val="100"/>
          <w:position w:val="-12"/>
        </w:rPr>
      </w:r>
      <w:r>
        <w:rPr>
          <w:rFonts w:ascii="Arial" w:hAnsi="Arial" w:cs="Arial" w:eastAsia="Arial"/>
          <w:sz w:val="22"/>
          <w:szCs w:val="22"/>
          <w:color w:val="2F2F2F"/>
          <w:spacing w:val="0"/>
          <w:w w:val="84"/>
          <w:b/>
          <w:bCs/>
          <w:position w:val="-21"/>
        </w:rPr>
        <w:t>QGne</w:t>
      </w:r>
      <w:r>
        <w:rPr>
          <w:rFonts w:ascii="Arial" w:hAnsi="Arial" w:cs="Arial" w:eastAsia="Arial"/>
          <w:sz w:val="22"/>
          <w:szCs w:val="22"/>
          <w:color w:val="2F2F2F"/>
          <w:spacing w:val="0"/>
          <w:w w:val="84"/>
          <w:b/>
          <w:bCs/>
          <w:position w:val="-21"/>
        </w:rPr>
        <w:t>y</w:t>
      </w:r>
      <w:r>
        <w:rPr>
          <w:rFonts w:ascii="Arial" w:hAnsi="Arial" w:cs="Arial" w:eastAsia="Arial"/>
          <w:sz w:val="22"/>
          <w:szCs w:val="22"/>
          <w:color w:val="2F2F2F"/>
          <w:spacing w:val="-7"/>
          <w:w w:val="84"/>
          <w:b/>
          <w:bCs/>
          <w:position w:val="-21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b/>
          <w:bCs/>
          <w:position w:val="-21"/>
        </w:rPr>
        <w:t>Bölg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b/>
          <w:bCs/>
          <w:position w:val="-21"/>
        </w:rPr>
        <w:t>e</w:t>
      </w:r>
      <w:r>
        <w:rPr>
          <w:rFonts w:ascii="Arial" w:hAnsi="Arial" w:cs="Arial" w:eastAsia="Arial"/>
          <w:sz w:val="19"/>
          <w:szCs w:val="19"/>
          <w:color w:val="2F2F2F"/>
          <w:spacing w:val="20"/>
          <w:w w:val="100"/>
          <w:b/>
          <w:bCs/>
          <w:position w:val="-21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b/>
          <w:bCs/>
          <w:position w:val="-21"/>
        </w:rPr>
        <w:t>3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b/>
          <w:bCs/>
          <w:position w:val="-21"/>
        </w:rPr>
        <w:t>.</w:t>
      </w:r>
      <w:r>
        <w:rPr>
          <w:rFonts w:ascii="Arial" w:hAnsi="Arial" w:cs="Arial" w:eastAsia="Arial"/>
          <w:sz w:val="19"/>
          <w:szCs w:val="19"/>
          <w:color w:val="2F2F2F"/>
          <w:spacing w:val="-14"/>
          <w:w w:val="100"/>
          <w:b/>
          <w:bCs/>
          <w:position w:val="-21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3"/>
          <w:b/>
          <w:bCs/>
          <w:position w:val="-21"/>
        </w:rPr>
        <w:t>Posta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464646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464646"/>
          <w:spacing w:val="4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10"/>
        </w:rPr>
        <w:t>/2017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60" w:right="220"/>
          <w:cols w:num="2" w:equalWidth="0">
            <w:col w:w="5905" w:space="2928"/>
            <w:col w:w="2507"/>
          </w:cols>
        </w:sectPr>
      </w:pPr>
      <w:rPr/>
    </w:p>
    <w:p>
      <w:pPr>
        <w:spacing w:before="0" w:after="0" w:line="410" w:lineRule="exact"/>
        <w:ind w:left="3007" w:right="-20"/>
        <w:jc w:val="left"/>
        <w:tabs>
          <w:tab w:pos="4660" w:val="left"/>
          <w:tab w:pos="5160" w:val="left"/>
          <w:tab w:pos="8500" w:val="left"/>
        </w:tabs>
        <w:rPr>
          <w:rFonts w:ascii="Arial" w:hAnsi="Arial" w:cs="Arial" w:eastAsia="Arial"/>
          <w:sz w:val="11"/>
          <w:szCs w:val="1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9.165527pt;margin-top:7.008728pt;width:4.8825pt;height:10.5pt;mso-position-horizontal-relative:page;mso-position-vertical-relative:paragraph;z-index:-15873" type="#_x0000_t202" filled="f" stroked="f">
            <v:textbox inset="0,0,0,0">
              <w:txbxContent>
                <w:p>
                  <w:pPr>
                    <w:spacing w:before="0" w:after="0" w:line="210" w:lineRule="exact"/>
                    <w:ind w:right="-71"/>
                    <w:jc w:val="left"/>
                    <w:rPr>
                      <w:rFonts w:ascii="Times New Roman" w:hAnsi="Times New Roman" w:cs="Times New Roman" w:eastAsia="Times New Roman"/>
                      <w:sz w:val="21"/>
                      <w:szCs w:val="2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2F2F2F"/>
                      <w:spacing w:val="0"/>
                      <w:w w:val="100"/>
                    </w:rPr>
                    <w:t>y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b/>
          <w:bCs/>
          <w:position w:val="-11"/>
        </w:rPr>
        <w:t>Grupfa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b/>
          <w:bCs/>
          <w:position w:val="-11"/>
        </w:rPr>
        <w:t>r</w:t>
      </w:r>
      <w:r>
        <w:rPr>
          <w:rFonts w:ascii="Arial" w:hAnsi="Arial" w:cs="Arial" w:eastAsia="Arial"/>
          <w:sz w:val="19"/>
          <w:szCs w:val="19"/>
          <w:color w:val="2F2F2F"/>
          <w:spacing w:val="5"/>
          <w:w w:val="100"/>
          <w:b/>
          <w:bCs/>
          <w:position w:val="-11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b/>
          <w:bCs/>
          <w:position w:val="-11"/>
        </w:rPr>
        <w:t>Amiri</w:t>
      </w:r>
      <w:r>
        <w:rPr>
          <w:rFonts w:ascii="Arial" w:hAnsi="Arial" w:cs="Arial" w:eastAsia="Arial"/>
          <w:sz w:val="19"/>
          <w:szCs w:val="19"/>
          <w:color w:val="2F2F2F"/>
          <w:spacing w:val="-43"/>
          <w:w w:val="100"/>
          <w:b/>
          <w:bCs/>
          <w:position w:val="-11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b/>
          <w:bCs/>
          <w:position w:val="-11"/>
        </w:rPr>
        <w:tab/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99"/>
          <w:b/>
          <w:bCs/>
          <w:position w:val="-11"/>
        </w:rPr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99"/>
          <w:b/>
          <w:bCs/>
          <w:u w:val="single" w:color="000000"/>
          <w:position w:val="-11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b/>
          <w:bCs/>
          <w:u w:val="single" w:color="000000"/>
          <w:position w:val="-11"/>
        </w:rPr>
        <w:tab/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b/>
          <w:bCs/>
          <w:u w:val="single" w:color="000000"/>
          <w:position w:val="-11"/>
        </w:rPr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b/>
          <w:bCs/>
          <w:position w:val="-11"/>
        </w:rPr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b/>
          <w:bCs/>
          <w:position w:val="-11"/>
        </w:rPr>
      </w:r>
      <w:r>
        <w:rPr>
          <w:rFonts w:ascii="Times New Roman" w:hAnsi="Times New Roman" w:cs="Times New Roman" w:eastAsia="Times New Roman"/>
          <w:sz w:val="72"/>
          <w:szCs w:val="72"/>
          <w:color w:val="3F4689"/>
          <w:spacing w:val="0"/>
          <w:w w:val="100"/>
          <w:position w:val="-25"/>
        </w:rPr>
        <w:t>s</w:t>
      </w:r>
      <w:r>
        <w:rPr>
          <w:rFonts w:ascii="Times New Roman" w:hAnsi="Times New Roman" w:cs="Times New Roman" w:eastAsia="Times New Roman"/>
          <w:sz w:val="72"/>
          <w:szCs w:val="72"/>
          <w:color w:val="3F4689"/>
          <w:spacing w:val="-149"/>
          <w:w w:val="100"/>
          <w:position w:val="-25"/>
        </w:rPr>
        <w:t> </w:t>
      </w:r>
      <w:r>
        <w:rPr>
          <w:rFonts w:ascii="Times New Roman" w:hAnsi="Times New Roman" w:cs="Times New Roman" w:eastAsia="Times New Roman"/>
          <w:sz w:val="72"/>
          <w:szCs w:val="72"/>
          <w:color w:val="3F4689"/>
          <w:spacing w:val="0"/>
          <w:w w:val="100"/>
          <w:position w:val="-25"/>
        </w:rPr>
        <w:tab/>
      </w:r>
      <w:r>
        <w:rPr>
          <w:rFonts w:ascii="Times New Roman" w:hAnsi="Times New Roman" w:cs="Times New Roman" w:eastAsia="Times New Roman"/>
          <w:sz w:val="72"/>
          <w:szCs w:val="72"/>
          <w:color w:val="3F4689"/>
          <w:spacing w:val="0"/>
          <w:w w:val="100"/>
          <w:position w:val="-25"/>
        </w:rPr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2"/>
        </w:rPr>
        <w:t>ltfai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B3B5B6"/>
          <w:spacing w:val="-5"/>
          <w:w w:val="193"/>
          <w:position w:val="-5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898A8E"/>
          <w:spacing w:val="0"/>
          <w:w w:val="72"/>
          <w:position w:val="-5"/>
        </w:rPr>
        <w:t>"</w:t>
      </w:r>
      <w:r>
        <w:rPr>
          <w:rFonts w:ascii="Times New Roman" w:hAnsi="Times New Roman" w:cs="Times New Roman" w:eastAsia="Times New Roman"/>
          <w:sz w:val="9"/>
          <w:szCs w:val="9"/>
          <w:color w:val="898A8E"/>
          <w:spacing w:val="-10"/>
          <w:w w:val="72"/>
          <w:position w:val="-5"/>
        </w:rPr>
        <w:t>J</w:t>
      </w:r>
      <w:r>
        <w:rPr>
          <w:rFonts w:ascii="Times New Roman" w:hAnsi="Times New Roman" w:cs="Times New Roman" w:eastAsia="Times New Roman"/>
          <w:sz w:val="9"/>
          <w:szCs w:val="9"/>
          <w:color w:val="757777"/>
          <w:spacing w:val="0"/>
          <w:w w:val="102"/>
          <w:position w:val="-5"/>
        </w:rPr>
        <w:t>..</w:t>
      </w:r>
      <w:r>
        <w:rPr>
          <w:rFonts w:ascii="Times New Roman" w:hAnsi="Times New Roman" w:cs="Times New Roman" w:eastAsia="Times New Roman"/>
          <w:sz w:val="9"/>
          <w:szCs w:val="9"/>
          <w:color w:val="757777"/>
          <w:spacing w:val="0"/>
          <w:w w:val="100"/>
          <w:position w:val="-5"/>
        </w:rPr>
        <w:t>     </w:t>
      </w:r>
      <w:r>
        <w:rPr>
          <w:rFonts w:ascii="Times New Roman" w:hAnsi="Times New Roman" w:cs="Times New Roman" w:eastAsia="Times New Roman"/>
          <w:sz w:val="9"/>
          <w:szCs w:val="9"/>
          <w:color w:val="757777"/>
          <w:spacing w:val="-1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9A9C9E"/>
          <w:spacing w:val="0"/>
          <w:w w:val="100"/>
          <w:position w:val="-5"/>
        </w:rPr>
        <w:t>--</w:t>
      </w:r>
      <w:r>
        <w:rPr>
          <w:rFonts w:ascii="Times New Roman" w:hAnsi="Times New Roman" w:cs="Times New Roman" w:eastAsia="Times New Roman"/>
          <w:sz w:val="9"/>
          <w:szCs w:val="9"/>
          <w:color w:val="9A9C9E"/>
          <w:spacing w:val="20"/>
          <w:w w:val="100"/>
          <w:position w:val="-5"/>
        </w:rPr>
        <w:t> </w:t>
      </w:r>
      <w:r>
        <w:rPr>
          <w:rFonts w:ascii="Arial" w:hAnsi="Arial" w:cs="Arial" w:eastAsia="Arial"/>
          <w:sz w:val="10"/>
          <w:szCs w:val="10"/>
          <w:color w:val="9A9C9E"/>
          <w:spacing w:val="0"/>
          <w:w w:val="100"/>
          <w:b/>
          <w:bCs/>
          <w:position w:val="-5"/>
        </w:rPr>
        <w:t>r</w:t>
      </w:r>
      <w:r>
        <w:rPr>
          <w:rFonts w:ascii="Arial" w:hAnsi="Arial" w:cs="Arial" w:eastAsia="Arial"/>
          <w:sz w:val="10"/>
          <w:szCs w:val="10"/>
          <w:color w:val="9A9C9E"/>
          <w:spacing w:val="0"/>
          <w:w w:val="100"/>
          <w:b/>
          <w:bCs/>
          <w:position w:val="-5"/>
        </w:rPr>
        <w:t>  </w:t>
      </w:r>
      <w:r>
        <w:rPr>
          <w:rFonts w:ascii="Arial" w:hAnsi="Arial" w:cs="Arial" w:eastAsia="Arial"/>
          <w:sz w:val="10"/>
          <w:szCs w:val="10"/>
          <w:color w:val="9A9C9E"/>
          <w:spacing w:val="7"/>
          <w:w w:val="100"/>
          <w:b/>
          <w:bCs/>
          <w:position w:val="-5"/>
        </w:rPr>
        <w:t> </w:t>
      </w:r>
      <w:r>
        <w:rPr>
          <w:rFonts w:ascii="Arial" w:hAnsi="Arial" w:cs="Arial" w:eastAsia="Arial"/>
          <w:sz w:val="8"/>
          <w:szCs w:val="8"/>
          <w:color w:val="9A9C9E"/>
          <w:spacing w:val="0"/>
          <w:w w:val="100"/>
          <w:i/>
          <w:position w:val="-5"/>
        </w:rPr>
        <w:t>1</w:t>
      </w:r>
      <w:r>
        <w:rPr>
          <w:rFonts w:ascii="Arial" w:hAnsi="Arial" w:cs="Arial" w:eastAsia="Arial"/>
          <w:sz w:val="8"/>
          <w:szCs w:val="8"/>
          <w:color w:val="9A9C9E"/>
          <w:spacing w:val="0"/>
          <w:w w:val="100"/>
          <w:i/>
          <w:position w:val="-5"/>
        </w:rPr>
        <w:t>  </w:t>
      </w:r>
      <w:r>
        <w:rPr>
          <w:rFonts w:ascii="Arial" w:hAnsi="Arial" w:cs="Arial" w:eastAsia="Arial"/>
          <w:sz w:val="8"/>
          <w:szCs w:val="8"/>
          <w:color w:val="9A9C9E"/>
          <w:spacing w:val="16"/>
          <w:w w:val="100"/>
          <w:i/>
          <w:position w:val="-5"/>
        </w:rPr>
        <w:t> </w:t>
      </w:r>
      <w:r>
        <w:rPr>
          <w:rFonts w:ascii="Arial" w:hAnsi="Arial" w:cs="Arial" w:eastAsia="Arial"/>
          <w:sz w:val="11"/>
          <w:szCs w:val="11"/>
          <w:color w:val="757777"/>
          <w:spacing w:val="0"/>
          <w:w w:val="100"/>
          <w:i/>
          <w:position w:val="-5"/>
        </w:rPr>
        <w:t>ı;</w:t>
      </w:r>
      <w:r>
        <w:rPr>
          <w:rFonts w:ascii="Arial" w:hAnsi="Arial" w:cs="Arial" w:eastAsia="Arial"/>
          <w:sz w:val="11"/>
          <w:szCs w:val="11"/>
          <w:color w:val="757777"/>
          <w:spacing w:val="0"/>
          <w:w w:val="100"/>
          <w:i/>
          <w:position w:val="-5"/>
        </w:rPr>
        <w:t> </w:t>
      </w:r>
      <w:r>
        <w:rPr>
          <w:rFonts w:ascii="Arial" w:hAnsi="Arial" w:cs="Arial" w:eastAsia="Arial"/>
          <w:sz w:val="11"/>
          <w:szCs w:val="11"/>
          <w:color w:val="757777"/>
          <w:spacing w:val="12"/>
          <w:w w:val="100"/>
          <w:i/>
          <w:position w:val="-5"/>
        </w:rPr>
        <w:t> </w:t>
      </w:r>
      <w:r>
        <w:rPr>
          <w:rFonts w:ascii="Arial" w:hAnsi="Arial" w:cs="Arial" w:eastAsia="Arial"/>
          <w:sz w:val="11"/>
          <w:szCs w:val="11"/>
          <w:color w:val="464646"/>
          <w:spacing w:val="0"/>
          <w:w w:val="100"/>
          <w:position w:val="-5"/>
        </w:rPr>
        <w:t>""'-</w:t>
      </w:r>
      <w:r>
        <w:rPr>
          <w:rFonts w:ascii="Arial" w:hAnsi="Arial" w:cs="Arial" w:eastAsia="Arial"/>
          <w:sz w:val="11"/>
          <w:szCs w:val="11"/>
          <w:color w:val="464646"/>
          <w:spacing w:val="0"/>
          <w:w w:val="100"/>
          <w:position w:val="-5"/>
        </w:rPr>
        <w:t> </w:t>
      </w:r>
      <w:r>
        <w:rPr>
          <w:rFonts w:ascii="Arial" w:hAnsi="Arial" w:cs="Arial" w:eastAsia="Arial"/>
          <w:sz w:val="11"/>
          <w:szCs w:val="11"/>
          <w:color w:val="464646"/>
          <w:spacing w:val="6"/>
          <w:w w:val="100"/>
          <w:position w:val="-5"/>
        </w:rPr>
        <w:t> </w:t>
      </w:r>
      <w:r>
        <w:rPr>
          <w:rFonts w:ascii="Arial" w:hAnsi="Arial" w:cs="Arial" w:eastAsia="Arial"/>
          <w:sz w:val="11"/>
          <w:szCs w:val="11"/>
          <w:color w:val="9A9C9E"/>
          <w:spacing w:val="-2"/>
          <w:w w:val="253"/>
          <w:position w:val="-5"/>
        </w:rPr>
        <w:t>'</w:t>
      </w:r>
      <w:r>
        <w:rPr>
          <w:rFonts w:ascii="Arial" w:hAnsi="Arial" w:cs="Arial" w:eastAsia="Arial"/>
          <w:sz w:val="11"/>
          <w:szCs w:val="11"/>
          <w:color w:val="9A9C9E"/>
          <w:spacing w:val="0"/>
          <w:w w:val="123"/>
          <w:position w:val="-5"/>
        </w:rPr>
        <w:t>..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60" w:right="220"/>
        </w:sectPr>
      </w:pPr>
      <w:rPr/>
    </w:p>
    <w:p>
      <w:pPr>
        <w:spacing w:before="77" w:after="0" w:line="240" w:lineRule="auto"/>
        <w:ind w:right="-20"/>
        <w:jc w:val="righ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F4689"/>
          <w:spacing w:val="0"/>
          <w:w w:val="80"/>
          <w:b/>
          <w:bCs/>
          <w:i/>
        </w:rPr>
        <w:t>...-=Z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28" w:lineRule="exact"/>
        <w:ind w:left="103" w:right="-54" w:firstLine="-103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Sıtkı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DOGAN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İtf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Çavuşu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41" w:lineRule="exact"/>
        <w:ind w:left="146" w:right="1204"/>
        <w:jc w:val="center"/>
        <w:tabs>
          <w:tab w:pos="560" w:val="left"/>
          <w:tab w:pos="1160" w:val="left"/>
          <w:tab w:pos="1620" w:val="left"/>
        </w:tabs>
        <w:rPr>
          <w:rFonts w:ascii="Times New Roman" w:hAnsi="Times New Roman" w:cs="Times New Roman" w:eastAsia="Times New Roman"/>
          <w:sz w:val="4"/>
          <w:szCs w:val="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"/>
          <w:szCs w:val="4"/>
          <w:color w:val="B3B5B6"/>
          <w:spacing w:val="0"/>
          <w:w w:val="225"/>
        </w:rPr>
        <w:t>•</w:t>
      </w:r>
      <w:r>
        <w:rPr>
          <w:rFonts w:ascii="Times New Roman" w:hAnsi="Times New Roman" w:cs="Times New Roman" w:eastAsia="Times New Roman"/>
          <w:sz w:val="4"/>
          <w:szCs w:val="4"/>
          <w:color w:val="B3B5B6"/>
          <w:spacing w:val="-21"/>
          <w:w w:val="225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B3B5B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4"/>
          <w:szCs w:val="4"/>
          <w:color w:val="B3B5B6"/>
          <w:spacing w:val="0"/>
          <w:w w:val="100"/>
        </w:rPr>
      </w:r>
      <w:r>
        <w:rPr>
          <w:rFonts w:ascii="Times New Roman" w:hAnsi="Times New Roman" w:cs="Times New Roman" w:eastAsia="Times New Roman"/>
          <w:sz w:val="4"/>
          <w:szCs w:val="4"/>
          <w:color w:val="9A9C9E"/>
          <w:spacing w:val="0"/>
          <w:w w:val="225"/>
        </w:rPr>
        <w:t>r</w:t>
      </w:r>
      <w:r>
        <w:rPr>
          <w:rFonts w:ascii="Times New Roman" w:hAnsi="Times New Roman" w:cs="Times New Roman" w:eastAsia="Times New Roman"/>
          <w:sz w:val="4"/>
          <w:szCs w:val="4"/>
          <w:color w:val="9A9C9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4"/>
          <w:szCs w:val="4"/>
          <w:color w:val="9A9C9E"/>
          <w:spacing w:val="0"/>
          <w:w w:val="100"/>
        </w:rPr>
      </w:r>
      <w:r>
        <w:rPr>
          <w:rFonts w:ascii="Times New Roman" w:hAnsi="Times New Roman" w:cs="Times New Roman" w:eastAsia="Times New Roman"/>
          <w:sz w:val="4"/>
          <w:szCs w:val="4"/>
          <w:color w:val="464646"/>
          <w:spacing w:val="0"/>
          <w:w w:val="600"/>
        </w:rPr>
        <w:t>•'</w:t>
      </w:r>
      <w:r>
        <w:rPr>
          <w:rFonts w:ascii="Times New Roman" w:hAnsi="Times New Roman" w:cs="Times New Roman" w:eastAsia="Times New Roman"/>
          <w:sz w:val="4"/>
          <w:szCs w:val="4"/>
          <w:color w:val="464646"/>
          <w:spacing w:val="-46"/>
          <w:w w:val="600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757777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4"/>
          <w:szCs w:val="4"/>
          <w:color w:val="75777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4"/>
          <w:szCs w:val="4"/>
          <w:color w:val="757777"/>
          <w:spacing w:val="0"/>
          <w:w w:val="100"/>
        </w:rPr>
      </w:r>
      <w:r>
        <w:rPr>
          <w:rFonts w:ascii="Times New Roman" w:hAnsi="Times New Roman" w:cs="Times New Roman" w:eastAsia="Times New Roman"/>
          <w:sz w:val="4"/>
          <w:szCs w:val="4"/>
          <w:color w:val="B3B5B6"/>
          <w:spacing w:val="0"/>
          <w:w w:val="250"/>
        </w:rPr>
        <w:t>,.</w:t>
      </w:r>
      <w:r>
        <w:rPr>
          <w:rFonts w:ascii="Times New Roman" w:hAnsi="Times New Roman" w:cs="Times New Roman" w:eastAsia="Times New Roman"/>
          <w:sz w:val="4"/>
          <w:szCs w:val="4"/>
          <w:color w:val="000000"/>
          <w:spacing w:val="0"/>
          <w:w w:val="10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443" w:lineRule="exact"/>
        <w:ind w:left="98" w:right="-20"/>
        <w:jc w:val="left"/>
        <w:tabs>
          <w:tab w:pos="12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2.370728pt;margin-top:9.564914pt;width:24.290113pt;height:12.5pt;mso-position-horizontal-relative:page;mso-position-vertical-relative:paragraph;z-index:-15871" type="#_x0000_t202" filled="f" stroked="f">
            <v:textbox inset="0,0,0,0">
              <w:txbxContent>
                <w:p>
                  <w:pPr>
                    <w:spacing w:before="0" w:after="0" w:line="250" w:lineRule="exact"/>
                    <w:ind w:right="-78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Arial" w:hAnsi="Arial" w:cs="Arial" w:eastAsia="Arial"/>
                      <w:sz w:val="25"/>
                      <w:szCs w:val="25"/>
                      <w:color w:val="2F2F2F"/>
                      <w:spacing w:val="0"/>
                      <w:w w:val="76"/>
                      <w:i/>
                    </w:rPr>
                    <w:t>;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2F2F2F"/>
                      <w:spacing w:val="0"/>
                      <w:w w:val="76"/>
                      <w:i/>
                    </w:rPr>
                    <w:t>)1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2F2F2F"/>
                      <w:spacing w:val="0"/>
                      <w:w w:val="76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2F2F2F"/>
                      <w:spacing w:val="38"/>
                      <w:w w:val="76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5B5B5B"/>
                      <w:spacing w:val="0"/>
                      <w:w w:val="110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5B5B5B"/>
                      <w:spacing w:val="-22"/>
                      <w:w w:val="109"/>
                    </w:rPr>
                    <w:t>{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3"/>
          <w:szCs w:val="33"/>
          <w:color w:val="2F2F2F"/>
          <w:spacing w:val="-46"/>
          <w:w w:val="103"/>
          <w:position w:val="-4"/>
        </w:rPr>
        <w:t>!</w:t>
      </w:r>
      <w:r>
        <w:rPr>
          <w:rFonts w:ascii="Arial" w:hAnsi="Arial" w:cs="Arial" w:eastAsia="Arial"/>
          <w:sz w:val="26"/>
          <w:szCs w:val="26"/>
          <w:color w:val="898A8E"/>
          <w:spacing w:val="-111"/>
          <w:w w:val="128"/>
          <w:position w:val="11"/>
        </w:rPr>
        <w:t>T</w:t>
      </w:r>
      <w:r>
        <w:rPr>
          <w:rFonts w:ascii="Arial" w:hAnsi="Arial" w:cs="Arial" w:eastAsia="Arial"/>
          <w:sz w:val="33"/>
          <w:szCs w:val="33"/>
          <w:color w:val="2F2F2F"/>
          <w:spacing w:val="0"/>
          <w:w w:val="103"/>
          <w:position w:val="-4"/>
        </w:rPr>
        <w:t>:</w:t>
      </w:r>
      <w:r>
        <w:rPr>
          <w:rFonts w:ascii="Arial" w:hAnsi="Arial" w:cs="Arial" w:eastAsia="Arial"/>
          <w:sz w:val="33"/>
          <w:szCs w:val="33"/>
          <w:color w:val="2F2F2F"/>
          <w:spacing w:val="-30"/>
          <w:w w:val="100"/>
          <w:position w:val="-4"/>
        </w:rPr>
        <w:t> </w:t>
      </w:r>
      <w:r>
        <w:rPr>
          <w:rFonts w:ascii="Arial" w:hAnsi="Arial" w:cs="Arial" w:eastAsia="Arial"/>
          <w:sz w:val="26"/>
          <w:szCs w:val="26"/>
          <w:color w:val="898A8E"/>
          <w:spacing w:val="0"/>
          <w:w w:val="128"/>
          <w:position w:val="11"/>
        </w:rPr>
        <w:t>f.l'</w:t>
      </w:r>
      <w:r>
        <w:rPr>
          <w:rFonts w:ascii="Arial" w:hAnsi="Arial" w:cs="Arial" w:eastAsia="Arial"/>
          <w:sz w:val="26"/>
          <w:szCs w:val="26"/>
          <w:color w:val="2F2F2F"/>
          <w:spacing w:val="4"/>
          <w:w w:val="250"/>
          <w:position w:val="11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757777"/>
          <w:spacing w:val="-16"/>
          <w:w w:val="65"/>
          <w:position w:val="-4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71"/>
          <w:position w:val="-4"/>
        </w:rPr>
        <w:t>·Y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898A8E"/>
          <w:spacing w:val="0"/>
          <w:w w:val="122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898A8E"/>
          <w:spacing w:val="-17"/>
          <w:w w:val="122"/>
          <w:position w:val="-4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898A8E"/>
          <w:spacing w:val="-32"/>
          <w:w w:val="122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898A8E"/>
          <w:spacing w:val="0"/>
          <w:w w:val="122"/>
          <w:position w:val="-4"/>
        </w:rPr>
        <w:t>.,,..</w:t>
      </w:r>
      <w:r>
        <w:rPr>
          <w:rFonts w:ascii="Times New Roman" w:hAnsi="Times New Roman" w:cs="Times New Roman" w:eastAsia="Times New Roman"/>
          <w:sz w:val="20"/>
          <w:szCs w:val="20"/>
          <w:color w:val="898A8E"/>
          <w:spacing w:val="-7"/>
          <w:w w:val="122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98A8E"/>
          <w:spacing w:val="0"/>
          <w:w w:val="214"/>
          <w:position w:val="-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60" w:lineRule="exact"/>
        <w:ind w:left="-43" w:right="996"/>
        <w:jc w:val="center"/>
        <w:tabs>
          <w:tab w:pos="68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1.131714pt;margin-top:6.9913pt;width:86.421802pt;height:11.291446pt;mso-position-horizontal-relative:page;mso-position-vertical-relative:paragraph;z-index:-15872" type="#_x0000_t202" filled="f" stroked="f">
            <v:textbox inset="0,0,0,0">
              <w:txbxContent>
                <w:p>
                  <w:pPr>
                    <w:spacing w:before="0" w:after="0" w:line="226" w:lineRule="exact"/>
                    <w:ind w:right="-74"/>
                    <w:jc w:val="left"/>
                    <w:tabs>
                      <w:tab w:pos="640" w:val="left"/>
                      <w:tab w:pos="1180" w:val="left"/>
                    </w:tabs>
                    <w:rPr>
                      <w:rFonts w:ascii="Arial" w:hAnsi="Arial" w:cs="Arial" w:eastAsia="Arial"/>
                      <w:sz w:val="13"/>
                      <w:szCs w:val="1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464646"/>
                      <w:w w:val="120"/>
                      <w:position w:val="-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464646"/>
                      <w:spacing w:val="-32"/>
                      <w:w w:val="100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464646"/>
                      <w:spacing w:val="-18"/>
                      <w:w w:val="152"/>
                      <w:position w:val="-1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757777"/>
                      <w:spacing w:val="0"/>
                      <w:w w:val="96"/>
                      <w:position w:val="-1"/>
                    </w:rPr>
                    <w:t>)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757777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757777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898A8E"/>
                      <w:spacing w:val="0"/>
                      <w:w w:val="37"/>
                      <w:i/>
                      <w:position w:val="-1"/>
                    </w:rPr>
                    <w:t>.,..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898A8E"/>
                      <w:spacing w:val="-33"/>
                      <w:w w:val="100"/>
                      <w:i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5B5B5B"/>
                      <w:spacing w:val="0"/>
                      <w:w w:val="46"/>
                      <w:i/>
                      <w:position w:val="-1"/>
                    </w:rPr>
                    <w:t>-: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5B5B5B"/>
                      <w:spacing w:val="-34"/>
                      <w:w w:val="100"/>
                      <w:i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9A9C9E"/>
                      <w:spacing w:val="0"/>
                      <w:w w:val="128"/>
                      <w:i/>
                      <w:position w:val="-1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9A9C9E"/>
                      <w:spacing w:val="0"/>
                      <w:w w:val="100"/>
                      <w:i/>
                      <w:position w:val="-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9A9C9E"/>
                      <w:spacing w:val="0"/>
                      <w:w w:val="100"/>
                      <w:i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B3B5B6"/>
                      <w:spacing w:val="-6"/>
                      <w:w w:val="72"/>
                      <w:position w:val="-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9A9C9E"/>
                      <w:spacing w:val="-15"/>
                      <w:w w:val="64"/>
                      <w:position w:val="-1"/>
                    </w:rPr>
                    <w:t>•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B3B5B6"/>
                      <w:spacing w:val="-3"/>
                      <w:w w:val="142"/>
                      <w:position w:val="8"/>
                    </w:rPr>
                    <w:t>.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B3B5B6"/>
                      <w:spacing w:val="-24"/>
                      <w:w w:val="142"/>
                      <w:position w:val="8"/>
                    </w:rPr>
                    <w:t>.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898A8E"/>
                      <w:spacing w:val="0"/>
                      <w:w w:val="278"/>
                      <w:position w:val="8"/>
                    </w:rPr>
                    <w:t>-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898A8E"/>
                      <w:spacing w:val="-11"/>
                      <w:w w:val="100"/>
                      <w:position w:val="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9A9C9E"/>
                      <w:spacing w:val="0"/>
                      <w:w w:val="72"/>
                      <w:position w:val="-1"/>
                    </w:rPr>
                    <w:t>.'"'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9A9C9E"/>
                      <w:spacing w:val="23"/>
                      <w:w w:val="72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B3B5B6"/>
                      <w:spacing w:val="5"/>
                      <w:w w:val="60"/>
                      <w:b/>
                      <w:bCs/>
                      <w:position w:val="-1"/>
                    </w:rPr>
                    <w:t>c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B3B5B6"/>
                      <w:spacing w:val="0"/>
                      <w:w w:val="120"/>
                      <w:i/>
                      <w:position w:val="8"/>
                    </w:rPr>
                    <w:t>(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B3B5B6"/>
          <w:spacing w:val="0"/>
          <w:w w:val="60"/>
          <w:position w:val="7"/>
        </w:rPr>
        <w:t>(</w:t>
      </w:r>
      <w:r>
        <w:rPr>
          <w:rFonts w:ascii="Arial" w:hAnsi="Arial" w:cs="Arial" w:eastAsia="Arial"/>
          <w:sz w:val="20"/>
          <w:szCs w:val="20"/>
          <w:color w:val="B3B5B6"/>
          <w:spacing w:val="0"/>
          <w:w w:val="60"/>
          <w:position w:val="7"/>
        </w:rPr>
        <w:t> </w:t>
      </w:r>
      <w:r>
        <w:rPr>
          <w:rFonts w:ascii="Arial" w:hAnsi="Arial" w:cs="Arial" w:eastAsia="Arial"/>
          <w:sz w:val="20"/>
          <w:szCs w:val="20"/>
          <w:color w:val="B3B5B6"/>
          <w:spacing w:val="1"/>
          <w:w w:val="60"/>
          <w:position w:val="7"/>
        </w:rPr>
        <w:t> </w:t>
      </w:r>
      <w:r>
        <w:rPr>
          <w:rFonts w:ascii="Arial" w:hAnsi="Arial" w:cs="Arial" w:eastAsia="Arial"/>
          <w:sz w:val="20"/>
          <w:szCs w:val="20"/>
          <w:color w:val="464646"/>
          <w:spacing w:val="0"/>
          <w:w w:val="84"/>
          <w:position w:val="7"/>
        </w:rPr>
        <w:t>;.</w:t>
      </w:r>
      <w:r>
        <w:rPr>
          <w:rFonts w:ascii="Arial" w:hAnsi="Arial" w:cs="Arial" w:eastAsia="Arial"/>
          <w:sz w:val="20"/>
          <w:szCs w:val="20"/>
          <w:color w:val="464646"/>
          <w:spacing w:val="-131"/>
          <w:w w:val="85"/>
          <w:position w:val="7"/>
        </w:rPr>
        <w:t>M</w:t>
      </w:r>
      <w:r>
        <w:rPr>
          <w:rFonts w:ascii="Times New Roman" w:hAnsi="Times New Roman" w:cs="Times New Roman" w:eastAsia="Times New Roman"/>
          <w:sz w:val="21"/>
          <w:szCs w:val="21"/>
          <w:color w:val="757777"/>
          <w:spacing w:val="0"/>
          <w:w w:val="103"/>
          <w:position w:val="-4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757777"/>
          <w:spacing w:val="8"/>
          <w:w w:val="100"/>
          <w:position w:val="-4"/>
        </w:rPr>
        <w:t> </w:t>
      </w:r>
      <w:r>
        <w:rPr>
          <w:rFonts w:ascii="Arial" w:hAnsi="Arial" w:cs="Arial" w:eastAsia="Arial"/>
          <w:sz w:val="20"/>
          <w:szCs w:val="20"/>
          <w:color w:val="464646"/>
          <w:spacing w:val="-79"/>
          <w:w w:val="84"/>
          <w:position w:val="7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86"/>
          <w:position w:val="-4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1"/>
          <w:szCs w:val="21"/>
          <w:color w:val="757777"/>
          <w:spacing w:val="0"/>
          <w:w w:val="81"/>
          <w:position w:val="-4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757777"/>
          <w:spacing w:val="-8"/>
          <w:w w:val="81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57777"/>
          <w:spacing w:val="-6"/>
          <w:w w:val="81"/>
          <w:position w:val="-4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757777"/>
          <w:spacing w:val="-7"/>
          <w:w w:val="82"/>
          <w:position w:val="-4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757777"/>
          <w:spacing w:val="0"/>
          <w:w w:val="81"/>
          <w:position w:val="-4"/>
        </w:rPr>
        <w:t>t·</w:t>
      </w:r>
      <w:r>
        <w:rPr>
          <w:rFonts w:ascii="Times New Roman" w:hAnsi="Times New Roman" w:cs="Times New Roman" w:eastAsia="Times New Roman"/>
          <w:sz w:val="21"/>
          <w:szCs w:val="21"/>
          <w:color w:val="757777"/>
          <w:spacing w:val="-35"/>
          <w:w w:val="100"/>
          <w:position w:val="-4"/>
        </w:rPr>
        <w:t> </w:t>
      </w:r>
      <w:r>
        <w:rPr>
          <w:rFonts w:ascii="Arial" w:hAnsi="Arial" w:cs="Arial" w:eastAsia="Arial"/>
          <w:sz w:val="13"/>
          <w:szCs w:val="13"/>
          <w:color w:val="898A8E"/>
          <w:spacing w:val="0"/>
          <w:w w:val="100"/>
          <w:position w:val="-4"/>
        </w:rPr>
        <w:t>:ı</w:t>
      </w:r>
      <w:r>
        <w:rPr>
          <w:rFonts w:ascii="Arial" w:hAnsi="Arial" w:cs="Arial" w:eastAsia="Arial"/>
          <w:sz w:val="13"/>
          <w:szCs w:val="13"/>
          <w:color w:val="898A8E"/>
          <w:spacing w:val="27"/>
          <w:w w:val="100"/>
          <w:position w:val="-4"/>
        </w:rPr>
        <w:t> </w:t>
      </w:r>
      <w:r>
        <w:rPr>
          <w:rFonts w:ascii="Arial" w:hAnsi="Arial" w:cs="Arial" w:eastAsia="Arial"/>
          <w:sz w:val="13"/>
          <w:szCs w:val="13"/>
          <w:color w:val="898A8E"/>
          <w:spacing w:val="0"/>
          <w:w w:val="100"/>
          <w:position w:val="-4"/>
        </w:rPr>
        <w:t>..</w:t>
      </w:r>
      <w:r>
        <w:rPr>
          <w:rFonts w:ascii="Arial" w:hAnsi="Arial" w:cs="Arial" w:eastAsia="Arial"/>
          <w:sz w:val="13"/>
          <w:szCs w:val="13"/>
          <w:color w:val="898A8E"/>
          <w:spacing w:val="0"/>
          <w:w w:val="100"/>
          <w:position w:val="-4"/>
        </w:rPr>
        <w:t>  </w:t>
      </w:r>
      <w:r>
        <w:rPr>
          <w:rFonts w:ascii="Arial" w:hAnsi="Arial" w:cs="Arial" w:eastAsia="Arial"/>
          <w:sz w:val="13"/>
          <w:szCs w:val="13"/>
          <w:color w:val="898A8E"/>
          <w:spacing w:val="7"/>
          <w:w w:val="100"/>
          <w:position w:val="-4"/>
        </w:rPr>
        <w:t> </w:t>
      </w:r>
      <w:r>
        <w:rPr>
          <w:rFonts w:ascii="Arial" w:hAnsi="Arial" w:cs="Arial" w:eastAsia="Arial"/>
          <w:sz w:val="14"/>
          <w:szCs w:val="14"/>
          <w:color w:val="9A9C9E"/>
          <w:spacing w:val="-2"/>
          <w:w w:val="232"/>
          <w:position w:val="7"/>
        </w:rPr>
        <w:t>'</w:t>
      </w:r>
      <w:r>
        <w:rPr>
          <w:rFonts w:ascii="Arial" w:hAnsi="Arial" w:cs="Arial" w:eastAsia="Arial"/>
          <w:sz w:val="14"/>
          <w:szCs w:val="14"/>
          <w:color w:val="757777"/>
          <w:spacing w:val="0"/>
          <w:w w:val="118"/>
          <w:position w:val="7"/>
        </w:rPr>
        <w:t>l</w:t>
      </w:r>
      <w:r>
        <w:rPr>
          <w:rFonts w:ascii="Arial" w:hAnsi="Arial" w:cs="Arial" w:eastAsia="Arial"/>
          <w:sz w:val="14"/>
          <w:szCs w:val="14"/>
          <w:color w:val="757777"/>
          <w:spacing w:val="0"/>
          <w:w w:val="117"/>
          <w:position w:val="7"/>
        </w:rPr>
        <w:t>\rlt</w:t>
      </w:r>
      <w:r>
        <w:rPr>
          <w:rFonts w:ascii="Arial" w:hAnsi="Arial" w:cs="Arial" w:eastAsia="Arial"/>
          <w:sz w:val="14"/>
          <w:szCs w:val="14"/>
          <w:color w:val="757777"/>
          <w:spacing w:val="-18"/>
          <w:w w:val="118"/>
          <w:position w:val="7"/>
        </w:rPr>
        <w:t>r</w:t>
      </w:r>
      <w:r>
        <w:rPr>
          <w:rFonts w:ascii="Arial" w:hAnsi="Arial" w:cs="Arial" w:eastAsia="Arial"/>
          <w:sz w:val="14"/>
          <w:szCs w:val="14"/>
          <w:color w:val="5B5B5B"/>
          <w:spacing w:val="-27"/>
          <w:w w:val="151"/>
          <w:position w:val="7"/>
        </w:rPr>
        <w:t>ı</w:t>
      </w:r>
      <w:r>
        <w:rPr>
          <w:rFonts w:ascii="Arial" w:hAnsi="Arial" w:cs="Arial" w:eastAsia="Arial"/>
          <w:sz w:val="14"/>
          <w:szCs w:val="14"/>
          <w:color w:val="757777"/>
          <w:spacing w:val="0"/>
          <w:w w:val="117"/>
          <w:position w:val="7"/>
        </w:rPr>
        <w:t>ı</w:t>
      </w:r>
      <w:r>
        <w:rPr>
          <w:rFonts w:ascii="Arial" w:hAnsi="Arial" w:cs="Arial" w:eastAsia="Arial"/>
          <w:sz w:val="14"/>
          <w:szCs w:val="14"/>
          <w:color w:val="757777"/>
          <w:spacing w:val="0"/>
          <w:w w:val="100"/>
          <w:position w:val="7"/>
        </w:rPr>
        <w:t> </w:t>
      </w:r>
      <w:r>
        <w:rPr>
          <w:rFonts w:ascii="Arial" w:hAnsi="Arial" w:cs="Arial" w:eastAsia="Arial"/>
          <w:sz w:val="14"/>
          <w:szCs w:val="14"/>
          <w:color w:val="757777"/>
          <w:spacing w:val="5"/>
          <w:w w:val="100"/>
          <w:position w:val="7"/>
        </w:rPr>
        <w:t> </w:t>
      </w:r>
      <w:r>
        <w:rPr>
          <w:rFonts w:ascii="Arial" w:hAnsi="Arial" w:cs="Arial" w:eastAsia="Arial"/>
          <w:sz w:val="14"/>
          <w:szCs w:val="14"/>
          <w:color w:val="9A9C9E"/>
          <w:spacing w:val="0"/>
          <w:w w:val="244"/>
          <w:position w:val="7"/>
        </w:rPr>
        <w:t>l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52" w:lineRule="exact"/>
        <w:ind w:left="1772" w:right="1074"/>
        <w:jc w:val="center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B3B5B6"/>
          <w:spacing w:val="0"/>
          <w:w w:val="64"/>
          <w:position w:val="-3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280" w:bottom="280" w:left="360" w:right="220"/>
          <w:cols w:num="3" w:equalWidth="0">
            <w:col w:w="4982" w:space="198"/>
            <w:col w:w="1116" w:space="2078"/>
            <w:col w:w="2966"/>
          </w:cols>
        </w:sectPr>
      </w:pPr>
      <w:rPr/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3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.721951pt;margin-top:8.586883pt;width:7.69288pt;height:6.5pt;mso-position-horizontal-relative:page;mso-position-vertical-relative:paragraph;z-index:-15870" type="#_x0000_t202" filled="f" stroked="f">
            <v:textbox inset="0,0,0,0">
              <w:txbxContent>
                <w:p>
                  <w:pPr>
                    <w:spacing w:before="0" w:after="0" w:line="130" w:lineRule="exact"/>
                    <w:ind w:right="-60"/>
                    <w:jc w:val="left"/>
                    <w:rPr>
                      <w:rFonts w:ascii="Arial" w:hAnsi="Arial" w:cs="Arial" w:eastAsia="Arial"/>
                      <w:sz w:val="13"/>
                      <w:szCs w:val="13"/>
                    </w:rPr>
                  </w:pPr>
                  <w:rPr/>
                  <w:r>
                    <w:rPr>
                      <w:rFonts w:ascii="Arial" w:hAnsi="Arial" w:cs="Arial" w:eastAsia="Arial"/>
                      <w:sz w:val="13"/>
                      <w:szCs w:val="13"/>
                      <w:color w:val="2F2F2F"/>
                      <w:w w:val="104"/>
                    </w:rPr>
                    <w:t>(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2F2F2F"/>
                      <w:w w:val="103"/>
                    </w:rPr>
                    <w:t>&lt;i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52"/>
        </w:rPr>
        <w:t>..:.::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304" w:lineRule="exact"/>
        <w:ind w:right="-20"/>
        <w:jc w:val="righ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2F2F2F"/>
          <w:spacing w:val="0"/>
          <w:w w:val="67"/>
        </w:rPr>
        <w:t>:r: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81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464646"/>
          <w:spacing w:val="0"/>
          <w:w w:val="116"/>
        </w:rPr>
        <w:t>.€rgun</w:t>
      </w:r>
      <w:r>
        <w:rPr>
          <w:rFonts w:ascii="Times New Roman" w:hAnsi="Times New Roman" w:cs="Times New Roman" w:eastAsia="Times New Roman"/>
          <w:sz w:val="27"/>
          <w:szCs w:val="27"/>
          <w:color w:val="464646"/>
          <w:spacing w:val="-15"/>
          <w:w w:val="116"/>
        </w:rPr>
        <w:t> </w:t>
      </w:r>
      <w:r>
        <w:rPr>
          <w:rFonts w:ascii="Arial" w:hAnsi="Arial" w:cs="Arial" w:eastAsia="Arial"/>
          <w:sz w:val="26"/>
          <w:szCs w:val="26"/>
          <w:color w:val="757777"/>
          <w:spacing w:val="0"/>
          <w:w w:val="115"/>
        </w:rPr>
        <w:t>K</w:t>
      </w:r>
      <w:r>
        <w:rPr>
          <w:rFonts w:ascii="Arial" w:hAnsi="Arial" w:cs="Arial" w:eastAsia="Arial"/>
          <w:sz w:val="26"/>
          <w:szCs w:val="26"/>
          <w:color w:val="757777"/>
          <w:spacing w:val="5"/>
          <w:w w:val="115"/>
        </w:rPr>
        <w:t>A</w:t>
      </w:r>
      <w:r>
        <w:rPr>
          <w:rFonts w:ascii="Arial" w:hAnsi="Arial" w:cs="Arial" w:eastAsia="Arial"/>
          <w:sz w:val="26"/>
          <w:szCs w:val="26"/>
          <w:color w:val="898A8E"/>
          <w:spacing w:val="0"/>
          <w:w w:val="107"/>
        </w:rPr>
        <w:t>YA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62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w w:val="83"/>
          <w:position w:val="-6"/>
        </w:rPr>
        <w:t>Uley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83"/>
          <w:position w:val="-6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  <w:position w:val="-6"/>
        </w:rPr>
        <w:t>VETLİ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9" w:after="0" w:line="240" w:lineRule="auto"/>
        <w:ind w:left="-30" w:right="52"/>
        <w:jc w:val="center"/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3"/>
          <w:szCs w:val="13"/>
          <w:color w:val="898A8E"/>
          <w:spacing w:val="0"/>
          <w:w w:val="173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898A8E"/>
          <w:spacing w:val="0"/>
          <w:w w:val="173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898A8E"/>
          <w:spacing w:val="10"/>
          <w:w w:val="173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5B5B5B"/>
          <w:spacing w:val="0"/>
          <w:w w:val="100"/>
        </w:rPr>
        <w:t>i.':</w:t>
      </w:r>
      <w:r>
        <w:rPr>
          <w:rFonts w:ascii="Times New Roman" w:hAnsi="Times New Roman" w:cs="Times New Roman" w:eastAsia="Times New Roman"/>
          <w:sz w:val="13"/>
          <w:szCs w:val="13"/>
          <w:color w:val="5B5B5B"/>
          <w:spacing w:val="-27"/>
          <w:w w:val="100"/>
        </w:rPr>
        <w:t>t</w:t>
      </w:r>
      <w:r>
        <w:rPr>
          <w:rFonts w:ascii="Times New Roman" w:hAnsi="Times New Roman" w:cs="Times New Roman" w:eastAsia="Times New Roman"/>
          <w:sz w:val="13"/>
          <w:szCs w:val="13"/>
          <w:color w:val="2F2F2F"/>
          <w:spacing w:val="-9"/>
          <w:w w:val="100"/>
        </w:rPr>
        <w:t>:</w:t>
      </w:r>
      <w:r>
        <w:rPr>
          <w:rFonts w:ascii="Times New Roman" w:hAnsi="Times New Roman" w:cs="Times New Roman" w:eastAsia="Times New Roman"/>
          <w:sz w:val="13"/>
          <w:szCs w:val="13"/>
          <w:color w:val="5B5B5B"/>
          <w:spacing w:val="-34"/>
          <w:w w:val="100"/>
        </w:rPr>
        <w:t>!</w:t>
      </w:r>
      <w:r>
        <w:rPr>
          <w:rFonts w:ascii="Times New Roman" w:hAnsi="Times New Roman" w:cs="Times New Roman" w:eastAsia="Times New Roman"/>
          <w:sz w:val="13"/>
          <w:szCs w:val="13"/>
          <w:color w:val="2F2F2F"/>
          <w:spacing w:val="0"/>
          <w:w w:val="100"/>
        </w:rPr>
        <w:t>ıı:</w:t>
      </w:r>
      <w:r>
        <w:rPr>
          <w:rFonts w:ascii="Times New Roman" w:hAnsi="Times New Roman" w:cs="Times New Roman" w:eastAsia="Times New Roman"/>
          <w:sz w:val="13"/>
          <w:szCs w:val="13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464646"/>
          <w:spacing w:val="0"/>
          <w:w w:val="138"/>
        </w:rPr>
        <w:t>'i...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spacing w:before="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73" w:right="-57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2F2F2F"/>
          <w:w w:val="122"/>
        </w:rPr>
        <w:t>{,</w:t>
      </w:r>
      <w:r>
        <w:rPr>
          <w:rFonts w:ascii="Arial" w:hAnsi="Arial" w:cs="Arial" w:eastAsia="Arial"/>
          <w:sz w:val="11"/>
          <w:szCs w:val="11"/>
          <w:color w:val="2F2F2F"/>
          <w:w w:val="54"/>
        </w:rPr>
        <w:t>.&amp;..</w:t>
      </w:r>
      <w:r>
        <w:rPr>
          <w:rFonts w:ascii="Arial" w:hAnsi="Arial" w:cs="Arial" w:eastAsia="Arial"/>
          <w:sz w:val="11"/>
          <w:szCs w:val="11"/>
          <w:color w:val="2F2F2F"/>
          <w:w w:val="100"/>
        </w:rPr>
        <w:t>  </w:t>
      </w:r>
      <w:r>
        <w:rPr>
          <w:rFonts w:ascii="Arial" w:hAnsi="Arial" w:cs="Arial" w:eastAsia="Arial"/>
          <w:sz w:val="11"/>
          <w:szCs w:val="11"/>
          <w:color w:val="2F2F2F"/>
          <w:spacing w:val="8"/>
          <w:w w:val="100"/>
        </w:rPr>
        <w:t> </w:t>
      </w:r>
      <w:r>
        <w:rPr>
          <w:rFonts w:ascii="Arial" w:hAnsi="Arial" w:cs="Arial" w:eastAsia="Arial"/>
          <w:sz w:val="11"/>
          <w:szCs w:val="11"/>
          <w:color w:val="464646"/>
          <w:spacing w:val="0"/>
          <w:w w:val="142"/>
        </w:rPr>
        <w:t>·</w:t>
      </w:r>
      <w:r>
        <w:rPr>
          <w:rFonts w:ascii="Arial" w:hAnsi="Arial" w:cs="Arial" w:eastAsia="Arial"/>
          <w:sz w:val="11"/>
          <w:szCs w:val="11"/>
          <w:color w:val="464646"/>
          <w:spacing w:val="0"/>
          <w:w w:val="142"/>
        </w:rPr>
        <w:t> </w:t>
      </w:r>
      <w:r>
        <w:rPr>
          <w:rFonts w:ascii="Arial" w:hAnsi="Arial" w:cs="Arial" w:eastAsia="Arial"/>
          <w:sz w:val="11"/>
          <w:szCs w:val="11"/>
          <w:color w:val="464646"/>
          <w:spacing w:val="33"/>
          <w:w w:val="142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2F2F2F"/>
          <w:spacing w:val="0"/>
          <w:w w:val="60"/>
        </w:rPr>
        <w:t>\</w:t>
      </w:r>
      <w:r>
        <w:rPr>
          <w:rFonts w:ascii="Times New Roman" w:hAnsi="Times New Roman" w:cs="Times New Roman" w:eastAsia="Times New Roman"/>
          <w:sz w:val="11"/>
          <w:szCs w:val="11"/>
          <w:color w:val="2F2F2F"/>
          <w:spacing w:val="0"/>
          <w:w w:val="60"/>
        </w:rPr>
        <w:t>J.</w:t>
      </w:r>
      <w:r>
        <w:rPr>
          <w:rFonts w:ascii="Times New Roman" w:hAnsi="Times New Roman" w:cs="Times New Roman" w:eastAsia="Times New Roman"/>
          <w:sz w:val="11"/>
          <w:szCs w:val="11"/>
          <w:color w:val="2F2F2F"/>
          <w:spacing w:val="0"/>
          <w:w w:val="60"/>
        </w:rPr>
        <w:t>    </w:t>
      </w:r>
      <w:r>
        <w:rPr>
          <w:rFonts w:ascii="Times New Roman" w:hAnsi="Times New Roman" w:cs="Times New Roman" w:eastAsia="Times New Roman"/>
          <w:sz w:val="11"/>
          <w:szCs w:val="11"/>
          <w:color w:val="2F2F2F"/>
          <w:spacing w:val="2"/>
          <w:w w:val="6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757777"/>
          <w:spacing w:val="0"/>
          <w:w w:val="119"/>
        </w:rPr>
        <w:t>'·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</w:rPr>
      </w:r>
    </w:p>
    <w:p>
      <w:pPr>
        <w:spacing w:before="53" w:after="0" w:line="240" w:lineRule="auto"/>
        <w:ind w:left="143" w:right="63"/>
        <w:jc w:val="center"/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464646"/>
          <w:spacing w:val="0"/>
          <w:w w:val="100"/>
        </w:rPr>
        <w:t>.....</w:t>
      </w:r>
      <w:r>
        <w:rPr>
          <w:rFonts w:ascii="Arial" w:hAnsi="Arial" w:cs="Arial" w:eastAsia="Arial"/>
          <w:sz w:val="8"/>
          <w:szCs w:val="8"/>
          <w:color w:val="464646"/>
          <w:spacing w:val="4"/>
          <w:w w:val="100"/>
        </w:rPr>
        <w:t>.</w:t>
      </w:r>
      <w:r>
        <w:rPr>
          <w:rFonts w:ascii="Arial" w:hAnsi="Arial" w:cs="Arial" w:eastAsia="Arial"/>
          <w:sz w:val="8"/>
          <w:szCs w:val="8"/>
          <w:color w:val="464646"/>
          <w:spacing w:val="0"/>
          <w:w w:val="100"/>
        </w:rPr>
        <w:t>,.,.,</w:t>
      </w:r>
      <w:r>
        <w:rPr>
          <w:rFonts w:ascii="Arial" w:hAnsi="Arial" w:cs="Arial" w:eastAsia="Arial"/>
          <w:sz w:val="8"/>
          <w:szCs w:val="8"/>
          <w:color w:val="464646"/>
          <w:spacing w:val="0"/>
          <w:w w:val="100"/>
        </w:rPr>
        <w:t>-</w:t>
      </w:r>
      <w:r>
        <w:rPr>
          <w:rFonts w:ascii="Arial" w:hAnsi="Arial" w:cs="Arial" w:eastAsia="Arial"/>
          <w:sz w:val="8"/>
          <w:szCs w:val="8"/>
          <w:color w:val="464646"/>
          <w:spacing w:val="4"/>
          <w:w w:val="100"/>
        </w:rPr>
        <w:t> </w:t>
      </w:r>
      <w:r>
        <w:rPr>
          <w:rFonts w:ascii="Arial" w:hAnsi="Arial" w:cs="Arial" w:eastAsia="Arial"/>
          <w:sz w:val="8"/>
          <w:szCs w:val="8"/>
          <w:color w:val="5B5B5B"/>
          <w:spacing w:val="0"/>
          <w:w w:val="180"/>
        </w:rPr>
        <w:t>..</w:t>
      </w:r>
      <w:r>
        <w:rPr>
          <w:rFonts w:ascii="Arial" w:hAnsi="Arial" w:cs="Arial" w:eastAsia="Arial"/>
          <w:sz w:val="8"/>
          <w:szCs w:val="8"/>
          <w:color w:val="5B5B5B"/>
          <w:spacing w:val="0"/>
          <w:w w:val="180"/>
        </w:rPr>
        <w:t> </w:t>
      </w:r>
      <w:r>
        <w:rPr>
          <w:rFonts w:ascii="Arial" w:hAnsi="Arial" w:cs="Arial" w:eastAsia="Arial"/>
          <w:sz w:val="8"/>
          <w:szCs w:val="8"/>
          <w:color w:val="5B5B5B"/>
          <w:spacing w:val="9"/>
          <w:w w:val="180"/>
        </w:rPr>
        <w:t> </w:t>
      </w:r>
      <w:r>
        <w:rPr>
          <w:rFonts w:ascii="Arial" w:hAnsi="Arial" w:cs="Arial" w:eastAsia="Arial"/>
          <w:sz w:val="8"/>
          <w:szCs w:val="8"/>
          <w:color w:val="2F2F2F"/>
          <w:spacing w:val="0"/>
          <w:w w:val="180"/>
        </w:rPr>
        <w:t>ri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spacing w:before="0" w:after="0" w:line="288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B3B5B6"/>
          <w:spacing w:val="-28"/>
          <w:w w:val="99"/>
          <w:position w:val="-1"/>
        </w:rPr>
        <w:t>,</w:t>
      </w:r>
      <w:r>
        <w:rPr>
          <w:rFonts w:ascii="Arial" w:hAnsi="Arial" w:cs="Arial" w:eastAsia="Arial"/>
          <w:sz w:val="22"/>
          <w:szCs w:val="22"/>
          <w:color w:val="9A9C9E"/>
          <w:spacing w:val="1"/>
          <w:w w:val="200"/>
          <w:position w:val="-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9A9C9E"/>
          <w:spacing w:val="-2"/>
          <w:w w:val="63"/>
          <w:i/>
          <w:position w:val="7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B3B5B6"/>
          <w:spacing w:val="0"/>
          <w:w w:val="69"/>
          <w:i/>
          <w:position w:val="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60" w:right="220"/>
          <w:cols w:num="5" w:equalWidth="0">
            <w:col w:w="702" w:space="1977"/>
            <w:col w:w="1654" w:space="655"/>
            <w:col w:w="906" w:space="2948"/>
            <w:col w:w="831" w:space="260"/>
            <w:col w:w="1407"/>
          </w:cols>
        </w:sectPr>
      </w:pPr>
      <w:rPr/>
    </w:p>
    <w:p>
      <w:pPr>
        <w:spacing w:before="0" w:after="0" w:line="237" w:lineRule="exact"/>
        <w:ind w:left="2492" w:right="-20"/>
        <w:jc w:val="left"/>
        <w:tabs>
          <w:tab w:pos="53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24.234146pt;margin-top:33.543407pt;width:555.62928pt;height:772.219963pt;mso-position-horizontal-relative:page;mso-position-vertical-relative:page;z-index:-15877" coordorigin="485,671" coordsize="11113,15444">
            <v:group style="position:absolute;left:501;top:692;width:11075;height:2" coordorigin="501,692" coordsize="11075,2">
              <v:shape style="position:absolute;left:501;top:692;width:11075;height:2" coordorigin="501,692" coordsize="11075,0" path="m501,692l11576,692e" filled="f" stroked="t" strokeweight=".702439pt" strokecolor="#575757">
                <v:path arrowok="t"/>
              </v:shape>
            </v:group>
            <v:group style="position:absolute;left:2519;top:687;width:2;height:721" coordorigin="2519,687" coordsize="2,721">
              <v:shape style="position:absolute;left:2519;top:687;width:2;height:721" coordorigin="2519,687" coordsize="0,721" path="m2519,1408l2519,687e" filled="f" stroked="t" strokeweight=".702439pt" strokecolor="#484848">
                <v:path arrowok="t"/>
              </v:shape>
            </v:group>
            <v:group style="position:absolute;left:9207;top:687;width:2;height:721" coordorigin="9207,687" coordsize="2,721">
              <v:shape style="position:absolute;left:9207;top:687;width:2;height:721" coordorigin="9207,687" coordsize="0,721" path="m9207,1408l9207,687e" filled="f" stroked="t" strokeweight=".702439pt" strokecolor="#646464">
                <v:path arrowok="t"/>
              </v:shape>
            </v:group>
            <v:group style="position:absolute;left:11574;top:678;width:2;height:15430" coordorigin="11574,678" coordsize="2,15430">
              <v:shape style="position:absolute;left:11574;top:678;width:2;height:15430" coordorigin="11574,678" coordsize="0,15430" path="m11574,16108l11574,678e" filled="f" stroked="t" strokeweight=".702439pt" strokecolor="#5B5B5B">
                <v:path arrowok="t"/>
              </v:shape>
            </v:group>
            <v:group style="position:absolute;left:2519;top:1351;width:2;height:185" coordorigin="2519,1351" coordsize="2,185">
              <v:shape style="position:absolute;left:2519;top:1351;width:2;height:185" coordorigin="2519,1351" coordsize="0,185" path="m2519,1536l2519,1351e" filled="f" stroked="t" strokeweight=".468293pt" strokecolor="#2F2F2F">
                <v:path arrowok="t"/>
              </v:shape>
            </v:group>
            <v:group style="position:absolute;left:9207;top:1351;width:2;height:185" coordorigin="9207,1351" coordsize="2,185">
              <v:shape style="position:absolute;left:9207;top:1351;width:2;height:185" coordorigin="9207,1351" coordsize="0,185" path="m9207,1536l9207,1351e" filled="f" stroked="t" strokeweight=".468293pt" strokecolor="#4B4B4B">
                <v:path arrowok="t"/>
              </v:shape>
            </v:group>
            <v:group style="position:absolute;left:2519;top:1479;width:2;height:730" coordorigin="2519,1479" coordsize="2,730">
              <v:shape style="position:absolute;left:2519;top:1479;width:2;height:730" coordorigin="2519,1479" coordsize="0,730" path="m2519,2209l2519,1479e" filled="f" stroked="t" strokeweight=".702439pt" strokecolor="#4B4B4B">
                <v:path arrowok="t"/>
              </v:shape>
            </v:group>
            <v:group style="position:absolute;left:9207;top:1479;width:2;height:735" coordorigin="9207,1479" coordsize="2,735">
              <v:shape style="position:absolute;left:9207;top:1479;width:2;height:735" coordorigin="9207,1479" coordsize="0,735" path="m9207,2214l9207,1479e" filled="f" stroked="t" strokeweight=".702439pt" strokecolor="#606060">
                <v:path arrowok="t"/>
              </v:shape>
            </v:group>
            <v:group style="position:absolute;left:506;top:972;width:2;height:782" coordorigin="506,972" coordsize="2,782">
              <v:shape style="position:absolute;left:506;top:972;width:2;height:782" coordorigin="506,972" coordsize="0,782" path="m506,1754l506,972e" filled="f" stroked="t" strokeweight=".702439pt" strokecolor="#9C9C9C">
                <v:path arrowok="t"/>
              </v:shape>
            </v:group>
            <v:group style="position:absolute;left:506;top:1351;width:2;height:185" coordorigin="506,1351" coordsize="2,185">
              <v:shape style="position:absolute;left:506;top:1351;width:2;height:185" coordorigin="506,1351" coordsize="0,185" path="m506,1536l506,1351e" filled="f" stroked="t" strokeweight=".468293pt" strokecolor="#8C8C8C">
                <v:path arrowok="t"/>
              </v:shape>
            </v:group>
            <v:group style="position:absolute;left:506;top:972;width:2;height:2214" coordorigin="506,972" coordsize="2,2214">
              <v:shape style="position:absolute;left:506;top:972;width:2;height:2214" coordorigin="506,972" coordsize="0,2214" path="m506,3186l506,972e" filled="f" stroked="t" strokeweight=".702439pt" strokecolor="#676767">
                <v:path arrowok="t"/>
              </v:shape>
            </v:group>
            <v:group style="position:absolute;left:501;top:2918;width:11080;height:2" coordorigin="501,2918" coordsize="11080,2">
              <v:shape style="position:absolute;left:501;top:2918;width:11080;height:2" coordorigin="501,2918" coordsize="11080,0" path="m501,2918l11581,2918e" filled="f" stroked="t" strokeweight=".702439pt" strokecolor="#545454">
                <v:path arrowok="t"/>
              </v:shape>
            </v:group>
            <v:group style="position:absolute;left:496;top:3157;width:8729;height:2" coordorigin="496,3157" coordsize="8729,2">
              <v:shape style="position:absolute;left:496;top:3157;width:8729;height:2" coordorigin="496,3157" coordsize="8729,0" path="m496,3157l9225,3157e" filled="f" stroked="t" strokeweight=".702439pt" strokecolor="#545454">
                <v:path arrowok="t"/>
              </v:shape>
            </v:group>
            <v:group style="position:absolute;left:9169;top:3157;width:225;height:2" coordorigin="9169,3157" coordsize="225,2">
              <v:shape style="position:absolute;left:9169;top:3157;width:225;height:2" coordorigin="9169,3157" coordsize="225,0" path="m9169,3157l9394,3157e" filled="f" stroked="t" strokeweight=".468293pt" strokecolor="#343434">
                <v:path arrowok="t"/>
              </v:shape>
            </v:group>
            <v:group style="position:absolute;left:9338;top:3155;width:2243;height:2" coordorigin="9338,3155" coordsize="2243,2">
              <v:shape style="position:absolute;left:9338;top:3155;width:2243;height:2" coordorigin="9338,3155" coordsize="2243,0" path="m9338,3155l11581,3155e" filled="f" stroked="t" strokeweight=".702439pt" strokecolor="#5B5B5B">
                <v:path arrowok="t"/>
              </v:shape>
            </v:group>
            <v:group style="position:absolute;left:492;top:3399;width:6350;height:2" coordorigin="492,3399" coordsize="6350,2">
              <v:shape style="position:absolute;left:492;top:3399;width:6350;height:2" coordorigin="492,3399" coordsize="6350,0" path="m492,3399l6842,3399e" filled="f" stroked="t" strokeweight=".702439pt" strokecolor="#545454">
                <v:path arrowok="t"/>
              </v:shape>
            </v:group>
            <v:group style="position:absolute;left:6786;top:3399;width:290;height:2" coordorigin="6786,3399" coordsize="290,2">
              <v:shape style="position:absolute;left:6786;top:3399;width:290;height:2" coordorigin="6786,3399" coordsize="290,0" path="m6786,3399l7076,3399e" filled="f" stroked="t" strokeweight=".468293pt" strokecolor="#444444">
                <v:path arrowok="t"/>
              </v:shape>
            </v:group>
            <v:group style="position:absolute;left:7020;top:3397;width:4566;height:2" coordorigin="7020,3397" coordsize="4566,2">
              <v:shape style="position:absolute;left:7020;top:3397;width:4566;height:2" coordorigin="7020,3397" coordsize="4566,0" path="m7020,3397l11586,3397e" filled="f" stroked="t" strokeweight=".702439pt" strokecolor="#545454">
                <v:path arrowok="t"/>
              </v:shape>
            </v:group>
            <v:group style="position:absolute;left:3995;top:3389;width:2;height:749" coordorigin="3995,3389" coordsize="2,749">
              <v:shape style="position:absolute;left:3995;top:3389;width:2;height:749" coordorigin="3995,3389" coordsize="0,749" path="m3995,4138l3995,3389e" filled="f" stroked="t" strokeweight=".702439pt" strokecolor="#4B4B4B">
                <v:path arrowok="t"/>
              </v:shape>
            </v:group>
            <v:group style="position:absolute;left:7052;top:3385;width:2;height:749" coordorigin="7052,3385" coordsize="2,749">
              <v:shape style="position:absolute;left:7052;top:3385;width:2;height:749" coordorigin="7052,3385" coordsize="0,749" path="m7052,4134l7052,3385e" filled="f" stroked="t" strokeweight=".702439pt" strokecolor="#484848">
                <v:path arrowok="t"/>
              </v:shape>
            </v:group>
            <v:group style="position:absolute;left:7043;top:3811;width:2154;height:2" coordorigin="7043,3811" coordsize="2154,2">
              <v:shape style="position:absolute;left:7043;top:3811;width:2154;height:2" coordorigin="7043,3811" coordsize="2154,0" path="m7043,3811l9197,3811e" filled="f" stroked="t" strokeweight=".234146pt" strokecolor="#606060">
                <v:path arrowok="t"/>
              </v:shape>
            </v:group>
            <v:group style="position:absolute;left:3980;top:3818;width:1939;height:2" coordorigin="3980,3818" coordsize="1939,2">
              <v:shape style="position:absolute;left:3980;top:3818;width:1939;height:2" coordorigin="3980,3818" coordsize="1939,0" path="m3980,3818l5919,3818e" filled="f" stroked="t" strokeweight=".702439pt" strokecolor="#646464">
                <v:path arrowok="t"/>
              </v:shape>
            </v:group>
            <v:group style="position:absolute;left:9197;top:3811;width:1040;height:2" coordorigin="9197,3811" coordsize="1040,2">
              <v:shape style="position:absolute;left:9197;top:3811;width:1040;height:2" coordorigin="9197,3811" coordsize="1040,0" path="m9197,3811l10237,3811e" filled="f" stroked="t" strokeweight=".234146pt" strokecolor="#000000">
                <v:path arrowok="t"/>
              </v:shape>
            </v:group>
            <v:group style="position:absolute;left:10237;top:3811;width:1335;height:2" coordorigin="10237,3811" coordsize="1335,2">
              <v:shape style="position:absolute;left:10237;top:3811;width:1335;height:2" coordorigin="10237,3811" coordsize="1335,0" path="m10237,3811l11572,3811e" filled="f" stroked="t" strokeweight=".234146pt" strokecolor="#3B3B3B">
                <v:path arrowok="t"/>
              </v:shape>
            </v:group>
            <v:group style="position:absolute;left:11576;top:3612;width:2;height:232" coordorigin="11576,3612" coordsize="2,232">
              <v:shape style="position:absolute;left:11576;top:3612;width:2;height:232" coordorigin="11576,3612" coordsize="0,232" path="m11576,3845l11576,3612e" filled="f" stroked="t" strokeweight=".468293pt" strokecolor="#3B3B3B">
                <v:path arrowok="t"/>
              </v:shape>
            </v:group>
            <v:group style="position:absolute;left:496;top:4127;width:3522;height:2" coordorigin="496,4127" coordsize="3522,2">
              <v:shape style="position:absolute;left:496;top:4127;width:3522;height:2" coordorigin="496,4127" coordsize="3522,0" path="m496,4127l4018,4127e" filled="f" stroked="t" strokeweight=".702439pt" strokecolor="#646464">
                <v:path arrowok="t"/>
              </v:shape>
            </v:group>
            <v:group style="position:absolute;left:503;top:683;width:2;height:15411" coordorigin="503,683" coordsize="2,15411">
              <v:shape style="position:absolute;left:503;top:683;width:2;height:15411" coordorigin="503,683" coordsize="0,15411" path="m503,16094l503,683e" filled="f" stroked="t" strokeweight=".702439pt" strokecolor="#545454">
                <v:path arrowok="t"/>
              </v:shape>
            </v:group>
            <v:group style="position:absolute;left:3948;top:4124;width:2894;height:2" coordorigin="3948,4124" coordsize="2894,2">
              <v:shape style="position:absolute;left:3948;top:4124;width:2894;height:2" coordorigin="3948,4124" coordsize="2894,0" path="m3948,4124l6842,4124e" filled="f" stroked="t" strokeweight=".936585pt" strokecolor="#4B4B4B">
                <v:path arrowok="t"/>
              </v:shape>
            </v:group>
            <v:group style="position:absolute;left:6434;top:4124;width:5151;height:2" coordorigin="6434,4124" coordsize="5151,2">
              <v:shape style="position:absolute;left:6434;top:4124;width:5151;height:2" coordorigin="6434,4124" coordsize="5151,0" path="m6434,4124l11586,4124e" filled="f" stroked="t" strokeweight=".702439pt" strokecolor="#6B6B6B">
                <v:path arrowok="t"/>
              </v:shape>
            </v:group>
            <v:group style="position:absolute;left:7055;top:3598;width:2;height:536" coordorigin="7055,3598" coordsize="2,536">
              <v:shape style="position:absolute;left:7055;top:3598;width:2;height:536" coordorigin="7055,3598" coordsize="0,536" path="m7055,4134l7055,3598e" filled="f" stroked="t" strokeweight=".702439pt" strokecolor="#4F4F4F">
                <v:path arrowok="t"/>
              </v:shape>
            </v:group>
            <v:group style="position:absolute;left:11576;top:3783;width:2;height:1607" coordorigin="11576,3783" coordsize="2,1607">
              <v:shape style="position:absolute;left:11576;top:3783;width:2;height:1607" coordorigin="11576,3783" coordsize="0,1607" path="m11576,5390l11576,3783e" filled="f" stroked="t" strokeweight=".702439pt" strokecolor="#575757">
                <v:path arrowok="t"/>
              </v:shape>
            </v:group>
            <v:group style="position:absolute;left:496;top:4402;width:11094;height:2" coordorigin="496,4402" coordsize="11094,2">
              <v:shape style="position:absolute;left:496;top:4402;width:11094;height:2" coordorigin="496,4402" coordsize="11094,0" path="m496,4402l11590,4402e" filled="f" stroked="t" strokeweight=".702439pt" strokecolor="#6B6B6B">
                <v:path arrowok="t"/>
              </v:shape>
            </v:group>
            <v:group style="position:absolute;left:2517;top:4120;width:2;height:545" coordorigin="2517,4120" coordsize="2,545">
              <v:shape style="position:absolute;left:2517;top:4120;width:2;height:545" coordorigin="2517,4120" coordsize="0,545" path="m2517,4665l2517,4120e" filled="f" stroked="t" strokeweight=".702439pt" strokecolor="#545454">
                <v:path arrowok="t"/>
              </v:shape>
            </v:group>
            <v:group style="position:absolute;left:2515;top:4643;width:9071;height:2" coordorigin="2515,4643" coordsize="9071,2">
              <v:shape style="position:absolute;left:2515;top:4643;width:9071;height:2" coordorigin="2515,4643" coordsize="9071,0" path="m2515,4643l11586,4643e" filled="f" stroked="t" strokeweight=".702439pt" strokecolor="#575757">
                <v:path arrowok="t"/>
              </v:shape>
            </v:group>
            <v:group style="position:absolute;left:2519;top:4608;width:2;height:299" coordorigin="2519,4608" coordsize="2,299">
              <v:shape style="position:absolute;left:2519;top:4608;width:2;height:299" coordorigin="2519,4608" coordsize="0,299" path="m2519,4906l2519,4608e" filled="f" stroked="t" strokeweight=".702439pt" strokecolor="#3F3F3F">
                <v:path arrowok="t"/>
              </v:shape>
            </v:group>
            <v:group style="position:absolute;left:5029;top:4641;width:2;height:2162" coordorigin="5029,4641" coordsize="2,2162">
              <v:shape style="position:absolute;left:5029;top:4641;width:2;height:2162" coordorigin="5029,4641" coordsize="0,2162" path="m5029,6803l5029,4641e" filled="f" stroked="t" strokeweight=".702439pt" strokecolor="#575757">
                <v:path arrowok="t"/>
              </v:shape>
            </v:group>
            <v:group style="position:absolute;left:7811;top:4631;width:2;height:484" coordorigin="7811,4631" coordsize="2,484">
              <v:shape style="position:absolute;left:7811;top:4631;width:2;height:484" coordorigin="7811,4631" coordsize="0,484" path="m7811,5115l7811,4631e" filled="f" stroked="t" strokeweight=".234146pt" strokecolor="#646464">
                <v:path arrowok="t"/>
              </v:shape>
            </v:group>
            <v:group style="position:absolute;left:2519;top:4850;width:2;height:284" coordorigin="2519,4850" coordsize="2,284">
              <v:shape style="position:absolute;left:2519;top:4850;width:2;height:284" coordorigin="2519,4850" coordsize="0,284" path="m2519,5134l2519,4850e" filled="f" stroked="t" strokeweight=".702439pt" strokecolor="#545454">
                <v:path arrowok="t"/>
              </v:shape>
            </v:group>
            <v:group style="position:absolute;left:5029;top:4816;width:2;height:318" coordorigin="5029,4816" coordsize="2,318">
              <v:shape style="position:absolute;left:5029;top:4816;width:2;height:318" coordorigin="5029,4816" coordsize="0,318" path="m5029,5134l5029,4816e" filled="f" stroked="t" strokeweight=".936585pt" strokecolor="#646464">
                <v:path arrowok="t"/>
              </v:shape>
            </v:group>
            <v:group style="position:absolute;left:5025;top:5122;width:6561;height:2" coordorigin="5025,5122" coordsize="6561,2">
              <v:shape style="position:absolute;left:5025;top:5122;width:6561;height:2" coordorigin="5025,5122" coordsize="6561,0" path="m5025,5122l11586,5122e" filled="f" stroked="t" strokeweight=".702439pt" strokecolor="#606060">
                <v:path arrowok="t"/>
              </v:shape>
            </v:group>
            <v:group style="position:absolute;left:2519;top:5077;width:2;height:303" coordorigin="2519,5077" coordsize="2,303">
              <v:shape style="position:absolute;left:2519;top:5077;width:2;height:303" coordorigin="2519,5077" coordsize="0,303" path="m2519,5380l2519,5077e" filled="f" stroked="t" strokeweight=".468293pt" strokecolor="#3B3B3B">
                <v:path arrowok="t"/>
              </v:shape>
            </v:group>
            <v:group style="position:absolute;left:5020;top:5362;width:6570;height:2" coordorigin="5020,5362" coordsize="6570,2">
              <v:shape style="position:absolute;left:5020;top:5362;width:6570;height:2" coordorigin="5020,5362" coordsize="6570,0" path="m5020,5362l11590,5362e" filled="f" stroked="t" strokeweight=".702439pt" strokecolor="#575757">
                <v:path arrowok="t"/>
              </v:shape>
            </v:group>
            <v:group style="position:absolute;left:5029;top:5324;width:2;height:327" coordorigin="5029,5324" coordsize="2,327">
              <v:shape style="position:absolute;left:5029;top:5324;width:2;height:327" coordorigin="5029,5324" coordsize="0,327" path="m5029,5651l5029,5324e" filled="f" stroked="t" strokeweight=".936585pt" strokecolor="#646464">
                <v:path arrowok="t"/>
              </v:shape>
            </v:group>
            <v:group style="position:absolute;left:5020;top:5603;width:6565;height:2" coordorigin="5020,5603" coordsize="6565,2">
              <v:shape style="position:absolute;left:5020;top:5603;width:6565;height:2" coordorigin="5020,5603" coordsize="6565,0" path="m5020,5603l11586,5603e" filled="f" stroked="t" strokeweight=".702439pt" strokecolor="#545454">
                <v:path arrowok="t"/>
              </v:shape>
            </v:group>
            <v:group style="position:absolute;left:2510;top:5845;width:9076;height:2" coordorigin="2510,5845" coordsize="9076,2">
              <v:shape style="position:absolute;left:2510;top:5845;width:9076;height:2" coordorigin="2510,5845" coordsize="9076,0" path="m2510,5845l11586,5845e" filled="f" stroked="t" strokeweight=".702439pt" strokecolor="#545454">
                <v:path arrowok="t"/>
              </v:shape>
            </v:group>
            <v:group style="position:absolute;left:492;top:6084;width:6978;height:2" coordorigin="492,6084" coordsize="6978,2">
              <v:shape style="position:absolute;left:492;top:6084;width:6978;height:2" coordorigin="492,6084" coordsize="6978,0" path="m492,6084l7469,6084e" filled="f" stroked="t" strokeweight=".702439pt" strokecolor="#545454">
                <v:path arrowok="t"/>
              </v:shape>
            </v:group>
            <v:group style="position:absolute;left:7413;top:6082;width:211;height:2" coordorigin="7413,6082" coordsize="211,2">
              <v:shape style="position:absolute;left:7413;top:6082;width:211;height:2" coordorigin="7413,6082" coordsize="211,0" path="m7413,6082l7624,6082e" filled="f" stroked="t" strokeweight=".468293pt" strokecolor="#383838">
                <v:path arrowok="t"/>
              </v:shape>
            </v:group>
            <v:group style="position:absolute;left:7568;top:6082;width:4018;height:2" coordorigin="7568,6082" coordsize="4018,2">
              <v:shape style="position:absolute;left:7568;top:6082;width:4018;height:2" coordorigin="7568,6082" coordsize="4018,0" path="m7568,6082l11586,6082e" filled="f" stroked="t" strokeweight=".702439pt" strokecolor="#575757">
                <v:path arrowok="t"/>
              </v:shape>
            </v:group>
            <v:group style="position:absolute;left:7811;top:6068;width:2;height:289" coordorigin="7811,6068" coordsize="2,289">
              <v:shape style="position:absolute;left:7811;top:6068;width:2;height:289" coordorigin="7811,6068" coordsize="0,289" path="m7811,6357l7811,6068e" filled="f" stroked="t" strokeweight=".234146pt" strokecolor="#676767">
                <v:path arrowok="t"/>
              </v:shape>
            </v:group>
            <v:group style="position:absolute;left:2510;top:6554;width:9080;height:2" coordorigin="2510,6554" coordsize="9080,2">
              <v:shape style="position:absolute;left:2510;top:6554;width:9080;height:2" coordorigin="2510,6554" coordsize="9080,0" path="m2510,6554l11590,6554e" filled="f" stroked="t" strokeweight=".702439pt" strokecolor="#575757">
                <v:path arrowok="t"/>
              </v:shape>
            </v:group>
            <v:group style="position:absolute;left:7811;top:6357;width:2;height:431" coordorigin="7811,6357" coordsize="2,431">
              <v:shape style="position:absolute;left:7811;top:6357;width:2;height:431" coordorigin="7811,6357" coordsize="0,431" path="m7811,6788l7811,6357e" filled="f" stroked="t" strokeweight=".234146pt" strokecolor="#4B4B4B">
                <v:path arrowok="t"/>
              </v:shape>
            </v:group>
            <v:group style="position:absolute;left:2517;top:5290;width:2;height:2702" coordorigin="2517,5290" coordsize="2,2702">
              <v:shape style="position:absolute;left:2517;top:5290;width:2;height:2702" coordorigin="2517,5290" coordsize="0,2702" path="m2517,7992l2517,5290e" filled="f" stroked="t" strokeweight=".702439pt" strokecolor="#4F4F4F">
                <v:path arrowok="t"/>
              </v:shape>
            </v:group>
            <v:group style="position:absolute;left:2505;top:6793;width:2557;height:2" coordorigin="2505,6793" coordsize="2557,2">
              <v:shape style="position:absolute;left:2505;top:6793;width:2557;height:2" coordorigin="2505,6793" coordsize="2557,0" path="m2505,6793l5062,6793e" filled="f" stroked="t" strokeweight=".468293pt" strokecolor="#4F4F4F">
                <v:path arrowok="t"/>
              </v:shape>
            </v:group>
            <v:group style="position:absolute;left:5027;top:5821;width:2;height:981" coordorigin="5027,5821" coordsize="2,981">
              <v:shape style="position:absolute;left:5027;top:5821;width:2;height:981" coordorigin="5027,5821" coordsize="0,981" path="m5027,6803l5027,5821e" filled="f" stroked="t" strokeweight=".936585pt" strokecolor="#606060">
                <v:path arrowok="t"/>
              </v:shape>
            </v:group>
            <v:group style="position:absolute;left:4992;top:6793;width:1850;height:2" coordorigin="4992,6793" coordsize="1850,2">
              <v:shape style="position:absolute;left:4992;top:6793;width:1850;height:2" coordorigin="4992,6793" coordsize="1850,0" path="m4992,6793l6842,6793e" filled="f" stroked="t" strokeweight=".702439pt" strokecolor="#575757">
                <v:path arrowok="t"/>
              </v:shape>
            </v:group>
            <v:group style="position:absolute;left:6786;top:6793;width:290;height:2" coordorigin="6786,6793" coordsize="290,2">
              <v:shape style="position:absolute;left:6786;top:6793;width:290;height:2" coordorigin="6786,6793" coordsize="290,0" path="m6786,6793l7076,6793e" filled="f" stroked="t" strokeweight=".468293pt" strokecolor="#444444">
                <v:path arrowok="t"/>
              </v:shape>
            </v:group>
            <v:group style="position:absolute;left:7020;top:6793;width:4566;height:2" coordorigin="7020,6793" coordsize="4566,2">
              <v:shape style="position:absolute;left:7020;top:6793;width:4566;height:2" coordorigin="7020,6793" coordsize="4566,0" path="m7020,6793l11586,6793e" filled="f" stroked="t" strokeweight=".702439pt" strokecolor="#575757">
                <v:path arrowok="t"/>
              </v:shape>
            </v:group>
            <v:group style="position:absolute;left:496;top:7033;width:8729;height:2" coordorigin="496,7033" coordsize="8729,2">
              <v:shape style="position:absolute;left:496;top:7033;width:8729;height:2" coordorigin="496,7033" coordsize="8729,0" path="m496,7033l9225,7033e" filled="f" stroked="t" strokeweight=".702439pt" strokecolor="#545454">
                <v:path arrowok="t"/>
              </v:shape>
            </v:group>
            <v:group style="position:absolute;left:9169;top:7035;width:225;height:2" coordorigin="9169,7035" coordsize="225,2">
              <v:shape style="position:absolute;left:9169;top:7035;width:225;height:2" coordorigin="9169,7035" coordsize="225,0" path="m9169,7035l9394,7035e" filled="f" stroked="t" strokeweight=".468293pt" strokecolor="#3F3F3F">
                <v:path arrowok="t"/>
              </v:shape>
            </v:group>
            <v:group style="position:absolute;left:9338;top:7033;width:2252;height:2" coordorigin="9338,7033" coordsize="2252,2">
              <v:shape style="position:absolute;left:9338;top:7033;width:2252;height:2" coordorigin="9338,7033" coordsize="2252,0" path="m9338,7033l11590,7033e" filled="f" stroked="t" strokeweight=".702439pt" strokecolor="#5B5B5B">
                <v:path arrowok="t"/>
              </v:shape>
            </v:group>
            <v:group style="position:absolute;left:496;top:7497;width:11094;height:2" coordorigin="496,7497" coordsize="11094,2">
              <v:shape style="position:absolute;left:496;top:7497;width:11094;height:2" coordorigin="496,7497" coordsize="11094,0" path="m496,7497l11590,7497e" filled="f" stroked="t" strokeweight=".702439pt" strokecolor="#575757">
                <v:path arrowok="t"/>
              </v:shape>
            </v:group>
            <v:group style="position:absolute;left:5029;top:7495;width:2;height:261" coordorigin="5029,7495" coordsize="2,261">
              <v:shape style="position:absolute;left:5029;top:7495;width:2;height:261" coordorigin="5029,7495" coordsize="0,261" path="m5029,7755l5029,7495e" filled="f" stroked="t" strokeweight=".936585pt" strokecolor="#606060">
                <v:path arrowok="t"/>
              </v:shape>
            </v:group>
            <v:group style="position:absolute;left:5020;top:7739;width:6565;height:2" coordorigin="5020,7739" coordsize="6565,2">
              <v:shape style="position:absolute;left:5020;top:7739;width:6565;height:2" coordorigin="5020,7739" coordsize="6565,0" path="m5020,7739l11586,7739e" filled="f" stroked="t" strokeweight=".702439pt" strokecolor="#545454">
                <v:path arrowok="t"/>
              </v:shape>
            </v:group>
            <v:group style="position:absolute;left:5029;top:7495;width:2;height:730" coordorigin="5029,7495" coordsize="2,730">
              <v:shape style="position:absolute;left:5029;top:7495;width:2;height:730" coordorigin="5029,7495" coordsize="0,730" path="m5029,8225l5029,7495e" filled="f" stroked="t" strokeweight=".936585pt" strokecolor="#5B5B5B">
                <v:path arrowok="t"/>
              </v:shape>
            </v:group>
            <v:group style="position:absolute;left:5025;top:7974;width:6561;height:2" coordorigin="5025,7974" coordsize="6561,2">
              <v:shape style="position:absolute;left:5025;top:7974;width:6561;height:2" coordorigin="5025,7974" coordsize="6561,0" path="m5025,7974l11586,7974e" filled="f" stroked="t" strokeweight=".702439pt" strokecolor="#575757">
                <v:path arrowok="t"/>
              </v:shape>
            </v:group>
            <v:group style="position:absolute;left:496;top:8213;width:11089;height:2" coordorigin="496,8213" coordsize="11089,2">
              <v:shape style="position:absolute;left:496;top:8213;width:11089;height:2" coordorigin="496,8213" coordsize="11089,0" path="m496,8213l11586,8213e" filled="f" stroked="t" strokeweight=".702439pt" strokecolor="#575757">
                <v:path arrowok="t"/>
              </v:shape>
            </v:group>
            <v:group style="position:absolute;left:2515;top:7936;width:2;height:303" coordorigin="2515,7936" coordsize="2,303">
              <v:shape style="position:absolute;left:2515;top:7936;width:2;height:303" coordorigin="2515,7936" coordsize="0,303" path="m2515,8239l2515,7936e" filled="f" stroked="t" strokeweight=".468293pt" strokecolor="#383838">
                <v:path arrowok="t"/>
              </v:shape>
            </v:group>
            <v:group style="position:absolute;left:5029;top:7936;width:2;height:289" coordorigin="5029,7936" coordsize="2,289">
              <v:shape style="position:absolute;left:5029;top:7936;width:2;height:289" coordorigin="5029,7936" coordsize="0,289" path="m5029,8225l5029,7936e" filled="f" stroked="t" strokeweight=".702439pt" strokecolor="#575757">
                <v:path arrowok="t"/>
              </v:shape>
            </v:group>
            <v:group style="position:absolute;left:2517;top:8168;width:2;height:2067" coordorigin="2517,8168" coordsize="2,2067">
              <v:shape style="position:absolute;left:2517;top:8168;width:2;height:2067" coordorigin="2517,8168" coordsize="0,2067" path="m2517,10235l2517,8168e" filled="f" stroked="t" strokeweight=".936585pt" strokecolor="#4F4F4F">
                <v:path arrowok="t"/>
              </v:shape>
            </v:group>
            <v:group style="position:absolute;left:501;top:5257;width:2;height:10837" coordorigin="501,5257" coordsize="2,10837">
              <v:shape style="position:absolute;left:501;top:5257;width:2;height:10837" coordorigin="501,5257" coordsize="0,10837" path="m501,16094l501,5257e" filled="f" stroked="t" strokeweight=".702439pt" strokecolor="#484848">
                <v:path arrowok="t"/>
              </v:shape>
            </v:group>
            <v:group style="position:absolute;left:492;top:9370;width:11094;height:2" coordorigin="492,9370" coordsize="11094,2">
              <v:shape style="position:absolute;left:492;top:9370;width:11094;height:2" coordorigin="492,9370" coordsize="11094,0" path="m492,9370l11586,9370e" filled="f" stroked="t" strokeweight=".702439pt" strokecolor="#575757">
                <v:path arrowok="t"/>
              </v:shape>
            </v:group>
            <v:group style="position:absolute;left:496;top:10209;width:11094;height:2" coordorigin="496,10209" coordsize="11094,2">
              <v:shape style="position:absolute;left:496;top:10209;width:11094;height:2" coordorigin="496,10209" coordsize="11094,0" path="m496,10209l11590,10209e" filled="f" stroked="t" strokeweight=".702439pt" strokecolor="#575757">
                <v:path arrowok="t"/>
              </v:shape>
            </v:group>
            <v:group style="position:absolute;left:492;top:10448;width:2051;height:2" coordorigin="492,10448" coordsize="2051,2">
              <v:shape style="position:absolute;left:492;top:10448;width:2051;height:2" coordorigin="492,10448" coordsize="2051,0" path="m492,10448l2543,10448e" filled="f" stroked="t" strokeweight=".702439pt" strokecolor="#545454">
                <v:path arrowok="t"/>
              </v:shape>
            </v:group>
            <v:group style="position:absolute;left:2515;top:10164;width:2;height:308" coordorigin="2515,10164" coordsize="2,308">
              <v:shape style="position:absolute;left:2515;top:10164;width:2;height:308" coordorigin="2515,10164" coordsize="0,308" path="m2515,10472l2515,10164e" filled="f" stroked="t" strokeweight=".468293pt" strokecolor="#3F3F3F">
                <v:path arrowok="t"/>
              </v:shape>
            </v:group>
            <v:group style="position:absolute;left:2473;top:10448;width:2580;height:2" coordorigin="2473,10448" coordsize="2580,2">
              <v:shape style="position:absolute;left:2473;top:10448;width:2580;height:2" coordorigin="2473,10448" coordsize="2580,0" path="m2473,10448l5053,10448e" filled="f" stroked="t" strokeweight=".468293pt" strokecolor="#4F4F4F">
                <v:path arrowok="t"/>
              </v:shape>
            </v:group>
            <v:group style="position:absolute;left:4997;top:10448;width:4229;height:2" coordorigin="4997,10448" coordsize="4229,2">
              <v:shape style="position:absolute;left:4997;top:10448;width:4229;height:2" coordorigin="4997,10448" coordsize="4229,0" path="m4997,10448l9225,10448e" filled="f" stroked="t" strokeweight=".702439pt" strokecolor="#545454">
                <v:path arrowok="t"/>
              </v:shape>
            </v:group>
            <v:group style="position:absolute;left:9169;top:10448;width:225;height:2" coordorigin="9169,10448" coordsize="225,2">
              <v:shape style="position:absolute;left:9169;top:10448;width:225;height:2" coordorigin="9169,10448" coordsize="225,0" path="m9169,10448l9394,10448e" filled="f" stroked="t" strokeweight=".468293pt" strokecolor="#383838">
                <v:path arrowok="t"/>
              </v:shape>
            </v:group>
            <v:group style="position:absolute;left:9338;top:10448;width:2248;height:2" coordorigin="9338,10448" coordsize="2248,2">
              <v:shape style="position:absolute;left:9338;top:10448;width:2248;height:2" coordorigin="9338,10448" coordsize="2248,0" path="m9338,10448l11586,10448e" filled="f" stroked="t" strokeweight=".702439pt" strokecolor="#575757">
                <v:path arrowok="t"/>
              </v:shape>
            </v:group>
            <v:group style="position:absolute;left:782;top:10690;width:10808;height:2" coordorigin="782,10690" coordsize="10808,2">
              <v:shape style="position:absolute;left:782;top:10690;width:10808;height:2" coordorigin="782,10690" coordsize="10808,0" path="m782,10690l11590,10690e" filled="f" stroked="t" strokeweight=".702439pt" strokecolor="#575757">
                <v:path arrowok="t"/>
              </v:shape>
            </v:group>
            <v:group style="position:absolute;left:2517;top:10401;width:2;height:1982" coordorigin="2517,10401" coordsize="2,1982">
              <v:shape style="position:absolute;left:2517;top:10401;width:2;height:1982" coordorigin="2517,10401" coordsize="0,1982" path="m2517,12382l2517,10401e" filled="f" stroked="t" strokeweight=".702439pt" strokecolor="#4F4F4F">
                <v:path arrowok="t"/>
              </v:shape>
            </v:group>
            <v:group style="position:absolute;left:496;top:11162;width:11094;height:2" coordorigin="496,11162" coordsize="11094,2">
              <v:shape style="position:absolute;left:496;top:11162;width:11094;height:2" coordorigin="496,11162" coordsize="11094,0" path="m496,11162l11590,11162e" filled="f" stroked="t" strokeweight=".702439pt" strokecolor="#575757">
                <v:path arrowok="t"/>
              </v:shape>
            </v:group>
            <v:group style="position:absolute;left:496;top:11403;width:6973;height:2" coordorigin="496,11403" coordsize="6973,2">
              <v:shape style="position:absolute;left:496;top:11403;width:6973;height:2" coordorigin="496,11403" coordsize="6973,0" path="m496,11403l7469,11403e" filled="f" stroked="t" strokeweight=".702439pt" strokecolor="#5B5B5B">
                <v:path arrowok="t"/>
              </v:shape>
            </v:group>
            <v:group style="position:absolute;left:7413;top:11401;width:211;height:2" coordorigin="7413,11401" coordsize="211,2">
              <v:shape style="position:absolute;left:7413;top:11401;width:211;height:2" coordorigin="7413,11401" coordsize="211,0" path="m7413,11401l7624,11401e" filled="f" stroked="t" strokeweight=".468293pt" strokecolor="#383838">
                <v:path arrowok="t"/>
              </v:shape>
            </v:group>
            <v:group style="position:absolute;left:7568;top:11401;width:4023;height:2" coordorigin="7568,11401" coordsize="4023,2">
              <v:shape style="position:absolute;left:7568;top:11401;width:4023;height:2" coordorigin="7568,11401" coordsize="4023,0" path="m7568,11401l11590,11401e" filled="f" stroked="t" strokeweight=".702439pt" strokecolor="#5B5B5B">
                <v:path arrowok="t"/>
              </v:shape>
            </v:group>
            <v:group style="position:absolute;left:1147;top:11406;width:2;height:721" coordorigin="1147,11406" coordsize="2,721">
              <v:shape style="position:absolute;left:1147;top:11406;width:2;height:721" coordorigin="1147,11406" coordsize="0,721" path="m1147,12126l1147,11406e" filled="f" stroked="t" strokeweight=".234146pt" strokecolor="#3F3F3F">
                <v:path arrowok="t"/>
              </v:shape>
            </v:group>
            <v:group style="position:absolute;left:492;top:11640;width:11094;height:2" coordorigin="492,11640" coordsize="11094,2">
              <v:shape style="position:absolute;left:492;top:11640;width:11094;height:2" coordorigin="492,11640" coordsize="11094,0" path="m492,11640l11586,11640e" filled="f" stroked="t" strokeweight=".702439pt" strokecolor="#5B5B5B">
                <v:path arrowok="t"/>
              </v:shape>
            </v:group>
            <v:group style="position:absolute;left:1852;top:11391;width:2;height:4707" coordorigin="1852,11391" coordsize="2,4707">
              <v:shape style="position:absolute;left:1852;top:11391;width:2;height:4707" coordorigin="1852,11391" coordsize="0,4707" path="m1852,16099l1852,11391e" filled="f" stroked="t" strokeweight=".702439pt" strokecolor="#4F4F4F">
                <v:path arrowok="t"/>
              </v:shape>
            </v:group>
            <v:group style="position:absolute;left:7453;top:11396;width:2;height:1062" coordorigin="7453,11396" coordsize="2,1062">
              <v:shape style="position:absolute;left:7453;top:11396;width:2;height:1062" coordorigin="7453,11396" coordsize="0,1062" path="m7453,12458l7453,11396e" filled="f" stroked="t" strokeweight=".702439pt" strokecolor="#575757">
                <v:path arrowok="t"/>
              </v:shape>
            </v:group>
            <v:group style="position:absolute;left:1147;top:12126;width:2;height:1342" coordorigin="1147,12126" coordsize="2,1342">
              <v:shape style="position:absolute;left:1147;top:12126;width:2;height:1342" coordorigin="1147,12126" coordsize="0,1342" path="m1147,13468l1147,12126e" filled="f" stroked="t" strokeweight=".234146pt" strokecolor="#000000">
                <v:path arrowok="t"/>
              </v:shape>
            </v:group>
            <v:group style="position:absolute;left:2515;top:12325;width:2;height:199" coordorigin="2515,12325" coordsize="2,199">
              <v:shape style="position:absolute;left:2515;top:12325;width:2;height:199" coordorigin="2515,12325" coordsize="0,199" path="m2515,12524l2515,12325e" filled="f" stroked="t" strokeweight=".468293pt" strokecolor="#2F2F2F">
                <v:path arrowok="t"/>
              </v:shape>
            </v:group>
            <v:group style="position:absolute;left:7455;top:12325;width:2;height:303" coordorigin="7455,12325" coordsize="2,303">
              <v:shape style="position:absolute;left:7455;top:12325;width:2;height:303" coordorigin="7455,12325" coordsize="0,303" path="m7455,12629l7455,12325e" filled="f" stroked="t" strokeweight=".702439pt" strokecolor="#444444">
                <v:path arrowok="t"/>
              </v:shape>
            </v:group>
            <v:group style="position:absolute;left:11581;top:12468;width:2;height:360" coordorigin="11581,12468" coordsize="2,360">
              <v:shape style="position:absolute;left:11581;top:12468;width:2;height:360" coordorigin="11581,12468" coordsize="0,360" path="m11581,12828l11581,12468e" filled="f" stroked="t" strokeweight=".468293pt" strokecolor="#4F4F4F">
                <v:path arrowok="t"/>
              </v:shape>
            </v:group>
            <v:group style="position:absolute;left:2517;top:12468;width:2;height:1564" coordorigin="2517,12468" coordsize="2,1564">
              <v:shape style="position:absolute;left:2517;top:12468;width:2;height:1564" coordorigin="2517,12468" coordsize="0,1564" path="m2517,14032l2517,12468e" filled="f" stroked="t" strokeweight=".702439pt" strokecolor="#4F4F4F">
                <v:path arrowok="t"/>
              </v:shape>
            </v:group>
            <v:group style="position:absolute;left:7453;top:12572;width:2;height:758" coordorigin="7453,12572" coordsize="2,758">
              <v:shape style="position:absolute;left:7453;top:12572;width:2;height:758" coordorigin="7453,12572" coordsize="0,758" path="m7453,13330l7453,12572e" filled="f" stroked="t" strokeweight=".702439pt" strokecolor="#575757">
                <v:path arrowok="t"/>
              </v:shape>
            </v:group>
            <v:group style="position:absolute;left:11581;top:13174;width:2;height:152" coordorigin="11581,13174" coordsize="2,152">
              <v:shape style="position:absolute;left:11581;top:13174;width:2;height:152" coordorigin="11581,13174" coordsize="0,152" path="m11581,13326l11581,13174e" filled="f" stroked="t" strokeweight=".468293pt" strokecolor="#484848">
                <v:path arrowok="t"/>
              </v:shape>
            </v:group>
            <v:group style="position:absolute;left:7455;top:13269;width:2;height:228" coordorigin="7455,13269" coordsize="2,228">
              <v:shape style="position:absolute;left:7455;top:13269;width:2;height:228" coordorigin="7455,13269" coordsize="0,228" path="m7455,13496l7455,13269e" filled="f" stroked="t" strokeweight=".468293pt" strokecolor="#383838">
                <v:path arrowok="t"/>
              </v:shape>
            </v:group>
            <v:group style="position:absolute;left:492;top:13693;width:2032;height:2" coordorigin="492,13693" coordsize="2032,2">
              <v:shape style="position:absolute;left:492;top:13693;width:2032;height:2" coordorigin="492,13693" coordsize="2032,0" path="m492,13693l2524,13693e" filled="f" stroked="t" strokeweight=".702439pt" strokecolor="#676767">
                <v:path arrowok="t"/>
              </v:shape>
            </v:group>
            <v:group style="position:absolute;left:1147;top:13468;width:2;height:356" coordorigin="1147,13468" coordsize="2,356">
              <v:shape style="position:absolute;left:1147;top:13468;width:2;height:356" coordorigin="1147,13468" coordsize="0,356" path="m1147,13823l1147,13468e" filled="f" stroked="t" strokeweight=".234146pt" strokecolor="#808080">
                <v:path arrowok="t"/>
              </v:shape>
            </v:group>
            <v:group style="position:absolute;left:7453;top:13439;width:2;height:412" coordorigin="7453,13439" coordsize="2,412">
              <v:shape style="position:absolute;left:7453;top:13439;width:2;height:412" coordorigin="7453,13439" coordsize="0,412" path="m7453,13852l7453,13439e" filled="f" stroked="t" strokeweight=".936585pt" strokecolor="#5B5B5B">
                <v:path arrowok="t"/>
              </v:shape>
            </v:group>
            <v:group style="position:absolute;left:11581;top:13653;width:2;height:199" coordorigin="11581,13653" coordsize="2,199">
              <v:shape style="position:absolute;left:11581;top:13653;width:2;height:199" coordorigin="11581,13653" coordsize="0,199" path="m11581,13852l11581,13653e" filled="f" stroked="t" strokeweight=".468293pt" strokecolor="#444444">
                <v:path arrowok="t"/>
              </v:shape>
            </v:group>
            <v:group style="position:absolute;left:1147;top:13823;width:2;height:1650" coordorigin="1147,13823" coordsize="2,1650">
              <v:shape style="position:absolute;left:1147;top:13823;width:2;height:1650" coordorigin="1147,13823" coordsize="0,1650" path="m1147,15473l1147,13823e" filled="f" stroked="t" strokeweight=".234146pt" strokecolor="#000000">
                <v:path arrowok="t"/>
              </v:shape>
            </v:group>
            <v:group style="position:absolute;left:7455;top:13795;width:2;height:237" coordorigin="7455,13795" coordsize="2,237">
              <v:shape style="position:absolute;left:7455;top:13795;width:2;height:237" coordorigin="7455,13795" coordsize="0,237" path="m7455,14032l7455,13795e" filled="f" stroked="t" strokeweight=".468293pt" strokecolor="#3F3F3F">
                <v:path arrowok="t"/>
              </v:shape>
            </v:group>
            <v:group style="position:absolute;left:501;top:13975;width:2;height:128" coordorigin="501,13975" coordsize="2,128">
              <v:shape style="position:absolute;left:501;top:13975;width:2;height:128" coordorigin="501,13975" coordsize="0,128" path="m501,14103l501,13975e" filled="f" stroked="t" strokeweight=".468293pt" strokecolor="#232323">
                <v:path arrowok="t"/>
              </v:shape>
            </v:group>
            <v:group style="position:absolute;left:2515;top:13975;width:2;height:128" coordorigin="2515,13975" coordsize="2,128">
              <v:shape style="position:absolute;left:2515;top:13975;width:2;height:128" coordorigin="2515,13975" coordsize="0,128" path="m2515,14103l2515,13975e" filled="f" stroked="t" strokeweight=".468293pt" strokecolor="#232323">
                <v:path arrowok="t"/>
              </v:shape>
            </v:group>
            <v:group style="position:absolute;left:7455;top:13975;width:2;height:431" coordorigin="7455,13975" coordsize="2,431">
              <v:shape style="position:absolute;left:7455;top:13975;width:2;height:431" coordorigin="7455,13975" coordsize="0,431" path="m7455,14406l7455,13975e" filled="f" stroked="t" strokeweight=".702439pt" strokecolor="#4F4F4F">
                <v:path arrowok="t"/>
              </v:shape>
            </v:group>
            <v:group style="position:absolute;left:2515;top:14046;width:2;height:484" coordorigin="2515,14046" coordsize="2,484">
              <v:shape style="position:absolute;left:2515;top:14046;width:2;height:484" coordorigin="2515,14046" coordsize="0,484" path="m2515,14530l2515,14046e" filled="f" stroked="t" strokeweight=".702439pt" strokecolor="#4F4F4F">
                <v:path arrowok="t"/>
              </v:shape>
            </v:group>
            <v:group style="position:absolute;left:11581;top:14188;width:2;height:218" coordorigin="11581,14188" coordsize="2,218">
              <v:shape style="position:absolute;left:11581;top:14188;width:2;height:218" coordorigin="11581,14188" coordsize="0,218" path="m11581,14406l11581,14188e" filled="f" stroked="t" strokeweight=".468293pt" strokecolor="#444444">
                <v:path arrowok="t"/>
              </v:shape>
            </v:group>
            <v:group style="position:absolute;left:7455;top:14350;width:2;height:180" coordorigin="7455,14350" coordsize="2,180">
              <v:shape style="position:absolute;left:7455;top:14350;width:2;height:180" coordorigin="7455,14350" coordsize="0,180" path="m7455,14530l7455,14350e" filled="f" stroked="t" strokeweight=".468293pt" strokecolor="#343434">
                <v:path arrowok="t"/>
              </v:shape>
            </v:group>
            <v:group style="position:absolute;left:2515;top:14473;width:2;height:204" coordorigin="2515,14473" coordsize="2,204">
              <v:shape style="position:absolute;left:2515;top:14473;width:2;height:204" coordorigin="2515,14473" coordsize="0,204" path="m2515,14677l2515,14473e" filled="f" stroked="t" strokeweight=".468293pt" strokecolor="#2B2B2B">
                <v:path arrowok="t"/>
              </v:shape>
            </v:group>
            <v:group style="position:absolute;left:7455;top:14473;width:2;height:1626" coordorigin="7455,14473" coordsize="2,1626">
              <v:shape style="position:absolute;left:7455;top:14473;width:2;height:1626" coordorigin="7455,14473" coordsize="0,1626" path="m7455,16099l7455,14473e" filled="f" stroked="t" strokeweight=".702439pt" strokecolor="#545454">
                <v:path arrowok="t"/>
              </v:shape>
            </v:group>
            <v:group style="position:absolute;left:2512;top:14620;width:2;height:199" coordorigin="2512,14620" coordsize="2,199">
              <v:shape style="position:absolute;left:2512;top:14620;width:2;height:199" coordorigin="2512,14620" coordsize="0,199" path="m2512,14819l2512,14620e" filled="f" stroked="t" strokeweight=".468293pt" strokecolor="#444444">
                <v:path arrowok="t"/>
              </v:shape>
            </v:group>
            <v:group style="position:absolute;left:2515;top:14762;width:2;height:237" coordorigin="2515,14762" coordsize="2,237">
              <v:shape style="position:absolute;left:2515;top:14762;width:2;height:237" coordorigin="2515,14762" coordsize="0,237" path="m2515,14999l2515,14762e" filled="f" stroked="t" strokeweight=".936585pt" strokecolor="#575757">
                <v:path arrowok="t"/>
              </v:shape>
            </v:group>
            <v:group style="position:absolute;left:11581;top:14762;width:2;height:199" coordorigin="11581,14762" coordsize="2,199">
              <v:shape style="position:absolute;left:11581;top:14762;width:2;height:199" coordorigin="11581,14762" coordsize="0,199" path="m11581,14961l11581,14762e" filled="f" stroked="t" strokeweight=".468293pt" strokecolor="#4F4F4F">
                <v:path arrowok="t"/>
              </v:shape>
            </v:group>
            <v:group style="position:absolute;left:2515;top:14904;width:2;height:417" coordorigin="2515,14904" coordsize="2,417">
              <v:shape style="position:absolute;left:2515;top:14904;width:2;height:417" coordorigin="2515,14904" coordsize="0,417" path="m2515,15321l2515,14904e" filled="f" stroked="t" strokeweight=".468293pt" strokecolor="#444444">
                <v:path arrowok="t"/>
              </v:shape>
            </v:group>
            <v:group style="position:absolute;left:2515;top:15264;width:2;height:834" coordorigin="2515,15264" coordsize="2,834">
              <v:shape style="position:absolute;left:2515;top:15264;width:2;height:834" coordorigin="2515,15264" coordsize="0,834" path="m2515,16099l2515,15264e" filled="f" stroked="t" strokeweight=".702439pt" strokecolor="#545454">
                <v:path arrowok="t"/>
              </v:shape>
            </v:group>
            <v:group style="position:absolute;left:496;top:16092;width:290;height:2" coordorigin="496,16092" coordsize="290,2">
              <v:shape style="position:absolute;left:496;top:16092;width:290;height:2" coordorigin="496,16092" coordsize="290,0" path="m496,16092l787,16092e" filled="f" stroked="t" strokeweight=".468293pt" strokecolor="#4F4F4F">
                <v:path arrowok="t"/>
              </v:shape>
            </v:group>
            <v:group style="position:absolute;left:496;top:16094;width:11089;height:2" coordorigin="496,16094" coordsize="11089,2">
              <v:shape style="position:absolute;left:496;top:16094;width:11089;height:2" coordorigin="496,16094" coordsize="11089,0" path="m496,16094l11586,16094e" filled="f" stroked="t" strokeweight=".702439pt" strokecolor="#646464">
                <v:path arrowok="t"/>
              </v:shape>
            </v:group>
            <v:group style="position:absolute;left:1147;top:15473;width:2;height:621" coordorigin="1147,15473" coordsize="2,621">
              <v:shape style="position:absolute;left:1147;top:15473;width:2;height:621" coordorigin="1147,15473" coordsize="0,621" path="m1147,16094l1147,15473e" filled="f" stroked="t" strokeweight=".234146pt" strokecolor="#5B5B5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2"/>
          <w:szCs w:val="22"/>
          <w:color w:val="464646"/>
          <w:spacing w:val="0"/>
          <w:w w:val="75"/>
          <w:i/>
        </w:rPr>
        <w:t>Itfaiy</w:t>
      </w:r>
      <w:r>
        <w:rPr>
          <w:rFonts w:ascii="Arial" w:hAnsi="Arial" w:cs="Arial" w:eastAsia="Arial"/>
          <w:sz w:val="22"/>
          <w:szCs w:val="22"/>
          <w:color w:val="464646"/>
          <w:spacing w:val="0"/>
          <w:w w:val="75"/>
          <w:i/>
        </w:rPr>
        <w:t>e</w:t>
      </w:r>
      <w:r>
        <w:rPr>
          <w:rFonts w:ascii="Arial" w:hAnsi="Arial" w:cs="Arial" w:eastAsia="Arial"/>
          <w:sz w:val="22"/>
          <w:szCs w:val="22"/>
          <w:color w:val="464646"/>
          <w:spacing w:val="37"/>
          <w:w w:val="75"/>
          <w:i/>
        </w:rPr>
        <w:t> </w: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75"/>
        </w:rPr>
        <w:t>Güne</w: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75"/>
        </w:rPr>
        <w:t>y</w:t>
      </w:r>
      <w:r>
        <w:rPr>
          <w:rFonts w:ascii="Arial" w:hAnsi="Arial" w:cs="Arial" w:eastAsia="Arial"/>
          <w:sz w:val="23"/>
          <w:szCs w:val="23"/>
          <w:color w:val="2F2F2F"/>
          <w:spacing w:val="-4"/>
          <w:w w:val="75"/>
        </w:rPr>
        <w:t> </w: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75"/>
        </w:rPr>
        <w:t>Bölg</w: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75"/>
        </w:rPr>
        <w:t>e</w:t>
      </w:r>
      <w:r>
        <w:rPr>
          <w:rFonts w:ascii="Arial" w:hAnsi="Arial" w:cs="Arial" w:eastAsia="Arial"/>
          <w:sz w:val="23"/>
          <w:szCs w:val="23"/>
          <w:color w:val="2F2F2F"/>
          <w:spacing w:val="3"/>
          <w:w w:val="75"/>
        </w:rPr>
        <w:t> </w: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75"/>
        </w:rPr>
        <w:t>Amiri</w:t>
      </w:r>
      <w:r>
        <w:rPr>
          <w:rFonts w:ascii="Arial" w:hAnsi="Arial" w:cs="Arial" w:eastAsia="Arial"/>
          <w:sz w:val="23"/>
          <w:szCs w:val="23"/>
          <w:color w:val="2F2F2F"/>
          <w:spacing w:val="-17"/>
          <w:w w:val="75"/>
        </w:rPr>
        <w:t> </w: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  <w:position w:val="-6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9"/>
          <w:w w:val="93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6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468" w:lineRule="exact"/>
        <w:ind w:left="3133" w:right="-20"/>
        <w:jc w:val="left"/>
        <w:rPr>
          <w:rFonts w:ascii="Times New Roman" w:hAnsi="Times New Roman" w:cs="Times New Roman" w:eastAsia="Times New Roman"/>
          <w:sz w:val="51"/>
          <w:szCs w:val="51"/>
        </w:rPr>
      </w:pPr>
      <w:rPr/>
      <w:r>
        <w:rPr>
          <w:rFonts w:ascii="Times New Roman" w:hAnsi="Times New Roman" w:cs="Times New Roman" w:eastAsia="Times New Roman"/>
          <w:sz w:val="51"/>
          <w:szCs w:val="51"/>
          <w:color w:val="3342AC"/>
          <w:w w:val="68"/>
          <w:i/>
          <w:position w:val="2"/>
        </w:rPr>
        <w:t>2!fo</w:t>
      </w:r>
      <w:r>
        <w:rPr>
          <w:rFonts w:ascii="Times New Roman" w:hAnsi="Times New Roman" w:cs="Times New Roman" w:eastAsia="Times New Roman"/>
          <w:sz w:val="51"/>
          <w:szCs w:val="51"/>
          <w:color w:val="3342AC"/>
          <w:w w:val="69"/>
          <w:i/>
          <w:position w:val="2"/>
        </w:rPr>
        <w:t>5</w:t>
      </w:r>
      <w:r>
        <w:rPr>
          <w:rFonts w:ascii="Times New Roman" w:hAnsi="Times New Roman" w:cs="Times New Roman" w:eastAsia="Times New Roman"/>
          <w:sz w:val="51"/>
          <w:szCs w:val="51"/>
          <w:color w:val="00000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60" w:right="220"/>
        </w:sectPr>
      </w:pPr>
      <w:rPr/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839" w:right="-20"/>
        <w:jc w:val="left"/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7"/>
          <w:szCs w:val="7"/>
          <w:color w:val="E1E1E1"/>
          <w:spacing w:val="0"/>
          <w:w w:val="51"/>
        </w:rPr>
        <w:t>1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</w:rPr>
      </w:r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339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5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4"/>
          <w:w w:val="10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5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580" w:bottom="280" w:left="540" w:right="220"/>
        </w:sectPr>
      </w:pPr>
      <w:rPr/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129" w:lineRule="exact"/>
        <w:ind w:left="871" w:right="-61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484949"/>
          <w:spacing w:val="0"/>
          <w:w w:val="100"/>
          <w:position w:val="-3"/>
        </w:rPr>
        <w:t>IZ</w:t>
      </w:r>
      <w:r>
        <w:rPr>
          <w:rFonts w:ascii="Arial" w:hAnsi="Arial" w:cs="Arial" w:eastAsia="Arial"/>
          <w:sz w:val="14"/>
          <w:szCs w:val="14"/>
          <w:color w:val="484949"/>
          <w:spacing w:val="1"/>
          <w:w w:val="100"/>
          <w:position w:val="-3"/>
        </w:rPr>
        <w:t> </w:t>
      </w:r>
      <w:r>
        <w:rPr>
          <w:rFonts w:ascii="Arial" w:hAnsi="Arial" w:cs="Arial" w:eastAsia="Arial"/>
          <w:sz w:val="14"/>
          <w:szCs w:val="14"/>
          <w:color w:val="484949"/>
          <w:spacing w:val="0"/>
          <w:w w:val="119"/>
          <w:position w:val="-3"/>
        </w:rPr>
        <w:t>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92" w:lineRule="exact"/>
        <w:ind w:right="-20"/>
        <w:jc w:val="left"/>
        <w:tabs>
          <w:tab w:pos="1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41"/>
          <w:szCs w:val="41"/>
          <w:color w:val="C6C6C6"/>
          <w:spacing w:val="0"/>
          <w:w w:val="51"/>
          <w:position w:val="-13"/>
        </w:rPr>
        <w:t>ı</w:t>
      </w:r>
      <w:r>
        <w:rPr>
          <w:rFonts w:ascii="Arial" w:hAnsi="Arial" w:cs="Arial" w:eastAsia="Arial"/>
          <w:sz w:val="41"/>
          <w:szCs w:val="41"/>
          <w:color w:val="C6C6C6"/>
          <w:spacing w:val="0"/>
          <w:w w:val="100"/>
          <w:position w:val="-13"/>
        </w:rPr>
        <w:tab/>
      </w:r>
      <w:r>
        <w:rPr>
          <w:rFonts w:ascii="Arial" w:hAnsi="Arial" w:cs="Arial" w:eastAsia="Arial"/>
          <w:sz w:val="41"/>
          <w:szCs w:val="41"/>
          <w:color w:val="C6C6C6"/>
          <w:spacing w:val="0"/>
          <w:w w:val="100"/>
          <w:position w:val="-13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3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3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5"/>
          <w:position w:val="3"/>
        </w:rPr>
        <w:t>BAŞKANLIGI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540" w:right="220"/>
          <w:cols w:num="2" w:equalWidth="0">
            <w:col w:w="1345" w:space="484"/>
            <w:col w:w="9331"/>
          </w:cols>
        </w:sectPr>
      </w:pPr>
      <w:rPr/>
    </w:p>
    <w:p>
      <w:pPr>
        <w:spacing w:before="0" w:after="0" w:line="189" w:lineRule="exact"/>
        <w:ind w:left="607" w:right="-20"/>
        <w:jc w:val="left"/>
        <w:tabs>
          <w:tab w:pos="3020" w:val="left"/>
          <w:tab w:pos="952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1.036957pt;margin-top:-39.038864pt;width:478.236198pt;height:54.037801pt;mso-position-horizontal-relative:page;mso-position-vertical-relative:paragraph;z-index:-15867" type="#_x0000_t202" filled="f" stroked="f">
            <v:textbox inset="0,0,0,0">
              <w:txbxContent>
                <w:p>
                  <w:pPr>
                    <w:spacing w:before="0" w:after="0" w:line="1081" w:lineRule="exact"/>
                    <w:ind w:right="-202"/>
                    <w:jc w:val="left"/>
                    <w:tabs>
                      <w:tab w:pos="8420" w:val="left"/>
                    </w:tabs>
                    <w:rPr>
                      <w:rFonts w:ascii="Arial" w:hAnsi="Arial" w:cs="Arial" w:eastAsia="Arial"/>
                      <w:sz w:val="99"/>
                      <w:szCs w:val="99"/>
                    </w:rPr>
                  </w:pPr>
                  <w:rPr/>
                  <w:r>
                    <w:rPr>
                      <w:rFonts w:ascii="Arial" w:hAnsi="Arial" w:cs="Arial" w:eastAsia="Arial"/>
                      <w:sz w:val="82"/>
                      <w:szCs w:val="82"/>
                      <w:color w:val="363636"/>
                      <w:spacing w:val="0"/>
                      <w:w w:val="211"/>
                      <w:i/>
                      <w:position w:val="20"/>
                    </w:rPr>
                    <w:t>l</w:t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363636"/>
                      <w:spacing w:val="-472"/>
                      <w:w w:val="211"/>
                      <w:i/>
                      <w:position w:val="20"/>
                    </w:rPr>
                    <w:t> </w:t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363636"/>
                      <w:spacing w:val="0"/>
                      <w:w w:val="100"/>
                      <w:i/>
                      <w:position w:val="20"/>
                    </w:rPr>
                    <w:tab/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363636"/>
                      <w:spacing w:val="0"/>
                      <w:w w:val="100"/>
                      <w:i/>
                      <w:position w:val="20"/>
                    </w:rPr>
                  </w:r>
                  <w:r>
                    <w:rPr>
                      <w:rFonts w:ascii="Arial" w:hAnsi="Arial" w:cs="Arial" w:eastAsia="Arial"/>
                      <w:sz w:val="99"/>
                      <w:szCs w:val="99"/>
                      <w:color w:val="797979"/>
                      <w:spacing w:val="0"/>
                      <w:w w:val="211"/>
                      <w:position w:val="-3"/>
                    </w:rPr>
                    <w:t>8</w:t>
                  </w:r>
                  <w:r>
                    <w:rPr>
                      <w:rFonts w:ascii="Arial" w:hAnsi="Arial" w:cs="Arial" w:eastAsia="Arial"/>
                      <w:sz w:val="99"/>
                      <w:szCs w:val="9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-1"/>
        </w:rPr>
        <w:t>BÜYÜKSEHIR</w:t>
      </w:r>
      <w:r>
        <w:rPr>
          <w:rFonts w:ascii="Arial" w:hAnsi="Arial" w:cs="Arial" w:eastAsia="Arial"/>
          <w:sz w:val="15"/>
          <w:szCs w:val="15"/>
          <w:color w:val="363636"/>
          <w:spacing w:val="-3"/>
          <w:w w:val="100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4"/>
          <w:szCs w:val="24"/>
          <w:color w:val="8A8C8C"/>
          <w:spacing w:val="0"/>
          <w:w w:val="171"/>
          <w:position w:val="-4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540" w:right="220"/>
        </w:sectPr>
      </w:pPr>
      <w:rPr/>
    </w:p>
    <w:p>
      <w:pPr>
        <w:spacing w:before="0" w:after="0" w:line="143" w:lineRule="exact"/>
        <w:ind w:left="654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v:group style="position:absolute;margin-left:508.996796pt;margin-top:2.549533pt;width:20.520001pt;height:.1pt;mso-position-horizontal-relative:page;mso-position-vertical-relative:paragraph;z-index:-15868" coordorigin="10180,51" coordsize="410,2">
            <v:shape style="position:absolute;left:10180;top:51;width:410;height:2" coordorigin="10180,51" coordsize="410,0" path="m10180,51l10590,51e" filled="f" stroked="t" strokeweight=".48pt" strokecolor="#898B8B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4"/>
          <w:szCs w:val="14"/>
          <w:color w:val="484949"/>
          <w:spacing w:val="0"/>
          <w:w w:val="100"/>
        </w:rPr>
        <w:t>BE</w:t>
      </w:r>
      <w:r>
        <w:rPr>
          <w:rFonts w:ascii="Arial" w:hAnsi="Arial" w:cs="Arial" w:eastAsia="Arial"/>
          <w:sz w:val="14"/>
          <w:szCs w:val="14"/>
          <w:color w:val="484949"/>
          <w:spacing w:val="-12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646464"/>
          <w:spacing w:val="0"/>
          <w:w w:val="106"/>
        </w:rPr>
        <w:t>L</w:t>
      </w:r>
      <w:r>
        <w:rPr>
          <w:rFonts w:ascii="Arial" w:hAnsi="Arial" w:cs="Arial" w:eastAsia="Arial"/>
          <w:sz w:val="14"/>
          <w:szCs w:val="14"/>
          <w:color w:val="646464"/>
          <w:spacing w:val="-28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484949"/>
          <w:spacing w:val="0"/>
          <w:w w:val="100"/>
        </w:rPr>
        <w:t>EDIY</w:t>
      </w:r>
      <w:r>
        <w:rPr>
          <w:rFonts w:ascii="Arial" w:hAnsi="Arial" w:cs="Arial" w:eastAsia="Arial"/>
          <w:sz w:val="14"/>
          <w:szCs w:val="14"/>
          <w:color w:val="484949"/>
          <w:spacing w:val="17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646464"/>
          <w:spacing w:val="0"/>
          <w:w w:val="81"/>
        </w:rPr>
        <w:t>E</w:t>
      </w:r>
      <w:r>
        <w:rPr>
          <w:rFonts w:ascii="Arial" w:hAnsi="Arial" w:cs="Arial" w:eastAsia="Arial"/>
          <w:sz w:val="14"/>
          <w:szCs w:val="14"/>
          <w:color w:val="646464"/>
          <w:spacing w:val="-16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484949"/>
          <w:spacing w:val="0"/>
          <w:w w:val="112"/>
        </w:rPr>
        <w:t>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38" w:lineRule="exact"/>
        <w:ind w:right="-20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53"/>
          <w:position w:val="-5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YANGl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5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540" w:right="220"/>
          <w:cols w:num="2" w:equalWidth="0">
            <w:col w:w="1870" w:space="2267"/>
            <w:col w:w="7023"/>
          </w:cols>
        </w:sectPr>
      </w:pPr>
      <w:rPr/>
    </w:p>
    <w:p>
      <w:pPr>
        <w:spacing w:before="0" w:after="0" w:line="308" w:lineRule="exact"/>
        <w:ind w:left="130" w:right="-20"/>
        <w:jc w:val="left"/>
        <w:tabs>
          <w:tab w:pos="1480" w:val="left"/>
          <w:tab w:pos="2840" w:val="left"/>
          <w:tab w:pos="5000" w:val="left"/>
          <w:tab w:pos="5220" w:val="left"/>
          <w:tab w:pos="724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949"/>
          <w:w w:val="92"/>
          <w:position w:val="3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w w:val="91"/>
          <w:position w:val="3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3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3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3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95"/>
          <w:position w:val="3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8"/>
          <w:w w:val="95"/>
          <w:position w:val="3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2"/>
          <w:w w:val="92"/>
          <w:position w:val="3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3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100"/>
          <w:position w:val="3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1"/>
          <w:w w:val="100"/>
          <w:position w:val="3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98"/>
          <w:position w:val="3"/>
        </w:rPr>
        <w:t>20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3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3"/>
        </w:rPr>
        <w:t>17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21"/>
          <w:w w:val="95"/>
          <w:position w:val="2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95"/>
          <w:position w:val="2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16"/>
          <w:w w:val="95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2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42"/>
          <w:position w:val="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42"/>
          <w:position w:val="2"/>
        </w:rPr>
        <w:t>     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42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42"/>
          <w:u w:val="single" w:color="70707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42"/>
          <w:u w:val="single" w:color="70707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42"/>
          <w:u w:val="single" w:color="70707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42"/>
          <w:u w:val="single" w:color="70707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42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42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position w:val="2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6"/>
          <w:w w:val="91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2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2"/>
        </w:rPr>
        <w:t>00:45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31"/>
          <w:szCs w:val="31"/>
          <w:color w:val="363636"/>
          <w:spacing w:val="12"/>
          <w:w w:val="56"/>
          <w:position w:val="0"/>
        </w:rPr>
        <w:t>h</w:t>
      </w:r>
      <w:r>
        <w:rPr>
          <w:rFonts w:ascii="Arial" w:hAnsi="Arial" w:cs="Arial" w:eastAsia="Arial"/>
          <w:sz w:val="19"/>
          <w:szCs w:val="19"/>
          <w:color w:val="646464"/>
          <w:spacing w:val="0"/>
          <w:w w:val="89"/>
          <w:position w:val="0"/>
        </w:rPr>
        <w:t>"cl: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144" w:right="-20"/>
        <w:jc w:val="left"/>
        <w:tabs>
          <w:tab w:pos="1480" w:val="left"/>
          <w:tab w:pos="2860" w:val="left"/>
          <w:tab w:pos="4200" w:val="left"/>
          <w:tab w:pos="52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949"/>
          <w:w w:val="73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93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94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5"/>
          <w:position w:val="1"/>
        </w:rPr>
        <w:t>ıt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8"/>
          <w:w w:val="7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1"/>
          <w:w w:val="100"/>
          <w:position w:val="1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3"/>
          <w:w w:val="100"/>
          <w:position w:val="1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11"/>
          <w:w w:val="100"/>
          <w:position w:val="1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1"/>
        </w:rPr>
        <w:t>2017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3"/>
          <w:position w:val="0"/>
        </w:rPr>
        <w:t>!K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2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82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ıt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29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23"/>
          <w:w w:val="12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3390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9"/>
          <w:w w:val="93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93"/>
          <w:position w:val="0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23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Alan: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14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94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2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Bayraklı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Fati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Önü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left="144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1"/>
          <w:w w:val="85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</w:rPr>
        <w:t>oğ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83"/>
        </w:rPr>
        <w:t>ru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22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7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97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nıklı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92"/>
        </w:rPr>
        <w:t>Fati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92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95"/>
        </w:rPr>
        <w:t>ca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96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A8C8C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8A8C8C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90"/>
        </w:rPr>
        <w:t>Üz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5"/>
          <w:w w:val="9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3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Önii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left="144" w:right="-20"/>
        <w:jc w:val="left"/>
        <w:tabs>
          <w:tab w:pos="1480" w:val="left"/>
          <w:tab w:pos="3920" w:val="left"/>
          <w:tab w:pos="70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9"/>
          <w:w w:val="7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8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7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99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0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9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4"/>
          <w:w w:val="9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97"/>
        </w:rPr>
        <w:t>aç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3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2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9"/>
          <w:w w:val="89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89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20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71" w:lineRule="exact"/>
        <w:ind w:left="144" w:right="-20"/>
        <w:jc w:val="left"/>
        <w:tabs>
          <w:tab w:pos="3320" w:val="left"/>
          <w:tab w:pos="6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8"/>
          <w:w w:val="74"/>
          <w:position w:val="3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86"/>
          <w:position w:val="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2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77"/>
          <w:position w:val="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2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89"/>
          <w:position w:val="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3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2"/>
          <w:position w:val="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2"/>
          <w:position w:val="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7"/>
          <w:w w:val="82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3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4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19"/>
          <w:w w:val="74"/>
          <w:position w:val="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12"/>
          <w:w w:val="112"/>
          <w:position w:val="5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82"/>
          <w:position w:val="5"/>
        </w:rPr>
        <w:t>ıpınııı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84"/>
          <w:position w:val="5"/>
        </w:rPr>
        <w:t>Şek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2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63636"/>
          <w:spacing w:val="0"/>
          <w:w w:val="51"/>
          <w:position w:val="5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363636"/>
          <w:spacing w:val="-18"/>
          <w:w w:val="100"/>
          <w:position w:val="5"/>
        </w:rPr>
        <w:t> </w:t>
      </w:r>
      <w:r>
        <w:rPr>
          <w:rFonts w:ascii="Arial" w:hAnsi="Arial" w:cs="Arial" w:eastAsia="Arial"/>
          <w:sz w:val="16"/>
          <w:szCs w:val="16"/>
          <w:color w:val="484949"/>
          <w:spacing w:val="-20"/>
          <w:w w:val="166"/>
          <w:position w:val="5"/>
        </w:rPr>
        <w:t>i</w:t>
      </w:r>
      <w:r>
        <w:rPr>
          <w:rFonts w:ascii="Arial" w:hAnsi="Arial" w:cs="Arial" w:eastAsia="Arial"/>
          <w:sz w:val="16"/>
          <w:szCs w:val="16"/>
          <w:color w:val="8A8C8C"/>
          <w:spacing w:val="0"/>
          <w:w w:val="166"/>
          <w:position w:val="5"/>
        </w:rPr>
        <w:t>:</w:t>
      </w:r>
      <w:r>
        <w:rPr>
          <w:rFonts w:ascii="Arial" w:hAnsi="Arial" w:cs="Arial" w:eastAsia="Arial"/>
          <w:sz w:val="16"/>
          <w:szCs w:val="16"/>
          <w:color w:val="8A8C8C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6"/>
          <w:szCs w:val="16"/>
          <w:color w:val="8A8C8C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-4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5"/>
          <w:w w:val="94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0"/>
          <w:w w:val="107"/>
          <w:position w:val="-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" w:lineRule="exact"/>
        <w:ind w:left="333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949"/>
          <w:w w:val="81"/>
          <w:position w:val="-11"/>
        </w:rPr>
        <w:t>f3c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11"/>
          <w:w w:val="81"/>
          <w:position w:val="-1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12"/>
          <w:w w:val="98"/>
          <w:position w:val="-1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91"/>
          <w:position w:val="-11"/>
        </w:rPr>
        <w:t>narm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34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-1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13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1"/>
        </w:rPr>
        <w:t>Kagi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2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-11"/>
        </w:rPr>
        <w:t>Ahşap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23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1"/>
        </w:rPr>
        <w:t>Çelik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540" w:right="220"/>
        </w:sectPr>
      </w:pPr>
      <w:rPr/>
    </w:p>
    <w:p>
      <w:pPr>
        <w:spacing w:before="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10" w:lineRule="exact"/>
        <w:ind w:right="1017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3.61554pt;margin-top:5.406pt;width:3.74504pt;height:26pt;mso-position-horizontal-relative:page;mso-position-vertical-relative:paragraph;z-index:-15865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646464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484949"/>
          <w:w w:val="86"/>
          <w:position w:val="-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w w:val="85"/>
          <w:position w:val="-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99"/>
          <w:position w:val="-2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2"/>
          <w:w w:val="98"/>
          <w:position w:val="-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85"/>
          <w:position w:val="-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59" w:lineRule="exact"/>
        <w:ind w:right="590"/>
        <w:jc w:val="right"/>
        <w:rPr>
          <w:rFonts w:ascii="Arial" w:hAnsi="Arial" w:cs="Arial" w:eastAsia="Arial"/>
          <w:sz w:val="42"/>
          <w:szCs w:val="42"/>
        </w:rPr>
      </w:pPr>
      <w:rPr/>
      <w:r>
        <w:rPr>
          <w:rFonts w:ascii="Arial" w:hAnsi="Arial" w:cs="Arial" w:eastAsia="Arial"/>
          <w:sz w:val="42"/>
          <w:szCs w:val="42"/>
          <w:color w:val="484949"/>
          <w:spacing w:val="0"/>
          <w:w w:val="50"/>
          <w:position w:val="-3"/>
        </w:rPr>
        <w:t>ı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0" w:after="0" w:line="524" w:lineRule="exact"/>
        <w:ind w:right="-20"/>
        <w:jc w:val="left"/>
        <w:tabs>
          <w:tab w:pos="7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51"/>
          <w:szCs w:val="51"/>
          <w:color w:val="363636"/>
          <w:spacing w:val="0"/>
          <w:w w:val="52"/>
          <w:position w:val="1"/>
        </w:rPr>
        <w:t>ı</w:t>
      </w:r>
      <w:r>
        <w:rPr>
          <w:rFonts w:ascii="Arial" w:hAnsi="Arial" w:cs="Arial" w:eastAsia="Arial"/>
          <w:sz w:val="51"/>
          <w:szCs w:val="51"/>
          <w:color w:val="36363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51"/>
          <w:szCs w:val="51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9"/>
          <w:w w:val="88"/>
          <w:position w:val="-4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92"/>
          <w:position w:val="-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3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4"/>
        </w:rPr>
        <w:t>ngını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-4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4"/>
          <w:w w:val="93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4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4"/>
        </w:rPr>
        <w:t>Alına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-4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-4"/>
        </w:rPr>
        <w:t>00:50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540" w:right="220"/>
          <w:cols w:num="2" w:equalWidth="0">
            <w:col w:w="4808" w:space="902"/>
            <w:col w:w="5450"/>
          </w:cols>
        </w:sectPr>
      </w:pPr>
      <w:rPr/>
    </w:p>
    <w:p>
      <w:pPr>
        <w:spacing w:before="0" w:after="0" w:line="218" w:lineRule="exact"/>
        <w:ind w:left="144" w:right="-20"/>
        <w:jc w:val="left"/>
        <w:tabs>
          <w:tab w:pos="1820" w:val="left"/>
          <w:tab w:pos="2460" w:val="left"/>
          <w:tab w:pos="53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2"/>
          <w:w w:val="74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61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60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0"/>
        </w:rPr>
        <w:t>ahibi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Sone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1"/>
        </w:rPr>
        <w:t>iNAN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90"/>
          <w:position w:val="0"/>
        </w:rPr>
        <w:t>lKiraeı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26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6" w:after="0" w:line="228" w:lineRule="exact"/>
        <w:ind w:left="184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22"/>
          <w:w w:val="12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</w:rPr>
        <w:t>Çv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93"/>
        </w:rPr>
        <w:t>Belızat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YLAZ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7" w:lineRule="exact"/>
        <w:ind w:left="1853" w:right="-20"/>
        <w:jc w:val="left"/>
        <w:tabs>
          <w:tab w:pos="4360" w:val="left"/>
          <w:tab w:pos="72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95"/>
          <w:position w:val="1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1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14"/>
          <w:w w:val="100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484949"/>
          <w:spacing w:val="0"/>
          <w:w w:val="156"/>
          <w:position w:val="0"/>
        </w:rPr>
        <w:t>:ı</w:t>
      </w:r>
      <w:r>
        <w:rPr>
          <w:rFonts w:ascii="Arial" w:hAnsi="Arial" w:cs="Arial" w:eastAsia="Arial"/>
          <w:sz w:val="25"/>
          <w:szCs w:val="25"/>
          <w:color w:val="484949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5"/>
          <w:szCs w:val="25"/>
          <w:color w:val="48494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52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76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00:46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89"/>
          <w:position w:val="0"/>
        </w:rPr>
        <w:t>Va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9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00:48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left="210" w:right="-20"/>
        <w:jc w:val="left"/>
        <w:tabs>
          <w:tab w:pos="1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484949"/>
          <w:spacing w:val="6"/>
          <w:w w:val="226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1"/>
        </w:rPr>
        <w:t>iden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77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2"/>
          <w:w w:val="7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7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0"/>
        </w:rPr>
        <w:t>ıç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3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2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92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kası: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842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7" w:lineRule="exact"/>
        <w:ind w:left="140" w:right="-20"/>
        <w:jc w:val="left"/>
        <w:tabs>
          <w:tab w:pos="4380" w:val="left"/>
          <w:tab w:pos="6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81"/>
          <w:position w:val="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81"/>
          <w:position w:val="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5"/>
          <w:w w:val="81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3"/>
        </w:rPr>
        <w:t>ibin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9"/>
          <w:w w:val="91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91"/>
          <w:position w:val="-1"/>
        </w:rPr>
        <w:t>lektri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91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22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95"/>
          <w:position w:val="-1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11"/>
          <w:w w:val="95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95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-1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left="4416" w:right="-20"/>
        <w:jc w:val="left"/>
        <w:tabs>
          <w:tab w:pos="6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8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11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4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left="437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797979"/>
          <w:w w:val="7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10"/>
          <w:w w:val="6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95"/>
        </w:rPr>
        <w:t>mni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1"/>
          <w:w w:val="96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1"/>
          <w:w w:val="10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8"/>
        </w:rPr>
        <w:t>t-Jandarma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8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left="1853" w:right="-20"/>
        <w:jc w:val="left"/>
        <w:tabs>
          <w:tab w:pos="4380" w:val="left"/>
          <w:tab w:pos="6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84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</w:rPr>
        <w:t>ers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10"/>
          <w:w w:val="10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6"/>
          <w:w w:val="10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96"/>
        </w:rPr>
        <w:t>Sa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97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5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4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9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31"/>
          <w:w w:val="9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54"/>
        </w:rPr>
        <w:t>_ğ_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5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5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5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2"/>
          <w:w w:val="5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</w:rPr>
        <w:t>az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93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4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auto"/>
        <w:ind w:left="177" w:right="-20"/>
        <w:jc w:val="left"/>
        <w:tabs>
          <w:tab w:pos="1820" w:val="left"/>
          <w:tab w:pos="4380" w:val="left"/>
          <w:tab w:pos="72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3"/>
          <w:szCs w:val="13"/>
          <w:color w:val="363636"/>
          <w:spacing w:val="-14"/>
          <w:w w:val="247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0"/>
          <w:position w:val="1"/>
        </w:rPr>
        <w:t>ar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position w:val="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  <w:position w:val="1"/>
        </w:rPr>
        <w:t>ını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cı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80"/>
          <w:position w:val="0"/>
        </w:rPr>
        <w:t>IC'ıkı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8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18"/>
          <w:w w:val="8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0"/>
          <w:w w:val="129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0"/>
          <w:w w:val="129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94"/>
          <w:position w:val="0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23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95"/>
          <w:position w:val="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0"/>
          <w:w w:val="129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left="130" w:right="-20"/>
        <w:jc w:val="left"/>
        <w:tabs>
          <w:tab w:pos="1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46464"/>
          <w:w w:val="142"/>
          <w:position w:val="1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w w:val="141"/>
          <w:position w:val="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1"/>
        </w:rPr>
        <w:t>itnıişsc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1"/>
          <w:w w:val="92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6"/>
          <w:w w:val="92"/>
          <w:position w:val="0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  <w:position w:val="0"/>
        </w:rPr>
        <w:t>ıı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92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92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1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1"/>
          <w:w w:val="102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93"/>
          <w:position w:val="0"/>
        </w:rPr>
        <w:t>aa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6"/>
          <w:position w:val="0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185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4"/>
          <w:w w:val="7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rdıma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185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7"/>
          <w:w w:val="8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8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7"/>
          <w:w w:val="8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5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Adı-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</w:rPr>
        <w:t>oy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11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0" w:after="0" w:line="224" w:lineRule="exact"/>
        <w:ind w:left="135" w:right="2848" w:firstLine="-5"/>
        <w:jc w:val="left"/>
        <w:tabs>
          <w:tab w:pos="1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layı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0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96"/>
        </w:rPr>
        <w:t>yanınakla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1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96"/>
        </w:rPr>
        <w:t>görüld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97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40" w:lineRule="auto"/>
        <w:ind w:left="4343" w:right="394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7"/>
          <w:w w:val="100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ııdiirmede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96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8" w:lineRule="exact"/>
        <w:ind w:left="130" w:right="-20"/>
        <w:jc w:val="left"/>
        <w:tabs>
          <w:tab w:pos="2120" w:val="left"/>
          <w:tab w:pos="4360" w:val="left"/>
          <w:tab w:pos="6280" w:val="left"/>
          <w:tab w:pos="7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95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7"/>
          <w:w w:val="95"/>
          <w:position w:val="-1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95"/>
          <w:position w:val="-1"/>
        </w:rPr>
        <w:t>ııdürıne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9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-2"/>
        </w:rPr>
        <w:t>Sul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-2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60"/>
          <w:position w:val="-2"/>
        </w:rPr>
        <w:t>;: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61"/>
          <w:position w:val="-2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2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1"/>
          <w:position w:val="-2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1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71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nı3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8"/>
          <w:w w:val="33"/>
          <w:position w:val="-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73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2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98"/>
          <w:position w:val="-3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-3"/>
        </w:rPr>
        <w:t>pük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73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2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-3"/>
        </w:rPr>
        <w:t>g.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64"/>
          <w:position w:val="-4"/>
        </w:rPr>
        <w:t>IK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0"/>
          <w:w w:val="87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-3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4"/>
        </w:rPr>
        <w:t>K.T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3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-4"/>
        </w:rPr>
        <w:t>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31" w:lineRule="exact"/>
        <w:ind w:left="4411" w:right="-20"/>
        <w:jc w:val="left"/>
        <w:tabs>
          <w:tab w:pos="6280" w:val="left"/>
          <w:tab w:pos="784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3"/>
        </w:rPr>
        <w:t>100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  <w:position w:val="3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3"/>
        </w:rPr>
        <w:t>Lt</w:t>
      </w:r>
      <w:r>
        <w:rPr>
          <w:rFonts w:ascii="Arial" w:hAnsi="Arial" w:cs="Arial" w:eastAsia="Arial"/>
          <w:sz w:val="18"/>
          <w:szCs w:val="18"/>
          <w:color w:val="363636"/>
          <w:spacing w:val="-29"/>
          <w:w w:val="100"/>
          <w:position w:val="3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646464"/>
          <w:spacing w:val="0"/>
          <w:w w:val="70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646464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646464"/>
          <w:spacing w:val="0"/>
          <w:w w:val="70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189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1"/>
        </w:rPr>
        <w:t>Yangında;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1"/>
        </w:rPr>
        <w:t>aracı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1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1"/>
        </w:rPr>
        <w:t>aksaını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tamamen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moto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bölüm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koltukla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kısme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yanma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1"/>
        </w:rPr>
        <w:t>içi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islenme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1"/>
        </w:rPr>
        <w:t>suretiyl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" w:after="0" w:line="228" w:lineRule="exact"/>
        <w:ind w:left="111" w:right="7231"/>
        <w:jc w:val="left"/>
        <w:tabs>
          <w:tab w:pos="1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46464"/>
          <w:w w:val="69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9"/>
          <w:w w:val="69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96"/>
        </w:rPr>
        <w:t>öııdürnıe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98"/>
        </w:rPr>
        <w:t>gelmişti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13"/>
          <w:w w:val="9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0"/>
          <w:w w:val="13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0"/>
          <w:w w:val="13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3"/>
          <w:w w:val="2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6"/>
          <w:w w:val="139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97"/>
        </w:rPr>
        <w:t>onundaki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40" w:lineRule="auto"/>
        <w:ind w:left="135" w:right="-20"/>
        <w:jc w:val="left"/>
        <w:tabs>
          <w:tab w:pos="19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4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plam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Talımini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4"/>
          <w:w w:val="10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arar: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3"/>
        </w:rPr>
        <w:t>1-.500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left="193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25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tetkikt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9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5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Sone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5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52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20"/>
          <w:w w:val="5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inıli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şalısa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hareket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halindeki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8"/>
        </w:rPr>
        <w:t>HRR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4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64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13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3"/>
          <w:w w:val="74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</w:rPr>
        <w:t>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3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88"/>
        </w:rPr>
        <w:t>Jıl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kalı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96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HYUNDA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göıiilnıü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araştır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28" w:lineRule="exact"/>
        <w:ind w:left="1844" w:right="337" w:firstLine="-1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oru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turnıada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ksamını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99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98"/>
        </w:rPr>
        <w:t>ark.şasi,v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6"/>
          <w:w w:val="99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1"/>
          <w:w w:val="13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87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gibi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</w:rPr>
        <w:t>durunılarda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8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85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6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yapınası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7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anaatine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varıl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tı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28" w:lineRule="exact"/>
        <w:ind w:left="111" w:right="3909"/>
        <w:jc w:val="left"/>
        <w:tabs>
          <w:tab w:pos="1820" w:val="left"/>
          <w:tab w:pos="6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46464"/>
          <w:w w:val="84"/>
        </w:rPr>
        <w:t>ISig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w w:val="85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rıalı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irketi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Adı:--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19"/>
          <w:w w:val="10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Bedeli:--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0"/>
          <w:w w:val="12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11"/>
          <w:w w:val="122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646464"/>
          <w:spacing w:val="0"/>
          <w:w w:val="76"/>
        </w:rPr>
        <w:t>··aç</w:t>
      </w:r>
      <w:r>
        <w:rPr>
          <w:rFonts w:ascii="Times New Roman" w:hAnsi="Times New Roman" w:cs="Times New Roman" w:eastAsia="Times New Roman"/>
          <w:sz w:val="21"/>
          <w:szCs w:val="21"/>
          <w:color w:val="64646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4"/>
          <w:w w:val="88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1"/>
          <w:w w:val="14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</w:rPr>
        <w:t>cç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10"/>
          <w:w w:val="79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97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5" w:after="0" w:line="240" w:lineRule="auto"/>
        <w:ind w:left="244" w:right="-20"/>
        <w:jc w:val="left"/>
        <w:tabs>
          <w:tab w:pos="19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..ıngı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7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Sone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İNAN'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edilmiştir.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5" w:lineRule="exact"/>
        <w:ind w:left="16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9C9C9C"/>
          <w:spacing w:val="-84"/>
          <w:w w:val="183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sliı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92"/>
        </w:rPr>
        <w:t>Edil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93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87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88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5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67" w:lineRule="exact"/>
        <w:ind w:left="135" w:right="-20"/>
        <w:jc w:val="left"/>
        <w:tabs>
          <w:tab w:pos="1820" w:val="left"/>
          <w:tab w:pos="2400" w:val="left"/>
          <w:tab w:pos="5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9"/>
          <w:w w:val="91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position w:val="1"/>
        </w:rPr>
        <w:t>kibi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5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1"/>
          <w:w w:val="88"/>
          <w:position w:val="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12"/>
          <w:w w:val="98"/>
          <w:position w:val="1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82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76"/>
          <w:position w:val="1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7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22"/>
          <w:w w:val="76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484949"/>
          <w:spacing w:val="0"/>
          <w:w w:val="100"/>
          <w:position w:val="1"/>
        </w:rPr>
        <w:t>ü</w:t>
      </w:r>
      <w:r>
        <w:rPr>
          <w:rFonts w:ascii="Arial" w:hAnsi="Arial" w:cs="Arial" w:eastAsia="Arial"/>
          <w:sz w:val="16"/>
          <w:szCs w:val="16"/>
          <w:color w:val="484949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484949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6"/>
          <w:szCs w:val="16"/>
          <w:color w:val="48494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3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-1"/>
        </w:rPr>
        <w:t>rilı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98"/>
          <w:position w:val="1"/>
        </w:rPr>
        <w:t>23/05/20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26"/>
          <w:w w:val="10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363636"/>
          <w:spacing w:val="10"/>
          <w:w w:val="89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9"/>
          <w:position w:val="1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1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89"/>
          <w:position w:val="1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2"/>
          <w:w w:val="89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9"/>
          <w:position w:val="1"/>
        </w:rPr>
        <w:t>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4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5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36"/>
          <w:position w:val="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3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3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9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26" w:lineRule="exact"/>
        <w:ind w:left="666" w:right="1564"/>
        <w:jc w:val="center"/>
        <w:tabs>
          <w:tab w:pos="1160" w:val="left"/>
          <w:tab w:pos="82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949"/>
          <w:position w:val="-1"/>
        </w:rPr>
        <w:t>Öl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10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61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-1"/>
        </w:rPr>
        <w:t>piDE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1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3.Posta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Bayraklı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93"/>
          <w:position w:val="-1"/>
        </w:rPr>
        <w:t>ONAYLAYAN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4" w:after="0" w:line="214" w:lineRule="exact"/>
        <w:ind w:left="135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84949"/>
          <w:spacing w:val="-13"/>
          <w:w w:val="90"/>
          <w:position w:val="-1"/>
        </w:rPr>
        <w:t>V</w:t>
      </w:r>
      <w:r>
        <w:rPr>
          <w:rFonts w:ascii="Arial" w:hAnsi="Arial" w:cs="Arial" w:eastAsia="Arial"/>
          <w:sz w:val="19"/>
          <w:szCs w:val="19"/>
          <w:color w:val="646464"/>
          <w:spacing w:val="6"/>
          <w:w w:val="78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84949"/>
          <w:spacing w:val="2"/>
          <w:w w:val="97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797979"/>
          <w:spacing w:val="0"/>
          <w:w w:val="81"/>
          <w:position w:val="-1"/>
        </w:rPr>
        <w:t>sa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9" w:after="0" w:line="201" w:lineRule="exact"/>
        <w:ind w:left="1985" w:right="-20"/>
        <w:jc w:val="left"/>
        <w:tabs>
          <w:tab w:pos="4480" w:val="left"/>
          <w:tab w:pos="902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-3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-3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-3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-3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-2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5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82"/>
          <w:position w:val="-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1"/>
          <w:position w:val="-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1"/>
          <w:position w:val="-2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51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0"/>
          <w:szCs w:val="10"/>
          <w:color w:val="646464"/>
          <w:spacing w:val="0"/>
          <w:w w:val="100"/>
          <w:position w:val="5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646464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646464"/>
          <w:spacing w:val="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484949"/>
          <w:spacing w:val="0"/>
          <w:w w:val="76"/>
          <w:position w:val="5"/>
        </w:rPr>
        <w:t>'T</w:t>
      </w:r>
      <w:r>
        <w:rPr>
          <w:rFonts w:ascii="Times New Roman" w:hAnsi="Times New Roman" w:cs="Times New Roman" w:eastAsia="Times New Roman"/>
          <w:sz w:val="10"/>
          <w:szCs w:val="10"/>
          <w:color w:val="484949"/>
          <w:spacing w:val="-13"/>
          <w:w w:val="77"/>
          <w:position w:val="5"/>
        </w:rPr>
        <w:t>-</w:t>
      </w:r>
      <w:r>
        <w:rPr>
          <w:rFonts w:ascii="Times New Roman" w:hAnsi="Times New Roman" w:cs="Times New Roman" w:eastAsia="Times New Roman"/>
          <w:sz w:val="10"/>
          <w:szCs w:val="10"/>
          <w:color w:val="646464"/>
          <w:spacing w:val="-11"/>
          <w:w w:val="131"/>
          <w:position w:val="5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56647E"/>
          <w:spacing w:val="0"/>
          <w:w w:val="131"/>
          <w:position w:val="5"/>
        </w:rPr>
        <w:t>-</w:t>
      </w:r>
      <w:r>
        <w:rPr>
          <w:rFonts w:ascii="Times New Roman" w:hAnsi="Times New Roman" w:cs="Times New Roman" w:eastAsia="Times New Roman"/>
          <w:sz w:val="10"/>
          <w:szCs w:val="10"/>
          <w:color w:val="56647E"/>
          <w:spacing w:val="-1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757E9E"/>
          <w:spacing w:val="0"/>
          <w:w w:val="229"/>
          <w:position w:val="5"/>
        </w:rPr>
        <w:t>·</w:t>
      </w:r>
      <w:r>
        <w:rPr>
          <w:rFonts w:ascii="Times New Roman" w:hAnsi="Times New Roman" w:cs="Times New Roman" w:eastAsia="Times New Roman"/>
          <w:sz w:val="10"/>
          <w:szCs w:val="10"/>
          <w:color w:val="757E9E"/>
          <w:spacing w:val="33"/>
          <w:w w:val="229"/>
          <w:position w:val="5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56647E"/>
          <w:spacing w:val="0"/>
          <w:w w:val="118"/>
          <w:i/>
          <w:position w:val="5"/>
        </w:rPr>
        <w:t>,;:-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4742" w:right="-20"/>
        <w:jc w:val="left"/>
        <w:tabs>
          <w:tab w:pos="864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</w:r>
      <w:r>
        <w:rPr>
          <w:rFonts w:ascii="Arial" w:hAnsi="Arial" w:cs="Arial" w:eastAsia="Arial"/>
          <w:sz w:val="27"/>
          <w:szCs w:val="27"/>
          <w:color w:val="425470"/>
          <w:spacing w:val="0"/>
          <w:w w:val="74"/>
          <w:position w:val="1"/>
        </w:rPr>
        <w:t>2</w:t>
      </w:r>
      <w:r>
        <w:rPr>
          <w:rFonts w:ascii="Arial" w:hAnsi="Arial" w:cs="Arial" w:eastAsia="Arial"/>
          <w:sz w:val="27"/>
          <w:szCs w:val="27"/>
          <w:color w:val="425470"/>
          <w:spacing w:val="-33"/>
          <w:w w:val="100"/>
          <w:position w:val="1"/>
        </w:rPr>
        <w:t> </w:t>
      </w:r>
      <w:r>
        <w:rPr>
          <w:rFonts w:ascii="Arial" w:hAnsi="Arial" w:cs="Arial" w:eastAsia="Arial"/>
          <w:sz w:val="27"/>
          <w:szCs w:val="27"/>
          <w:color w:val="425470"/>
          <w:spacing w:val="0"/>
          <w:w w:val="56"/>
          <w:position w:val="1"/>
        </w:rPr>
        <w:t>6</w:t>
      </w:r>
      <w:r>
        <w:rPr>
          <w:rFonts w:ascii="Arial" w:hAnsi="Arial" w:cs="Arial" w:eastAsia="Arial"/>
          <w:sz w:val="27"/>
          <w:szCs w:val="27"/>
          <w:color w:val="425470"/>
          <w:spacing w:val="0"/>
          <w:w w:val="56"/>
          <w:position w:val="1"/>
        </w:rPr>
        <w:t> </w:t>
      </w:r>
      <w:r>
        <w:rPr>
          <w:rFonts w:ascii="Arial" w:hAnsi="Arial" w:cs="Arial" w:eastAsia="Arial"/>
          <w:sz w:val="27"/>
          <w:szCs w:val="27"/>
          <w:color w:val="425470"/>
          <w:spacing w:val="11"/>
          <w:w w:val="56"/>
          <w:position w:val="1"/>
        </w:rPr>
        <w:t> </w:t>
      </w:r>
      <w:r>
        <w:rPr>
          <w:rFonts w:ascii="Arial" w:hAnsi="Arial" w:cs="Arial" w:eastAsia="Arial"/>
          <w:sz w:val="27"/>
          <w:szCs w:val="27"/>
          <w:color w:val="425470"/>
          <w:spacing w:val="0"/>
          <w:w w:val="56"/>
          <w:position w:val="1"/>
        </w:rPr>
        <w:t>Marı</w:t>
      </w:r>
      <w:r>
        <w:rPr>
          <w:rFonts w:ascii="Arial" w:hAnsi="Arial" w:cs="Arial" w:eastAsia="Arial"/>
          <w:sz w:val="27"/>
          <w:szCs w:val="27"/>
          <w:color w:val="425470"/>
          <w:spacing w:val="0"/>
          <w:w w:val="56"/>
          <w:position w:val="1"/>
        </w:rPr>
        <w:t>s</w:t>
      </w:r>
      <w:r>
        <w:rPr>
          <w:rFonts w:ascii="Arial" w:hAnsi="Arial" w:cs="Arial" w:eastAsia="Arial"/>
          <w:sz w:val="27"/>
          <w:szCs w:val="27"/>
          <w:color w:val="425470"/>
          <w:spacing w:val="3"/>
          <w:w w:val="56"/>
          <w:position w:val="1"/>
        </w:rPr>
        <w:t> </w:t>
      </w:r>
      <w:r>
        <w:rPr>
          <w:rFonts w:ascii="Arial" w:hAnsi="Arial" w:cs="Arial" w:eastAsia="Arial"/>
          <w:sz w:val="27"/>
          <w:szCs w:val="27"/>
          <w:color w:val="425470"/>
          <w:spacing w:val="0"/>
          <w:w w:val="60"/>
          <w:position w:val="1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540" w:right="220"/>
        </w:sectPr>
      </w:pPr>
      <w:rPr/>
    </w:p>
    <w:p>
      <w:pPr>
        <w:spacing w:before="13" w:after="0" w:line="255" w:lineRule="exact"/>
        <w:ind w:left="2141" w:right="-87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363636"/>
          <w:spacing w:val="4"/>
          <w:w w:val="100"/>
          <w:position w:val="-3"/>
        </w:rPr>
        <w:t>M</w:t>
      </w:r>
      <w:r>
        <w:rPr>
          <w:rFonts w:ascii="Times New Roman" w:hAnsi="Times New Roman" w:cs="Times New Roman" w:eastAsia="Times New Roman"/>
          <w:sz w:val="25"/>
          <w:szCs w:val="25"/>
          <w:color w:val="363636"/>
          <w:spacing w:val="0"/>
          <w:w w:val="100"/>
          <w:position w:val="-3"/>
        </w:rPr>
        <w:t>ur</w:t>
      </w:r>
      <w:r>
        <w:rPr>
          <w:rFonts w:ascii="Times New Roman" w:hAnsi="Times New Roman" w:cs="Times New Roman" w:eastAsia="Times New Roman"/>
          <w:sz w:val="25"/>
          <w:szCs w:val="25"/>
          <w:color w:val="363636"/>
          <w:spacing w:val="6"/>
          <w:w w:val="100"/>
          <w:position w:val="-3"/>
        </w:rPr>
        <w:t>a</w:t>
      </w:r>
      <w:r>
        <w:rPr>
          <w:rFonts w:ascii="Times New Roman" w:hAnsi="Times New Roman" w:cs="Times New Roman" w:eastAsia="Times New Roman"/>
          <w:sz w:val="25"/>
          <w:szCs w:val="25"/>
          <w:color w:val="363636"/>
          <w:spacing w:val="0"/>
          <w:w w:val="100"/>
          <w:position w:val="-3"/>
        </w:rPr>
        <w:t>d</w:t>
      </w:r>
      <w:r>
        <w:rPr>
          <w:rFonts w:ascii="Times New Roman" w:hAnsi="Times New Roman" w:cs="Times New Roman" w:eastAsia="Times New Roman"/>
          <w:sz w:val="25"/>
          <w:szCs w:val="25"/>
          <w:color w:val="363636"/>
          <w:spacing w:val="4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63636"/>
          <w:spacing w:val="0"/>
          <w:w w:val="102"/>
          <w:position w:val="-3"/>
        </w:rPr>
        <w:t>UR</w:t>
      </w:r>
      <w:r>
        <w:rPr>
          <w:rFonts w:ascii="Times New Roman" w:hAnsi="Times New Roman" w:cs="Times New Roman" w:eastAsia="Times New Roman"/>
          <w:sz w:val="25"/>
          <w:szCs w:val="25"/>
          <w:color w:val="363636"/>
          <w:spacing w:val="0"/>
          <w:w w:val="103"/>
          <w:position w:val="-3"/>
        </w:rPr>
        <w:t>G</w:t>
      </w:r>
      <w:r>
        <w:rPr>
          <w:rFonts w:ascii="Times New Roman" w:hAnsi="Times New Roman" w:cs="Times New Roman" w:eastAsia="Times New Roman"/>
          <w:sz w:val="25"/>
          <w:szCs w:val="25"/>
          <w:color w:val="363636"/>
          <w:spacing w:val="-4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63636"/>
          <w:spacing w:val="0"/>
          <w:w w:val="101"/>
          <w:position w:val="-3"/>
        </w:rPr>
        <w:t>Ul\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48" w:lineRule="exact"/>
        <w:ind w:left="215" w:right="-20"/>
        <w:jc w:val="left"/>
        <w:tabs>
          <w:tab w:pos="22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484949"/>
          <w:w w:val="104"/>
          <w:position w:val="3"/>
        </w:rPr>
        <w:t>i</w:t>
      </w:r>
      <w:r>
        <w:rPr>
          <w:rFonts w:ascii="Arial" w:hAnsi="Arial" w:cs="Arial" w:eastAsia="Arial"/>
          <w:sz w:val="19"/>
          <w:szCs w:val="19"/>
          <w:color w:val="484949"/>
          <w:spacing w:val="9"/>
          <w:w w:val="104"/>
          <w:position w:val="3"/>
        </w:rPr>
        <w:t>t</w:t>
      </w:r>
      <w:r>
        <w:rPr>
          <w:rFonts w:ascii="Times New Roman" w:hAnsi="Times New Roman" w:cs="Times New Roman" w:eastAsia="Times New Roman"/>
          <w:sz w:val="25"/>
          <w:szCs w:val="25"/>
          <w:color w:val="363636"/>
          <w:spacing w:val="0"/>
          <w:w w:val="56"/>
          <w:position w:val="3"/>
        </w:rPr>
        <w:t>ra</w:t>
      </w:r>
      <w:r>
        <w:rPr>
          <w:rFonts w:ascii="Times New Roman" w:hAnsi="Times New Roman" w:cs="Times New Roman" w:eastAsia="Times New Roman"/>
          <w:sz w:val="25"/>
          <w:szCs w:val="25"/>
          <w:color w:val="36363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363636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3"/>
          <w:position w:val="-1"/>
        </w:rPr>
        <w:t>Yenişehir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87" w:lineRule="exact"/>
        <w:ind w:left="135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646464"/>
          <w:spacing w:val="0"/>
          <w:w w:val="113"/>
          <w:position w:val="-6"/>
        </w:rPr>
        <w:t>iycd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540" w:right="220"/>
          <w:cols w:num="2" w:equalWidth="0">
            <w:col w:w="3812" w:space="4465"/>
            <w:col w:w="2883"/>
          </w:cols>
        </w:sectPr>
      </w:pPr>
      <w:rPr/>
    </w:p>
    <w:p>
      <w:pPr>
        <w:spacing w:before="29" w:after="0" w:line="240" w:lineRule="auto"/>
        <w:ind w:right="-20"/>
        <w:jc w:val="righ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363636"/>
          <w:spacing w:val="0"/>
          <w:w w:val="100"/>
        </w:rPr>
        <w:t>arAm'</w:t>
      </w:r>
      <w:r>
        <w:rPr>
          <w:rFonts w:ascii="Times New Roman" w:hAnsi="Times New Roman" w:cs="Times New Roman" w:eastAsia="Times New Roman"/>
          <w:sz w:val="25"/>
          <w:szCs w:val="25"/>
          <w:color w:val="363636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25"/>
          <w:szCs w:val="25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21318C"/>
          <w:spacing w:val="0"/>
          <w:w w:val="216"/>
        </w:rPr>
        <w:t>1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</w:rPr>
      </w:r>
    </w:p>
    <w:p>
      <w:pPr>
        <w:spacing w:before="0" w:after="0" w:line="428" w:lineRule="exact"/>
        <w:ind w:right="-20"/>
        <w:jc w:val="left"/>
        <w:rPr>
          <w:rFonts w:ascii="Arial" w:hAnsi="Arial" w:cs="Arial" w:eastAsia="Arial"/>
          <w:sz w:val="29"/>
          <w:szCs w:val="2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9"/>
          <w:szCs w:val="29"/>
          <w:color w:val="9C9C9C"/>
          <w:spacing w:val="-19"/>
          <w:w w:val="68"/>
          <w:i/>
          <w:position w:val="-21"/>
        </w:rPr>
        <w:t>,</w:t>
      </w:r>
      <w:r>
        <w:rPr>
          <w:rFonts w:ascii="Times New Roman" w:hAnsi="Times New Roman" w:cs="Times New Roman" w:eastAsia="Times New Roman"/>
          <w:sz w:val="29"/>
          <w:szCs w:val="29"/>
          <w:color w:val="646464"/>
          <w:spacing w:val="-17"/>
          <w:w w:val="165"/>
          <w:i/>
          <w:position w:val="-21"/>
        </w:rPr>
        <w:t>/</w:t>
      </w:r>
      <w:r>
        <w:rPr>
          <w:rFonts w:ascii="Times New Roman" w:hAnsi="Times New Roman" w:cs="Times New Roman" w:eastAsia="Times New Roman"/>
          <w:sz w:val="4"/>
          <w:szCs w:val="4"/>
          <w:color w:val="646464"/>
          <w:spacing w:val="2"/>
          <w:w w:val="137"/>
          <w:position w:val="-3"/>
        </w:rPr>
        <w:t>o</w:t>
      </w:r>
      <w:r>
        <w:rPr>
          <w:rFonts w:ascii="Times New Roman" w:hAnsi="Times New Roman" w:cs="Times New Roman" w:eastAsia="Times New Roman"/>
          <w:sz w:val="4"/>
          <w:szCs w:val="4"/>
          <w:color w:val="797979"/>
          <w:spacing w:val="0"/>
          <w:w w:val="600"/>
          <w:position w:val="-3"/>
        </w:rPr>
        <w:t>·</w:t>
      </w:r>
      <w:r>
        <w:rPr>
          <w:rFonts w:ascii="Times New Roman" w:hAnsi="Times New Roman" w:cs="Times New Roman" w:eastAsia="Times New Roman"/>
          <w:sz w:val="4"/>
          <w:szCs w:val="4"/>
          <w:color w:val="797979"/>
          <w:spacing w:val="0"/>
          <w:w w:val="100"/>
          <w:position w:val="-3"/>
        </w:rPr>
        <w:t>    </w:t>
      </w:r>
      <w:r>
        <w:rPr>
          <w:rFonts w:ascii="Times New Roman" w:hAnsi="Times New Roman" w:cs="Times New Roman" w:eastAsia="Times New Roman"/>
          <w:sz w:val="4"/>
          <w:szCs w:val="4"/>
          <w:color w:val="797979"/>
          <w:spacing w:val="-3"/>
          <w:w w:val="100"/>
          <w:position w:val="-3"/>
        </w:rPr>
        <w:t> </w:t>
      </w:r>
      <w:r>
        <w:rPr>
          <w:rFonts w:ascii="Arial" w:hAnsi="Arial" w:cs="Arial" w:eastAsia="Arial"/>
          <w:sz w:val="50"/>
          <w:szCs w:val="50"/>
          <w:color w:val="9C9C9C"/>
          <w:spacing w:val="-68"/>
          <w:w w:val="65"/>
          <w:position w:val="-6"/>
        </w:rPr>
        <w:t>·</w:t>
      </w:r>
      <w:r>
        <w:rPr>
          <w:rFonts w:ascii="Arial" w:hAnsi="Arial" w:cs="Arial" w:eastAsia="Arial"/>
          <w:sz w:val="50"/>
          <w:szCs w:val="50"/>
          <w:color w:val="797979"/>
          <w:spacing w:val="-140"/>
          <w:w w:val="108"/>
          <w:position w:val="-6"/>
        </w:rPr>
        <w:t>r</w:t>
      </w:r>
      <w:r>
        <w:rPr>
          <w:rFonts w:ascii="Arial" w:hAnsi="Arial" w:cs="Arial" w:eastAsia="Arial"/>
          <w:sz w:val="50"/>
          <w:szCs w:val="50"/>
          <w:color w:val="363636"/>
          <w:spacing w:val="-91"/>
          <w:w w:val="66"/>
          <w:position w:val="-6"/>
        </w:rPr>
        <w:t>·</w:t>
      </w:r>
      <w:r>
        <w:rPr>
          <w:rFonts w:ascii="Arial" w:hAnsi="Arial" w:cs="Arial" w:eastAsia="Arial"/>
          <w:sz w:val="50"/>
          <w:szCs w:val="50"/>
          <w:color w:val="797979"/>
          <w:spacing w:val="-121"/>
          <w:w w:val="76"/>
          <w:position w:val="-6"/>
        </w:rPr>
        <w:t>·</w:t>
      </w:r>
      <w:r>
        <w:rPr>
          <w:rFonts w:ascii="Arial" w:hAnsi="Arial" w:cs="Arial" w:eastAsia="Arial"/>
          <w:sz w:val="50"/>
          <w:szCs w:val="50"/>
          <w:color w:val="9C9C9C"/>
          <w:spacing w:val="0"/>
          <w:w w:val="29"/>
          <w:position w:val="-6"/>
        </w:rPr>
        <w:t>·</w:t>
      </w:r>
      <w:r>
        <w:rPr>
          <w:rFonts w:ascii="Arial" w:hAnsi="Arial" w:cs="Arial" w:eastAsia="Arial"/>
          <w:sz w:val="50"/>
          <w:szCs w:val="50"/>
          <w:color w:val="9C9C9C"/>
          <w:spacing w:val="-40"/>
          <w:w w:val="29"/>
          <w:position w:val="-6"/>
        </w:rPr>
        <w:t>·</w:t>
      </w:r>
      <w:r>
        <w:rPr>
          <w:rFonts w:ascii="Arial" w:hAnsi="Arial" w:cs="Arial" w:eastAsia="Arial"/>
          <w:sz w:val="50"/>
          <w:szCs w:val="50"/>
          <w:color w:val="797979"/>
          <w:spacing w:val="-138"/>
          <w:w w:val="107"/>
          <w:position w:val="-6"/>
        </w:rPr>
        <w:t>ı</w:t>
      </w:r>
      <w:r>
        <w:rPr>
          <w:rFonts w:ascii="Times New Roman" w:hAnsi="Times New Roman" w:cs="Times New Roman" w:eastAsia="Times New Roman"/>
          <w:sz w:val="29"/>
          <w:szCs w:val="29"/>
          <w:color w:val="797979"/>
          <w:spacing w:val="-68"/>
          <w:w w:val="84"/>
          <w:position w:val="-21"/>
        </w:rPr>
        <w:t>(</w:t>
      </w:r>
      <w:r>
        <w:rPr>
          <w:rFonts w:ascii="Arial" w:hAnsi="Arial" w:cs="Arial" w:eastAsia="Arial"/>
          <w:sz w:val="50"/>
          <w:szCs w:val="50"/>
          <w:color w:val="9C9C9C"/>
          <w:spacing w:val="0"/>
          <w:w w:val="29"/>
          <w:position w:val="-6"/>
        </w:rPr>
        <w:t>L</w:t>
      </w:r>
      <w:r>
        <w:rPr>
          <w:rFonts w:ascii="Arial" w:hAnsi="Arial" w:cs="Arial" w:eastAsia="Arial"/>
          <w:sz w:val="50"/>
          <w:szCs w:val="50"/>
          <w:color w:val="9C9C9C"/>
          <w:spacing w:val="-74"/>
          <w:w w:val="100"/>
          <w:position w:val="-6"/>
        </w:rPr>
        <w:t> </w:t>
      </w:r>
      <w:r>
        <w:rPr>
          <w:rFonts w:ascii="Arial" w:hAnsi="Arial" w:cs="Arial" w:eastAsia="Arial"/>
          <w:sz w:val="29"/>
          <w:szCs w:val="29"/>
          <w:color w:val="797979"/>
          <w:spacing w:val="0"/>
          <w:w w:val="83"/>
          <w:position w:val="-3"/>
        </w:rPr>
        <w:t>If'</w:t>
      </w:r>
      <w:r>
        <w:rPr>
          <w:rFonts w:ascii="Arial" w:hAnsi="Arial" w:cs="Arial" w:eastAsia="Arial"/>
          <w:sz w:val="29"/>
          <w:szCs w:val="29"/>
          <w:color w:val="797979"/>
          <w:spacing w:val="-54"/>
          <w:w w:val="84"/>
          <w:position w:val="-3"/>
        </w:rPr>
        <w:t>·</w:t>
      </w:r>
      <w:r>
        <w:rPr>
          <w:rFonts w:ascii="Arial" w:hAnsi="Arial" w:cs="Arial" w:eastAsia="Arial"/>
          <w:sz w:val="29"/>
          <w:szCs w:val="29"/>
          <w:color w:val="9C9C9C"/>
          <w:spacing w:val="0"/>
          <w:w w:val="64"/>
          <w:position w:val="-3"/>
        </w:rPr>
        <w:t>.</w:t>
      </w:r>
      <w:r>
        <w:rPr>
          <w:rFonts w:ascii="Arial" w:hAnsi="Arial" w:cs="Arial" w:eastAsia="Arial"/>
          <w:sz w:val="29"/>
          <w:szCs w:val="29"/>
          <w:color w:val="9C9C9C"/>
          <w:spacing w:val="-65"/>
          <w:w w:val="64"/>
          <w:position w:val="-3"/>
        </w:rPr>
        <w:t>,</w:t>
      </w:r>
      <w:r>
        <w:rPr>
          <w:rFonts w:ascii="Arial" w:hAnsi="Arial" w:cs="Arial" w:eastAsia="Arial"/>
          <w:sz w:val="29"/>
          <w:szCs w:val="29"/>
          <w:color w:val="AFAFB1"/>
          <w:spacing w:val="-5"/>
          <w:w w:val="33"/>
          <w:position w:val="-3"/>
        </w:rPr>
        <w:t>·</w:t>
      </w:r>
      <w:r>
        <w:rPr>
          <w:rFonts w:ascii="Arial" w:hAnsi="Arial" w:cs="Arial" w:eastAsia="Arial"/>
          <w:sz w:val="29"/>
          <w:szCs w:val="29"/>
          <w:color w:val="AFAFB1"/>
          <w:spacing w:val="0"/>
          <w:w w:val="42"/>
          <w:position w:val="-3"/>
        </w:rPr>
        <w:t>.</w:t>
      </w:r>
      <w:r>
        <w:rPr>
          <w:rFonts w:ascii="Arial" w:hAnsi="Arial" w:cs="Arial" w:eastAsia="Arial"/>
          <w:sz w:val="29"/>
          <w:szCs w:val="29"/>
          <w:color w:val="AFAFB1"/>
          <w:spacing w:val="-34"/>
          <w:w w:val="42"/>
          <w:position w:val="-3"/>
        </w:rPr>
        <w:t>.</w:t>
      </w:r>
      <w:r>
        <w:rPr>
          <w:rFonts w:ascii="Arial" w:hAnsi="Arial" w:cs="Arial" w:eastAsia="Arial"/>
          <w:sz w:val="29"/>
          <w:szCs w:val="29"/>
          <w:color w:val="8A8C8C"/>
          <w:spacing w:val="-17"/>
          <w:w w:val="168"/>
          <w:position w:val="-3"/>
        </w:rPr>
        <w:t>,</w:t>
      </w:r>
      <w:r>
        <w:rPr>
          <w:rFonts w:ascii="Arial" w:hAnsi="Arial" w:cs="Arial" w:eastAsia="Arial"/>
          <w:sz w:val="29"/>
          <w:szCs w:val="29"/>
          <w:color w:val="AFAFB1"/>
          <w:spacing w:val="0"/>
          <w:w w:val="72"/>
          <w:position w:val="-3"/>
        </w:rPr>
        <w:t>-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540" w:right="220"/>
          <w:cols w:num="2" w:equalWidth="0">
            <w:col w:w="3017" w:space="5571"/>
            <w:col w:w="2572"/>
          </w:cols>
        </w:sectPr>
      </w:pPr>
      <w:rPr/>
    </w:p>
    <w:p>
      <w:pPr>
        <w:spacing w:before="0" w:after="0" w:line="121" w:lineRule="exact"/>
        <w:ind w:left="5091" w:right="-117"/>
        <w:jc w:val="left"/>
        <w:tabs>
          <w:tab w:pos="8320" w:val="left"/>
        </w:tabs>
        <w:rPr>
          <w:rFonts w:ascii="Times New Roman" w:hAnsi="Times New Roman" w:cs="Times New Roman" w:eastAsia="Times New Roman"/>
          <w:sz w:val="51"/>
          <w:szCs w:val="5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8"/>
        </w:rPr>
        <w:t>İtf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  <w:position w:val="-3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8"/>
        </w:rPr>
        <w:t>Çvş.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8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8"/>
        </w:rPr>
      </w:r>
      <w:r>
        <w:rPr>
          <w:rFonts w:ascii="Times New Roman" w:hAnsi="Times New Roman" w:cs="Times New Roman" w:eastAsia="Times New Roman"/>
          <w:sz w:val="51"/>
          <w:szCs w:val="51"/>
          <w:color w:val="646464"/>
          <w:spacing w:val="0"/>
          <w:w w:val="66"/>
          <w:position w:val="-31"/>
        </w:rPr>
        <w:t>l</w:t>
      </w:r>
      <w:r>
        <w:rPr>
          <w:rFonts w:ascii="Times New Roman" w:hAnsi="Times New Roman" w:cs="Times New Roman" w:eastAsia="Times New Roman"/>
          <w:sz w:val="51"/>
          <w:szCs w:val="51"/>
          <w:color w:val="646464"/>
          <w:spacing w:val="-44"/>
          <w:w w:val="67"/>
          <w:position w:val="-31"/>
        </w:rPr>
        <w:t>f</w:t>
      </w:r>
      <w:r>
        <w:rPr>
          <w:rFonts w:ascii="Times New Roman" w:hAnsi="Times New Roman" w:cs="Times New Roman" w:eastAsia="Times New Roman"/>
          <w:sz w:val="51"/>
          <w:szCs w:val="51"/>
          <w:color w:val="484949"/>
          <w:spacing w:val="0"/>
          <w:w w:val="89"/>
          <w:position w:val="-31"/>
        </w:rPr>
        <w:t>J</w:t>
      </w:r>
      <w:r>
        <w:rPr>
          <w:rFonts w:ascii="Times New Roman" w:hAnsi="Times New Roman" w:cs="Times New Roman" w:eastAsia="Times New Roman"/>
          <w:sz w:val="51"/>
          <w:szCs w:val="51"/>
          <w:color w:val="484949"/>
          <w:spacing w:val="-2"/>
          <w:w w:val="88"/>
          <w:position w:val="-31"/>
        </w:rPr>
        <w:t>i</w:t>
      </w:r>
      <w:r>
        <w:rPr>
          <w:rFonts w:ascii="Times New Roman" w:hAnsi="Times New Roman" w:cs="Times New Roman" w:eastAsia="Times New Roman"/>
          <w:sz w:val="51"/>
          <w:szCs w:val="51"/>
          <w:color w:val="646464"/>
          <w:spacing w:val="0"/>
          <w:w w:val="72"/>
          <w:position w:val="-31"/>
        </w:rPr>
        <w:t>e</w:t>
      </w:r>
      <w:r>
        <w:rPr>
          <w:rFonts w:ascii="Times New Roman" w:hAnsi="Times New Roman" w:cs="Times New Roman" w:eastAsia="Times New Roman"/>
          <w:sz w:val="51"/>
          <w:szCs w:val="51"/>
          <w:color w:val="646464"/>
          <w:spacing w:val="-18"/>
          <w:w w:val="73"/>
          <w:position w:val="-31"/>
        </w:rPr>
        <w:t>n</w:t>
      </w:r>
      <w:r>
        <w:rPr>
          <w:rFonts w:ascii="Times New Roman" w:hAnsi="Times New Roman" w:cs="Times New Roman" w:eastAsia="Times New Roman"/>
          <w:sz w:val="51"/>
          <w:szCs w:val="51"/>
          <w:color w:val="425470"/>
          <w:spacing w:val="0"/>
          <w:w w:val="38"/>
          <w:position w:val="-31"/>
        </w:rPr>
        <w:t>...,</w:t>
      </w:r>
      <w:r>
        <w:rPr>
          <w:rFonts w:ascii="Times New Roman" w:hAnsi="Times New Roman" w:cs="Times New Roman" w:eastAsia="Times New Roman"/>
          <w:sz w:val="51"/>
          <w:szCs w:val="51"/>
          <w:color w:val="000000"/>
          <w:spacing w:val="0"/>
          <w:w w:val="100"/>
          <w:position w:val="0"/>
        </w:rPr>
      </w:r>
    </w:p>
    <w:p>
      <w:pPr>
        <w:spacing w:before="59" w:after="0" w:line="240" w:lineRule="auto"/>
        <w:ind w:left="457" w:right="-20"/>
        <w:jc w:val="left"/>
        <w:rPr>
          <w:rFonts w:ascii="Times New Roman" w:hAnsi="Times New Roman" w:cs="Times New Roman" w:eastAsia="Times New Roman"/>
          <w:sz w:val="7"/>
          <w:szCs w:val="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7"/>
          <w:szCs w:val="7"/>
          <w:color w:val="797979"/>
          <w:spacing w:val="0"/>
          <w:w w:val="109"/>
        </w:rPr>
        <w:t>o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</w:rPr>
      </w:r>
    </w:p>
    <w:p>
      <w:pPr>
        <w:spacing w:before="27" w:after="0" w:line="46" w:lineRule="atLeast"/>
        <w:ind w:right="-2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0.457672pt;margin-top:3.025961pt;width:5.113420pt;height:13pt;mso-position-horizontal-relative:page;mso-position-vertical-relative:paragraph;z-index:-15866" type="#_x0000_t202" filled="f" stroked="f">
            <v:textbox inset="0,0,0,0">
              <w:txbxContent>
                <w:p>
                  <w:pPr>
                    <w:spacing w:before="0" w:after="0" w:line="260" w:lineRule="exact"/>
                    <w:ind w:right="-79"/>
                    <w:jc w:val="left"/>
                    <w:rPr>
                      <w:rFonts w:ascii="Times New Roman" w:hAnsi="Times New Roman" w:cs="Times New Roman" w:eastAsia="Times New Roman"/>
                      <w:sz w:val="26"/>
                      <w:szCs w:val="2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56647E"/>
                      <w:spacing w:val="0"/>
                      <w:w w:val="141"/>
                    </w:rPr>
                    <w:t>;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6"/>
          <w:szCs w:val="26"/>
          <w:color w:val="56647E"/>
          <w:w w:val="141"/>
        </w:rPr>
        <w:t>;</w:t>
      </w:r>
      <w:r>
        <w:rPr>
          <w:rFonts w:ascii="Times New Roman" w:hAnsi="Times New Roman" w:cs="Times New Roman" w:eastAsia="Times New Roman"/>
          <w:sz w:val="26"/>
          <w:szCs w:val="26"/>
          <w:color w:val="56647E"/>
          <w:spacing w:val="-48"/>
          <w:w w:val="10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646464"/>
          <w:spacing w:val="0"/>
          <w:w w:val="105"/>
        </w:rPr>
        <w:t>SN·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540" w:right="220"/>
          <w:cols w:num="2" w:equalWidth="0">
            <w:col w:w="9331" w:space="240"/>
            <w:col w:w="1589"/>
          </w:cols>
        </w:sectPr>
      </w:pPr>
      <w:rPr/>
    </w:p>
    <w:p>
      <w:pPr>
        <w:spacing w:before="0" w:after="0" w:line="295" w:lineRule="exact"/>
        <w:ind w:right="879"/>
        <w:jc w:val="right"/>
        <w:tabs>
          <w:tab w:pos="1000" w:val="left"/>
        </w:tabs>
        <w:rPr>
          <w:rFonts w:ascii="Times New Roman" w:hAnsi="Times New Roman" w:cs="Times New Roman" w:eastAsia="Times New Roman"/>
          <w:sz w:val="88"/>
          <w:szCs w:val="88"/>
        </w:rPr>
      </w:pPr>
      <w:rPr/>
      <w:r>
        <w:rPr>
          <w:rFonts w:ascii="Arial" w:hAnsi="Arial" w:cs="Arial" w:eastAsia="Arial"/>
          <w:sz w:val="35"/>
          <w:szCs w:val="35"/>
          <w:color w:val="797979"/>
          <w:w w:val="86"/>
          <w:i/>
          <w:position w:val="-13"/>
        </w:rPr>
        <w:t>!</w:t>
      </w:r>
      <w:r>
        <w:rPr>
          <w:rFonts w:ascii="Arial" w:hAnsi="Arial" w:cs="Arial" w:eastAsia="Arial"/>
          <w:sz w:val="35"/>
          <w:szCs w:val="35"/>
          <w:color w:val="797979"/>
          <w:w w:val="100"/>
          <w:i/>
          <w:position w:val="-13"/>
        </w:rPr>
        <w:tab/>
      </w:r>
      <w:r>
        <w:rPr>
          <w:rFonts w:ascii="Arial" w:hAnsi="Arial" w:cs="Arial" w:eastAsia="Arial"/>
          <w:sz w:val="35"/>
          <w:szCs w:val="35"/>
          <w:color w:val="797979"/>
          <w:w w:val="100"/>
          <w:i/>
          <w:position w:val="-13"/>
        </w:rPr>
      </w:r>
      <w:r>
        <w:rPr>
          <w:rFonts w:ascii="Times New Roman" w:hAnsi="Times New Roman" w:cs="Times New Roman" w:eastAsia="Times New Roman"/>
          <w:sz w:val="88"/>
          <w:szCs w:val="88"/>
          <w:color w:val="646464"/>
          <w:w w:val="19"/>
          <w:i/>
          <w:position w:val="-13"/>
        </w:rPr>
        <w:t>'kı</w:t>
      </w:r>
      <w:r>
        <w:rPr>
          <w:rFonts w:ascii="Times New Roman" w:hAnsi="Times New Roman" w:cs="Times New Roman" w:eastAsia="Times New Roman"/>
          <w:sz w:val="88"/>
          <w:szCs w:val="88"/>
          <w:color w:val="646464"/>
          <w:w w:val="20"/>
          <w:i/>
          <w:position w:val="-13"/>
        </w:rPr>
        <w:t>:</w:t>
      </w:r>
      <w:r>
        <w:rPr>
          <w:rFonts w:ascii="Times New Roman" w:hAnsi="Times New Roman" w:cs="Times New Roman" w:eastAsia="Times New Roman"/>
          <w:sz w:val="88"/>
          <w:szCs w:val="88"/>
          <w:color w:val="646464"/>
          <w:spacing w:val="-147"/>
          <w:w w:val="100"/>
          <w:i/>
          <w:position w:val="-13"/>
        </w:rPr>
        <w:t> </w:t>
      </w:r>
      <w:r>
        <w:rPr>
          <w:rFonts w:ascii="Times New Roman" w:hAnsi="Times New Roman" w:cs="Times New Roman" w:eastAsia="Times New Roman"/>
          <w:sz w:val="88"/>
          <w:szCs w:val="88"/>
          <w:color w:val="484949"/>
          <w:spacing w:val="-244"/>
          <w:w w:val="25"/>
          <w:i/>
          <w:position w:val="-13"/>
        </w:rPr>
        <w:t>r</w:t>
      </w:r>
      <w:r>
        <w:rPr>
          <w:rFonts w:ascii="Times New Roman" w:hAnsi="Times New Roman" w:cs="Times New Roman" w:eastAsia="Times New Roman"/>
          <w:sz w:val="88"/>
          <w:szCs w:val="88"/>
          <w:color w:val="425470"/>
          <w:spacing w:val="0"/>
          <w:w w:val="66"/>
          <w:i/>
          <w:position w:val="-13"/>
        </w:rPr>
        <w:t>1J</w:t>
      </w:r>
      <w:r>
        <w:rPr>
          <w:rFonts w:ascii="Times New Roman" w:hAnsi="Times New Roman" w:cs="Times New Roman" w:eastAsia="Times New Roman"/>
          <w:sz w:val="88"/>
          <w:szCs w:val="88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280" w:bottom="280" w:left="540" w:right="220"/>
        </w:sectPr>
      </w:pPr>
      <w:rPr/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87" w:lineRule="exact"/>
        <w:ind w:left="2292" w:right="-79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646464"/>
          <w:spacing w:val="0"/>
          <w:w w:val="128"/>
          <w:position w:val="-17"/>
        </w:rPr>
        <w:t>A</w:t>
      </w:r>
      <w:r>
        <w:rPr>
          <w:rFonts w:ascii="Arial" w:hAnsi="Arial" w:cs="Arial" w:eastAsia="Arial"/>
          <w:sz w:val="26"/>
          <w:szCs w:val="26"/>
          <w:color w:val="646464"/>
          <w:spacing w:val="0"/>
          <w:w w:val="128"/>
          <w:position w:val="-17"/>
        </w:rPr>
        <w:t>d</w:t>
      </w:r>
      <w:r>
        <w:rPr>
          <w:rFonts w:ascii="Arial" w:hAnsi="Arial" w:cs="Arial" w:eastAsia="Arial"/>
          <w:sz w:val="26"/>
          <w:szCs w:val="26"/>
          <w:color w:val="646464"/>
          <w:spacing w:val="16"/>
          <w:w w:val="128"/>
          <w:position w:val="-17"/>
        </w:rPr>
        <w:t> </w:t>
      </w:r>
      <w:r>
        <w:rPr>
          <w:rFonts w:ascii="Arial" w:hAnsi="Arial" w:cs="Arial" w:eastAsia="Arial"/>
          <w:sz w:val="26"/>
          <w:szCs w:val="26"/>
          <w:color w:val="797979"/>
          <w:spacing w:val="0"/>
          <w:w w:val="251"/>
          <w:position w:val="-17"/>
        </w:rPr>
        <w:t>.</w:t>
      </w:r>
      <w:r>
        <w:rPr>
          <w:rFonts w:ascii="Arial" w:hAnsi="Arial" w:cs="Arial" w:eastAsia="Arial"/>
          <w:sz w:val="26"/>
          <w:szCs w:val="26"/>
          <w:color w:val="56647E"/>
          <w:spacing w:val="0"/>
          <w:w w:val="600"/>
          <w:position w:val="-17"/>
        </w:rPr>
        <w:t>a</w:t>
      </w:r>
      <w:r>
        <w:rPr>
          <w:rFonts w:ascii="Arial" w:hAnsi="Arial" w:cs="Arial" w:eastAsia="Arial"/>
          <w:sz w:val="26"/>
          <w:szCs w:val="26"/>
          <w:color w:val="484949"/>
          <w:spacing w:val="0"/>
          <w:w w:val="81"/>
          <w:position w:val="-17"/>
        </w:rPr>
        <w:t>PÇU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right="-20"/>
        <w:jc w:val="left"/>
        <w:tabs>
          <w:tab w:pos="132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0"/>
          <w:w w:val="89"/>
          <w:position w:val="-2"/>
        </w:rPr>
        <w:t>\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0"/>
          <w:w w:val="89"/>
          <w:position w:val="-2"/>
        </w:rPr>
        <w:t>.,1'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6"/>
          <w:w w:val="89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9C9C9C"/>
          <w:spacing w:val="0"/>
          <w:w w:val="600"/>
          <w:position w:val="-2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9C9C9C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9C9C9C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5"/>
          <w:szCs w:val="25"/>
          <w:color w:val="646464"/>
          <w:spacing w:val="10"/>
          <w:w w:val="88"/>
          <w:position w:val="-2"/>
        </w:rPr>
        <w:t>p</w:t>
      </w:r>
      <w:r>
        <w:rPr>
          <w:rFonts w:ascii="Times New Roman" w:hAnsi="Times New Roman" w:cs="Times New Roman" w:eastAsia="Times New Roman"/>
          <w:sz w:val="25"/>
          <w:szCs w:val="25"/>
          <w:color w:val="484949"/>
          <w:spacing w:val="-1"/>
          <w:w w:val="57"/>
          <w:position w:val="-2"/>
        </w:rPr>
        <w:t>r</w:t>
      </w:r>
      <w:r>
        <w:rPr>
          <w:rFonts w:ascii="Times New Roman" w:hAnsi="Times New Roman" w:cs="Times New Roman" w:eastAsia="Times New Roman"/>
          <w:sz w:val="25"/>
          <w:szCs w:val="25"/>
          <w:color w:val="9C9C9C"/>
          <w:spacing w:val="-2"/>
          <w:w w:val="15"/>
          <w:position w:val="-2"/>
        </w:rPr>
        <w:t>_</w:t>
      </w:r>
      <w:r>
        <w:rPr>
          <w:rFonts w:ascii="Times New Roman" w:hAnsi="Times New Roman" w:cs="Times New Roman" w:eastAsia="Times New Roman"/>
          <w:sz w:val="25"/>
          <w:szCs w:val="25"/>
          <w:color w:val="646464"/>
          <w:spacing w:val="0"/>
          <w:w w:val="50"/>
          <w:position w:val="-2"/>
        </w:rPr>
        <w:t>ü.</w:t>
      </w:r>
      <w:r>
        <w:rPr>
          <w:rFonts w:ascii="Times New Roman" w:hAnsi="Times New Roman" w:cs="Times New Roman" w:eastAsia="Times New Roman"/>
          <w:sz w:val="25"/>
          <w:szCs w:val="25"/>
          <w:color w:val="AFAFB1"/>
          <w:spacing w:val="-9"/>
          <w:w w:val="60"/>
          <w:position w:val="-2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646464"/>
          <w:spacing w:val="0"/>
          <w:w w:val="51"/>
          <w:position w:val="-2"/>
        </w:rPr>
        <w:t>V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73" w:lineRule="exact"/>
        <w:ind w:left="146" w:right="-20"/>
        <w:jc w:val="left"/>
        <w:tabs>
          <w:tab w:pos="960" w:val="left"/>
          <w:tab w:pos="186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8A8C8C"/>
          <w:spacing w:val="0"/>
          <w:w w:val="82"/>
          <w:position w:val="-5"/>
        </w:rPr>
        <w:t>1</w:t>
      </w:r>
      <w:r>
        <w:rPr>
          <w:rFonts w:ascii="Times New Roman" w:hAnsi="Times New Roman" w:cs="Times New Roman" w:eastAsia="Times New Roman"/>
          <w:sz w:val="11"/>
          <w:szCs w:val="11"/>
          <w:color w:val="8A8C8C"/>
          <w:spacing w:val="0"/>
          <w:w w:val="82"/>
          <w:position w:val="-5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8A8C8C"/>
          <w:spacing w:val="14"/>
          <w:w w:val="82"/>
          <w:position w:val="-5"/>
        </w:rPr>
        <w:t> </w:t>
      </w:r>
      <w:r>
        <w:rPr>
          <w:rFonts w:ascii="Arial" w:hAnsi="Arial" w:cs="Arial" w:eastAsia="Arial"/>
          <w:sz w:val="15"/>
          <w:szCs w:val="15"/>
          <w:color w:val="484949"/>
          <w:spacing w:val="0"/>
          <w:w w:val="100"/>
          <w:position w:val="-5"/>
        </w:rPr>
        <w:t>U'</w:t>
      </w:r>
      <w:r>
        <w:rPr>
          <w:rFonts w:ascii="Arial" w:hAnsi="Arial" w:cs="Arial" w:eastAsia="Arial"/>
          <w:sz w:val="15"/>
          <w:szCs w:val="15"/>
          <w:color w:val="484949"/>
          <w:spacing w:val="0"/>
          <w:w w:val="100"/>
          <w:position w:val="-5"/>
        </w:rPr>
        <w:t>  </w:t>
      </w:r>
      <w:r>
        <w:rPr>
          <w:rFonts w:ascii="Arial" w:hAnsi="Arial" w:cs="Arial" w:eastAsia="Arial"/>
          <w:sz w:val="15"/>
          <w:szCs w:val="15"/>
          <w:color w:val="484949"/>
          <w:spacing w:val="20"/>
          <w:w w:val="100"/>
          <w:position w:val="-5"/>
        </w:rPr>
        <w:t> </w:t>
      </w:r>
      <w:r>
        <w:rPr>
          <w:rFonts w:ascii="Arial" w:hAnsi="Arial" w:cs="Arial" w:eastAsia="Arial"/>
          <w:sz w:val="17"/>
          <w:szCs w:val="17"/>
          <w:color w:val="484949"/>
          <w:spacing w:val="0"/>
          <w:w w:val="66"/>
          <w:position w:val="-5"/>
        </w:rPr>
        <w:t>o</w:t>
      </w:r>
      <w:r>
        <w:rPr>
          <w:rFonts w:ascii="Arial" w:hAnsi="Arial" w:cs="Arial" w:eastAsia="Arial"/>
          <w:sz w:val="17"/>
          <w:szCs w:val="17"/>
          <w:color w:val="484949"/>
          <w:spacing w:val="-9"/>
          <w:w w:val="66"/>
          <w:position w:val="-5"/>
        </w:rPr>
        <w:t>f</w:t>
      </w:r>
      <w:r>
        <w:rPr>
          <w:rFonts w:ascii="Arial" w:hAnsi="Arial" w:cs="Arial" w:eastAsia="Arial"/>
          <w:sz w:val="17"/>
          <w:szCs w:val="17"/>
          <w:color w:val="646464"/>
          <w:spacing w:val="0"/>
          <w:w w:val="66"/>
          <w:position w:val="-5"/>
        </w:rPr>
        <w:t>.</w:t>
      </w:r>
      <w:r>
        <w:rPr>
          <w:rFonts w:ascii="Arial" w:hAnsi="Arial" w:cs="Arial" w:eastAsia="Arial"/>
          <w:sz w:val="17"/>
          <w:szCs w:val="17"/>
          <w:color w:val="646464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7"/>
          <w:szCs w:val="17"/>
          <w:color w:val="646464"/>
          <w:spacing w:val="0"/>
          <w:w w:val="100"/>
          <w:position w:val="-5"/>
        </w:rPr>
      </w:r>
      <w:r>
        <w:rPr>
          <w:rFonts w:ascii="Arial" w:hAnsi="Arial" w:cs="Arial" w:eastAsia="Arial"/>
          <w:sz w:val="17"/>
          <w:szCs w:val="17"/>
          <w:color w:val="8A8C8C"/>
          <w:spacing w:val="0"/>
          <w:w w:val="66"/>
          <w:position w:val="-5"/>
        </w:rPr>
        <w:t>-·</w:t>
      </w:r>
      <w:r>
        <w:rPr>
          <w:rFonts w:ascii="Arial" w:hAnsi="Arial" w:cs="Arial" w:eastAsia="Arial"/>
          <w:sz w:val="17"/>
          <w:szCs w:val="17"/>
          <w:color w:val="8A8C8C"/>
          <w:spacing w:val="-21"/>
          <w:w w:val="66"/>
          <w:position w:val="-5"/>
        </w:rPr>
        <w:t> </w:t>
      </w:r>
      <w:r>
        <w:rPr>
          <w:rFonts w:ascii="Arial" w:hAnsi="Arial" w:cs="Arial" w:eastAsia="Arial"/>
          <w:sz w:val="17"/>
          <w:szCs w:val="17"/>
          <w:color w:val="8A8C8C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7"/>
          <w:szCs w:val="17"/>
          <w:color w:val="8A8C8C"/>
          <w:spacing w:val="0"/>
          <w:w w:val="100"/>
          <w:position w:val="-5"/>
        </w:rPr>
      </w:r>
      <w:r>
        <w:rPr>
          <w:rFonts w:ascii="Arial" w:hAnsi="Arial" w:cs="Arial" w:eastAsia="Arial"/>
          <w:sz w:val="17"/>
          <w:szCs w:val="17"/>
          <w:color w:val="C6C6C6"/>
          <w:spacing w:val="0"/>
          <w:w w:val="110"/>
          <w:position w:val="-5"/>
        </w:rPr>
        <w:t>.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540" w:right="220"/>
          <w:cols w:num="2" w:equalWidth="0">
            <w:col w:w="4344" w:space="3980"/>
            <w:col w:w="2836"/>
          </w:cols>
        </w:sectPr>
      </w:pPr>
      <w:rPr/>
    </w:p>
    <w:p>
      <w:pPr>
        <w:spacing w:before="45" w:after="0" w:line="176" w:lineRule="exact"/>
        <w:ind w:right="-20"/>
        <w:jc w:val="right"/>
        <w:rPr>
          <w:rFonts w:ascii="Arial" w:hAnsi="Arial" w:cs="Arial" w:eastAsia="Arial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9C9C9C"/>
          <w:spacing w:val="0"/>
          <w:w w:val="128"/>
        </w:rPr>
        <w:t>"''</w:t>
      </w:r>
      <w:r>
        <w:rPr>
          <w:rFonts w:ascii="Times New Roman" w:hAnsi="Times New Roman" w:cs="Times New Roman" w:eastAsia="Times New Roman"/>
          <w:sz w:val="15"/>
          <w:szCs w:val="15"/>
          <w:color w:val="9C9C9C"/>
          <w:spacing w:val="-18"/>
          <w:w w:val="128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484949"/>
          <w:spacing w:val="0"/>
          <w:w w:val="79"/>
        </w:rPr>
        <w:t>4</w:t>
      </w:r>
      <w:r>
        <w:rPr>
          <w:rFonts w:ascii="Times New Roman" w:hAnsi="Times New Roman" w:cs="Times New Roman" w:eastAsia="Times New Roman"/>
          <w:sz w:val="15"/>
          <w:szCs w:val="15"/>
          <w:color w:val="484949"/>
          <w:spacing w:val="-40"/>
          <w:w w:val="79"/>
        </w:rPr>
        <w:t>"</w:t>
      </w:r>
      <w:r>
        <w:rPr>
          <w:rFonts w:ascii="Times New Roman" w:hAnsi="Times New Roman" w:cs="Times New Roman" w:eastAsia="Times New Roman"/>
          <w:sz w:val="15"/>
          <w:szCs w:val="15"/>
          <w:color w:val="646464"/>
          <w:spacing w:val="-9"/>
          <w:w w:val="117"/>
        </w:rPr>
        <w:t>,</w:t>
      </w:r>
      <w:r>
        <w:rPr>
          <w:rFonts w:ascii="Times New Roman" w:hAnsi="Times New Roman" w:cs="Times New Roman" w:eastAsia="Times New Roman"/>
          <w:sz w:val="15"/>
          <w:szCs w:val="15"/>
          <w:color w:val="484949"/>
          <w:spacing w:val="-13"/>
          <w:w w:val="79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646464"/>
          <w:spacing w:val="0"/>
          <w:w w:val="117"/>
        </w:rPr>
        <w:t>.,</w:t>
      </w:r>
      <w:r>
        <w:rPr>
          <w:rFonts w:ascii="Times New Roman" w:hAnsi="Times New Roman" w:cs="Times New Roman" w:eastAsia="Times New Roman"/>
          <w:sz w:val="15"/>
          <w:szCs w:val="15"/>
          <w:color w:val="646464"/>
          <w:spacing w:val="-15"/>
          <w:w w:val="100"/>
        </w:rPr>
        <w:t> </w:t>
      </w:r>
      <w:r>
        <w:rPr>
          <w:rFonts w:ascii="Arial" w:hAnsi="Arial" w:cs="Arial" w:eastAsia="Arial"/>
          <w:sz w:val="8"/>
          <w:szCs w:val="8"/>
          <w:color w:val="646464"/>
          <w:spacing w:val="0"/>
          <w:w w:val="128"/>
          <w:position w:val="-2"/>
        </w:rPr>
        <w:t>(</w:t>
      </w:r>
      <w:r>
        <w:rPr>
          <w:rFonts w:ascii="Arial" w:hAnsi="Arial" w:cs="Arial" w:eastAsia="Arial"/>
          <w:sz w:val="8"/>
          <w:szCs w:val="8"/>
          <w:color w:val="646464"/>
          <w:spacing w:val="0"/>
          <w:w w:val="127"/>
          <w:position w:val="-2"/>
        </w:rPr>
        <w:t>\.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241" w:lineRule="exact"/>
        <w:ind w:right="22"/>
        <w:jc w:val="right"/>
        <w:tabs>
          <w:tab w:pos="2160" w:val="left"/>
          <w:tab w:pos="8480" w:val="left"/>
        </w:tabs>
        <w:rPr>
          <w:rFonts w:ascii="Times New Roman" w:hAnsi="Times New Roman" w:cs="Times New Roman" w:eastAsia="Times New Roman"/>
          <w:sz w:val="5"/>
          <w:szCs w:val="5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3"/>
        </w:rPr>
        <w:t>Hal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3"/>
        </w:rPr>
      </w:r>
      <w:r>
        <w:rPr>
          <w:rFonts w:ascii="Arial" w:hAnsi="Arial" w:cs="Arial" w:eastAsia="Arial"/>
          <w:sz w:val="22"/>
          <w:szCs w:val="22"/>
          <w:color w:val="797979"/>
          <w:spacing w:val="0"/>
          <w:w w:val="88"/>
          <w:position w:val="2"/>
        </w:rPr>
        <w:t>ltt</w:t>
      </w:r>
      <w:r>
        <w:rPr>
          <w:rFonts w:ascii="Arial" w:hAnsi="Arial" w:cs="Arial" w:eastAsia="Arial"/>
          <w:sz w:val="22"/>
          <w:szCs w:val="22"/>
          <w:color w:val="797979"/>
          <w:spacing w:val="-13"/>
          <w:w w:val="89"/>
          <w:position w:val="2"/>
        </w:rPr>
        <w:t>a</w:t>
      </w:r>
      <w:r>
        <w:rPr>
          <w:rFonts w:ascii="Arial" w:hAnsi="Arial" w:cs="Arial" w:eastAsia="Arial"/>
          <w:sz w:val="22"/>
          <w:szCs w:val="22"/>
          <w:color w:val="484949"/>
          <w:spacing w:val="-18"/>
          <w:w w:val="121"/>
          <w:position w:val="2"/>
        </w:rPr>
        <w:t>ı</w:t>
      </w:r>
      <w:r>
        <w:rPr>
          <w:rFonts w:ascii="Arial" w:hAnsi="Arial" w:cs="Arial" w:eastAsia="Arial"/>
          <w:sz w:val="22"/>
          <w:szCs w:val="22"/>
          <w:color w:val="646464"/>
          <w:spacing w:val="0"/>
          <w:w w:val="82"/>
          <w:position w:val="2"/>
        </w:rPr>
        <w:t>y</w:t>
      </w:r>
      <w:r>
        <w:rPr>
          <w:rFonts w:ascii="Arial" w:hAnsi="Arial" w:cs="Arial" w:eastAsia="Arial"/>
          <w:sz w:val="22"/>
          <w:szCs w:val="22"/>
          <w:color w:val="646464"/>
          <w:spacing w:val="-17"/>
          <w:w w:val="82"/>
          <w:position w:val="2"/>
        </w:rPr>
        <w:t>e</w:t>
      </w:r>
      <w:r>
        <w:rPr>
          <w:rFonts w:ascii="Arial" w:hAnsi="Arial" w:cs="Arial" w:eastAsia="Arial"/>
          <w:sz w:val="22"/>
          <w:szCs w:val="22"/>
          <w:color w:val="56647E"/>
          <w:spacing w:val="0"/>
          <w:w w:val="363"/>
          <w:position w:val="2"/>
        </w:rPr>
        <w:t>·</w:t>
      </w:r>
      <w:r>
        <w:rPr>
          <w:rFonts w:ascii="Arial" w:hAnsi="Arial" w:cs="Arial" w:eastAsia="Arial"/>
          <w:sz w:val="22"/>
          <w:szCs w:val="22"/>
          <w:color w:val="56647E"/>
          <w:spacing w:val="26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color w:val="484949"/>
          <w:spacing w:val="-11"/>
          <w:w w:val="88"/>
          <w:position w:val="2"/>
        </w:rPr>
        <w:t>g</w:t>
      </w:r>
      <w:r>
        <w:rPr>
          <w:rFonts w:ascii="Arial" w:hAnsi="Arial" w:cs="Arial" w:eastAsia="Arial"/>
          <w:sz w:val="22"/>
          <w:szCs w:val="22"/>
          <w:color w:val="646464"/>
          <w:spacing w:val="0"/>
          <w:w w:val="88"/>
          <w:position w:val="2"/>
        </w:rPr>
        <w:t>e</w:t>
      </w:r>
      <w:r>
        <w:rPr>
          <w:rFonts w:ascii="Arial" w:hAnsi="Arial" w:cs="Arial" w:eastAsia="Arial"/>
          <w:sz w:val="22"/>
          <w:szCs w:val="22"/>
          <w:color w:val="646464"/>
          <w:spacing w:val="-15"/>
          <w:w w:val="88"/>
          <w:position w:val="2"/>
        </w:rPr>
        <w:t> </w:t>
      </w:r>
      <w:r>
        <w:rPr>
          <w:rFonts w:ascii="Arial" w:hAnsi="Arial" w:cs="Arial" w:eastAsia="Arial"/>
          <w:sz w:val="22"/>
          <w:szCs w:val="22"/>
          <w:color w:val="646464"/>
          <w:spacing w:val="-3"/>
          <w:w w:val="83"/>
          <w:i/>
          <w:position w:val="2"/>
        </w:rPr>
        <w:t>A</w:t>
      </w:r>
      <w:r>
        <w:rPr>
          <w:rFonts w:ascii="Arial" w:hAnsi="Arial" w:cs="Arial" w:eastAsia="Arial"/>
          <w:sz w:val="22"/>
          <w:szCs w:val="22"/>
          <w:color w:val="484949"/>
          <w:spacing w:val="0"/>
          <w:w w:val="80"/>
          <w:i/>
          <w:position w:val="2"/>
        </w:rPr>
        <w:t>mi</w:t>
      </w:r>
      <w:r>
        <w:rPr>
          <w:rFonts w:ascii="Arial" w:hAnsi="Arial" w:cs="Arial" w:eastAsia="Arial"/>
          <w:sz w:val="22"/>
          <w:szCs w:val="22"/>
          <w:color w:val="484949"/>
          <w:spacing w:val="14"/>
          <w:w w:val="80"/>
          <w:i/>
          <w:position w:val="2"/>
        </w:rPr>
        <w:t>r</w:t>
      </w:r>
      <w:r>
        <w:rPr>
          <w:rFonts w:ascii="Arial" w:hAnsi="Arial" w:cs="Arial" w:eastAsia="Arial"/>
          <w:sz w:val="22"/>
          <w:szCs w:val="22"/>
          <w:color w:val="646464"/>
          <w:spacing w:val="0"/>
          <w:w w:val="63"/>
          <w:i/>
          <w:position w:val="2"/>
        </w:rPr>
        <w:t>i</w:t>
      </w:r>
      <w:r>
        <w:rPr>
          <w:rFonts w:ascii="Arial" w:hAnsi="Arial" w:cs="Arial" w:eastAsia="Arial"/>
          <w:sz w:val="22"/>
          <w:szCs w:val="22"/>
          <w:color w:val="646464"/>
          <w:spacing w:val="0"/>
          <w:w w:val="100"/>
          <w:i/>
          <w:position w:val="2"/>
        </w:rPr>
        <w:tab/>
      </w:r>
      <w:r>
        <w:rPr>
          <w:rFonts w:ascii="Arial" w:hAnsi="Arial" w:cs="Arial" w:eastAsia="Arial"/>
          <w:sz w:val="22"/>
          <w:szCs w:val="22"/>
          <w:color w:val="646464"/>
          <w:spacing w:val="0"/>
          <w:w w:val="100"/>
          <w:i/>
          <w:position w:val="2"/>
        </w:rPr>
      </w:r>
      <w:r>
        <w:rPr>
          <w:rFonts w:ascii="Times New Roman" w:hAnsi="Times New Roman" w:cs="Times New Roman" w:eastAsia="Times New Roman"/>
          <w:sz w:val="5"/>
          <w:szCs w:val="5"/>
          <w:color w:val="9C9C9C"/>
          <w:spacing w:val="0"/>
          <w:w w:val="100"/>
          <w:position w:val="7"/>
        </w:rPr>
        <w:t>o</w:t>
      </w:r>
      <w:r>
        <w:rPr>
          <w:rFonts w:ascii="Times New Roman" w:hAnsi="Times New Roman" w:cs="Times New Roman" w:eastAsia="Times New Roman"/>
          <w:sz w:val="5"/>
          <w:szCs w:val="5"/>
          <w:color w:val="9C9C9C"/>
          <w:spacing w:val="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28"/>
          <w:w w:val="100"/>
          <w:position w:val="-2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AFAFB1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AFAFB1"/>
          <w:spacing w:val="-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FAFB1"/>
          <w:spacing w:val="-12"/>
          <w:w w:val="87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9C9C9C"/>
          <w:spacing w:val="-34"/>
          <w:w w:val="67"/>
          <w:position w:val="-2"/>
        </w:rPr>
        <w:t>•</w:t>
      </w:r>
      <w:r>
        <w:rPr>
          <w:rFonts w:ascii="Times New Roman" w:hAnsi="Times New Roman" w:cs="Times New Roman" w:eastAsia="Times New Roman"/>
          <w:sz w:val="5"/>
          <w:szCs w:val="5"/>
          <w:color w:val="646464"/>
          <w:spacing w:val="0"/>
          <w:w w:val="600"/>
          <w:position w:val="7"/>
        </w:rPr>
        <w:t>'</w:t>
      </w:r>
      <w:r>
        <w:rPr>
          <w:rFonts w:ascii="Times New Roman" w:hAnsi="Times New Roman" w:cs="Times New Roman" w:eastAsia="Times New Roman"/>
          <w:sz w:val="5"/>
          <w:szCs w:val="5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left="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3"/>
          <w:szCs w:val="23"/>
          <w:color w:val="484949"/>
          <w:w w:val="153"/>
          <w:i/>
          <w:position w:val="-2"/>
        </w:rPr>
        <w:t>e</w:t>
      </w:r>
      <w:r>
        <w:rPr>
          <w:rFonts w:ascii="Times New Roman" w:hAnsi="Times New Roman" w:cs="Times New Roman" w:eastAsia="Times New Roman"/>
          <w:sz w:val="23"/>
          <w:szCs w:val="23"/>
          <w:color w:val="484949"/>
          <w:spacing w:val="-29"/>
          <w:w w:val="154"/>
          <w:i/>
          <w:position w:val="-2"/>
        </w:rPr>
        <w:t>-</w:t>
      </w:r>
      <w:r>
        <w:rPr>
          <w:rFonts w:ascii="Arial" w:hAnsi="Arial" w:cs="Arial" w:eastAsia="Arial"/>
          <w:sz w:val="14"/>
          <w:szCs w:val="14"/>
          <w:color w:val="646464"/>
          <w:spacing w:val="0"/>
          <w:w w:val="100"/>
          <w:position w:val="-4"/>
        </w:rPr>
        <w:t>.</w:t>
      </w:r>
      <w:r>
        <w:rPr>
          <w:rFonts w:ascii="Arial" w:hAnsi="Arial" w:cs="Arial" w:eastAsia="Arial"/>
          <w:sz w:val="14"/>
          <w:szCs w:val="14"/>
          <w:color w:val="646464"/>
          <w:spacing w:val="-1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797979"/>
          <w:spacing w:val="-61"/>
          <w:w w:val="145"/>
          <w:position w:val="-2"/>
        </w:rPr>
        <w:t>'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-39"/>
          <w:w w:val="70"/>
          <w:position w:val="-4"/>
        </w:rPr>
        <w:t>,</w:t>
      </w:r>
      <w:r>
        <w:rPr>
          <w:rFonts w:ascii="Times New Roman" w:hAnsi="Times New Roman" w:cs="Times New Roman" w:eastAsia="Times New Roman"/>
          <w:sz w:val="23"/>
          <w:szCs w:val="23"/>
          <w:color w:val="484949"/>
          <w:spacing w:val="-34"/>
          <w:w w:val="94"/>
          <w:i/>
          <w:position w:val="-2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797979"/>
          <w:spacing w:val="10"/>
          <w:w w:val="38"/>
          <w:position w:val="-4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484949"/>
          <w:spacing w:val="-36"/>
          <w:w w:val="94"/>
          <w:i/>
          <w:position w:val="-2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646464"/>
          <w:spacing w:val="-42"/>
          <w:w w:val="249"/>
          <w:i/>
          <w:position w:val="-2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9C9C9C"/>
          <w:spacing w:val="0"/>
          <w:w w:val="151"/>
          <w:i/>
          <w:position w:val="-2"/>
        </w:rPr>
        <w:t>:</w:t>
      </w:r>
      <w:r>
        <w:rPr>
          <w:rFonts w:ascii="Times New Roman" w:hAnsi="Times New Roman" w:cs="Times New Roman" w:eastAsia="Times New Roman"/>
          <w:sz w:val="23"/>
          <w:szCs w:val="23"/>
          <w:color w:val="9C9C9C"/>
          <w:spacing w:val="18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33"/>
          <w:w w:val="56"/>
          <w:position w:val="-4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62"/>
          <w:w w:val="136"/>
          <w:position w:val="-4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56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5" w:lineRule="exact"/>
        <w:ind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-2"/>
          <w:w w:val="87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9"/>
          <w:w w:val="58"/>
          <w:i/>
          <w:position w:val="-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48"/>
          <w:i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30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0"/>
          <w:w w:val="100"/>
          <w:i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1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63636"/>
          <w:spacing w:val="0"/>
          <w:w w:val="73"/>
          <w:position w:val="-2"/>
        </w:rPr>
        <w:t>l'</w:t>
      </w:r>
      <w:r>
        <w:rPr>
          <w:rFonts w:ascii="Times New Roman" w:hAnsi="Times New Roman" w:cs="Times New Roman" w:eastAsia="Times New Roman"/>
          <w:sz w:val="14"/>
          <w:szCs w:val="14"/>
          <w:color w:val="363636"/>
          <w:spacing w:val="0"/>
          <w:w w:val="73"/>
          <w:position w:val="-2"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color w:val="363636"/>
          <w:spacing w:val="-2"/>
          <w:w w:val="73"/>
          <w:position w:val="-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797979"/>
          <w:spacing w:val="0"/>
          <w:w w:val="62"/>
          <w:position w:val="-2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797979"/>
          <w:spacing w:val="-20"/>
          <w:w w:val="100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484949"/>
          <w:spacing w:val="0"/>
          <w:w w:val="127"/>
          <w:position w:val="-2"/>
        </w:rPr>
        <w:t>f</w:t>
      </w:r>
      <w:r>
        <w:rPr>
          <w:rFonts w:ascii="Arial" w:hAnsi="Arial" w:cs="Arial" w:eastAsia="Arial"/>
          <w:sz w:val="17"/>
          <w:szCs w:val="17"/>
          <w:color w:val="484949"/>
          <w:spacing w:val="5"/>
          <w:w w:val="127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757E9E"/>
          <w:spacing w:val="-47"/>
          <w:w w:val="271"/>
          <w:position w:val="-2"/>
        </w:rPr>
        <w:t>)</w:t>
      </w:r>
      <w:r>
        <w:rPr>
          <w:rFonts w:ascii="Arial" w:hAnsi="Arial" w:cs="Arial" w:eastAsia="Arial"/>
          <w:sz w:val="23"/>
          <w:szCs w:val="23"/>
          <w:color w:val="343D80"/>
          <w:spacing w:val="-92"/>
          <w:w w:val="187"/>
          <w:position w:val="6"/>
        </w:rPr>
        <w:t>l</w:t>
      </w:r>
      <w:r>
        <w:rPr>
          <w:rFonts w:ascii="Arial" w:hAnsi="Arial" w:cs="Arial" w:eastAsia="Arial"/>
          <w:sz w:val="17"/>
          <w:szCs w:val="17"/>
          <w:color w:val="757E9E"/>
          <w:spacing w:val="-30"/>
          <w:w w:val="67"/>
          <w:position w:val="-2"/>
        </w:rPr>
        <w:t>•</w:t>
      </w:r>
      <w:r>
        <w:rPr>
          <w:rFonts w:ascii="Arial" w:hAnsi="Arial" w:cs="Arial" w:eastAsia="Arial"/>
          <w:sz w:val="17"/>
          <w:szCs w:val="17"/>
          <w:color w:val="AFAFB1"/>
          <w:spacing w:val="-10"/>
          <w:w w:val="166"/>
          <w:position w:val="-2"/>
        </w:rPr>
        <w:t>.</w:t>
      </w:r>
      <w:r>
        <w:rPr>
          <w:rFonts w:ascii="Arial" w:hAnsi="Arial" w:cs="Arial" w:eastAsia="Arial"/>
          <w:sz w:val="17"/>
          <w:szCs w:val="17"/>
          <w:color w:val="AFAFB1"/>
          <w:spacing w:val="0"/>
          <w:w w:val="41"/>
          <w:position w:val="-2"/>
        </w:rPr>
        <w:t>-</w:t>
      </w:r>
      <w:r>
        <w:rPr>
          <w:rFonts w:ascii="Arial" w:hAnsi="Arial" w:cs="Arial" w:eastAsia="Arial"/>
          <w:sz w:val="17"/>
          <w:szCs w:val="17"/>
          <w:color w:val="AFAFB1"/>
          <w:spacing w:val="0"/>
          <w:w w:val="100"/>
          <w:position w:val="-2"/>
        </w:rPr>
        <w:t>   </w:t>
      </w:r>
      <w:r>
        <w:rPr>
          <w:rFonts w:ascii="Arial" w:hAnsi="Arial" w:cs="Arial" w:eastAsia="Arial"/>
          <w:sz w:val="17"/>
          <w:szCs w:val="17"/>
          <w:color w:val="AFAFB1"/>
          <w:spacing w:val="-1"/>
          <w:w w:val="100"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146"/>
          <w:position w:val="6"/>
        </w:rPr>
        <w:t>/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540" w:right="220"/>
          <w:cols w:num="2" w:equalWidth="0">
            <w:col w:w="8968" w:space="112"/>
            <w:col w:w="2080"/>
          </w:cols>
        </w:sectPr>
      </w:pPr>
      <w:rPr/>
    </w:p>
    <w:p>
      <w:pPr>
        <w:spacing w:before="0" w:after="0" w:line="313" w:lineRule="exact"/>
        <w:ind w:left="130"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31.742428pt;margin-top:33.208382pt;width:547.055365pt;height:775.975361pt;mso-position-horizontal-relative:page;mso-position-vertical-relative:page;z-index:-15869" coordorigin="635,664" coordsize="10941,15520">
            <v:group style="position:absolute;left:647;top:674;width:10913;height:2" coordorigin="647,674" coordsize="10913,2">
              <v:shape style="position:absolute;left:647;top:674;width:10913;height:2" coordorigin="647,674" coordsize="10913,0" path="m647,674l11559,674e" filled="f" stroked="t" strokeweight=".70801pt" strokecolor="#807C80">
                <v:path arrowok="t"/>
              </v:shape>
            </v:group>
            <v:group style="position:absolute;left:2398;top:674;width:543;height:2" coordorigin="2398,674" coordsize="543,2">
              <v:shape style="position:absolute;left:2398;top:674;width:543;height:2" coordorigin="2398,674" coordsize="543,0" path="m2398,674l2941,674e" filled="f" stroked="t" strokeweight=".472006pt" strokecolor="#6B6B6B">
                <v:path arrowok="t"/>
              </v:shape>
            </v:group>
            <v:group style="position:absolute;left:3663;top:678;width:293;height:2" coordorigin="3663,678" coordsize="293,2">
              <v:shape style="position:absolute;left:3663;top:678;width:293;height:2" coordorigin="3663,678" coordsize="293,0" path="m3663,678l3955,678e" filled="f" stroked="t" strokeweight=".472006pt" strokecolor="#707070">
                <v:path arrowok="t"/>
              </v:shape>
            </v:group>
            <v:group style="position:absolute;left:5442;top:676;width:1614;height:2" coordorigin="5442,676" coordsize="1614,2">
              <v:shape style="position:absolute;left:5442;top:676;width:1614;height:2" coordorigin="5442,676" coordsize="1614,0" path="m5442,676l7056,676e" filled="f" stroked="t" strokeweight=".70801pt" strokecolor="#7C7C7C">
                <v:path arrowok="t"/>
              </v:shape>
            </v:group>
            <v:group style="position:absolute;left:7066;top:676;width:4494;height:2" coordorigin="7066,676" coordsize="4494,2">
              <v:shape style="position:absolute;left:7066;top:676;width:4494;height:2" coordorigin="7066,676" coordsize="4494,0" path="m7066,676l11559,676e" filled="f" stroked="t" strokeweight=".70801pt" strokecolor="#7C7C80">
                <v:path arrowok="t"/>
              </v:shape>
            </v:group>
            <v:group style="position:absolute;left:9126;top:671;width:2;height:1542" coordorigin="9126,671" coordsize="2,1542">
              <v:shape style="position:absolute;left:9126;top:671;width:2;height:1542" coordorigin="9126,671" coordsize="0,1542" path="m9126,2214l9126,671e" filled="f" stroked="t" strokeweight=".70801pt" strokecolor="#606060">
                <v:path arrowok="t"/>
              </v:shape>
            </v:group>
            <v:group style="position:absolute;left:9539;top:681;width:170;height:2" coordorigin="9539,681" coordsize="170,2">
              <v:shape style="position:absolute;left:9539;top:681;width:170;height:2" coordorigin="9539,681" coordsize="170,0" path="m9539,681l9709,681e" filled="f" stroked="t" strokeweight=".472006pt" strokecolor="#545454">
                <v:path arrowok="t"/>
              </v:shape>
            </v:group>
            <v:group style="position:absolute;left:11555;top:671;width:2;height:4270" coordorigin="11555,671" coordsize="2,4270">
              <v:shape style="position:absolute;left:11555;top:671;width:2;height:4270" coordorigin="11555,671" coordsize="0,4270" path="m11555,4942l11555,671e" filled="f" stroked="t" strokeweight=".70801pt" strokecolor="#6B6B6B">
                <v:path arrowok="t"/>
              </v:shape>
            </v:group>
            <v:group style="position:absolute;left:656;top:2202;width:8161;height:2" coordorigin="656,2202" coordsize="8161,2">
              <v:shape style="position:absolute;left:656;top:2202;width:8161;height:2" coordorigin="656,2202" coordsize="8161,0" path="m656,2202l8817,2202e" filled="f" stroked="t" strokeweight=".70801pt" strokecolor="#7C7C7C">
                <v:path arrowok="t"/>
              </v:shape>
            </v:group>
            <v:group style="position:absolute;left:666;top:1504;width:2;height:728" coordorigin="666,1504" coordsize="2,728">
              <v:shape style="position:absolute;left:666;top:1504;width:2;height:728" coordorigin="666,1504" coordsize="0,728" path="m666,2233l666,1504e" filled="f" stroked="t" strokeweight=".70801pt" strokecolor="#9C9C9C">
                <v:path arrowok="t"/>
              </v:shape>
            </v:group>
            <v:group style="position:absolute;left:3663;top:2202;width:293;height:2" coordorigin="3663,2202" coordsize="293,2">
              <v:shape style="position:absolute;left:3663;top:2202;width:293;height:2" coordorigin="3663,2202" coordsize="293,0" path="m3663,2202l3955,2202e" filled="f" stroked="t" strokeweight=".472006pt" strokecolor="#676767">
                <v:path arrowok="t"/>
              </v:shape>
            </v:group>
            <v:group style="position:absolute;left:8760;top:2204;width:392;height:2" coordorigin="8760,2204" coordsize="392,2">
              <v:shape style="position:absolute;left:8760;top:2204;width:392;height:2" coordorigin="8760,2204" coordsize="392,0" path="m8760,2204l9152,2204e" filled="f" stroked="t" strokeweight=".472006pt" strokecolor="#5B5B5B">
                <v:path arrowok="t"/>
              </v:shape>
            </v:group>
            <v:group style="position:absolute;left:9081;top:2209;width:2478;height:2" coordorigin="9081,2209" coordsize="2478,2">
              <v:shape style="position:absolute;left:9081;top:2209;width:2478;height:2" coordorigin="9081,2209" coordsize="2478,0" path="m9081,2209l11559,2209e" filled="f" stroked="t" strokeweight=".70801pt" strokecolor="#7C7C7C">
                <v:path arrowok="t"/>
              </v:shape>
            </v:group>
            <v:group style="position:absolute;left:9653;top:2204;width:269;height:2" coordorigin="9653,2204" coordsize="269,2">
              <v:shape style="position:absolute;left:9653;top:2204;width:269;height:2" coordorigin="9653,2204" coordsize="269,0" path="m9653,2204l9922,2204e" filled="f" stroked="t" strokeweight=".472006pt" strokecolor="#676767">
                <v:path arrowok="t"/>
              </v:shape>
            </v:group>
            <v:group style="position:absolute;left:661;top:2447;width:10903;height:2" coordorigin="661,2447" coordsize="10903,2">
              <v:shape style="position:absolute;left:661;top:2447;width:10903;height:2" coordorigin="661,2447" coordsize="10903,0" path="m661,2447l11564,2447e" filled="f" stroked="t" strokeweight=".70801pt" strokecolor="#7C7C7C">
                <v:path arrowok="t"/>
              </v:shape>
            </v:group>
            <v:group style="position:absolute;left:7878;top:2449;width:939;height:2" coordorigin="7878,2449" coordsize="939,2">
              <v:shape style="position:absolute;left:7878;top:2449;width:939;height:2" coordorigin="7878,2449" coordsize="939,0" path="m7878,2449l8817,2449e" filled="f" stroked="t" strokeweight=".472006pt" strokecolor="#808080">
                <v:path arrowok="t"/>
              </v:shape>
            </v:group>
            <v:group style="position:absolute;left:9086;top:2449;width:510;height:2" coordorigin="9086,2449" coordsize="510,2">
              <v:shape style="position:absolute;left:9086;top:2449;width:510;height:2" coordorigin="9086,2449" coordsize="510,0" path="m9086,2449l9596,2449e" filled="f" stroked="t" strokeweight=".472006pt" strokecolor="#707070">
                <v:path arrowok="t"/>
              </v:shape>
            </v:group>
            <v:group style="position:absolute;left:656;top:2687;width:10908;height:2" coordorigin="656,2687" coordsize="10908,2">
              <v:shape style="position:absolute;left:656;top:2687;width:10908;height:2" coordorigin="656,2687" coordsize="10908,0" path="m656,2687l11564,2687e" filled="f" stroked="t" strokeweight=".70801pt" strokecolor="#7C7C7C">
                <v:path arrowok="t"/>
              </v:shape>
            </v:group>
            <v:group style="position:absolute;left:6910;top:2690;width:835;height:2" coordorigin="6910,2690" coordsize="835,2">
              <v:shape style="position:absolute;left:6910;top:2690;width:835;height:2" coordorigin="6910,2690" coordsize="835,0" path="m6910,2690l7746,2690e" filled="f" stroked="t" strokeweight=".472006pt" strokecolor="#747474">
                <v:path arrowok="t"/>
              </v:shape>
            </v:group>
            <v:group style="position:absolute;left:8760;top:2690;width:382;height:2" coordorigin="8760,2690" coordsize="382,2">
              <v:shape style="position:absolute;left:8760;top:2690;width:382;height:2" coordorigin="8760,2690" coordsize="382,0" path="m8760,2690l9143,2690e" filled="f" stroked="t" strokeweight=".472006pt" strokecolor="#707070">
                <v:path arrowok="t"/>
              </v:shape>
            </v:group>
            <v:group style="position:absolute;left:9539;top:2690;width:170;height:2" coordorigin="9539,2690" coordsize="170,2">
              <v:shape style="position:absolute;left:9539;top:2690;width:170;height:2" coordorigin="9539,2690" coordsize="170,0" path="m9539,2690l9709,2690e" filled="f" stroked="t" strokeweight=".472006pt" strokecolor="#606060">
                <v:path arrowok="t"/>
              </v:shape>
            </v:group>
            <v:group style="position:absolute;left:656;top:2928;width:10833;height:2" coordorigin="656,2928" coordsize="10833,2">
              <v:shape style="position:absolute;left:656;top:2928;width:10833;height:2" coordorigin="656,2928" coordsize="10833,0" path="m656,2928l11489,2928e" filled="f" stroked="t" strokeweight=".70801pt" strokecolor="#777777">
                <v:path arrowok="t"/>
              </v:shape>
            </v:group>
            <v:group style="position:absolute;left:5489;top:2928;width:411;height:2" coordorigin="5489,2928" coordsize="411,2">
              <v:shape style="position:absolute;left:5489;top:2928;width:411;height:2" coordorigin="5489,2928" coordsize="411,0" path="m5489,2928l5900,2928e" filled="f" stroked="t" strokeweight=".472006pt" strokecolor="#606060">
                <v:path arrowok="t"/>
              </v:shape>
            </v:group>
            <v:group style="position:absolute;left:8760;top:2928;width:382;height:2" coordorigin="8760,2928" coordsize="382,2">
              <v:shape style="position:absolute;left:8760;top:2928;width:382;height:2" coordorigin="8760,2928" coordsize="382,0" path="m8760,2928l9143,2928e" filled="f" stroked="t" strokeweight=".472006pt" strokecolor="#5B5B5B">
                <v:path arrowok="t"/>
              </v:shape>
            </v:group>
            <v:group style="position:absolute;left:9653;top:2928;width:269;height:2" coordorigin="9653,2928" coordsize="269,2">
              <v:shape style="position:absolute;left:9653;top:2928;width:269;height:2" coordorigin="9653,2928" coordsize="269,0" path="m9653,2928l9922,2928e" filled="f" stroked="t" strokeweight=".472006pt" strokecolor="#676767">
                <v:path arrowok="t"/>
              </v:shape>
            </v:group>
            <v:group style="position:absolute;left:10139;top:2930;width:1425;height:2" coordorigin="10139,2930" coordsize="1425,2">
              <v:shape style="position:absolute;left:10139;top:2930;width:1425;height:2" coordorigin="10139,2930" coordsize="1425,0" path="m10139,2930l11564,2930e" filled="f" stroked="t" strokeweight=".70801pt" strokecolor="#7C7C7C">
                <v:path arrowok="t"/>
              </v:shape>
            </v:group>
            <v:group style="position:absolute;left:651;top:3168;width:10918;height:2" coordorigin="651,3168" coordsize="10918,2">
              <v:shape style="position:absolute;left:651;top:3168;width:10918;height:2" coordorigin="651,3168" coordsize="10918,0" path="m651,3168l11569,3168e" filled="f" stroked="t" strokeweight=".70801pt" strokecolor="#979797">
                <v:path arrowok="t"/>
              </v:shape>
            </v:group>
            <v:group style="position:absolute;left:6669;top:3171;width:297;height:2" coordorigin="6669,3171" coordsize="297,2">
              <v:shape style="position:absolute;left:6669;top:3171;width:297;height:2" coordorigin="6669,3171" coordsize="297,0" path="m6669,3171l6967,3171e" filled="f" stroked="t" strokeweight=".472006pt" strokecolor="#7C7C7C">
                <v:path arrowok="t"/>
              </v:shape>
            </v:group>
            <v:group style="position:absolute;left:7321;top:3171;width:425;height:2" coordorigin="7321,3171" coordsize="425,2">
              <v:shape style="position:absolute;left:7321;top:3171;width:425;height:2" coordorigin="7321,3171" coordsize="425,0" path="m7321,3171l7746,3171e" filled="f" stroked="t" strokeweight=".472006pt" strokecolor="#838383">
                <v:path arrowok="t"/>
              </v:shape>
            </v:group>
            <v:group style="position:absolute;left:9086;top:3171;width:510;height:2" coordorigin="9086,3171" coordsize="510,2">
              <v:shape style="position:absolute;left:9086;top:3171;width:510;height:2" coordorigin="9086,3171" coordsize="510,0" path="m9086,3171l9596,3171e" filled="f" stroked="t" strokeweight=".472006pt" strokecolor="#939393">
                <v:path arrowok="t"/>
              </v:shape>
            </v:group>
            <v:group style="position:absolute;left:9865;top:3171;width:330;height:2" coordorigin="9865,3171" coordsize="330,2">
              <v:shape style="position:absolute;left:9865;top:3171;width:330;height:2" coordorigin="9865,3171" coordsize="330,0" path="m9865,3171l10195,3171e" filled="f" stroked="t" strokeweight=".472006pt" strokecolor="#878787">
                <v:path arrowok="t"/>
              </v:shape>
            </v:group>
            <v:group style="position:absolute;left:661;top:3409;width:2747;height:2" coordorigin="661,3409" coordsize="2747,2">
              <v:shape style="position:absolute;left:661;top:3409;width:2747;height:2" coordorigin="661,3409" coordsize="2747,0" path="m661,3409l3408,3409e" filled="f" stroked="t" strokeweight=".70801pt" strokecolor="#939393">
                <v:path arrowok="t"/>
              </v:shape>
            </v:group>
            <v:group style="position:absolute;left:3290;top:3409;width:581;height:2" coordorigin="3290,3409" coordsize="581,2">
              <v:shape style="position:absolute;left:3290;top:3409;width:581;height:2" coordorigin="3290,3409" coordsize="581,0" path="m3290,3409l3870,3409e" filled="f" stroked="t" strokeweight=".472006pt" strokecolor="#8C8C8C">
                <v:path arrowok="t"/>
              </v:shape>
            </v:group>
            <v:group style="position:absolute;left:3814;top:3411;width:7750;height:2" coordorigin="3814,3411" coordsize="7750,2">
              <v:shape style="position:absolute;left:3814;top:3411;width:7750;height:2" coordorigin="3814,3411" coordsize="7750,0" path="m3814,3411l11564,3411e" filled="f" stroked="t" strokeweight=".70801pt" strokecolor="#939393">
                <v:path arrowok="t"/>
              </v:shape>
            </v:group>
            <v:group style="position:absolute;left:661;top:3361;width:2;height:309" coordorigin="661,3361" coordsize="2,309">
              <v:shape style="position:absolute;left:661;top:3361;width:2;height:309" coordorigin="661,3361" coordsize="0,309" path="m661,3670l661,3361e" filled="f" stroked="t" strokeweight=".472006pt" strokecolor="#4B4B4B">
                <v:path arrowok="t"/>
              </v:shape>
            </v:group>
            <v:group style="position:absolute;left:6953;top:3404;width:2;height:267" coordorigin="6953,3404" coordsize="2,267">
              <v:shape style="position:absolute;left:6953;top:3404;width:2;height:267" coordorigin="6953,3404" coordsize="0,267" path="m6953,3670l6953,3404e" filled="f" stroked="t" strokeweight=".472006pt" strokecolor="#575757">
                <v:path arrowok="t"/>
              </v:shape>
            </v:group>
            <v:group style="position:absolute;left:6934;top:3870;width:1355;height:2" coordorigin="6934,3870" coordsize="1355,2">
              <v:shape style="position:absolute;left:6934;top:3870;width:1355;height:2" coordorigin="6934,3870" coordsize="1355,0" path="m6934,3870l8288,3870e" filled="f" stroked="t" strokeweight=".236003pt" strokecolor="#707070">
                <v:path arrowok="t"/>
              </v:shape>
            </v:group>
            <v:group style="position:absolute;left:8288;top:3870;width:1879;height:2" coordorigin="8288,3870" coordsize="1879,2">
              <v:shape style="position:absolute;left:8288;top:3870;width:1879;height:2" coordorigin="8288,3870" coordsize="1879,0" path="m8288,3870l10167,3870e" filled="f" stroked="t" strokeweight=".236003pt" strokecolor="#000000">
                <v:path arrowok="t"/>
              </v:shape>
            </v:group>
            <v:group style="position:absolute;left:10167;top:3870;width:1383;height:2" coordorigin="10167,3870" coordsize="1383,2">
              <v:shape style="position:absolute;left:10167;top:3870;width:1383;height:2" coordorigin="10167,3870" coordsize="1383,0" path="m10167,3870l11550,3870e" filled="f" stroked="t" strokeweight=".236003pt" strokecolor="#7C7C7C">
                <v:path arrowok="t"/>
              </v:shape>
            </v:group>
            <v:group style="position:absolute;left:3854;top:3404;width:2;height:714" coordorigin="3854,3404" coordsize="2,714">
              <v:shape style="position:absolute;left:3854;top:3404;width:2;height:714" coordorigin="3854,3404" coordsize="0,714" path="m3854,4118l3854,3404e" filled="f" stroked="t" strokeweight=".70801pt" strokecolor="#646464">
                <v:path arrowok="t"/>
              </v:shape>
            </v:group>
            <v:group style="position:absolute;left:3852;top:4087;width:1945;height:2" coordorigin="3852,4087" coordsize="1945,2">
              <v:shape style="position:absolute;left:3852;top:4087;width:1945;height:2" coordorigin="3852,4087" coordsize="1945,0" path="m3852,4087l5796,4087e" filled="f" stroked="t" strokeweight=".70801pt" strokecolor="#777777">
                <v:path arrowok="t"/>
              </v:shape>
            </v:group>
            <v:group style="position:absolute;left:5489;top:4396;width:6075;height:2" coordorigin="5489,4396" coordsize="6075,2">
              <v:shape style="position:absolute;left:5489;top:4396;width:6075;height:2" coordorigin="5489,4396" coordsize="6075,0" path="m5489,4396l11564,4396e" filled="f" stroked="t" strokeweight=".70801pt" strokecolor="#747474">
                <v:path arrowok="t"/>
              </v:shape>
            </v:group>
            <v:group style="position:absolute;left:6950;top:3613;width:2;height:505" coordorigin="6950,3613" coordsize="2,505">
              <v:shape style="position:absolute;left:6950;top:3613;width:2;height:505" coordorigin="6950,3613" coordsize="0,505" path="m6950,4118l6950,3613e" filled="f" stroked="t" strokeweight=".944013pt" strokecolor="#676767">
                <v:path arrowok="t"/>
              </v:shape>
            </v:group>
            <v:group style="position:absolute;left:656;top:4392;width:3299;height:2" coordorigin="656,4392" coordsize="3299,2">
              <v:shape style="position:absolute;left:656;top:4392;width:3299;height:2" coordorigin="656,4392" coordsize="3299,0" path="m656,4392l3955,4392e" filled="f" stroked="t" strokeweight=".70801pt" strokecolor="#808080">
                <v:path arrowok="t"/>
              </v:shape>
            </v:group>
            <v:group style="position:absolute;left:2332;top:4394;width:123;height:2" coordorigin="2332,4394" coordsize="123,2">
              <v:shape style="position:absolute;left:2332;top:4394;width:123;height:2" coordorigin="2332,4394" coordsize="123,0" path="m2332,4394l2454,4394e" filled="f" stroked="t" strokeweight=".472006pt" strokecolor="#575757">
                <v:path arrowok="t"/>
              </v:shape>
            </v:group>
            <v:group style="position:absolute;left:3856;top:4061;width:2;height:338" coordorigin="3856,4061" coordsize="2,338">
              <v:shape style="position:absolute;left:3856;top:4061;width:2;height:338" coordorigin="3856,4061" coordsize="0,338" path="m3856,4399l3856,4061e" filled="f" stroked="t" strokeweight=".472006pt" strokecolor="#484848">
                <v:path arrowok="t"/>
              </v:shape>
            </v:group>
            <v:group style="position:absolute;left:3398;top:4392;width:2403;height:2" coordorigin="3398,4392" coordsize="2403,2">
              <v:shape style="position:absolute;left:3398;top:4392;width:2403;height:2" coordorigin="3398,4392" coordsize="2403,0" path="m3398,4392l5801,4392e" filled="f" stroked="t" strokeweight=".944013pt" strokecolor="#545454">
                <v:path arrowok="t"/>
              </v:shape>
            </v:group>
            <v:group style="position:absolute;left:6953;top:4061;width:2;height:343" coordorigin="6953,4061" coordsize="2,343">
              <v:shape style="position:absolute;left:6953;top:4061;width:2;height:343" coordorigin="6953,4061" coordsize="0,343" path="m6953,4404l6953,4061e" filled="f" stroked="t" strokeweight=".472006pt" strokecolor="#4B4B4B">
                <v:path arrowok="t"/>
              </v:shape>
            </v:group>
            <v:group style="position:absolute;left:651;top:4673;width:10918;height:2" coordorigin="651,4673" coordsize="10918,2">
              <v:shape style="position:absolute;left:651;top:4673;width:10918;height:2" coordorigin="651,4673" coordsize="10918,0" path="m651,4673l11569,4673e" filled="f" stroked="t" strokeweight=".70801pt" strokecolor="#7C7C7C">
                <v:path arrowok="t"/>
              </v:shape>
            </v:group>
            <v:group style="position:absolute;left:9086;top:4675;width:510;height:2" coordorigin="9086,4675" coordsize="510,2">
              <v:shape style="position:absolute;left:9086;top:4675;width:510;height:2" coordorigin="9086,4675" coordsize="510,0" path="m9086,4675l9596,4675e" filled="f" stroked="t" strokeweight=".472006pt" strokecolor="#747474">
                <v:path arrowok="t"/>
              </v:shape>
            </v:group>
            <v:group style="position:absolute;left:9865;top:4675;width:330;height:2" coordorigin="9865,4675" coordsize="330,2">
              <v:shape style="position:absolute;left:9865;top:4675;width:330;height:2" coordorigin="9865,4675" coordsize="330,0" path="m9865,4675l10195,4675e" filled="f" stroked="t" strokeweight=".472006pt" strokecolor="#6B6B6B">
                <v:path arrowok="t"/>
              </v:shape>
            </v:group>
            <v:group style="position:absolute;left:2369;top:4915;width:7226;height:2" coordorigin="2369,4915" coordsize="7226,2">
              <v:shape style="position:absolute;left:2369;top:4915;width:7226;height:2" coordorigin="2369,4915" coordsize="7226,0" path="m2369,4915l9596,4915e" filled="f" stroked="t" strokeweight=".70801pt" strokecolor="#777777">
                <v:path arrowok="t"/>
              </v:shape>
            </v:group>
            <v:group style="position:absolute;left:6669;top:4913;width:297;height:2" coordorigin="6669,4913" coordsize="297,2">
              <v:shape style="position:absolute;left:6669;top:4913;width:297;height:2" coordorigin="6669,4913" coordsize="297,0" path="m6669,4913l6967,4913e" filled="f" stroked="t" strokeweight=".472006pt" strokecolor="#5B5B5B">
                <v:path arrowok="t"/>
              </v:shape>
            </v:group>
            <v:group style="position:absolute;left:9539;top:4918;width:170;height:2" coordorigin="9539,4918" coordsize="170,2">
              <v:shape style="position:absolute;left:9539;top:4918;width:170;height:2" coordorigin="9539,4918" coordsize="170,0" path="m9539,4918l9709,4918e" filled="f" stroked="t" strokeweight=".472006pt" strokecolor="#545454">
                <v:path arrowok="t"/>
              </v:shape>
            </v:group>
            <v:group style="position:absolute;left:9653;top:4918;width:1916;height:2" coordorigin="9653,4918" coordsize="1916,2">
              <v:shape style="position:absolute;left:9653;top:4918;width:1916;height:2" coordorigin="9653,4918" coordsize="1916,0" path="m9653,4918l11569,4918e" filled="f" stroked="t" strokeweight=".70801pt" strokecolor="#7C7C7C">
                <v:path arrowok="t"/>
              </v:shape>
            </v:group>
            <v:group style="position:absolute;left:7717;top:4899;width:2;height:281" coordorigin="7717,4899" coordsize="2,281">
              <v:shape style="position:absolute;left:7717;top:4899;width:2;height:281" coordorigin="7717,4899" coordsize="0,281" path="m7717,5180l7717,4899e" filled="f" stroked="t" strokeweight=".236003pt" strokecolor="#545454">
                <v:path arrowok="t"/>
              </v:shape>
            </v:group>
            <v:group style="position:absolute;left:11559;top:4870;width:2;height:338" coordorigin="11559,4870" coordsize="2,338">
              <v:shape style="position:absolute;left:11559;top:4870;width:2;height:338" coordorigin="11559,4870" coordsize="0,338" path="m11559,5208l11559,4870e" filled="f" stroked="t" strokeweight=".472006pt" strokecolor="#575757">
                <v:path arrowok="t"/>
              </v:shape>
            </v:group>
            <v:group style="position:absolute;left:4914;top:4903;width:2;height:509" coordorigin="4914,4903" coordsize="2,509">
              <v:shape style="position:absolute;left:4914;top:4903;width:2;height:509" coordorigin="4914,4903" coordsize="0,509" path="m4914,5413l4914,4903e" filled="f" stroked="t" strokeweight=".70801pt" strokecolor="#747474">
                <v:path arrowok="t"/>
              </v:shape>
            </v:group>
            <v:group style="position:absolute;left:4909;top:5396;width:6660;height:2" coordorigin="4909,5396" coordsize="6660,2">
              <v:shape style="position:absolute;left:4909;top:5396;width:6660;height:2" coordorigin="4909,5396" coordsize="6660,0" path="m4909,5396l11569,5396e" filled="f" stroked="t" strokeweight=".70801pt" strokecolor="#979797">
                <v:path arrowok="t"/>
              </v:shape>
            </v:group>
            <v:group style="position:absolute;left:5489;top:5394;width:411;height:2" coordorigin="5489,5394" coordsize="411,2">
              <v:shape style="position:absolute;left:5489;top:5394;width:411;height:2" coordorigin="5489,5394" coordsize="411,0" path="m5489,5394l5900,5394e" filled="f" stroked="t" strokeweight=".472006pt" strokecolor="#878787">
                <v:path arrowok="t"/>
              </v:shape>
            </v:group>
            <v:group style="position:absolute;left:7717;top:5180;width:2;height:214" coordorigin="7717,5180" coordsize="2,214">
              <v:shape style="position:absolute;left:7717;top:5180;width:2;height:214" coordorigin="7717,5180" coordsize="0,214" path="m7717,5394l7717,5180e" filled="f" stroked="t" strokeweight=".236003pt" strokecolor="#ACACAC">
                <v:path arrowok="t"/>
              </v:shape>
            </v:group>
            <v:group style="position:absolute;left:9053;top:5399;width:543;height:2" coordorigin="9053,5399" coordsize="543,2">
              <v:shape style="position:absolute;left:9053;top:5399;width:543;height:2" coordorigin="9053,5399" coordsize="543,0" path="m9053,5399l9596,5399e" filled="f" stroked="t" strokeweight=".472006pt" strokecolor="#909090">
                <v:path arrowok="t"/>
              </v:shape>
            </v:group>
            <v:group style="position:absolute;left:9865;top:5399;width:330;height:2" coordorigin="9865,5399" coordsize="330,2">
              <v:shape style="position:absolute;left:9865;top:5399;width:330;height:2" coordorigin="9865,5399" coordsize="330,0" path="m9865,5399l10195,5399e" filled="f" stroked="t" strokeweight=".472006pt" strokecolor="#808080">
                <v:path arrowok="t"/>
              </v:shape>
            </v:group>
            <v:group style="position:absolute;left:11559;top:5151;width:2;height:514" coordorigin="11559,5151" coordsize="2,514">
              <v:shape style="position:absolute;left:11559;top:5151;width:2;height:514" coordorigin="11559,5151" coordsize="0,514" path="m11559,5665l11559,5151e" filled="f" stroked="t" strokeweight=".944013pt" strokecolor="#747474">
                <v:path arrowok="t"/>
              </v:shape>
            </v:group>
            <v:group style="position:absolute;left:2372;top:4389;width:2;height:1276" coordorigin="2372,4389" coordsize="2,1276">
              <v:shape style="position:absolute;left:2372;top:4389;width:2;height:1276" coordorigin="2372,4389" coordsize="0,1276" path="m2372,5665l2372,4389e" filled="f" stroked="t" strokeweight=".70801pt" strokecolor="#676767">
                <v:path arrowok="t"/>
              </v:shape>
            </v:group>
            <v:group style="position:absolute;left:4918;top:4903;width:2;height:2180" coordorigin="4918,4903" coordsize="2,2180">
              <v:shape style="position:absolute;left:4918;top:4903;width:2;height:2180" coordorigin="4918,4903" coordsize="0,2180" path="m4918,7084l4918,4903e" filled="f" stroked="t" strokeweight=".70801pt" strokecolor="#6B6B6B">
                <v:path arrowok="t"/>
              </v:shape>
            </v:group>
            <v:group style="position:absolute;left:4909;top:5641;width:2100;height:2" coordorigin="4909,5641" coordsize="2100,2">
              <v:shape style="position:absolute;left:4909;top:5641;width:2100;height:2" coordorigin="4909,5641" coordsize="2100,0" path="m4909,5641l7009,5641e" filled="f" stroked="t" strokeweight=".70801pt" strokecolor="#808080">
                <v:path arrowok="t"/>
              </v:shape>
            </v:group>
            <v:group style="position:absolute;left:6910;top:5641;width:467;height:2" coordorigin="6910,5641" coordsize="467,2">
              <v:shape style="position:absolute;left:6910;top:5641;width:467;height:2" coordorigin="6910,5641" coordsize="467,0" path="m6910,5641l7377,5641e" filled="f" stroked="t" strokeweight=".472006pt" strokecolor="#707070">
                <v:path arrowok="t"/>
              </v:shape>
            </v:group>
            <v:group style="position:absolute;left:7321;top:5641;width:1496;height:2" coordorigin="7321,5641" coordsize="1496,2">
              <v:shape style="position:absolute;left:7321;top:5641;width:1496;height:2" coordorigin="7321,5641" coordsize="1496,0" path="m7321,5641l8817,5641e" filled="f" stroked="t" strokeweight=".70801pt" strokecolor="#7C7C7C">
                <v:path arrowok="t"/>
              </v:shape>
            </v:group>
            <v:group style="position:absolute;left:8760;top:5641;width:382;height:2" coordorigin="8760,5641" coordsize="382,2">
              <v:shape style="position:absolute;left:8760;top:5641;width:382;height:2" coordorigin="8760,5641" coordsize="382,0" path="m8760,5641l9143,5641e" filled="f" stroked="t" strokeweight=".472006pt" strokecolor="#6B6B6B">
                <v:path arrowok="t"/>
              </v:shape>
            </v:group>
            <v:group style="position:absolute;left:9086;top:5641;width:510;height:2" coordorigin="9086,5641" coordsize="510,2">
              <v:shape style="position:absolute;left:9086;top:5641;width:510;height:2" coordorigin="9086,5641" coordsize="510,0" path="m9086,5641l9596,5641e" filled="f" stroked="t" strokeweight=".944013pt" strokecolor="#8C8C8C">
                <v:path arrowok="t"/>
              </v:shape>
            </v:group>
            <v:group style="position:absolute;left:9539;top:5641;width:382;height:2" coordorigin="9539,5641" coordsize="382,2">
              <v:shape style="position:absolute;left:9539;top:5641;width:382;height:2" coordorigin="9539,5641" coordsize="382,0" path="m9539,5641l9922,5641e" filled="f" stroked="t" strokeweight=".472006pt" strokecolor="#6B6B6B">
                <v:path arrowok="t"/>
              </v:shape>
            </v:group>
            <v:group style="position:absolute;left:9865;top:5641;width:1704;height:2" coordorigin="9865,5641" coordsize="1704,2">
              <v:shape style="position:absolute;left:9865;top:5641;width:1704;height:2" coordorigin="9865,5641" coordsize="1704,0" path="m9865,5641l11569,5641e" filled="f" stroked="t" strokeweight=".70801pt" strokecolor="#808080">
                <v:path arrowok="t"/>
              </v:shape>
            </v:group>
            <v:group style="position:absolute;left:2374;top:5598;width:2;height:305" coordorigin="2374,5598" coordsize="2,305">
              <v:shape style="position:absolute;left:2374;top:5598;width:2;height:305" coordorigin="2374,5598" coordsize="0,305" path="m2374,5903l2374,5598e" filled="f" stroked="t" strokeweight=".472006pt" strokecolor="#444444">
                <v:path arrowok="t"/>
              </v:shape>
            </v:group>
            <v:group style="position:absolute;left:4909;top:5884;width:3408;height:2" coordorigin="4909,5884" coordsize="3408,2">
              <v:shape style="position:absolute;left:4909;top:5884;width:3408;height:2" coordorigin="4909,5884" coordsize="3408,0" path="m4909,5884l8317,5884e" filled="f" stroked="t" strokeweight=".70801pt" strokecolor="#7C7C7C">
                <v:path arrowok="t"/>
              </v:shape>
            </v:group>
            <v:group style="position:absolute;left:8260;top:5884;width:557;height:2" coordorigin="8260,5884" coordsize="557,2">
              <v:shape style="position:absolute;left:8260;top:5884;width:557;height:2" coordorigin="8260,5884" coordsize="557,0" path="m8260,5884l8817,5884e" filled="f" stroked="t" strokeweight=".472006pt" strokecolor="#747474">
                <v:path arrowok="t"/>
              </v:shape>
            </v:group>
            <v:group style="position:absolute;left:8760;top:5884;width:382;height:2" coordorigin="8760,5884" coordsize="382,2">
              <v:shape style="position:absolute;left:8760;top:5884;width:382;height:2" coordorigin="8760,5884" coordsize="382,0" path="m8760,5884l9143,5884e" filled="f" stroked="t" strokeweight=".944013pt" strokecolor="#838383">
                <v:path arrowok="t"/>
              </v:shape>
            </v:group>
            <v:group style="position:absolute;left:9086;top:5884;width:510;height:2" coordorigin="9086,5884" coordsize="510,2">
              <v:shape style="position:absolute;left:9086;top:5884;width:510;height:2" coordorigin="9086,5884" coordsize="510,0" path="m9086,5884l9596,5884e" filled="f" stroked="t" strokeweight=".472006pt" strokecolor="#707070">
                <v:path arrowok="t"/>
              </v:shape>
            </v:group>
            <v:group style="position:absolute;left:9539;top:5884;width:406;height:2" coordorigin="9539,5884" coordsize="406,2">
              <v:shape style="position:absolute;left:9539;top:5884;width:406;height:2" coordorigin="9539,5884" coordsize="406,0" path="m9539,5884l9945,5884e" filled="f" stroked="t" strokeweight=".944013pt" strokecolor="#808080">
                <v:path arrowok="t"/>
              </v:shape>
            </v:group>
            <v:group style="position:absolute;left:9865;top:5884;width:330;height:2" coordorigin="9865,5884" coordsize="330,2">
              <v:shape style="position:absolute;left:9865;top:5884;width:330;height:2" coordorigin="9865,5884" coordsize="330,0" path="m9865,5884l10195,5884e" filled="f" stroked="t" strokeweight=".472006pt" strokecolor="#676767">
                <v:path arrowok="t"/>
              </v:shape>
            </v:group>
            <v:group style="position:absolute;left:10139;top:5884;width:1425;height:2" coordorigin="10139,5884" coordsize="1425,2">
              <v:shape style="position:absolute;left:10139;top:5884;width:1425;height:2" coordorigin="10139,5884" coordsize="1425,0" path="m10139,5884l11564,5884e" filled="f" stroked="t" strokeweight=".70801pt" strokecolor="#7C7C7C">
                <v:path arrowok="t"/>
              </v:shape>
            </v:group>
            <v:group style="position:absolute;left:661;top:1833;width:2;height:4327" coordorigin="661,1833" coordsize="2,4327">
              <v:shape style="position:absolute;left:661;top:1833;width:2;height:4327" coordorigin="661,1833" coordsize="0,4327" path="m661,6160l661,1833e" filled="f" stroked="t" strokeweight=".70801pt" strokecolor="#676767">
                <v:path arrowok="t"/>
              </v:shape>
            </v:group>
            <v:group style="position:absolute;left:2365;top:6125;width:9204;height:2" coordorigin="2365,6125" coordsize="9204,2">
              <v:shape style="position:absolute;left:2365;top:6125;width:9204;height:2" coordorigin="2365,6125" coordsize="9204,0" path="m2365,6125l11569,6125e" filled="f" stroked="t" strokeweight=".70801pt" strokecolor="#7C7C7C">
                <v:path arrowok="t"/>
              </v:shape>
            </v:group>
            <v:group style="position:absolute;left:3290;top:6122;width:581;height:2" coordorigin="3290,6122" coordsize="581,2">
              <v:shape style="position:absolute;left:3290;top:6122;width:581;height:2" coordorigin="3290,6122" coordsize="581,0" path="m3290,6122l3870,6122e" filled="f" stroked="t" strokeweight=".472006pt" strokecolor="#7C7C7C">
                <v:path arrowok="t"/>
              </v:shape>
            </v:group>
            <v:group style="position:absolute;left:4916;top:5598;width:2;height:628" coordorigin="4916,5598" coordsize="2,628">
              <v:shape style="position:absolute;left:4916;top:5598;width:2;height:628" coordorigin="4916,5598" coordsize="0,628" path="m4916,6227l4916,5598e" filled="f" stroked="t" strokeweight=".944013pt" strokecolor="#747474">
                <v:path arrowok="t"/>
              </v:shape>
            </v:group>
            <v:group style="position:absolute;left:8760;top:6127;width:382;height:2" coordorigin="8760,6127" coordsize="382,2">
              <v:shape style="position:absolute;left:8760;top:6127;width:382;height:2" coordorigin="8760,6127" coordsize="382,0" path="m8760,6127l9143,6127e" filled="f" stroked="t" strokeweight=".472006pt" strokecolor="#707070">
                <v:path arrowok="t"/>
              </v:shape>
            </v:group>
            <v:group style="position:absolute;left:9539;top:6127;width:382;height:2" coordorigin="9539,6127" coordsize="382,2">
              <v:shape style="position:absolute;left:9539;top:6127;width:382;height:2" coordorigin="9539,6127" coordsize="382,0" path="m9539,6127l9922,6127e" filled="f" stroked="t" strokeweight=".472006pt" strokecolor="#707070">
                <v:path arrowok="t"/>
              </v:shape>
            </v:group>
            <v:group style="position:absolute;left:11557;top:5594;width:2;height:562" coordorigin="11557,5594" coordsize="2,562">
              <v:shape style="position:absolute;left:11557;top:5594;width:2;height:562" coordorigin="11557,5594" coordsize="0,562" path="m11557,6155l11557,5594e" filled="f" stroked="t" strokeweight=".472006pt" strokecolor="#606060">
                <v:path arrowok="t"/>
              </v:shape>
            </v:group>
            <v:group style="position:absolute;left:868;top:6360;width:3002;height:2" coordorigin="868,6360" coordsize="3002,2">
              <v:shape style="position:absolute;left:868;top:6360;width:3002;height:2" coordorigin="868,6360" coordsize="3002,0" path="m868,6360l3870,6360e" filled="f" stroked="t" strokeweight=".70801pt" strokecolor="#7C7C7C">
                <v:path arrowok="t"/>
              </v:shape>
            </v:group>
            <v:group style="position:absolute;left:3814;top:6365;width:142;height:2" coordorigin="3814,6365" coordsize="142,2">
              <v:shape style="position:absolute;left:3814;top:6365;width:142;height:2" coordorigin="3814,6365" coordsize="142,0" path="m3814,6365l3955,6365e" filled="f" stroked="t" strokeweight=".472006pt" strokecolor="#747474">
                <v:path arrowok="t"/>
              </v:shape>
            </v:group>
            <v:group style="position:absolute;left:3899;top:6367;width:7670;height:2" coordorigin="3899,6367" coordsize="7670,2">
              <v:shape style="position:absolute;left:3899;top:6367;width:7670;height:2" coordorigin="3899,6367" coordsize="7670,0" path="m3899,6367l11569,6367e" filled="f" stroked="t" strokeweight=".70801pt" strokecolor="#7C7C7C">
                <v:path arrowok="t"/>
              </v:shape>
            </v:group>
            <v:group style="position:absolute;left:9865;top:6370;width:330;height:2" coordorigin="9865,6370" coordsize="330,2">
              <v:shape style="position:absolute;left:9865;top:6370;width:330;height:2" coordorigin="9865,6370" coordsize="330,0" path="m9865,6370l10195,6370e" filled="f" stroked="t" strokeweight=".472006pt" strokecolor="#6B6B6B">
                <v:path arrowok="t"/>
              </v:shape>
            </v:group>
            <v:group style="position:absolute;left:11559;top:6084;width:2;height:376" coordorigin="11559,6084" coordsize="2,376">
              <v:shape style="position:absolute;left:11559;top:6084;width:2;height:376" coordorigin="11559,6084" coordsize="0,376" path="m11559,6460l11559,6084e" filled="f" stroked="t" strokeweight=".944013pt" strokecolor="#747474">
                <v:path arrowok="t"/>
              </v:shape>
            </v:group>
            <v:group style="position:absolute;left:4914;top:6341;width:2;height:319" coordorigin="4914,6341" coordsize="2,319">
              <v:shape style="position:absolute;left:4914;top:6341;width:2;height:319" coordorigin="4914,6341" coordsize="0,319" path="m4914,6660l4914,6341e" filled="f" stroked="t" strokeweight=".472006pt" strokecolor="#4F4F4F">
                <v:path arrowok="t"/>
              </v:shape>
            </v:group>
            <v:group style="position:absolute;left:7717;top:6370;width:2;height:262" coordorigin="7717,6370" coordsize="2,262">
              <v:shape style="position:absolute;left:7717;top:6370;width:2;height:262" coordorigin="7717,6370" coordsize="0,262" path="m7717,6632l7717,6370e" filled="f" stroked="t" strokeweight=".236003pt" strokecolor="#777777">
                <v:path arrowok="t"/>
              </v:shape>
            </v:group>
            <v:group style="position:absolute;left:11559;top:6341;width:2;height:319" coordorigin="11559,6341" coordsize="2,319">
              <v:shape style="position:absolute;left:11559;top:6341;width:2;height:319" coordorigin="11559,6341" coordsize="0,319" path="m11559,6660l11559,6341e" filled="f" stroked="t" strokeweight=".70801pt" strokecolor="#606060">
                <v:path arrowok="t"/>
              </v:shape>
            </v:group>
            <v:group style="position:absolute;left:2365;top:6834;width:2766;height:2" coordorigin="2365,6834" coordsize="2766,2">
              <v:shape style="position:absolute;left:2365;top:6834;width:2766;height:2" coordorigin="2365,6834" coordsize="2766,0" path="m2365,6834l5131,6834e" filled="f" stroked="t" strokeweight=".70801pt" strokecolor="#7C7C7C">
                <v:path arrowok="t"/>
              </v:shape>
            </v:group>
            <v:group style="position:absolute;left:5074;top:6836;width:472;height:2" coordorigin="5074,6836" coordsize="472,2">
              <v:shape style="position:absolute;left:5074;top:6836;width:472;height:2" coordorigin="5074,6836" coordsize="472,0" path="m5074,6836l5546,6836e" filled="f" stroked="t" strokeweight=".472006pt" strokecolor="#707070">
                <v:path arrowok="t"/>
              </v:shape>
            </v:group>
            <v:group style="position:absolute;left:5489;top:6836;width:1237;height:2" coordorigin="5489,6836" coordsize="1237,2">
              <v:shape style="position:absolute;left:5489;top:6836;width:1237;height:2" coordorigin="5489,6836" coordsize="1237,0" path="m5489,6836l6726,6836e" filled="f" stroked="t" strokeweight=".70801pt" strokecolor="#808080">
                <v:path arrowok="t"/>
              </v:shape>
            </v:group>
            <v:group style="position:absolute;left:6669;top:6836;width:297;height:2" coordorigin="6669,6836" coordsize="297,2">
              <v:shape style="position:absolute;left:6669;top:6836;width:297;height:2" coordorigin="6669,6836" coordsize="297,0" path="m6669,6836l6967,6836e" filled="f" stroked="t" strokeweight=".472006pt" strokecolor="#606060">
                <v:path arrowok="t"/>
              </v:shape>
            </v:group>
            <v:group style="position:absolute;left:6910;top:6836;width:467;height:2" coordorigin="6910,6836" coordsize="467,2">
              <v:shape style="position:absolute;left:6910;top:6836;width:467;height:2" coordorigin="6910,6836" coordsize="467,0" path="m6910,6836l7377,6836e" filled="f" stroked="t" strokeweight=".944013pt" strokecolor="#878787">
                <v:path arrowok="t"/>
              </v:shape>
            </v:group>
            <v:group style="position:absolute;left:7321;top:6836;width:430;height:2" coordorigin="7321,6836" coordsize="430,2">
              <v:shape style="position:absolute;left:7321;top:6836;width:430;height:2" coordorigin="7321,6836" coordsize="430,0" path="m7321,6836l7750,6836e" filled="f" stroked="t" strokeweight=".472006pt" strokecolor="#747474">
                <v:path arrowok="t"/>
              </v:shape>
            </v:group>
            <v:group style="position:absolute;left:7717;top:6632;width:2;height:443" coordorigin="7717,6632" coordsize="2,443">
              <v:shape style="position:absolute;left:7717;top:6632;width:2;height:443" coordorigin="7717,6632" coordsize="0,443" path="m7717,7074l7717,6632e" filled="f" stroked="t" strokeweight=".236003pt" strokecolor="#575757">
                <v:path arrowok="t"/>
              </v:shape>
            </v:group>
            <v:group style="position:absolute;left:7689;top:6839;width:3875;height:2" coordorigin="7689,6839" coordsize="3875,2">
              <v:shape style="position:absolute;left:7689;top:6839;width:3875;height:2" coordorigin="7689,6839" coordsize="3875,0" path="m7689,6839l11564,6839e" filled="f" stroked="t" strokeweight=".70801pt" strokecolor="#808080">
                <v:path arrowok="t"/>
              </v:shape>
            </v:group>
            <v:group style="position:absolute;left:8260;top:6836;width:557;height:2" coordorigin="8260,6836" coordsize="557,2">
              <v:shape style="position:absolute;left:8260;top:6836;width:557;height:2" coordorigin="8260,6836" coordsize="557,0" path="m8260,6836l8817,6836e" filled="f" stroked="t" strokeweight=".472006pt" strokecolor="#6B6B6B">
                <v:path arrowok="t"/>
              </v:shape>
            </v:group>
            <v:group style="position:absolute;left:9539;top:6841;width:170;height:2" coordorigin="9539,6841" coordsize="170,2">
              <v:shape style="position:absolute;left:9539;top:6841;width:170;height:2" coordorigin="9539,6841" coordsize="170,0" path="m9539,6841l9709,6841e" filled="f" stroked="t" strokeweight=".472006pt" strokecolor="#646464">
                <v:path arrowok="t"/>
              </v:shape>
            </v:group>
            <v:group style="position:absolute;left:11559;top:6603;width:2;height:257" coordorigin="11559,6603" coordsize="2,257">
              <v:shape style="position:absolute;left:11559;top:6603;width:2;height:257" coordorigin="11559,6603" coordsize="0,257" path="m11559,6860l11559,6603e" filled="f" stroked="t" strokeweight=".472006pt" strokecolor="#4F4F4F">
                <v:path arrowok="t"/>
              </v:shape>
            </v:group>
            <v:group style="position:absolute;left:2365;top:7074;width:2766;height:2" coordorigin="2365,7074" coordsize="2766,2">
              <v:shape style="position:absolute;left:2365;top:7074;width:2766;height:2" coordorigin="2365,7074" coordsize="2766,0" path="m2365,7074l5131,7074e" filled="f" stroked="t" strokeweight=".70801pt" strokecolor="#838383">
                <v:path arrowok="t"/>
              </v:shape>
            </v:group>
            <v:group style="position:absolute;left:4916;top:6379;width:2;height:705" coordorigin="4916,6379" coordsize="2,705">
              <v:shape style="position:absolute;left:4916;top:6379;width:2;height:705" coordorigin="4916,6379" coordsize="0,705" path="m4916,7084l4916,6379e" filled="f" stroked="t" strokeweight=".70801pt" strokecolor="#707070">
                <v:path arrowok="t"/>
              </v:shape>
            </v:group>
            <v:group style="position:absolute;left:5074;top:7074;width:472;height:2" coordorigin="5074,7074" coordsize="472,2">
              <v:shape style="position:absolute;left:5074;top:7074;width:472;height:2" coordorigin="5074,7074" coordsize="472,0" path="m5074,7074l5546,7074e" filled="f" stroked="t" strokeweight=".472006pt" strokecolor="#777777">
                <v:path arrowok="t"/>
              </v:shape>
            </v:group>
            <v:group style="position:absolute;left:5489;top:7074;width:1237;height:2" coordorigin="5489,7074" coordsize="1237,2">
              <v:shape style="position:absolute;left:5489;top:7074;width:1237;height:2" coordorigin="5489,7074" coordsize="1237,0" path="m5489,7074l6726,7074e" filled="f" stroked="t" strokeweight=".70801pt" strokecolor="#838383">
                <v:path arrowok="t"/>
              </v:shape>
            </v:group>
            <v:group style="position:absolute;left:6669;top:7074;width:297;height:2" coordorigin="6669,7074" coordsize="297,2">
              <v:shape style="position:absolute;left:6669;top:7074;width:297;height:2" coordorigin="6669,7074" coordsize="297,0" path="m6669,7074l6967,7074e" filled="f" stroked="t" strokeweight=".472006pt" strokecolor="#6B6B6B">
                <v:path arrowok="t"/>
              </v:shape>
            </v:group>
            <v:group style="position:absolute;left:6910;top:7074;width:1407;height:2" coordorigin="6910,7074" coordsize="1407,2">
              <v:shape style="position:absolute;left:6910;top:7074;width:1407;height:2" coordorigin="6910,7074" coordsize="1407,0" path="m6910,7074l8317,7074e" filled="f" stroked="t" strokeweight=".70801pt" strokecolor="#808080">
                <v:path arrowok="t"/>
              </v:shape>
            </v:group>
            <v:group style="position:absolute;left:8260;top:7074;width:557;height:2" coordorigin="8260,7074" coordsize="557,2">
              <v:shape style="position:absolute;left:8260;top:7074;width:557;height:2" coordorigin="8260,7074" coordsize="557,0" path="m8260,7074l8817,7074e" filled="f" stroked="t" strokeweight=".472006pt" strokecolor="#707070">
                <v:path arrowok="t"/>
              </v:shape>
            </v:group>
            <v:group style="position:absolute;left:8760;top:7074;width:382;height:2" coordorigin="8760,7074" coordsize="382,2">
              <v:shape style="position:absolute;left:8760;top:7074;width:382;height:2" coordorigin="8760,7074" coordsize="382,0" path="m8760,7074l9143,7074e" filled="f" stroked="t" strokeweight=".944013pt" strokecolor="#8C8C8C">
                <v:path arrowok="t"/>
              </v:shape>
            </v:group>
            <v:group style="position:absolute;left:9086;top:7077;width:510;height:2" coordorigin="9086,7077" coordsize="510,2">
              <v:shape style="position:absolute;left:9086;top:7077;width:510;height:2" coordorigin="9086,7077" coordsize="510,0" path="m9086,7077l9596,7077e" filled="f" stroked="t" strokeweight=".472006pt" strokecolor="#777777">
                <v:path arrowok="t"/>
              </v:shape>
            </v:group>
            <v:group style="position:absolute;left:9539;top:7079;width:170;height:2" coordorigin="9539,7079" coordsize="170,2">
              <v:shape style="position:absolute;left:9539;top:7079;width:170;height:2" coordorigin="9539,7079" coordsize="170,0" path="m9539,7079l9709,7079e" filled="f" stroked="t" strokeweight=".472006pt" strokecolor="#646464">
                <v:path arrowok="t"/>
              </v:shape>
            </v:group>
            <v:group style="position:absolute;left:9653;top:7077;width:1916;height:2" coordorigin="9653,7077" coordsize="1916,2">
              <v:shape style="position:absolute;left:9653;top:7077;width:1916;height:2" coordorigin="9653,7077" coordsize="1916,0" path="m9653,7077l11569,7077e" filled="f" stroked="t" strokeweight=".70801pt" strokecolor="#838383">
                <v:path arrowok="t"/>
              </v:shape>
            </v:group>
            <v:group style="position:absolute;left:11559;top:6789;width:2;height:547" coordorigin="11559,6789" coordsize="2,547">
              <v:shape style="position:absolute;left:11559;top:6789;width:2;height:547" coordorigin="11559,6789" coordsize="0,547" path="m11559,7336l11559,6789e" filled="f" stroked="t" strokeweight=".70801pt" strokecolor="#707070">
                <v:path arrowok="t"/>
              </v:shape>
            </v:group>
            <v:group style="position:absolute;left:651;top:7312;width:9544;height:2" coordorigin="651,7312" coordsize="9544,2">
              <v:shape style="position:absolute;left:651;top:7312;width:9544;height:2" coordorigin="651,7312" coordsize="9544,0" path="m651,7312l10195,7312e" filled="f" stroked="t" strokeweight=".70801pt" strokecolor="#808080">
                <v:path arrowok="t"/>
              </v:shape>
            </v:group>
            <v:group style="position:absolute;left:2372;top:5846;width:2;height:1490" coordorigin="2372,5846" coordsize="2,1490">
              <v:shape style="position:absolute;left:2372;top:5846;width:2;height:1490" coordorigin="2372,5846" coordsize="0,1490" path="m2372,7336l2372,5846e" filled="f" stroked="t" strokeweight=".70801pt" strokecolor="#646464">
                <v:path arrowok="t"/>
              </v:shape>
            </v:group>
            <v:group style="position:absolute;left:5074;top:7315;width:2303;height:2" coordorigin="5074,7315" coordsize="2303,2">
              <v:shape style="position:absolute;left:5074;top:7315;width:2303;height:2" coordorigin="5074,7315" coordsize="2303,0" path="m5074,7315l7377,7315e" filled="f" stroked="t" strokeweight=".472006pt" strokecolor="#7C7C7C">
                <v:path arrowok="t"/>
              </v:shape>
            </v:group>
            <v:group style="position:absolute;left:8260;top:7315;width:996;height:2" coordorigin="8260,7315" coordsize="996,2">
              <v:shape style="position:absolute;left:8260;top:7315;width:996;height:2" coordorigin="8260,7315" coordsize="996,0" path="m8260,7315l9256,7315e" filled="f" stroked="t" strokeweight=".472006pt" strokecolor="#808080">
                <v:path arrowok="t"/>
              </v:shape>
            </v:group>
            <v:group style="position:absolute;left:9539;top:7317;width:170;height:2" coordorigin="9539,7317" coordsize="170,2">
              <v:shape style="position:absolute;left:9539;top:7317;width:170;height:2" coordorigin="9539,7317" coordsize="170,0" path="m9539,7317l9709,7317e" filled="f" stroked="t" strokeweight=".472006pt" strokecolor="#5B5B5B">
                <v:path arrowok="t"/>
              </v:shape>
            </v:group>
            <v:group style="position:absolute;left:10139;top:7315;width:1430;height:2" coordorigin="10139,7315" coordsize="1430,2">
              <v:shape style="position:absolute;left:10139;top:7315;width:1430;height:2" coordorigin="10139,7315" coordsize="1430,0" path="m10139,7315l11569,7315e" filled="f" stroked="t" strokeweight=".472006pt" strokecolor="#7C7C7C">
                <v:path arrowok="t"/>
              </v:shape>
            </v:group>
            <v:group style="position:absolute;left:11559;top:7265;width:2;height:314" coordorigin="11559,7265" coordsize="2,314">
              <v:shape style="position:absolute;left:11559;top:7265;width:2;height:314" coordorigin="11559,7265" coordsize="0,314" path="m11559,7579l11559,7265e" filled="f" stroked="t" strokeweight=".472006pt" strokecolor="#545454">
                <v:path arrowok="t"/>
              </v:shape>
            </v:group>
            <v:group style="position:absolute;left:647;top:7781;width:10922;height:2" coordorigin="647,7781" coordsize="10922,2">
              <v:shape style="position:absolute;left:647;top:7781;width:10922;height:2" coordorigin="647,7781" coordsize="10922,0" path="m647,7781l11569,7781e" filled="f" stroked="t" strokeweight=".70801pt" strokecolor="#808080">
                <v:path arrowok="t"/>
              </v:shape>
            </v:group>
            <v:group style="position:absolute;left:2372;top:7265;width:2;height:547" coordorigin="2372,7265" coordsize="2,547">
              <v:shape style="position:absolute;left:2372;top:7265;width:2;height:547" coordorigin="2372,7265" coordsize="0,547" path="m2372,7812l2372,7265e" filled="f" stroked="t" strokeweight=".472006pt" strokecolor="#484848">
                <v:path arrowok="t"/>
              </v:shape>
            </v:group>
            <v:group style="position:absolute;left:3663;top:7781;width:293;height:2" coordorigin="3663,7781" coordsize="293,2">
              <v:shape style="position:absolute;left:3663;top:7781;width:293;height:2" coordorigin="3663,7781" coordsize="293,0" path="m3663,7781l3955,7781e" filled="f" stroked="t" strokeweight=".472006pt" strokecolor="#676B6B">
                <v:path arrowok="t"/>
              </v:shape>
            </v:group>
            <v:group style="position:absolute;left:4413;top:7781;width:524;height:2" coordorigin="4413,7781" coordsize="524,2">
              <v:shape style="position:absolute;left:4413;top:7781;width:524;height:2" coordorigin="4413,7781" coordsize="524,0" path="m4413,7781l4937,7781e" filled="f" stroked="t" strokeweight=".472006pt" strokecolor="#6B6B6B">
                <v:path arrowok="t"/>
              </v:shape>
            </v:group>
            <v:group style="position:absolute;left:5489;top:7784;width:411;height:2" coordorigin="5489,7784" coordsize="411,2">
              <v:shape style="position:absolute;left:5489;top:7784;width:411;height:2" coordorigin="5489,7784" coordsize="411,0" path="m5489,7784l5900,7784e" filled="f" stroked="t" strokeweight=".472006pt" strokecolor="#646464">
                <v:path arrowok="t"/>
              </v:shape>
            </v:group>
            <v:group style="position:absolute;left:6910;top:7784;width:467;height:2" coordorigin="6910,7784" coordsize="467,2">
              <v:shape style="position:absolute;left:6910;top:7784;width:467;height:2" coordorigin="6910,7784" coordsize="467,0" path="m6910,7784l7377,7784e" filled="f" stroked="t" strokeweight=".472006pt" strokecolor="#777777">
                <v:path arrowok="t"/>
              </v:shape>
            </v:group>
            <v:group style="position:absolute;left:8760;top:7784;width:382;height:2" coordorigin="8760,7784" coordsize="382,2">
              <v:shape style="position:absolute;left:8760;top:7784;width:382;height:2" coordorigin="8760,7784" coordsize="382,0" path="m8760,7784l9143,7784e" filled="f" stroked="t" strokeweight=".472006pt" strokecolor="#777777">
                <v:path arrowok="t"/>
              </v:shape>
            </v:group>
            <v:group style="position:absolute;left:9539;top:7784;width:382;height:2" coordorigin="9539,7784" coordsize="382,2">
              <v:shape style="position:absolute;left:9539;top:7784;width:382;height:2" coordorigin="9539,7784" coordsize="382,0" path="m9539,7784l9922,7784e" filled="f" stroked="t" strokeweight=".472006pt" strokecolor="#676767">
                <v:path arrowok="t"/>
              </v:shape>
            </v:group>
            <v:group style="position:absolute;left:11559;top:7522;width:2;height:766" coordorigin="11559,7522" coordsize="2,766">
              <v:shape style="position:absolute;left:11559;top:7522;width:2;height:766" coordorigin="11559,7522" coordsize="0,766" path="m11559,8288l11559,7522e" filled="f" stroked="t" strokeweight=".70801pt" strokecolor="#676767">
                <v:path arrowok="t"/>
              </v:shape>
            </v:group>
            <v:group style="position:absolute;left:2372;top:7741;width:2;height:1509" coordorigin="2372,7741" coordsize="2,1509">
              <v:shape style="position:absolute;left:2372;top:7741;width:2;height:1509" coordorigin="2372,7741" coordsize="0,1509" path="m2372,9250l2372,7741e" filled="f" stroked="t" strokeweight=".70801pt" strokecolor="#676767">
                <v:path arrowok="t"/>
              </v:shape>
            </v:group>
            <v:group style="position:absolute;left:4914;top:7779;width:2;height:267" coordorigin="4914,7779" coordsize="2,267">
              <v:shape style="position:absolute;left:4914;top:7779;width:2;height:267" coordorigin="4914,7779" coordsize="0,267" path="m4914,8045l4914,7779e" filled="f" stroked="t" strokeweight=".944013pt" strokecolor="#7C7C7C">
                <v:path arrowok="t"/>
              </v:shape>
            </v:group>
            <v:group style="position:absolute;left:4909;top:8026;width:3469;height:2" coordorigin="4909,8026" coordsize="3469,2">
              <v:shape style="position:absolute;left:4909;top:8026;width:3469;height:2" coordorigin="4909,8026" coordsize="3469,0" path="m4909,8026l8378,8026e" filled="f" stroked="t" strokeweight=".70801pt" strokecolor="#777777">
                <v:path arrowok="t"/>
              </v:shape>
            </v:group>
            <v:group style="position:absolute;left:8260;top:8026;width:557;height:2" coordorigin="8260,8026" coordsize="557,2">
              <v:shape style="position:absolute;left:8260;top:8026;width:557;height:2" coordorigin="8260,8026" coordsize="557,0" path="m8260,8026l8817,8026e" filled="f" stroked="t" strokeweight=".472006pt" strokecolor="#747474">
                <v:path arrowok="t"/>
              </v:shape>
            </v:group>
            <v:group style="position:absolute;left:8661;top:8029;width:2908;height:2" coordorigin="8661,8029" coordsize="2908,2">
              <v:shape style="position:absolute;left:8661;top:8029;width:2908;height:2" coordorigin="8661,8029" coordsize="2908,0" path="m8661,8029l11569,8029e" filled="f" stroked="t" strokeweight=".70801pt" strokecolor="#808080">
                <v:path arrowok="t"/>
              </v:shape>
            </v:group>
            <v:group style="position:absolute;left:4914;top:7988;width:2;height:290" coordorigin="4914,7988" coordsize="2,290">
              <v:shape style="position:absolute;left:4914;top:7988;width:2;height:290" coordorigin="4914,7988" coordsize="0,290" path="m4914,8279l4914,7988e" filled="f" stroked="t" strokeweight=".472006pt" strokecolor="#4F4F4F">
                <v:path arrowok="t"/>
              </v:shape>
            </v:group>
            <v:group style="position:absolute;left:4909;top:8264;width:4687;height:2" coordorigin="4909,8264" coordsize="4687,2">
              <v:shape style="position:absolute;left:4909;top:8264;width:4687;height:2" coordorigin="4909,8264" coordsize="4687,0" path="m4909,8264l9596,8264e" filled="f" stroked="t" strokeweight=".70801pt" strokecolor="#777777">
                <v:path arrowok="t"/>
              </v:shape>
            </v:group>
            <v:group style="position:absolute;left:9539;top:8269;width:170;height:2" coordorigin="9539,8269" coordsize="170,2">
              <v:shape style="position:absolute;left:9539;top:8269;width:170;height:2" coordorigin="9539,8269" coordsize="170,0" path="m9539,8269l9709,8269e" filled="f" stroked="t" strokeweight=".472006pt" strokecolor="#676767">
                <v:path arrowok="t"/>
              </v:shape>
            </v:group>
            <v:group style="position:absolute;left:9653;top:8267;width:1916;height:2" coordorigin="9653,8267" coordsize="1916,2">
              <v:shape style="position:absolute;left:9653;top:8267;width:1916;height:2" coordorigin="9653,8267" coordsize="1916,0" path="m9653,8267l11569,8267e" filled="f" stroked="t" strokeweight=".70801pt" strokecolor="#808080">
                <v:path arrowok="t"/>
              </v:shape>
            </v:group>
            <v:group style="position:absolute;left:647;top:8500;width:2700;height:2" coordorigin="647,8500" coordsize="2700,2">
              <v:shape style="position:absolute;left:647;top:8500;width:2700;height:2" coordorigin="647,8500" coordsize="2700,0" path="m647,8500l3347,8500e" filled="f" stroked="t" strokeweight=".70801pt" strokecolor="#808080">
                <v:path arrowok="t"/>
              </v:shape>
            </v:group>
            <v:group style="position:absolute;left:3290;top:8502;width:430;height:2" coordorigin="3290,8502" coordsize="430,2">
              <v:shape style="position:absolute;left:3290;top:8502;width:430;height:2" coordorigin="3290,8502" coordsize="430,0" path="m3290,8502l3719,8502e" filled="f" stroked="t" strokeweight=".472006pt" strokecolor="#747474">
                <v:path arrowok="t"/>
              </v:shape>
            </v:group>
            <v:group style="position:absolute;left:3663;top:8502;width:7906;height:2" coordorigin="3663,8502" coordsize="7906,2">
              <v:shape style="position:absolute;left:3663;top:8502;width:7906;height:2" coordorigin="3663,8502" coordsize="7906,0" path="m3663,8502l11569,8502e" filled="f" stroked="t" strokeweight=".70801pt" strokecolor="#7C7C7C">
                <v:path arrowok="t"/>
              </v:shape>
            </v:group>
            <v:group style="position:absolute;left:4914;top:8017;width:2;height:495" coordorigin="4914,8017" coordsize="2,495">
              <v:shape style="position:absolute;left:4914;top:8017;width:2;height:495" coordorigin="4914,8017" coordsize="0,495" path="m4914,8512l4914,8017e" filled="f" stroked="t" strokeweight=".70801pt" strokecolor="#676767">
                <v:path arrowok="t"/>
              </v:shape>
            </v:group>
            <v:group style="position:absolute;left:9539;top:8507;width:382;height:2" coordorigin="9539,8507" coordsize="382,2">
              <v:shape style="position:absolute;left:9539;top:8507;width:382;height:2" coordorigin="9539,8507" coordsize="382,0" path="m9539,8507l9922,8507e" filled="f" stroked="t" strokeweight=".472006pt" strokecolor="#707070">
                <v:path arrowok="t"/>
              </v:shape>
            </v:group>
            <v:group style="position:absolute;left:11559;top:8217;width:2;height:314" coordorigin="11559,8217" coordsize="2,314">
              <v:shape style="position:absolute;left:11559;top:8217;width:2;height:314" coordorigin="11559,8217" coordsize="0,314" path="m11559,8531l11559,8217e" filled="f" stroked="t" strokeweight=".472006pt" strokecolor="#575757">
                <v:path arrowok="t"/>
              </v:shape>
            </v:group>
            <v:group style="position:absolute;left:11559;top:8441;width:2;height:581" coordorigin="11559,8441" coordsize="2,581">
              <v:shape style="position:absolute;left:11559;top:8441;width:2;height:581" coordorigin="11559,8441" coordsize="0,581" path="m11559,9021l11559,8441e" filled="f" stroked="t" strokeweight=".944013pt" strokecolor="#747474">
                <v:path arrowok="t"/>
              </v:shape>
            </v:group>
            <v:group style="position:absolute;left:656;top:6498;width:2;height:4232" coordorigin="656,6498" coordsize="2,4232">
              <v:shape style="position:absolute;left:656;top:6498;width:2;height:4232" coordorigin="656,6498" coordsize="0,4232" path="m656,10730l656,6498e" filled="f" stroked="t" strokeweight=".70801pt" strokecolor="#6B6B6B">
                <v:path arrowok="t"/>
              </v:shape>
            </v:group>
            <v:group style="position:absolute;left:11559;top:8964;width:2;height:286" coordorigin="11559,8964" coordsize="2,286">
              <v:shape style="position:absolute;left:11559;top:8964;width:2;height:286" coordorigin="11559,8964" coordsize="0,286" path="m11559,9250l11559,8964e" filled="f" stroked="t" strokeweight=".472006pt" strokecolor="#4F4F4F">
                <v:path arrowok="t"/>
              </v:shape>
            </v:group>
            <v:group style="position:absolute;left:647;top:9438;width:10922;height:2" coordorigin="647,9438" coordsize="10922,2">
              <v:shape style="position:absolute;left:647;top:9438;width:10922;height:2" coordorigin="647,9438" coordsize="10922,0" path="m647,9438l11569,9438e" filled="f" stroked="t" strokeweight=".70801pt" strokecolor="#808080">
                <v:path arrowok="t"/>
              </v:shape>
            </v:group>
            <v:group style="position:absolute;left:2369;top:9193;width:2;height:276" coordorigin="2369,9193" coordsize="2,276">
              <v:shape style="position:absolute;left:2369;top:9193;width:2;height:276" coordorigin="2369,9193" coordsize="0,276" path="m2369,9469l2369,9193e" filled="f" stroked="t" strokeweight=".472006pt" strokecolor="#3B3B3B">
                <v:path arrowok="t"/>
              </v:shape>
            </v:group>
            <v:group style="position:absolute;left:8760;top:9440;width:382;height:2" coordorigin="8760,9440" coordsize="382,2">
              <v:shape style="position:absolute;left:8760;top:9440;width:382;height:2" coordorigin="8760,9440" coordsize="382,0" path="m8760,9440l9143,9440e" filled="f" stroked="t" strokeweight=".472006pt" strokecolor="#6B6B6B">
                <v:path arrowok="t"/>
              </v:shape>
            </v:group>
            <v:group style="position:absolute;left:9539;top:9440;width:170;height:2" coordorigin="9539,9440" coordsize="170,2">
              <v:shape style="position:absolute;left:9539;top:9440;width:170;height:2" coordorigin="9539,9440" coordsize="170,0" path="m9539,9440l9709,9440e" filled="f" stroked="t" strokeweight=".472006pt" strokecolor="#4F4F4F">
                <v:path arrowok="t"/>
              </v:shape>
            </v:group>
            <v:group style="position:absolute;left:9653;top:9440;width:269;height:2" coordorigin="9653,9440" coordsize="269,2">
              <v:shape style="position:absolute;left:9653;top:9440;width:269;height:2" coordorigin="9653,9440" coordsize="269,0" path="m9653,9440l9922,9440e" filled="f" stroked="t" strokeweight=".472006pt" strokecolor="#646464">
                <v:path arrowok="t"/>
              </v:shape>
            </v:group>
            <v:group style="position:absolute;left:11559;top:9193;width:2;height:533" coordorigin="11559,9193" coordsize="2,533">
              <v:shape style="position:absolute;left:11559;top:9193;width:2;height:533" coordorigin="11559,9193" coordsize="0,533" path="m11559,9726l11559,9193e" filled="f" stroked="t" strokeweight=".70801pt" strokecolor="#707070">
                <v:path arrowok="t"/>
              </v:shape>
            </v:group>
            <v:group style="position:absolute;left:11559;top:9655;width:2;height:528" coordorigin="11559,9655" coordsize="2,528">
              <v:shape style="position:absolute;left:11559;top:9655;width:2;height:528" coordorigin="11559,9655" coordsize="0,528" path="m11559,10183l11559,9655e" filled="f" stroked="t" strokeweight=".472006pt" strokecolor="#676767">
                <v:path arrowok="t"/>
              </v:shape>
            </v:group>
            <v:group style="position:absolute;left:654;top:6498;width:2;height:3685" coordorigin="654,6498" coordsize="2,3685">
              <v:shape style="position:absolute;left:654;top:6498;width:2;height:3685" coordorigin="654,6498" coordsize="0,3685" path="m654,10183l654,6498e" filled="f" stroked="t" strokeweight=".472006pt" strokecolor="#676767">
                <v:path arrowok="t"/>
              </v:shape>
            </v:group>
            <v:group style="position:absolute;left:2367;top:9397;width:2;height:914" coordorigin="2367,9397" coordsize="2,914">
              <v:shape style="position:absolute;left:2367;top:9397;width:2;height:914" coordorigin="2367,9397" coordsize="0,914" path="m2367,10312l2367,9397e" filled="f" stroked="t" strokeweight=".70801pt" strokecolor="#676767">
                <v:path arrowok="t"/>
              </v:shape>
            </v:group>
            <v:group style="position:absolute;left:642;top:10364;width:491;height:2" coordorigin="642,10364" coordsize="491,2">
              <v:shape style="position:absolute;left:642;top:10364;width:491;height:2" coordorigin="642,10364" coordsize="491,0" path="m642,10364l1133,10364e" filled="f" stroked="t" strokeweight=".472006pt" strokecolor="#808080">
                <v:path arrowok="t"/>
              </v:shape>
            </v:group>
            <v:group style="position:absolute;left:1076;top:10366;width:5650;height:2" coordorigin="1076,10366" coordsize="5650,2">
              <v:shape style="position:absolute;left:1076;top:10366;width:5650;height:2" coordorigin="1076,10366" coordsize="5650,0" path="m1076,10366l6726,10366e" filled="f" stroked="t" strokeweight=".70801pt" strokecolor="#808080">
                <v:path arrowok="t"/>
              </v:shape>
            </v:group>
            <v:group style="position:absolute;left:2369;top:10126;width:2;height:286" coordorigin="2369,10126" coordsize="2,286">
              <v:shape style="position:absolute;left:2369;top:10126;width:2;height:286" coordorigin="2369,10126" coordsize="0,286" path="m2369,10411l2369,10126e" filled="f" stroked="t" strokeweight=".472006pt" strokecolor="#484848">
                <v:path arrowok="t"/>
              </v:shape>
            </v:group>
            <v:group style="position:absolute;left:6669;top:10369;width:297;height:2" coordorigin="6669,10369" coordsize="297,2">
              <v:shape style="position:absolute;left:6669;top:10369;width:297;height:2" coordorigin="6669,10369" coordsize="297,0" path="m6669,10369l6967,10369e" filled="f" stroked="t" strokeweight=".472006pt" strokecolor="#676767">
                <v:path arrowok="t"/>
              </v:shape>
            </v:group>
            <v:group style="position:absolute;left:6910;top:10369;width:4659;height:2" coordorigin="6910,10369" coordsize="4659,2">
              <v:shape style="position:absolute;left:6910;top:10369;width:4659;height:2" coordorigin="6910,10369" coordsize="4659,0" path="m6910,10369l11569,10369e" filled="f" stroked="t" strokeweight=".70801pt" strokecolor="#808080">
                <v:path arrowok="t"/>
              </v:shape>
            </v:group>
            <v:group style="position:absolute;left:7321;top:10369;width:425;height:2" coordorigin="7321,10369" coordsize="425,2">
              <v:shape style="position:absolute;left:7321;top:10369;width:425;height:2" coordorigin="7321,10369" coordsize="425,0" path="m7321,10369l7746,10369e" filled="f" stroked="t" strokeweight=".472006pt" strokecolor="#707070">
                <v:path arrowok="t"/>
              </v:shape>
            </v:group>
            <v:group style="position:absolute;left:9865;top:10369;width:330;height:2" coordorigin="9865,10369" coordsize="330,2">
              <v:shape style="position:absolute;left:9865;top:10369;width:330;height:2" coordorigin="9865,10369" coordsize="330,0" path="m9865,10369l10195,10369e" filled="f" stroked="t" strokeweight=".472006pt" strokecolor="#575757">
                <v:path arrowok="t"/>
              </v:shape>
            </v:group>
            <v:group style="position:absolute;left:642;top:10604;width:10922;height:2" coordorigin="642,10604" coordsize="10922,2">
              <v:shape style="position:absolute;left:642;top:10604;width:10922;height:2" coordorigin="642,10604" coordsize="10922,0" path="m642,10604l11564,10604e" filled="f" stroked="t" strokeweight=".70801pt" strokecolor="#808080">
                <v:path arrowok="t"/>
              </v:shape>
            </v:group>
            <v:group style="position:absolute;left:2369;top:10340;width:2;height:533" coordorigin="2369,10340" coordsize="2,533">
              <v:shape style="position:absolute;left:2369;top:10340;width:2;height:533" coordorigin="2369,10340" coordsize="0,533" path="m2369,10873l2369,10340e" filled="f" stroked="t" strokeweight=".70801pt" strokecolor="#646464">
                <v:path arrowok="t"/>
              </v:shape>
            </v:group>
            <v:group style="position:absolute;left:5074;top:10607;width:472;height:2" coordorigin="5074,10607" coordsize="472,2">
              <v:shape style="position:absolute;left:5074;top:10607;width:472;height:2" coordorigin="5074,10607" coordsize="472,0" path="m5074,10607l5546,10607e" filled="f" stroked="t" strokeweight=".472006pt" strokecolor="#6B6B6B">
                <v:path arrowok="t"/>
              </v:shape>
            </v:group>
            <v:group style="position:absolute;left:6669;top:10607;width:297;height:2" coordorigin="6669,10607" coordsize="297,2">
              <v:shape style="position:absolute;left:6669;top:10607;width:297;height:2" coordorigin="6669,10607" coordsize="297,0" path="m6669,10607l6967,10607e" filled="f" stroked="t" strokeweight=".472006pt" strokecolor="#707070">
                <v:path arrowok="t"/>
              </v:shape>
            </v:group>
            <v:group style="position:absolute;left:8260;top:10607;width:557;height:2" coordorigin="8260,10607" coordsize="557,2">
              <v:shape style="position:absolute;left:8260;top:10607;width:557;height:2" coordorigin="8260,10607" coordsize="557,0" path="m8260,10607l8817,10607e" filled="f" stroked="t" strokeweight=".472006pt" strokecolor="#777777">
                <v:path arrowok="t"/>
              </v:shape>
            </v:group>
            <v:group style="position:absolute;left:9086;top:10607;width:510;height:2" coordorigin="9086,10607" coordsize="510,2">
              <v:shape style="position:absolute;left:9086;top:10607;width:510;height:2" coordorigin="9086,10607" coordsize="510,0" path="m9086,10607l9596,10607e" filled="f" stroked="t" strokeweight=".472006pt" strokecolor="#7C7C7C">
                <v:path arrowok="t"/>
              </v:shape>
            </v:group>
            <v:group style="position:absolute;left:9865;top:10607;width:330;height:2" coordorigin="9865,10607" coordsize="330,2">
              <v:shape style="position:absolute;left:9865;top:10607;width:330;height:2" coordorigin="9865,10607" coordsize="330,0" path="m9865,10607l10195,10607e" filled="f" stroked="t" strokeweight=".472006pt" strokecolor="#606060">
                <v:path arrowok="t"/>
              </v:shape>
            </v:group>
            <v:group style="position:absolute;left:902;top:10845;width:2818;height:2" coordorigin="902,10845" coordsize="2818,2">
              <v:shape style="position:absolute;left:902;top:10845;width:2818;height:2" coordorigin="902,10845" coordsize="2818,0" path="m902,10845l3719,10845e" filled="f" stroked="t" strokeweight=".70801pt" strokecolor="#808080">
                <v:path arrowok="t"/>
              </v:shape>
            </v:group>
            <v:group style="position:absolute;left:3663;top:10845;width:208;height:2" coordorigin="3663,10845" coordsize="208,2">
              <v:shape style="position:absolute;left:3663;top:10845;width:208;height:2" coordorigin="3663,10845" coordsize="208,0" path="m3663,10845l3870,10845e" filled="f" stroked="t" strokeweight=".472006pt" strokecolor="#747474">
                <v:path arrowok="t"/>
              </v:shape>
            </v:group>
            <v:group style="position:absolute;left:3814;top:10847;width:3205;height:2" coordorigin="3814,10847" coordsize="3205,2">
              <v:shape style="position:absolute;left:3814;top:10847;width:3205;height:2" coordorigin="3814,10847" coordsize="3205,0" path="m3814,10847l7019,10847e" filled="f" stroked="t" strokeweight=".70801pt" strokecolor="#7C7C7C">
                <v:path arrowok="t"/>
              </v:shape>
            </v:group>
            <v:group style="position:absolute;left:6910;top:10849;width:467;height:2" coordorigin="6910,10849" coordsize="467,2">
              <v:shape style="position:absolute;left:6910;top:10849;width:467;height:2" coordorigin="6910,10849" coordsize="467,0" path="m6910,10849l7377,10849e" filled="f" stroked="t" strokeweight=".472006pt" strokecolor="#747474">
                <v:path arrowok="t"/>
              </v:shape>
            </v:group>
            <v:group style="position:absolute;left:7321;top:10849;width:2275;height:2" coordorigin="7321,10849" coordsize="2275,2">
              <v:shape style="position:absolute;left:7321;top:10849;width:2275;height:2" coordorigin="7321,10849" coordsize="2275,0" path="m7321,10849l9596,10849e" filled="f" stroked="t" strokeweight=".70801pt" strokecolor="#838383">
                <v:path arrowok="t"/>
              </v:shape>
            </v:group>
            <v:group style="position:absolute;left:9539;top:10849;width:170;height:2" coordorigin="9539,10849" coordsize="170,2">
              <v:shape style="position:absolute;left:9539;top:10849;width:170;height:2" coordorigin="9539,10849" coordsize="170,0" path="m9539,10849l9709,10849e" filled="f" stroked="t" strokeweight=".472006pt" strokecolor="#676767">
                <v:path arrowok="t"/>
              </v:shape>
            </v:group>
            <v:group style="position:absolute;left:9653;top:10849;width:269;height:2" coordorigin="9653,10849" coordsize="269,2">
              <v:shape style="position:absolute;left:9653;top:10849;width:269;height:2" coordorigin="9653,10849" coordsize="269,0" path="m9653,10849l9922,10849e" filled="f" stroked="t" strokeweight=".472006pt" strokecolor="#7C7C7C">
                <v:path arrowok="t"/>
              </v:shape>
            </v:group>
            <v:group style="position:absolute;left:9822;top:10849;width:1742;height:2" coordorigin="9822,10849" coordsize="1742,2">
              <v:shape style="position:absolute;left:9822;top:10849;width:1742;height:2" coordorigin="9822,10849" coordsize="1742,0" path="m9822,10849l11564,10849e" filled="f" stroked="t" strokeweight=".70801pt" strokecolor="#878787">
                <v:path arrowok="t"/>
              </v:shape>
            </v:group>
            <v:group style="position:absolute;left:11559;top:10126;width:2;height:5546" coordorigin="11559,10126" coordsize="2,5546">
              <v:shape style="position:absolute;left:11559;top:10126;width:2;height:5546" coordorigin="11559,10126" coordsize="0,5546" path="m11559,15672l11559,10126e" filled="f" stroked="t" strokeweight=".70801pt" strokecolor="#707070">
                <v:path arrowok="t"/>
              </v:shape>
            </v:group>
            <v:group style="position:absolute;left:2369;top:10802;width:2;height:328" coordorigin="2369,10802" coordsize="2,328">
              <v:shape style="position:absolute;left:2369;top:10802;width:2;height:328" coordorigin="2369,10802" coordsize="0,328" path="m2369,11130l2369,10802e" filled="f" stroked="t" strokeweight=".472006pt" strokecolor="#444444">
                <v:path arrowok="t"/>
              </v:shape>
            </v:group>
            <v:group style="position:absolute;left:642;top:11323;width:10927;height:2" coordorigin="642,11323" coordsize="10927,2">
              <v:shape style="position:absolute;left:642;top:11323;width:10927;height:2" coordorigin="642,11323" coordsize="10927,0" path="m642,11323l11569,11323e" filled="f" stroked="t" strokeweight=".70801pt" strokecolor="#808080">
                <v:path arrowok="t"/>
              </v:shape>
            </v:group>
            <v:group style="position:absolute;left:654;top:11002;width:2;height:5170" coordorigin="654,11002" coordsize="2,5170">
              <v:shape style="position:absolute;left:654;top:11002;width:2;height:5170" coordorigin="654,11002" coordsize="0,5170" path="m654,16172l654,11002e" filled="f" stroked="t" strokeweight=".70801pt" strokecolor="#747474">
                <v:path arrowok="t"/>
              </v:shape>
            </v:group>
            <v:group style="position:absolute;left:2369;top:11073;width:2;height:538" coordorigin="2369,11073" coordsize="2,538">
              <v:shape style="position:absolute;left:2369;top:11073;width:2;height:538" coordorigin="2369,11073" coordsize="0,538" path="m2369,11611l2369,11073e" filled="f" stroked="t" strokeweight=".70801pt" strokecolor="#606060">
                <v:path arrowok="t"/>
              </v:shape>
            </v:group>
            <v:group style="position:absolute;left:2327;top:11326;width:127;height:2" coordorigin="2327,11326" coordsize="127,2">
              <v:shape style="position:absolute;left:2327;top:11326;width:127;height:2" coordorigin="2327,11326" coordsize="127,0" path="m2327,11326l2454,11326e" filled="f" stroked="t" strokeweight=".472006pt" strokecolor="#575757">
                <v:path arrowok="t"/>
              </v:shape>
            </v:group>
            <v:group style="position:absolute;left:6910;top:11323;width:467;height:2" coordorigin="6910,11323" coordsize="467,2">
              <v:shape style="position:absolute;left:6910;top:11323;width:467;height:2" coordorigin="6910,11323" coordsize="467,0" path="m6910,11323l7377,11323e" filled="f" stroked="t" strokeweight=".472006pt" strokecolor="#6B6B6B">
                <v:path arrowok="t"/>
              </v:shape>
            </v:group>
            <v:group style="position:absolute;left:9539;top:11326;width:170;height:2" coordorigin="9539,11326" coordsize="170,2">
              <v:shape style="position:absolute;left:9539;top:11326;width:170;height:2" coordorigin="9539,11326" coordsize="170,0" path="m9539,11326l9709,11326e" filled="f" stroked="t" strokeweight=".472006pt" strokecolor="#707070">
                <v:path arrowok="t"/>
              </v:shape>
            </v:group>
            <v:group style="position:absolute;left:647;top:11566;width:10918;height:2" coordorigin="647,11566" coordsize="10918,2">
              <v:shape style="position:absolute;left:647;top:11566;width:10918;height:2" coordorigin="647,11566" coordsize="10918,0" path="m647,11566l11564,11566e" filled="f" stroked="t" strokeweight=".70801pt" strokecolor="#808080">
                <v:path arrowok="t"/>
              </v:shape>
            </v:group>
            <v:group style="position:absolute;left:1114;top:11554;width:2;height:552" coordorigin="1114,11554" coordsize="2,552">
              <v:shape style="position:absolute;left:1114;top:11554;width:2;height:552" coordorigin="1114,11554" coordsize="0,552" path="m1114,12106l1114,11554e" filled="f" stroked="t" strokeweight=".472006pt" strokecolor="#606060">
                <v:path arrowok="t"/>
              </v:shape>
            </v:group>
            <v:group style="position:absolute;left:1695;top:11559;width:2;height:1271" coordorigin="1695,11559" coordsize="2,1271">
              <v:shape style="position:absolute;left:1695;top:11559;width:2;height:1271" coordorigin="1695,11559" coordsize="0,1271" path="m1695,12830l1695,11559e" filled="f" stroked="t" strokeweight=".70801pt" strokecolor="#838383">
                <v:path arrowok="t"/>
              </v:shape>
            </v:group>
            <v:group style="position:absolute;left:2369;top:11540;width:2;height:567" coordorigin="2369,11540" coordsize="2,567">
              <v:shape style="position:absolute;left:2369;top:11540;width:2;height:567" coordorigin="2369,11540" coordsize="0,567" path="m2369,12106l2369,11540e" filled="f" stroked="t" strokeweight=".472006pt" strokecolor="#4F4F4F">
                <v:path arrowok="t"/>
              </v:shape>
            </v:group>
            <v:group style="position:absolute;left:7359;top:11559;width:2;height:1509" coordorigin="7359,11559" coordsize="2,1509">
              <v:shape style="position:absolute;left:7359;top:11559;width:2;height:1509" coordorigin="7359,11559" coordsize="0,1509" path="m7359,13068l7359,11559e" filled="f" stroked="t" strokeweight=".70801pt" strokecolor="#646464">
                <v:path arrowok="t"/>
              </v:shape>
            </v:group>
            <v:group style="position:absolute;left:642;top:12078;width:500;height:2" coordorigin="642,12078" coordsize="500,2">
              <v:shape style="position:absolute;left:642;top:12078;width:500;height:2" coordorigin="642,12078" coordsize="500,0" path="m642,12078l1142,12078e" filled="f" stroked="t" strokeweight=".472006pt" strokecolor="#747474">
                <v:path arrowok="t"/>
              </v:shape>
            </v:group>
            <v:group style="position:absolute;left:1010;top:12082;width:2336;height:2" coordorigin="1010,12082" coordsize="2336,2">
              <v:shape style="position:absolute;left:1010;top:12082;width:2336;height:2" coordorigin="1010,12082" coordsize="2336,0" path="m1010,12082l3347,12082e" filled="f" stroked="t" strokeweight=".70801pt" strokecolor="#808080">
                <v:path arrowok="t"/>
              </v:shape>
            </v:group>
            <v:group style="position:absolute;left:3290;top:12082;width:430;height:2" coordorigin="3290,12082" coordsize="430,2">
              <v:shape style="position:absolute;left:3290;top:12082;width:430;height:2" coordorigin="3290,12082" coordsize="430,0" path="m3290,12082l3719,12082e" filled="f" stroked="t" strokeweight=".472006pt" strokecolor="#707074">
                <v:path arrowok="t"/>
              </v:shape>
            </v:group>
            <v:group style="position:absolute;left:3663;top:12080;width:3063;height:2" coordorigin="3663,12080" coordsize="3063,2">
              <v:shape style="position:absolute;left:3663;top:12080;width:3063;height:2" coordorigin="3663,12080" coordsize="3063,0" path="m3663,12080l6726,12080e" filled="f" stroked="t" strokeweight=".70801pt" strokecolor="#808080">
                <v:path arrowok="t"/>
              </v:shape>
            </v:group>
            <v:group style="position:absolute;left:6669;top:12082;width:297;height:2" coordorigin="6669,12082" coordsize="297,2">
              <v:shape style="position:absolute;left:6669;top:12082;width:297;height:2" coordorigin="6669,12082" coordsize="297,0" path="m6669,12082l6967,12082e" filled="f" stroked="t" strokeweight=".472006pt" strokecolor="#646464">
                <v:path arrowok="t"/>
              </v:shape>
            </v:group>
            <v:group style="position:absolute;left:7316;top:12082;width:430;height:2" coordorigin="7316,12082" coordsize="430,2">
              <v:shape style="position:absolute;left:7316;top:12082;width:430;height:2" coordorigin="7316,12082" coordsize="430,0" path="m7316,12082l7746,12082e" filled="f" stroked="t" strokeweight=".472006pt" strokecolor="#676767">
                <v:path arrowok="t"/>
              </v:shape>
            </v:group>
            <v:group style="position:absolute;left:6910;top:12080;width:4659;height:2" coordorigin="6910,12080" coordsize="4659,2">
              <v:shape style="position:absolute;left:6910;top:12080;width:4659;height:2" coordorigin="6910,12080" coordsize="4659,0" path="m6910,12080l11569,12080e" filled="f" stroked="t" strokeweight=".70801pt" strokecolor="#878787">
                <v:path arrowok="t"/>
              </v:shape>
            </v:group>
            <v:group style="position:absolute;left:1114;top:12035;width:2;height:562" coordorigin="1114,12035" coordsize="2,562">
              <v:shape style="position:absolute;left:1114;top:12035;width:2;height:562" coordorigin="1114,12035" coordsize="0,562" path="m1114,12597l1114,12035e" filled="f" stroked="t" strokeweight=".70801pt" strokecolor="#6B6B6B">
                <v:path arrowok="t"/>
              </v:shape>
            </v:group>
            <v:group style="position:absolute;left:2369;top:12035;width:2;height:562" coordorigin="2369,12035" coordsize="2,562">
              <v:shape style="position:absolute;left:2369;top:12035;width:2;height:562" coordorigin="2369,12035" coordsize="0,562" path="m2369,12597l2369,12035e" filled="f" stroked="t" strokeweight=".70801pt" strokecolor="#646464">
                <v:path arrowok="t"/>
              </v:shape>
            </v:group>
            <v:group style="position:absolute;left:11562;top:11730;width:2;height:1576" coordorigin="11562,11730" coordsize="2,1576">
              <v:shape style="position:absolute;left:11562;top:11730;width:2;height:1576" coordorigin="11562,11730" coordsize="0,1576" path="m11562,13306l11562,11730e" filled="f" stroked="t" strokeweight=".472006pt" strokecolor="#6B6B6B">
                <v:path arrowok="t"/>
              </v:shape>
            </v:group>
            <v:group style="position:absolute;left:1114;top:12539;width:2;height:290" coordorigin="1114,12539" coordsize="2,290">
              <v:shape style="position:absolute;left:1114;top:12539;width:2;height:290" coordorigin="1114,12539" coordsize="0,290" path="m1114,12830l1114,12539e" filled="f" stroked="t" strokeweight=".472006pt" strokecolor="#5B5B5B">
                <v:path arrowok="t"/>
              </v:shape>
            </v:group>
            <v:group style="position:absolute;left:2369;top:12539;width:2;height:290" coordorigin="2369,12539" coordsize="2,290">
              <v:shape style="position:absolute;left:2369;top:12539;width:2;height:290" coordorigin="2369,12539" coordsize="0,290" path="m2369,12830l2369,12539e" filled="f" stroked="t" strokeweight=".472006pt" strokecolor="#484848">
                <v:path arrowok="t"/>
              </v:shape>
            </v:group>
            <v:group style="position:absolute;left:1114;top:12773;width:2;height:533" coordorigin="1114,12773" coordsize="2,533">
              <v:shape style="position:absolute;left:1114;top:12773;width:2;height:533" coordorigin="1114,12773" coordsize="0,533" path="m1114,13306l1114,12773e" filled="f" stroked="t" strokeweight=".944013pt" strokecolor="#747474">
                <v:path arrowok="t"/>
              </v:shape>
            </v:group>
            <v:group style="position:absolute;left:1695;top:12773;width:2;height:295" coordorigin="1695,12773" coordsize="2,295">
              <v:shape style="position:absolute;left:1695;top:12773;width:2;height:295" coordorigin="1695,12773" coordsize="0,295" path="m1695,13068l1695,12773e" filled="f" stroked="t" strokeweight=".472006pt" strokecolor="#707070">
                <v:path arrowok="t"/>
              </v:shape>
            </v:group>
            <v:group style="position:absolute;left:2369;top:12773;width:2;height:533" coordorigin="2369,12773" coordsize="2,533">
              <v:shape style="position:absolute;left:2369;top:12773;width:2;height:533" coordorigin="2369,12773" coordsize="0,533" path="m2369,13306l2369,12773e" filled="f" stroked="t" strokeweight=".944013pt" strokecolor="#676767">
                <v:path arrowok="t"/>
              </v:shape>
            </v:group>
            <v:group style="position:absolute;left:7359;top:13011;width:2;height:295" coordorigin="7359,13011" coordsize="2,295">
              <v:shape style="position:absolute;left:7359;top:13011;width:2;height:295" coordorigin="7359,13011" coordsize="0,295" path="m7359,13306l7359,13011e" filled="f" stroked="t" strokeweight=".472006pt" strokecolor="#444444">
                <v:path arrowok="t"/>
              </v:shape>
            </v:group>
            <v:group style="position:absolute;left:1114;top:13249;width:2;height:257" coordorigin="1114,13249" coordsize="2,257">
              <v:shape style="position:absolute;left:1114;top:13249;width:2;height:257" coordorigin="1114,13249" coordsize="0,257" path="m1114,13506l1114,13249e" filled="f" stroked="t" strokeweight=".472006pt" strokecolor="#4F4F4F">
                <v:path arrowok="t"/>
              </v:shape>
            </v:group>
            <v:group style="position:absolute;left:1697;top:13011;width:2;height:605" coordorigin="1697,13011" coordsize="2,605">
              <v:shape style="position:absolute;left:1697;top:13011;width:2;height:605" coordorigin="1697,13011" coordsize="0,605" path="m1697,13615l1697,13011e" filled="f" stroked="t" strokeweight=".70801pt" strokecolor="#838383">
                <v:path arrowok="t"/>
              </v:shape>
            </v:group>
            <v:group style="position:absolute;left:2369;top:13249;width:2;height:367" coordorigin="2369,13249" coordsize="2,367">
              <v:shape style="position:absolute;left:2369;top:13249;width:2;height:367" coordorigin="2369,13249" coordsize="0,367" path="m2369,13615l2369,13249e" filled="f" stroked="t" strokeweight=".472006pt" strokecolor="#444444">
                <v:path arrowok="t"/>
              </v:shape>
            </v:group>
            <v:group style="position:absolute;left:7361;top:13249;width:2;height:1876" coordorigin="7361,13249" coordsize="2,1876">
              <v:shape style="position:absolute;left:7361;top:13249;width:2;height:1876" coordorigin="7361,13249" coordsize="0,1876" path="m7361,15124l7361,13249e" filled="f" stroked="t" strokeweight=".70801pt" strokecolor="#676767">
                <v:path arrowok="t"/>
              </v:shape>
            </v:group>
            <v:group style="position:absolute;left:1116;top:13449;width:2;height:666" coordorigin="1116,13449" coordsize="2,666">
              <v:shape style="position:absolute;left:1116;top:13449;width:2;height:666" coordorigin="1116,13449" coordsize="0,666" path="m1116,14115l1116,13449e" filled="f" stroked="t" strokeweight=".944013pt" strokecolor="#777777">
                <v:path arrowok="t"/>
              </v:shape>
            </v:group>
            <v:group style="position:absolute;left:1695;top:13558;width:2;height:233" coordorigin="1695,13558" coordsize="2,233">
              <v:shape style="position:absolute;left:1695;top:13558;width:2;height:233" coordorigin="1695,13558" coordsize="0,233" path="m1695,13792l1695,13558e" filled="f" stroked="t" strokeweight=".472006pt" strokecolor="#777777">
                <v:path arrowok="t"/>
              </v:shape>
            </v:group>
            <v:group style="position:absolute;left:2369;top:13558;width:2;height:557" coordorigin="2369,13558" coordsize="2,557">
              <v:shape style="position:absolute;left:2369;top:13558;width:2;height:557" coordorigin="2369,13558" coordsize="0,557" path="m2369,14115l2369,13558e" filled="f" stroked="t" strokeweight=".70801pt" strokecolor="#707070">
                <v:path arrowok="t"/>
              </v:shape>
            </v:group>
            <v:group style="position:absolute;left:642;top:14082;width:472;height:2" coordorigin="642,14082" coordsize="472,2">
              <v:shape style="position:absolute;left:642;top:14082;width:472;height:2" coordorigin="642,14082" coordsize="472,0" path="m642,14082l1114,14082e" filled="f" stroked="t" strokeweight=".236003pt" strokecolor="#646464">
                <v:path arrowok="t"/>
              </v:shape>
            </v:group>
            <v:group style="position:absolute;left:1100;top:14082;width:920;height:2" coordorigin="1100,14082" coordsize="920,2">
              <v:shape style="position:absolute;left:1100;top:14082;width:920;height:2" coordorigin="1100,14082" coordsize="920,0" path="m1100,14082l2020,14082e" filled="f" stroked="t" strokeweight=".236003pt" strokecolor="#777777">
                <v:path arrowok="t"/>
              </v:shape>
            </v:group>
            <v:group style="position:absolute;left:2020;top:14082;width:349;height:2" coordorigin="2020,14082" coordsize="349,2">
              <v:shape style="position:absolute;left:2020;top:14082;width:349;height:2" coordorigin="2020,14082" coordsize="349,0" path="m2020,14082l2369,14082e" filled="f" stroked="t" strokeweight=".236003pt" strokecolor="#575757">
                <v:path arrowok="t"/>
              </v:shape>
            </v:group>
            <v:group style="position:absolute;left:11562;top:13330;width:2;height:781" coordorigin="11562,13330" coordsize="2,781">
              <v:shape style="position:absolute;left:11562;top:13330;width:2;height:781" coordorigin="11562,13330" coordsize="0,781" path="m11562,14110l11562,13330e" filled="f" stroked="t" strokeweight=".472006pt" strokecolor="#707070">
                <v:path arrowok="t"/>
              </v:shape>
            </v:group>
            <v:group style="position:absolute;left:1114;top:14053;width:2;height:214" coordorigin="1114,14053" coordsize="2,214">
              <v:shape style="position:absolute;left:1114;top:14053;width:2;height:214" coordorigin="1114,14053" coordsize="0,214" path="m1114,14268l1114,14053e" filled="f" stroked="t" strokeweight=".472006pt" strokecolor="#3F3F3F">
                <v:path arrowok="t"/>
              </v:shape>
            </v:group>
            <v:group style="position:absolute;left:1695;top:13734;width:2;height:690" coordorigin="1695,13734" coordsize="2,690">
              <v:shape style="position:absolute;left:1695;top:13734;width:2;height:690" coordorigin="1695,13734" coordsize="0,690" path="m1695,14425l1695,13734e" filled="f" stroked="t" strokeweight=".70801pt" strokecolor="#878787">
                <v:path arrowok="t"/>
              </v:shape>
            </v:group>
            <v:group style="position:absolute;left:2369;top:14053;width:2;height:371" coordorigin="2369,14053" coordsize="2,371">
              <v:shape style="position:absolute;left:2369;top:14053;width:2;height:371" coordorigin="2369,14053" coordsize="0,371" path="m2369,14425l2369,14053e" filled="f" stroked="t" strokeweight=".472006pt" strokecolor="#484848">
                <v:path arrowok="t"/>
              </v:shape>
            </v:group>
            <v:group style="position:absolute;left:1116;top:14210;width:2;height:724" coordorigin="1116,14210" coordsize="2,724">
              <v:shape style="position:absolute;left:1116;top:14210;width:2;height:724" coordorigin="1116,14210" coordsize="0,724" path="m1116,14934l1116,14210e" filled="f" stroked="t" strokeweight=".70801pt" strokecolor="#747474">
                <v:path arrowok="t"/>
              </v:shape>
            </v:group>
            <v:group style="position:absolute;left:1695;top:14368;width:2;height:467" coordorigin="1695,14368" coordsize="2,467">
              <v:shape style="position:absolute;left:1695;top:14368;width:2;height:467" coordorigin="1695,14368" coordsize="0,467" path="m1695,14834l1695,14368e" filled="f" stroked="t" strokeweight=".472006pt" strokecolor="#747474">
                <v:path arrowok="t"/>
              </v:shape>
            </v:group>
            <v:group style="position:absolute;left:2369;top:14368;width:2;height:567" coordorigin="2369,14368" coordsize="2,567">
              <v:shape style="position:absolute;left:2369;top:14368;width:2;height:567" coordorigin="2369,14368" coordsize="0,567" path="m2369,14934l2369,14368e" filled="f" stroked="t" strokeweight=".944013pt" strokecolor="#707070">
                <v:path arrowok="t"/>
              </v:shape>
            </v:group>
            <v:group style="position:absolute;left:11562;top:14525;width:2;height:409" coordorigin="11562,14525" coordsize="2,409">
              <v:shape style="position:absolute;left:11562;top:14525;width:2;height:409" coordorigin="11562,14525" coordsize="0,409" path="m11562,14934l11562,14525e" filled="f" stroked="t" strokeweight=".472006pt" strokecolor="#646464">
                <v:path arrowok="t"/>
              </v:shape>
            </v:group>
            <v:group style="position:absolute;left:654;top:14525;width:2;height:409" coordorigin="654,14525" coordsize="2,409">
              <v:shape style="position:absolute;left:654;top:14525;width:2;height:409" coordorigin="654,14525" coordsize="0,409" path="m654,14934l654,14525e" filled="f" stroked="t" strokeweight=".472006pt" strokecolor="#5B5B5B">
                <v:path arrowok="t"/>
              </v:shape>
            </v:group>
            <v:group style="position:absolute;left:1695;top:14758;width:2;height:538" coordorigin="1695,14758" coordsize="2,538">
              <v:shape style="position:absolute;left:1695;top:14758;width:2;height:538" coordorigin="1695,14758" coordsize="0,538" path="m1695,15296l1695,14758e" filled="f" stroked="t" strokeweight=".944013pt" strokecolor="#909090">
                <v:path arrowok="t"/>
              </v:shape>
            </v:group>
            <v:group style="position:absolute;left:1114;top:14877;width:2;height:248" coordorigin="1114,14877" coordsize="2,248">
              <v:shape style="position:absolute;left:1114;top:14877;width:2;height:248" coordorigin="1114,14877" coordsize="0,248" path="m1114,15124l1114,14877e" filled="f" stroked="t" strokeweight=".472006pt" strokecolor="#4B4B4B">
                <v:path arrowok="t"/>
              </v:shape>
            </v:group>
            <v:group style="position:absolute;left:2369;top:14877;width:2;height:419" coordorigin="2369,14877" coordsize="2,419">
              <v:shape style="position:absolute;left:2369;top:14877;width:2;height:419" coordorigin="2369,14877" coordsize="0,419" path="m2369,15296l2369,14877e" filled="f" stroked="t" strokeweight=".472006pt" strokecolor="#545454">
                <v:path arrowok="t"/>
              </v:shape>
            </v:group>
            <v:group style="position:absolute;left:1114;top:15067;width:2;height:229" coordorigin="1114,15067" coordsize="2,229">
              <v:shape style="position:absolute;left:1114;top:15067;width:2;height:229" coordorigin="1114,15067" coordsize="0,229" path="m1114,15296l1114,15067e" filled="f" stroked="t" strokeweight=".472006pt" strokecolor="#606060">
                <v:path arrowok="t"/>
              </v:shape>
            </v:group>
            <v:group style="position:absolute;left:7363;top:15067;width:2;height:229" coordorigin="7363,15067" coordsize="2,229">
              <v:shape style="position:absolute;left:7363;top:15067;width:2;height:229" coordorigin="7363,15067" coordsize="0,229" path="m7363,15296l7363,15067e" filled="f" stroked="t" strokeweight=".472006pt" strokecolor="#3F3F3F">
                <v:path arrowok="t"/>
              </v:shape>
            </v:group>
            <v:group style="position:absolute;left:1114;top:15239;width:2;height:938" coordorigin="1114,15239" coordsize="2,938">
              <v:shape style="position:absolute;left:1114;top:15239;width:2;height:938" coordorigin="1114,15239" coordsize="0,938" path="m1114,16177l1114,15239e" filled="f" stroked="t" strokeweight=".70801pt" strokecolor="#707070">
                <v:path arrowok="t"/>
              </v:shape>
            </v:group>
            <v:group style="position:absolute;left:1695;top:15239;width:2;height:238" coordorigin="1695,15239" coordsize="2,238">
              <v:shape style="position:absolute;left:1695;top:15239;width:2;height:238" coordorigin="1695,15239" coordsize="0,238" path="m1695,15477l1695,15239e" filled="f" stroked="t" strokeweight=".472006pt" strokecolor="#777777">
                <v:path arrowok="t"/>
              </v:shape>
            </v:group>
            <v:group style="position:absolute;left:2372;top:15239;width:2;height:933" coordorigin="2372,15239" coordsize="2,933">
              <v:shape style="position:absolute;left:2372;top:15239;width:2;height:933" coordorigin="2372,15239" coordsize="0,933" path="m2372,16172l2372,15239e" filled="f" stroked="t" strokeweight=".70801pt" strokecolor="#6B6B6B">
                <v:path arrowok="t"/>
              </v:shape>
            </v:group>
            <v:group style="position:absolute;left:7363;top:15239;width:2;height:919" coordorigin="7363,15239" coordsize="2,919">
              <v:shape style="position:absolute;left:7363;top:15239;width:2;height:919" coordorigin="7363,15239" coordsize="0,919" path="m7363,16158l7363,15239e" filled="f" stroked="t" strokeweight=".70801pt" strokecolor="#646464">
                <v:path arrowok="t"/>
              </v:shape>
            </v:group>
            <v:group style="position:absolute;left:651;top:16167;width:491;height:2" coordorigin="651,16167" coordsize="491,2">
              <v:shape style="position:absolute;left:651;top:16167;width:491;height:2" coordorigin="651,16167" coordsize="491,0" path="m651,16167l1142,16167e" filled="f" stroked="t" strokeweight=".472006pt" strokecolor="#7C7C7C">
                <v:path arrowok="t"/>
              </v:shape>
            </v:group>
            <v:group style="position:absolute;left:1697;top:15420;width:2;height:752" coordorigin="1697,15420" coordsize="2,752">
              <v:shape style="position:absolute;left:1697;top:15420;width:2;height:752" coordorigin="1697,15420" coordsize="0,752" path="m1697,16172l1697,15420e" filled="f" stroked="t" strokeweight=".70801pt" strokecolor="#878787">
                <v:path arrowok="t"/>
              </v:shape>
            </v:group>
            <v:group style="position:absolute;left:2327;top:16167;width:127;height:2" coordorigin="2327,16167" coordsize="127,2">
              <v:shape style="position:absolute;left:2327;top:16167;width:127;height:2" coordorigin="2327,16167" coordsize="127,0" path="m2327,16167l2454,16167e" filled="f" stroked="t" strokeweight=".472006pt" strokecolor="#676767">
                <v:path arrowok="t"/>
              </v:shape>
            </v:group>
            <v:group style="position:absolute;left:651;top:16165;width:3068;height:2" coordorigin="651,16165" coordsize="3068,2">
              <v:shape style="position:absolute;left:651;top:16165;width:3068;height:2" coordorigin="651,16165" coordsize="3068,0" path="m651,16165l3719,16165e" filled="f" stroked="t" strokeweight=".70801pt" strokecolor="#878787">
                <v:path arrowok="t"/>
              </v:shape>
            </v:group>
            <v:group style="position:absolute;left:3663;top:16162;width:208;height:2" coordorigin="3663,16162" coordsize="208,2">
              <v:shape style="position:absolute;left:3663;top:16162;width:208;height:2" coordorigin="3663,16162" coordsize="208,0" path="m3663,16162l3870,16162e" filled="f" stroked="t" strokeweight=".472006pt" strokecolor="#777777">
                <v:path arrowok="t"/>
              </v:shape>
            </v:group>
            <v:group style="position:absolute;left:3814;top:16162;width:142;height:2" coordorigin="3814,16162" coordsize="142,2">
              <v:shape style="position:absolute;left:3814;top:16162;width:142;height:2" coordorigin="3814,16162" coordsize="142,0" path="m3814,16162l3955,16162e" filled="f" stroked="t" strokeweight=".944013pt" strokecolor="#909090">
                <v:path arrowok="t"/>
              </v:shape>
            </v:group>
            <v:group style="position:absolute;left:3899;top:16153;width:7670;height:2" coordorigin="3899,16153" coordsize="7670,2">
              <v:shape style="position:absolute;left:3899;top:16153;width:7670;height:2" coordorigin="3899,16153" coordsize="7670,0" path="m3899,16153l11569,16153e" filled="f" stroked="t" strokeweight=".70801pt" strokecolor="#878787">
                <v:path arrowok="t"/>
              </v:shape>
            </v:group>
            <v:group style="position:absolute;left:11559;top:15615;width:2;height:538" coordorigin="11559,15615" coordsize="2,538">
              <v:shape style="position:absolute;left:11559;top:15615;width:2;height:538" coordorigin="11559,15615" coordsize="0,538" path="m11559,16153l11559,15615e" filled="f" stroked="t" strokeweight=".70801pt" strokecolor="#838383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8"/>
          <w:szCs w:val="18"/>
          <w:color w:val="646464"/>
          <w:spacing w:val="0"/>
          <w:w w:val="100"/>
          <w:position w:val="10"/>
        </w:rPr>
        <w:t>k</w:t>
      </w:r>
      <w:r>
        <w:rPr>
          <w:rFonts w:ascii="Arial" w:hAnsi="Arial" w:cs="Arial" w:eastAsia="Arial"/>
          <w:sz w:val="18"/>
          <w:szCs w:val="18"/>
          <w:color w:val="646464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8"/>
          <w:szCs w:val="18"/>
          <w:color w:val="646464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Mehmet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YARAMIŞ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left="5009" w:right="558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8"/>
        </w:rPr>
        <w:t>itfEri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280" w:bottom="280" w:left="540" w:right="220"/>
        </w:sectPr>
      </w:pPr>
      <w:rPr/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520" w:bottom="280" w:left="300" w:right="120"/>
        </w:sectPr>
      </w:pPr>
      <w:rPr/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88" w:lineRule="exact"/>
        <w:ind w:left="618" w:right="-66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1C1D1D"/>
          <w:w w:val="91"/>
          <w:b/>
          <w:bCs/>
          <w:position w:val="-1"/>
        </w:rPr>
        <w:t>BÜ</w:t>
      </w:r>
      <w:r>
        <w:rPr>
          <w:rFonts w:ascii="Arial" w:hAnsi="Arial" w:cs="Arial" w:eastAsia="Arial"/>
          <w:sz w:val="17"/>
          <w:szCs w:val="17"/>
          <w:color w:val="1C1D1D"/>
          <w:spacing w:val="-5"/>
          <w:w w:val="90"/>
          <w:b/>
          <w:bCs/>
          <w:position w:val="-1"/>
        </w:rPr>
        <w:t>Y</w:t>
      </w:r>
      <w:r>
        <w:rPr>
          <w:rFonts w:ascii="Arial" w:hAnsi="Arial" w:cs="Arial" w:eastAsia="Arial"/>
          <w:sz w:val="17"/>
          <w:szCs w:val="17"/>
          <w:color w:val="1C1D1D"/>
          <w:spacing w:val="0"/>
          <w:w w:val="90"/>
          <w:b/>
          <w:bCs/>
          <w:position w:val="-1"/>
        </w:rPr>
        <w:t>ÜKSEHIR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46" w:lineRule="exact"/>
        <w:ind w:left="665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13131"/>
          <w:spacing w:val="0"/>
          <w:w w:val="106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46" w:after="0" w:line="248" w:lineRule="exact"/>
        <w:ind w:left="347" w:right="4402"/>
        <w:jc w:val="center"/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00"/>
        </w:rPr>
        <w:t>İZMİ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00"/>
        </w:rPr>
        <w:t>R</w:t>
      </w:r>
      <w:r>
        <w:rPr>
          <w:rFonts w:ascii="Arial" w:hAnsi="Arial" w:cs="Arial" w:eastAsia="Arial"/>
          <w:sz w:val="21"/>
          <w:szCs w:val="21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0"/>
          <w:w w:val="93"/>
        </w:rPr>
        <w:t>BÜYÜKŞEHİR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10"/>
          <w:w w:val="93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0"/>
          <w:w w:val="93"/>
        </w:rPr>
        <w:t>BELEDİYESİ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-5"/>
          <w:w w:val="100"/>
        </w:rPr>
        <w:t>F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00"/>
        </w:rPr>
        <w:t>AİYE</w:t>
      </w:r>
      <w:r>
        <w:rPr>
          <w:rFonts w:ascii="Arial" w:hAnsi="Arial" w:cs="Arial" w:eastAsia="Arial"/>
          <w:sz w:val="21"/>
          <w:szCs w:val="21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0"/>
          <w:w w:val="89"/>
        </w:rPr>
        <w:t>DAİRESt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42"/>
          <w:w w:val="89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0"/>
          <w:w w:val="89"/>
        </w:rPr>
        <w:t>BAŞKANLIG-I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spacing w:before="11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8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7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37" w:lineRule="exact"/>
        <w:ind w:left="1076" w:right="5224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5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ANGIN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2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280" w:bottom="280" w:left="300" w:right="120"/>
          <w:cols w:num="2" w:equalWidth="0">
            <w:col w:w="1641" w:space="1671"/>
            <w:col w:w="8188"/>
          </w:cols>
        </w:sectPr>
      </w:pPr>
      <w:rPr/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5" w:after="0" w:line="224" w:lineRule="exact"/>
        <w:ind w:left="138" w:right="-20"/>
        <w:jc w:val="left"/>
        <w:tabs>
          <w:tab w:pos="1500" w:val="left"/>
          <w:tab w:pos="3160" w:val="left"/>
          <w:tab w:pos="5460" w:val="left"/>
          <w:tab w:pos="7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4.486076pt;margin-top:13.496078pt;width:557.529126pt;height:.1pt;mso-position-horizontal-relative:page;mso-position-vertical-relative:paragraph;z-index:-15861" coordorigin="490,270" coordsize="11151,2">
            <v:shape style="position:absolute;left:490;top:270;width:11151;height:2" coordorigin="490,270" coordsize="11151,0" path="m490,270l11640,270e" filled="f" stroked="t" strokeweight=".706329pt" strokecolor="#60606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5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22/05/2017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3"/>
        </w:rPr>
        <w:t>!Bil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D1D"/>
          <w:spacing w:val="0"/>
          <w:w w:val="100"/>
        </w:rPr>
        <w:t>irim</w:t>
      </w:r>
      <w:r>
        <w:rPr>
          <w:rFonts w:ascii="Times New Roman" w:hAnsi="Times New Roman" w:cs="Times New Roman" w:eastAsia="Times New Roman"/>
          <w:sz w:val="19"/>
          <w:szCs w:val="19"/>
          <w:color w:val="1C1D1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lBildi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9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C1D1D"/>
          <w:spacing w:val="0"/>
          <w:w w:val="100"/>
          <w:position w:val="-1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1C1D1D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22:46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Tel: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0553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245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1"/>
        </w:rPr>
        <w:t>4672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00" w:right="120"/>
        </w:sectPr>
      </w:pPr>
      <w:rPr/>
    </w:p>
    <w:p>
      <w:pPr>
        <w:spacing w:before="13" w:after="0" w:line="250" w:lineRule="auto"/>
        <w:ind w:left="124" w:right="-56" w:firstLine="14"/>
        <w:jc w:val="left"/>
        <w:tabs>
          <w:tab w:pos="1480" w:val="left"/>
          <w:tab w:pos="3160" w:val="left"/>
          <w:tab w:pos="45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58.15443pt;margin-top:12.37146pt;width:524.096213pt;height:.1pt;mso-position-horizontal-relative:page;mso-position-vertical-relative:paragraph;z-index:-15860" coordorigin="1163,247" coordsize="10482,2">
            <v:shape style="position:absolute;left:1163;top:247;width:10482;height:2" coordorigin="1163,247" coordsize="10482,0" path="m1163,247l11645,247e" filled="f" stroked="t" strokeweight=".706329pt" strokecolor="#5B5B5B">
              <v:path arrowok="t"/>
            </v:shape>
          </v:group>
          <w10:wrap type="none"/>
        </w:pict>
      </w:r>
      <w:r>
        <w:rPr/>
        <w:pict>
          <v:group style="position:absolute;margin-left:56.506329pt;margin-top:24.256207pt;width:525.508872pt;height:.1pt;mso-position-horizontal-relative:page;mso-position-vertical-relative:paragraph;z-index:-15859" coordorigin="1130,485" coordsize="10510,2">
            <v:shape style="position:absolute;left:1130;top:485;width:10510;height:2" coordorigin="1130,485" coordsize="10510,0" path="m1130,485l11640,485e" filled="f" stroked="t" strokeweight=".706329pt" strokecolor="#5B5B5B">
              <v:path arrowok="t"/>
            </v:shape>
          </v:group>
          <w10:wrap type="none"/>
        </w:pict>
      </w:r>
      <w:r>
        <w:rPr/>
        <w:pict>
          <v:group style="position:absolute;margin-left:56.741772pt;margin-top:36.140953pt;width:525.273429pt;height:.1pt;mso-position-horizontal-relative:page;mso-position-vertical-relative:paragraph;z-index:-15858" coordorigin="1135,723" coordsize="10505,2">
            <v:shape style="position:absolute;left:1135;top:723;width:10505;height:2" coordorigin="1135,723" coordsize="10505,0" path="m1135,723l11640,723e" filled="f" stroked="t" strokeweight=".706329pt" strokecolor="#5B5B5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4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22/05/2017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8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0"/>
        </w:rPr>
        <w:t>3389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[Bildirile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Karaburu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Gişele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civarı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1"/>
        </w:rPr>
        <w:t>URLAIİZMİR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İçmele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1048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URLAlİZMiR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23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</w:rPr>
        <w:t>OsmanAvni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</w:rPr>
        <w:t>YAZlCI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00" w:right="120"/>
          <w:cols w:num="2" w:equalWidth="0">
            <w:col w:w="5241" w:space="255"/>
            <w:col w:w="6004"/>
          </w:cols>
        </w:sectPr>
      </w:pPr>
      <w:rPr/>
    </w:p>
    <w:p>
      <w:pPr>
        <w:spacing w:before="0" w:after="0" w:line="228" w:lineRule="exact"/>
        <w:ind w:left="147" w:right="-20"/>
        <w:jc w:val="left"/>
        <w:tabs>
          <w:tab w:pos="1500" w:val="left"/>
          <w:tab w:pos="4460" w:val="left"/>
          <w:tab w:pos="8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84848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484848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484848"/>
          <w:spacing w:val="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9"/>
        </w:rPr>
        <w:t>:Çö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9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7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SlNlFI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5"/>
        </w:rPr>
        <w:t>A_ç_ı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6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Ateş_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2.632904" w:type="dxa"/>
      </w:tblPr>
      <w:tblGrid/>
      <w:tr>
        <w:trPr>
          <w:trHeight w:val="231" w:hRule="exact"/>
        </w:trPr>
        <w:tc>
          <w:tcPr>
            <w:tcW w:w="204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9" w:after="0" w:line="202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848"/>
                <w:spacing w:val="0"/>
                <w:w w:val="100"/>
                <w:position w:val="-2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848"/>
                <w:spacing w:val="0"/>
                <w:w w:val="100"/>
                <w:position w:val="-2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848"/>
                <w:spacing w:val="1"/>
                <w:w w:val="100"/>
                <w:position w:val="-2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2"/>
              </w:rPr>
              <w:t>Binada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6"/>
                <w:w w:val="100"/>
                <w:position w:val="-2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848"/>
                <w:spacing w:val="0"/>
                <w:w w:val="125"/>
                <w:position w:val="-2"/>
              </w:rPr>
              <w:t>İse: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453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9" w:after="0" w:line="202" w:lineRule="exact"/>
              <w:ind w:left="1483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92"/>
                <w:position w:val="-2"/>
              </w:rPr>
              <w:t>Yapını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92"/>
                <w:position w:val="-2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8"/>
                <w:w w:val="92"/>
                <w:position w:val="-2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3"/>
                <w:position w:val="-2"/>
              </w:rPr>
              <w:t>Şekli: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367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9" w:after="0" w:line="202" w:lineRule="exact"/>
              <w:ind w:left="22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2"/>
              </w:rPr>
              <w:t>Kullanım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0"/>
                <w:w w:val="100"/>
                <w:position w:val="-2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2"/>
              </w:rPr>
              <w:t>Şekli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8"/>
                <w:w w:val="100"/>
                <w:position w:val="-2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2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1033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543" w:hRule="exact"/>
        </w:trPr>
        <w:tc>
          <w:tcPr>
            <w:tcW w:w="2041" w:type="dxa"/>
            <w:tcBorders>
              <w:top w:val="nil" w:sz="6" w:space="0" w:color="auto"/>
              <w:bottom w:val="single" w:sz="5.650632" w:space="0" w:color="545454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4534" w:type="dxa"/>
            <w:tcBorders>
              <w:top w:val="nil" w:sz="6" w:space="0" w:color="auto"/>
              <w:bottom w:val="single" w:sz="5.65063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529" w:lineRule="exact"/>
              <w:ind w:left="1493" w:right="-2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w w:val="102"/>
                <w:position w:val="23"/>
              </w:rPr>
              <w:t>Betonarm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46"/>
                <w:w w:val="102"/>
                <w:position w:val="23"/>
              </w:rPr>
              <w:t>e</w:t>
            </w:r>
            <w:r>
              <w:rPr>
                <w:rFonts w:ascii="Arial" w:hAnsi="Arial" w:cs="Arial" w:eastAsia="Arial"/>
                <w:sz w:val="52"/>
                <w:szCs w:val="52"/>
                <w:color w:val="313131"/>
                <w:spacing w:val="0"/>
                <w:w w:val="40"/>
                <w:position w:val="0"/>
              </w:rPr>
              <w:t>ı</w:t>
            </w:r>
            <w:r>
              <w:rPr>
                <w:rFonts w:ascii="Arial" w:hAnsi="Arial" w:cs="Arial" w:eastAsia="Arial"/>
                <w:sz w:val="52"/>
                <w:szCs w:val="52"/>
                <w:color w:val="313131"/>
                <w:spacing w:val="-72"/>
                <w:w w:val="100"/>
                <w:position w:val="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3"/>
                <w:position w:val="23"/>
              </w:rPr>
              <w:t>Kagi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3"/>
                <w:w w:val="104"/>
                <w:position w:val="23"/>
              </w:rPr>
              <w:t>r</w:t>
            </w:r>
            <w:r>
              <w:rPr>
                <w:rFonts w:ascii="Arial" w:hAnsi="Arial" w:cs="Arial" w:eastAsia="Arial"/>
                <w:sz w:val="52"/>
                <w:szCs w:val="52"/>
                <w:color w:val="5B5B5B"/>
                <w:spacing w:val="27"/>
                <w:w w:val="50"/>
                <w:position w:val="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84"/>
                <w:position w:val="23"/>
              </w:rPr>
              <w:t>Ahşa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51"/>
                <w:w w:val="85"/>
                <w:position w:val="23"/>
              </w:rPr>
              <w:t>Q</w:t>
            </w:r>
            <w:r>
              <w:rPr>
                <w:rFonts w:ascii="Arial" w:hAnsi="Arial" w:cs="Arial" w:eastAsia="Arial"/>
                <w:sz w:val="52"/>
                <w:szCs w:val="52"/>
                <w:color w:val="B1B1B1"/>
                <w:spacing w:val="-14"/>
                <w:w w:val="40"/>
                <w:position w:val="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85"/>
                <w:position w:val="23"/>
              </w:rPr>
              <w:t>_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23"/>
              </w:rPr>
              <w:t> 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23"/>
                <w:w w:val="100"/>
                <w:position w:val="23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23"/>
              </w:rPr>
              <w:t>Çel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"/>
                <w:w w:val="100"/>
                <w:position w:val="23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23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47"/>
                <w:w w:val="100"/>
                <w:position w:val="23"/>
              </w:rPr>
              <w:t> </w:t>
            </w:r>
            <w:r>
              <w:rPr>
                <w:rFonts w:ascii="Arial" w:hAnsi="Arial" w:cs="Arial" w:eastAsia="Arial"/>
                <w:sz w:val="53"/>
                <w:szCs w:val="53"/>
                <w:color w:val="313131"/>
                <w:spacing w:val="15"/>
                <w:w w:val="60"/>
                <w:position w:val="0"/>
              </w:rPr>
              <w:t>ı</w:t>
            </w:r>
            <w:r>
              <w:rPr>
                <w:rFonts w:ascii="Times New Roman" w:hAnsi="Times New Roman" w:cs="Times New Roman" w:eastAsia="Times New Roman"/>
                <w:sz w:val="25"/>
                <w:szCs w:val="25"/>
                <w:color w:val="313131"/>
                <w:spacing w:val="0"/>
                <w:w w:val="128"/>
                <w:position w:val="23"/>
              </w:rPr>
              <w:t>0</w:t>
            </w:r>
            <w:r>
              <w:rPr>
                <w:rFonts w:ascii="Times New Roman" w:hAnsi="Times New Roman" w:cs="Times New Roman" w:eastAsia="Times New Roman"/>
                <w:sz w:val="25"/>
                <w:szCs w:val="25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3672" w:type="dxa"/>
            <w:tcBorders>
              <w:top w:val="nil" w:sz="6" w:space="0" w:color="auto"/>
              <w:bottom w:val="single" w:sz="5.65063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3" w:lineRule="exact"/>
              <w:ind w:left="117" w:right="-2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Pr/>
            <w:r>
              <w:rPr>
                <w:rFonts w:ascii="Times New Roman" w:hAnsi="Times New Roman" w:cs="Times New Roman" w:eastAsia="Times New Roman"/>
                <w:sz w:val="25"/>
                <w:szCs w:val="25"/>
                <w:color w:val="5B5B5B"/>
                <w:w w:val="205"/>
                <w:position w:val="1"/>
              </w:rPr>
              <w:t>1-</w:t>
            </w:r>
            <w:r>
              <w:rPr>
                <w:rFonts w:ascii="Times New Roman" w:hAnsi="Times New Roman" w:cs="Times New Roman" w:eastAsia="Times New Roman"/>
                <w:sz w:val="25"/>
                <w:szCs w:val="25"/>
                <w:color w:val="5B5B5B"/>
                <w:spacing w:val="4"/>
                <w:w w:val="205"/>
                <w:position w:val="1"/>
              </w:rPr>
              <w:t>-</w:t>
            </w:r>
            <w:r>
              <w:rPr>
                <w:rFonts w:ascii="Times New Roman" w:hAnsi="Times New Roman" w:cs="Times New Roman" w:eastAsia="Times New Roman"/>
                <w:sz w:val="25"/>
                <w:szCs w:val="25"/>
                <w:color w:val="313131"/>
                <w:spacing w:val="0"/>
                <w:w w:val="221"/>
                <w:position w:val="1"/>
              </w:rPr>
              <w:t>----·</w:t>
            </w:r>
            <w:r>
              <w:rPr>
                <w:rFonts w:ascii="Times New Roman" w:hAnsi="Times New Roman" w:cs="Times New Roman" w:eastAsia="Times New Roman"/>
                <w:sz w:val="25"/>
                <w:szCs w:val="25"/>
                <w:color w:val="313131"/>
                <w:spacing w:val="16"/>
                <w:w w:val="221"/>
                <w:position w:val="1"/>
              </w:rPr>
              <w:t>-</w:t>
            </w:r>
            <w:r>
              <w:rPr>
                <w:rFonts w:ascii="Times New Roman" w:hAnsi="Times New Roman" w:cs="Times New Roman" w:eastAsia="Times New Roman"/>
                <w:sz w:val="25"/>
                <w:szCs w:val="25"/>
                <w:color w:val="5B5B5B"/>
                <w:spacing w:val="0"/>
                <w:w w:val="321"/>
                <w:position w:val="1"/>
              </w:rPr>
              <w:t>--</w:t>
            </w:r>
            <w:r>
              <w:rPr>
                <w:rFonts w:ascii="Times New Roman" w:hAnsi="Times New Roman" w:cs="Times New Roman" w:eastAsia="Times New Roman"/>
                <w:sz w:val="25"/>
                <w:szCs w:val="25"/>
                <w:color w:val="5B5B5B"/>
                <w:spacing w:val="27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25"/>
                <w:szCs w:val="25"/>
                <w:color w:val="313131"/>
                <w:spacing w:val="0"/>
                <w:w w:val="372"/>
                <w:position w:val="1"/>
              </w:rPr>
              <w:t>-</w:t>
            </w:r>
            <w:r>
              <w:rPr>
                <w:rFonts w:ascii="Times New Roman" w:hAnsi="Times New Roman" w:cs="Times New Roman" w:eastAsia="Times New Roman"/>
                <w:sz w:val="25"/>
                <w:szCs w:val="25"/>
                <w:color w:val="313131"/>
                <w:spacing w:val="0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25"/>
                <w:szCs w:val="25"/>
                <w:color w:val="313131"/>
                <w:spacing w:val="3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25"/>
                <w:szCs w:val="25"/>
                <w:color w:val="5B5B5B"/>
                <w:spacing w:val="0"/>
                <w:w w:val="301"/>
                <w:position w:val="1"/>
              </w:rPr>
              <w:t>----</w:t>
            </w:r>
            <w:r>
              <w:rPr>
                <w:rFonts w:ascii="Times New Roman" w:hAnsi="Times New Roman" w:cs="Times New Roman" w:eastAsia="Times New Roman"/>
                <w:sz w:val="25"/>
                <w:szCs w:val="25"/>
                <w:color w:val="5B5B5B"/>
                <w:spacing w:val="-114"/>
                <w:w w:val="301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25"/>
                <w:szCs w:val="25"/>
                <w:color w:val="313131"/>
                <w:spacing w:val="0"/>
                <w:w w:val="321"/>
                <w:position w:val="1"/>
              </w:rPr>
              <w:t>-</w:t>
            </w:r>
            <w:r>
              <w:rPr>
                <w:rFonts w:ascii="Times New Roman" w:hAnsi="Times New Roman" w:cs="Times New Roman" w:eastAsia="Times New Roman"/>
                <w:sz w:val="25"/>
                <w:szCs w:val="25"/>
                <w:color w:val="313131"/>
                <w:spacing w:val="-74"/>
                <w:w w:val="321"/>
                <w:position w:val="1"/>
              </w:rPr>
              <w:t>-</w:t>
            </w:r>
            <w:r>
              <w:rPr>
                <w:rFonts w:ascii="Times New Roman" w:hAnsi="Times New Roman" w:cs="Times New Roman" w:eastAsia="Times New Roman"/>
                <w:sz w:val="25"/>
                <w:szCs w:val="25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6" w:after="0" w:line="240" w:lineRule="auto"/>
              <w:ind w:left="15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B1B1B1"/>
                <w:spacing w:val="0"/>
                <w:w w:val="54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B1B1B1"/>
                <w:spacing w:val="16"/>
                <w:w w:val="5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848"/>
                <w:spacing w:val="0"/>
                <w:w w:val="95"/>
              </w:rPr>
              <w:t>iYangmı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84848"/>
                <w:spacing w:val="3"/>
                <w:w w:val="9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Kontrol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Altına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Alma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9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9"/>
                <w:w w:val="109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9"/>
              </w:rPr>
              <w:t>22:56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033" w:type="dxa"/>
            <w:tcBorders>
              <w:top w:val="nil" w:sz="6" w:space="0" w:color="auto"/>
              <w:bottom w:val="single" w:sz="5.65063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3" w:lineRule="exact"/>
              <w:ind w:left="82" w:right="-81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Pr/>
            <w:r>
              <w:rPr>
                <w:rFonts w:ascii="Times New Roman" w:hAnsi="Times New Roman" w:cs="Times New Roman" w:eastAsia="Times New Roman"/>
                <w:sz w:val="25"/>
                <w:szCs w:val="25"/>
                <w:color w:val="5B5B5B"/>
                <w:spacing w:val="0"/>
                <w:w w:val="372"/>
                <w:position w:val="1"/>
              </w:rPr>
              <w:t>-</w:t>
            </w:r>
            <w:r>
              <w:rPr>
                <w:rFonts w:ascii="Times New Roman" w:hAnsi="Times New Roman" w:cs="Times New Roman" w:eastAsia="Times New Roman"/>
                <w:sz w:val="25"/>
                <w:szCs w:val="25"/>
                <w:color w:val="5B5B5B"/>
                <w:spacing w:val="-104"/>
                <w:w w:val="372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25"/>
                <w:szCs w:val="25"/>
                <w:color w:val="313131"/>
                <w:spacing w:val="0"/>
                <w:w w:val="372"/>
                <w:position w:val="1"/>
              </w:rPr>
              <w:t>-</w:t>
            </w:r>
            <w:r>
              <w:rPr>
                <w:rFonts w:ascii="Times New Roman" w:hAnsi="Times New Roman" w:cs="Times New Roman" w:eastAsia="Times New Roman"/>
                <w:sz w:val="25"/>
                <w:szCs w:val="25"/>
                <w:color w:val="313131"/>
                <w:spacing w:val="0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25"/>
                <w:szCs w:val="25"/>
                <w:color w:val="313131"/>
                <w:spacing w:val="3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25"/>
                <w:szCs w:val="25"/>
                <w:color w:val="5B5B5B"/>
                <w:spacing w:val="0"/>
                <w:w w:val="529"/>
                <w:position w:val="1"/>
              </w:rPr>
              <w:t>-</w:t>
            </w:r>
            <w:r>
              <w:rPr>
                <w:rFonts w:ascii="Times New Roman" w:hAnsi="Times New Roman" w:cs="Times New Roman" w:eastAsia="Times New Roman"/>
                <w:sz w:val="25"/>
                <w:szCs w:val="25"/>
                <w:color w:val="000000"/>
                <w:spacing w:val="0"/>
                <w:w w:val="100"/>
                <w:position w:val="0"/>
              </w:rPr>
            </w:r>
          </w:p>
        </w:tc>
      </w:tr>
    </w:tbl>
    <w:p>
      <w:pPr>
        <w:spacing w:before="0" w:after="0" w:line="215" w:lineRule="exact"/>
        <w:ind w:left="143" w:right="-20"/>
        <w:jc w:val="left"/>
        <w:tabs>
          <w:tab w:pos="2140" w:val="left"/>
          <w:tab w:pos="5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!Kir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2" w:after="0" w:line="226" w:lineRule="exact"/>
        <w:ind w:left="229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317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317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1"/>
          <w:w w:val="31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45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1"/>
          <w:w w:val="146"/>
          <w:position w:val="-1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1"/>
        </w:rPr>
        <w:t>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Aydı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1"/>
        </w:rPr>
        <w:t>ÖZENGİN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00" w:right="120"/>
        </w:sectPr>
      </w:pPr>
      <w:rPr/>
    </w:p>
    <w:p>
      <w:pPr>
        <w:spacing w:before="2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4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186" w:lineRule="exact"/>
        <w:ind w:right="-20"/>
        <w:jc w:val="left"/>
        <w:tabs>
          <w:tab w:pos="2520" w:val="left"/>
          <w:tab w:pos="5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  <w:position w:val="-3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9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1"/>
          <w:i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1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61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1"/>
          <w:position w:val="-3"/>
        </w:rPr>
        <w:t>Çı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1"/>
          <w:position w:val="-3"/>
        </w:rPr>
        <w:t>)Qş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5"/>
          <w:w w:val="91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  <w:position w:val="-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0"/>
          <w:w w:val="11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22:47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  <w:position w:val="-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1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  <w:position w:val="-3"/>
        </w:rPr>
        <w:t>22:54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right="-20"/>
        <w:jc w:val="left"/>
        <w:tabs>
          <w:tab w:pos="2500" w:val="left"/>
          <w:tab w:pos="7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6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4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605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34"/>
        </w:rPr>
        <w:t>ı.:ı:E.:..: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"/>
          <w:w w:val="3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34"/>
        </w:rPr>
        <w:t>le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45"/>
        </w:rPr>
        <w:t>k"-tr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45"/>
        </w:rPr>
        <w:t>ik::.:Ar=-.:ız-=a:.:::G-:-ec..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4"/>
          <w:w w:val="4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C1D1D"/>
          <w:spacing w:val="-27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6"/>
          <w:w w:val="4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37"/>
        </w:rPr>
        <w:t>.,..-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"/>
          <w:w w:val="3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C1D1D"/>
          <w:spacing w:val="-55"/>
          <w:w w:val="7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3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D1D"/>
          <w:spacing w:val="-7"/>
          <w:w w:val="7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C1D1D"/>
          <w:spacing w:val="0"/>
          <w:w w:val="74"/>
        </w:rPr>
        <w:t>S-</w:t>
      </w:r>
      <w:r>
        <w:rPr>
          <w:rFonts w:ascii="Times New Roman" w:hAnsi="Times New Roman" w:cs="Times New Roman" w:eastAsia="Times New Roman"/>
          <w:sz w:val="19"/>
          <w:szCs w:val="19"/>
          <w:color w:val="1C1D1D"/>
          <w:spacing w:val="-20"/>
          <w:w w:val="7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33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34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34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01"/>
          <w:w w:val="34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1"/>
        </w:rPr>
        <w:t>-...ı...:...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2"/>
          <w:w w:val="8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1"/>
        </w:rPr>
        <w:t>=c..::..:;;=..:....:::.:::..:..:;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2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412"/>
        </w:rPr>
        <w:t>---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4"/>
          <w:w w:val="4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4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60"/>
          <w:w w:val="4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50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45"/>
          <w:w w:val="5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0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44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25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348.926575pt;margin-top:-.400952pt;width:233.324056pt;height:.1pt;mso-position-horizontal-relative:page;mso-position-vertical-relative:paragraph;z-index:-15857" coordorigin="6979,-8" coordsize="4666,2">
            <v:shape style="position:absolute;left:6979;top:-8;width:4666;height:2" coordorigin="6979,-8" coordsize="4666,0" path="m6979,-8l11645,-8e" filled="f" stroked="t" strokeweight=".706329pt" strokecolor="#67676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3" w:after="0" w:line="214" w:lineRule="exact"/>
        <w:ind w:left="25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  <w:position w:val="-1"/>
        </w:rPr>
        <w:t>23:20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00" w:right="120"/>
          <w:cols w:num="2" w:equalWidth="0">
            <w:col w:w="654" w:space="1485"/>
            <w:col w:w="9361"/>
          </w:cols>
        </w:sectPr>
      </w:pPr>
      <w:rPr/>
    </w:p>
    <w:p>
      <w:pPr>
        <w:spacing w:before="18" w:after="0" w:line="240" w:lineRule="auto"/>
        <w:ind w:left="21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55" w:lineRule="auto"/>
        <w:ind w:left="2167" w:right="1107" w:firstLine="-20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[Çıkı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auto"/>
        <w:ind w:left="216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>A.</w:t>
      </w:r>
      <w:r>
        <w:rPr>
          <w:rFonts w:ascii="Arial" w:hAnsi="Arial" w:cs="Arial" w:eastAsia="Arial"/>
          <w:sz w:val="19"/>
          <w:szCs w:val="19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172" w:lineRule="exact"/>
        <w:ind w:left="213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5"/>
          <w:position w:val="-4"/>
        </w:rPr>
        <w:t>!Eki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5"/>
          <w:position w:val="-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"/>
          <w:w w:val="95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4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3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57" w:right="-20"/>
        <w:jc w:val="left"/>
        <w:tabs>
          <w:tab w:pos="2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.raç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00" w:right="120"/>
          <w:cols w:num="2" w:equalWidth="0">
            <w:col w:w="4327" w:space="336"/>
            <w:col w:w="6837"/>
          </w:cols>
        </w:sectPr>
      </w:pPr>
      <w:rPr/>
    </w:p>
    <w:p>
      <w:pPr>
        <w:spacing w:before="56" w:after="0" w:line="188" w:lineRule="exact"/>
        <w:ind w:left="143" w:right="-9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3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0" w:lineRule="exact"/>
        <w:ind w:left="12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32"/>
          <w:szCs w:val="32"/>
          <w:color w:val="313131"/>
          <w:spacing w:val="3"/>
          <w:w w:val="66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3"/>
        </w:rPr>
        <w:t>unun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307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30"/>
          <w:szCs w:val="30"/>
          <w:color w:val="313131"/>
          <w:w w:val="55"/>
        </w:rPr>
        <w:t>l</w:t>
      </w:r>
      <w:r>
        <w:rPr>
          <w:rFonts w:ascii="Arial" w:hAnsi="Arial" w:cs="Arial" w:eastAsia="Arial"/>
          <w:sz w:val="30"/>
          <w:szCs w:val="30"/>
          <w:color w:val="313131"/>
          <w:spacing w:val="11"/>
          <w:w w:val="5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atıklarını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6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[görüldü.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00" w:right="120"/>
          <w:cols w:num="2" w:equalWidth="0">
            <w:col w:w="1585" w:space="554"/>
            <w:col w:w="9361"/>
          </w:cols>
        </w:sectPr>
      </w:pPr>
      <w:rPr/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40" w:lineRule="auto"/>
        <w:ind w:right="-64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100"/>
        </w:rPr>
        <w:t>Sul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0" w:after="0" w:line="216" w:lineRule="exact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right="-69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1"/>
        </w:rPr>
        <w:t>[KöQ_i.i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7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8" w:after="0" w:line="209" w:lineRule="exact"/>
        <w:ind w:left="53" w:right="-20"/>
        <w:jc w:val="left"/>
        <w:tabs>
          <w:tab w:pos="188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1"/>
          <w:position w:val="-1"/>
        </w:rPr>
        <w:t>.5m3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</w:r>
      <w:r>
        <w:rPr>
          <w:rFonts w:ascii="Arial" w:hAnsi="Arial" w:cs="Arial" w:eastAsia="Arial"/>
          <w:sz w:val="17"/>
          <w:szCs w:val="17"/>
          <w:color w:val="5B5B5B"/>
          <w:spacing w:val="0"/>
          <w:w w:val="52"/>
          <w:position w:val="-1"/>
        </w:rPr>
        <w:t>1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31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3"/>
          <w:szCs w:val="23"/>
          <w:color w:val="484848"/>
          <w:w w:val="71"/>
          <w:position w:val="-3"/>
        </w:rPr>
        <w:t>jı&amp;.K</w:t>
      </w:r>
      <w:r>
        <w:rPr>
          <w:rFonts w:ascii="Arial" w:hAnsi="Arial" w:cs="Arial" w:eastAsia="Arial"/>
          <w:sz w:val="23"/>
          <w:szCs w:val="23"/>
          <w:color w:val="484848"/>
          <w:spacing w:val="10"/>
          <w:w w:val="71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11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8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8" w:lineRule="exact"/>
        <w:ind w:left="5" w:right="-20"/>
        <w:jc w:val="left"/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1"/>
          <w:szCs w:val="41"/>
          <w:color w:val="484848"/>
          <w:spacing w:val="0"/>
          <w:w w:val="51"/>
          <w:position w:val="-8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00" w:right="120"/>
          <w:cols w:num="4" w:equalWidth="0">
            <w:col w:w="1389" w:space="807"/>
            <w:col w:w="986" w:space="1491"/>
            <w:col w:w="2787" w:space="646"/>
            <w:col w:w="3394"/>
          </w:cols>
        </w:sectPr>
      </w:pPr>
      <w:rPr/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43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Söndürıne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86" w:lineRule="exact"/>
        <w:ind w:right="6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313131"/>
          <w:w w:val="52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7"/>
          <w:w w:val="5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incelemede;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atıklannı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9" w:lineRule="exact"/>
        <w:ind w:left="66" w:right="706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</w:rPr>
        <w:t>arafı:mızca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9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tespit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57" w:right="707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8"/>
        </w:rPr>
        <w:t>ahmini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5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Zarar-Ziyan: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50" w:lineRule="auto"/>
        <w:ind w:left="55" w:right="58" w:firstLine="-5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atıklarında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7"/>
        </w:rPr>
        <w:t>apıla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6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soruşturmacia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yangının;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imha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etme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amacıyla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</w:rPr>
        <w:t>akılını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280" w:bottom="280" w:left="300" w:right="120"/>
          <w:cols w:num="2" w:equalWidth="0">
            <w:col w:w="1848" w:space="291"/>
            <w:col w:w="9361"/>
          </w:cols>
        </w:sectPr>
      </w:pPr>
      <w:rPr/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61" w:lineRule="auto"/>
        <w:ind w:left="143" w:right="3774" w:firstLine="-5"/>
        <w:jc w:val="left"/>
        <w:tabs>
          <w:tab w:pos="2140" w:val="left"/>
          <w:tab w:pos="7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Sigoıtalı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ise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2" w:after="0" w:line="230" w:lineRule="atLeast"/>
        <w:ind w:left="124" w:right="9836" w:firstLine="2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33"/>
        </w:rPr>
        <w:t>lfe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5"/>
          <w:w w:val="133"/>
        </w:rPr>
        <w:t> </w:t>
      </w:r>
      <w:r>
        <w:rPr>
          <w:rFonts w:ascii="Arial" w:hAnsi="Arial" w:cs="Arial" w:eastAsia="Arial"/>
          <w:sz w:val="10"/>
          <w:szCs w:val="10"/>
          <w:color w:val="484848"/>
          <w:spacing w:val="-3"/>
          <w:w w:val="93"/>
          <w:position w:val="6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484848"/>
          <w:spacing w:val="0"/>
          <w:w w:val="93"/>
          <w:position w:val="0"/>
        </w:rPr>
        <w:t>;111</w:t>
      </w:r>
      <w:r>
        <w:rPr>
          <w:rFonts w:ascii="Times New Roman" w:hAnsi="Times New Roman" w:cs="Times New Roman" w:eastAsia="Times New Roman"/>
          <w:sz w:val="14"/>
          <w:szCs w:val="14"/>
          <w:color w:val="484848"/>
          <w:spacing w:val="1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4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5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D1D"/>
          <w:spacing w:val="0"/>
          <w:w w:val="100"/>
          <w:position w:val="0"/>
        </w:rPr>
        <w:t>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2" w:lineRule="exact"/>
        <w:ind w:left="124"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484848"/>
          <w:spacing w:val="0"/>
          <w:w w:val="280"/>
          <w:position w:val="-5"/>
        </w:rPr>
        <w:t>b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00" w:right="120"/>
        </w:sectPr>
      </w:pPr>
      <w:rPr/>
    </w:p>
    <w:p>
      <w:pPr>
        <w:spacing w:before="0" w:after="0" w:line="225" w:lineRule="exact"/>
        <w:ind w:left="124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2"/>
          <w:szCs w:val="22"/>
          <w:color w:val="484848"/>
          <w:spacing w:val="0"/>
          <w:w w:val="100"/>
        </w:rPr>
        <w:t>[Et</w:t>
      </w:r>
      <w:r>
        <w:rPr>
          <w:rFonts w:ascii="Arial" w:hAnsi="Arial" w:cs="Arial" w:eastAsia="Arial"/>
          <w:sz w:val="22"/>
          <w:szCs w:val="22"/>
          <w:color w:val="484848"/>
          <w:spacing w:val="59"/>
          <w:w w:val="100"/>
        </w:rPr>
        <w:t> </w:t>
      </w:r>
      <w:r>
        <w:rPr>
          <w:rFonts w:ascii="Arial" w:hAnsi="Arial" w:cs="Arial" w:eastAsia="Arial"/>
          <w:sz w:val="12"/>
          <w:szCs w:val="12"/>
          <w:color w:val="313131"/>
          <w:spacing w:val="0"/>
          <w:w w:val="209"/>
        </w:rPr>
        <w:t>.il</w:t>
      </w:r>
      <w:r>
        <w:rPr>
          <w:rFonts w:ascii="Arial" w:hAnsi="Arial" w:cs="Arial" w:eastAsia="Arial"/>
          <w:sz w:val="12"/>
          <w:szCs w:val="12"/>
          <w:color w:val="313131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lrarih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4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9"/>
        </w:rPr>
        <w:t>22/05/2017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14" w:lineRule="exact"/>
        <w:ind w:left="232" w:right="-69"/>
        <w:jc w:val="left"/>
        <w:tabs>
          <w:tab w:pos="1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Öl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GİDE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EKİP:Urla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</w:rPr>
        <w:t>23:30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102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00" w:right="120"/>
          <w:cols w:num="3" w:equalWidth="0">
            <w:col w:w="4888" w:space="2210"/>
            <w:col w:w="998" w:space="523"/>
            <w:col w:w="2881"/>
          </w:cols>
        </w:sectPr>
      </w:pPr>
      <w:rPr/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00" w:right="120"/>
        </w:sectPr>
      </w:pPr>
      <w:rPr/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0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338" w:right="50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8" w:lineRule="atLeast"/>
        <w:ind w:left="-37" w:right="-56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  <w:b/>
          <w:bCs/>
        </w:rPr>
        <w:t>3.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2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747474"/>
          <w:spacing w:val="0"/>
          <w:w w:val="88"/>
          <w:b/>
          <w:bCs/>
        </w:rPr>
        <w:t>POST</w:t>
      </w:r>
      <w:r>
        <w:rPr>
          <w:rFonts w:ascii="Times New Roman" w:hAnsi="Times New Roman" w:cs="Times New Roman" w:eastAsia="Times New Roman"/>
          <w:sz w:val="22"/>
          <w:szCs w:val="22"/>
          <w:color w:val="747474"/>
          <w:spacing w:val="0"/>
          <w:w w:val="88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747474"/>
          <w:spacing w:val="-2"/>
          <w:w w:val="88"/>
          <w:b/>
          <w:bCs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88"/>
        </w:rPr>
        <w:t>GRUPLAR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3"/>
          <w:w w:val="8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88"/>
          <w:b/>
          <w:bCs/>
        </w:rPr>
        <w:t>AMİRİ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40" w:after="0" w:line="240" w:lineRule="auto"/>
        <w:ind w:left="-36" w:right="-5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244" w:right="24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59" w:lineRule="exact"/>
        <w:ind w:right="-176"/>
        <w:jc w:val="left"/>
        <w:rPr>
          <w:rFonts w:ascii="Arial" w:hAnsi="Arial" w:cs="Arial" w:eastAsia="Arial"/>
          <w:sz w:val="91"/>
          <w:szCs w:val="91"/>
        </w:rPr>
      </w:pPr>
      <w:rPr/>
      <w:r>
        <w:rPr/>
        <w:pict>
          <v:shape style="position:absolute;margin-left:449.279999pt;margin-top:46.435074pt;width:135.360001pt;height:66.239998pt;mso-position-horizontal-relative:page;mso-position-vertical-relative:paragraph;z-index:-15862" type="#_x0000_t75">
            <v:imagedata r:id="rId9" o:title=""/>
          </v:shape>
        </w:pict>
      </w:r>
      <w:r>
        <w:rPr>
          <w:rFonts w:ascii="Arial" w:hAnsi="Arial" w:cs="Arial" w:eastAsia="Arial"/>
          <w:sz w:val="91"/>
          <w:szCs w:val="91"/>
          <w:color w:val="828583"/>
          <w:spacing w:val="-17"/>
          <w:w w:val="20"/>
          <w:position w:val="-73"/>
        </w:rPr>
        <w:t>.</w:t>
      </w:r>
      <w:r>
        <w:rPr>
          <w:rFonts w:ascii="Arial" w:hAnsi="Arial" w:cs="Arial" w:eastAsia="Arial"/>
          <w:sz w:val="91"/>
          <w:szCs w:val="91"/>
          <w:color w:val="4D5285"/>
          <w:spacing w:val="0"/>
          <w:w w:val="49"/>
          <w:i/>
          <w:position w:val="-73"/>
        </w:rPr>
        <w:t>ra</w:t>
      </w:r>
      <w:r>
        <w:rPr>
          <w:rFonts w:ascii="Arial" w:hAnsi="Arial" w:cs="Arial" w:eastAsia="Arial"/>
          <w:sz w:val="91"/>
          <w:szCs w:val="91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B1B1B1"/>
          <w:spacing w:val="-19"/>
          <w:w w:val="125"/>
          <w:i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69"/>
          <w:i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i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00" w:right="120"/>
          <w:cols w:num="5" w:equalWidth="0">
            <w:col w:w="866" w:space="1070"/>
            <w:col w:w="2534" w:space="965"/>
            <w:col w:w="1464" w:space="1503"/>
            <w:col w:w="433" w:space="50"/>
            <w:col w:w="2615"/>
          </w:cols>
        </w:sectPr>
      </w:pPr>
      <w:rPr/>
    </w:p>
    <w:p>
      <w:pPr>
        <w:spacing w:before="0" w:after="0" w:line="216" w:lineRule="atLeast"/>
        <w:ind w:right="-20"/>
        <w:jc w:val="righ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747474"/>
          <w:w w:val="115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747474"/>
          <w:spacing w:val="-10"/>
          <w:w w:val="114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3"/>
        </w:rPr>
        <w:t>lGE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74" w:lineRule="atLeas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9A9A9A"/>
          <w:spacing w:val="0"/>
          <w:w w:val="144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9A9A9A"/>
          <w:spacing w:val="25"/>
          <w:w w:val="14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10"/>
        </w:rPr>
        <w:t>a</w:t>
      </w:r>
      <w:r>
        <w:rPr>
          <w:rFonts w:ascii="Times New Roman" w:hAnsi="Times New Roman" w:cs="Times New Roman" w:eastAsia="Times New Roman"/>
          <w:sz w:val="39"/>
          <w:szCs w:val="39"/>
          <w:color w:val="2F3AA0"/>
          <w:spacing w:val="-106"/>
          <w:w w:val="51"/>
          <w:position w:val="-16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11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00"/>
          <w:w w:val="111"/>
          <w:position w:val="0"/>
        </w:rPr>
        <w:t>y</w:t>
      </w:r>
      <w:r>
        <w:rPr>
          <w:rFonts w:ascii="Times New Roman" w:hAnsi="Times New Roman" w:cs="Times New Roman" w:eastAsia="Times New Roman"/>
          <w:sz w:val="39"/>
          <w:szCs w:val="39"/>
          <w:color w:val="2F3AA0"/>
          <w:spacing w:val="-14"/>
          <w:w w:val="50"/>
          <w:position w:val="-16"/>
        </w:rPr>
        <w:t>=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5"/>
          <w:w w:val="110"/>
          <w:position w:val="0"/>
        </w:rPr>
        <w:t>e</w:t>
      </w:r>
      <w:r>
        <w:rPr>
          <w:rFonts w:ascii="Times New Roman" w:hAnsi="Times New Roman" w:cs="Times New Roman" w:eastAsia="Times New Roman"/>
          <w:sz w:val="39"/>
          <w:szCs w:val="39"/>
          <w:color w:val="2F3AA0"/>
          <w:spacing w:val="0"/>
          <w:w w:val="51"/>
          <w:position w:val="-16"/>
        </w:rPr>
        <w:t>-</w:t>
      </w:r>
      <w:r>
        <w:rPr>
          <w:rFonts w:ascii="Times New Roman" w:hAnsi="Times New Roman" w:cs="Times New Roman" w:eastAsia="Times New Roman"/>
          <w:sz w:val="39"/>
          <w:szCs w:val="39"/>
          <w:color w:val="2F3AA0"/>
          <w:spacing w:val="-84"/>
          <w:w w:val="51"/>
          <w:position w:val="-16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2"/>
          <w:w w:val="110"/>
          <w:position w:val="0"/>
        </w:rPr>
        <w:t>B</w:t>
      </w:r>
      <w:r>
        <w:rPr>
          <w:rFonts w:ascii="Times New Roman" w:hAnsi="Times New Roman" w:cs="Times New Roman" w:eastAsia="Times New Roman"/>
          <w:sz w:val="39"/>
          <w:szCs w:val="39"/>
          <w:color w:val="2F3AA0"/>
          <w:spacing w:val="0"/>
          <w:w w:val="51"/>
          <w:position w:val="-16"/>
        </w:rPr>
        <w:t>-</w:t>
      </w:r>
      <w:r>
        <w:rPr>
          <w:rFonts w:ascii="Times New Roman" w:hAnsi="Times New Roman" w:cs="Times New Roman" w:eastAsia="Times New Roman"/>
          <w:sz w:val="39"/>
          <w:szCs w:val="39"/>
          <w:color w:val="2F3AA0"/>
          <w:spacing w:val="-72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  <w:position w:val="0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6"/>
          <w:w w:val="110"/>
          <w:position w:val="0"/>
        </w:rPr>
        <w:t>i</w:t>
      </w:r>
      <w:r>
        <w:rPr>
          <w:rFonts w:ascii="Times New Roman" w:hAnsi="Times New Roman" w:cs="Times New Roman" w:eastAsia="Times New Roman"/>
          <w:sz w:val="39"/>
          <w:szCs w:val="39"/>
          <w:color w:val="282F75"/>
          <w:spacing w:val="-54"/>
          <w:w w:val="57"/>
          <w:position w:val="-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2"/>
          <w:w w:val="110"/>
          <w:position w:val="0"/>
        </w:rPr>
        <w:t>m</w:t>
      </w:r>
      <w:r>
        <w:rPr>
          <w:rFonts w:ascii="Times New Roman" w:hAnsi="Times New Roman" w:cs="Times New Roman" w:eastAsia="Times New Roman"/>
          <w:sz w:val="39"/>
          <w:szCs w:val="39"/>
          <w:color w:val="282F75"/>
          <w:spacing w:val="0"/>
          <w:w w:val="57"/>
          <w:position w:val="-16"/>
        </w:rPr>
        <w:t>..</w:t>
      </w:r>
      <w:r>
        <w:rPr>
          <w:rFonts w:ascii="Times New Roman" w:hAnsi="Times New Roman" w:cs="Times New Roman" w:eastAsia="Times New Roman"/>
          <w:sz w:val="39"/>
          <w:szCs w:val="39"/>
          <w:color w:val="282F75"/>
          <w:spacing w:val="-96"/>
          <w:w w:val="57"/>
          <w:position w:val="-16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3"/>
          <w:w w:val="111"/>
          <w:position w:val="0"/>
        </w:rPr>
        <w:t>A</w:t>
      </w:r>
      <w:r>
        <w:rPr>
          <w:rFonts w:ascii="Times New Roman" w:hAnsi="Times New Roman" w:cs="Times New Roman" w:eastAsia="Times New Roman"/>
          <w:sz w:val="39"/>
          <w:szCs w:val="39"/>
          <w:color w:val="282F75"/>
          <w:spacing w:val="-19"/>
          <w:w w:val="57"/>
          <w:position w:val="-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50"/>
          <w:w w:val="102"/>
          <w:position w:val="0"/>
        </w:rPr>
        <w:t>·</w:t>
      </w:r>
      <w:r>
        <w:rPr>
          <w:rFonts w:ascii="Times New Roman" w:hAnsi="Times New Roman" w:cs="Times New Roman" w:eastAsia="Times New Roman"/>
          <w:sz w:val="39"/>
          <w:szCs w:val="39"/>
          <w:color w:val="282F75"/>
          <w:spacing w:val="-23"/>
          <w:w w:val="57"/>
          <w:position w:val="-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7"/>
          <w:w w:val="11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1"/>
          <w:position w:val="0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00" w:right="120"/>
          <w:cols w:num="2" w:equalWidth="0">
            <w:col w:w="2775" w:space="5618"/>
            <w:col w:w="3107"/>
          </w:cols>
        </w:sectPr>
      </w:pPr>
      <w:rPr/>
    </w:p>
    <w:p>
      <w:pPr>
        <w:spacing w:before="0" w:after="0" w:line="231" w:lineRule="exact"/>
        <w:ind w:left="2568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Okta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5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ÇINAR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00" w:right="120"/>
        </w:sectPr>
      </w:pPr>
      <w:rPr/>
    </w:p>
    <w:p>
      <w:pPr>
        <w:spacing w:before="60" w:after="0" w:line="932" w:lineRule="exact"/>
        <w:ind w:right="-20"/>
        <w:jc w:val="righ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C6C6C8"/>
          <w:spacing w:val="2"/>
          <w:w w:val="272"/>
          <w:position w:val="-43"/>
        </w:rPr>
        <w:t>:</w:t>
      </w:r>
      <w:r>
        <w:rPr>
          <w:rFonts w:ascii="Courier New" w:hAnsi="Courier New" w:cs="Courier New" w:eastAsia="Courier New"/>
          <w:sz w:val="121"/>
          <w:szCs w:val="121"/>
          <w:color w:val="2154BC"/>
          <w:spacing w:val="-569"/>
          <w:w w:val="76"/>
          <w:position w:val="-27"/>
        </w:rPr>
        <w:t>\</w:t>
      </w:r>
      <w:r>
        <w:rPr>
          <w:rFonts w:ascii="Times New Roman" w:hAnsi="Times New Roman" w:cs="Times New Roman" w:eastAsia="Times New Roman"/>
          <w:sz w:val="15"/>
          <w:szCs w:val="15"/>
          <w:color w:val="B1B1B1"/>
          <w:spacing w:val="0"/>
          <w:w w:val="115"/>
          <w:position w:val="-43"/>
        </w:rPr>
        <w:t>b</w:t>
      </w:r>
      <w:r>
        <w:rPr>
          <w:rFonts w:ascii="Times New Roman" w:hAnsi="Times New Roman" w:cs="Times New Roman" w:eastAsia="Times New Roman"/>
          <w:sz w:val="15"/>
          <w:szCs w:val="15"/>
          <w:color w:val="B1B1B1"/>
          <w:spacing w:val="0"/>
          <w:w w:val="100"/>
          <w:position w:val="-43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B1B1B1"/>
          <w:spacing w:val="11"/>
          <w:w w:val="100"/>
          <w:position w:val="-43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B1B1B1"/>
          <w:spacing w:val="0"/>
          <w:w w:val="114"/>
          <w:position w:val="-43"/>
        </w:rPr>
        <w:t>\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64" w:after="0" w:line="929" w:lineRule="exact"/>
        <w:ind w:right="-221"/>
        <w:jc w:val="left"/>
        <w:rPr>
          <w:rFonts w:ascii="Courier New" w:hAnsi="Courier New" w:cs="Courier New" w:eastAsia="Courier New"/>
          <w:sz w:val="121"/>
          <w:szCs w:val="121"/>
        </w:rPr>
      </w:pPr>
      <w:rPr/>
      <w:r>
        <w:rPr/>
        <w:br w:type="column"/>
      </w:r>
      <w:r>
        <w:rPr>
          <w:rFonts w:ascii="Courier New" w:hAnsi="Courier New" w:cs="Courier New" w:eastAsia="Courier New"/>
          <w:sz w:val="121"/>
          <w:szCs w:val="121"/>
          <w:color w:val="5072B5"/>
          <w:w w:val="73"/>
          <w:position w:val="-26"/>
        </w:rPr>
        <w:t>Q</w:t>
      </w:r>
      <w:r>
        <w:rPr>
          <w:rFonts w:ascii="Courier New" w:hAnsi="Courier New" w:cs="Courier New" w:eastAsia="Courier New"/>
          <w:sz w:val="121"/>
          <w:szCs w:val="121"/>
          <w:color w:val="5072B5"/>
          <w:spacing w:val="-121"/>
          <w:w w:val="73"/>
          <w:position w:val="-26"/>
        </w:rPr>
        <w:t>3</w:t>
      </w:r>
      <w:r>
        <w:rPr>
          <w:rFonts w:ascii="Times New Roman" w:hAnsi="Times New Roman" w:cs="Times New Roman" w:eastAsia="Times New Roman"/>
          <w:sz w:val="15"/>
          <w:szCs w:val="15"/>
          <w:color w:val="B1B1B1"/>
          <w:spacing w:val="-15"/>
          <w:w w:val="145"/>
          <w:position w:val="-43"/>
        </w:rPr>
        <w:t>.</w:t>
      </w:r>
      <w:r>
        <w:rPr>
          <w:rFonts w:ascii="Courier New" w:hAnsi="Courier New" w:cs="Courier New" w:eastAsia="Courier New"/>
          <w:sz w:val="121"/>
          <w:szCs w:val="121"/>
          <w:color w:val="2154BC"/>
          <w:spacing w:val="0"/>
          <w:w w:val="38"/>
          <w:position w:val="-26"/>
        </w:rPr>
        <w:t>&lt;:</w:t>
      </w:r>
      <w:r>
        <w:rPr>
          <w:rFonts w:ascii="Courier New" w:hAnsi="Courier New" w:cs="Courier New" w:eastAsia="Courier New"/>
          <w:sz w:val="121"/>
          <w:szCs w:val="121"/>
          <w:color w:val="000000"/>
          <w:spacing w:val="0"/>
          <w:w w:val="100"/>
          <w:position w:val="0"/>
        </w:rPr>
      </w:r>
    </w:p>
    <w:p>
      <w:pPr>
        <w:spacing w:before="10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40" w:lineRule="auto"/>
        <w:ind w:left="-36" w:right="454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Aydı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ÖZENGİN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206" w:right="491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280" w:bottom="280" w:left="300" w:right="120"/>
          <w:cols w:num="3" w:equalWidth="0">
            <w:col w:w="2986" w:space="330"/>
            <w:col w:w="1561" w:space="595"/>
            <w:col w:w="6028"/>
          </w:cols>
        </w:sectPr>
      </w:pPr>
      <w:rPr/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/>
        <w:pict>
          <v:group style="position:absolute;margin-left:20.130381pt;margin-top:32.686428pt;width:564.592416pt;height:771.313247pt;mso-position-horizontal-relative:page;mso-position-vertical-relative:page;z-index:-15863" coordorigin="403,654" coordsize="11292,15426">
            <v:shape style="position:absolute;left:5875;top:12653;width:1517;height:864" type="#_x0000_t75">
              <v:imagedata r:id="rId10" o:title=""/>
            </v:shape>
            <v:group style="position:absolute;left:593;top:687;width:11033;height:2" coordorigin="593,687" coordsize="11033,2">
              <v:shape style="position:absolute;left:593;top:687;width:11033;height:2" coordorigin="593,687" coordsize="11033,0" path="m593,687l11626,687e" filled="f" stroked="t" strokeweight=".706329pt" strokecolor="#5B5B5B">
                <v:path arrowok="t"/>
              </v:shape>
            </v:group>
            <v:group style="position:absolute;left:2444;top:670;width:2;height:1493" coordorigin="2444,670" coordsize="2,1493">
              <v:shape style="position:absolute;left:2444;top:670;width:2;height:1493" coordorigin="2444,670" coordsize="0,1493" path="m2444,2163l2444,670e" filled="f" stroked="t" strokeweight=".706329pt" strokecolor="#5B5B5B">
                <v:path arrowok="t"/>
              </v:shape>
            </v:group>
            <v:group style="position:absolute;left:9126;top:685;width:2;height:1488" coordorigin="9126,685" coordsize="2,1488">
              <v:shape style="position:absolute;left:9126;top:685;width:2;height:1488" coordorigin="9126,685" coordsize="0,1488" path="m9126,2173l9126,685e" filled="f" stroked="t" strokeweight=".706329pt" strokecolor="#5B5B5B">
                <v:path arrowok="t"/>
              </v:shape>
            </v:group>
            <v:group style="position:absolute;left:424;top:661;width:2;height:15403" coordorigin="424,661" coordsize="2,15403">
              <v:shape style="position:absolute;left:424;top:661;width:2;height:15403" coordorigin="424,661" coordsize="0,15403" path="m424,16063l424,661e" filled="f" stroked="t" strokeweight=".706329pt" strokecolor="#5B5B5B">
                <v:path arrowok="t"/>
              </v:shape>
            </v:group>
            <v:group style="position:absolute;left:414;top:2163;width:11221;height:2" coordorigin="414,2163" coordsize="11221,2">
              <v:shape style="position:absolute;left:414;top:2163;width:11221;height:2" coordorigin="414,2163" coordsize="11221,0" path="m414,2163l11636,2163e" filled="f" stroked="t" strokeweight=".706329pt" strokecolor="#5B5B5B">
                <v:path arrowok="t"/>
              </v:shape>
            </v:group>
            <v:group style="position:absolute;left:424;top:3337;width:1281;height:2" coordorigin="424,3337" coordsize="1281,2">
              <v:shape style="position:absolute;left:424;top:3337;width:1281;height:2" coordorigin="424,3337" coordsize="1281,0" path="m424,3337l1705,3337e" filled="f" stroked="t" strokeweight=".470886pt" strokecolor="#5B5B5B">
                <v:path arrowok="t"/>
              </v:shape>
            </v:group>
            <v:group style="position:absolute;left:2444;top:4093;width:2;height:11970" coordorigin="2444,4093" coordsize="2,11970">
              <v:shape style="position:absolute;left:2444;top:4093;width:2;height:11970" coordorigin="2444,4093" coordsize="0,11970" path="m2444,16063l2444,4093e" filled="f" stroked="t" strokeweight=".706329pt" strokecolor="#575757">
                <v:path arrowok="t"/>
              </v:shape>
            </v:group>
            <v:group style="position:absolute;left:419;top:4393;width:11221;height:2" coordorigin="419,4393" coordsize="11221,2">
              <v:shape style="position:absolute;left:419;top:4393;width:11221;height:2" coordorigin="419,4393" coordsize="11221,0" path="m419,4393l11640,4393e" filled="f" stroked="t" strokeweight=".706329pt" strokecolor="#5B5B5B">
                <v:path arrowok="t"/>
              </v:shape>
            </v:group>
            <v:group style="position:absolute;left:2434;top:4633;width:9211;height:2" coordorigin="2434,4633" coordsize="9211,2">
              <v:shape style="position:absolute;left:2434;top:4633;width:9211;height:2" coordorigin="2434,4633" coordsize="9211,0" path="m2434,4633l11645,4633e" filled="f" stroked="t" strokeweight=".706329pt" strokecolor="#5B5B5B">
                <v:path arrowok="t"/>
              </v:shape>
            </v:group>
            <v:group style="position:absolute;left:4958;top:4621;width:2;height:1930" coordorigin="4958,4621" coordsize="2,1930">
              <v:shape style="position:absolute;left:4958;top:4621;width:2;height:1930" coordorigin="4958,4621" coordsize="0,1930" path="m4958,6551l4958,4621e" filled="f" stroked="t" strokeweight=".470886pt" strokecolor="#545454">
                <v:path arrowok="t"/>
              </v:shape>
            </v:group>
            <v:group style="position:absolute;left:4949;top:5367;width:6687;height:2" coordorigin="4949,5367" coordsize="6687,2">
              <v:shape style="position:absolute;left:4949;top:5367;width:6687;height:2" coordorigin="4949,5367" coordsize="6687,0" path="m4949,5367l11636,5367e" filled="f" stroked="t" strokeweight=".706329pt" strokecolor="#575757">
                <v:path arrowok="t"/>
              </v:shape>
            </v:group>
            <v:group style="position:absolute;left:2439;top:5605;width:9206;height:2" coordorigin="2439,5605" coordsize="9206,2">
              <v:shape style="position:absolute;left:2439;top:5605;width:9206;height:2" coordorigin="2439,5605" coordsize="9206,0" path="m2439,5605l11645,5605e" filled="f" stroked="t" strokeweight=".706329pt" strokecolor="#606060">
                <v:path arrowok="t"/>
              </v:shape>
            </v:group>
            <v:group style="position:absolute;left:7831;top:5843;width:2;height:713" coordorigin="7831,5843" coordsize="2,713">
              <v:shape style="position:absolute;left:7831;top:5843;width:2;height:713" coordorigin="7831,5843" coordsize="0,713" path="m7831,6556l7831,5843e" filled="f" stroked="t" strokeweight=".706329pt" strokecolor="#575757">
                <v:path arrowok="t"/>
              </v:shape>
            </v:group>
            <v:group style="position:absolute;left:2439;top:6308;width:9206;height:2" coordorigin="2439,6308" coordsize="9206,2">
              <v:shape style="position:absolute;left:2439;top:6308;width:9206;height:2" coordorigin="2439,6308" coordsize="9206,0" path="m2439,6308l11645,6308e" filled="f" stroked="t" strokeweight=".706329pt" strokecolor="#606060">
                <v:path arrowok="t"/>
              </v:shape>
            </v:group>
            <v:group style="position:absolute;left:2434;top:6548;width:9220;height:2" coordorigin="2434,6548" coordsize="9220,2">
              <v:shape style="position:absolute;left:2434;top:6548;width:9220;height:2" coordorigin="2434,6548" coordsize="9220,0" path="m2434,6548l11654,6548e" filled="f" stroked="t" strokeweight=".706329pt" strokecolor="#606060">
                <v:path arrowok="t"/>
              </v:shape>
            </v:group>
            <v:group style="position:absolute;left:414;top:6784;width:11231;height:2" coordorigin="414,6784" coordsize="11231,2">
              <v:shape style="position:absolute;left:414;top:6784;width:11231;height:2" coordorigin="414,6784" coordsize="11231,0" path="m414,6784l11645,6784e" filled="f" stroked="t" strokeweight=".706329pt" strokecolor="#5B5B5B">
                <v:path arrowok="t"/>
              </v:shape>
            </v:group>
            <v:group style="position:absolute;left:419;top:5845;width:11221;height:2" coordorigin="419,5845" coordsize="11221,2">
              <v:shape style="position:absolute;left:419;top:5845;width:11221;height:2" coordorigin="419,5845" coordsize="11221,0" path="m419,5845l11640,5845e" filled="f" stroked="t" strokeweight=".706329pt" strokecolor="#5B5B5B">
                <v:path arrowok="t"/>
              </v:shape>
            </v:group>
            <v:group style="position:absolute;left:414;top:7250;width:11226;height:2" coordorigin="414,7250" coordsize="11226,2">
              <v:shape style="position:absolute;left:414;top:7250;width:11226;height:2" coordorigin="414,7250" coordsize="11226,0" path="m414,7250l11640,7250e" filled="f" stroked="t" strokeweight=".706329pt" strokecolor="#5B5B5B">
                <v:path arrowok="t"/>
              </v:shape>
            </v:group>
            <v:group style="position:absolute;left:4958;top:7245;width:2;height:770" coordorigin="4958,7245" coordsize="2,770">
              <v:shape style="position:absolute;left:4958;top:7245;width:2;height:770" coordorigin="4958,7245" coordsize="0,770" path="m4958,8015l4958,7245e" filled="f" stroked="t" strokeweight=".706329pt" strokecolor="#5B5B5B">
                <v:path arrowok="t"/>
              </v:shape>
            </v:group>
            <v:group style="position:absolute;left:4949;top:7487;width:6701;height:2" coordorigin="4949,7487" coordsize="6701,2">
              <v:shape style="position:absolute;left:4949;top:7487;width:6701;height:2" coordorigin="4949,7487" coordsize="6701,0" path="m4949,7487l11650,7487e" filled="f" stroked="t" strokeweight=".706329pt" strokecolor="#606060">
                <v:path arrowok="t"/>
              </v:shape>
            </v:group>
            <v:group style="position:absolute;left:4954;top:7725;width:6696;height:2" coordorigin="4954,7725" coordsize="6696,2">
              <v:shape style="position:absolute;left:4954;top:7725;width:6696;height:2" coordorigin="4954,7725" coordsize="6696,0" path="m4954,7725l11650,7725e" filled="f" stroked="t" strokeweight=".706329pt" strokecolor="#5B5B5B">
                <v:path arrowok="t"/>
              </v:shape>
            </v:group>
            <v:group style="position:absolute;left:419;top:8006;width:11231;height:2" coordorigin="419,8006" coordsize="11231,2">
              <v:shape style="position:absolute;left:419;top:8006;width:11231;height:2" coordorigin="419,8006" coordsize="11231,0" path="m419,8006l11650,8006e" filled="f" stroked="t" strokeweight=".706329pt" strokecolor="#5B5B5B">
                <v:path arrowok="t"/>
              </v:shape>
            </v:group>
            <v:group style="position:absolute;left:414;top:8971;width:11235;height:2" coordorigin="414,8971" coordsize="11235,2">
              <v:shape style="position:absolute;left:414;top:8971;width:11235;height:2" coordorigin="414,8971" coordsize="11235,0" path="m414,8971l11650,8971e" filled="f" stroked="t" strokeweight=".706329pt" strokecolor="#5B5B5B">
                <v:path arrowok="t"/>
              </v:shape>
            </v:group>
            <v:group style="position:absolute;left:414;top:9817;width:11235;height:2" coordorigin="414,9817" coordsize="11235,2">
              <v:shape style="position:absolute;left:414;top:9817;width:11235;height:2" coordorigin="414,9817" coordsize="11235,0" path="m414,9817l11650,9817e" filled="f" stroked="t" strokeweight=".706329pt" strokecolor="#606060">
                <v:path arrowok="t"/>
              </v:shape>
            </v:group>
            <v:group style="position:absolute;left:485;top:10062;width:11169;height:2" coordorigin="485,10062" coordsize="11169,2">
              <v:shape style="position:absolute;left:485;top:10062;width:11169;height:2" coordorigin="485,10062" coordsize="11169,0" path="m485,10062l11654,10062e" filled="f" stroked="t" strokeweight=".706329pt" strokecolor="#606060">
                <v:path arrowok="t"/>
              </v:shape>
            </v:group>
            <v:group style="position:absolute;left:414;top:10347;width:11240;height:2" coordorigin="414,10347" coordsize="11240,2">
              <v:shape style="position:absolute;left:414;top:10347;width:11240;height:2" coordorigin="414,10347" coordsize="11240,0" path="m414,10347l11654,10347e" filled="f" stroked="t" strokeweight=".470886pt" strokecolor="#5B5B5B">
                <v:path arrowok="t"/>
              </v:shape>
            </v:group>
            <v:group style="position:absolute;left:1559;top:10829;width:10091;height:2" coordorigin="1559,10829" coordsize="10091,2">
              <v:shape style="position:absolute;left:1559;top:10829;width:10091;height:2" coordorigin="1559,10829" coordsize="10091,0" path="m1559,10829l11650,10829e" filled="f" stroked="t" strokeweight=".706329pt" strokecolor="#646464">
                <v:path arrowok="t"/>
              </v:shape>
            </v:group>
            <v:group style="position:absolute;left:1785;top:11053;width:2;height:5011" coordorigin="1785,11053" coordsize="2,5011">
              <v:shape style="position:absolute;left:1785;top:11053;width:2;height:5011" coordorigin="1785,11053" coordsize="0,5011" path="m1785,16063l1785,11053e" filled="f" stroked="t" strokeweight=".706329pt" strokecolor="#5B5B5B">
                <v:path arrowok="t"/>
              </v:shape>
            </v:group>
            <v:group style="position:absolute;left:414;top:11067;width:11240;height:2" coordorigin="414,11067" coordsize="11240,2">
              <v:shape style="position:absolute;left:414;top:11067;width:11240;height:2" coordorigin="414,11067" coordsize="11240,0" path="m414,11067l11654,11067e" filled="f" stroked="t" strokeweight=".706329pt" strokecolor="#606060">
                <v:path arrowok="t"/>
              </v:shape>
            </v:group>
            <v:group style="position:absolute;left:410;top:11307;width:11249;height:2" coordorigin="410,11307" coordsize="11249,2">
              <v:shape style="position:absolute;left:410;top:11307;width:11249;height:2" coordorigin="410,11307" coordsize="11249,0" path="m410,11307l11659,11307e" filled="f" stroked="t" strokeweight=".706329pt" strokecolor="#5B5B5B">
                <v:path arrowok="t"/>
              </v:shape>
            </v:group>
            <v:group style="position:absolute;left:419;top:13377;width:2039;height:2" coordorigin="419,13377" coordsize="2039,2">
              <v:shape style="position:absolute;left:419;top:13377;width:2039;height:2" coordorigin="419,13377" coordsize="2039,0" path="m419,13377l2458,13377e" filled="f" stroked="t" strokeweight=".706329pt" strokecolor="#646464">
                <v:path arrowok="t"/>
              </v:shape>
            </v:group>
            <v:group style="position:absolute;left:424;top:16061;width:11264;height:2" coordorigin="424,16061" coordsize="11264,2">
              <v:shape style="position:absolute;left:424;top:16061;width:11264;height:2" coordorigin="424,16061" coordsize="11264,0" path="m424,16061l11687,16061e" filled="f" stroked="t" strokeweight=".706329pt" strokecolor="#646464">
                <v:path arrowok="t"/>
              </v:shape>
            </v:group>
            <v:group style="position:absolute;left:1361;top:11058;width:2;height:5011" coordorigin="1361,11058" coordsize="2,5011">
              <v:shape style="position:absolute;left:1361;top:11058;width:2;height:5011" coordorigin="1361,11058" coordsize="0,5011" path="m1361,16068l1361,11058e" filled="f" stroked="t" strokeweight=".706329pt" strokecolor="#5B5B5B">
                <v:path arrowok="t"/>
              </v:shape>
            </v:group>
            <v:group style="position:absolute;left:7398;top:10882;width:2;height:5191" coordorigin="7398,10882" coordsize="2,5191">
              <v:shape style="position:absolute;left:7398;top:10882;width:2;height:5191" coordorigin="7398,10882" coordsize="0,5191" path="m7398,16073l7398,10882e" filled="f" stroked="t" strokeweight=".706329pt" strokecolor="#606060">
                <v:path arrowok="t"/>
              </v:shape>
            </v:group>
            <v:group style="position:absolute;left:10072;top:13106;width:749;height:2" coordorigin="10072,13106" coordsize="749,2">
              <v:shape style="position:absolute;left:10072;top:13106;width:749;height:2" coordorigin="10072,13106" coordsize="749,0" path="m10072,13106l10821,13106e" filled="f" stroked="t" strokeweight="2.118987pt" strokecolor="#3B48A0">
                <v:path arrowok="t"/>
              </v:shape>
            </v:group>
            <w10:wrap type="none"/>
          </v:group>
        </w:pict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8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146.880005pt;margin-top:18.740192pt;width:56.639999pt;height:23.040001pt;mso-position-horizontal-relative:page;mso-position-vertical-relative:paragraph;z-index:-15864" type="#_x0000_t75">
            <v:imagedata r:id="rId11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9"/>
        </w:rPr>
        <w:t>laik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160" w:lineRule="exact"/>
        <w:ind w:right="-66"/>
        <w:jc w:val="left"/>
        <w:tabs>
          <w:tab w:pos="78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3"/>
          <w:szCs w:val="13"/>
          <w:color w:val="C6C6C8"/>
          <w:spacing w:val="0"/>
          <w:w w:val="154"/>
          <w:b/>
          <w:bCs/>
          <w:position w:val="-3"/>
        </w:rPr>
        <w:t>i.</w:t>
      </w:r>
      <w:r>
        <w:rPr>
          <w:rFonts w:ascii="Arial" w:hAnsi="Arial" w:cs="Arial" w:eastAsia="Arial"/>
          <w:sz w:val="13"/>
          <w:szCs w:val="13"/>
          <w:color w:val="C6C6C8"/>
          <w:spacing w:val="0"/>
          <w:w w:val="100"/>
          <w:b/>
          <w:bCs/>
          <w:position w:val="-3"/>
        </w:rPr>
        <w:tab/>
      </w:r>
      <w:r>
        <w:rPr>
          <w:rFonts w:ascii="Arial" w:hAnsi="Arial" w:cs="Arial" w:eastAsia="Arial"/>
          <w:sz w:val="13"/>
          <w:szCs w:val="13"/>
          <w:color w:val="C6C6C8"/>
          <w:spacing w:val="0"/>
          <w:w w:val="100"/>
          <w:b/>
          <w:bCs/>
          <w:position w:val="-3"/>
        </w:rPr>
      </w:r>
      <w:r>
        <w:rPr>
          <w:rFonts w:ascii="Arial" w:hAnsi="Arial" w:cs="Arial" w:eastAsia="Arial"/>
          <w:sz w:val="13"/>
          <w:szCs w:val="13"/>
          <w:color w:val="B1B1B1"/>
          <w:spacing w:val="0"/>
          <w:w w:val="32"/>
          <w:i/>
          <w:position w:val="-3"/>
        </w:rPr>
        <w:t>)_</w:t>
      </w:r>
      <w:r>
        <w:rPr>
          <w:rFonts w:ascii="Arial" w:hAnsi="Arial" w:cs="Arial" w:eastAsia="Arial"/>
          <w:sz w:val="13"/>
          <w:szCs w:val="13"/>
          <w:color w:val="B1B1B1"/>
          <w:spacing w:val="0"/>
          <w:w w:val="32"/>
          <w:i/>
          <w:position w:val="-3"/>
        </w:rPr>
        <w:t>          </w:t>
      </w:r>
      <w:r>
        <w:rPr>
          <w:rFonts w:ascii="Arial" w:hAnsi="Arial" w:cs="Arial" w:eastAsia="Arial"/>
          <w:sz w:val="13"/>
          <w:szCs w:val="13"/>
          <w:color w:val="B1B1B1"/>
          <w:spacing w:val="10"/>
          <w:w w:val="32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B1B1B1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B1B1B1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B1B1B1"/>
          <w:spacing w:val="0"/>
          <w:w w:val="78"/>
          <w:position w:val="-3"/>
        </w:rPr>
        <w:t>··</w:t>
      </w:r>
      <w:r>
        <w:rPr>
          <w:rFonts w:ascii="Times New Roman" w:hAnsi="Times New Roman" w:cs="Times New Roman" w:eastAsia="Times New Roman"/>
          <w:sz w:val="17"/>
          <w:szCs w:val="17"/>
          <w:color w:val="B1B1B1"/>
          <w:spacing w:val="0"/>
          <w:w w:val="78"/>
          <w:position w:val="-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B1B1B1"/>
          <w:spacing w:val="0"/>
          <w:w w:val="78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B1B1B1"/>
          <w:spacing w:val="1"/>
          <w:w w:val="78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C6C6C8"/>
          <w:spacing w:val="0"/>
          <w:w w:val="78"/>
          <w:position w:val="-3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C6C6C8"/>
          <w:spacing w:val="-2"/>
          <w:w w:val="78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C6C6C8"/>
          <w:spacing w:val="0"/>
          <w:w w:val="32"/>
          <w:position w:val="-3"/>
        </w:rPr>
        <w:t>-·:-.</w:t>
      </w:r>
      <w:r>
        <w:rPr>
          <w:rFonts w:ascii="Times New Roman" w:hAnsi="Times New Roman" w:cs="Times New Roman" w:eastAsia="Times New Roman"/>
          <w:sz w:val="17"/>
          <w:szCs w:val="17"/>
          <w:color w:val="C6C6C8"/>
          <w:spacing w:val="0"/>
          <w:w w:val="32"/>
          <w:position w:val="-3"/>
        </w:rPr>
        <w:t>     </w:t>
      </w:r>
      <w:r>
        <w:rPr>
          <w:rFonts w:ascii="Times New Roman" w:hAnsi="Times New Roman" w:cs="Times New Roman" w:eastAsia="Times New Roman"/>
          <w:sz w:val="17"/>
          <w:szCs w:val="17"/>
          <w:color w:val="C6C6C8"/>
          <w:spacing w:val="5"/>
          <w:w w:val="32"/>
          <w:position w:val="-3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1B1B1"/>
          <w:spacing w:val="-19"/>
          <w:w w:val="112"/>
          <w:position w:val="-2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B1B1B1"/>
          <w:spacing w:val="0"/>
          <w:w w:val="112"/>
          <w:position w:val="-2"/>
        </w:rPr>
        <w:t>:,</w:t>
      </w:r>
      <w:r>
        <w:rPr>
          <w:rFonts w:ascii="Times New Roman" w:hAnsi="Times New Roman" w:cs="Times New Roman" w:eastAsia="Times New Roman"/>
          <w:sz w:val="10"/>
          <w:szCs w:val="10"/>
          <w:color w:val="B1B1B1"/>
          <w:spacing w:val="-6"/>
          <w:w w:val="112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B1B1B1"/>
          <w:spacing w:val="0"/>
          <w:w w:val="87"/>
          <w:position w:val="-3"/>
        </w:rPr>
        <w:t>n·</w:t>
      </w:r>
      <w:r>
        <w:rPr>
          <w:rFonts w:ascii="Arial" w:hAnsi="Arial" w:cs="Arial" w:eastAsia="Arial"/>
          <w:sz w:val="16"/>
          <w:szCs w:val="16"/>
          <w:color w:val="B1B1B1"/>
          <w:spacing w:val="0"/>
          <w:w w:val="133"/>
          <w:position w:val="-3"/>
        </w:rPr>
        <w:t>ı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28" w:lineRule="exact"/>
        <w:ind w:left="231" w:right="-43"/>
        <w:jc w:val="left"/>
        <w:tabs>
          <w:tab w:pos="66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Arial" w:hAnsi="Arial" w:cs="Arial" w:eastAsia="Arial"/>
          <w:sz w:val="6"/>
          <w:szCs w:val="6"/>
          <w:color w:val="C6C6C8"/>
          <w:spacing w:val="0"/>
          <w:w w:val="368"/>
          <w:position w:val="1"/>
        </w:rPr>
        <w:t>;</w:t>
      </w:r>
      <w:r>
        <w:rPr>
          <w:rFonts w:ascii="Arial" w:hAnsi="Arial" w:cs="Arial" w:eastAsia="Arial"/>
          <w:sz w:val="6"/>
          <w:szCs w:val="6"/>
          <w:color w:val="C6C6C8"/>
          <w:spacing w:val="-19"/>
          <w:w w:val="368"/>
          <w:position w:val="1"/>
        </w:rPr>
        <w:t> </w:t>
      </w:r>
      <w:r>
        <w:rPr>
          <w:rFonts w:ascii="Arial" w:hAnsi="Arial" w:cs="Arial" w:eastAsia="Arial"/>
          <w:sz w:val="6"/>
          <w:szCs w:val="6"/>
          <w:color w:val="C6C6C8"/>
          <w:spacing w:val="0"/>
          <w:w w:val="100"/>
          <w:b/>
          <w:bCs/>
          <w:position w:val="1"/>
        </w:rPr>
        <w:t>J</w:t>
      </w:r>
      <w:r>
        <w:rPr>
          <w:rFonts w:ascii="Arial" w:hAnsi="Arial" w:cs="Arial" w:eastAsia="Arial"/>
          <w:sz w:val="6"/>
          <w:szCs w:val="6"/>
          <w:color w:val="C6C6C8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6"/>
          <w:szCs w:val="6"/>
          <w:color w:val="C6C6C8"/>
          <w:spacing w:val="0"/>
          <w:w w:val="100"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0"/>
          <w:w w:val="136"/>
          <w:position w:val="1"/>
        </w:rPr>
        <w:t>'ı\</w:t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0"/>
          <w:w w:val="136"/>
          <w:position w:val="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0"/>
          <w:w w:val="136"/>
          <w:position w:val="1"/>
        </w:rPr>
        <w:t>\</w:t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0"/>
          <w:w w:val="136"/>
          <w:position w:val="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-23"/>
          <w:w w:val="136"/>
          <w:position w:val="1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B1B1B1"/>
          <w:spacing w:val="0"/>
          <w:w w:val="219"/>
          <w:i/>
          <w:position w:val="1"/>
        </w:rPr>
        <w:t>·,ı</w:t>
      </w:r>
      <w:r>
        <w:rPr>
          <w:rFonts w:ascii="Times New Roman" w:hAnsi="Times New Roman" w:cs="Times New Roman" w:eastAsia="Times New Roman"/>
          <w:sz w:val="9"/>
          <w:szCs w:val="9"/>
          <w:color w:val="B1B1B1"/>
          <w:spacing w:val="0"/>
          <w:w w:val="219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B1B1B1"/>
          <w:spacing w:val="2"/>
          <w:w w:val="219"/>
          <w:i/>
          <w:position w:val="1"/>
        </w:rPr>
        <w:t> </w:t>
      </w:r>
      <w:r>
        <w:rPr>
          <w:rFonts w:ascii="Arial" w:hAnsi="Arial" w:cs="Arial" w:eastAsia="Arial"/>
          <w:sz w:val="6"/>
          <w:szCs w:val="6"/>
          <w:color w:val="C6C6C8"/>
          <w:spacing w:val="0"/>
          <w:w w:val="219"/>
          <w:position w:val="1"/>
        </w:rPr>
        <w:t>1'</w:t>
      </w:r>
      <w:r>
        <w:rPr>
          <w:rFonts w:ascii="Arial" w:hAnsi="Arial" w:cs="Arial" w:eastAsia="Arial"/>
          <w:sz w:val="6"/>
          <w:szCs w:val="6"/>
          <w:color w:val="C6C6C8"/>
          <w:spacing w:val="0"/>
          <w:w w:val="219"/>
          <w:position w:val="1"/>
        </w:rPr>
        <w:t> </w:t>
      </w:r>
      <w:r>
        <w:rPr>
          <w:rFonts w:ascii="Arial" w:hAnsi="Arial" w:cs="Arial" w:eastAsia="Arial"/>
          <w:sz w:val="6"/>
          <w:szCs w:val="6"/>
          <w:color w:val="C6C6C8"/>
          <w:spacing w:val="31"/>
          <w:w w:val="219"/>
          <w:position w:val="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1B1B1"/>
          <w:spacing w:val="0"/>
          <w:w w:val="77"/>
          <w:i/>
          <w:position w:val="1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B1B1B1"/>
          <w:spacing w:val="0"/>
          <w:w w:val="77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1B1B1"/>
          <w:spacing w:val="10"/>
          <w:w w:val="77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1B1B1"/>
          <w:spacing w:val="0"/>
          <w:w w:val="114"/>
          <w:position w:val="1"/>
        </w:rPr>
        <w:t>i···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-36" w:right="-5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Osma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Avn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AZICI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413" w:right="43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27" w:lineRule="exact"/>
        <w:ind w:right="-20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br w:type="column"/>
      </w:r>
      <w:r>
        <w:rPr>
          <w:rFonts w:ascii="Arial" w:hAnsi="Arial" w:cs="Arial" w:eastAsia="Arial"/>
          <w:sz w:val="32"/>
          <w:szCs w:val="32"/>
          <w:color w:val="B1B1B1"/>
          <w:spacing w:val="-14"/>
          <w:w w:val="73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9A9A9A"/>
          <w:spacing w:val="0"/>
          <w:w w:val="55"/>
        </w:rPr>
        <w:t>.........</w:t>
      </w:r>
      <w:r>
        <w:rPr>
          <w:rFonts w:ascii="Times New Roman" w:hAnsi="Times New Roman" w:cs="Times New Roman" w:eastAsia="Times New Roman"/>
          <w:sz w:val="23"/>
          <w:szCs w:val="23"/>
          <w:color w:val="9A9A9A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9A9A9A"/>
          <w:spacing w:val="0"/>
          <w:w w:val="37"/>
        </w:rPr>
        <w:t>...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00" w:right="120"/>
          <w:cols w:num="4" w:equalWidth="0">
            <w:col w:w="523" w:space="1984"/>
            <w:col w:w="1808" w:space="1013"/>
            <w:col w:w="1731" w:space="2328"/>
            <w:col w:w="2113"/>
          </w:cols>
        </w:sectPr>
      </w:pPr>
      <w:rPr/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819" w:right="4395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2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"/>
          <w:w w:val="12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2"/>
        </w:rPr>
        <w:t>BÜYÜKŞEHİR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"/>
          <w:w w:val="12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2"/>
        </w:rPr>
        <w:t>BELEDİYESİ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7" w:after="0" w:line="240" w:lineRule="auto"/>
        <w:ind w:left="3931" w:right="4558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1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9"/>
          <w:w w:val="1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1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7"/>
          <w:w w:val="1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1"/>
        </w:rPr>
        <w:t>BAŞKANLIGI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2" w:after="0" w:line="256" w:lineRule="exact"/>
        <w:ind w:left="1022" w:right="-20"/>
        <w:jc w:val="left"/>
        <w:tabs>
          <w:tab w:pos="3460" w:val="left"/>
          <w:tab w:pos="10040" w:val="left"/>
        </w:tabs>
        <w:rPr>
          <w:rFonts w:ascii="Arial" w:hAnsi="Arial" w:cs="Arial" w:eastAsia="Arial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.360001pt;margin-top:-34.400311pt;width:509.112004pt;height:72pt;mso-position-horizontal-relative:page;mso-position-vertical-relative:paragraph;z-index:-15845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884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2A2A2A"/>
                      <w:spacing w:val="0"/>
                      <w:w w:val="178"/>
                      <w:b/>
                      <w:bCs/>
                      <w:i/>
                      <w:position w:val="35"/>
                    </w:rPr>
                    <w:t>l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2A2A2A"/>
                      <w:spacing w:val="0"/>
                      <w:w w:val="100"/>
                      <w:b/>
                      <w:bCs/>
                      <w:i/>
                      <w:position w:val="35"/>
                    </w:rPr>
                    <w:tab/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2A2A2A"/>
                      <w:spacing w:val="0"/>
                      <w:w w:val="100"/>
                      <w:b/>
                      <w:bCs/>
                      <w:i/>
                      <w:position w:val="35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696B6B"/>
                      <w:spacing w:val="0"/>
                      <w:w w:val="266"/>
                      <w:position w:val="-1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  <w:position w:val="1"/>
        </w:rPr>
        <w:t>IZ</w:t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  <w:position w:val="1"/>
        </w:rPr>
        <w:t>MIR</w:t>
      </w:r>
      <w:r>
        <w:rPr>
          <w:rFonts w:ascii="Arial" w:hAnsi="Arial" w:cs="Arial" w:eastAsia="Arial"/>
          <w:sz w:val="14"/>
          <w:szCs w:val="14"/>
          <w:color w:val="2A2A2A"/>
          <w:spacing w:val="5"/>
          <w:w w:val="100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1"/>
          <w:position w:val="4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2"/>
          <w:w w:val="121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1"/>
          <w:position w:val="4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1"/>
          <w:position w:val="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1"/>
          <w:w w:val="121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4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1"/>
          <w:position w:val="4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"/>
          <w:w w:val="121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1"/>
          <w:position w:val="4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6"/>
          <w:w w:val="121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1"/>
          <w:position w:val="4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1"/>
          <w:position w:val="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121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1"/>
          <w:position w:val="4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4"/>
        </w:rPr>
      </w:r>
      <w:r>
        <w:rPr>
          <w:rFonts w:ascii="Arial" w:hAnsi="Arial" w:cs="Arial" w:eastAsia="Arial"/>
          <w:sz w:val="25"/>
          <w:szCs w:val="25"/>
          <w:color w:val="696B6B"/>
          <w:spacing w:val="0"/>
          <w:w w:val="295"/>
          <w:position w:val="-4"/>
        </w:rPr>
        <w:t>._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left="749"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.600002pt;margin-top:6.494593pt;width:47.323362pt;height:7pt;mso-position-horizontal-relative:page;mso-position-vertical-relative:paragraph;z-index:-15844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14"/>
                      <w:szCs w:val="14"/>
                      <w:color w:val="2A2A2A"/>
                      <w:spacing w:val="0"/>
                      <w:w w:val="115"/>
                    </w:rPr>
                    <w:t>BELEDIYESI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2A2A2A"/>
          <w:spacing w:val="0"/>
          <w:w w:val="100"/>
          <w:position w:val="7"/>
        </w:rPr>
        <w:t>BÜYÜKŞEHIR</w:t>
      </w:r>
      <w:r>
        <w:rPr>
          <w:rFonts w:ascii="Arial" w:hAnsi="Arial" w:cs="Arial" w:eastAsia="Arial"/>
          <w:sz w:val="16"/>
          <w:szCs w:val="16"/>
          <w:color w:val="2A2A2A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6"/>
          <w:szCs w:val="16"/>
          <w:color w:val="2A2A2A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2"/>
          <w:position w:val="0"/>
        </w:rPr>
        <w:t>YANGl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2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2"/>
          <w:w w:val="122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2"/>
          <w:position w:val="0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72" w:lineRule="auto"/>
        <w:ind w:left="274" w:right="3579" w:firstLine="-14"/>
        <w:jc w:val="left"/>
        <w:tabs>
          <w:tab w:pos="1620" w:val="left"/>
          <w:tab w:pos="1940" w:val="left"/>
          <w:tab w:pos="3320" w:val="left"/>
          <w:tab w:pos="5040" w:val="left"/>
          <w:tab w:pos="5200" w:val="left"/>
          <w:tab w:pos="5720" w:val="left"/>
          <w:tab w:pos="7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5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  <w:position w:val="1"/>
        </w:rPr>
        <w:t>22/05/2017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"/>
          <w:w w:val="100"/>
          <w:position w:val="1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0"/>
          <w:w w:val="100"/>
          <w:position w:val="1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ildirim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No: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34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2"/>
          <w:w w:val="100"/>
          <w:position w:val="1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Bildi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9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4"/>
          <w:position w:val="1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9"/>
          <w:w w:val="124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21:43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5"/>
          <w:position w:val="0"/>
        </w:rPr>
        <w:t>Jrel: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0"/>
        </w:rPr>
        <w:t>Ka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8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ıt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4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  <w:position w:val="0"/>
        </w:rPr>
        <w:t>22/05/2017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7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0"/>
        </w:rPr>
        <w:t>Ka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82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3388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86"/>
          <w:position w:val="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85"/>
          <w:position w:val="0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ildirim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7"/>
          <w:position w:val="0"/>
        </w:rPr>
        <w:t>Alan: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6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7"/>
          <w:position w:val="0"/>
        </w:rPr>
        <w:t>Merkez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  <w:position w:val="0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Bornova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1707/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8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  <w:position w:val="0"/>
        </w:rPr>
        <w:t>üzeri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1" w:after="0" w:line="203" w:lineRule="exact"/>
        <w:ind w:left="274" w:right="-20"/>
        <w:jc w:val="left"/>
        <w:tabs>
          <w:tab w:pos="19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  <w:position w:val="-1"/>
        </w:rPr>
        <w:t>Bornova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  <w:position w:val="-1"/>
        </w:rPr>
        <w:t>1707/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  <w:position w:val="-1"/>
        </w:rPr>
        <w:t>8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3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  <w:position w:val="-1"/>
        </w:rPr>
        <w:t>üzeri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left="269" w:right="-20"/>
        <w:jc w:val="left"/>
        <w:tabs>
          <w:tab w:pos="1620" w:val="left"/>
          <w:tab w:pos="4920" w:val="left"/>
          <w:tab w:pos="81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Sigaı'a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izmariti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2" w:after="0" w:line="164" w:lineRule="auto"/>
        <w:ind w:left="3811" w:right="3399" w:firstLine="-3542"/>
        <w:jc w:val="left"/>
        <w:tabs>
          <w:tab w:pos="3800" w:val="left"/>
          <w:tab w:pos="5740" w:val="left"/>
          <w:tab w:pos="69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9.200012pt;margin-top:5.389507pt;width:22.954036pt;height:19.5pt;mso-position-horizontal-relative:page;mso-position-vertical-relative:paragraph;z-index:-15843" type="#_x0000_t202" filled="f" stroked="f">
            <v:textbox inset="0,0,0,0">
              <w:txbxContent>
                <w:p>
                  <w:pPr>
                    <w:spacing w:before="0" w:after="0" w:line="390" w:lineRule="exact"/>
                    <w:ind w:right="-99"/>
                    <w:jc w:val="left"/>
                    <w:rPr>
                      <w:rFonts w:ascii="Times New Roman" w:hAnsi="Times New Roman" w:cs="Times New Roman" w:eastAsia="Times New Roman"/>
                      <w:sz w:val="39"/>
                      <w:szCs w:val="3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494949"/>
                      <w:spacing w:val="0"/>
                      <w:w w:val="52"/>
                    </w:rPr>
                    <w:t>Jhşap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2"/>
          <w:position w:val="2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7"/>
          <w:w w:val="92"/>
          <w:position w:val="2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2"/>
          <w:position w:val="2"/>
        </w:rPr>
        <w:t>ını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2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6"/>
          <w:w w:val="92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2"/>
        </w:rPr>
        <w:t>Şekl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6"/>
          <w:w w:val="100"/>
          <w:position w:val="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2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86"/>
          <w:position w:val="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89"/>
          <w:position w:val="0"/>
        </w:rPr>
        <w:t>ll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ım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46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4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0"/>
        </w:rPr>
        <w:t>Betonanne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8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181818"/>
          <w:spacing w:val="0"/>
          <w:w w:val="55"/>
          <w:position w:val="0"/>
        </w:rPr>
        <w:t>l</w:t>
      </w:r>
      <w:r>
        <w:rPr>
          <w:rFonts w:ascii="Arial" w:hAnsi="Arial" w:cs="Arial" w:eastAsia="Arial"/>
          <w:sz w:val="20"/>
          <w:szCs w:val="20"/>
          <w:color w:val="181818"/>
          <w:spacing w:val="17"/>
          <w:w w:val="5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0"/>
        </w:rPr>
        <w:t>Kagir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0"/>
        </w:rPr>
      </w:r>
      <w:r>
        <w:rPr>
          <w:rFonts w:ascii="Arial" w:hAnsi="Arial" w:cs="Arial" w:eastAsia="Arial"/>
          <w:sz w:val="18"/>
          <w:szCs w:val="18"/>
          <w:color w:val="909190"/>
          <w:spacing w:val="-19"/>
          <w:w w:val="111"/>
          <w:position w:val="0"/>
        </w:rPr>
        <w:t>I</w:t>
      </w:r>
      <w:r>
        <w:rPr>
          <w:rFonts w:ascii="Arial" w:hAnsi="Arial" w:cs="Arial" w:eastAsia="Arial"/>
          <w:sz w:val="18"/>
          <w:szCs w:val="18"/>
          <w:color w:val="696B6B"/>
          <w:spacing w:val="-3"/>
          <w:w w:val="93"/>
          <w:position w:val="0"/>
        </w:rPr>
        <w:t>Ç</w:t>
      </w:r>
      <w:r>
        <w:rPr>
          <w:rFonts w:ascii="Arial" w:hAnsi="Arial" w:cs="Arial" w:eastAsia="Arial"/>
          <w:sz w:val="18"/>
          <w:szCs w:val="18"/>
          <w:color w:val="494949"/>
          <w:spacing w:val="2"/>
          <w:w w:val="84"/>
          <w:position w:val="0"/>
        </w:rPr>
        <w:t>e</w:t>
      </w:r>
      <w:r>
        <w:rPr>
          <w:rFonts w:ascii="Arial" w:hAnsi="Arial" w:cs="Arial" w:eastAsia="Arial"/>
          <w:sz w:val="18"/>
          <w:szCs w:val="18"/>
          <w:color w:val="2A2A2A"/>
          <w:spacing w:val="-13"/>
          <w:w w:val="152"/>
          <w:position w:val="0"/>
        </w:rPr>
        <w:t>l</w:t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110"/>
          <w:position w:val="0"/>
        </w:rPr>
        <w:t>ik</w:t>
      </w:r>
      <w:r>
        <w:rPr>
          <w:rFonts w:ascii="Arial" w:hAnsi="Arial" w:cs="Arial" w:eastAsia="Arial"/>
          <w:sz w:val="18"/>
          <w:szCs w:val="18"/>
          <w:color w:val="494949"/>
          <w:spacing w:val="9"/>
          <w:w w:val="100"/>
          <w:position w:val="0"/>
        </w:rPr>
        <w:t> </w:t>
      </w:r>
      <w:r>
        <w:rPr>
          <w:rFonts w:ascii="Arial" w:hAnsi="Arial" w:cs="Arial" w:eastAsia="Arial"/>
          <w:sz w:val="27"/>
          <w:szCs w:val="27"/>
          <w:color w:val="696B6B"/>
          <w:spacing w:val="0"/>
          <w:w w:val="54"/>
          <w:position w:val="0"/>
        </w:rPr>
        <w:t>j</w:t>
      </w:r>
      <w:r>
        <w:rPr>
          <w:rFonts w:ascii="Arial" w:hAnsi="Arial" w:cs="Arial" w:eastAsia="Arial"/>
          <w:sz w:val="27"/>
          <w:szCs w:val="27"/>
          <w:color w:val="696B6B"/>
          <w:spacing w:val="0"/>
          <w:w w:val="54"/>
          <w:position w:val="0"/>
        </w:rPr>
        <w:t> </w:t>
      </w:r>
      <w:r>
        <w:rPr>
          <w:rFonts w:ascii="Arial" w:hAnsi="Arial" w:cs="Arial" w:eastAsia="Arial"/>
          <w:sz w:val="27"/>
          <w:szCs w:val="27"/>
          <w:color w:val="696B6B"/>
          <w:spacing w:val="2"/>
          <w:w w:val="5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0"/>
        </w:rPr>
        <w:t>Diger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7" w:after="0" w:line="240" w:lineRule="auto"/>
        <w:ind w:left="694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8"/>
          <w:w w:val="99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9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gı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59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5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1"/>
          <w:w w:val="5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4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78" w:right="-20"/>
        <w:jc w:val="left"/>
        <w:tabs>
          <w:tab w:pos="2300" w:val="left"/>
          <w:tab w:pos="59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hibi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8"/>
          <w:w w:val="3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7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iracı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Kullana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6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2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6" w:after="0" w:line="240" w:lineRule="auto"/>
        <w:ind w:left="229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Hıdı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2"/>
        </w:rPr>
        <w:t>EKER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8" w:after="0" w:line="240" w:lineRule="auto"/>
        <w:ind w:left="2294" w:right="-20"/>
        <w:jc w:val="left"/>
        <w:tabs>
          <w:tab w:pos="4920" w:val="left"/>
          <w:tab w:pos="78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45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45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1"/>
          <w:w w:val="14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21.:44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21:47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41" w:lineRule="exact"/>
        <w:ind w:left="259" w:right="-20"/>
        <w:jc w:val="left"/>
        <w:tabs>
          <w:tab w:pos="23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2A2A2A"/>
          <w:spacing w:val="4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iden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  <w:position w:val="0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0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0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3"/>
          <w:position w:val="0"/>
        </w:rPr>
        <w:t>821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278" w:right="-20"/>
        <w:jc w:val="left"/>
        <w:tabs>
          <w:tab w:pos="48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2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3" w:after="0" w:line="240" w:lineRule="auto"/>
        <w:ind w:left="4880" w:right="4646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8" w:after="0" w:line="283" w:lineRule="auto"/>
        <w:ind w:left="2323" w:right="4259" w:firstLine="2573"/>
        <w:jc w:val="left"/>
        <w:tabs>
          <w:tab w:pos="48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Emniyet-Jandarma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6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2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255" w:lineRule="auto"/>
        <w:ind w:left="2323" w:right="2538" w:firstLine="-2045"/>
        <w:jc w:val="left"/>
        <w:tabs>
          <w:tab w:pos="4880" w:val="left"/>
          <w:tab w:pos="78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7"/>
          <w:position w:val="1"/>
        </w:rPr>
        <w:t>Gitınişse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5"/>
          <w:w w:val="127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7"/>
          <w:position w:val="0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7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5"/>
          <w:w w:val="12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181818"/>
          <w:spacing w:val="0"/>
          <w:w w:val="109"/>
          <w:position w:val="1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181818"/>
          <w:spacing w:val="3"/>
          <w:w w:val="10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72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72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231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</w:rPr>
        <w:t>A.</w:t>
      </w:r>
      <w:r>
        <w:rPr>
          <w:rFonts w:ascii="Arial" w:hAnsi="Arial" w:cs="Arial" w:eastAsia="Arial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40" w:lineRule="auto"/>
        <w:ind w:left="232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8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</w:rPr>
        <w:t>Adı-Soyadı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4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4" w:after="0" w:line="230" w:lineRule="atLeast"/>
        <w:ind w:left="278" w:right="1973" w:firstLine="-19"/>
        <w:jc w:val="left"/>
        <w:tabs>
          <w:tab w:pos="23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3"/>
        </w:rPr>
        <w:t>p!ayı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7"/>
          <w:w w:val="1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3"/>
        </w:rPr>
        <w:t>Görüldüğü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2"/>
        </w:rPr>
        <w:t>vanldığında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9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2"/>
        </w:rPr>
        <w:t>çöpleri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görüldü.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8" w:after="0" w:line="240" w:lineRule="auto"/>
        <w:ind w:left="4843" w:right="4015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ISöndürmede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söndürücü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7" w:after="0" w:line="176" w:lineRule="exact"/>
        <w:ind w:left="278" w:right="-20"/>
        <w:jc w:val="left"/>
        <w:tabs>
          <w:tab w:pos="2320" w:val="left"/>
          <w:tab w:pos="4940" w:val="left"/>
          <w:tab w:pos="6800" w:val="left"/>
          <w:tab w:pos="84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  <w:position w:val="-2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"/>
          <w:w w:val="11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0"/>
          <w:position w:val="-4"/>
        </w:rPr>
        <w:t>Sul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0"/>
          <w:position w:val="-4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5"/>
          <w:w w:val="12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0"/>
          <w:position w:val="-4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3"/>
          <w:w w:val="12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31"/>
          <w:position w:val="-3"/>
        </w:rPr>
        <w:t>um3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8"/>
          <w:w w:val="131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181818"/>
          <w:spacing w:val="0"/>
          <w:w w:val="131"/>
          <w:position w:val="-2"/>
        </w:rPr>
        <w:t>IKöpükKg.</w:t>
      </w:r>
      <w:r>
        <w:rPr>
          <w:rFonts w:ascii="Times New Roman" w:hAnsi="Times New Roman" w:cs="Times New Roman" w:eastAsia="Times New Roman"/>
          <w:sz w:val="18"/>
          <w:szCs w:val="18"/>
          <w:color w:val="18181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18181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8"/>
          <w:w w:val="38"/>
          <w:position w:val="-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181818"/>
          <w:spacing w:val="0"/>
          <w:w w:val="105"/>
          <w:position w:val="-2"/>
        </w:rPr>
        <w:t>K.K.T</w:t>
      </w:r>
      <w:r>
        <w:rPr>
          <w:rFonts w:ascii="Times New Roman" w:hAnsi="Times New Roman" w:cs="Times New Roman" w:eastAsia="Times New Roman"/>
          <w:sz w:val="18"/>
          <w:szCs w:val="18"/>
          <w:color w:val="181818"/>
          <w:spacing w:val="0"/>
          <w:w w:val="106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181818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2"/>
          <w:position w:val="-2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38" w:lineRule="exact"/>
        <w:ind w:left="4877" w:right="-20"/>
        <w:jc w:val="left"/>
        <w:tabs>
          <w:tab w:pos="6800" w:val="left"/>
          <w:tab w:pos="84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595959"/>
          <w:w w:val="32"/>
          <w:position w:val="1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595959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2A2A2A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2A2A2A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2A2A2A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494949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left="2290" w:right="825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2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yanma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6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suretiyle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görmüştür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5"/>
          <w:w w:val="10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Yangında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5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bulunmamaktadır.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500" w:bottom="280" w:left="0" w:right="160"/>
        </w:sectPr>
      </w:pPr>
      <w:rPr/>
    </w:p>
    <w:p>
      <w:pPr>
        <w:spacing w:before="36" w:after="0" w:line="240" w:lineRule="auto"/>
        <w:ind w:left="278" w:right="-7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5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8" w:after="0" w:line="240" w:lineRule="auto"/>
        <w:ind w:left="27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  <w:position w:val="-1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  <w:position w:val="-1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  <w:position w:val="-1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5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  <w:position w:val="-1"/>
        </w:rPr>
        <w:t>kenarındaki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  <w:position w:val="-1"/>
        </w:rPr>
        <w:t>çöplerde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  <w:position w:val="-1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10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olu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  <w:position w:val="-1"/>
        </w:rPr>
        <w:t>yapılar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0" w:right="160"/>
          <w:cols w:num="2" w:equalWidth="0">
            <w:col w:w="2009" w:space="314"/>
            <w:col w:w="9437"/>
          </w:cols>
        </w:sectPr>
      </w:pPr>
      <w:rPr/>
    </w:p>
    <w:p>
      <w:pPr>
        <w:spacing w:before="22" w:after="0" w:line="265" w:lineRule="auto"/>
        <w:ind w:left="2323" w:right="76" w:firstLine="-2035"/>
        <w:jc w:val="left"/>
        <w:tabs>
          <w:tab w:pos="23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3"/>
          <w:w w:val="11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raştırma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9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2"/>
        </w:rPr>
        <w:t>soruşturmada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2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0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tespit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  <w:position w:val="1"/>
        </w:rPr>
        <w:t>edilemeye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0"/>
          <w:w w:val="11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  <w:position w:val="1"/>
        </w:rPr>
        <w:t>kişilerce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8"/>
          <w:w w:val="11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  <w:position w:val="1"/>
        </w:rPr>
        <w:t>söndürülmede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3"/>
          <w:w w:val="11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cı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ıla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4"/>
          <w:position w:val="1"/>
        </w:rPr>
        <w:t>sönmemi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4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4"/>
          <w:position w:val="1"/>
        </w:rPr>
        <w:t>sigan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  <w:position w:val="0"/>
        </w:rPr>
        <w:t>izmaritini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  <w:position w:val="0"/>
        </w:rPr>
        <w:t>çöpleri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8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  <w:position w:val="0"/>
        </w:rPr>
        <w:t>tutuşturması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1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sonuc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çıkmı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  <w:position w:val="0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7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  <w:position w:val="0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89" w:lineRule="auto"/>
        <w:ind w:left="278" w:right="4012"/>
        <w:jc w:val="left"/>
        <w:tabs>
          <w:tab w:pos="2300" w:val="left"/>
          <w:tab w:pos="69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Sigortalı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8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9"/>
          <w:w w:val="12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5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9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eti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59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5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5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83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4"/>
          <w:w w:val="83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14"/>
        </w:rPr>
        <w:t>ede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46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7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7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3"/>
          <w:w w:val="7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Kavbı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9" w:lineRule="exact"/>
        <w:ind w:left="28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3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Tesl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7"/>
          <w:position w:val="1"/>
        </w:rPr>
        <w:t>yerikimseye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"/>
          <w:w w:val="117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teslim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  <w:position w:val="1"/>
        </w:rPr>
        <w:t>edilmedi.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3" w:after="0" w:line="244" w:lineRule="exact"/>
        <w:ind w:left="-131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1"/>
          <w:szCs w:val="21"/>
          <w:color w:val="595959"/>
          <w:spacing w:val="-357"/>
          <w:w w:val="538"/>
          <w:position w:val="-8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7"/>
          <w:position w:val="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8"/>
          <w:position w:val="3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89"/>
          <w:position w:val="3"/>
        </w:rPr>
        <w:t>il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1"/>
          <w:position w:val="3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7"/>
          <w:w w:val="91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59"/>
          <w:position w:val="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9"/>
          <w:w w:val="118"/>
          <w:position w:val="3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59"/>
          <w:position w:val="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0" w:right="160"/>
        </w:sectPr>
      </w:pPr>
      <w:rPr/>
    </w:p>
    <w:p>
      <w:pPr>
        <w:spacing w:before="0" w:after="0" w:line="229" w:lineRule="exact"/>
        <w:ind w:left="278" w:right="-72"/>
        <w:jc w:val="left"/>
        <w:tabs>
          <w:tab w:pos="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595959"/>
          <w:spacing w:val="0"/>
          <w:w w:val="100"/>
        </w:rPr>
        <w:t>§_</w:t>
      </w:r>
      <w:r>
        <w:rPr>
          <w:rFonts w:ascii="Times New Roman" w:hAnsi="Times New Roman" w:cs="Times New Roman" w:eastAsia="Times New Roman"/>
          <w:sz w:val="21"/>
          <w:szCs w:val="21"/>
          <w:color w:val="595959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595959"/>
          <w:spacing w:val="0"/>
          <w:w w:val="100"/>
        </w:rPr>
      </w:r>
      <w:r>
        <w:rPr>
          <w:rFonts w:ascii="Arial" w:hAnsi="Arial" w:cs="Arial" w:eastAsia="Arial"/>
          <w:sz w:val="13"/>
          <w:szCs w:val="13"/>
          <w:color w:val="696B6B"/>
          <w:spacing w:val="0"/>
          <w:w w:val="209"/>
          <w:position w:val="1"/>
        </w:rPr>
        <w:t>ı</w:t>
      </w:r>
      <w:r>
        <w:rPr>
          <w:rFonts w:ascii="Arial" w:hAnsi="Arial" w:cs="Arial" w:eastAsia="Arial"/>
          <w:sz w:val="13"/>
          <w:szCs w:val="13"/>
          <w:color w:val="696B6B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1"/>
        </w:rPr>
        <w:t>Dö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right="-71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494949"/>
          <w:w w:val="86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5"/>
          <w:w w:val="86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0"/>
          <w:w w:val="103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8"/>
          <w:w w:val="60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9"/>
        </w:rPr>
        <w:t>h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7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72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8"/>
          <w:w w:val="7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2"/>
        </w:rPr>
        <w:t>22/05/2017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181818"/>
          <w:spacing w:val="-31"/>
          <w:w w:val="10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5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5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3"/>
          <w:w w:val="5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22:05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0" w:right="160"/>
          <w:cols w:num="5" w:equalWidth="0">
            <w:col w:w="1471" w:space="842"/>
            <w:col w:w="416" w:space="175"/>
            <w:col w:w="1078" w:space="2278"/>
            <w:col w:w="534" w:space="128"/>
            <w:col w:w="4838"/>
          </w:cols>
        </w:sectPr>
      </w:pPr>
      <w:rPr/>
    </w:p>
    <w:p>
      <w:pPr>
        <w:spacing w:before="88" w:after="0" w:line="111" w:lineRule="auto"/>
        <w:ind w:left="2477" w:right="1484" w:firstLine="-2102"/>
        <w:jc w:val="left"/>
        <w:tabs>
          <w:tab w:pos="1180" w:val="left"/>
          <w:tab w:pos="1680" w:val="left"/>
          <w:tab w:pos="4180" w:val="left"/>
          <w:tab w:pos="5000" w:val="left"/>
          <w:tab w:pos="892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v:group style="position:absolute;margin-left:189.12001pt;margin-top:28.652225pt;width:6.48pt;height:.1pt;mso-position-horizontal-relative:page;mso-position-vertical-relative:paragraph;z-index:-15854" coordorigin="3782,573" coordsize="130,2">
            <v:shape style="position:absolute;left:3782;top:573;width:130;height:2" coordorigin="3782,573" coordsize="130,0" path="m3782,573l3912,573e" filled="f" stroked="t" strokeweight="3.84pt" strokecolor="#232F7C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100"/>
        </w:rPr>
        <w:t>ÖJll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0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494949"/>
          <w:spacing w:val="0"/>
          <w:w w:val="100"/>
          <w:position w:val="1"/>
        </w:rPr>
        <w:t>p'toE</w:t>
      </w:r>
      <w:r>
        <w:rPr>
          <w:rFonts w:ascii="Arial" w:hAnsi="Arial" w:cs="Arial" w:eastAsia="Arial"/>
          <w:sz w:val="21"/>
          <w:szCs w:val="21"/>
          <w:color w:val="494949"/>
          <w:spacing w:val="0"/>
          <w:w w:val="100"/>
          <w:position w:val="1"/>
        </w:rPr>
        <w:t>N</w:t>
      </w:r>
      <w:r>
        <w:rPr>
          <w:rFonts w:ascii="Arial" w:hAnsi="Arial" w:cs="Arial" w:eastAsia="Arial"/>
          <w:sz w:val="21"/>
          <w:szCs w:val="21"/>
          <w:color w:val="494949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454"/>
          <w:spacing w:val="0"/>
          <w:w w:val="95"/>
          <w:position w:val="1"/>
        </w:rPr>
        <w:t>j&gt;ff</w:t>
      </w:r>
      <w:r>
        <w:rPr>
          <w:rFonts w:ascii="Times New Roman" w:hAnsi="Times New Roman" w:cs="Times New Roman" w:eastAsia="Times New Roman"/>
          <w:sz w:val="18"/>
          <w:szCs w:val="18"/>
          <w:color w:val="313454"/>
          <w:spacing w:val="-1"/>
          <w:w w:val="95"/>
          <w:position w:val="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46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  <w:position w:val="1"/>
        </w:rPr>
        <w:t>3.Posta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6"/>
          <w:w w:val="108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  <w:position w:val="1"/>
        </w:rPr>
        <w:t>Bornova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6"/>
          <w:w w:val="108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  <w:position w:val="1"/>
        </w:rPr>
        <w:t>ONAYLAYAN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9"/>
          <w:position w:val="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70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4"/>
          <w:w w:val="108"/>
          <w:position w:val="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6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0"/>
          <w:w w:val="95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1C2487"/>
          <w:spacing w:val="0"/>
          <w:w w:val="184"/>
          <w:position w:val="0"/>
        </w:rPr>
        <w:t>i.</w:t>
      </w:r>
      <w:r>
        <w:rPr>
          <w:rFonts w:ascii="Times New Roman" w:hAnsi="Times New Roman" w:cs="Times New Roman" w:eastAsia="Times New Roman"/>
          <w:sz w:val="18"/>
          <w:szCs w:val="18"/>
          <w:color w:val="1C2487"/>
          <w:spacing w:val="-13"/>
          <w:w w:val="184"/>
          <w:position w:val="0"/>
        </w:rPr>
        <w:t>J</w:t>
      </w:r>
      <w:r>
        <w:rPr>
          <w:rFonts w:ascii="Times New Roman" w:hAnsi="Times New Roman" w:cs="Times New Roman" w:eastAsia="Times New Roman"/>
          <w:sz w:val="14"/>
          <w:szCs w:val="14"/>
          <w:color w:val="1C2487"/>
          <w:spacing w:val="-10"/>
          <w:w w:val="600"/>
          <w:i/>
          <w:position w:val="8"/>
        </w:rPr>
        <w:t>)</w:t>
      </w:r>
      <w:r>
        <w:rPr>
          <w:rFonts w:ascii="Times New Roman" w:hAnsi="Times New Roman" w:cs="Times New Roman" w:eastAsia="Times New Roman"/>
          <w:sz w:val="14"/>
          <w:szCs w:val="14"/>
          <w:color w:val="466431"/>
          <w:spacing w:val="0"/>
          <w:w w:val="139"/>
          <w:i/>
          <w:position w:val="8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466431"/>
          <w:spacing w:val="0"/>
          <w:w w:val="100"/>
          <w:i/>
          <w:position w:val="8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466431"/>
          <w:spacing w:val="0"/>
          <w:w w:val="100"/>
          <w:i/>
          <w:position w:val="8"/>
        </w:rPr>
      </w:r>
      <w:r>
        <w:rPr>
          <w:rFonts w:ascii="Arial" w:hAnsi="Arial" w:cs="Arial" w:eastAsia="Arial"/>
          <w:sz w:val="60"/>
          <w:szCs w:val="60"/>
          <w:color w:val="1C2DA7"/>
          <w:spacing w:val="0"/>
          <w:w w:val="100"/>
          <w:position w:val="-1"/>
        </w:rPr>
        <w:t>-</w:t>
      </w:r>
      <w:r>
        <w:rPr>
          <w:rFonts w:ascii="Arial" w:hAnsi="Arial" w:cs="Arial" w:eastAsia="Arial"/>
          <w:sz w:val="60"/>
          <w:szCs w:val="60"/>
          <w:color w:val="1C2DA7"/>
          <w:spacing w:val="-161"/>
          <w:w w:val="100"/>
          <w:position w:val="-1"/>
        </w:rPr>
        <w:t> </w:t>
      </w:r>
      <w:r>
        <w:rPr>
          <w:rFonts w:ascii="Arial" w:hAnsi="Arial" w:cs="Arial" w:eastAsia="Arial"/>
          <w:sz w:val="60"/>
          <w:szCs w:val="60"/>
          <w:color w:val="1C2DA7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60"/>
          <w:szCs w:val="60"/>
          <w:color w:val="1C2DA7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3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2A2A2A"/>
          <w:spacing w:val="0"/>
          <w:w w:val="52"/>
          <w:position w:val="-3"/>
        </w:rPr>
        <w:t>z</w:t>
      </w:r>
      <w:r>
        <w:rPr>
          <w:rFonts w:ascii="Arial" w:hAnsi="Arial" w:cs="Arial" w:eastAsia="Arial"/>
          <w:sz w:val="38"/>
          <w:szCs w:val="38"/>
          <w:color w:val="2A2A2A"/>
          <w:spacing w:val="-46"/>
          <w:w w:val="100"/>
          <w:position w:val="-3"/>
        </w:rPr>
        <w:t> </w:t>
      </w:r>
      <w:r>
        <w:rPr>
          <w:rFonts w:ascii="Arial" w:hAnsi="Arial" w:cs="Arial" w:eastAsia="Arial"/>
          <w:sz w:val="38"/>
          <w:szCs w:val="38"/>
          <w:color w:val="2A2A2A"/>
          <w:spacing w:val="0"/>
          <w:w w:val="66"/>
          <w:position w:val="-3"/>
        </w:rPr>
        <w:t>s</w:t>
      </w:r>
      <w:r>
        <w:rPr>
          <w:rFonts w:ascii="Arial" w:hAnsi="Arial" w:cs="Arial" w:eastAsia="Arial"/>
          <w:sz w:val="38"/>
          <w:szCs w:val="38"/>
          <w:color w:val="2A2A2A"/>
          <w:spacing w:val="6"/>
          <w:w w:val="66"/>
          <w:position w:val="-3"/>
        </w:rPr>
        <w:t> </w:t>
      </w:r>
      <w:r>
        <w:rPr>
          <w:rFonts w:ascii="Arial" w:hAnsi="Arial" w:cs="Arial" w:eastAsia="Arial"/>
          <w:sz w:val="16"/>
          <w:szCs w:val="16"/>
          <w:color w:val="2A2A2A"/>
          <w:spacing w:val="0"/>
          <w:w w:val="66"/>
          <w:position w:val="-3"/>
        </w:rPr>
        <w:t>MaYIS</w:t>
      </w:r>
      <w:r>
        <w:rPr>
          <w:rFonts w:ascii="Arial" w:hAnsi="Arial" w:cs="Arial" w:eastAsia="Arial"/>
          <w:sz w:val="16"/>
          <w:szCs w:val="16"/>
          <w:color w:val="2A2A2A"/>
          <w:spacing w:val="0"/>
          <w:w w:val="66"/>
          <w:position w:val="-3"/>
        </w:rPr>
        <w:t>  </w:t>
      </w:r>
      <w:r>
        <w:rPr>
          <w:rFonts w:ascii="Arial" w:hAnsi="Arial" w:cs="Arial" w:eastAsia="Arial"/>
          <w:sz w:val="16"/>
          <w:szCs w:val="16"/>
          <w:color w:val="2A2A2A"/>
          <w:spacing w:val="22"/>
          <w:w w:val="66"/>
          <w:position w:val="-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A2A2A"/>
          <w:spacing w:val="0"/>
          <w:w w:val="66"/>
          <w:position w:val="-3"/>
        </w:rPr>
        <w:t>2017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48" w:lineRule="exact"/>
        <w:ind w:left="638" w:right="-20"/>
        <w:jc w:val="left"/>
        <w:tabs>
          <w:tab w:pos="2940" w:val="left"/>
          <w:tab w:pos="52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5"/>
          <w:szCs w:val="25"/>
          <w:color w:val="2A2A2A"/>
          <w:spacing w:val="0"/>
          <w:w w:val="79"/>
          <w:position w:val="-9"/>
        </w:rPr>
        <w:t>·u</w: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18"/>
          <w:szCs w:val="18"/>
          <w:color w:val="1C2487"/>
          <w:spacing w:val="0"/>
          <w:w w:val="188"/>
          <w:i/>
          <w:position w:val="11"/>
        </w:rPr>
        <w:t>VI'\</w:t>
      </w:r>
      <w:r>
        <w:rPr>
          <w:rFonts w:ascii="Times New Roman" w:hAnsi="Times New Roman" w:cs="Times New Roman" w:eastAsia="Times New Roman"/>
          <w:sz w:val="18"/>
          <w:szCs w:val="18"/>
          <w:color w:val="1C2487"/>
          <w:spacing w:val="0"/>
          <w:w w:val="188"/>
          <w:i/>
          <w:position w:val="1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1C2487"/>
          <w:spacing w:val="-84"/>
          <w:w w:val="188"/>
          <w:i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1C2487"/>
          <w:spacing w:val="0"/>
          <w:w w:val="100"/>
          <w:i/>
          <w:position w:val="1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1C2487"/>
          <w:spacing w:val="0"/>
          <w:w w:val="100"/>
          <w:i/>
          <w:position w:val="11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6"/>
          <w:position w:val="3"/>
        </w:rPr>
        <w:t>EkipAmiri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left="682" w:right="-20"/>
        <w:jc w:val="left"/>
        <w:tabs>
          <w:tab w:pos="2960" w:val="left"/>
          <w:tab w:pos="92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.92pt;margin-top:7.290325pt;width:9.67572pt;height:8.5pt;mso-position-horizontal-relative:page;mso-position-vertical-relative:paragraph;z-index:-15842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5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2A2A2A"/>
                      <w:spacing w:val="0"/>
                      <w:w w:val="107"/>
                      <w:i/>
                    </w:rPr>
                    <w:t>.Q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8"/>
          <w:szCs w:val="8"/>
          <w:color w:val="2A2A2A"/>
          <w:spacing w:val="0"/>
          <w:w w:val="131"/>
          <w:position w:val="7"/>
        </w:rPr>
        <w:t>(])</w:t>
      </w:r>
      <w:r>
        <w:rPr>
          <w:rFonts w:ascii="Times New Roman" w:hAnsi="Times New Roman" w:cs="Times New Roman" w:eastAsia="Times New Roman"/>
          <w:sz w:val="8"/>
          <w:szCs w:val="8"/>
          <w:color w:val="2A2A2A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2A2A2A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7"/>
          <w:szCs w:val="27"/>
          <w:color w:val="2A2A2A"/>
          <w:spacing w:val="0"/>
          <w:w w:val="89"/>
          <w:b/>
          <w:bCs/>
          <w:position w:val="-3"/>
        </w:rPr>
        <w:t>Mura</w:t>
      </w:r>
      <w:r>
        <w:rPr>
          <w:rFonts w:ascii="Times New Roman" w:hAnsi="Times New Roman" w:cs="Times New Roman" w:eastAsia="Times New Roman"/>
          <w:sz w:val="27"/>
          <w:szCs w:val="27"/>
          <w:color w:val="2A2A2A"/>
          <w:spacing w:val="0"/>
          <w:w w:val="89"/>
          <w:b/>
          <w:bCs/>
          <w:position w:val="-3"/>
        </w:rPr>
        <w:t>d</w:t>
      </w:r>
      <w:r>
        <w:rPr>
          <w:rFonts w:ascii="Times New Roman" w:hAnsi="Times New Roman" w:cs="Times New Roman" w:eastAsia="Times New Roman"/>
          <w:sz w:val="27"/>
          <w:szCs w:val="27"/>
          <w:color w:val="2A2A2A"/>
          <w:spacing w:val="6"/>
          <w:w w:val="89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2A2A2A"/>
          <w:spacing w:val="0"/>
          <w:w w:val="100"/>
          <w:b/>
          <w:bCs/>
          <w:position w:val="-3"/>
        </w:rPr>
        <w:t>URGUN</w:t>
      </w:r>
      <w:r>
        <w:rPr>
          <w:rFonts w:ascii="Times New Roman" w:hAnsi="Times New Roman" w:cs="Times New Roman" w:eastAsia="Times New Roman"/>
          <w:sz w:val="27"/>
          <w:szCs w:val="27"/>
          <w:color w:val="2A2A2A"/>
          <w:spacing w:val="0"/>
          <w:w w:val="100"/>
          <w:b/>
          <w:bCs/>
          <w:position w:val="-3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2A2A2A"/>
          <w:spacing w:val="0"/>
          <w:w w:val="100"/>
          <w:b/>
          <w:bCs/>
          <w:position w:val="-3"/>
        </w:rPr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  <w:i/>
          <w:position w:val="5"/>
        </w:rPr>
        <w:t>1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  <w:i/>
          <w:position w:val="5"/>
        </w:rPr>
        <w:t> </w:t>
      </w:r>
      <w:r>
        <w:rPr>
          <w:rFonts w:ascii="Arial" w:hAnsi="Arial" w:cs="Arial" w:eastAsia="Arial"/>
          <w:sz w:val="19"/>
          <w:szCs w:val="19"/>
          <w:color w:val="2A2A2A"/>
          <w:spacing w:val="43"/>
          <w:w w:val="100"/>
          <w:i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6"/>
          <w:position w:val="5"/>
        </w:rPr>
        <w:t>12017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0" w:right="160"/>
        </w:sectPr>
      </w:pPr>
      <w:rPr/>
    </w:p>
    <w:p>
      <w:pPr>
        <w:spacing w:before="0" w:after="0" w:line="581" w:lineRule="exact"/>
        <w:ind w:right="-20"/>
        <w:jc w:val="righ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57"/>
          <w:szCs w:val="57"/>
          <w:color w:val="2A2A2A"/>
          <w:spacing w:val="-101"/>
          <w:w w:val="55"/>
        </w:rPr>
        <w:t>·</w:t>
      </w:r>
      <w:r>
        <w:rPr>
          <w:rFonts w:ascii="Arial" w:hAnsi="Arial" w:cs="Arial" w:eastAsia="Arial"/>
          <w:sz w:val="24"/>
          <w:szCs w:val="24"/>
          <w:color w:val="2A2A2A"/>
          <w:spacing w:val="0"/>
          <w:w w:val="53"/>
          <w:position w:val="20"/>
        </w:rPr>
        <w:t>.</w:t>
      </w:r>
      <w:r>
        <w:rPr>
          <w:rFonts w:ascii="Arial" w:hAnsi="Arial" w:cs="Arial" w:eastAsia="Arial"/>
          <w:sz w:val="24"/>
          <w:szCs w:val="24"/>
          <w:color w:val="2A2A2A"/>
          <w:spacing w:val="-15"/>
          <w:w w:val="53"/>
          <w:position w:val="20"/>
        </w:rPr>
        <w:t>.</w:t>
      </w:r>
      <w:r>
        <w:rPr>
          <w:rFonts w:ascii="Arial" w:hAnsi="Arial" w:cs="Arial" w:eastAsia="Arial"/>
          <w:sz w:val="57"/>
          <w:szCs w:val="57"/>
          <w:color w:val="2A2A2A"/>
          <w:spacing w:val="-155"/>
          <w:w w:val="55"/>
          <w:position w:val="0"/>
        </w:rPr>
        <w:t>-</w:t>
      </w:r>
      <w:r>
        <w:rPr>
          <w:rFonts w:ascii="Arial" w:hAnsi="Arial" w:cs="Arial" w:eastAsia="Arial"/>
          <w:sz w:val="24"/>
          <w:szCs w:val="24"/>
          <w:color w:val="2A2A2A"/>
          <w:spacing w:val="0"/>
          <w:w w:val="53"/>
          <w:position w:val="20"/>
        </w:rPr>
        <w:t>..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49" w:after="0" w:line="190" w:lineRule="exact"/>
        <w:ind w:left="187" w:right="162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2"/>
          <w:position w:val="-2"/>
        </w:rPr>
        <w:t>Merkez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3"/>
          <w:w w:val="112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2"/>
          <w:position w:val="-2"/>
        </w:rPr>
        <w:t>YeniŞehir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44" w:lineRule="exact"/>
        <w:ind w:left="-39" w:right="-59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9"/>
          <w:szCs w:val="19"/>
          <w:color w:val="2A2A2A"/>
          <w:spacing w:val="2"/>
          <w:w w:val="153"/>
          <w:position w:val="6"/>
        </w:rPr>
        <w:t>1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4"/>
          <w:position w:val="-1"/>
        </w:rPr>
        <w:t>Post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5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A2A2A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9"/>
          <w:position w:val="-1"/>
        </w:rPr>
        <w:t>Grupla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9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3"/>
          <w:w w:val="11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5"/>
          <w:position w:val="-1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Birir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0" w:after="0" w:line="240" w:lineRule="auto"/>
        <w:ind w:left="1175" w:right="1470"/>
        <w:jc w:val="center"/>
        <w:rPr>
          <w:rFonts w:ascii="Times New Roman" w:hAnsi="Times New Roman" w:cs="Times New Roman" w:eastAsia="Times New Roman"/>
          <w:sz w:val="7"/>
          <w:szCs w:val="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4.901398pt;margin-top:3.819925pt;width:20.016811pt;height:98.226567pt;mso-position-horizontal-relative:page;mso-position-vertical-relative:paragraph;z-index:-15856" type="#_x0000_t202" filled="f" stroked="f">
            <v:textbox inset="0,0,0,0">
              <w:txbxContent>
                <w:p>
                  <w:pPr>
                    <w:spacing w:before="2" w:after="0" w:line="100" w:lineRule="exact"/>
                    <w:jc w:val="left"/>
                    <w:rPr>
                      <w:sz w:val="10"/>
                      <w:szCs w:val="10"/>
                    </w:rPr>
                  </w:pPr>
                  <w:rPr/>
                  <w:r>
                    <w:rPr>
                      <w:sz w:val="10"/>
                      <w:szCs w:val="1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35" w:lineRule="exact"/>
                    <w:ind w:left="44" w:right="-71"/>
                    <w:jc w:val="left"/>
                    <w:rPr>
                      <w:rFonts w:ascii="Arial" w:hAnsi="Arial" w:cs="Arial" w:eastAsia="Arial"/>
                      <w:sz w:val="45"/>
                      <w:szCs w:val="4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909190"/>
                      <w:spacing w:val="0"/>
                      <w:w w:val="74"/>
                      <w:position w:val="-23"/>
                    </w:rPr>
                    <w:t>:.c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909190"/>
                      <w:spacing w:val="0"/>
                      <w:w w:val="74"/>
                      <w:position w:val="-2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909190"/>
                      <w:spacing w:val="6"/>
                      <w:w w:val="74"/>
                      <w:position w:val="-23"/>
                    </w:rPr>
                    <w:t> 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2A2A2A"/>
                      <w:spacing w:val="0"/>
                      <w:w w:val="74"/>
                      <w:position w:val="-23"/>
                    </w:rPr>
                    <w:t>.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57" w:lineRule="exact"/>
                    <w:ind w:left="83" w:right="-20"/>
                    <w:jc w:val="left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A1A1A3"/>
                      <w:w w:val="71"/>
                      <w:i/>
                      <w:position w:val="1"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A1A1A3"/>
                      <w:w w:val="72"/>
                      <w:i/>
                      <w:position w:val="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494949"/>
                      <w:w w:val="127"/>
                      <w:i/>
                      <w:position w:val="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494949"/>
                      <w:spacing w:val="-9"/>
                      <w:w w:val="127"/>
                      <w:i/>
                      <w:position w:val="1"/>
                    </w:rPr>
                    <w:t>;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909190"/>
                      <w:spacing w:val="0"/>
                      <w:w w:val="80"/>
                      <w:i/>
                      <w:position w:val="1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909190"/>
                      <w:spacing w:val="-12"/>
                      <w:w w:val="80"/>
                      <w:i/>
                      <w:position w:val="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7C7E7E"/>
                      <w:spacing w:val="0"/>
                      <w:w w:val="117"/>
                      <w:i/>
                      <w:position w:val="1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7C7E7E"/>
                      <w:spacing w:val="-21"/>
                      <w:w w:val="117"/>
                      <w:i/>
                      <w:position w:val="1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494949"/>
                      <w:spacing w:val="0"/>
                      <w:w w:val="104"/>
                      <w:i/>
                      <w:position w:val="1"/>
                    </w:rPr>
                    <w:t>.•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70" w:after="0" w:line="240" w:lineRule="auto"/>
                    <w:ind w:right="-91"/>
                    <w:jc w:val="left"/>
                    <w:rPr>
                      <w:rFonts w:ascii="Arial" w:hAnsi="Arial" w:cs="Arial" w:eastAsia="Arial"/>
                      <w:sz w:val="34"/>
                      <w:szCs w:val="34"/>
                    </w:rPr>
                  </w:pPr>
                  <w:rPr/>
                  <w:r>
                    <w:rPr>
                      <w:rFonts w:ascii="Arial" w:hAnsi="Arial" w:cs="Arial" w:eastAsia="Arial"/>
                      <w:sz w:val="34"/>
                      <w:szCs w:val="34"/>
                      <w:color w:val="696B6B"/>
                      <w:spacing w:val="5"/>
                      <w:w w:val="78"/>
                    </w:rPr>
                    <w:t>%</w:t>
                  </w:r>
                  <w:r>
                    <w:rPr>
                      <w:rFonts w:ascii="Arial" w:hAnsi="Arial" w:cs="Arial" w:eastAsia="Arial"/>
                      <w:sz w:val="34"/>
                      <w:szCs w:val="34"/>
                      <w:color w:val="494949"/>
                      <w:spacing w:val="0"/>
                      <w:w w:val="168"/>
                    </w:rPr>
                    <w:t>.</w:t>
                  </w:r>
                  <w:r>
                    <w:rPr>
                      <w:rFonts w:ascii="Arial" w:hAnsi="Arial" w:cs="Arial" w:eastAsia="Arial"/>
                      <w:sz w:val="34"/>
                      <w:szCs w:val="3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47.167999pt;margin-top:3.819925pt;width:22.965001pt;height:98.893405pt;mso-position-horizontal-relative:page;mso-position-vertical-relative:paragraph;z-index:-15853" coordorigin="8943,76" coordsize="459,1978">
            <v:group style="position:absolute;left:9304;top:534;width:2;height:146" coordorigin="9304,534" coordsize="2,146">
              <v:shape style="position:absolute;left:9304;top:534;width:2;height:146" coordorigin="9304,534" coordsize="0,146" path="m9304,681l9304,534e" filled="f" stroked="t" strokeweight="2.52pt" strokecolor="#EBEDED">
                <v:path arrowok="t"/>
              </v:shape>
            </v:group>
            <v:group style="position:absolute;left:9374;top:534;width:2;height:146" coordorigin="9374,534" coordsize="2,146">
              <v:shape style="position:absolute;left:9374;top:534;width:2;height:146" coordorigin="9374,534" coordsize="0,146" path="m9374,681l9374,534e" filled="f" stroked="t" strokeweight="2.85pt" strokecolor="#EBEDED">
                <v:path arrowok="t"/>
              </v:shape>
            </v:group>
            <v:group style="position:absolute;left:9265;top:706;width:59;height:464" coordorigin="9265,706" coordsize="59,464">
              <v:shape style="position:absolute;left:9265;top:706;width:59;height:464" coordorigin="9265,706" coordsize="59,464" path="m9265,706l9324,706,9324,1170,9265,1170,9265,706xe" filled="t" fillcolor="#EBEDED" stroked="f">
                <v:path arrowok="t"/>
                <v:fill/>
              </v:shape>
            </v:group>
            <v:group style="position:absolute;left:8943;top:76;width:321;height:1965" coordorigin="8943,76" coordsize="321,1965">
              <v:shape style="position:absolute;left:8943;top:76;width:321;height:1965" coordorigin="8943,76" coordsize="321,1965" path="m8943,76l9265,76,9265,2041,8943,2041,8943,76e" filled="t" fillcolor="#EBEDED" stroked="f">
                <v:path arrowok="t"/>
                <v:fill/>
              </v:shape>
            </v:group>
            <v:group style="position:absolute;left:8954;top:1444;width:155;height:485" coordorigin="8954,1444" coordsize="155,485">
              <v:shape style="position:absolute;left:8954;top:1444;width:155;height:485" coordorigin="8954,1444" coordsize="155,485" path="m8954,1444l9108,1444,9108,1929,8954,1929,8954,1444e" filled="t" fillcolor="#EBEDED" stroked="f">
                <v:path arrowok="t"/>
                <v:fill/>
              </v:shape>
            </v:group>
            <v:group style="position:absolute;left:9086;top:1765;width:2;height:259" coordorigin="9086,1765" coordsize="2,259">
              <v:shape style="position:absolute;left:9086;top:1765;width:2;height:259" coordorigin="9086,1765" coordsize="0,259" path="m9086,2024l9086,1765e" filled="f" stroked="t" strokeweight="3.042055pt" strokecolor="#EBED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7"/>
          <w:szCs w:val="7"/>
          <w:color w:val="2A2A2A"/>
          <w:w w:val="227"/>
        </w:rPr>
        <w:t>'•</w:t>
      </w:r>
      <w:r>
        <w:rPr>
          <w:rFonts w:ascii="Times New Roman" w:hAnsi="Times New Roman" w:cs="Times New Roman" w:eastAsia="Times New Roman"/>
          <w:sz w:val="7"/>
          <w:szCs w:val="7"/>
          <w:color w:val="2A2A2A"/>
          <w:w w:val="226"/>
        </w:rPr>
        <w:t>\</w:t>
      </w:r>
      <w:r>
        <w:rPr>
          <w:rFonts w:ascii="Times New Roman" w:hAnsi="Times New Roman" w:cs="Times New Roman" w:eastAsia="Times New Roman"/>
          <w:sz w:val="7"/>
          <w:szCs w:val="7"/>
          <w:color w:val="2A2A2A"/>
          <w:w w:val="227"/>
        </w:rPr>
        <w:t>,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w w:val="100"/>
        </w:rPr>
      </w:r>
    </w:p>
    <w:p>
      <w:pPr>
        <w:spacing w:before="34" w:after="0" w:line="68" w:lineRule="exact"/>
        <w:ind w:left="1243" w:right="1474"/>
        <w:jc w:val="center"/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color w:val="2A2A2A"/>
          <w:w w:val="172"/>
        </w:rPr>
        <w:t>ı</w:t>
      </w:r>
      <w:r>
        <w:rPr>
          <w:rFonts w:ascii="Arial" w:hAnsi="Arial" w:cs="Arial" w:eastAsia="Arial"/>
          <w:sz w:val="6"/>
          <w:szCs w:val="6"/>
          <w:color w:val="2A2A2A"/>
          <w:spacing w:val="3"/>
          <w:w w:val="172"/>
        </w:rPr>
        <w:t>;</w:t>
      </w:r>
      <w:r>
        <w:rPr>
          <w:rFonts w:ascii="Arial" w:hAnsi="Arial" w:cs="Arial" w:eastAsia="Arial"/>
          <w:sz w:val="6"/>
          <w:szCs w:val="6"/>
          <w:color w:val="2A2A2A"/>
          <w:spacing w:val="0"/>
          <w:w w:val="225"/>
        </w:rPr>
        <w:t>,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280" w:bottom="280" w:left="0" w:right="160"/>
          <w:cols w:num="3" w:equalWidth="0">
            <w:col w:w="802" w:space="2050"/>
            <w:col w:w="1964" w:space="4046"/>
            <w:col w:w="2898"/>
          </w:cols>
        </w:sectPr>
      </w:pPr>
      <w:rPr/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0" w:right="1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11.64pt;margin-top:34.560001pt;width:572.280012pt;height:784.440002pt;mso-position-horizontal-relative:page;mso-position-vertical-relative:page;z-index:-15855" coordorigin="233,691" coordsize="11446,15689">
            <v:group style="position:absolute;left:240;top:710;width:11395;height:2" coordorigin="240,710" coordsize="11395,2">
              <v:shape style="position:absolute;left:240;top:710;width:11395;height:2" coordorigin="240,710" coordsize="11395,0" path="m240,710l11635,710e" filled="f" stroked="t" strokeweight=".72pt" strokecolor="#484848">
                <v:path arrowok="t"/>
              </v:shape>
            </v:group>
            <v:group style="position:absolute;left:250;top:701;width:2;height:1176" coordorigin="250,701" coordsize="2,1176">
              <v:shape style="position:absolute;left:250;top:701;width:2;height:1176" coordorigin="250,701" coordsize="0,1176" path="m250,1877l250,701e" filled="f" stroked="t" strokeweight=".96pt" strokecolor="#707070">
                <v:path arrowok="t"/>
              </v:shape>
            </v:group>
            <v:group style="position:absolute;left:715;top:710;width:446;height:2" coordorigin="715,710" coordsize="446,2">
              <v:shape style="position:absolute;left:715;top:710;width:446;height:2" coordorigin="715,710" coordsize="446,0" path="m715,710l1162,710e" filled="f" stroked="t" strokeweight=".96pt" strokecolor="#747474">
                <v:path arrowok="t"/>
              </v:shape>
            </v:group>
            <v:group style="position:absolute;left:1910;top:715;width:403;height:2" coordorigin="1910,715" coordsize="403,2">
              <v:shape style="position:absolute;left:1910;top:715;width:403;height:2" coordorigin="1910,715" coordsize="403,0" path="m1910,715l2314,715e" filled="f" stroked="t" strokeweight=".48pt" strokecolor="#484848">
                <v:path arrowok="t"/>
              </v:shape>
            </v:group>
            <v:group style="position:absolute;left:2290;top:710;width:2;height:370" coordorigin="2290,710" coordsize="2,370">
              <v:shape style="position:absolute;left:2290;top:710;width:2;height:370" coordorigin="2290,710" coordsize="0,370" path="m2290,1080l2290,710e" filled="f" stroked="t" strokeweight=".48pt" strokecolor="#181818">
                <v:path arrowok="t"/>
              </v:shape>
            </v:group>
            <v:group style="position:absolute;left:2246;top:715;width:955;height:2" coordorigin="2246,715" coordsize="955,2">
              <v:shape style="position:absolute;left:2246;top:715;width:955;height:2" coordorigin="2246,715" coordsize="955,0" path="m2246,715l3202,715e" filled="f" stroked="t" strokeweight=".48pt" strokecolor="#232323">
                <v:path arrowok="t"/>
              </v:shape>
            </v:group>
            <v:group style="position:absolute;left:7330;top:715;width:2395;height:2" coordorigin="7330,715" coordsize="2395,2">
              <v:shape style="position:absolute;left:7330;top:715;width:2395;height:2" coordorigin="7330,715" coordsize="2395,0" path="m7330,715l9725,715e" filled="f" stroked="t" strokeweight=".48pt" strokecolor="#282828">
                <v:path arrowok="t"/>
              </v:shape>
            </v:group>
            <v:group style="position:absolute;left:9120;top:710;width:2;height:370" coordorigin="9120,710" coordsize="2,370">
              <v:shape style="position:absolute;left:9120;top:710;width:2;height:370" coordorigin="9120,710" coordsize="0,370" path="m9120,1080l9120,710e" filled="f" stroked="t" strokeweight=".96pt" strokecolor="#484848">
                <v:path arrowok="t"/>
              </v:shape>
            </v:group>
            <v:group style="position:absolute;left:9667;top:715;width:1968;height:2" coordorigin="9667,715" coordsize="1968,2">
              <v:shape style="position:absolute;left:9667;top:715;width:1968;height:2" coordorigin="9667,715" coordsize="1968,0" path="m9667,715l11635,715e" filled="f" stroked="t" strokeweight=".48pt" strokecolor="#3F3F3F">
                <v:path arrowok="t"/>
              </v:shape>
            </v:group>
            <v:group style="position:absolute;left:11626;top:710;width:2;height:730" coordorigin="11626,710" coordsize="2,730">
              <v:shape style="position:absolute;left:11626;top:710;width:2;height:730" coordorigin="11626,710" coordsize="0,730" path="m11626,1440l11626,710e" filled="f" stroked="t" strokeweight=".72pt" strokecolor="#3F3F3F">
                <v:path arrowok="t"/>
              </v:shape>
            </v:group>
            <v:group style="position:absolute;left:2290;top:1022;width:2;height:869" coordorigin="2290,1022" coordsize="2,869">
              <v:shape style="position:absolute;left:2290;top:1022;width:2;height:869" coordorigin="2290,1022" coordsize="0,869" path="m2290,1891l2290,1022e" filled="f" stroked="t" strokeweight=".48pt" strokecolor="#030303">
                <v:path arrowok="t"/>
              </v:shape>
            </v:group>
            <v:group style="position:absolute;left:9127;top:1022;width:2;height:542" coordorigin="9127,1022" coordsize="2,542">
              <v:shape style="position:absolute;left:9127;top:1022;width:2;height:542" coordorigin="9127,1022" coordsize="0,542" path="m9127,1565l9127,1022e" filled="f" stroked="t" strokeweight=".48pt" strokecolor="#232323">
                <v:path arrowok="t"/>
              </v:shape>
            </v:group>
            <v:group style="position:absolute;left:9130;top:1459;width:2;height:432" coordorigin="9130,1459" coordsize="2,432">
              <v:shape style="position:absolute;left:9130;top:1459;width:2;height:432" coordorigin="9130,1459" coordsize="0,432" path="m9130,1891l9130,1459e" filled="f" stroked="t" strokeweight=".72pt" strokecolor="#3B3B3B">
                <v:path arrowok="t"/>
              </v:shape>
            </v:group>
            <v:group style="position:absolute;left:11633;top:710;width:2;height:1195" coordorigin="11633,710" coordsize="2,1195">
              <v:shape style="position:absolute;left:11633;top:710;width:2;height:1195" coordorigin="11633,710" coordsize="0,1195" path="m11633,1906l11633,710e" filled="f" stroked="t" strokeweight=".48pt" strokecolor="#383838">
                <v:path arrowok="t"/>
              </v:shape>
            </v:group>
            <v:group style="position:absolute;left:240;top:1886;width:2078;height:2" coordorigin="240,1886" coordsize="2078,2">
              <v:shape style="position:absolute;left:240;top:1886;width:2078;height:2" coordorigin="240,1886" coordsize="2078,0" path="m240,1886l2318,1886e" filled="f" stroked="t" strokeweight=".48pt" strokecolor="#2B2B2B">
                <v:path arrowok="t"/>
              </v:shape>
            </v:group>
            <v:group style="position:absolute;left:254;top:701;width:2;height:15662" coordorigin="254,701" coordsize="2,15662">
              <v:shape style="position:absolute;left:254;top:701;width:2;height:15662" coordorigin="254,701" coordsize="0,15662" path="m254,16363l254,701e" filled="f" stroked="t" strokeweight=".96pt" strokecolor="#3F3F3F">
                <v:path arrowok="t"/>
              </v:shape>
            </v:group>
            <v:group style="position:absolute;left:2242;top:1886;width:7814;height:2" coordorigin="2242,1886" coordsize="7814,2">
              <v:shape style="position:absolute;left:2242;top:1886;width:7814;height:2" coordorigin="2242,1886" coordsize="7814,0" path="m2242,1886l10056,1886e" filled="f" stroked="t" strokeweight=".48pt" strokecolor="#131313">
                <v:path arrowok="t"/>
              </v:shape>
            </v:group>
            <v:group style="position:absolute;left:9998;top:1886;width:1646;height:2" coordorigin="9998,1886" coordsize="1646,2">
              <v:shape style="position:absolute;left:9998;top:1886;width:1646;height:2" coordorigin="9998,1886" coordsize="1646,0" path="m9998,1886l11645,1886e" filled="f" stroked="t" strokeweight=".48pt" strokecolor="#2B2B2B">
                <v:path arrowok="t"/>
              </v:shape>
            </v:group>
            <v:group style="position:absolute;left:250;top:2122;width:11395;height:2" coordorigin="250,2122" coordsize="11395,2">
              <v:shape style="position:absolute;left:250;top:2122;width:11395;height:2" coordorigin="250,2122" coordsize="11395,0" path="m250,2122l11645,2122e" filled="f" stroked="t" strokeweight=".96pt" strokecolor="#4F4F4F">
                <v:path arrowok="t"/>
              </v:shape>
            </v:group>
            <v:group style="position:absolute;left:254;top:1838;width:2;height:10699" coordorigin="254,1838" coordsize="2,10699">
              <v:shape style="position:absolute;left:254;top:1838;width:2;height:10699" coordorigin="254,1838" coordsize="0,10699" path="m254,12538l254,1838e" filled="f" stroked="t" strokeweight=".48pt" strokecolor="#343434">
                <v:path arrowok="t"/>
              </v:shape>
            </v:group>
            <v:group style="position:absolute;left:11640;top:710;width:2;height:5333" coordorigin="11640,710" coordsize="2,5333">
              <v:shape style="position:absolute;left:11640;top:710;width:2;height:5333" coordorigin="11640,710" coordsize="0,5333" path="m11640,6043l11640,710e" filled="f" stroked="t" strokeweight=".72pt" strokecolor="#484848">
                <v:path arrowok="t"/>
              </v:shape>
            </v:group>
            <v:group style="position:absolute;left:250;top:2366;width:2952;height:2" coordorigin="250,2366" coordsize="2952,2">
              <v:shape style="position:absolute;left:250;top:2366;width:2952;height:2" coordorigin="250,2366" coordsize="2952,0" path="m250,2366l3202,2366e" filled="f" stroked="t" strokeweight=".48pt" strokecolor="#1F1F1F">
                <v:path arrowok="t"/>
              </v:shape>
            </v:group>
            <v:group style="position:absolute;left:3144;top:2362;width:8501;height:2" coordorigin="3144,2362" coordsize="8501,2">
              <v:shape style="position:absolute;left:3144;top:2362;width:8501;height:2" coordorigin="3144,2362" coordsize="8501,0" path="m3144,2362l11645,2362e" filled="f" stroked="t" strokeweight=".96pt" strokecolor="#484848">
                <v:path arrowok="t"/>
              </v:shape>
            </v:group>
            <v:group style="position:absolute;left:240;top:2606;width:1728;height:2" coordorigin="240,2606" coordsize="1728,2">
              <v:shape style="position:absolute;left:240;top:2606;width:1728;height:2" coordorigin="240,2606" coordsize="1728,0" path="m240,2606l1968,2606e" filled="f" stroked="t" strokeweight=".48pt" strokecolor="#282828">
                <v:path arrowok="t"/>
              </v:shape>
            </v:group>
            <v:group style="position:absolute;left:1910;top:2602;width:2986;height:2" coordorigin="1910,2602" coordsize="2986,2">
              <v:shape style="position:absolute;left:1910;top:2602;width:2986;height:2" coordorigin="1910,2602" coordsize="2986,0" path="m1910,2602l4896,2602e" filled="f" stroked="t" strokeweight=".72pt" strokecolor="#444444">
                <v:path arrowok="t"/>
              </v:shape>
            </v:group>
            <v:group style="position:absolute;left:4838;top:2606;width:1954;height:2" coordorigin="4838,2606" coordsize="1954,2">
              <v:shape style="position:absolute;left:4838;top:2606;width:1954;height:2" coordorigin="4838,2606" coordsize="1954,0" path="m4838,2606l6792,2606e" filled="f" stroked="t" strokeweight=".48pt" strokecolor="#232323">
                <v:path arrowok="t"/>
              </v:shape>
            </v:group>
            <v:group style="position:absolute;left:6451;top:2602;width:538;height:2" coordorigin="6451,2602" coordsize="538,2">
              <v:shape style="position:absolute;left:6451;top:2602;width:538;height:2" coordorigin="6451,2602" coordsize="538,0" path="m6451,2602l6989,2602e" filled="f" stroked="t" strokeweight=".96pt" strokecolor="#4F4F4F">
                <v:path arrowok="t"/>
              </v:shape>
            </v:group>
            <v:group style="position:absolute;left:6893;top:2606;width:1426;height:2" coordorigin="6893,2606" coordsize="1426,2">
              <v:shape style="position:absolute;left:6893;top:2606;width:1426;height:2" coordorigin="6893,2606" coordsize="1426,0" path="m6893,2606l8318,2606e" filled="f" stroked="t" strokeweight=".48pt" strokecolor="#1C1C1C">
                <v:path arrowok="t"/>
              </v:shape>
            </v:group>
            <v:group style="position:absolute;left:8261;top:2602;width:3384;height:2" coordorigin="8261,2602" coordsize="3384,2">
              <v:shape style="position:absolute;left:8261;top:2602;width:3384;height:2" coordorigin="8261,2602" coordsize="3384,0" path="m8261,2602l11645,2602e" filled="f" stroked="t" strokeweight=".72pt" strokecolor="#484848">
                <v:path arrowok="t"/>
              </v:shape>
            </v:group>
            <v:group style="position:absolute;left:240;top:2854;width:9600;height:2" coordorigin="240,2854" coordsize="9600,2">
              <v:shape style="position:absolute;left:240;top:2854;width:9600;height:2" coordorigin="240,2854" coordsize="9600,0" path="m240,2854l9840,2854e" filled="f" stroked="t" strokeweight=".72pt" strokecolor="#484848">
                <v:path arrowok="t"/>
              </v:shape>
            </v:group>
            <v:group style="position:absolute;left:5443;top:2856;width:1320;height:2" coordorigin="5443,2856" coordsize="1320,2">
              <v:shape style="position:absolute;left:5443;top:2856;width:1320;height:2" coordorigin="5443,2856" coordsize="1320,0" path="m5443,2856l6763,2856e" filled="f" stroked="t" strokeweight=".48pt" strokecolor="#575757">
                <v:path arrowok="t"/>
              </v:shape>
            </v:group>
            <v:group style="position:absolute;left:7358;top:2856;width:931;height:2" coordorigin="7358,2856" coordsize="931,2">
              <v:shape style="position:absolute;left:7358;top:2856;width:931;height:2" coordorigin="7358,2856" coordsize="931,0" path="m7358,2856l8290,2856e" filled="f" stroked="t" strokeweight=".48pt" strokecolor="#575757">
                <v:path arrowok="t"/>
              </v:shape>
            </v:group>
            <v:group style="position:absolute;left:10027;top:2856;width:1618;height:2" coordorigin="10027,2856" coordsize="1618,2">
              <v:shape style="position:absolute;left:10027;top:2856;width:1618;height:2" coordorigin="10027,2856" coordsize="1618,0" path="m10027,2856l11645,2856e" filled="f" stroked="t" strokeweight=".96pt" strokecolor="#444444">
                <v:path arrowok="t"/>
              </v:shape>
            </v:group>
            <v:group style="position:absolute;left:250;top:3091;width:5515;height:2" coordorigin="250,3091" coordsize="5515,2">
              <v:shape style="position:absolute;left:250;top:3091;width:5515;height:2" coordorigin="250,3091" coordsize="5515,0" path="m250,3091l5765,3091e" filled="f" stroked="t" strokeweight=".96pt" strokecolor="#4F4F4F">
                <v:path arrowok="t"/>
              </v:shape>
            </v:group>
            <v:group style="position:absolute;left:4867;top:3077;width:1896;height:2" coordorigin="4867,3077" coordsize="1896,2">
              <v:shape style="position:absolute;left:4867;top:3077;width:1896;height:2" coordorigin="4867,3077" coordsize="1896,0" path="m4867,3077l6763,3077e" filled="f" stroked="t" strokeweight=".96pt" strokecolor="#232323">
                <v:path arrowok="t"/>
              </v:shape>
            </v:group>
            <v:group style="position:absolute;left:6216;top:3091;width:5429;height:2" coordorigin="6216,3091" coordsize="5429,2">
              <v:shape style="position:absolute;left:6216;top:3091;width:5429;height:2" coordorigin="6216,3091" coordsize="5429,0" path="m6216,3091l11645,3091e" filled="f" stroked="t" strokeweight=".96pt" strokecolor="#4F4F4F">
                <v:path arrowok="t"/>
              </v:shape>
            </v:group>
            <v:group style="position:absolute;left:3792;top:3082;width:2;height:950" coordorigin="3792,3082" coordsize="2,950">
              <v:shape style="position:absolute;left:3792;top:3082;width:2;height:950" coordorigin="3792,3082" coordsize="0,950" path="m3792,4032l3792,3082e" filled="f" stroked="t" strokeweight=".96pt" strokecolor="#3F3F3F">
                <v:path arrowok="t"/>
              </v:shape>
            </v:group>
            <v:group style="position:absolute;left:6926;top:3082;width:2;height:950" coordorigin="6926,3082" coordsize="2,950">
              <v:shape style="position:absolute;left:6926;top:3082;width:2;height:950" coordorigin="6926,3082" coordsize="0,950" path="m6926,4032l6926,3082e" filled="f" stroked="t" strokeweight=".48pt" strokecolor="#343434">
                <v:path arrowok="t"/>
              </v:shape>
            </v:group>
            <v:group style="position:absolute;left:254;top:3298;width:2;height:533" coordorigin="254,3298" coordsize="2,533">
              <v:shape style="position:absolute;left:254;top:3298;width:2;height:533" coordorigin="254,3298" coordsize="0,533" path="m254,3830l254,3298e" filled="f" stroked="t" strokeweight=".48pt" strokecolor="#080808">
                <v:path arrowok="t"/>
              </v:shape>
            </v:group>
            <v:group style="position:absolute;left:3792;top:3811;width:3101;height:2" coordorigin="3792,3811" coordsize="3101,2">
              <v:shape style="position:absolute;left:3792;top:3811;width:3101;height:2" coordorigin="3792,3811" coordsize="3101,0" path="m3792,3811l6893,3811e" filled="f" stroked="t" strokeweight=".72pt" strokecolor="#646464">
                <v:path arrowok="t"/>
              </v:shape>
            </v:group>
            <v:group style="position:absolute;left:6931;top:3298;width:2;height:734" coordorigin="6931,3298" coordsize="2,734">
              <v:shape style="position:absolute;left:6931;top:3298;width:2;height:734" coordorigin="6931,3298" coordsize="0,734" path="m6931,4032l6931,3298e" filled="f" stroked="t" strokeweight=".96pt" strokecolor="#484848">
                <v:path arrowok="t"/>
              </v:shape>
            </v:group>
            <v:group style="position:absolute;left:6451;top:3811;width:490;height:2" coordorigin="6451,3811" coordsize="490,2">
              <v:shape style="position:absolute;left:6451;top:3811;width:490;height:2" coordorigin="6451,3811" coordsize="490,0" path="m6451,3811l6941,3811e" filled="f" stroked="t" strokeweight=".96pt" strokecolor="#9C9C9C">
                <v:path arrowok="t"/>
              </v:shape>
            </v:group>
            <v:group style="position:absolute;left:11640;top:3470;width:2;height:859" coordorigin="11640,3470" coordsize="2,859">
              <v:shape style="position:absolute;left:11640;top:3470;width:2;height:859" coordorigin="11640,3470" coordsize="0,859" path="m11640,4330l11640,3470e" filled="f" stroked="t" strokeweight=".48pt" strokecolor="#232323">
                <v:path arrowok="t"/>
              </v:shape>
            </v:group>
            <v:group style="position:absolute;left:250;top:4027;width:2952;height:2" coordorigin="250,4027" coordsize="2952,2">
              <v:shape style="position:absolute;left:250;top:4027;width:2952;height:2" coordorigin="250,4027" coordsize="2952,0" path="m250,4027l3202,4027e" filled="f" stroked="t" strokeweight=".48pt" strokecolor="#0F0F0F">
                <v:path arrowok="t"/>
              </v:shape>
            </v:group>
            <v:group style="position:absolute;left:3144;top:4022;width:8501;height:2" coordorigin="3144,4022" coordsize="8501,2">
              <v:shape style="position:absolute;left:3144;top:4022;width:8501;height:2" coordorigin="3144,4022" coordsize="8501,0" path="m3144,4022l11645,4022e" filled="f" stroked="t" strokeweight=".96pt" strokecolor="#3F3F3F">
                <v:path arrowok="t"/>
              </v:shape>
            </v:group>
            <v:group style="position:absolute;left:250;top:4306;width:1718;height:2" coordorigin="250,4306" coordsize="1718,2">
              <v:shape style="position:absolute;left:250;top:4306;width:1718;height:2" coordorigin="250,4306" coordsize="1718,0" path="m250,4306l1968,4306e" filled="f" stroked="t" strokeweight=".48pt" strokecolor="#1F1F1F">
                <v:path arrowok="t"/>
              </v:shape>
            </v:group>
            <v:group style="position:absolute;left:1910;top:4301;width:9739;height:2" coordorigin="1910,4301" coordsize="9739,2">
              <v:shape style="position:absolute;left:1910;top:4301;width:9739;height:2" coordorigin="1910,4301" coordsize="9739,0" path="m1910,4301l11650,4301e" filled="f" stroked="t" strokeweight=".96pt" strokecolor="#4F4F4F">
                <v:path arrowok="t"/>
              </v:shape>
            </v:group>
            <v:group style="position:absolute;left:2294;top:4022;width:2;height:893" coordorigin="2294,4022" coordsize="2,893">
              <v:shape style="position:absolute;left:2294;top:4022;width:2;height:893" coordorigin="2294,4022" coordsize="0,893" path="m2294,4915l2294,4022e" filled="f" stroked="t" strokeweight=".96pt" strokecolor="#484848">
                <v:path arrowok="t"/>
              </v:shape>
            </v:group>
            <v:group style="position:absolute;left:2270;top:4536;width:2597;height:2" coordorigin="2270,4536" coordsize="2597,2">
              <v:shape style="position:absolute;left:2270;top:4536;width:2597;height:2" coordorigin="2270,4536" coordsize="2597,0" path="m2270,4536l4867,4536e" filled="f" stroked="t" strokeweight=".96pt" strokecolor="#343434">
                <v:path arrowok="t"/>
              </v:shape>
            </v:group>
            <v:group style="position:absolute;left:4867;top:4538;width:4546;height:2" coordorigin="4867,4538" coordsize="4546,2">
              <v:shape style="position:absolute;left:4867;top:4538;width:4546;height:2" coordorigin="4867,4538" coordsize="4546,0" path="m4867,4538l9413,4538e" filled="f" stroked="t" strokeweight=".96pt" strokecolor="#545454">
                <v:path arrowok="t"/>
              </v:shape>
            </v:group>
            <v:group style="position:absolute;left:9370;top:4546;width:269;height:2" coordorigin="9370,4546" coordsize="269,2">
              <v:shape style="position:absolute;left:9370;top:4546;width:269;height:2" coordorigin="9370,4546" coordsize="269,0" path="m9370,4546l9638,4546e" filled="f" stroked="t" strokeweight="1.2pt" strokecolor="#707070">
                <v:path arrowok="t"/>
              </v:shape>
            </v:group>
            <v:group style="position:absolute;left:9610;top:4536;width:2035;height:2" coordorigin="9610,4536" coordsize="2035,2">
              <v:shape style="position:absolute;left:9610;top:4536;width:2035;height:2" coordorigin="9610,4536" coordsize="2035,0" path="m9610,4536l11645,4536e" filled="f" stroked="t" strokeweight=".48pt" strokecolor="#4F4F4F">
                <v:path arrowok="t"/>
              </v:shape>
            </v:group>
            <v:group style="position:absolute;left:254;top:4507;width:2;height:307" coordorigin="254,4507" coordsize="2,307">
              <v:shape style="position:absolute;left:254;top:4507;width:2;height:307" coordorigin="254,4507" coordsize="0,307" path="m254,4814l254,4507e" filled="f" stroked="t" strokeweight=".48pt" strokecolor="#181818">
                <v:path arrowok="t"/>
              </v:shape>
            </v:group>
            <v:group style="position:absolute;left:4872;top:4531;width:2;height:514" coordorigin="4872,4531" coordsize="2,514">
              <v:shape style="position:absolute;left:4872;top:4531;width:2;height:514" coordorigin="4872,4531" coordsize="0,514" path="m4872,5045l4872,4531e" filled="f" stroked="t" strokeweight=".48pt" strokecolor="#2B2B2B">
                <v:path arrowok="t"/>
              </v:shape>
            </v:group>
            <v:group style="position:absolute;left:7714;top:4526;width:2;height:259" coordorigin="7714,4526" coordsize="2,259">
              <v:shape style="position:absolute;left:7714;top:4526;width:2;height:259" coordorigin="7714,4526" coordsize="0,259" path="m7714,4786l7714,4526e" filled="f" stroked="t" strokeweight=".48pt" strokecolor="#4B4B4B">
                <v:path arrowok="t"/>
              </v:shape>
            </v:group>
            <v:group style="position:absolute;left:2294;top:4757;width:2;height:288" coordorigin="2294,4757" coordsize="2,288">
              <v:shape style="position:absolute;left:2294;top:4757;width:2;height:288" coordorigin="2294,4757" coordsize="0,288" path="m2294,5045l2294,4757e" filled="f" stroked="t" strokeweight=".72pt" strokecolor="#343434">
                <v:path arrowok="t"/>
              </v:shape>
            </v:group>
            <v:group style="position:absolute;left:4867;top:5030;width:6787;height:2" coordorigin="4867,5030" coordsize="6787,2">
              <v:shape style="position:absolute;left:4867;top:5030;width:6787;height:2" coordorigin="4867,5030" coordsize="6787,0" path="m4867,5030l11654,5030e" filled="f" stroked="t" strokeweight=".96pt" strokecolor="#575757">
                <v:path arrowok="t"/>
              </v:shape>
            </v:group>
            <v:group style="position:absolute;left:7714;top:4786;width:2;height:240" coordorigin="7714,4786" coordsize="2,240">
              <v:shape style="position:absolute;left:7714;top:4786;width:2;height:240" coordorigin="7714,4786" coordsize="0,240" path="m7714,5026l7714,4786e" filled="f" stroked="t" strokeweight=".48pt" strokecolor="#232323">
                <v:path arrowok="t"/>
              </v:shape>
            </v:group>
            <v:group style="position:absolute;left:2299;top:4987;width:2;height:2011" coordorigin="2299,4987" coordsize="2,2011">
              <v:shape style="position:absolute;left:2299;top:4987;width:2;height:2011" coordorigin="2299,4987" coordsize="0,2011" path="m2299,6998l2299,4987e" filled="f" stroked="t" strokeweight=".48pt" strokecolor="#131313">
                <v:path arrowok="t"/>
              </v:shape>
            </v:group>
            <v:group style="position:absolute;left:4877;top:4987;width:2;height:1733" coordorigin="4877,4987" coordsize="2,1733">
              <v:shape style="position:absolute;left:4877;top:4987;width:2;height:1733" coordorigin="4877,4987" coordsize="0,1733" path="m4877,6720l4877,4987e" filled="f" stroked="t" strokeweight=".96pt" strokecolor="#4F4F4F">
                <v:path arrowok="t"/>
              </v:shape>
            </v:group>
            <v:group style="position:absolute;left:4867;top:5270;width:6787;height:2" coordorigin="4867,5270" coordsize="6787,2">
              <v:shape style="position:absolute;left:4867;top:5270;width:6787;height:2" coordorigin="4867,5270" coordsize="6787,0" path="m4867,5270l11654,5270e" filled="f" stroked="t" strokeweight=".96pt" strokecolor="#4F4F4F">
                <v:path arrowok="t"/>
              </v:shape>
            </v:group>
            <v:group style="position:absolute;left:254;top:5232;width:2;height:538" coordorigin="254,5232" coordsize="2,538">
              <v:shape style="position:absolute;left:254;top:5232;width:2;height:538" coordorigin="254,5232" coordsize="0,538" path="m254,5770l254,5232e" filled="f" stroked="t" strokeweight=".48pt" strokecolor="#080808">
                <v:path arrowok="t"/>
              </v:shape>
            </v:group>
            <v:group style="position:absolute;left:4867;top:5510;width:6787;height:2" coordorigin="4867,5510" coordsize="6787,2">
              <v:shape style="position:absolute;left:4867;top:5510;width:6787;height:2" coordorigin="4867,5510" coordsize="6787,0" path="m4867,5510l11654,5510e" filled="f" stroked="t" strokeweight=".96pt" strokecolor="#4B4B4B">
                <v:path arrowok="t"/>
              </v:shape>
            </v:group>
            <v:group style="position:absolute;left:2294;top:5760;width:907;height:2" coordorigin="2294,5760" coordsize="907,2">
              <v:shape style="position:absolute;left:2294;top:5760;width:907;height:2" coordorigin="2294,5760" coordsize="907,0" path="m2294,5760l3202,5760e" filled="f" stroked="t" strokeweight=".96pt" strokecolor="#4F4F4F">
                <v:path arrowok="t"/>
              </v:shape>
            </v:group>
            <v:group style="position:absolute;left:3173;top:5741;width:994;height:2" coordorigin="3173,5741" coordsize="994,2">
              <v:shape style="position:absolute;left:3173;top:5741;width:994;height:2" coordorigin="3173,5741" coordsize="994,0" path="m3173,5741l4166,5741e" filled="f" stroked="t" strokeweight=".48pt" strokecolor="#000000">
                <v:path arrowok="t"/>
              </v:shape>
            </v:group>
            <v:group style="position:absolute;left:4138;top:5755;width:499;height:2" coordorigin="4138,5755" coordsize="499,2">
              <v:shape style="position:absolute;left:4138;top:5755;width:499;height:2" coordorigin="4138,5755" coordsize="499,0" path="m4138,5755l4637,5755e" filled="f" stroked="t" strokeweight=".48pt" strokecolor="#181818">
                <v:path arrowok="t"/>
              </v:shape>
            </v:group>
            <v:group style="position:absolute;left:4579;top:5750;width:326;height:2" coordorigin="4579,5750" coordsize="326,2">
              <v:shape style="position:absolute;left:4579;top:5750;width:326;height:2" coordorigin="4579,5750" coordsize="326,0" path="m4579,5750l4906,5750e" filled="f" stroked="t" strokeweight=".72pt" strokecolor="#3F3F3F">
                <v:path arrowok="t"/>
              </v:shape>
            </v:group>
            <v:group style="position:absolute;left:4829;top:5755;width:3984;height:2" coordorigin="4829,5755" coordsize="3984,2">
              <v:shape style="position:absolute;left:4829;top:5755;width:3984;height:2" coordorigin="4829,5755" coordsize="3984,0" path="m4829,5755l8813,5755e" filled="f" stroked="t" strokeweight=".48pt" strokecolor="#2B2B2B">
                <v:path arrowok="t"/>
              </v:shape>
            </v:group>
            <v:group style="position:absolute;left:8755;top:5750;width:686;height:2" coordorigin="8755,5750" coordsize="686,2">
              <v:shape style="position:absolute;left:8755;top:5750;width:686;height:2" coordorigin="8755,5750" coordsize="686,0" path="m8755,5750l9442,5750e" filled="f" stroked="t" strokeweight=".96pt" strokecolor="#4F4F4F">
                <v:path arrowok="t"/>
              </v:shape>
            </v:group>
            <v:group style="position:absolute;left:9384;top:5755;width:2270;height:2" coordorigin="9384,5755" coordsize="2270,2">
              <v:shape style="position:absolute;left:9384;top:5755;width:2270;height:2" coordorigin="9384,5755" coordsize="2270,0" path="m9384,5755l11654,5755e" filled="f" stroked="t" strokeweight=".48pt" strokecolor="#232323">
                <v:path arrowok="t"/>
              </v:shape>
            </v:group>
            <v:group style="position:absolute;left:250;top:6002;width:7109;height:2" coordorigin="250,6002" coordsize="7109,2">
              <v:shape style="position:absolute;left:250;top:6002;width:7109;height:2" coordorigin="250,6002" coordsize="7109,0" path="m250,6002l7358,6002e" filled="f" stroked="t" strokeweight=".96pt" strokecolor="#4B4B4B">
                <v:path arrowok="t"/>
              </v:shape>
            </v:group>
            <v:group style="position:absolute;left:7358;top:6005;width:931;height:2" coordorigin="7358,6005" coordsize="931,2">
              <v:shape style="position:absolute;left:7358;top:6005;width:931;height:2" coordorigin="7358,6005" coordsize="931,0" path="m7358,6005l8290,6005e" filled="f" stroked="t" strokeweight=".48pt" strokecolor="#545454">
                <v:path arrowok="t"/>
              </v:shape>
            </v:group>
            <v:group style="position:absolute;left:8290;top:6002;width:3365;height:2" coordorigin="8290,6002" coordsize="3365,2">
              <v:shape style="position:absolute;left:8290;top:6002;width:3365;height:2" coordorigin="8290,6002" coordsize="3365,0" path="m8290,6002l11654,6002e" filled="f" stroked="t" strokeweight=".96pt" strokecolor="#4F4F4F">
                <v:path arrowok="t"/>
              </v:shape>
            </v:group>
            <v:group style="position:absolute;left:7714;top:6000;width:2;height:706" coordorigin="7714,6000" coordsize="2,706">
              <v:shape style="position:absolute;left:7714;top:6000;width:2;height:706" coordorigin="7714,6000" coordsize="0,706" path="m7714,6706l7714,6000e" filled="f" stroked="t" strokeweight=".48pt" strokecolor="#484848">
                <v:path arrowok="t"/>
              </v:shape>
            </v:group>
            <v:group style="position:absolute;left:11650;top:5966;width:2;height:346" coordorigin="11650,5966" coordsize="2,346">
              <v:shape style="position:absolute;left:11650;top:5966;width:2;height:346" coordorigin="11650,5966" coordsize="0,346" path="m11650,6312l11650,5966e" filled="f" stroked="t" strokeweight=".48pt" strokecolor="#1C1C1C">
                <v:path arrowok="t"/>
              </v:shape>
            </v:group>
            <v:group style="position:absolute;left:2294;top:6475;width:1646;height:2" coordorigin="2294,6475" coordsize="1646,2">
              <v:shape style="position:absolute;left:2294;top:6475;width:1646;height:2" coordorigin="2294,6475" coordsize="1646,0" path="m2294,6475l3941,6475e" filled="f" stroked="t" strokeweight=".48pt" strokecolor="#1F1F1F">
                <v:path arrowok="t"/>
              </v:shape>
            </v:group>
            <v:group style="position:absolute;left:3883;top:6475;width:312;height:2" coordorigin="3883,6475" coordsize="312,2">
              <v:shape style="position:absolute;left:3883;top:6475;width:312;height:2" coordorigin="3883,6475" coordsize="312,0" path="m3883,6475l4195,6475e" filled="f" stroked="t" strokeweight=".48pt" strokecolor="#0C0C0C">
                <v:path arrowok="t"/>
              </v:shape>
            </v:group>
            <v:group style="position:absolute;left:4138;top:6470;width:7517;height:2" coordorigin="4138,6470" coordsize="7517,2">
              <v:shape style="position:absolute;left:4138;top:6470;width:7517;height:2" coordorigin="4138,6470" coordsize="7517,0" path="m4138,6470l11654,6470e" filled="f" stroked="t" strokeweight=".96pt" strokecolor="#484848">
                <v:path arrowok="t"/>
              </v:shape>
            </v:group>
            <v:group style="position:absolute;left:11654;top:1910;width:2;height:6269" coordorigin="11654,1910" coordsize="2,6269">
              <v:shape style="position:absolute;left:11654;top:1910;width:2;height:6269" coordorigin="11654,1910" coordsize="0,6269" path="m11654,8179l11654,1910e" filled="f" stroked="t" strokeweight=".48pt" strokecolor="#3F3F3F">
                <v:path arrowok="t"/>
              </v:shape>
            </v:group>
            <v:group style="position:absolute;left:2294;top:6715;width:2611;height:2" coordorigin="2294,6715" coordsize="2611,2">
              <v:shape style="position:absolute;left:2294;top:6715;width:2611;height:2" coordorigin="2294,6715" coordsize="2611,0" path="m2294,6715l4906,6715e" filled="f" stroked="t" strokeweight=".48pt" strokecolor="#131313">
                <v:path arrowok="t"/>
              </v:shape>
            </v:group>
            <v:group style="position:absolute;left:4666;top:6710;width:6994;height:2" coordorigin="4666,6710" coordsize="6994,2">
              <v:shape style="position:absolute;left:4666;top:6710;width:6994;height:2" coordorigin="4666,6710" coordsize="6994,0" path="m4666,6710l11659,6710e" filled="f" stroked="t" strokeweight=".96pt" strokecolor="#484848">
                <v:path arrowok="t"/>
              </v:shape>
            </v:group>
            <v:group style="position:absolute;left:250;top:6962;width:1690;height:2" coordorigin="250,6962" coordsize="1690,2">
              <v:shape style="position:absolute;left:250;top:6962;width:1690;height:2" coordorigin="250,6962" coordsize="1690,0" path="m250,6962l1939,6962e" filled="f" stroked="t" strokeweight=".96pt" strokecolor="#3F3F3F">
                <v:path arrowok="t"/>
              </v:shape>
            </v:group>
            <v:group style="position:absolute;left:1939;top:6965;width:346;height:2" coordorigin="1939,6965" coordsize="346,2">
              <v:shape style="position:absolute;left:1939;top:6965;width:346;height:2" coordorigin="1939,6965" coordsize="346,0" path="m1939,6965l2285,6965e" filled="f" stroked="t" strokeweight=".48pt" strokecolor="#4F4F4F">
                <v:path arrowok="t"/>
              </v:shape>
            </v:group>
            <v:group style="position:absolute;left:2246;top:6955;width:2650;height:2" coordorigin="2246,6955" coordsize="2650,2">
              <v:shape style="position:absolute;left:2246;top:6955;width:2650;height:2" coordorigin="2246,6955" coordsize="2650,0" path="m2246,6955l4896,6955e" filled="f" stroked="t" strokeweight=".48pt" strokecolor="#1F1F1F">
                <v:path arrowok="t"/>
              </v:shape>
            </v:group>
            <v:group style="position:absolute;left:4282;top:6950;width:7378;height:2" coordorigin="4282,6950" coordsize="7378,2">
              <v:shape style="position:absolute;left:4282;top:6950;width:7378;height:2" coordorigin="4282,6950" coordsize="7378,0" path="m4282,6950l11659,6950e" filled="f" stroked="t" strokeweight=".96pt" strokecolor="#4B4B4B">
                <v:path arrowok="t"/>
              </v:shape>
            </v:group>
            <v:group style="position:absolute;left:2304;top:6926;width:2;height:3182" coordorigin="2304,6926" coordsize="2,3182">
              <v:shape style="position:absolute;left:2304;top:6926;width:2;height:3182" coordorigin="2304,6926" coordsize="0,3182" path="m2304,10109l2304,6926e" filled="f" stroked="t" strokeweight=".96pt" strokecolor="#444444">
                <v:path arrowok="t"/>
              </v:shape>
            </v:group>
            <v:group style="position:absolute;left:250;top:7435;width:744;height:2" coordorigin="250,7435" coordsize="744,2">
              <v:shape style="position:absolute;left:250;top:7435;width:744;height:2" coordorigin="250,7435" coordsize="744,0" path="m250,7435l994,7435e" filled="f" stroked="t" strokeweight=".48pt" strokecolor="#383838">
                <v:path arrowok="t"/>
              </v:shape>
            </v:group>
            <v:group style="position:absolute;left:259;top:7195;width:2;height:730" coordorigin="259,7195" coordsize="2,730">
              <v:shape style="position:absolute;left:259;top:7195;width:2;height:730" coordorigin="259,7195" coordsize="0,730" path="m259,7925l259,7195e" filled="f" stroked="t" strokeweight=".96pt" strokecolor="#575757">
                <v:path arrowok="t"/>
              </v:shape>
            </v:group>
            <v:group style="position:absolute;left:845;top:7430;width:4051;height:2" coordorigin="845,7430" coordsize="4051,2">
              <v:shape style="position:absolute;left:845;top:7430;width:4051;height:2" coordorigin="845,7430" coordsize="4051,0" path="m845,7430l4896,7430e" filled="f" stroked="t" strokeweight=".96pt" strokecolor="#4F4F4F">
                <v:path arrowok="t"/>
              </v:shape>
            </v:group>
            <v:group style="position:absolute;left:4867;top:7416;width:576;height:2" coordorigin="4867,7416" coordsize="576,2">
              <v:shape style="position:absolute;left:4867;top:7416;width:576;height:2" coordorigin="4867,7416" coordsize="576,0" path="m4867,7416l5443,7416e" filled="f" stroked="t" strokeweight=".96pt" strokecolor="#131313">
                <v:path arrowok="t"/>
              </v:shape>
            </v:group>
            <v:group style="position:absolute;left:5414;top:7426;width:1973;height:2" coordorigin="5414,7426" coordsize="1973,2">
              <v:shape style="position:absolute;left:5414;top:7426;width:1973;height:2" coordorigin="5414,7426" coordsize="1973,0" path="m5414,7426l7387,7426e" filled="f" stroked="t" strokeweight=".48pt" strokecolor="#181818">
                <v:path arrowok="t"/>
              </v:shape>
            </v:group>
            <v:group style="position:absolute;left:7330;top:7418;width:2083;height:2" coordorigin="7330,7418" coordsize="2083,2">
              <v:shape style="position:absolute;left:7330;top:7418;width:2083;height:2" coordorigin="7330,7418" coordsize="2083,0" path="m7330,7418l9413,7418e" filled="f" stroked="t" strokeweight=".96pt" strokecolor="#575757">
                <v:path arrowok="t"/>
              </v:shape>
            </v:group>
            <v:group style="position:absolute;left:9384;top:7426;width:254;height:2" coordorigin="9384,7426" coordsize="254,2">
              <v:shape style="position:absolute;left:9384;top:7426;width:254;height:2" coordorigin="9384,7426" coordsize="254,0" path="m9384,7426l9638,7426e" filled="f" stroked="t" strokeweight=".48pt" strokecolor="#383838">
                <v:path arrowok="t"/>
              </v:shape>
            </v:group>
            <v:group style="position:absolute;left:9581;top:7421;width:864;height:2" coordorigin="9581,7421" coordsize="864,2">
              <v:shape style="position:absolute;left:9581;top:7421;width:864;height:2" coordorigin="9581,7421" coordsize="864,0" path="m9581,7421l10445,7421e" filled="f" stroked="t" strokeweight=".72pt" strokecolor="#575757">
                <v:path arrowok="t"/>
              </v:shape>
            </v:group>
            <v:group style="position:absolute;left:9998;top:7426;width:1661;height:2" coordorigin="9998,7426" coordsize="1661,2">
              <v:shape style="position:absolute;left:9998;top:7426;width:1661;height:2" coordorigin="9998,7426" coordsize="1661,0" path="m9998,7426l11659,7426e" filled="f" stroked="t" strokeweight=".48pt" strokecolor="#3B3B3B">
                <v:path arrowok="t"/>
              </v:shape>
            </v:group>
            <v:group style="position:absolute;left:4877;top:7670;width:2885;height:2" coordorigin="4877,7670" coordsize="2885,2">
              <v:shape style="position:absolute;left:4877;top:7670;width:2885;height:2" coordorigin="4877,7670" coordsize="2885,0" path="m4877,7670l7762,7670e" filled="f" stroked="t" strokeweight=".96pt" strokecolor="#545454">
                <v:path arrowok="t"/>
              </v:shape>
            </v:group>
            <v:group style="position:absolute;left:7714;top:7675;width:1402;height:2" coordorigin="7714,7675" coordsize="1402,2">
              <v:shape style="position:absolute;left:7714;top:7675;width:1402;height:2" coordorigin="7714,7675" coordsize="1402,0" path="m7714,7675l9115,7675e" filled="f" stroked="t" strokeweight=".48pt" strokecolor="#646464">
                <v:path arrowok="t"/>
              </v:shape>
            </v:group>
            <v:group style="position:absolute;left:9086;top:7670;width:2573;height:2" coordorigin="9086,7670" coordsize="2573,2">
              <v:shape style="position:absolute;left:9086;top:7670;width:2573;height:2" coordorigin="9086,7670" coordsize="2573,0" path="m9086,7670l11659,7670e" filled="f" stroked="t" strokeweight=".96pt" strokecolor="#5B5B5B">
                <v:path arrowok="t"/>
              </v:shape>
            </v:group>
            <v:group style="position:absolute;left:4877;top:7910;width:6787;height:2" coordorigin="4877,7910" coordsize="6787,2">
              <v:shape style="position:absolute;left:4877;top:7910;width:6787;height:2" coordorigin="4877,7910" coordsize="6787,0" path="m4877,7910l11664,7910e" filled="f" stroked="t" strokeweight=".96pt" strokecolor="#4F4F4F">
                <v:path arrowok="t"/>
              </v:shape>
            </v:group>
            <v:group style="position:absolute;left:250;top:8160;width:3053;height:2" coordorigin="250,8160" coordsize="3053,2">
              <v:shape style="position:absolute;left:250;top:8160;width:3053;height:2" coordorigin="250,8160" coordsize="3053,0" path="m250,8160l3302,8160e" filled="f" stroked="t" strokeweight=".96pt" strokecolor="#4B4B4B">
                <v:path arrowok="t"/>
              </v:shape>
            </v:group>
            <v:group style="position:absolute;left:3173;top:8141;width:739;height:2" coordorigin="3173,8141" coordsize="739,2">
              <v:shape style="position:absolute;left:3173;top:8141;width:739;height:2" coordorigin="3173,8141" coordsize="739,0" path="m3173,8141l3912,8141e" filled="f" stroked="t" strokeweight=".48pt" strokecolor="#000000">
                <v:path arrowok="t"/>
              </v:shape>
            </v:group>
            <v:group style="position:absolute;left:3912;top:8141;width:254;height:2" coordorigin="3912,8141" coordsize="254,2">
              <v:shape style="position:absolute;left:3912;top:8141;width:254;height:2" coordorigin="3912,8141" coordsize="254,0" path="m3912,8141l4166,8141e" filled="f" stroked="t" strokeweight=".48pt" strokecolor="#939393">
                <v:path arrowok="t"/>
              </v:shape>
            </v:group>
            <v:group style="position:absolute;left:4166;top:8141;width:442;height:2" coordorigin="4166,8141" coordsize="442,2">
              <v:shape style="position:absolute;left:4166;top:8141;width:442;height:2" coordorigin="4166,8141" coordsize="442,0" path="m4166,8141l4608,8141e" filled="f" stroked="t" strokeweight=".96pt" strokecolor="#646464">
                <v:path arrowok="t"/>
              </v:shape>
            </v:group>
            <v:group style="position:absolute;left:4531;top:8150;width:7128;height:2" coordorigin="4531,8150" coordsize="7128,2">
              <v:shape style="position:absolute;left:4531;top:8150;width:7128;height:2" coordorigin="4531,8150" coordsize="7128,0" path="m4531,8150l11659,8150e" filled="f" stroked="t" strokeweight=".96pt" strokecolor="#4B4B4B">
                <v:path arrowok="t"/>
              </v:shape>
            </v:group>
            <v:group style="position:absolute;left:11654;top:7930;width:2;height:1906" coordorigin="11654,7930" coordsize="2,1906">
              <v:shape style="position:absolute;left:11654;top:7930;width:2;height:1906" coordorigin="11654,7930" coordsize="0,1906" path="m11654,9835l11654,7930e" filled="f" stroked="t" strokeweight=".96pt" strokecolor="#545454">
                <v:path arrowok="t"/>
              </v:shape>
            </v:group>
            <v:group style="position:absolute;left:250;top:8966;width:4387;height:2" coordorigin="250,8966" coordsize="4387,2">
              <v:shape style="position:absolute;left:250;top:8966;width:4387;height:2" coordorigin="250,8966" coordsize="4387,0" path="m250,8966l4637,8966e" filled="f" stroked="t" strokeweight=".96pt" strokecolor="#484848">
                <v:path arrowok="t"/>
              </v:shape>
            </v:group>
            <v:group style="position:absolute;left:4608;top:8952;width:835;height:2" coordorigin="4608,8952" coordsize="835,2">
              <v:shape style="position:absolute;left:4608;top:8952;width:835;height:2" coordorigin="4608,8952" coordsize="835,0" path="m4608,8952l5443,8952e" filled="f" stroked="t" strokeweight=".48pt" strokecolor="#0F0F0F">
                <v:path arrowok="t"/>
              </v:shape>
            </v:group>
            <v:group style="position:absolute;left:5414;top:8962;width:1536;height:2" coordorigin="5414,8962" coordsize="1536,2">
              <v:shape style="position:absolute;left:5414;top:8962;width:1536;height:2" coordorigin="5414,8962" coordsize="1536,0" path="m5414,8962l6950,8962e" filled="f" stroked="t" strokeweight=".48pt" strokecolor="#131313">
                <v:path arrowok="t"/>
              </v:shape>
            </v:group>
            <v:group style="position:absolute;left:6893;top:8957;width:494;height:2" coordorigin="6893,8957" coordsize="494,2">
              <v:shape style="position:absolute;left:6893;top:8957;width:494;height:2" coordorigin="6893,8957" coordsize="494,0" path="m6893,8957l7387,8957e" filled="f" stroked="t" strokeweight=".72pt" strokecolor="#3B3B3B">
                <v:path arrowok="t"/>
              </v:shape>
            </v:group>
            <v:group style="position:absolute;left:7219;top:8957;width:2506;height:2" coordorigin="7219,8957" coordsize="2506,2">
              <v:shape style="position:absolute;left:7219;top:8957;width:2506;height:2" coordorigin="7219,8957" coordsize="2506,0" path="m7219,8957l9725,8957e" filled="f" stroked="t" strokeweight=".96pt" strokecolor="#575757">
                <v:path arrowok="t"/>
              </v:shape>
            </v:group>
            <v:group style="position:absolute;left:9667;top:8962;width:1997;height:2" coordorigin="9667,8962" coordsize="1997,2">
              <v:shape style="position:absolute;left:9667;top:8962;width:1997;height:2" coordorigin="9667,8962" coordsize="1997,0" path="m9667,8962l11664,8962e" filled="f" stroked="t" strokeweight=".48pt" strokecolor="#343434">
                <v:path arrowok="t"/>
              </v:shape>
            </v:group>
            <v:group style="position:absolute;left:264;top:9192;width:2;height:1598" coordorigin="264,9192" coordsize="2,1598">
              <v:shape style="position:absolute;left:264;top:9192;width:2;height:1598" coordorigin="264,9192" coordsize="0,1598" path="m264,10790l264,9192e" filled="f" stroked="t" strokeweight=".48pt" strokecolor="#1F1F1F">
                <v:path arrowok="t"/>
              </v:shape>
            </v:group>
            <v:group style="position:absolute;left:259;top:9816;width:734;height:2" coordorigin="259,9816" coordsize="734,2">
              <v:shape style="position:absolute;left:259;top:9816;width:734;height:2" coordorigin="259,9816" coordsize="734,0" path="m259,9816l994,9816e" filled="f" stroked="t" strokeweight=".48pt" strokecolor="#2F2F2F">
                <v:path arrowok="t"/>
              </v:shape>
            </v:group>
            <v:group style="position:absolute;left:936;top:9811;width:3288;height:2" coordorigin="936,9811" coordsize="3288,2">
              <v:shape style="position:absolute;left:936;top:9811;width:3288;height:2" coordorigin="936,9811" coordsize="3288,0" path="m936,9811l4224,9811e" filled="f" stroked="t" strokeweight=".96pt" strokecolor="#4B4B4B">
                <v:path arrowok="t"/>
              </v:shape>
            </v:group>
            <v:group style="position:absolute;left:2242;top:9806;width:6902;height:2" coordorigin="2242,9806" coordsize="6902,2">
              <v:shape style="position:absolute;left:2242;top:9806;width:6902;height:2" coordorigin="2242,9806" coordsize="6902,0" path="m2242,9806l9144,9806e" filled="f" stroked="t" strokeweight=".48pt" strokecolor="#3F3F3F">
                <v:path arrowok="t"/>
              </v:shape>
            </v:group>
            <v:group style="position:absolute;left:7272;top:9802;width:4392;height:2" coordorigin="7272,9802" coordsize="4392,2">
              <v:shape style="position:absolute;left:7272;top:9802;width:4392;height:2" coordorigin="7272,9802" coordsize="4392,0" path="m7272,9802l11664,9802e" filled="f" stroked="t" strokeweight=".96pt" strokecolor="#545454">
                <v:path arrowok="t"/>
              </v:shape>
            </v:group>
            <v:group style="position:absolute;left:259;top:10056;width:1709;height:2" coordorigin="259,10056" coordsize="1709,2">
              <v:shape style="position:absolute;left:259;top:10056;width:1709;height:2" coordorigin="259,10056" coordsize="1709,0" path="m259,10056l1968,10056e" filled="f" stroked="t" strokeweight=".48pt" strokecolor="#232323">
                <v:path arrowok="t"/>
              </v:shape>
            </v:group>
            <v:group style="position:absolute;left:1910;top:10051;width:5040;height:2" coordorigin="1910,10051" coordsize="5040,2">
              <v:shape style="position:absolute;left:1910;top:10051;width:5040;height:2" coordorigin="1910,10051" coordsize="5040,0" path="m1910,10051l6950,10051e" filled="f" stroked="t" strokeweight=".96pt" strokecolor="#4B4B4B">
                <v:path arrowok="t"/>
              </v:shape>
            </v:group>
            <v:group style="position:absolute;left:6893;top:10046;width:1426;height:2" coordorigin="6893,10046" coordsize="1426,2">
              <v:shape style="position:absolute;left:6893;top:10046;width:1426;height:2" coordorigin="6893,10046" coordsize="1426,0" path="m6893,10046l8318,10046e" filled="f" stroked="t" strokeweight=".48pt" strokecolor="#343434">
                <v:path arrowok="t"/>
              </v:shape>
            </v:group>
            <v:group style="position:absolute;left:8290;top:10075;width:826;height:2" coordorigin="8290,10075" coordsize="826,2">
              <v:shape style="position:absolute;left:8290;top:10075;width:826;height:2" coordorigin="8290,10075" coordsize="826,0" path="m8290,10075l9115,10075e" filled="f" stroked="t" strokeweight=".48pt" strokecolor="#000000">
                <v:path arrowok="t"/>
              </v:shape>
            </v:group>
            <v:group style="position:absolute;left:9067;top:10051;width:2597;height:2" coordorigin="9067,10051" coordsize="2597,2">
              <v:shape style="position:absolute;left:9067;top:10051;width:2597;height:2" coordorigin="9067,10051" coordsize="2597,0" path="m9067,10051l11664,10051e" filled="f" stroked="t" strokeweight=".96pt" strokecolor="#606060">
                <v:path arrowok="t"/>
              </v:shape>
            </v:group>
            <v:group style="position:absolute;left:11662;top:4608;width:2;height:9134" coordorigin="11662,4608" coordsize="2,9134">
              <v:shape style="position:absolute;left:11662;top:4608;width:2;height:9134" coordorigin="11662,4608" coordsize="0,9134" path="m11662,13742l11662,4608e" filled="f" stroked="t" strokeweight=".72pt" strokecolor="#4B4B4B">
                <v:path arrowok="t"/>
              </v:shape>
            </v:group>
            <v:group style="position:absolute;left:259;top:10301;width:2942;height:2" coordorigin="259,10301" coordsize="2942,2">
              <v:shape style="position:absolute;left:259;top:10301;width:2942;height:2" coordorigin="259,10301" coordsize="2942,0" path="m259,10301l3202,10301e" filled="f" stroked="t" strokeweight=".96pt" strokecolor="#4B4B4B">
                <v:path arrowok="t"/>
              </v:shape>
            </v:group>
            <v:group style="position:absolute;left:2309;top:10042;width:2;height:1594" coordorigin="2309,10042" coordsize="2,1594">
              <v:shape style="position:absolute;left:2309;top:10042;width:2;height:1594" coordorigin="2309,10042" coordsize="0,1594" path="m2309,11635l2309,10042e" filled="f" stroked="t" strokeweight=".48pt" strokecolor="#1F1F1F">
                <v:path arrowok="t"/>
              </v:shape>
            </v:group>
            <v:group style="position:absolute;left:3144;top:10296;width:797;height:2" coordorigin="3144,10296" coordsize="797,2">
              <v:shape style="position:absolute;left:3144;top:10296;width:797;height:2" coordorigin="3144,10296" coordsize="797,0" path="m3144,10296l3941,10296e" filled="f" stroked="t" strokeweight=".48pt" strokecolor="#1F1F1F">
                <v:path arrowok="t"/>
              </v:shape>
            </v:group>
            <v:group style="position:absolute;left:3883;top:10294;width:7781;height:2" coordorigin="3883,10294" coordsize="7781,2">
              <v:shape style="position:absolute;left:3883;top:10294;width:7781;height:2" coordorigin="3883,10294" coordsize="7781,0" path="m3883,10294l11664,10294e" filled="f" stroked="t" strokeweight=".72pt" strokecolor="#4F4F4F">
                <v:path arrowok="t"/>
              </v:shape>
            </v:group>
            <v:group style="position:absolute;left:11659;top:10037;width:2;height:317" coordorigin="11659,10037" coordsize="2,317">
              <v:shape style="position:absolute;left:11659;top:10037;width:2;height:317" coordorigin="11659,10037" coordsize="0,317" path="m11659,10354l11659,10037e" filled="f" stroked="t" strokeweight=".48pt" strokecolor="#2B2B2B">
                <v:path arrowok="t"/>
              </v:shape>
            </v:group>
            <v:group style="position:absolute;left:936;top:10781;width:1925;height:2" coordorigin="936,10781" coordsize="1925,2">
              <v:shape style="position:absolute;left:936;top:10781;width:1925;height:2" coordorigin="936,10781" coordsize="1925,0" path="m936,10781l2861,10781e" filled="f" stroked="t" strokeweight=".96pt" strokecolor="#4B4B4B">
                <v:path arrowok="t"/>
              </v:shape>
            </v:group>
            <v:group style="position:absolute;left:2803;top:10781;width:398;height:2" coordorigin="2803,10781" coordsize="398,2">
              <v:shape style="position:absolute;left:2803;top:10781;width:398;height:2" coordorigin="2803,10781" coordsize="398,0" path="m2803,10781l3202,10781e" filled="f" stroked="t" strokeweight=".72pt" strokecolor="#383838">
                <v:path arrowok="t"/>
              </v:shape>
            </v:group>
            <v:group style="position:absolute;left:3144;top:10776;width:667;height:2" coordorigin="3144,10776" coordsize="667,2">
              <v:shape style="position:absolute;left:3144;top:10776;width:667;height:2" coordorigin="3144,10776" coordsize="667,0" path="m3144,10776l3811,10776e" filled="f" stroked="t" strokeweight=".48pt" strokecolor="#1F1F1F">
                <v:path arrowok="t"/>
              </v:shape>
            </v:group>
            <v:group style="position:absolute;left:3686;top:10771;width:7982;height:2" coordorigin="3686,10771" coordsize="7982,2">
              <v:shape style="position:absolute;left:3686;top:10771;width:7982;height:2" coordorigin="3686,10771" coordsize="7982,0" path="m3686,10771l11669,10771e" filled="f" stroked="t" strokeweight=".96pt" strokecolor="#4F4F4F">
                <v:path arrowok="t"/>
              </v:shape>
            </v:group>
            <v:group style="position:absolute;left:264;top:10733;width:2;height:125" coordorigin="264,10733" coordsize="2,125">
              <v:shape style="position:absolute;left:264;top:10733;width:2;height:125" coordorigin="264,10733" coordsize="0,125" path="m264,10858l264,10733e" filled="f" stroked="t" strokeweight=".48pt" strokecolor="#0C0C0C">
                <v:path arrowok="t"/>
              </v:shape>
            </v:group>
            <v:group style="position:absolute;left:254;top:10829;width:2;height:173" coordorigin="254,10829" coordsize="2,173">
              <v:shape style="position:absolute;left:254;top:10829;width:2;height:173" coordorigin="254,10829" coordsize="0,173" path="m254,11002l254,10829e" filled="f" stroked="t" strokeweight=".96pt" strokecolor="#131313">
                <v:path arrowok="t"/>
              </v:shape>
            </v:group>
            <v:group style="position:absolute;left:720;top:11021;width:2198;height:2" coordorigin="720,11021" coordsize="2198,2">
              <v:shape style="position:absolute;left:720;top:11021;width:2198;height:2" coordorigin="720,11021" coordsize="2198,0" path="m720,11021l2918,11021e" filled="f" stroked="t" strokeweight=".96pt" strokecolor="#484848">
                <v:path arrowok="t"/>
              </v:shape>
            </v:group>
            <v:group style="position:absolute;left:2803;top:11016;width:1834;height:2" coordorigin="2803,11016" coordsize="1834,2">
              <v:shape style="position:absolute;left:2803;top:11016;width:1834;height:2" coordorigin="2803,11016" coordsize="1834,0" path="m2803,11016l4637,11016e" filled="f" stroked="t" strokeweight=".48pt" strokecolor="#080808">
                <v:path arrowok="t"/>
              </v:shape>
            </v:group>
            <v:group style="position:absolute;left:4579;top:11011;width:7090;height:2" coordorigin="4579,11011" coordsize="7090,2">
              <v:shape style="position:absolute;left:4579;top:11011;width:7090;height:2" coordorigin="4579,11011" coordsize="7090,0" path="m4579,11011l11669,11011e" filled="f" stroked="t" strokeweight=".96pt" strokecolor="#484848">
                <v:path arrowok="t"/>
              </v:shape>
            </v:group>
            <v:group style="position:absolute;left:259;top:11261;width:2054;height:2" coordorigin="259,11261" coordsize="2054,2">
              <v:shape style="position:absolute;left:259;top:11261;width:2054;height:2" coordorigin="259,11261" coordsize="2054,0" path="m259,11261l2314,11261e" filled="f" stroked="t" strokeweight=".96pt" strokecolor="#484848">
                <v:path arrowok="t"/>
              </v:shape>
            </v:group>
            <v:group style="position:absolute;left:269;top:10906;width:2;height:5467" coordorigin="269,10906" coordsize="2,5467">
              <v:shape style="position:absolute;left:269;top:10906;width:2;height:5467" coordorigin="269,10906" coordsize="0,5467" path="m269,16373l269,10906e" filled="f" stroked="t" strokeweight=".72pt" strokecolor="#3F3F3F">
                <v:path arrowok="t"/>
              </v:shape>
            </v:group>
            <v:group style="position:absolute;left:965;top:11002;width:2;height:605" coordorigin="965,11002" coordsize="2,605">
              <v:shape style="position:absolute;left:965;top:11002;width:2;height:605" coordorigin="965,11002" coordsize="0,605" path="m965,11606l965,11002e" filled="f" stroked="t" strokeweight=".48pt" strokecolor="#4B4B4B">
                <v:path arrowok="t"/>
              </v:shape>
            </v:group>
            <v:group style="position:absolute;left:1637;top:11011;width:2;height:778" coordorigin="1637,11011" coordsize="2,778">
              <v:shape style="position:absolute;left:1637;top:11011;width:2;height:778" coordorigin="1637,11011" coordsize="0,778" path="m1637,11789l1637,11011e" filled="f" stroked="t" strokeweight=".48pt" strokecolor="#0C0C0C">
                <v:path arrowok="t"/>
              </v:shape>
            </v:group>
            <v:group style="position:absolute;left:2246;top:11256;width:1949;height:2" coordorigin="2246,11256" coordsize="1949,2">
              <v:shape style="position:absolute;left:2246;top:11256;width:1949;height:2" coordorigin="2246,11256" coordsize="1949,0" path="m2246,11256l4195,11256e" filled="f" stroked="t" strokeweight=".48pt" strokecolor="#131318">
                <v:path arrowok="t"/>
              </v:shape>
            </v:group>
            <v:group style="position:absolute;left:4138;top:11251;width:7531;height:2" coordorigin="4138,11251" coordsize="7531,2">
              <v:shape style="position:absolute;left:4138;top:11251;width:7531;height:2" coordorigin="4138,11251" coordsize="7531,0" path="m4138,11251l11669,11251e" filled="f" stroked="t" strokeweight=".96pt" strokecolor="#4B4B4B">
                <v:path arrowok="t"/>
              </v:shape>
            </v:group>
            <v:group style="position:absolute;left:7363;top:11002;width:2;height:1171" coordorigin="7363,11002" coordsize="2,1171">
              <v:shape style="position:absolute;left:7363;top:11002;width:2;height:1171" coordorigin="7363,11002" coordsize="0,1171" path="m7363,12173l7363,11002e" filled="f" stroked="t" strokeweight=".96pt" strokecolor="#545454">
                <v:path arrowok="t"/>
              </v:shape>
            </v:group>
            <v:group style="position:absolute;left:3173;top:11078;width:2;height:739" coordorigin="3173,11078" coordsize="2,739">
              <v:shape style="position:absolute;left:3173;top:11078;width:2;height:739" coordorigin="3173,11078" coordsize="0,739" path="m3173,11818l3173,11078e" filled="f" stroked="t" strokeweight="2.16pt" strokecolor="#282F87">
                <v:path arrowok="t"/>
              </v:shape>
            </v:group>
            <v:group style="position:absolute;left:965;top:11606;width:2;height:1709" coordorigin="965,11606" coordsize="2,1709">
              <v:shape style="position:absolute;left:965;top:11606;width:2;height:1709" coordorigin="965,11606" coordsize="0,1709" path="m965,13315l965,11606e" filled="f" stroked="t" strokeweight=".48pt" strokecolor="#000000">
                <v:path arrowok="t"/>
              </v:shape>
            </v:group>
            <v:group style="position:absolute;left:2309;top:11578;width:2;height:1862" coordorigin="2309,11578" coordsize="2,1862">
              <v:shape style="position:absolute;left:2309;top:11578;width:2;height:1862" coordorigin="2309,11578" coordsize="0,1862" path="m2309,13440l2309,11578e" filled="f" stroked="t" strokeweight=".48pt" strokecolor="#4B4B4B">
                <v:path arrowok="t"/>
              </v:shape>
            </v:group>
            <v:group style="position:absolute;left:1642;top:11731;width:2;height:182" coordorigin="1642,11731" coordsize="2,182">
              <v:shape style="position:absolute;left:1642;top:11731;width:2;height:182" coordorigin="1642,11731" coordsize="0,182" path="m1642,11914l1642,11731e" filled="f" stroked="t" strokeweight=".72pt" strokecolor="#2B2B2B">
                <v:path arrowok="t"/>
              </v:shape>
            </v:group>
            <v:group style="position:absolute;left:1642;top:11827;width:2;height:1915" coordorigin="1642,11827" coordsize="2,1915">
              <v:shape style="position:absolute;left:1642;top:11827;width:2;height:1915" coordorigin="1642,11827" coordsize="0,1915" path="m1642,13742l1642,11827e" filled="f" stroked="t" strokeweight=".96pt" strokecolor="#484848">
                <v:path arrowok="t"/>
              </v:shape>
            </v:group>
            <v:group style="position:absolute;left:7368;top:12115;width:2;height:1330" coordorigin="7368,12115" coordsize="2,1330">
              <v:shape style="position:absolute;left:7368;top:12115;width:2;height:1330" coordorigin="7368,12115" coordsize="0,1330" path="m7368,13445l7368,12115e" filled="f" stroked="t" strokeweight=".48pt" strokecolor="#282828">
                <v:path arrowok="t"/>
              </v:shape>
            </v:group>
            <v:group style="position:absolute;left:250;top:13310;width:720;height:2" coordorigin="250,13310" coordsize="720,2">
              <v:shape style="position:absolute;left:250;top:13310;width:720;height:2" coordorigin="250,13310" coordsize="720,0" path="m250,13310l970,13310e" filled="f" stroked="t" strokeweight=".48pt" strokecolor="#030303">
                <v:path arrowok="t"/>
              </v:shape>
            </v:group>
            <v:group style="position:absolute;left:274;top:13118;width:2;height:1363" coordorigin="274,13118" coordsize="2,1363">
              <v:shape style="position:absolute;left:274;top:13118;width:2;height:1363" coordorigin="274,13118" coordsize="0,1363" path="m274,14482l274,13118e" filled="f" stroked="t" strokeweight=".48pt" strokecolor="#131313">
                <v:path arrowok="t"/>
              </v:shape>
            </v:group>
            <v:group style="position:absolute;left:960;top:13310;width:979;height:2" coordorigin="960,13310" coordsize="979,2">
              <v:shape style="position:absolute;left:960;top:13310;width:979;height:2" coordorigin="960,13310" coordsize="979,0" path="m960,13310l1939,13310e" filled="f" stroked="t" strokeweight=".48pt" strokecolor="#4B4B4B">
                <v:path arrowok="t"/>
              </v:shape>
            </v:group>
            <v:group style="position:absolute;left:1939;top:13310;width:346;height:2" coordorigin="1939,13310" coordsize="346,2">
              <v:shape style="position:absolute;left:1939;top:13310;width:346;height:2" coordorigin="1939,13310" coordsize="346,0" path="m1939,13310l2285,13310e" filled="f" stroked="t" strokeweight=".48pt" strokecolor="#000000">
                <v:path arrowok="t"/>
              </v:shape>
            </v:group>
            <v:group style="position:absolute;left:965;top:13306;width:2;height:110" coordorigin="965,13306" coordsize="2,110">
              <v:shape style="position:absolute;left:965;top:13306;width:2;height:110" coordorigin="965,13306" coordsize="0,110" path="m965,13416l965,13306e" filled="f" stroked="t" strokeweight=".48pt" strokecolor="#4B4B4B">
                <v:path arrowok="t"/>
              </v:shape>
            </v:group>
            <v:group style="position:absolute;left:965;top:13416;width:2;height:2923" coordorigin="965,13416" coordsize="2,2923">
              <v:shape style="position:absolute;left:965;top:13416;width:2;height:2923" coordorigin="965,13416" coordsize="0,2923" path="m965,16339l965,13416e" filled="f" stroked="t" strokeweight=".48pt" strokecolor="#000000">
                <v:path arrowok="t"/>
              </v:shape>
            </v:group>
            <v:group style="position:absolute;left:2280;top:13416;width:2;height:1776" coordorigin="2280,13416" coordsize="2,1776">
              <v:shape style="position:absolute;left:2280;top:13416;width:2;height:1776" coordorigin="2280,13416" coordsize="0,1776" path="m2280,15192l2280,13416e" filled="f" stroked="t" strokeweight=".48pt" strokecolor="#000000">
                <v:path arrowok="t"/>
              </v:shape>
            </v:group>
            <v:group style="position:absolute;left:7373;top:13387;width:2;height:355" coordorigin="7373,13387" coordsize="2,355">
              <v:shape style="position:absolute;left:7373;top:13387;width:2;height:355" coordorigin="7373,13387" coordsize="0,355" path="m7373,13742l7373,13387e" filled="f" stroked="t" strokeweight=".72pt" strokecolor="#484848">
                <v:path arrowok="t"/>
              </v:shape>
            </v:group>
            <v:group style="position:absolute;left:1646;top:13685;width:2;height:1536" coordorigin="1646,13685" coordsize="2,1536">
              <v:shape style="position:absolute;left:1646;top:13685;width:2;height:1536" coordorigin="1646,13685" coordsize="0,1536" path="m1646,15221l1646,13685e" filled="f" stroked="t" strokeweight=".48pt" strokecolor="#131313">
                <v:path arrowok="t"/>
              </v:shape>
            </v:group>
            <v:group style="position:absolute;left:7373;top:13517;width:2;height:1536" coordorigin="7373,13517" coordsize="2,1536">
              <v:shape style="position:absolute;left:7373;top:13517;width:2;height:1536" coordorigin="7373,13517" coordsize="0,1536" path="m7373,15053l7373,13517e" filled="f" stroked="t" strokeweight=".96pt" strokecolor="#5B5B5B">
                <v:path arrowok="t"/>
              </v:shape>
            </v:group>
            <v:group style="position:absolute;left:11666;top:13685;width:2;height:2669" coordorigin="11666,13685" coordsize="2,2669">
              <v:shape style="position:absolute;left:11666;top:13685;width:2;height:2669" coordorigin="11666,13685" coordsize="0,2669" path="m11666,16354l11666,13685e" filled="f" stroked="t" strokeweight=".48pt" strokecolor="#343434">
                <v:path arrowok="t"/>
              </v:shape>
            </v:group>
            <v:group style="position:absolute;left:278;top:14424;width:2;height:1944" coordorigin="278,14424" coordsize="2,1944">
              <v:shape style="position:absolute;left:278;top:14424;width:2;height:1944" coordorigin="278,14424" coordsize="0,1944" path="m278,16368l278,14424e" filled="f" stroked="t" strokeweight=".96pt" strokecolor="#4B4B4B">
                <v:path arrowok="t"/>
              </v:shape>
            </v:group>
            <v:group style="position:absolute;left:7373;top:14962;width:2;height:259" coordorigin="7373,14962" coordsize="2,259">
              <v:shape style="position:absolute;left:7373;top:14962;width:2;height:259" coordorigin="7373,14962" coordsize="0,259" path="m7373,15221l7373,14962e" filled="f" stroked="t" strokeweight=".72pt" strokecolor="#444444">
                <v:path arrowok="t"/>
              </v:shape>
            </v:group>
            <v:group style="position:absolute;left:269;top:16361;width:504;height:2" coordorigin="269,16361" coordsize="504,2">
              <v:shape style="position:absolute;left:269;top:16361;width:504;height:2" coordorigin="269,16361" coordsize="504,0" path="m269,16361l773,16361e" filled="f" stroked="t" strokeweight=".48pt" strokecolor="#4F4F4F">
                <v:path arrowok="t"/>
              </v:shape>
            </v:group>
            <v:group style="position:absolute;left:715;top:16358;width:283;height:2" coordorigin="715,16358" coordsize="283,2">
              <v:shape style="position:absolute;left:715;top:16358;width:283;height:2" coordorigin="715,16358" coordsize="283,0" path="m715,16358l998,16358e" filled="f" stroked="t" strokeweight=".48pt" strokecolor="#282828">
                <v:path arrowok="t"/>
              </v:shape>
            </v:group>
            <v:group style="position:absolute;left:931;top:16354;width:739;height:2" coordorigin="931,16354" coordsize="739,2">
              <v:shape style="position:absolute;left:931;top:16354;width:739;height:2" coordorigin="931,16354" coordsize="739,0" path="m931,16354l1670,16354e" filled="f" stroked="t" strokeweight=".72pt" strokecolor="#444444">
                <v:path arrowok="t"/>
              </v:shape>
            </v:group>
            <v:group style="position:absolute;left:1651;top:15163;width:2;height:1200" coordorigin="1651,15163" coordsize="2,1200">
              <v:shape style="position:absolute;left:1651;top:15163;width:2;height:1200" coordorigin="1651,15163" coordsize="0,1200" path="m1651,16363l1651,15163e" filled="f" stroked="t" strokeweight=".72pt" strokecolor="#343434">
                <v:path arrowok="t"/>
              </v:shape>
            </v:group>
            <v:group style="position:absolute;left:1594;top:16358;width:374;height:2" coordorigin="1594,16358" coordsize="374,2">
              <v:shape style="position:absolute;left:1594;top:16358;width:374;height:2" coordorigin="1594,16358" coordsize="374,0" path="m1594,16358l1968,16358e" filled="f" stroked="t" strokeweight=".48pt" strokecolor="#282828">
                <v:path arrowok="t"/>
              </v:shape>
            </v:group>
            <v:group style="position:absolute;left:1910;top:16354;width:1901;height:2" coordorigin="1910,16354" coordsize="1901,2">
              <v:shape style="position:absolute;left:1910;top:16354;width:1901;height:2" coordorigin="1910,16354" coordsize="1901,0" path="m1910,16354l3811,16354e" filled="f" stroked="t" strokeweight=".96pt" strokecolor="#4F4F4F">
                <v:path arrowok="t"/>
              </v:shape>
            </v:group>
            <v:group style="position:absolute;left:2280;top:15192;width:2;height:1152" coordorigin="2280,15192" coordsize="2,1152">
              <v:shape style="position:absolute;left:2280;top:15192;width:2;height:1152" coordorigin="2280,15192" coordsize="0,1152" path="m2280,16344l2280,15192e" filled="f" stroked="t" strokeweight=".48pt" strokecolor="#606060">
                <v:path arrowok="t"/>
              </v:shape>
            </v:group>
            <v:group style="position:absolute;left:3754;top:16349;width:1085;height:2" coordorigin="3754,16349" coordsize="1085,2">
              <v:shape style="position:absolute;left:3754;top:16349;width:1085;height:2" coordorigin="3754,16349" coordsize="1085,0" path="m3754,16349l4838,16349e" filled="f" stroked="t" strokeweight=".96pt" strokecolor="#676767">
                <v:path arrowok="t"/>
              </v:shape>
            </v:group>
            <v:group style="position:absolute;left:4579;top:16349;width:7090;height:2" coordorigin="4579,16349" coordsize="7090,2">
              <v:shape style="position:absolute;left:4579;top:16349;width:7090;height:2" coordorigin="4579,16349" coordsize="7090,0" path="m4579,16349l11669,16349e" filled="f" stroked="t" strokeweight=".96pt" strokecolor="#545454">
                <v:path arrowok="t"/>
              </v:shape>
            </v:group>
            <v:group style="position:absolute;left:7378;top:15163;width:2;height:1190" coordorigin="7378,15163" coordsize="2,1190">
              <v:shape style="position:absolute;left:7378;top:15163;width:2;height:1190" coordorigin="7378,15163" coordsize="0,1190" path="m7378,16354l7378,15163e" filled="f" stroked="t" strokeweight=".48pt" strokecolor="#2B2B2B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6.720001pt;margin-top:12.259745pt;width:5.400675pt;height:7.5pt;mso-position-horizontal-relative:page;mso-position-vertical-relative:paragraph;z-index:-15841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2A2A2A"/>
                      <w:spacing w:val="0"/>
                      <w:w w:val="81"/>
                    </w:rPr>
                    <w:t>ro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9"/>
          <w:szCs w:val="29"/>
          <w:color w:val="2A2A2A"/>
          <w:spacing w:val="0"/>
          <w:w w:val="57"/>
        </w:rPr>
        <w:t>::s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0" w:after="0" w:line="223" w:lineRule="exact"/>
        <w:ind w:right="-20"/>
        <w:jc w:val="righ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52"/>
        </w:rPr>
        <w:t>::ı::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179" w:lineRule="exact"/>
        <w:ind w:left="2405" w:right="1979"/>
        <w:jc w:val="center"/>
        <w:tabs>
          <w:tab w:pos="630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pict>
          <v:group style="position:absolute;margin-left:440.404999pt;margin-top:5.20683pt;width:.1pt;height:13.461915pt;mso-position-horizontal-relative:page;mso-position-vertical-relative:paragraph;z-index:-15852" coordorigin="8808,104" coordsize="2,269">
            <v:shape style="position:absolute;left:8808;top:104;width:2;height:269" coordorigin="8808,104" coordsize="0,269" path="m8808,373l8808,104e" filled="f" stroked="t" strokeweight="2.15pt" strokecolor="#EBEDED">
              <v:path arrowok="t"/>
            </v:shape>
          </v:group>
          <w10:wrap type="none"/>
        </w:pict>
      </w:r>
      <w:r>
        <w:rPr/>
        <w:pict>
          <v:group style="position:absolute;margin-left:424.294342pt;margin-top:10.889974pt;width:.1pt;height:23.192384pt;mso-position-horizontal-relative:page;mso-position-vertical-relative:paragraph;z-index:-15851" coordorigin="8486,218" coordsize="2,464">
            <v:shape style="position:absolute;left:8486;top:218;width:2;height:464" coordorigin="8486,218" coordsize="0,464" path="m8486,682l8486,218e" filled="f" stroked="t" strokeweight="4.102650pt" strokecolor="#EB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3.440002pt;margin-top:-4.100317pt;width:215.671975pt;height:72.0pt;mso-position-horizontal-relative:page;mso-position-vertical-relative:paragraph;z-index:-15840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3320" w:val="left"/>
                    </w:tabs>
                    <w:rPr>
                      <w:rFonts w:ascii="Arial" w:hAnsi="Arial" w:cs="Arial" w:eastAsia="Arial"/>
                      <w:sz w:val="45"/>
                      <w:szCs w:val="4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2A2A2A"/>
                      <w:spacing w:val="0"/>
                      <w:w w:val="100"/>
                      <w:position w:val="67"/>
                    </w:rPr>
                    <w:t>İtf.Eri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2A2A2A"/>
                      <w:spacing w:val="-2"/>
                      <w:w w:val="100"/>
                      <w:position w:val="6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2A2A2A"/>
                      <w:spacing w:val="0"/>
                      <w:w w:val="100"/>
                      <w:position w:val="67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2A2A2A"/>
                      <w:spacing w:val="0"/>
                      <w:w w:val="100"/>
                      <w:position w:val="67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A1A1A3"/>
                      <w:spacing w:val="-188"/>
                      <w:w w:val="40"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A1A1A3"/>
                      <w:spacing w:val="-285"/>
                      <w:w w:val="67"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494949"/>
                      <w:spacing w:val="0"/>
                      <w:w w:val="65"/>
                      <w:position w:val="76"/>
                    </w:rPr>
                    <w:t>tt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494949"/>
                      <w:spacing w:val="-33"/>
                      <w:w w:val="65"/>
                      <w:position w:val="76"/>
                    </w:rPr>
                    <w:t>;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909190"/>
                      <w:spacing w:val="0"/>
                      <w:w w:val="104"/>
                      <w:position w:val="76"/>
                    </w:rPr>
                    <w:t>'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909190"/>
                      <w:spacing w:val="-2"/>
                      <w:w w:val="104"/>
                      <w:position w:val="76"/>
                    </w:rPr>
                    <w:t>.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595959"/>
                      <w:spacing w:val="0"/>
                      <w:w w:val="116"/>
                      <w:position w:val="76"/>
                    </w:rPr>
                    <w:t>,,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7"/>
          <w:position w:val="-2"/>
        </w:rPr>
        <w:t>HıdırEKER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1"/>
          <w:szCs w:val="11"/>
          <w:color w:val="B1B1B1"/>
          <w:spacing w:val="-12"/>
          <w:w w:val="176"/>
          <w:i/>
          <w:position w:val="-2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595959"/>
          <w:spacing w:val="-10"/>
          <w:w w:val="134"/>
          <w:i/>
          <w:position w:val="-2"/>
        </w:rPr>
        <w:t>ı</w:t>
      </w:r>
      <w:r>
        <w:rPr>
          <w:rFonts w:ascii="Times New Roman" w:hAnsi="Times New Roman" w:cs="Times New Roman" w:eastAsia="Times New Roman"/>
          <w:sz w:val="11"/>
          <w:szCs w:val="11"/>
          <w:color w:val="B1B1B1"/>
          <w:spacing w:val="0"/>
          <w:w w:val="100"/>
          <w:i/>
          <w:position w:val="-2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B1B1B1"/>
          <w:spacing w:val="-7"/>
          <w:w w:val="100"/>
          <w:i/>
          <w:position w:val="-2"/>
        </w:rPr>
        <w:t>,</w:t>
      </w:r>
      <w:r>
        <w:rPr>
          <w:rFonts w:ascii="Times New Roman" w:hAnsi="Times New Roman" w:cs="Times New Roman" w:eastAsia="Times New Roman"/>
          <w:sz w:val="11"/>
          <w:szCs w:val="11"/>
          <w:color w:val="909190"/>
          <w:spacing w:val="-10"/>
          <w:w w:val="176"/>
          <w:i/>
          <w:position w:val="-2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7C7E7E"/>
          <w:spacing w:val="0"/>
          <w:w w:val="100"/>
          <w:i/>
          <w:position w:val="-2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7C7E7E"/>
          <w:spacing w:val="-11"/>
          <w:w w:val="100"/>
          <w:i/>
          <w:position w:val="-2"/>
        </w:rPr>
        <w:t>:</w:t>
      </w:r>
      <w:r>
        <w:rPr>
          <w:rFonts w:ascii="Times New Roman" w:hAnsi="Times New Roman" w:cs="Times New Roman" w:eastAsia="Times New Roman"/>
          <w:sz w:val="11"/>
          <w:szCs w:val="11"/>
          <w:color w:val="494949"/>
          <w:spacing w:val="0"/>
          <w:w w:val="146"/>
          <w:i/>
          <w:position w:val="-2"/>
        </w:rPr>
        <w:t>...</w:t>
      </w:r>
      <w:r>
        <w:rPr>
          <w:rFonts w:ascii="Times New Roman" w:hAnsi="Times New Roman" w:cs="Times New Roman" w:eastAsia="Times New Roman"/>
          <w:sz w:val="11"/>
          <w:szCs w:val="11"/>
          <w:color w:val="494949"/>
          <w:spacing w:val="0"/>
          <w:w w:val="100"/>
          <w:i/>
          <w:position w:val="-2"/>
        </w:rPr>
        <w:t>  </w:t>
      </w:r>
      <w:r>
        <w:rPr>
          <w:rFonts w:ascii="Times New Roman" w:hAnsi="Times New Roman" w:cs="Times New Roman" w:eastAsia="Times New Roman"/>
          <w:sz w:val="11"/>
          <w:szCs w:val="11"/>
          <w:color w:val="494949"/>
          <w:spacing w:val="-9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696B6B"/>
          <w:spacing w:val="0"/>
          <w:w w:val="89"/>
          <w:position w:val="-2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46" w:lineRule="exact"/>
        <w:ind w:left="583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909190"/>
          <w:spacing w:val="1"/>
          <w:w w:val="66"/>
          <w:position w:val="-2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B1B1B1"/>
          <w:spacing w:val="8"/>
          <w:w w:val="82"/>
          <w:position w:val="-2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696B6B"/>
          <w:spacing w:val="0"/>
          <w:w w:val="136"/>
          <w:position w:val="-2"/>
        </w:rPr>
        <w:t>.'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18" w:lineRule="exact"/>
        <w:ind w:left="5549" w:right="-20"/>
        <w:jc w:val="left"/>
        <w:tabs>
          <w:tab w:pos="628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34"/>
          <w:szCs w:val="34"/>
          <w:color w:val="B1B1B1"/>
          <w:spacing w:val="0"/>
          <w:w w:val="100"/>
          <w:position w:val="1"/>
        </w:rPr>
        <w:t>.</w:t>
      </w:r>
      <w:r>
        <w:rPr>
          <w:rFonts w:ascii="Arial" w:hAnsi="Arial" w:cs="Arial" w:eastAsia="Arial"/>
          <w:sz w:val="34"/>
          <w:szCs w:val="34"/>
          <w:color w:val="B1B1B1"/>
          <w:spacing w:val="8"/>
          <w:w w:val="100"/>
          <w:position w:val="1"/>
        </w:rPr>
        <w:t> </w:t>
      </w:r>
      <w:r>
        <w:rPr>
          <w:rFonts w:ascii="Arial" w:hAnsi="Arial" w:cs="Arial" w:eastAsia="Arial"/>
          <w:sz w:val="34"/>
          <w:szCs w:val="34"/>
          <w:color w:val="696B6B"/>
          <w:spacing w:val="-19"/>
          <w:w w:val="168"/>
          <w:position w:val="1"/>
        </w:rPr>
        <w:t>'</w:t>
      </w:r>
      <w:r>
        <w:rPr>
          <w:rFonts w:ascii="Arial" w:hAnsi="Arial" w:cs="Arial" w:eastAsia="Arial"/>
          <w:sz w:val="34"/>
          <w:szCs w:val="34"/>
          <w:color w:val="B1B1B1"/>
          <w:spacing w:val="13"/>
          <w:w w:val="27"/>
          <w:position w:val="1"/>
        </w:rPr>
        <w:t>.</w:t>
      </w:r>
      <w:r>
        <w:rPr>
          <w:rFonts w:ascii="Arial" w:hAnsi="Arial" w:cs="Arial" w:eastAsia="Arial"/>
          <w:sz w:val="34"/>
          <w:szCs w:val="34"/>
          <w:color w:val="909190"/>
          <w:spacing w:val="-59"/>
          <w:w w:val="83"/>
          <w:position w:val="1"/>
        </w:rPr>
        <w:t>-</w:t>
      </w:r>
      <w:r>
        <w:rPr>
          <w:rFonts w:ascii="Arial" w:hAnsi="Arial" w:cs="Arial" w:eastAsia="Arial"/>
          <w:sz w:val="34"/>
          <w:szCs w:val="34"/>
          <w:color w:val="696B6B"/>
          <w:spacing w:val="0"/>
          <w:w w:val="77"/>
          <w:position w:val="1"/>
        </w:rPr>
        <w:t>'</w:t>
      </w:r>
      <w:r>
        <w:rPr>
          <w:rFonts w:ascii="Arial" w:hAnsi="Arial" w:cs="Arial" w:eastAsia="Arial"/>
          <w:sz w:val="34"/>
          <w:szCs w:val="34"/>
          <w:color w:val="696B6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4"/>
          <w:szCs w:val="34"/>
          <w:color w:val="696B6B"/>
          <w:spacing w:val="0"/>
          <w:w w:val="100"/>
          <w:position w:val="1"/>
        </w:rPr>
      </w:r>
      <w:r>
        <w:rPr>
          <w:rFonts w:ascii="Arial" w:hAnsi="Arial" w:cs="Arial" w:eastAsia="Arial"/>
          <w:sz w:val="34"/>
          <w:szCs w:val="34"/>
          <w:color w:val="A1A1A3"/>
          <w:spacing w:val="0"/>
          <w:w w:val="100"/>
          <w:position w:val="1"/>
        </w:rPr>
        <w:t>·</w:t>
      </w:r>
      <w:r>
        <w:rPr>
          <w:rFonts w:ascii="Arial" w:hAnsi="Arial" w:cs="Arial" w:eastAsia="Arial"/>
          <w:sz w:val="34"/>
          <w:szCs w:val="34"/>
          <w:color w:val="A1A1A3"/>
          <w:spacing w:val="-14"/>
          <w:w w:val="100"/>
          <w:position w:val="1"/>
        </w:rPr>
        <w:t> </w:t>
      </w:r>
      <w:r>
        <w:rPr>
          <w:rFonts w:ascii="Arial" w:hAnsi="Arial" w:cs="Arial" w:eastAsia="Arial"/>
          <w:sz w:val="34"/>
          <w:szCs w:val="34"/>
          <w:color w:val="494949"/>
          <w:spacing w:val="0"/>
          <w:w w:val="46"/>
          <w:position w:val="1"/>
        </w:rPr>
        <w:t>;,</w:t>
      </w:r>
      <w:r>
        <w:rPr>
          <w:rFonts w:ascii="Arial" w:hAnsi="Arial" w:cs="Arial" w:eastAsia="Arial"/>
          <w:sz w:val="34"/>
          <w:szCs w:val="34"/>
          <w:color w:val="494949"/>
          <w:spacing w:val="-31"/>
          <w:w w:val="46"/>
          <w:position w:val="1"/>
        </w:rPr>
        <w:t>.</w:t>
      </w:r>
      <w:r>
        <w:rPr>
          <w:rFonts w:ascii="Arial" w:hAnsi="Arial" w:cs="Arial" w:eastAsia="Arial"/>
          <w:sz w:val="34"/>
          <w:szCs w:val="34"/>
          <w:color w:val="2A2A2A"/>
          <w:spacing w:val="0"/>
          <w:w w:val="96"/>
          <w:position w:val="1"/>
        </w:rPr>
        <w:t>..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84" w:after="0" w:line="367" w:lineRule="exact"/>
        <w:ind w:left="10" w:right="-20"/>
        <w:jc w:val="left"/>
        <w:tabs>
          <w:tab w:pos="540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509.688019pt;margin-top:9.563278pt;width:.1pt;height:16.154298pt;mso-position-horizontal-relative:page;mso-position-vertical-relative:paragraph;z-index:-15850" coordorigin="10194,191" coordsize="2,323">
            <v:shape style="position:absolute;left:10194;top:191;width:2;height:323" coordorigin="10194,191" coordsize="0,323" path="m10194,514l10194,191e" filled="f" stroked="t" strokeweight="4.54pt" strokecolor="#EBEDED">
              <v:path arrowok="t"/>
            </v:shape>
          </v:group>
          <w10:wrap type="none"/>
        </w:pict>
      </w:r>
      <w:r>
        <w:rPr/>
        <w:pict>
          <v:group style="position:absolute;margin-left:426.098999pt;margin-top:15.565973pt;width:.1pt;height:24.231446pt;mso-position-horizontal-relative:page;mso-position-vertical-relative:paragraph;z-index:-15849" coordorigin="8522,311" coordsize="2,485">
            <v:shape style="position:absolute;left:8522;top:311;width:2;height:485" coordorigin="8522,311" coordsize="0,485" path="m8522,796l8522,311e" filled="f" stroked="t" strokeweight="1.45pt" strokecolor="#EB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6.400009pt;margin-top:12.592973pt;width:170.676296pt;height:31.5pt;mso-position-horizontal-relative:page;mso-position-vertical-relative:paragraph;z-index:-15839" type="#_x0000_t202" filled="f" stroked="f">
            <v:textbox inset="0,0,0,0">
              <w:txbxContent>
                <w:p>
                  <w:pPr>
                    <w:spacing w:before="0" w:after="0" w:line="630" w:lineRule="exact"/>
                    <w:ind w:right="-135"/>
                    <w:jc w:val="left"/>
                    <w:tabs>
                      <w:tab w:pos="1540" w:val="left"/>
                    </w:tabs>
                    <w:rPr>
                      <w:rFonts w:ascii="Arial" w:hAnsi="Arial" w:cs="Arial" w:eastAsia="Arial"/>
                      <w:sz w:val="63"/>
                      <w:szCs w:val="63"/>
                    </w:rPr>
                  </w:pPr>
                  <w:rPr/>
                  <w:r>
                    <w:rPr>
                      <w:rFonts w:ascii="Arial" w:hAnsi="Arial" w:cs="Arial" w:eastAsia="Arial"/>
                      <w:sz w:val="23"/>
                      <w:szCs w:val="23"/>
                      <w:color w:val="2A2A2A"/>
                      <w:spacing w:val="0"/>
                      <w:w w:val="84"/>
                      <w:position w:val="-1"/>
                    </w:rPr>
                    <w:t>ltf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2A2A2A"/>
                      <w:spacing w:val="0"/>
                      <w:w w:val="84"/>
                      <w:position w:val="-1"/>
                    </w:rPr>
                    <w:t>a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2A2A2A"/>
                      <w:spacing w:val="18"/>
                      <w:w w:val="84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313454"/>
                      <w:spacing w:val="0"/>
                      <w:w w:val="116"/>
                      <w:position w:val="-1"/>
                    </w:rPr>
                    <w:t>.Meıf{h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313454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313454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595959"/>
                      <w:spacing w:val="0"/>
                      <w:w w:val="79"/>
                      <w:position w:val="-1"/>
                    </w:rPr>
                    <w:t>e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595959"/>
                      <w:spacing w:val="-2"/>
                      <w:w w:val="79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2A2A2A"/>
                      <w:spacing w:val="0"/>
                      <w:w w:val="79"/>
                      <w:position w:val="-1"/>
                    </w:rPr>
                    <w:t>Amr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2A2A2A"/>
                      <w:spacing w:val="0"/>
                      <w:w w:val="79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2A2A2A"/>
                      <w:spacing w:val="34"/>
                      <w:w w:val="79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63"/>
                      <w:szCs w:val="63"/>
                      <w:color w:val="414B89"/>
                      <w:spacing w:val="0"/>
                      <w:w w:val="91"/>
                      <w:i/>
                      <w:position w:val="-1"/>
                    </w:rPr>
                    <w:t>()</w:t>
                  </w:r>
                  <w:r>
                    <w:rPr>
                      <w:rFonts w:ascii="Arial" w:hAnsi="Arial" w:cs="Arial" w:eastAsia="Arial"/>
                      <w:sz w:val="63"/>
                      <w:szCs w:val="63"/>
                      <w:color w:val="414B89"/>
                      <w:spacing w:val="0"/>
                      <w:w w:val="90"/>
                      <w:i/>
                      <w:position w:val="-1"/>
                    </w:rPr>
                    <w:t>llf/3</w:t>
                  </w:r>
                  <w:r>
                    <w:rPr>
                      <w:rFonts w:ascii="Arial" w:hAnsi="Arial" w:cs="Arial" w:eastAsia="Arial"/>
                      <w:sz w:val="63"/>
                      <w:szCs w:val="6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6"/>
          <w:szCs w:val="26"/>
          <w:color w:val="494949"/>
          <w:spacing w:val="0"/>
          <w:w w:val="90"/>
          <w:position w:val="-6"/>
        </w:rPr>
        <w:t>Alıdu</w:t>
      </w:r>
      <w:r>
        <w:rPr>
          <w:rFonts w:ascii="Arial" w:hAnsi="Arial" w:cs="Arial" w:eastAsia="Arial"/>
          <w:sz w:val="26"/>
          <w:szCs w:val="26"/>
          <w:color w:val="494949"/>
          <w:spacing w:val="-4"/>
          <w:w w:val="90"/>
          <w:position w:val="-6"/>
        </w:rPr>
        <w:t>r</w:t>
      </w:r>
      <w:r>
        <w:rPr>
          <w:rFonts w:ascii="Arial" w:hAnsi="Arial" w:cs="Arial" w:eastAsia="Arial"/>
          <w:sz w:val="26"/>
          <w:szCs w:val="26"/>
          <w:color w:val="494949"/>
          <w:spacing w:val="0"/>
          <w:w w:val="90"/>
          <w:position w:val="-6"/>
        </w:rPr>
        <w:t>r</w:t>
      </w:r>
      <w:r>
        <w:rPr>
          <w:rFonts w:ascii="Arial" w:hAnsi="Arial" w:cs="Arial" w:eastAsia="Arial"/>
          <w:sz w:val="26"/>
          <w:szCs w:val="26"/>
          <w:color w:val="494949"/>
          <w:spacing w:val="-23"/>
          <w:w w:val="90"/>
          <w:position w:val="-6"/>
        </w:rPr>
        <w:t>o</w:t>
      </w:r>
      <w:r>
        <w:rPr>
          <w:rFonts w:ascii="Arial" w:hAnsi="Arial" w:cs="Arial" w:eastAsia="Arial"/>
          <w:sz w:val="26"/>
          <w:szCs w:val="26"/>
          <w:color w:val="494949"/>
          <w:spacing w:val="0"/>
          <w:w w:val="90"/>
          <w:position w:val="-6"/>
        </w:rPr>
        <w:t>.</w:t>
      </w:r>
      <w:r>
        <w:rPr>
          <w:rFonts w:ascii="Arial" w:hAnsi="Arial" w:cs="Arial" w:eastAsia="Arial"/>
          <w:sz w:val="26"/>
          <w:szCs w:val="26"/>
          <w:color w:val="494949"/>
          <w:spacing w:val="8"/>
          <w:w w:val="90"/>
          <w:position w:val="-6"/>
        </w:rPr>
        <w:t>.</w:t>
      </w:r>
      <w:r>
        <w:rPr>
          <w:rFonts w:ascii="Arial" w:hAnsi="Arial" w:cs="Arial" w:eastAsia="Arial"/>
          <w:sz w:val="31"/>
          <w:szCs w:val="31"/>
          <w:color w:val="494949"/>
          <w:spacing w:val="0"/>
          <w:w w:val="90"/>
          <w:position w:val="-6"/>
        </w:rPr>
        <w:t>pç,</w:t>
      </w:r>
      <w:r>
        <w:rPr>
          <w:rFonts w:ascii="Arial" w:hAnsi="Arial" w:cs="Arial" w:eastAsia="Arial"/>
          <w:sz w:val="31"/>
          <w:szCs w:val="31"/>
          <w:color w:val="494949"/>
          <w:spacing w:val="-76"/>
          <w:w w:val="90"/>
          <w:position w:val="-6"/>
        </w:rPr>
        <w:t> </w:t>
      </w:r>
      <w:r>
        <w:rPr>
          <w:rFonts w:ascii="Arial" w:hAnsi="Arial" w:cs="Arial" w:eastAsia="Arial"/>
          <w:sz w:val="31"/>
          <w:szCs w:val="31"/>
          <w:color w:val="494949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31"/>
          <w:szCs w:val="31"/>
          <w:color w:val="494949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35"/>
          <w:szCs w:val="35"/>
          <w:color w:val="696B6B"/>
          <w:spacing w:val="0"/>
          <w:w w:val="100"/>
          <w:position w:val="-3"/>
        </w:rPr>
        <w:t>Bü</w:t>
      </w:r>
      <w:r>
        <w:rPr>
          <w:rFonts w:ascii="Times New Roman" w:hAnsi="Times New Roman" w:cs="Times New Roman" w:eastAsia="Times New Roman"/>
          <w:sz w:val="35"/>
          <w:szCs w:val="35"/>
          <w:color w:val="696B6B"/>
          <w:spacing w:val="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696B6B"/>
          <w:spacing w:val="0"/>
          <w:w w:val="104"/>
          <w:position w:val="-3"/>
        </w:rPr>
        <w:t>'J(</w:t>
      </w:r>
      <w:r>
        <w:rPr>
          <w:rFonts w:ascii="Times New Roman" w:hAnsi="Times New Roman" w:cs="Times New Roman" w:eastAsia="Times New Roman"/>
          <w:sz w:val="35"/>
          <w:szCs w:val="35"/>
          <w:color w:val="696B6B"/>
          <w:spacing w:val="0"/>
          <w:w w:val="103"/>
          <w:position w:val="-3"/>
        </w:rPr>
        <w:t>t</w:t>
      </w:r>
      <w:r>
        <w:rPr>
          <w:rFonts w:ascii="Times New Roman" w:hAnsi="Times New Roman" w:cs="Times New Roman" w:eastAsia="Times New Roman"/>
          <w:sz w:val="35"/>
          <w:szCs w:val="35"/>
          <w:color w:val="696B6B"/>
          <w:spacing w:val="-47"/>
          <w:w w:val="104"/>
          <w:position w:val="-3"/>
        </w:rPr>
        <w:t>1</w:t>
      </w:r>
      <w:r>
        <w:rPr>
          <w:rFonts w:ascii="Times New Roman" w:hAnsi="Times New Roman" w:cs="Times New Roman" w:eastAsia="Times New Roman"/>
          <w:sz w:val="35"/>
          <w:szCs w:val="35"/>
          <w:color w:val="9EB37E"/>
          <w:spacing w:val="-47"/>
          <w:w w:val="51"/>
          <w:position w:val="-3"/>
        </w:rPr>
        <w:t>.</w:t>
      </w:r>
      <w:r>
        <w:rPr>
          <w:rFonts w:ascii="Times New Roman" w:hAnsi="Times New Roman" w:cs="Times New Roman" w:eastAsia="Times New Roman"/>
          <w:sz w:val="35"/>
          <w:szCs w:val="35"/>
          <w:color w:val="909190"/>
          <w:spacing w:val="0"/>
          <w:w w:val="80"/>
          <w:position w:val="-3"/>
        </w:rPr>
        <w:t>·</w:t>
      </w:r>
      <w:r>
        <w:rPr>
          <w:rFonts w:ascii="Times New Roman" w:hAnsi="Times New Roman" w:cs="Times New Roman" w:eastAsia="Times New Roman"/>
          <w:sz w:val="35"/>
          <w:szCs w:val="35"/>
          <w:color w:val="909190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909190"/>
          <w:spacing w:val="-13"/>
          <w:w w:val="100"/>
          <w:position w:val="-3"/>
        </w:rPr>
        <w:t> </w:t>
      </w:r>
      <w:r>
        <w:rPr>
          <w:rFonts w:ascii="Arial" w:hAnsi="Arial" w:cs="Arial" w:eastAsia="Arial"/>
          <w:sz w:val="33"/>
          <w:szCs w:val="33"/>
          <w:color w:val="494949"/>
          <w:spacing w:val="0"/>
          <w:w w:val="78"/>
          <w:position w:val="-3"/>
        </w:rPr>
        <w:t>s</w:t>
      </w:r>
      <w:r>
        <w:rPr>
          <w:rFonts w:ascii="Arial" w:hAnsi="Arial" w:cs="Arial" w:eastAsia="Arial"/>
          <w:sz w:val="33"/>
          <w:szCs w:val="33"/>
          <w:color w:val="494949"/>
          <w:spacing w:val="-34"/>
          <w:w w:val="78"/>
          <w:position w:val="-3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color w:val="2A2A2A"/>
          <w:spacing w:val="-133"/>
          <w:w w:val="120"/>
          <w:position w:val="-6"/>
        </w:rPr>
        <w:t>o</w:t>
      </w:r>
      <w:r>
        <w:rPr>
          <w:rFonts w:ascii="Arial" w:hAnsi="Arial" w:cs="Arial" w:eastAsia="Arial"/>
          <w:sz w:val="33"/>
          <w:szCs w:val="33"/>
          <w:color w:val="494949"/>
          <w:spacing w:val="0"/>
          <w:w w:val="77"/>
          <w:position w:val="-3"/>
        </w:rPr>
        <w:t>B</w:t>
      </w:r>
      <w:r>
        <w:rPr>
          <w:rFonts w:ascii="Arial" w:hAnsi="Arial" w:cs="Arial" w:eastAsia="Arial"/>
          <w:sz w:val="33"/>
          <w:szCs w:val="33"/>
          <w:color w:val="494949"/>
          <w:spacing w:val="-2"/>
          <w:w w:val="77"/>
          <w:position w:val="-3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B1B1B1"/>
          <w:spacing w:val="0"/>
          <w:w w:val="148"/>
          <w:position w:val="-6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68" w:lineRule="exact"/>
        <w:ind w:left="5414" w:right="-20"/>
        <w:jc w:val="left"/>
        <w:rPr>
          <w:rFonts w:ascii="Times New Roman" w:hAnsi="Times New Roman" w:cs="Times New Roman" w:eastAsia="Times New Roman"/>
          <w:sz w:val="36"/>
          <w:szCs w:val="36"/>
        </w:rPr>
      </w:pPr>
      <w:rPr/>
      <w:r>
        <w:rPr>
          <w:rFonts w:ascii="Times New Roman" w:hAnsi="Times New Roman" w:cs="Times New Roman" w:eastAsia="Times New Roman"/>
          <w:sz w:val="36"/>
          <w:szCs w:val="36"/>
          <w:color w:val="C3C3C4"/>
          <w:spacing w:val="0"/>
          <w:w w:val="49"/>
          <w:position w:val="-2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C3C3C4"/>
          <w:spacing w:val="0"/>
          <w:w w:val="49"/>
          <w:position w:val="-2"/>
        </w:rPr>
        <w:t>  </w:t>
      </w:r>
      <w:r>
        <w:rPr>
          <w:rFonts w:ascii="Times New Roman" w:hAnsi="Times New Roman" w:cs="Times New Roman" w:eastAsia="Times New Roman"/>
          <w:sz w:val="36"/>
          <w:szCs w:val="36"/>
          <w:color w:val="C3C3C4"/>
          <w:spacing w:val="16"/>
          <w:w w:val="49"/>
          <w:position w:val="-2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A1A1A3"/>
          <w:spacing w:val="-2"/>
          <w:w w:val="15"/>
          <w:position w:val="-2"/>
        </w:rPr>
        <w:t>_</w:t>
      </w:r>
      <w:r>
        <w:rPr>
          <w:rFonts w:ascii="Times New Roman" w:hAnsi="Times New Roman" w:cs="Times New Roman" w:eastAsia="Times New Roman"/>
          <w:sz w:val="36"/>
          <w:szCs w:val="36"/>
          <w:color w:val="2A2A2A"/>
          <w:spacing w:val="14"/>
          <w:w w:val="23"/>
          <w:position w:val="-2"/>
        </w:rPr>
        <w:t>ı</w:t>
      </w:r>
      <w:r>
        <w:rPr>
          <w:rFonts w:ascii="Times New Roman" w:hAnsi="Times New Roman" w:cs="Times New Roman" w:eastAsia="Times New Roman"/>
          <w:sz w:val="36"/>
          <w:szCs w:val="36"/>
          <w:color w:val="494949"/>
          <w:spacing w:val="0"/>
          <w:w w:val="58"/>
          <w:position w:val="-2"/>
        </w:rPr>
        <w:t>ı</w:t>
      </w:r>
      <w:r>
        <w:rPr>
          <w:rFonts w:ascii="Times New Roman" w:hAnsi="Times New Roman" w:cs="Times New Roman" w:eastAsia="Times New Roman"/>
          <w:sz w:val="36"/>
          <w:szCs w:val="36"/>
          <w:color w:val="494949"/>
          <w:spacing w:val="-15"/>
          <w:w w:val="58"/>
          <w:position w:val="-2"/>
        </w:rPr>
        <w:t>ı</w:t>
      </w:r>
      <w:r>
        <w:rPr>
          <w:rFonts w:ascii="Times New Roman" w:hAnsi="Times New Roman" w:cs="Times New Roman" w:eastAsia="Times New Roman"/>
          <w:sz w:val="36"/>
          <w:szCs w:val="36"/>
          <w:color w:val="696B6B"/>
          <w:spacing w:val="-2"/>
          <w:w w:val="84"/>
          <w:position w:val="-2"/>
        </w:rPr>
        <w:t>ı</w:t>
      </w:r>
      <w:r>
        <w:rPr>
          <w:rFonts w:ascii="Times New Roman" w:hAnsi="Times New Roman" w:cs="Times New Roman" w:eastAsia="Times New Roman"/>
          <w:sz w:val="36"/>
          <w:szCs w:val="36"/>
          <w:color w:val="494949"/>
          <w:spacing w:val="-19"/>
          <w:w w:val="82"/>
          <w:position w:val="-2"/>
        </w:rPr>
        <w:t>ı</w:t>
      </w:r>
      <w:r>
        <w:rPr>
          <w:rFonts w:ascii="Times New Roman" w:hAnsi="Times New Roman" w:cs="Times New Roman" w:eastAsia="Times New Roman"/>
          <w:sz w:val="36"/>
          <w:szCs w:val="36"/>
          <w:color w:val="A1A1A3"/>
          <w:spacing w:val="-69"/>
          <w:w w:val="129"/>
          <w:position w:val="-2"/>
        </w:rPr>
        <w:t>·</w:t>
      </w:r>
      <w:r>
        <w:rPr>
          <w:rFonts w:ascii="Times New Roman" w:hAnsi="Times New Roman" w:cs="Times New Roman" w:eastAsia="Times New Roman"/>
          <w:sz w:val="36"/>
          <w:szCs w:val="36"/>
          <w:color w:val="494949"/>
          <w:spacing w:val="0"/>
          <w:w w:val="64"/>
          <w:position w:val="-2"/>
        </w:rPr>
        <w:t>·</w:t>
      </w:r>
      <w:r>
        <w:rPr>
          <w:rFonts w:ascii="Times New Roman" w:hAnsi="Times New Roman" w:cs="Times New Roman" w:eastAsia="Times New Roman"/>
          <w:sz w:val="36"/>
          <w:szCs w:val="36"/>
          <w:color w:val="494949"/>
          <w:spacing w:val="-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494949"/>
          <w:spacing w:val="0"/>
          <w:w w:val="64"/>
          <w:position w:val="-2"/>
        </w:rPr>
        <w:t>'</w:t>
      </w:r>
      <w:r>
        <w:rPr>
          <w:rFonts w:ascii="Times New Roman" w:hAnsi="Times New Roman" w:cs="Times New Roman" w:eastAsia="Times New Roman"/>
          <w:sz w:val="36"/>
          <w:szCs w:val="36"/>
          <w:color w:val="494949"/>
          <w:spacing w:val="0"/>
          <w:w w:val="63"/>
          <w:position w:val="-2"/>
        </w:rPr>
        <w:t>\</w:t>
      </w:r>
      <w:r>
        <w:rPr>
          <w:rFonts w:ascii="Times New Roman" w:hAnsi="Times New Roman" w:cs="Times New Roman" w:eastAsia="Times New Roman"/>
          <w:sz w:val="36"/>
          <w:szCs w:val="36"/>
          <w:color w:val="494949"/>
          <w:spacing w:val="0"/>
          <w:w w:val="64"/>
          <w:position w:val="-2"/>
        </w:rPr>
        <w:t>G·</w:t>
      </w:r>
      <w:r>
        <w:rPr>
          <w:rFonts w:ascii="Times New Roman" w:hAnsi="Times New Roman" w:cs="Times New Roman" w:eastAsia="Times New Roman"/>
          <w:sz w:val="36"/>
          <w:szCs w:val="36"/>
          <w:color w:val="494949"/>
          <w:spacing w:val="-5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494949"/>
          <w:spacing w:val="0"/>
          <w:w w:val="440"/>
          <w:position w:val="-2"/>
        </w:rPr>
        <w:t>,-;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0" w:after="0" w:line="147" w:lineRule="exact"/>
        <w:ind w:left="5371" w:right="1561"/>
        <w:jc w:val="center"/>
        <w:tabs>
          <w:tab w:pos="694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430.216003pt;margin-top:6.674719pt;width:22.895pt;height:24.927383pt;mso-position-horizontal-relative:page;mso-position-vertical-relative:paragraph;z-index:-15848" coordorigin="8604,133" coordsize="458,499">
            <v:group style="position:absolute;left:8604;top:133;width:175;height:213" coordorigin="8604,133" coordsize="175,213">
              <v:shape style="position:absolute;left:8604;top:133;width:175;height:213" coordorigin="8604,133" coordsize="175,213" path="m8604,133l8779,133,8779,346,8604,346,8604,133e" filled="t" fillcolor="#EBEDED" stroked="f">
                <v:path arrowok="t"/>
                <v:fill/>
              </v:shape>
            </v:group>
            <v:group style="position:absolute;left:8624;top:293;width:108;height:242" coordorigin="8624,293" coordsize="108,242">
              <v:shape style="position:absolute;left:8624;top:293;width:108;height:242" coordorigin="8624,293" coordsize="108,242" path="m8624,293l8733,293,8733,535,8624,535,8624,293e" filled="t" fillcolor="#EBEDED" stroked="f">
                <v:path arrowok="t"/>
                <v:fill/>
              </v:shape>
            </v:group>
            <v:group style="position:absolute;left:8810;top:293;width:127;height:242" coordorigin="8810,293" coordsize="127,242">
              <v:shape style="position:absolute;left:8810;top:293;width:127;height:242" coordorigin="8810,293" coordsize="127,242" path="m8810,293l8936,293,8936,535,8810,535,8810,293e" filled="t" fillcolor="#EBEDED" stroked="f">
                <v:path arrowok="t"/>
                <v:fill/>
              </v:shape>
            </v:group>
            <v:group style="position:absolute;left:8910;top:511;width:153;height:121" coordorigin="8910,511" coordsize="153,121">
              <v:shape style="position:absolute;left:8910;top:511;width:153;height:121" coordorigin="8910,511" coordsize="153,121" path="m8910,511l9062,511,9062,632,8910,632,8910,511e" filled="t" fillcolor="#EBEDED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81"/>
          <w:position w:val="1"/>
        </w:rPr>
        <w:t>f\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81"/>
          <w:position w:val="1"/>
        </w:rPr>
        <w:t>1ü(</w:t>
      </w:r>
      <w:r>
        <w:rPr>
          <w:rFonts w:ascii="Arial" w:hAnsi="Arial" w:cs="Arial" w:eastAsia="Arial"/>
          <w:sz w:val="19"/>
          <w:szCs w:val="19"/>
          <w:color w:val="494949"/>
          <w:spacing w:val="-4"/>
          <w:w w:val="81"/>
          <w:position w:val="1"/>
        </w:rPr>
        <w:t>(</w:t>
      </w:r>
      <w:r>
        <w:rPr>
          <w:rFonts w:ascii="Arial" w:hAnsi="Arial" w:cs="Arial" w:eastAsia="Arial"/>
          <w:sz w:val="19"/>
          <w:szCs w:val="19"/>
          <w:color w:val="696B6B"/>
          <w:spacing w:val="0"/>
          <w:w w:val="81"/>
          <w:position w:val="1"/>
        </w:rPr>
        <w:t>atfqt</w:t>
      </w:r>
      <w:r>
        <w:rPr>
          <w:rFonts w:ascii="Arial" w:hAnsi="Arial" w:cs="Arial" w:eastAsia="Arial"/>
          <w:sz w:val="19"/>
          <w:szCs w:val="19"/>
          <w:color w:val="696B6B"/>
          <w:spacing w:val="-9"/>
          <w:w w:val="81"/>
          <w:position w:val="1"/>
        </w:rPr>
        <w:t>e</w:t>
      </w:r>
      <w:r>
        <w:rPr>
          <w:rFonts w:ascii="Arial" w:hAnsi="Arial" w:cs="Arial" w:eastAsia="Arial"/>
          <w:sz w:val="19"/>
          <w:szCs w:val="19"/>
          <w:color w:val="B1B1B1"/>
          <w:spacing w:val="0"/>
          <w:w w:val="81"/>
          <w:position w:val="1"/>
        </w:rPr>
        <w:t>-</w:t>
      </w:r>
      <w:r>
        <w:rPr>
          <w:rFonts w:ascii="Arial" w:hAnsi="Arial" w:cs="Arial" w:eastAsia="Arial"/>
          <w:sz w:val="19"/>
          <w:szCs w:val="19"/>
          <w:color w:val="B1B1B1"/>
          <w:spacing w:val="-40"/>
          <w:w w:val="81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B1B1B1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9"/>
          <w:szCs w:val="19"/>
          <w:color w:val="B1B1B1"/>
          <w:spacing w:val="0"/>
          <w:w w:val="100"/>
          <w:position w:val="1"/>
        </w:rPr>
      </w:r>
      <w:r>
        <w:rPr>
          <w:rFonts w:ascii="Arial" w:hAnsi="Arial" w:cs="Arial" w:eastAsia="Arial"/>
          <w:sz w:val="19"/>
          <w:szCs w:val="19"/>
          <w:color w:val="2A2A2A"/>
          <w:spacing w:val="-36"/>
          <w:w w:val="76"/>
          <w:position w:val="1"/>
        </w:rPr>
        <w:t>·</w:t>
      </w:r>
      <w:r>
        <w:rPr>
          <w:rFonts w:ascii="Arial" w:hAnsi="Arial" w:cs="Arial" w:eastAsia="Arial"/>
          <w:sz w:val="19"/>
          <w:szCs w:val="19"/>
          <w:color w:val="909190"/>
          <w:spacing w:val="0"/>
          <w:w w:val="125"/>
          <w:position w:val="1"/>
        </w:rPr>
        <w:t>.</w:t>
      </w:r>
      <w:r>
        <w:rPr>
          <w:rFonts w:ascii="Arial" w:hAnsi="Arial" w:cs="Arial" w:eastAsia="Arial"/>
          <w:sz w:val="19"/>
          <w:szCs w:val="19"/>
          <w:color w:val="909190"/>
          <w:spacing w:val="-16"/>
          <w:w w:val="100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494949"/>
          <w:spacing w:val="0"/>
          <w:w w:val="106"/>
          <w:position w:val="1"/>
        </w:rPr>
        <w:t>(i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5543" w:right="1576"/>
        <w:jc w:val="center"/>
        <w:tabs>
          <w:tab w:pos="6120" w:val="left"/>
          <w:tab w:pos="7080" w:val="left"/>
        </w:tabs>
        <w:rPr>
          <w:rFonts w:ascii="Arial" w:hAnsi="Arial" w:cs="Arial" w:eastAsia="Arial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7C7E7E"/>
          <w:spacing w:val="0"/>
          <w:w w:val="70"/>
        </w:rPr>
        <w:t>-.</w:t>
      </w:r>
      <w:r>
        <w:rPr>
          <w:rFonts w:ascii="Times New Roman" w:hAnsi="Times New Roman" w:cs="Times New Roman" w:eastAsia="Times New Roman"/>
          <w:sz w:val="16"/>
          <w:szCs w:val="16"/>
          <w:color w:val="7C7E7E"/>
          <w:spacing w:val="12"/>
          <w:w w:val="7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0"/>
          <w:w w:val="119"/>
          <w:i/>
        </w:rPr>
        <w:t>·'</w:t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6"/>
          <w:w w:val="119"/>
          <w:i/>
        </w:rPr>
        <w:t>J</w:t>
      </w:r>
      <w:r>
        <w:rPr>
          <w:rFonts w:ascii="Times New Roman" w:hAnsi="Times New Roman" w:cs="Times New Roman" w:eastAsia="Times New Roman"/>
          <w:sz w:val="16"/>
          <w:szCs w:val="16"/>
          <w:color w:val="909190"/>
          <w:spacing w:val="0"/>
          <w:w w:val="61"/>
          <w:i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909190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909190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3"/>
          <w:szCs w:val="13"/>
          <w:color w:val="2A2A2A"/>
          <w:spacing w:val="0"/>
          <w:w w:val="83"/>
        </w:rPr>
        <w:t>;:!</w:t>
      </w:r>
      <w:r>
        <w:rPr>
          <w:rFonts w:ascii="Times New Roman" w:hAnsi="Times New Roman" w:cs="Times New Roman" w:eastAsia="Times New Roman"/>
          <w:sz w:val="13"/>
          <w:szCs w:val="13"/>
          <w:color w:val="2A2A2A"/>
          <w:spacing w:val="6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B6B"/>
          <w:spacing w:val="0"/>
          <w:w w:val="81"/>
          <w:i/>
        </w:rPr>
        <w:t>t/</w:t>
      </w:r>
      <w:r>
        <w:rPr>
          <w:rFonts w:ascii="Times New Roman" w:hAnsi="Times New Roman" w:cs="Times New Roman" w:eastAsia="Times New Roman"/>
          <w:sz w:val="19"/>
          <w:szCs w:val="19"/>
          <w:color w:val="696B6B"/>
          <w:spacing w:val="-3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5"/>
          <w:i/>
        </w:rPr>
        <w:t>'1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75"/>
          <w:i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7C7E7E"/>
          <w:spacing w:val="0"/>
          <w:w w:val="159"/>
        </w:rPr>
        <w:t>\l</w:t>
      </w:r>
      <w:r>
        <w:rPr>
          <w:rFonts w:ascii="Times New Roman" w:hAnsi="Times New Roman" w:cs="Times New Roman" w:eastAsia="Times New Roman"/>
          <w:sz w:val="12"/>
          <w:szCs w:val="12"/>
          <w:color w:val="7C7E7E"/>
          <w:spacing w:val="0"/>
          <w:w w:val="159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7C7E7E"/>
          <w:spacing w:val="15"/>
          <w:w w:val="159"/>
        </w:rPr>
        <w:t> </w:t>
      </w:r>
      <w:r>
        <w:rPr>
          <w:rFonts w:ascii="Arial" w:hAnsi="Arial" w:cs="Arial" w:eastAsia="Arial"/>
          <w:sz w:val="12"/>
          <w:szCs w:val="12"/>
          <w:color w:val="7C7E7E"/>
          <w:spacing w:val="0"/>
          <w:w w:val="159"/>
        </w:rPr>
        <w:t>r'</w:t>
      </w:r>
      <w:r>
        <w:rPr>
          <w:rFonts w:ascii="Arial" w:hAnsi="Arial" w:cs="Arial" w:eastAsia="Arial"/>
          <w:sz w:val="12"/>
          <w:szCs w:val="12"/>
          <w:color w:val="7C7E7E"/>
          <w:spacing w:val="-38"/>
          <w:w w:val="159"/>
        </w:rPr>
        <w:t> </w:t>
      </w:r>
      <w:r>
        <w:rPr>
          <w:rFonts w:ascii="Arial" w:hAnsi="Arial" w:cs="Arial" w:eastAsia="Arial"/>
          <w:sz w:val="12"/>
          <w:szCs w:val="12"/>
          <w:color w:val="7C7E7E"/>
          <w:spacing w:val="0"/>
          <w:w w:val="100"/>
        </w:rPr>
        <w:tab/>
      </w:r>
      <w:r>
        <w:rPr>
          <w:rFonts w:ascii="Arial" w:hAnsi="Arial" w:cs="Arial" w:eastAsia="Arial"/>
          <w:sz w:val="12"/>
          <w:szCs w:val="12"/>
          <w:color w:val="7C7E7E"/>
          <w:spacing w:val="0"/>
          <w:w w:val="100"/>
        </w:rPr>
      </w:r>
      <w:r>
        <w:rPr>
          <w:rFonts w:ascii="Arial" w:hAnsi="Arial" w:cs="Arial" w:eastAsia="Arial"/>
          <w:sz w:val="12"/>
          <w:szCs w:val="12"/>
          <w:color w:val="6B7089"/>
          <w:spacing w:val="0"/>
          <w:w w:val="159"/>
        </w:rPr>
        <w:t>.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spacing w:before="0" w:after="0" w:line="168" w:lineRule="exact"/>
        <w:ind w:left="5680" w:right="1801"/>
        <w:jc w:val="center"/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pict>
          <v:group style="position:absolute;margin-left:458.712006pt;margin-top:8.715588pt;width:.1pt;height:6.057862pt;mso-position-horizontal-relative:page;mso-position-vertical-relative:paragraph;z-index:-15847" coordorigin="9174,174" coordsize="2,121">
            <v:shape style="position:absolute;left:9174;top:174;width:2;height:121" coordorigin="9174,174" coordsize="0,121" path="m9174,295l9174,174e" filled="f" stroked="t" strokeweight="4.243pt" strokecolor="#EBEDED">
              <v:path arrowok="t"/>
            </v:shape>
          </v:group>
          <w10:wrap type="none"/>
        </w:pict>
      </w:r>
      <w:r>
        <w:rPr/>
        <w:pict>
          <v:group style="position:absolute;margin-left:469.774872pt;margin-top:8.715588pt;width:.1pt;height:6.057862pt;mso-position-horizontal-relative:page;mso-position-vertical-relative:paragraph;z-index:-15846" coordorigin="9395,174" coordsize="2,121">
            <v:shape style="position:absolute;left:9395;top:174;width:2;height:121" coordorigin="9395,174" coordsize="0,121" path="m9395,295l9395,174e" filled="f" stroked="t" strokeweight="3.32875pt" strokecolor="#EB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8"/>
          <w:szCs w:val="18"/>
          <w:color w:val="A1A1A3"/>
          <w:spacing w:val="-20"/>
          <w:w w:val="199"/>
          <w:position w:val="-1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A1A1A3"/>
          <w:spacing w:val="0"/>
          <w:w w:val="199"/>
          <w:position w:val="-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A1A1A3"/>
          <w:spacing w:val="-49"/>
          <w:w w:val="19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1B1B1"/>
          <w:spacing w:val="0"/>
          <w:w w:val="66"/>
          <w:position w:val="-1"/>
        </w:rPr>
        <w:t>.o/</w:t>
      </w:r>
      <w:r>
        <w:rPr>
          <w:rFonts w:ascii="Times New Roman" w:hAnsi="Times New Roman" w:cs="Times New Roman" w:eastAsia="Times New Roman"/>
          <w:sz w:val="18"/>
          <w:szCs w:val="18"/>
          <w:color w:val="B1B1B1"/>
          <w:spacing w:val="0"/>
          <w:w w:val="66"/>
          <w:position w:val="-1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B1B1B1"/>
          <w:spacing w:val="23"/>
          <w:w w:val="6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82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8"/>
          <w:w w:val="82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46"/>
          <w:position w:val="-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7"/>
          <w:w w:val="91"/>
          <w:position w:val="-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1"/>
          <w:position w:val="-1"/>
        </w:rPr>
        <w:t>.....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5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2A2A2A"/>
          <w:spacing w:val="0"/>
          <w:w w:val="69"/>
          <w:position w:val="-1"/>
        </w:rPr>
        <w:t>'1-</w:t>
      </w:r>
      <w:r>
        <w:rPr>
          <w:rFonts w:ascii="Times New Roman" w:hAnsi="Times New Roman" w:cs="Times New Roman" w:eastAsia="Times New Roman"/>
          <w:sz w:val="15"/>
          <w:szCs w:val="15"/>
          <w:color w:val="2A2A2A"/>
          <w:spacing w:val="0"/>
          <w:w w:val="69"/>
          <w:position w:val="-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2A2A2A"/>
          <w:spacing w:val="9"/>
          <w:w w:val="69"/>
          <w:position w:val="-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7C7E7E"/>
          <w:spacing w:val="0"/>
          <w:w w:val="118"/>
          <w:position w:val="-1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7C7E7E"/>
          <w:spacing w:val="-18"/>
          <w:w w:val="118"/>
          <w:position w:val="-1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7C7E7E"/>
          <w:spacing w:val="0"/>
          <w:w w:val="129"/>
          <w:i/>
          <w:position w:val="-1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595959"/>
          <w:spacing w:val="0"/>
          <w:w w:val="148"/>
          <w:i/>
          <w:position w:val="-1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2260" w:right="1935"/>
        <w:jc w:val="center"/>
        <w:tabs>
          <w:tab w:pos="582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w w:val="88"/>
        </w:rPr>
        <w:t>Yu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SELE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9"/>
          <w:szCs w:val="9"/>
          <w:color w:val="B1B1B1"/>
          <w:spacing w:val="0"/>
          <w:w w:val="100"/>
          <w:position w:val="5"/>
        </w:rPr>
        <w:t>....</w:t>
      </w:r>
      <w:r>
        <w:rPr>
          <w:rFonts w:ascii="Times New Roman" w:hAnsi="Times New Roman" w:cs="Times New Roman" w:eastAsia="Times New Roman"/>
          <w:sz w:val="9"/>
          <w:szCs w:val="9"/>
          <w:color w:val="B1B1B1"/>
          <w:spacing w:val="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A1A1A3"/>
          <w:spacing w:val="0"/>
          <w:w w:val="100"/>
          <w:position w:val="5"/>
        </w:rPr>
        <w:t>_</w:t>
      </w:r>
      <w:r>
        <w:rPr>
          <w:rFonts w:ascii="Times New Roman" w:hAnsi="Times New Roman" w:cs="Times New Roman" w:eastAsia="Times New Roman"/>
          <w:sz w:val="9"/>
          <w:szCs w:val="9"/>
          <w:color w:val="A1A1A3"/>
          <w:spacing w:val="0"/>
          <w:w w:val="100"/>
          <w:position w:val="5"/>
        </w:rPr>
        <w:t>\</w:t>
      </w:r>
      <w:r>
        <w:rPr>
          <w:rFonts w:ascii="Times New Roman" w:hAnsi="Times New Roman" w:cs="Times New Roman" w:eastAsia="Times New Roman"/>
          <w:sz w:val="9"/>
          <w:szCs w:val="9"/>
          <w:color w:val="A1A1A3"/>
          <w:spacing w:val="0"/>
          <w:w w:val="100"/>
          <w:position w:val="5"/>
        </w:rPr>
        <w:t>._</w:t>
      </w:r>
      <w:r>
        <w:rPr>
          <w:rFonts w:ascii="Times New Roman" w:hAnsi="Times New Roman" w:cs="Times New Roman" w:eastAsia="Times New Roman"/>
          <w:sz w:val="9"/>
          <w:szCs w:val="9"/>
          <w:color w:val="A1A1A3"/>
          <w:spacing w:val="1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2A2A2A"/>
          <w:spacing w:val="0"/>
          <w:w w:val="132"/>
          <w:position w:val="5"/>
        </w:rPr>
        <w:t>·</w:t>
      </w:r>
      <w:r>
        <w:rPr>
          <w:rFonts w:ascii="Times New Roman" w:hAnsi="Times New Roman" w:cs="Times New Roman" w:eastAsia="Times New Roman"/>
          <w:sz w:val="9"/>
          <w:szCs w:val="9"/>
          <w:color w:val="A1A1A3"/>
          <w:spacing w:val="0"/>
          <w:w w:val="132"/>
          <w:position w:val="5"/>
        </w:rPr>
        <w:t>._</w:t>
      </w:r>
      <w:r>
        <w:rPr>
          <w:rFonts w:ascii="Times New Roman" w:hAnsi="Times New Roman" w:cs="Times New Roman" w:eastAsia="Times New Roman"/>
          <w:sz w:val="9"/>
          <w:szCs w:val="9"/>
          <w:color w:val="A1A1A3"/>
          <w:spacing w:val="11"/>
          <w:w w:val="132"/>
          <w:position w:val="5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2A2A2A"/>
          <w:spacing w:val="0"/>
          <w:w w:val="133"/>
          <w:position w:val="5"/>
        </w:rPr>
        <w:t>f4</w:t>
      </w:r>
      <w:r>
        <w:rPr>
          <w:rFonts w:ascii="Times New Roman" w:hAnsi="Times New Roman" w:cs="Times New Roman" w:eastAsia="Times New Roman"/>
          <w:sz w:val="9"/>
          <w:szCs w:val="9"/>
          <w:color w:val="2A2A2A"/>
          <w:spacing w:val="-1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A1A1A3"/>
          <w:spacing w:val="0"/>
          <w:w w:val="122"/>
          <w:position w:val="5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A1A1A3"/>
          <w:spacing w:val="-12"/>
          <w:w w:val="122"/>
          <w:position w:val="5"/>
        </w:rPr>
        <w:t>•</w:t>
      </w:r>
      <w:r>
        <w:rPr>
          <w:rFonts w:ascii="Arial" w:hAnsi="Arial" w:cs="Arial" w:eastAsia="Arial"/>
          <w:sz w:val="14"/>
          <w:szCs w:val="14"/>
          <w:color w:val="A1A1A3"/>
          <w:spacing w:val="-17"/>
          <w:w w:val="252"/>
          <w:position w:val="5"/>
        </w:rPr>
        <w:t>-</w:t>
      </w:r>
      <w:r>
        <w:rPr>
          <w:rFonts w:ascii="Arial" w:hAnsi="Arial" w:cs="Arial" w:eastAsia="Arial"/>
          <w:sz w:val="14"/>
          <w:szCs w:val="14"/>
          <w:color w:val="494949"/>
          <w:spacing w:val="-17"/>
          <w:w w:val="171"/>
          <w:position w:val="5"/>
        </w:rPr>
        <w:t>·</w:t>
      </w:r>
      <w:r>
        <w:rPr>
          <w:rFonts w:ascii="Arial" w:hAnsi="Arial" w:cs="Arial" w:eastAsia="Arial"/>
          <w:sz w:val="14"/>
          <w:szCs w:val="14"/>
          <w:color w:val="7C7E7E"/>
          <w:spacing w:val="0"/>
          <w:w w:val="193"/>
          <w:position w:val="5"/>
        </w:rPr>
        <w:t>ıf'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259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0" w:right="160"/>
          <w:cols w:num="2" w:equalWidth="0">
            <w:col w:w="851" w:space="2077"/>
            <w:col w:w="8832"/>
          </w:cols>
        </w:sectPr>
      </w:pPr>
      <w:rPr/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79" w:lineRule="exact"/>
        <w:ind w:left="357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.23716pt;margin-top:-14.431217pt;width:30.140001pt;height:44pt;mso-position-horizontal-relative:page;mso-position-vertical-relative:paragraph;z-index:-15835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Times New Roman" w:hAnsi="Times New Roman" w:cs="Times New Roman" w:eastAsia="Times New Roman"/>
                      <w:sz w:val="88"/>
                      <w:szCs w:val="8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333333"/>
                      <w:spacing w:val="0"/>
                      <w:w w:val="137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  <w:position w:val="-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12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  <w:position w:val="-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3" w:lineRule="exact"/>
        <w:ind w:left="3679" w:right="-20"/>
        <w:jc w:val="left"/>
        <w:tabs>
          <w:tab w:pos="984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  <w:position w:val="-6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11"/>
          <w:position w:val="-6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  <w:position w:val="-6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  <w:position w:val="-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11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  <w:position w:val="-6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  <w:position w:val="-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  <w:position w:val="-6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11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  <w:position w:val="-6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3"/>
          <w:w w:val="114"/>
          <w:position w:val="-6"/>
        </w:rPr>
        <w:t>G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295"/>
          <w:position w:val="-6"/>
        </w:rPr>
        <w:t>I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9"/>
          <w:szCs w:val="29"/>
          <w:color w:val="858585"/>
          <w:spacing w:val="0"/>
          <w:w w:val="120"/>
          <w:position w:val="0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858585"/>
          <w:spacing w:val="-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44444"/>
          <w:spacing w:val="0"/>
          <w:w w:val="54"/>
          <w:position w:val="0"/>
        </w:rPr>
        <w:t>..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360" w:bottom="280" w:left="200" w:right="200"/>
        </w:sectPr>
      </w:pPr>
      <w:rPr/>
    </w:p>
    <w:p>
      <w:pPr>
        <w:spacing w:before="0" w:after="0" w:line="153" w:lineRule="exact"/>
        <w:ind w:left="849" w:right="234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33333"/>
          <w:spacing w:val="0"/>
          <w:w w:val="113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50" w:lineRule="exact"/>
        <w:ind w:left="576" w:right="-51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33333"/>
          <w:spacing w:val="0"/>
          <w:w w:val="104"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8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6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00" w:right="200"/>
          <w:cols w:num="2" w:equalWidth="0">
            <w:col w:w="1631" w:space="1550"/>
            <w:col w:w="8339"/>
          </w:cols>
        </w:sectPr>
      </w:pPr>
      <w:rPr/>
    </w:p>
    <w:p>
      <w:pPr>
        <w:spacing w:before="0" w:after="0" w:line="243" w:lineRule="exact"/>
        <w:ind w:left="659" w:right="-20"/>
        <w:jc w:val="left"/>
        <w:tabs>
          <w:tab w:pos="4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33333"/>
          <w:spacing w:val="0"/>
          <w:w w:val="106"/>
          <w:position w:val="7"/>
        </w:rPr>
        <w:t>BELEDIYESI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110" w:right="-20"/>
        <w:jc w:val="left"/>
        <w:tabs>
          <w:tab w:pos="1500" w:val="left"/>
          <w:tab w:pos="3040" w:val="left"/>
          <w:tab w:pos="5380" w:val="left"/>
          <w:tab w:pos="7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7"/>
          <w:szCs w:val="7"/>
          <w:color w:val="5B5B5B"/>
          <w:spacing w:val="0"/>
          <w:w w:val="51"/>
          <w:position w:val="1"/>
        </w:rPr>
        <w:t>1</w:t>
      </w:r>
      <w:r>
        <w:rPr>
          <w:rFonts w:ascii="Times New Roman" w:hAnsi="Times New Roman" w:cs="Times New Roman" w:eastAsia="Times New Roman"/>
          <w:sz w:val="7"/>
          <w:szCs w:val="7"/>
          <w:color w:val="5B5B5B"/>
          <w:spacing w:val="0"/>
          <w:w w:val="51"/>
          <w:position w:val="1"/>
        </w:rPr>
        <w:t>  </w:t>
      </w:r>
      <w:r>
        <w:rPr>
          <w:rFonts w:ascii="Times New Roman" w:hAnsi="Times New Roman" w:cs="Times New Roman" w:eastAsia="Times New Roman"/>
          <w:sz w:val="7"/>
          <w:szCs w:val="7"/>
          <w:color w:val="5B5B5B"/>
          <w:spacing w:val="2"/>
          <w:w w:val="5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Qla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22/05/20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8"/>
          <w:w w:val="100"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333333"/>
          <w:spacing w:val="-5"/>
          <w:w w:val="191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33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21:02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9"/>
          <w:position w:val="0"/>
        </w:rPr>
        <w:t>tre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9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9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5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0535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730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0"/>
        </w:rPr>
        <w:t>9865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54" w:lineRule="auto"/>
        <w:ind w:left="162" w:right="3405"/>
        <w:jc w:val="left"/>
        <w:tabs>
          <w:tab w:pos="1500" w:val="left"/>
          <w:tab w:pos="3040" w:val="left"/>
          <w:tab w:pos="4380" w:val="left"/>
          <w:tab w:pos="5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22/05/2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17</w:t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5"/>
          <w:position w:val="0"/>
        </w:rPr>
        <w:t>:3387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2"/>
          <w:position w:val="0"/>
        </w:rPr>
        <w:t>A_yku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2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6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Yavuz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0"/>
        </w:rPr>
        <w:t>AY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atı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16177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xanı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7"/>
          <w:position w:val="0"/>
        </w:rPr>
        <w:t>ÇE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19" w:after="0" w:line="266" w:lineRule="exact"/>
        <w:ind w:left="3533" w:right="3335" w:firstLine="-3372"/>
        <w:jc w:val="left"/>
        <w:tabs>
          <w:tab w:pos="3500" w:val="left"/>
          <w:tab w:pos="630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.079054pt;margin-top:-21.169477pt;width:564.035514pt;height:24.440346pt;mso-position-horizontal-relative:page;mso-position-vertical-relative:paragraph;z-index:-15836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235" w:hRule="exact"/>
                    </w:trPr>
                    <w:tc>
                      <w:tcPr>
                        <w:tcW w:w="1218" w:type="dxa"/>
                        <w:tcBorders>
                          <w:top w:val="single" w:sz="5.635032" w:space="0" w:color="545454"/>
                          <w:bottom w:val="single" w:sz="5.635032" w:space="0" w:color="545454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17" w:lineRule="exact"/>
                          <w:ind w:left="4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Dogn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2"/>
                          </w:rPr>
                          <w:t>Adres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448" w:type="dxa"/>
                        <w:tcBorders>
                          <w:top w:val="single" w:sz="5.635032" w:space="0" w:color="545454"/>
                          <w:bottom w:val="single" w:sz="5.635032" w:space="0" w:color="545454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8" w:after="0" w:line="213" w:lineRule="exact"/>
                          <w:ind w:left="17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4"/>
                            <w:spacing w:val="0"/>
                            <w:w w:val="135"/>
                            <w:position w:val="-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4"/>
                            <w:spacing w:val="30"/>
                            <w:w w:val="135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4"/>
                            <w:spacing w:val="0"/>
                            <w:w w:val="84"/>
                            <w:position w:val="-1"/>
                          </w:rPr>
                          <w:t>Alaç_atı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4"/>
                            <w:spacing w:val="27"/>
                            <w:w w:val="84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  <w:position w:val="-1"/>
                          </w:rPr>
                          <w:t>Mahallesi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3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  <w:position w:val="-1"/>
                          </w:rPr>
                          <w:t>16177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20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  <w:position w:val="-1"/>
                          </w:rPr>
                          <w:t>soka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  <w:position w:val="-1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7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4"/>
                            <w:spacing w:val="0"/>
                            <w:w w:val="100"/>
                            <w:position w:val="-1"/>
                          </w:rPr>
                          <w:t>xanı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4"/>
                            <w:spacing w:val="12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4"/>
                            <w:spacing w:val="0"/>
                            <w:w w:val="100"/>
                            <w:position w:val="-1"/>
                          </w:rPr>
                          <w:t>ÇE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4"/>
                            <w:spacing w:val="39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4"/>
                            <w:spacing w:val="0"/>
                            <w:w w:val="100"/>
                            <w:position w:val="-1"/>
                          </w:rPr>
                          <w:t>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4"/>
                            <w:spacing w:val="0"/>
                            <w:w w:val="100"/>
                            <w:position w:val="-1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4"/>
                            <w:spacing w:val="27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4"/>
                            <w:spacing w:val="0"/>
                            <w:w w:val="104"/>
                            <w:position w:val="-1"/>
                          </w:rPr>
                          <w:t>·İZMiR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4608" w:type="dxa"/>
                        <w:tcBorders>
                          <w:top w:val="single" w:sz="5.635032" w:space="0" w:color="545454"/>
                          <w:bottom w:val="single" w:sz="5.635032" w:space="0" w:color="545454"/>
                          <w:left w:val="nil" w:sz="6" w:space="0" w:color="auto"/>
                          <w:right w:val="single" w:sz="5.635032" w:space="0" w:color="646464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1218" w:type="dxa"/>
                        <w:tcBorders>
                          <w:top w:val="single" w:sz="5.635032" w:space="0" w:color="545454"/>
                          <w:bottom w:val="single" w:sz="5.635032" w:space="0" w:color="4F4F4F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40" w:lineRule="auto"/>
                          <w:ind w:left="4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4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4"/>
                            <w:spacing w:val="-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1"/>
                          </w:rPr>
                          <w:t>Türü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448" w:type="dxa"/>
                        <w:tcBorders>
                          <w:top w:val="single" w:sz="5.635032" w:space="0" w:color="545454"/>
                          <w:bottom w:val="single" w:sz="5.635032" w:space="0" w:color="575757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5" w:after="0" w:line="240" w:lineRule="auto"/>
                          <w:ind w:left="175" w:right="-20"/>
                          <w:jc w:val="left"/>
                          <w:tabs>
                            <w:tab w:pos="318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3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4"/>
                            <w:spacing w:val="0"/>
                            <w:w w:val="100"/>
                          </w:rPr>
                          <w:t>Çö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4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4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4"/>
                            <w:spacing w:val="0"/>
                            <w:w w:val="100"/>
                          </w:rPr>
                          <w:t>yangmı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4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4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Sınıfı: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608" w:type="dxa"/>
                        <w:tcBorders>
                          <w:top w:val="single" w:sz="5.635032" w:space="0" w:color="545454"/>
                          <w:bottom w:val="single" w:sz="5.635032" w:space="0" w:color="575757"/>
                          <w:left w:val="nil" w:sz="6" w:space="0" w:color="auto"/>
                          <w:right w:val="single" w:sz="5.635032" w:space="0" w:color="646464"/>
                        </w:tcBorders>
                      </w:tcPr>
                      <w:p>
                        <w:pPr>
                          <w:spacing w:before="5" w:after="0" w:line="240" w:lineRule="auto"/>
                          <w:ind w:left="120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4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4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Sebebi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4"/>
                            <w:spacing w:val="0"/>
                            <w:w w:val="100"/>
                          </w:rPr>
                          <w:t>Açı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4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4"/>
                            <w:spacing w:val="-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44444"/>
                            <w:spacing w:val="0"/>
                            <w:w w:val="101"/>
                          </w:rPr>
                          <w:t>ateş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8.848755pt;margin-top:8.675881pt;width:2.9748pt;height:20pt;mso-position-horizontal-relative:page;mso-position-vertical-relative:paragraph;z-index:-15834" type="#_x0000_t202" filled="f" stroked="f">
            <v:textbox inset="0,0,0,0">
              <w:txbxContent>
                <w:p>
                  <w:pPr>
                    <w:spacing w:before="0" w:after="0" w:line="400" w:lineRule="exact"/>
                    <w:ind w:right="-100"/>
                    <w:jc w:val="left"/>
                    <w:rPr>
                      <w:rFonts w:ascii="Arial" w:hAnsi="Arial" w:cs="Arial" w:eastAsia="Arial"/>
                      <w:sz w:val="40"/>
                      <w:szCs w:val="40"/>
                    </w:rPr>
                  </w:pPr>
                  <w:rPr/>
                  <w:r>
                    <w:rPr>
                      <w:rFonts w:ascii="Arial" w:hAnsi="Arial" w:cs="Arial" w:eastAsia="Arial"/>
                      <w:sz w:val="40"/>
                      <w:szCs w:val="40"/>
                      <w:color w:val="333333"/>
                      <w:spacing w:val="0"/>
                      <w:w w:val="67"/>
                    </w:rPr>
                    <w:t>l</w:t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27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2"/>
          <w:position w:val="2"/>
        </w:rPr>
        <w:t>jYapını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2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82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2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5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5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Betonarmj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1"/>
          <w:position w:val="0"/>
        </w:rPr>
        <w:t>KagLrl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Ahşal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0"/>
        </w:rPr>
        <w:t>D!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4" w:lineRule="exact"/>
        <w:ind w:left="681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21:45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97" w:lineRule="auto"/>
        <w:ind w:left="2125" w:right="4194" w:firstLine="-1958"/>
        <w:jc w:val="left"/>
        <w:tabs>
          <w:tab w:pos="2060" w:val="left"/>
          <w:tab w:pos="5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Saltibi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7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Aziz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Hafriyat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8"/>
        </w:rPr>
        <w:t>nıiri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1"/>
          <w:w w:val="12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Haka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ANZAN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7" w:lineRule="exact"/>
        <w:ind w:left="166" w:right="-20"/>
        <w:jc w:val="left"/>
        <w:tabs>
          <w:tab w:pos="2060" w:val="left"/>
          <w:tab w:pos="4600" w:val="left"/>
          <w:tab w:pos="7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ıkJ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:03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Van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8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8"/>
          <w:position w:val="1"/>
        </w:rPr>
        <w:t>21:14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left="166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PS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-1"/>
        </w:rPr>
        <w:t>337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2" w:after="0" w:line="240" w:lineRule="auto"/>
        <w:ind w:left="4527" w:right="485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4"/>
        </w:rPr>
        <w:t>!Elektri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1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4558" w:right="474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65" w:lineRule="auto"/>
        <w:ind w:left="2073" w:right="4463" w:firstLine="2508"/>
        <w:jc w:val="left"/>
        <w:tabs>
          <w:tab w:pos="4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Emniyet-Janda[ma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</w:rPr>
        <w:t>Geli.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0"/>
          <w:w w:val="9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7"/>
        </w:rPr>
        <w:t>!Doğalgaz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24" w:lineRule="exact"/>
        <w:ind w:left="2073" w:right="2763" w:firstLine="-1907"/>
        <w:jc w:val="left"/>
        <w:tabs>
          <w:tab w:pos="4620" w:val="left"/>
          <w:tab w:pos="7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Gitmi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2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2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5"/>
          <w:w w:val="13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45"/>
          <w:position w:val="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6"/>
          <w:w w:val="14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1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208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08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50" w:lineRule="auto"/>
        <w:ind w:left="171" w:right="1444" w:firstLine="-5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Göıiildüğü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varıldığında,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atıklarını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2162" w:right="-20"/>
        <w:jc w:val="left"/>
        <w:tabs>
          <w:tab w:pos="4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33333"/>
          <w:spacing w:val="0"/>
          <w:w w:val="100"/>
          <w:position w:val="3"/>
        </w:rPr>
        <w:t>Su</w:t>
      </w:r>
      <w:r>
        <w:rPr>
          <w:rFonts w:ascii="Times New Roman" w:hAnsi="Times New Roman" w:cs="Times New Roman" w:eastAsia="Times New Roman"/>
          <w:sz w:val="16"/>
          <w:szCs w:val="16"/>
          <w:color w:val="333333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33333"/>
          <w:spacing w:val="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33333"/>
          <w:spacing w:val="0"/>
          <w:w w:val="100"/>
          <w:position w:val="3"/>
        </w:rPr>
        <w:t>ile</w:t>
      </w:r>
      <w:r>
        <w:rPr>
          <w:rFonts w:ascii="Times New Roman" w:hAnsi="Times New Roman" w:cs="Times New Roman" w:eastAsia="Times New Roman"/>
          <w:sz w:val="16"/>
          <w:szCs w:val="16"/>
          <w:color w:val="333333"/>
          <w:spacing w:val="3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44444"/>
          <w:spacing w:val="0"/>
          <w:w w:val="100"/>
          <w:position w:val="3"/>
        </w:rPr>
        <w:t>söndürme</w:t>
      </w:r>
      <w:r>
        <w:rPr>
          <w:rFonts w:ascii="Times New Roman" w:hAnsi="Times New Roman" w:cs="Times New Roman" w:eastAsia="Times New Roman"/>
          <w:sz w:val="16"/>
          <w:szCs w:val="16"/>
          <w:color w:val="444444"/>
          <w:spacing w:val="-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4444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44444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Söndi.lnnede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2"/>
          <w:position w:val="0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113" w:lineRule="auto"/>
        <w:ind w:left="4646" w:right="2516" w:firstLine="-4475"/>
        <w:jc w:val="left"/>
        <w:tabs>
          <w:tab w:pos="4580" w:val="left"/>
          <w:tab w:pos="6460" w:val="left"/>
          <w:tab w:pos="7940" w:val="left"/>
          <w:tab w:pos="800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4"/>
          <w:position w:val="0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IKöpükKg.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lm3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444444"/>
          <w:spacing w:val="0"/>
          <w:w w:val="55"/>
          <w:position w:val="-4"/>
        </w:rPr>
        <w:t>ı</w:t>
      </w:r>
      <w:r>
        <w:rPr>
          <w:rFonts w:ascii="Arial" w:hAnsi="Arial" w:cs="Arial" w:eastAsia="Arial"/>
          <w:sz w:val="38"/>
          <w:szCs w:val="38"/>
          <w:color w:val="444444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38"/>
          <w:szCs w:val="38"/>
          <w:color w:val="44444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7"/>
          <w:szCs w:val="27"/>
          <w:color w:val="444444"/>
          <w:spacing w:val="0"/>
          <w:w w:val="101"/>
          <w:position w:val="-4"/>
        </w:rPr>
        <w:t>J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3" w:after="0" w:line="240" w:lineRule="auto"/>
        <w:ind w:left="206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5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4"/>
          <w:w w:val="9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5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incelemede;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atıkları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yanmı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olmadığı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tarafımızca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tespit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71" w:right="8568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Söndüıme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9"/>
        </w:rPr>
        <w:t>·d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ilmiştir.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71" w:right="732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           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4"/>
        </w:rPr>
        <w:t>[Tahmini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3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Zarar-Ziyan: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208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Aziz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hafriyat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isimli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şirkete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şantiye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alanı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içerisinde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9" w:lineRule="auto"/>
        <w:ind w:left="2121" w:right="61" w:firstLine="-1950"/>
        <w:jc w:val="left"/>
        <w:tabs>
          <w:tab w:pos="2060" w:val="left"/>
          <w:tab w:pos="5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jbiriktirilmi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vaziyette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atıklanndan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soıuşturmada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yangının;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1"/>
        </w:rPr>
        <w:t>çöp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tı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lannı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imha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etme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amacıyla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yakılması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2"/>
          <w:position w:val="0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47" w:right="391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747474"/>
          <w:w w:val="23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Sigorta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6"/>
          <w:w w:val="10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4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2"/>
        </w:rPr>
        <w:t>ISirketi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6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               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3" w:after="0" w:line="258" w:lineRule="auto"/>
        <w:ind w:left="171" w:right="9846" w:firstLine="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8dildi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5" w:lineRule="exact"/>
        <w:ind w:left="176" w:right="3451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44444"/>
          <w:w w:val="83"/>
          <w:position w:val="2"/>
        </w:rPr>
        <w:t>E</w:t>
      </w:r>
      <w:r>
        <w:rPr>
          <w:rFonts w:ascii="Arial" w:hAnsi="Arial" w:cs="Arial" w:eastAsia="Arial"/>
          <w:sz w:val="19"/>
          <w:szCs w:val="19"/>
          <w:color w:val="444444"/>
          <w:w w:val="84"/>
          <w:position w:val="2"/>
        </w:rPr>
        <w:t>k</w:t>
      </w:r>
      <w:r>
        <w:rPr>
          <w:rFonts w:ascii="Arial" w:hAnsi="Arial" w:cs="Arial" w:eastAsia="Arial"/>
          <w:sz w:val="19"/>
          <w:szCs w:val="19"/>
          <w:color w:val="444444"/>
          <w:spacing w:val="-29"/>
          <w:w w:val="100"/>
          <w:position w:val="2"/>
        </w:rPr>
        <w:t> </w:t>
      </w:r>
      <w:r>
        <w:rPr>
          <w:rFonts w:ascii="Arial" w:hAnsi="Arial" w:cs="Arial" w:eastAsia="Arial"/>
          <w:sz w:val="19"/>
          <w:szCs w:val="19"/>
          <w:color w:val="747474"/>
          <w:spacing w:val="0"/>
          <w:w w:val="56"/>
          <w:position w:val="2"/>
        </w:rPr>
        <w:t>"</w:t>
      </w:r>
      <w:r>
        <w:rPr>
          <w:rFonts w:ascii="Arial" w:hAnsi="Arial" w:cs="Arial" w:eastAsia="Arial"/>
          <w:sz w:val="19"/>
          <w:szCs w:val="19"/>
          <w:color w:val="747474"/>
          <w:spacing w:val="-39"/>
          <w:w w:val="100"/>
          <w:position w:val="2"/>
        </w:rPr>
        <w:t> 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  <w:position w:val="2"/>
        </w:rPr>
        <w:t>'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19"/>
          <w:szCs w:val="19"/>
          <w:color w:val="444444"/>
          <w:spacing w:val="4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59595"/>
          <w:spacing w:val="0"/>
          <w:w w:val="225"/>
          <w:position w:val="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959595"/>
          <w:spacing w:val="-62"/>
          <w:w w:val="22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            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rarih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1"/>
        </w:rPr>
        <w:t>22/05/2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3"/>
          <w:position w:val="1"/>
        </w:rPr>
        <w:t>0</w:t>
      </w:r>
      <w:r>
        <w:rPr>
          <w:rFonts w:ascii="Arial" w:hAnsi="Arial" w:cs="Arial" w:eastAsia="Arial"/>
          <w:sz w:val="26"/>
          <w:szCs w:val="26"/>
          <w:color w:val="333333"/>
          <w:spacing w:val="-7"/>
          <w:w w:val="184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    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2"/>
          <w:position w:val="2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122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2"/>
        </w:rPr>
        <w:t>22:30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left="255" w:right="1632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3"/>
          <w:position w:val="1"/>
        </w:rPr>
        <w:t>Yı: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FBFBF"/>
          <w:spacing w:val="4"/>
          <w:w w:val="24"/>
          <w:position w:val="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0"/>
          <w:position w:val="1"/>
        </w:rPr>
        <w:t>.;a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      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6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  <w:position w:val="0"/>
        </w:rPr>
        <w:t>Ölü</w:t>
      </w:r>
      <w:r>
        <w:rPr>
          <w:rFonts w:ascii="Arial" w:hAnsi="Arial" w:cs="Arial" w:eastAsia="Arial"/>
          <w:sz w:val="19"/>
          <w:szCs w:val="19"/>
          <w:color w:val="333333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Çeşıne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Gıubu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       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9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228" w:right="-20"/>
        <w:jc w:val="left"/>
        <w:tabs>
          <w:tab w:pos="5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auto"/>
        <w:ind w:left="5589" w:right="493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91" w:lineRule="exact"/>
        <w:ind w:left="2440" w:right="1601"/>
        <w:jc w:val="center"/>
        <w:tabs>
          <w:tab w:pos="880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4.932556pt;margin-top:3.383628pt;width:9.592287pt;height:24.192451pt;mso-position-horizontal-relative:page;mso-position-vertical-relative:paragraph;z-index:-15838" type="#_x0000_t202" filled="f" stroked="f">
            <v:textbox inset="0,0,0,0">
              <w:txbxContent>
                <w:p>
                  <w:pPr>
                    <w:spacing w:before="0" w:after="0" w:line="276" w:lineRule="exact"/>
                    <w:ind w:right="-20"/>
                    <w:jc w:val="left"/>
                    <w:rPr>
                      <w:rFonts w:ascii="Arial" w:hAnsi="Arial" w:cs="Arial" w:eastAsia="Arial"/>
                      <w:sz w:val="27"/>
                      <w:szCs w:val="27"/>
                    </w:rPr>
                  </w:pPr>
                  <w:rPr/>
                  <w:r>
                    <w:rPr>
                      <w:rFonts w:ascii="Arial" w:hAnsi="Arial" w:cs="Arial" w:eastAsia="Arial"/>
                      <w:sz w:val="27"/>
                      <w:szCs w:val="27"/>
                      <w:color w:val="333333"/>
                      <w:spacing w:val="0"/>
                      <w:w w:val="77"/>
                    </w:rPr>
                    <w:t>2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Courier New" w:hAnsi="Courier New" w:cs="Courier New" w:eastAsia="Courier New"/>
          <w:sz w:val="24"/>
          <w:szCs w:val="24"/>
          <w:color w:val="959595"/>
          <w:spacing w:val="0"/>
          <w:w w:val="100"/>
          <w:position w:val="-4"/>
        </w:rPr>
        <w:t>A</w:t>
      </w:r>
      <w:r>
        <w:rPr>
          <w:rFonts w:ascii="Courier New" w:hAnsi="Courier New" w:cs="Courier New" w:eastAsia="Courier New"/>
          <w:sz w:val="24"/>
          <w:szCs w:val="24"/>
          <w:color w:val="959595"/>
          <w:spacing w:val="-52"/>
          <w:w w:val="100"/>
          <w:position w:val="-4"/>
        </w:rPr>
        <w:t>T</w:t>
      </w:r>
      <w:r>
        <w:rPr>
          <w:rFonts w:ascii="Courier New" w:hAnsi="Courier New" w:cs="Courier New" w:eastAsia="Courier New"/>
          <w:sz w:val="24"/>
          <w:szCs w:val="24"/>
          <w:color w:val="959595"/>
          <w:spacing w:val="-89"/>
          <w:w w:val="100"/>
          <w:position w:val="-4"/>
        </w:rPr>
        <w:t>B</w:t>
      </w:r>
      <w:r>
        <w:rPr>
          <w:rFonts w:ascii="Courier New" w:hAnsi="Courier New" w:cs="Courier New" w:eastAsia="Courier New"/>
          <w:sz w:val="24"/>
          <w:szCs w:val="24"/>
          <w:color w:val="959595"/>
          <w:spacing w:val="-54"/>
          <w:w w:val="100"/>
          <w:position w:val="-4"/>
        </w:rPr>
        <w:t>!</w:t>
      </w:r>
      <w:r>
        <w:rPr>
          <w:rFonts w:ascii="Courier New" w:hAnsi="Courier New" w:cs="Courier New" w:eastAsia="Courier New"/>
          <w:sz w:val="24"/>
          <w:szCs w:val="24"/>
          <w:color w:val="959595"/>
          <w:spacing w:val="0"/>
          <w:w w:val="100"/>
          <w:position w:val="-4"/>
        </w:rPr>
        <w:t>ÖLGE</w:t>
      </w:r>
      <w:r>
        <w:rPr>
          <w:rFonts w:ascii="Courier New" w:hAnsi="Courier New" w:cs="Courier New" w:eastAsia="Courier New"/>
          <w:sz w:val="24"/>
          <w:szCs w:val="24"/>
          <w:color w:val="959595"/>
          <w:spacing w:val="0"/>
          <w:w w:val="100"/>
          <w:position w:val="-4"/>
        </w:rPr>
        <w:tab/>
      </w:r>
      <w:r>
        <w:rPr>
          <w:rFonts w:ascii="Courier New" w:hAnsi="Courier New" w:cs="Courier New" w:eastAsia="Courier New"/>
          <w:sz w:val="24"/>
          <w:szCs w:val="24"/>
          <w:color w:val="959595"/>
          <w:spacing w:val="0"/>
          <w:w w:val="100"/>
          <w:position w:val="-4"/>
        </w:rPr>
      </w:r>
      <w:r>
        <w:rPr>
          <w:rFonts w:ascii="Arial" w:hAnsi="Arial" w:cs="Arial" w:eastAsia="Arial"/>
          <w:sz w:val="35"/>
          <w:szCs w:val="35"/>
          <w:color w:val="333333"/>
          <w:spacing w:val="0"/>
          <w:w w:val="58"/>
          <w:position w:val="-5"/>
        </w:rPr>
        <w:t>9</w:t>
      </w:r>
      <w:r>
        <w:rPr>
          <w:rFonts w:ascii="Arial" w:hAnsi="Arial" w:cs="Arial" w:eastAsia="Arial"/>
          <w:sz w:val="35"/>
          <w:szCs w:val="35"/>
          <w:color w:val="333333"/>
          <w:spacing w:val="12"/>
          <w:w w:val="58"/>
          <w:position w:val="-5"/>
        </w:rPr>
        <w:t> </w:t>
      </w:r>
      <w:r>
        <w:rPr>
          <w:rFonts w:ascii="Arial" w:hAnsi="Arial" w:cs="Arial" w:eastAsia="Arial"/>
          <w:sz w:val="35"/>
          <w:szCs w:val="35"/>
          <w:color w:val="333333"/>
          <w:spacing w:val="0"/>
          <w:w w:val="58"/>
          <w:position w:val="-5"/>
        </w:rPr>
        <w:t>Ma</w:t>
      </w:r>
      <w:r>
        <w:rPr>
          <w:rFonts w:ascii="Arial" w:hAnsi="Arial" w:cs="Arial" w:eastAsia="Arial"/>
          <w:sz w:val="35"/>
          <w:szCs w:val="35"/>
          <w:color w:val="333333"/>
          <w:spacing w:val="0"/>
          <w:w w:val="58"/>
          <w:position w:val="-5"/>
        </w:rPr>
        <w:t> </w:t>
      </w:r>
      <w:r>
        <w:rPr>
          <w:rFonts w:ascii="Arial" w:hAnsi="Arial" w:cs="Arial" w:eastAsia="Arial"/>
          <w:sz w:val="35"/>
          <w:szCs w:val="35"/>
          <w:color w:val="333333"/>
          <w:spacing w:val="16"/>
          <w:w w:val="58"/>
          <w:position w:val="-5"/>
        </w:rPr>
        <w:t> </w:t>
      </w:r>
      <w:r>
        <w:rPr>
          <w:rFonts w:ascii="Arial" w:hAnsi="Arial" w:cs="Arial" w:eastAsia="Arial"/>
          <w:sz w:val="27"/>
          <w:szCs w:val="27"/>
          <w:color w:val="333333"/>
          <w:spacing w:val="0"/>
          <w:w w:val="57"/>
          <w:position w:val="-5"/>
        </w:rPr>
        <w:t>i'[{</w:t>
      </w:r>
      <w:r>
        <w:rPr>
          <w:rFonts w:ascii="Arial" w:hAnsi="Arial" w:cs="Arial" w:eastAsia="Arial"/>
          <w:sz w:val="27"/>
          <w:szCs w:val="27"/>
          <w:color w:val="333333"/>
          <w:spacing w:val="0"/>
          <w:w w:val="58"/>
          <w:position w:val="-5"/>
        </w:rPr>
        <w:t>)17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left="190" w:right="2126"/>
        <w:jc w:val="both"/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  <w:position w:val="2"/>
        </w:rPr>
        <w:t> </w:t>
      </w:r>
      <w:r>
        <w:rPr>
          <w:rFonts w:ascii="Arial" w:hAnsi="Arial" w:cs="Arial" w:eastAsia="Arial"/>
          <w:sz w:val="21"/>
          <w:szCs w:val="21"/>
          <w:color w:val="5B5B5B"/>
          <w:spacing w:val="0"/>
          <w:w w:val="100"/>
          <w:i/>
          <w:position w:val="0"/>
        </w:rPr>
        <w:t>3</w:t>
      </w:r>
      <w:r>
        <w:rPr>
          <w:rFonts w:ascii="Arial" w:hAnsi="Arial" w:cs="Arial" w:eastAsia="Arial"/>
          <w:sz w:val="21"/>
          <w:szCs w:val="21"/>
          <w:color w:val="5B5B5B"/>
          <w:spacing w:val="0"/>
          <w:w w:val="100"/>
          <w:i/>
          <w:position w:val="0"/>
        </w:rPr>
        <w:t>                   </w:t>
      </w:r>
      <w:r>
        <w:rPr>
          <w:rFonts w:ascii="Arial" w:hAnsi="Arial" w:cs="Arial" w:eastAsia="Arial"/>
          <w:sz w:val="21"/>
          <w:szCs w:val="21"/>
          <w:color w:val="5B5B5B"/>
          <w:spacing w:val="12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59595"/>
          <w:spacing w:val="0"/>
          <w:w w:val="100"/>
          <w:position w:val="0"/>
        </w:rPr>
        <w:t>JPLA</w:t>
      </w:r>
      <w:r>
        <w:rPr>
          <w:rFonts w:ascii="Times New Roman" w:hAnsi="Times New Roman" w:cs="Times New Roman" w:eastAsia="Times New Roman"/>
          <w:sz w:val="21"/>
          <w:szCs w:val="21"/>
          <w:color w:val="959595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59595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59595"/>
          <w:spacing w:val="0"/>
          <w:w w:val="100"/>
          <w:position w:val="0"/>
        </w:rPr>
        <w:t>AM</w:t>
      </w:r>
      <w:r>
        <w:rPr>
          <w:rFonts w:ascii="Times New Roman" w:hAnsi="Times New Roman" w:cs="Times New Roman" w:eastAsia="Times New Roman"/>
          <w:sz w:val="21"/>
          <w:szCs w:val="21"/>
          <w:color w:val="959595"/>
          <w:spacing w:val="6"/>
          <w:w w:val="100"/>
          <w:position w:val="0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5B5B5B"/>
          <w:spacing w:val="0"/>
          <w:w w:val="100"/>
          <w:position w:val="0"/>
        </w:rPr>
        <w:t>Rİ</w:t>
      </w:r>
      <w:r>
        <w:rPr>
          <w:rFonts w:ascii="Times New Roman" w:hAnsi="Times New Roman" w:cs="Times New Roman" w:eastAsia="Times New Roman"/>
          <w:sz w:val="21"/>
          <w:szCs w:val="21"/>
          <w:color w:val="5B5B5B"/>
          <w:spacing w:val="0"/>
          <w:w w:val="100"/>
          <w:position w:val="0"/>
        </w:rPr>
        <w:t>                                                                        </w:t>
      </w:r>
      <w:r>
        <w:rPr>
          <w:rFonts w:ascii="Times New Roman" w:hAnsi="Times New Roman" w:cs="Times New Roman" w:eastAsia="Times New Roman"/>
          <w:sz w:val="21"/>
          <w:szCs w:val="21"/>
          <w:color w:val="5B5B5B"/>
          <w:spacing w:val="26"/>
          <w:w w:val="100"/>
          <w:position w:val="0"/>
        </w:rPr>
        <w:t> </w:t>
      </w:r>
      <w:r>
        <w:rPr>
          <w:rFonts w:ascii="Arial" w:hAnsi="Arial" w:cs="Arial" w:eastAsia="Arial"/>
          <w:sz w:val="29"/>
          <w:szCs w:val="29"/>
          <w:color w:val="5B5B5B"/>
          <w:spacing w:val="-32"/>
          <w:w w:val="64"/>
          <w:position w:val="-2"/>
        </w:rPr>
        <w:t>.</w:t>
      </w:r>
      <w:r>
        <w:rPr>
          <w:rFonts w:ascii="Arial" w:hAnsi="Arial" w:cs="Arial" w:eastAsia="Arial"/>
          <w:sz w:val="29"/>
          <w:szCs w:val="29"/>
          <w:color w:val="ACACAC"/>
          <w:spacing w:val="0"/>
          <w:w w:val="106"/>
          <w:position w:val="-2"/>
        </w:rPr>
        <w:t>.</w:t>
      </w:r>
      <w:r>
        <w:rPr>
          <w:rFonts w:ascii="Arial" w:hAnsi="Arial" w:cs="Arial" w:eastAsia="Arial"/>
          <w:sz w:val="29"/>
          <w:szCs w:val="29"/>
          <w:color w:val="ACACAC"/>
          <w:spacing w:val="-38"/>
          <w:w w:val="106"/>
          <w:position w:val="-2"/>
        </w:rPr>
        <w:t>.</w:t>
      </w:r>
      <w:r>
        <w:rPr>
          <w:rFonts w:ascii="Arial" w:hAnsi="Arial" w:cs="Arial" w:eastAsia="Arial"/>
          <w:sz w:val="7"/>
          <w:szCs w:val="7"/>
          <w:color w:val="ACACAC"/>
          <w:spacing w:val="0"/>
          <w:w w:val="108"/>
          <w:position w:val="-2"/>
        </w:rPr>
        <w:t>•</w:t>
      </w:r>
      <w:r>
        <w:rPr>
          <w:rFonts w:ascii="Arial" w:hAnsi="Arial" w:cs="Arial" w:eastAsia="Arial"/>
          <w:sz w:val="7"/>
          <w:szCs w:val="7"/>
          <w:color w:val="ACACAC"/>
          <w:spacing w:val="-8"/>
          <w:w w:val="100"/>
          <w:position w:val="-2"/>
        </w:rPr>
        <w:t> </w:t>
      </w:r>
      <w:r>
        <w:rPr>
          <w:rFonts w:ascii="Arial" w:hAnsi="Arial" w:cs="Arial" w:eastAsia="Arial"/>
          <w:sz w:val="7"/>
          <w:szCs w:val="7"/>
          <w:color w:val="ACACAC"/>
          <w:spacing w:val="0"/>
          <w:w w:val="199"/>
          <w:position w:val="-2"/>
        </w:rPr>
        <w:t>'</w:t>
      </w:r>
      <w:r>
        <w:rPr>
          <w:rFonts w:ascii="Arial" w:hAnsi="Arial" w:cs="Arial" w:eastAsia="Arial"/>
          <w:sz w:val="7"/>
          <w:szCs w:val="7"/>
          <w:color w:val="ACACAC"/>
          <w:spacing w:val="0"/>
          <w:w w:val="199"/>
          <w:position w:val="-2"/>
        </w:rPr>
        <w:t>   </w:t>
      </w:r>
      <w:r>
        <w:rPr>
          <w:rFonts w:ascii="Arial" w:hAnsi="Arial" w:cs="Arial" w:eastAsia="Arial"/>
          <w:sz w:val="7"/>
          <w:szCs w:val="7"/>
          <w:color w:val="ACACAC"/>
          <w:spacing w:val="6"/>
          <w:w w:val="199"/>
          <w:position w:val="-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959595"/>
          <w:spacing w:val="0"/>
          <w:w w:val="51"/>
          <w:position w:val="-2"/>
        </w:rPr>
        <w:t>....</w:t>
      </w:r>
      <w:r>
        <w:rPr>
          <w:rFonts w:ascii="Times New Roman" w:hAnsi="Times New Roman" w:cs="Times New Roman" w:eastAsia="Times New Roman"/>
          <w:sz w:val="14"/>
          <w:szCs w:val="14"/>
          <w:color w:val="959595"/>
          <w:spacing w:val="3"/>
          <w:w w:val="51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58585"/>
          <w:spacing w:val="0"/>
          <w:w w:val="37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58585"/>
          <w:spacing w:val="-12"/>
          <w:w w:val="37"/>
          <w:position w:val="-2"/>
        </w:rPr>
        <w:t>,</w:t>
      </w:r>
      <w:r>
        <w:rPr>
          <w:rFonts w:ascii="Arial" w:hAnsi="Arial" w:cs="Arial" w:eastAsia="Arial"/>
          <w:sz w:val="22"/>
          <w:szCs w:val="22"/>
          <w:color w:val="ACACAC"/>
          <w:spacing w:val="0"/>
          <w:w w:val="50"/>
          <w:position w:val="-2"/>
        </w:rPr>
        <w:t>..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48" w:lineRule="exact"/>
        <w:ind w:right="1432"/>
        <w:jc w:val="right"/>
        <w:tabs>
          <w:tab w:pos="4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Courier New" w:hAnsi="Courier New" w:cs="Courier New" w:eastAsia="Courier New"/>
          <w:sz w:val="24"/>
          <w:szCs w:val="24"/>
          <w:color w:val="959595"/>
          <w:spacing w:val="0"/>
          <w:w w:val="100"/>
          <w:position w:val="2"/>
        </w:rPr>
        <w:t>ÇINAR</w:t>
      </w:r>
      <w:r>
        <w:rPr>
          <w:rFonts w:ascii="Courier New" w:hAnsi="Courier New" w:cs="Courier New" w:eastAsia="Courier New"/>
          <w:sz w:val="24"/>
          <w:szCs w:val="24"/>
          <w:color w:val="959595"/>
          <w:spacing w:val="0"/>
          <w:w w:val="100"/>
          <w:position w:val="2"/>
        </w:rPr>
        <w:tab/>
      </w:r>
      <w:r>
        <w:rPr>
          <w:rFonts w:ascii="Courier New" w:hAnsi="Courier New" w:cs="Courier New" w:eastAsia="Courier New"/>
          <w:sz w:val="24"/>
          <w:szCs w:val="24"/>
          <w:color w:val="959595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0"/>
          <w:w w:val="82"/>
          <w:position w:val="2"/>
        </w:rPr>
        <w:t>Itf</w:t>
      </w:r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13"/>
          <w:w w:val="82"/>
          <w:position w:val="2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83"/>
          <w:position w:val="2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-36"/>
          <w:w w:val="84"/>
          <w:position w:val="2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5B5B5B"/>
          <w:spacing w:val="0"/>
          <w:w w:val="154"/>
          <w:position w:val="2"/>
        </w:rPr>
        <w:t>i,.</w:t>
      </w:r>
      <w:r>
        <w:rPr>
          <w:rFonts w:ascii="Times New Roman" w:hAnsi="Times New Roman" w:cs="Times New Roman" w:eastAsia="Times New Roman"/>
          <w:sz w:val="22"/>
          <w:szCs w:val="22"/>
          <w:color w:val="5B5B5B"/>
          <w:spacing w:val="0"/>
          <w:w w:val="100"/>
          <w:position w:val="2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color w:val="5B5B5B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7"/>
          <w:szCs w:val="27"/>
          <w:color w:val="444444"/>
          <w:spacing w:val="0"/>
          <w:w w:val="289"/>
          <w:position w:val="2"/>
        </w:rPr>
        <w:t>i</w:t>
      </w:r>
      <w:r>
        <w:rPr>
          <w:rFonts w:ascii="Arial" w:hAnsi="Arial" w:cs="Arial" w:eastAsia="Arial"/>
          <w:sz w:val="27"/>
          <w:szCs w:val="27"/>
          <w:color w:val="ACACAC"/>
          <w:spacing w:val="0"/>
          <w:w w:val="87"/>
          <w:position w:val="2"/>
        </w:rPr>
        <w:t>·</w:t>
      </w:r>
      <w:r>
        <w:rPr>
          <w:rFonts w:ascii="Arial" w:hAnsi="Arial" w:cs="Arial" w:eastAsia="Arial"/>
          <w:sz w:val="27"/>
          <w:szCs w:val="27"/>
          <w:color w:val="ACACAC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7"/>
          <w:szCs w:val="27"/>
          <w:color w:val="ACACAC"/>
          <w:spacing w:val="-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3"/>
          <w:position w:val="2"/>
        </w:rPr>
        <w:t>lu.i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5"/>
          <w:w w:val="84"/>
          <w:position w:val="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6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6" w:lineRule="exact"/>
        <w:ind w:right="1411"/>
        <w:jc w:val="right"/>
        <w:tabs>
          <w:tab w:pos="960" w:val="left"/>
          <w:tab w:pos="154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959595"/>
          <w:w w:val="87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959595"/>
          <w:w w:val="100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959595"/>
          <w:w w:val="100"/>
        </w:rPr>
      </w:r>
      <w:r>
        <w:rPr>
          <w:rFonts w:ascii="Times New Roman" w:hAnsi="Times New Roman" w:cs="Times New Roman" w:eastAsia="Times New Roman"/>
          <w:sz w:val="11"/>
          <w:szCs w:val="11"/>
          <w:color w:val="ACACAC"/>
          <w:w w:val="116"/>
        </w:rPr>
        <w:t>ı</w:t>
      </w:r>
      <w:r>
        <w:rPr>
          <w:rFonts w:ascii="Times New Roman" w:hAnsi="Times New Roman" w:cs="Times New Roman" w:eastAsia="Times New Roman"/>
          <w:sz w:val="11"/>
          <w:szCs w:val="11"/>
          <w:color w:val="ACACAC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858585"/>
          <w:spacing w:val="0"/>
          <w:w w:val="100"/>
        </w:rPr>
        <w:t>ltfl</w:t>
      </w:r>
      <w:r>
        <w:rPr>
          <w:rFonts w:ascii="Times New Roman" w:hAnsi="Times New Roman" w:cs="Times New Roman" w:eastAsia="Times New Roman"/>
          <w:sz w:val="11"/>
          <w:szCs w:val="11"/>
          <w:color w:val="858585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858585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747474"/>
          <w:spacing w:val="0"/>
          <w:w w:val="118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747474"/>
          <w:spacing w:val="-6"/>
          <w:w w:val="118"/>
        </w:rPr>
        <w:t>-</w:t>
      </w:r>
      <w:r>
        <w:rPr>
          <w:rFonts w:ascii="Times New Roman" w:hAnsi="Times New Roman" w:cs="Times New Roman" w:eastAsia="Times New Roman"/>
          <w:sz w:val="11"/>
          <w:szCs w:val="11"/>
          <w:color w:val="ACACAC"/>
          <w:spacing w:val="0"/>
          <w:w w:val="172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ACACA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ACACAC"/>
          <w:spacing w:val="0"/>
          <w:w w:val="184"/>
        </w:rPr>
        <w:t>"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</w:rPr>
      </w:r>
    </w:p>
    <w:p>
      <w:pPr>
        <w:spacing w:before="0" w:after="0" w:line="319" w:lineRule="exact"/>
        <w:ind w:right="1398"/>
        <w:jc w:val="right"/>
        <w:tabs>
          <w:tab w:pos="8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7"/>
          <w:szCs w:val="37"/>
          <w:color w:val="5B5B5B"/>
          <w:w w:val="102"/>
          <w:position w:val="-6"/>
        </w:rPr>
        <w:t>\.ı..</w:t>
      </w:r>
      <w:r>
        <w:rPr>
          <w:rFonts w:ascii="Arial" w:hAnsi="Arial" w:cs="Arial" w:eastAsia="Arial"/>
          <w:sz w:val="37"/>
          <w:szCs w:val="37"/>
          <w:color w:val="5B5B5B"/>
          <w:w w:val="100"/>
          <w:position w:val="-6"/>
        </w:rPr>
        <w:tab/>
      </w:r>
      <w:r>
        <w:rPr>
          <w:rFonts w:ascii="Arial" w:hAnsi="Arial" w:cs="Arial" w:eastAsia="Arial"/>
          <w:sz w:val="37"/>
          <w:szCs w:val="37"/>
          <w:color w:val="5B5B5B"/>
          <w:w w:val="100"/>
          <w:position w:val="-6"/>
        </w:rPr>
      </w:r>
      <w:r>
        <w:rPr>
          <w:rFonts w:ascii="Arial" w:hAnsi="Arial" w:cs="Arial" w:eastAsia="Arial"/>
          <w:sz w:val="37"/>
          <w:szCs w:val="37"/>
          <w:color w:val="959595"/>
          <w:spacing w:val="0"/>
          <w:w w:val="53"/>
          <w:position w:val="-6"/>
        </w:rPr>
        <w:t>..</w:t>
      </w:r>
      <w:r>
        <w:rPr>
          <w:rFonts w:ascii="Arial" w:hAnsi="Arial" w:cs="Arial" w:eastAsia="Arial"/>
          <w:sz w:val="37"/>
          <w:szCs w:val="37"/>
          <w:color w:val="959595"/>
          <w:spacing w:val="41"/>
          <w:w w:val="53"/>
          <w:position w:val="-6"/>
        </w:rPr>
        <w:t> </w:t>
      </w:r>
      <w:r>
        <w:rPr>
          <w:rFonts w:ascii="Arial" w:hAnsi="Arial" w:cs="Arial" w:eastAsia="Arial"/>
          <w:sz w:val="37"/>
          <w:szCs w:val="37"/>
          <w:color w:val="ACACAC"/>
          <w:spacing w:val="0"/>
          <w:w w:val="25"/>
          <w:position w:val="-6"/>
        </w:rPr>
        <w:t>·</w:t>
      </w:r>
      <w:r>
        <w:rPr>
          <w:rFonts w:ascii="Arial" w:hAnsi="Arial" w:cs="Arial" w:eastAsia="Arial"/>
          <w:sz w:val="37"/>
          <w:szCs w:val="37"/>
          <w:color w:val="ACACAC"/>
          <w:spacing w:val="0"/>
          <w:w w:val="25"/>
          <w:position w:val="-6"/>
        </w:rPr>
        <w:t>  </w:t>
      </w:r>
      <w:r>
        <w:rPr>
          <w:rFonts w:ascii="Arial" w:hAnsi="Arial" w:cs="Arial" w:eastAsia="Arial"/>
          <w:sz w:val="37"/>
          <w:szCs w:val="37"/>
          <w:color w:val="ACACAC"/>
          <w:spacing w:val="1"/>
          <w:w w:val="25"/>
          <w:position w:val="-6"/>
        </w:rPr>
        <w:t> </w:t>
      </w:r>
      <w:r>
        <w:rPr>
          <w:rFonts w:ascii="Arial" w:hAnsi="Arial" w:cs="Arial" w:eastAsia="Arial"/>
          <w:sz w:val="38"/>
          <w:szCs w:val="38"/>
          <w:color w:val="4B4F70"/>
          <w:spacing w:val="-28"/>
          <w:w w:val="108"/>
          <w:position w:val="-6"/>
        </w:rPr>
        <w:t>s</w:t>
      </w:r>
      <w:r>
        <w:rPr>
          <w:rFonts w:ascii="Arial" w:hAnsi="Arial" w:cs="Arial" w:eastAsia="Arial"/>
          <w:sz w:val="38"/>
          <w:szCs w:val="38"/>
          <w:color w:val="444444"/>
          <w:spacing w:val="0"/>
          <w:w w:val="124"/>
          <w:position w:val="-6"/>
        </w:rPr>
        <w:t>ıd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280" w:bottom="280" w:left="200" w:right="200"/>
        </w:sectPr>
      </w:pPr>
      <w:rPr/>
    </w:p>
    <w:p>
      <w:pPr>
        <w:spacing w:before="53" w:after="0" w:line="536" w:lineRule="exact"/>
        <w:ind w:left="2711" w:right="-188"/>
        <w:jc w:val="left"/>
        <w:rPr>
          <w:rFonts w:ascii="Arial" w:hAnsi="Arial" w:cs="Arial" w:eastAsia="Arial"/>
          <w:sz w:val="99"/>
          <w:szCs w:val="99"/>
        </w:rPr>
      </w:pPr>
      <w:rPr/>
      <w:r>
        <w:rPr>
          <w:rFonts w:ascii="Arial" w:hAnsi="Arial" w:cs="Arial" w:eastAsia="Arial"/>
          <w:sz w:val="99"/>
          <w:szCs w:val="99"/>
          <w:color w:val="343D83"/>
          <w:spacing w:val="0"/>
          <w:w w:val="64"/>
          <w:i/>
          <w:position w:val="-50"/>
        </w:rPr>
        <w:t>\.</w:t>
      </w:r>
      <w:r>
        <w:rPr>
          <w:rFonts w:ascii="Arial" w:hAnsi="Arial" w:cs="Arial" w:eastAsia="Arial"/>
          <w:sz w:val="99"/>
          <w:szCs w:val="99"/>
          <w:color w:val="343D83"/>
          <w:spacing w:val="2"/>
          <w:w w:val="64"/>
          <w:i/>
          <w:position w:val="-50"/>
        </w:rPr>
        <w:t> </w:t>
      </w:r>
      <w:r>
        <w:rPr>
          <w:rFonts w:ascii="Arial" w:hAnsi="Arial" w:cs="Arial" w:eastAsia="Arial"/>
          <w:sz w:val="99"/>
          <w:szCs w:val="99"/>
          <w:color w:val="343D83"/>
          <w:spacing w:val="0"/>
          <w:w w:val="64"/>
          <w:i/>
          <w:position w:val="-50"/>
        </w:rPr>
        <w:t>.b·&lt;'</w:t>
      </w:r>
      <w:r>
        <w:rPr>
          <w:rFonts w:ascii="Arial" w:hAnsi="Arial" w:cs="Arial" w:eastAsia="Arial"/>
          <w:sz w:val="99"/>
          <w:szCs w:val="99"/>
          <w:color w:val="000000"/>
          <w:spacing w:val="0"/>
          <w:w w:val="100"/>
          <w:position w:val="0"/>
        </w:rPr>
      </w:r>
    </w:p>
    <w:p>
      <w:pPr>
        <w:spacing w:before="0" w:after="0" w:line="589" w:lineRule="exact"/>
        <w:ind w:right="-169"/>
        <w:jc w:val="left"/>
        <w:rPr>
          <w:rFonts w:ascii="Arial" w:hAnsi="Arial" w:cs="Arial" w:eastAsia="Arial"/>
          <w:sz w:val="86"/>
          <w:szCs w:val="86"/>
        </w:rPr>
      </w:pPr>
      <w:rPr/>
      <w:r>
        <w:rPr/>
        <w:br w:type="column"/>
      </w:r>
      <w:r>
        <w:rPr>
          <w:rFonts w:ascii="Arial" w:hAnsi="Arial" w:cs="Arial" w:eastAsia="Arial"/>
          <w:sz w:val="86"/>
          <w:szCs w:val="86"/>
          <w:color w:val="383D5B"/>
          <w:spacing w:val="0"/>
          <w:w w:val="50"/>
          <w:position w:val="-23"/>
        </w:rPr>
        <w:t>A-NZAN</w:t>
      </w:r>
      <w:r>
        <w:rPr>
          <w:rFonts w:ascii="Arial" w:hAnsi="Arial" w:cs="Arial" w:eastAsia="Arial"/>
          <w:sz w:val="86"/>
          <w:szCs w:val="86"/>
          <w:color w:val="000000"/>
          <w:spacing w:val="0"/>
          <w:w w:val="100"/>
          <w:position w:val="0"/>
        </w:rPr>
      </w:r>
    </w:p>
    <w:p>
      <w:pPr>
        <w:spacing w:before="6" w:after="0" w:line="208" w:lineRule="exact"/>
        <w:ind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ACACAC"/>
          <w:w w:val="75"/>
          <w:position w:val="-5"/>
        </w:rPr>
        <w:t>.</w:t>
      </w:r>
      <w:r>
        <w:rPr>
          <w:rFonts w:ascii="Arial" w:hAnsi="Arial" w:cs="Arial" w:eastAsia="Arial"/>
          <w:sz w:val="23"/>
          <w:szCs w:val="23"/>
          <w:color w:val="ACACAC"/>
          <w:spacing w:val="8"/>
          <w:w w:val="75"/>
          <w:position w:val="-5"/>
        </w:rPr>
        <w:t>;</w:t>
      </w:r>
      <w:r>
        <w:rPr>
          <w:rFonts w:ascii="Arial" w:hAnsi="Arial" w:cs="Arial" w:eastAsia="Arial"/>
          <w:sz w:val="23"/>
          <w:szCs w:val="23"/>
          <w:color w:val="959595"/>
          <w:spacing w:val="10"/>
          <w:w w:val="121"/>
          <w:position w:val="-5"/>
        </w:rPr>
        <w:t>l</w:t>
      </w:r>
      <w:r>
        <w:rPr>
          <w:rFonts w:ascii="Arial" w:hAnsi="Arial" w:cs="Arial" w:eastAsia="Arial"/>
          <w:sz w:val="23"/>
          <w:szCs w:val="23"/>
          <w:color w:val="959595"/>
          <w:spacing w:val="0"/>
          <w:w w:val="120"/>
          <w:position w:val="-5"/>
        </w:rPr>
        <w:t>'</w:t>
      </w:r>
      <w:r>
        <w:rPr>
          <w:rFonts w:ascii="Arial" w:hAnsi="Arial" w:cs="Arial" w:eastAsia="Arial"/>
          <w:sz w:val="23"/>
          <w:szCs w:val="23"/>
          <w:color w:val="444444"/>
          <w:spacing w:val="0"/>
          <w:w w:val="134"/>
          <w:position w:val="-5"/>
        </w:rPr>
        <w:t>l</w:t>
      </w:r>
      <w:r>
        <w:rPr>
          <w:rFonts w:ascii="Arial" w:hAnsi="Arial" w:cs="Arial" w:eastAsia="Arial"/>
          <w:sz w:val="23"/>
          <w:szCs w:val="23"/>
          <w:color w:val="444444"/>
          <w:spacing w:val="9"/>
          <w:w w:val="133"/>
          <w:position w:val="-5"/>
        </w:rPr>
        <w:t>t</w:t>
      </w:r>
      <w:r>
        <w:rPr>
          <w:rFonts w:ascii="Arial" w:hAnsi="Arial" w:cs="Arial" w:eastAsia="Arial"/>
          <w:sz w:val="23"/>
          <w:szCs w:val="23"/>
          <w:color w:val="444444"/>
          <w:spacing w:val="0"/>
          <w:w w:val="133"/>
          <w:position w:val="-5"/>
        </w:rPr>
        <w:t>;</w:t>
      </w:r>
      <w:r>
        <w:rPr>
          <w:rFonts w:ascii="Arial" w:hAnsi="Arial" w:cs="Arial" w:eastAsia="Arial"/>
          <w:sz w:val="23"/>
          <w:szCs w:val="23"/>
          <w:color w:val="444444"/>
          <w:spacing w:val="0"/>
          <w:w w:val="134"/>
          <w:position w:val="-5"/>
        </w:rPr>
        <w:t>i</w:t>
      </w:r>
      <w:r>
        <w:rPr>
          <w:rFonts w:ascii="Arial" w:hAnsi="Arial" w:cs="Arial" w:eastAsia="Arial"/>
          <w:sz w:val="23"/>
          <w:szCs w:val="23"/>
          <w:color w:val="444444"/>
          <w:spacing w:val="22"/>
          <w:w w:val="100"/>
          <w:position w:val="-5"/>
        </w:rPr>
        <w:t> </w:t>
      </w:r>
      <w:r>
        <w:rPr>
          <w:rFonts w:ascii="Arial" w:hAnsi="Arial" w:cs="Arial" w:eastAsia="Arial"/>
          <w:sz w:val="23"/>
          <w:szCs w:val="23"/>
          <w:color w:val="444444"/>
          <w:spacing w:val="0"/>
          <w:w w:val="207"/>
          <w:position w:val="-5"/>
        </w:rPr>
        <w:t>l</w:t>
      </w:r>
      <w:r>
        <w:rPr>
          <w:rFonts w:ascii="Arial" w:hAnsi="Arial" w:cs="Arial" w:eastAsia="Arial"/>
          <w:sz w:val="23"/>
          <w:szCs w:val="23"/>
          <w:color w:val="444444"/>
          <w:spacing w:val="0"/>
          <w:w w:val="206"/>
          <w:position w:val="-5"/>
        </w:rPr>
        <w:t>\</w:t>
      </w:r>
      <w:r>
        <w:rPr>
          <w:rFonts w:ascii="Arial" w:hAnsi="Arial" w:cs="Arial" w:eastAsia="Arial"/>
          <w:sz w:val="23"/>
          <w:szCs w:val="23"/>
          <w:color w:val="444444"/>
          <w:spacing w:val="0"/>
          <w:w w:val="207"/>
          <w:position w:val="-5"/>
        </w:rPr>
        <w:t>l</w:t>
      </w:r>
      <w:r>
        <w:rPr>
          <w:rFonts w:ascii="Arial" w:hAnsi="Arial" w:cs="Arial" w:eastAsia="Arial"/>
          <w:sz w:val="23"/>
          <w:szCs w:val="23"/>
          <w:color w:val="4B4F70"/>
          <w:spacing w:val="0"/>
          <w:w w:val="95"/>
          <w:position w:val="-5"/>
        </w:rPr>
        <w:t>t--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376" w:lineRule="exact"/>
        <w:ind w:left="61" w:right="-20"/>
        <w:jc w:val="left"/>
        <w:tabs>
          <w:tab w:pos="14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9.639313pt;margin-top:12.361528pt;width:7.21611pt;height:5.5pt;mso-position-horizontal-relative:page;mso-position-vertical-relative:paragraph;z-index:-15833" type="#_x0000_t202" filled="f" stroked="f">
            <v:textbox inset="0,0,0,0">
              <w:txbxContent>
                <w:p>
                  <w:pPr>
                    <w:spacing w:before="0" w:after="0" w:line="110" w:lineRule="exact"/>
                    <w:ind w:right="-56"/>
                    <w:jc w:val="left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444444"/>
                      <w:spacing w:val="0"/>
                      <w:w w:val="197"/>
                    </w:rPr>
                    <w:t>()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7"/>
          <w:szCs w:val="37"/>
          <w:color w:val="444444"/>
          <w:spacing w:val="-52"/>
          <w:w w:val="58"/>
          <w:position w:val="6"/>
        </w:rPr>
        <w:t>J</w:t>
      </w:r>
      <w:r>
        <w:rPr>
          <w:rFonts w:ascii="Arial" w:hAnsi="Arial" w:cs="Arial" w:eastAsia="Arial"/>
          <w:sz w:val="41"/>
          <w:szCs w:val="41"/>
          <w:color w:val="ACACAC"/>
          <w:spacing w:val="-55"/>
          <w:w w:val="68"/>
          <w:position w:val="-4"/>
        </w:rPr>
        <w:t>.</w:t>
      </w:r>
      <w:r>
        <w:rPr>
          <w:rFonts w:ascii="Times New Roman" w:hAnsi="Times New Roman" w:cs="Times New Roman" w:eastAsia="Times New Roman"/>
          <w:sz w:val="37"/>
          <w:szCs w:val="37"/>
          <w:color w:val="444444"/>
          <w:spacing w:val="0"/>
          <w:w w:val="57"/>
          <w:position w:val="6"/>
        </w:rPr>
        <w:t>;</w:t>
      </w:r>
      <w:r>
        <w:rPr>
          <w:rFonts w:ascii="Times New Roman" w:hAnsi="Times New Roman" w:cs="Times New Roman" w:eastAsia="Times New Roman"/>
          <w:sz w:val="37"/>
          <w:szCs w:val="37"/>
          <w:color w:val="444444"/>
          <w:spacing w:val="-27"/>
          <w:w w:val="57"/>
          <w:position w:val="6"/>
        </w:rPr>
        <w:t>ı</w:t>
      </w:r>
      <w:r>
        <w:rPr>
          <w:rFonts w:ascii="Arial" w:hAnsi="Arial" w:cs="Arial" w:eastAsia="Arial"/>
          <w:sz w:val="28"/>
          <w:szCs w:val="28"/>
          <w:color w:val="747474"/>
          <w:spacing w:val="-53"/>
          <w:w w:val="83"/>
          <w:position w:val="-4"/>
        </w:rPr>
        <w:t>.</w:t>
      </w:r>
      <w:r>
        <w:rPr>
          <w:rFonts w:ascii="Times New Roman" w:hAnsi="Times New Roman" w:cs="Times New Roman" w:eastAsia="Times New Roman"/>
          <w:sz w:val="37"/>
          <w:szCs w:val="37"/>
          <w:color w:val="444444"/>
          <w:spacing w:val="0"/>
          <w:w w:val="57"/>
          <w:position w:val="6"/>
        </w:rPr>
        <w:t>:</w:t>
      </w:r>
      <w:r>
        <w:rPr>
          <w:rFonts w:ascii="Times New Roman" w:hAnsi="Times New Roman" w:cs="Times New Roman" w:eastAsia="Times New Roman"/>
          <w:sz w:val="37"/>
          <w:szCs w:val="37"/>
          <w:color w:val="444444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37"/>
          <w:szCs w:val="37"/>
          <w:color w:val="444444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45"/>
          <w:position w:val="6"/>
        </w:rPr>
        <w:t>.ı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"/>
          <w:w w:val="145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46"/>
          <w:position w:val="6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14"/>
          <w:w w:val="145"/>
          <w:position w:val="6"/>
        </w:rPr>
        <w:t>j</w:t>
      </w:r>
      <w:r>
        <w:rPr>
          <w:rFonts w:ascii="Times New Roman" w:hAnsi="Times New Roman" w:cs="Times New Roman" w:eastAsia="Times New Roman"/>
          <w:sz w:val="17"/>
          <w:szCs w:val="17"/>
          <w:color w:val="858585"/>
          <w:spacing w:val="0"/>
          <w:w w:val="95"/>
          <w:position w:val="6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41" w:right="-20"/>
        <w:jc w:val="left"/>
        <w:tabs>
          <w:tab w:pos="1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ACACAC"/>
          <w:spacing w:val="0"/>
          <w:w w:val="158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ACACAC"/>
          <w:spacing w:val="-20"/>
          <w:w w:val="15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CACAC"/>
          <w:spacing w:val="0"/>
          <w:w w:val="100"/>
        </w:rPr>
        <w:t>.··;</w:t>
      </w:r>
      <w:r>
        <w:rPr>
          <w:rFonts w:ascii="Times New Roman" w:hAnsi="Times New Roman" w:cs="Times New Roman" w:eastAsia="Times New Roman"/>
          <w:sz w:val="18"/>
          <w:szCs w:val="18"/>
          <w:color w:val="ACACAC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ACACAC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44"/>
          <w:i/>
        </w:rPr>
        <w:t>4!iı·\.l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30"/>
          <w:w w:val="144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44"/>
          <w:i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44"/>
          <w:i/>
        </w:rPr>
        <w:t>ı'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55"/>
          <w:w w:val="144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8"/>
          <w:szCs w:val="18"/>
          <w:color w:val="ACACAC"/>
          <w:spacing w:val="0"/>
          <w:w w:val="144"/>
          <w:i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00" w:right="200"/>
          <w:cols w:num="3" w:equalWidth="0">
            <w:col w:w="4494" w:space="649"/>
            <w:col w:w="1632" w:space="1482"/>
            <w:col w:w="3263"/>
          </w:cols>
        </w:sectPr>
      </w:pPr>
      <w:rPr/>
    </w:p>
    <w:p>
      <w:pPr>
        <w:spacing w:before="0" w:after="0" w:line="251" w:lineRule="exact"/>
        <w:ind w:left="5543" w:right="-20"/>
        <w:jc w:val="left"/>
        <w:tabs>
          <w:tab w:pos="85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14.909349pt;margin-top:23.621138pt;width:567.259657pt;height:790.833913pt;mso-position-horizontal-relative:page;mso-position-vertical-relative:page;z-index:-15837" coordorigin="298,472" coordsize="11345,15817">
            <v:group style="position:absolute;left:362;top:479;width:3757;height:2" coordorigin="362,479" coordsize="3757,2">
              <v:shape style="position:absolute;left:362;top:479;width:3757;height:2" coordorigin="362,479" coordsize="3757,0" path="m362,479l4118,479e" filled="f" stroked="t" strokeweight=".469586pt" strokecolor="#606060">
                <v:path arrowok="t"/>
              </v:shape>
            </v:group>
            <v:group style="position:absolute;left:362;top:494;width:11190;height:2" coordorigin="362,494" coordsize="11190,2">
              <v:shape style="position:absolute;left:362;top:494;width:11190;height:2" coordorigin="362,494" coordsize="11190,0" path="m362,494l11552,494e" filled="f" stroked="t" strokeweight=".704379pt" strokecolor="#575757">
                <v:path arrowok="t"/>
              </v:shape>
            </v:group>
            <v:group style="position:absolute;left:2254;top:479;width:2;height:726" coordorigin="2254,479" coordsize="2,726">
              <v:shape style="position:absolute;left:2254;top:479;width:2;height:726" coordorigin="2254,479" coordsize="0,726" path="m2254,1206l2254,479e" filled="f" stroked="t" strokeweight=".704379pt" strokecolor="#808080">
                <v:path arrowok="t"/>
              </v:shape>
            </v:group>
            <v:group style="position:absolute;left:8910;top:494;width:2;height:836" coordorigin="8910,494" coordsize="2,836">
              <v:shape style="position:absolute;left:8910;top:494;width:2;height:836" coordorigin="8910,494" coordsize="0,836" path="m8910,1329l8910,494e" filled="f" stroked="t" strokeweight=".704379pt" strokecolor="#545454">
                <v:path arrowok="t"/>
              </v:shape>
            </v:group>
            <v:group style="position:absolute;left:8866;top:498;width:216;height:2" coordorigin="8866,498" coordsize="216,2">
              <v:shape style="position:absolute;left:8866;top:498;width:216;height:2" coordorigin="8866,498" coordsize="216,0" path="m8866,498l9082,498e" filled="f" stroked="t" strokeweight=".469586pt" strokecolor="#3B3B3B">
                <v:path arrowok="t"/>
              </v:shape>
            </v:group>
            <v:group style="position:absolute;left:2254;top:1149;width:2;height:180" coordorigin="2254,1149" coordsize="2,180">
              <v:shape style="position:absolute;left:2254;top:1149;width:2;height:180" coordorigin="2254,1149" coordsize="0,180" path="m2254,1329l2254,1149e" filled="f" stroked="t" strokeweight=".469586pt" strokecolor="#646464">
                <v:path arrowok="t"/>
              </v:shape>
            </v:group>
            <v:group style="position:absolute;left:2254;top:1272;width:2;height:237" coordorigin="2254,1272" coordsize="2,237">
              <v:shape style="position:absolute;left:2254;top:1272;width:2;height:237" coordorigin="2254,1272" coordsize="0,237" path="m2254,1510l2254,1272e" filled="f" stroked="t" strokeweight=".704379pt" strokecolor="#878787">
                <v:path arrowok="t"/>
              </v:shape>
            </v:group>
            <v:group style="position:absolute;left:8913;top:1272;width:2;height:237" coordorigin="8913,1272" coordsize="2,237">
              <v:shape style="position:absolute;left:8913;top:1272;width:2;height:237" coordorigin="8913,1272" coordsize="0,237" path="m8913,1510l8913,1272e" filled="f" stroked="t" strokeweight=".469586pt" strokecolor="#343434">
                <v:path arrowok="t"/>
              </v:shape>
            </v:group>
            <v:group style="position:absolute;left:11585;top:831;width:2;height:6646" coordorigin="11585,831" coordsize="2,6646">
              <v:shape style="position:absolute;left:11585;top:831;width:2;height:6646" coordorigin="11585,831" coordsize="0,6646" path="m11585,7477l11585,831e" filled="f" stroked="t" strokeweight=".704379pt" strokecolor="#646464">
                <v:path arrowok="t"/>
              </v:shape>
            </v:group>
            <v:group style="position:absolute;left:310;top:926;width:2;height:4087" coordorigin="310,926" coordsize="2,4087">
              <v:shape style="position:absolute;left:310;top:926;width:2;height:4087" coordorigin="310,926" coordsize="0,4087" path="m310,5013l310,926e" filled="f" stroked="t" strokeweight=".704379pt" strokecolor="#676767">
                <v:path arrowok="t"/>
              </v:shape>
            </v:group>
            <v:group style="position:absolute;left:305;top:1961;width:11284;height:2" coordorigin="305,1961" coordsize="11284,2">
              <v:shape style="position:absolute;left:305;top:1961;width:11284;height:2" coordorigin="305,1961" coordsize="11284,0" path="m305,1961l11589,1961e" filled="f" stroked="t" strokeweight=".704379pt" strokecolor="#545454">
                <v:path arrowok="t"/>
              </v:shape>
            </v:group>
            <v:group style="position:absolute;left:2254;top:1372;width:2;height:593" coordorigin="2254,1372" coordsize="2,593">
              <v:shape style="position:absolute;left:2254;top:1372;width:2;height:593" coordorigin="2254,1372" coordsize="0,593" path="m2254,1965l2254,1372e" filled="f" stroked="t" strokeweight=".704379pt" strokecolor="#747474">
                <v:path arrowok="t"/>
              </v:shape>
            </v:group>
            <v:group style="position:absolute;left:8913;top:1453;width:2;height:522" coordorigin="8913,1453" coordsize="2,522">
              <v:shape style="position:absolute;left:8913;top:1453;width:2;height:522" coordorigin="8913,1453" coordsize="0,522" path="m8913,1975l8913,1453e" filled="f" stroked="t" strokeweight=".704379pt" strokecolor="#4F4F4F">
                <v:path arrowok="t"/>
              </v:shape>
            </v:group>
            <v:group style="position:absolute;left:9025;top:1963;width:812;height:2" coordorigin="9025,1963" coordsize="812,2">
              <v:shape style="position:absolute;left:9025;top:1963;width:812;height:2" coordorigin="9025,1963" coordsize="812,0" path="m9025,1963l9838,1963e" filled="f" stroked="t" strokeweight=".704379pt" strokecolor="#575757">
                <v:path arrowok="t"/>
              </v:shape>
            </v:group>
            <v:group style="position:absolute;left:366;top:2198;width:11228;height:2" coordorigin="366,2198" coordsize="11228,2">
              <v:shape style="position:absolute;left:366;top:2198;width:11228;height:2" coordorigin="366,2198" coordsize="11228,0" path="m366,2198l11594,2198e" filled="f" stroked="t" strokeweight=".704379pt" strokecolor="#575757">
                <v:path arrowok="t"/>
              </v:shape>
            </v:group>
            <v:group style="position:absolute;left:9730;top:2203;width:244;height:2" coordorigin="9730,2203" coordsize="244,2">
              <v:shape style="position:absolute;left:9730;top:2203;width:244;height:2" coordorigin="9730,2203" coordsize="244,0" path="m9730,2203l9974,2203e" filled="f" stroked="t" strokeweight=".469586pt" strokecolor="#3F3F3F">
                <v:path arrowok="t"/>
              </v:shape>
            </v:group>
            <v:group style="position:absolute;left:362;top:2435;width:11228;height:2" coordorigin="362,2435" coordsize="11228,2">
              <v:shape style="position:absolute;left:362;top:2435;width:11228;height:2" coordorigin="362,2435" coordsize="11228,0" path="m362,2435l11589,2435e" filled="f" stroked="t" strokeweight=".704379pt" strokecolor="#575757">
                <v:path arrowok="t"/>
              </v:shape>
            </v:group>
            <v:group style="position:absolute;left:310;top:1970;width:2;height:726" coordorigin="310,1970" coordsize="2,726">
              <v:shape style="position:absolute;left:310;top:1970;width:2;height:726" coordorigin="310,1970" coordsize="0,726" path="m310,2696l310,1970e" filled="f" stroked="t" strokeweight=".704379pt" strokecolor="#747474">
                <v:path arrowok="t"/>
              </v:shape>
            </v:group>
            <v:group style="position:absolute;left:9730;top:2440;width:244;height:2" coordorigin="9730,2440" coordsize="244,2">
              <v:shape style="position:absolute;left:9730;top:2440;width:244;height:2" coordorigin="9730,2440" coordsize="244,0" path="m9730,2440l9974,2440e" filled="f" stroked="t" strokeweight=".469586pt" strokecolor="#444444">
                <v:path arrowok="t"/>
              </v:shape>
            </v:group>
            <v:group style="position:absolute;left:331;top:926;width:2;height:9205" coordorigin="331,926" coordsize="2,9205">
              <v:shape style="position:absolute;left:331;top:926;width:2;height:9205" coordorigin="331,926" coordsize="0,9205" path="m331,10131l331,926e" filled="f" stroked="t" strokeweight=".704379pt" strokecolor="#6B6B6B">
                <v:path arrowok="t"/>
              </v:shape>
            </v:group>
            <v:group style="position:absolute;left:3714;top:3143;width:2;height:394" coordorigin="3714,3143" coordsize="2,394">
              <v:shape style="position:absolute;left:3714;top:3143;width:2;height:394" coordorigin="3714,3143" coordsize="0,394" path="m3714,3537l3714,3143e" filled="f" stroked="t" strokeweight=".469586pt" strokecolor="#484848">
                <v:path arrowok="t"/>
              </v:shape>
            </v:group>
            <v:group style="position:absolute;left:6997;top:3147;width:2;height:460" coordorigin="6997,3147" coordsize="2,460">
              <v:shape style="position:absolute;left:6997;top:3147;width:2;height:460" coordorigin="6997,3147" coordsize="0,460" path="m6997,3608l6997,3147e" filled="f" stroked="t" strokeweight=".704379pt" strokecolor="#4B4B4B">
                <v:path arrowok="t"/>
              </v:shape>
            </v:group>
            <v:group style="position:absolute;left:6987;top:3520;width:4602;height:2" coordorigin="6987,3520" coordsize="4602,2">
              <v:shape style="position:absolute;left:6987;top:3520;width:4602;height:2" coordorigin="6987,3520" coordsize="4602,0" path="m6987,3520l11589,3520e" filled="f" stroked="t" strokeweight=".704379pt" strokecolor="#575757">
                <v:path arrowok="t"/>
              </v:shape>
            </v:group>
            <v:group style="position:absolute;left:319;top:3480;width:2;height:133" coordorigin="319,3480" coordsize="2,133">
              <v:shape style="position:absolute;left:319;top:3480;width:2;height:133" coordorigin="319,3480" coordsize="0,133" path="m319,3613l319,3480e" filled="f" stroked="t" strokeweight=".469586pt" strokecolor="#4B4B4B">
                <v:path arrowok="t"/>
              </v:shape>
            </v:group>
            <v:group style="position:absolute;left:3705;top:3508;width:2;height:76" coordorigin="3705,3508" coordsize="2,76">
              <v:shape style="position:absolute;left:3705;top:3508;width:2;height:76" coordorigin="3705,3508" coordsize="0,76" path="m3705,3584l3705,3508e" filled="f" stroked="t" strokeweight=".704379pt" strokecolor="#606060">
                <v:path arrowok="t"/>
              </v:shape>
            </v:group>
            <v:group style="position:absolute;left:310;top:3907;width:11237;height:2" coordorigin="310,3907" coordsize="11237,2">
              <v:shape style="position:absolute;left:310;top:3907;width:11237;height:2" coordorigin="310,3907" coordsize="11237,0" path="m310,3907l11547,3907e" filled="f" stroked="t" strokeweight=".704379pt" strokecolor="#4F4F4F">
                <v:path arrowok="t"/>
              </v:shape>
            </v:group>
            <v:group style="position:absolute;left:6978;top:3508;width:2;height:399" coordorigin="6978,3508" coordsize="2,399">
              <v:shape style="position:absolute;left:6978;top:3508;width:2;height:399" coordorigin="6978,3508" coordsize="0,399" path="m6978,3907l6978,3508e" filled="f" stroked="t" strokeweight=".704379pt" strokecolor="#747474">
                <v:path arrowok="t"/>
              </v:shape>
            </v:group>
            <v:group style="position:absolute;left:653;top:3907;width:512;height:2" coordorigin="653,3907" coordsize="512,2">
              <v:shape style="position:absolute;left:653;top:3907;width:512;height:2" coordorigin="653,3907" coordsize="512,0" path="m653,3907l1165,3907e" filled="f" stroked="t" strokeweight=".939172pt" strokecolor="#646464">
                <v:path arrowok="t"/>
              </v:shape>
            </v:group>
            <v:group style="position:absolute;left:3714;top:3556;width:2;height:361" coordorigin="3714,3556" coordsize="2,361">
              <v:shape style="position:absolute;left:3714;top:3556;width:2;height:361" coordorigin="3714,3556" coordsize="0,361" path="m3714,3916l3714,3556e" filled="f" stroked="t" strokeweight=".939172pt" strokecolor="#606060">
                <v:path arrowok="t"/>
              </v:shape>
            </v:group>
            <v:group style="position:absolute;left:6945;top:3909;width:3325;height:2" coordorigin="6945,3909" coordsize="3325,2">
              <v:shape style="position:absolute;left:6945;top:3909;width:3325;height:2" coordorigin="6945,3909" coordsize="3325,0" path="m6945,3909l10270,3909e" filled="f" stroked="t" strokeweight=".704379pt" strokecolor="#545454">
                <v:path arrowok="t"/>
              </v:shape>
            </v:group>
            <v:group style="position:absolute;left:10974;top:3909;width:620;height:2" coordorigin="10974,3909" coordsize="620,2">
              <v:shape style="position:absolute;left:10974;top:3909;width:620;height:2" coordorigin="10974,3909" coordsize="620,0" path="m10974,3909l11594,3909e" filled="f" stroked="t" strokeweight=".469586pt" strokecolor="#5B5B5B">
                <v:path arrowok="t"/>
              </v:shape>
            </v:group>
            <v:group style="position:absolute;left:315;top:4185;width:11275;height:2" coordorigin="315,4185" coordsize="11275,2">
              <v:shape style="position:absolute;left:315;top:4185;width:11275;height:2" coordorigin="315,4185" coordsize="11275,0" path="m315,4185l11589,4185e" filled="f" stroked="t" strokeweight=".704379pt" strokecolor="#545454">
                <v:path arrowok="t"/>
              </v:shape>
            </v:group>
            <v:group style="position:absolute;left:2259;top:3902;width:2;height:328" coordorigin="2259,3902" coordsize="2,328">
              <v:shape style="position:absolute;left:2259;top:3902;width:2;height:328" coordorigin="2259,3902" coordsize="0,328" path="m2259,4230l2259,3902e" filled="f" stroked="t" strokeweight=".469586pt" strokecolor="#484848">
                <v:path arrowok="t"/>
              </v:shape>
            </v:group>
            <v:group style="position:absolute;left:2259;top:4144;width:2;height:1016" coordorigin="2259,4144" coordsize="2,1016">
              <v:shape style="position:absolute;left:2259;top:4144;width:2;height:1016" coordorigin="2259,4144" coordsize="0,1016" path="m2259,5160l2259,4144e" filled="f" stroked="t" strokeweight=".704379pt" strokecolor="#5B5B5B">
                <v:path arrowok="t"/>
              </v:shape>
            </v:group>
            <v:group style="position:absolute;left:2249;top:4427;width:9349;height:2" coordorigin="2249,4427" coordsize="9349,2">
              <v:shape style="position:absolute;left:2249;top:4427;width:9349;height:2" coordorigin="2249,4427" coordsize="9349,0" path="m2249,4427l11599,4427e" filled="f" stroked="t" strokeweight=".704379pt" strokecolor="#545454">
                <v:path arrowok="t"/>
              </v:shape>
            </v:group>
            <v:group style="position:absolute;left:4762;top:4424;width:2;height:517" coordorigin="4762,4424" coordsize="2,517">
              <v:shape style="position:absolute;left:4762;top:4424;width:2;height:517" coordorigin="4762,4424" coordsize="0,517" path="m4762,4942l4762,4424e" filled="f" stroked="t" strokeweight=".704379pt" strokecolor="#484848">
                <v:path arrowok="t"/>
              </v:shape>
            </v:group>
            <v:group style="position:absolute;left:7532;top:4434;width:2;height:242" coordorigin="7532,4434" coordsize="2,242">
              <v:shape style="position:absolute;left:7532;top:4434;width:2;height:242" coordorigin="7532,4434" coordsize="0,242" path="m7532,4676l7532,4434e" filled="f" stroked="t" strokeweight=".234793pt" strokecolor="#808080">
                <v:path arrowok="t"/>
              </v:shape>
            </v:group>
            <v:group style="position:absolute;left:4757;top:4906;width:6842;height:2" coordorigin="4757,4906" coordsize="6842,2">
              <v:shape style="position:absolute;left:4757;top:4906;width:6842;height:2" coordorigin="4757,4906" coordsize="6842,0" path="m4757,4906l11599,4906e" filled="f" stroked="t" strokeweight=".704379pt" strokecolor="#575757">
                <v:path arrowok="t"/>
              </v:shape>
            </v:group>
            <v:group style="position:absolute;left:7532;top:4676;width:2;height:247" coordorigin="7532,4676" coordsize="2,247">
              <v:shape style="position:absolute;left:7532;top:4676;width:2;height:247" coordorigin="7532,4676" coordsize="0,247" path="m7532,4923l7532,4676e" filled="f" stroked="t" strokeweight=".234793pt" strokecolor="#606060">
                <v:path arrowok="t"/>
              </v:shape>
            </v:group>
            <v:group style="position:absolute;left:4762;top:4885;width:2;height:275" coordorigin="4762,4885" coordsize="2,275">
              <v:shape style="position:absolute;left:4762;top:4885;width:2;height:275" coordorigin="4762,4885" coordsize="0,275" path="m4762,5160l4762,4885e" filled="f" stroked="t" strokeweight=".469586pt" strokecolor="#3B3B3B">
                <v:path arrowok="t"/>
              </v:shape>
            </v:group>
            <v:group style="position:absolute;left:4752;top:5148;width:6847;height:2" coordorigin="4752,5148" coordsize="6847,2">
              <v:shape style="position:absolute;left:4752;top:5148;width:6847;height:2" coordorigin="4752,5148" coordsize="6847,0" path="m4752,5148l11599,5148e" filled="f" stroked="t" strokeweight=".704379pt" strokecolor="#606060">
                <v:path arrowok="t"/>
              </v:shape>
            </v:group>
            <v:group style="position:absolute;left:9730;top:5146;width:244;height:2" coordorigin="9730,5146" coordsize="244,2">
              <v:shape style="position:absolute;left:9730;top:5146;width:244;height:2" coordorigin="9730,5146" coordsize="244,0" path="m9730,5146l9974,5146e" filled="f" stroked="t" strokeweight=".469586pt" strokecolor="#545454">
                <v:path arrowok="t"/>
              </v:shape>
            </v:group>
            <v:group style="position:absolute;left:2259;top:5103;width:2;height:299" coordorigin="2259,5103" coordsize="2,299">
              <v:shape style="position:absolute;left:2259;top:5103;width:2;height:299" coordorigin="2259,5103" coordsize="0,299" path="m2259,5402l2259,5103e" filled="f" stroked="t" strokeweight=".469586pt" strokecolor="#444444">
                <v:path arrowok="t"/>
              </v:shape>
            </v:group>
            <v:group style="position:absolute;left:4762;top:5084;width:2;height:318" coordorigin="4762,5084" coordsize="2,318">
              <v:shape style="position:absolute;left:4762;top:5084;width:2;height:318" coordorigin="4762,5084" coordsize="0,318" path="m4762,5402l4762,5084e" filled="f" stroked="t" strokeweight=".939172pt" strokecolor="#545454">
                <v:path arrowok="t"/>
              </v:shape>
            </v:group>
            <v:group style="position:absolute;left:4757;top:5386;width:6842;height:2" coordorigin="4757,5386" coordsize="6842,2">
              <v:shape style="position:absolute;left:4757;top:5386;width:6842;height:2" coordorigin="4757,5386" coordsize="6842,0" path="m4757,5386l11599,5386e" filled="f" stroked="t" strokeweight=".704379pt" strokecolor="#545454">
                <v:path arrowok="t"/>
              </v:shape>
            </v:group>
            <v:group style="position:absolute;left:2259;top:5345;width:2;height:332" coordorigin="2259,5345" coordsize="2,332">
              <v:shape style="position:absolute;left:2259;top:5345;width:2;height:332" coordorigin="2259,5345" coordsize="0,332" path="m2259,5678l2259,5345e" filled="f" stroked="t" strokeweight=".939172pt" strokecolor="#646464">
                <v:path arrowok="t"/>
              </v:shape>
            </v:group>
            <v:group style="position:absolute;left:4762;top:5345;width:2;height:328" coordorigin="4762,5345" coordsize="2,328">
              <v:shape style="position:absolute;left:4762;top:5345;width:2;height:328" coordorigin="4762,5345" coordsize="0,328" path="m4762,5673l4762,5345e" filled="f" stroked="t" strokeweight=".704379pt" strokecolor="#3B3B3B">
                <v:path arrowok="t"/>
              </v:shape>
            </v:group>
            <v:group style="position:absolute;left:8870;top:5625;width:211;height:2" coordorigin="8870,5625" coordsize="211,2">
              <v:shape style="position:absolute;left:8870;top:5625;width:211;height:2" coordorigin="8870,5625" coordsize="211,0" path="m8870,5625l9082,5625e" filled="f" stroked="t" strokeweight=".469586pt" strokecolor="#3B3B3B">
                <v:path arrowok="t"/>
              </v:shape>
            </v:group>
            <v:group style="position:absolute;left:2254;top:5623;width:9345;height:2" coordorigin="2254,5623" coordsize="9345,2">
              <v:shape style="position:absolute;left:2254;top:5623;width:9345;height:2" coordorigin="2254,5623" coordsize="9345,0" path="m2254,5623l11599,5623e" filled="f" stroked="t" strokeweight=".704379pt" strokecolor="#545454">
                <v:path arrowok="t"/>
              </v:shape>
            </v:group>
            <v:group style="position:absolute;left:742;top:5868;width:338;height:2" coordorigin="742,5868" coordsize="338,2">
              <v:shape style="position:absolute;left:742;top:5868;width:338;height:2" coordorigin="742,5868" coordsize="338,0" path="m742,5868l1080,5868e" filled="f" stroked="t" strokeweight=".469586pt" strokecolor="#4B4B4B">
                <v:path arrowok="t"/>
              </v:shape>
            </v:group>
            <v:group style="position:absolute;left:2259;top:5606;width:2;height:285" coordorigin="2259,5606" coordsize="2,285">
              <v:shape style="position:absolute;left:2259;top:5606;width:2;height:285" coordorigin="2259,5606" coordsize="0,285" path="m2259,5891l2259,5606e" filled="f" stroked="t" strokeweight=".469586pt" strokecolor="#3F3F3F">
                <v:path arrowok="t"/>
              </v:shape>
            </v:group>
            <v:group style="position:absolute;left:4764;top:5564;width:2;height:817" coordorigin="4764,5564" coordsize="2,817">
              <v:shape style="position:absolute;left:4764;top:5564;width:2;height:817" coordorigin="4764,5564" coordsize="0,817" path="m4764,6380l4764,5564e" filled="f" stroked="t" strokeweight=".939172pt" strokecolor="#545454">
                <v:path arrowok="t"/>
              </v:shape>
            </v:group>
            <v:group style="position:absolute;left:319;top:5865;width:11242;height:2" coordorigin="319,5865" coordsize="11242,2">
              <v:shape style="position:absolute;left:319;top:5865;width:11242;height:2" coordorigin="319,5865" coordsize="11242,0" path="m319,5865l11561,5865e" filled="f" stroked="t" strokeweight=".704379pt" strokecolor="#575757">
                <v:path arrowok="t"/>
              </v:shape>
            </v:group>
            <v:group style="position:absolute;left:11218;top:5863;width:385;height:2" coordorigin="11218,5863" coordsize="385,2">
              <v:shape style="position:absolute;left:11218;top:5863;width:385;height:2" coordorigin="11218,5863" coordsize="385,0" path="m11218,5863l11603,5863e" filled="f" stroked="t" strokeweight=".469586pt" strokecolor="#4B4B4B">
                <v:path arrowok="t"/>
              </v:shape>
            </v:group>
            <v:group style="position:absolute;left:11603;top:4211;width:2;height:5806" coordorigin="11603,4211" coordsize="2,5806">
              <v:shape style="position:absolute;left:11603;top:4211;width:2;height:5806" coordorigin="11603,4211" coordsize="0,5806" path="m11603,10017l11603,4211e" filled="f" stroked="t" strokeweight=".939172pt" strokecolor="#646464">
                <v:path arrowok="t"/>
              </v:shape>
            </v:group>
            <v:group style="position:absolute;left:2263;top:5820;width:2;height:10335" coordorigin="2263,5820" coordsize="2,10335">
              <v:shape style="position:absolute;left:2263;top:5820;width:2;height:10335" coordorigin="2263,5820" coordsize="0,10335" path="m2263,16155l2263,5820e" filled="f" stroked="t" strokeweight=".704379pt" strokecolor="#575757">
                <v:path arrowok="t"/>
              </v:shape>
            </v:group>
            <v:group style="position:absolute;left:7532;top:5849;width:2;height:489" coordorigin="7532,5849" coordsize="2,489">
              <v:shape style="position:absolute;left:7532;top:5849;width:2;height:489" coordorigin="7532,5849" coordsize="0,489" path="m7532,6338l7532,5849e" filled="f" stroked="t" strokeweight=".234793pt" strokecolor="#484848">
                <v:path arrowok="t"/>
              </v:shape>
            </v:group>
            <v:group style="position:absolute;left:2254;top:6340;width:3113;height:2" coordorigin="2254,6340" coordsize="3113,2">
              <v:shape style="position:absolute;left:2254;top:6340;width:3113;height:2" coordorigin="2254,6340" coordsize="3113,0" path="m2254,6340l5367,6340e" filled="f" stroked="t" strokeweight=".704379pt" strokecolor="#575757">
                <v:path arrowok="t"/>
              </v:shape>
            </v:group>
            <v:group style="position:absolute;left:5311;top:6338;width:305;height:2" coordorigin="5311,6338" coordsize="305,2">
              <v:shape style="position:absolute;left:5311;top:6338;width:305;height:2" coordorigin="5311,6338" coordsize="305,0" path="m5311,6338l5616,6338e" filled="f" stroked="t" strokeweight=".469586pt" strokecolor="#3F3F3F">
                <v:path arrowok="t"/>
              </v:shape>
            </v:group>
            <v:group style="position:absolute;left:8870;top:6338;width:211;height:2" coordorigin="8870,6338" coordsize="211,2">
              <v:shape style="position:absolute;left:8870;top:6338;width:211;height:2" coordorigin="8870,6338" coordsize="211,0" path="m8870,6338l9082,6338e" filled="f" stroked="t" strokeweight=".469586pt" strokecolor="#343434">
                <v:path arrowok="t"/>
              </v:shape>
            </v:group>
            <v:group style="position:absolute;left:5560;top:6335;width:6044;height:2" coordorigin="5560,6335" coordsize="6044,2">
              <v:shape style="position:absolute;left:5560;top:6335;width:6044;height:2" coordorigin="5560,6335" coordsize="6044,0" path="m5560,6335l11603,6335e" filled="f" stroked="t" strokeweight=".704379pt" strokecolor="#575757">
                <v:path arrowok="t"/>
              </v:shape>
            </v:group>
            <v:group style="position:absolute;left:4766;top:6295;width:2;height:294" coordorigin="4766,6295" coordsize="2,294">
              <v:shape style="position:absolute;left:4766;top:6295;width:2;height:294" coordorigin="4766,6295" coordsize="0,294" path="m4766,6589l4766,6295e" filled="f" stroked="t" strokeweight=".469586pt" strokecolor="#383838">
                <v:path arrowok="t"/>
              </v:shape>
            </v:group>
            <v:group style="position:absolute;left:7532;top:6323;width:2;height:247" coordorigin="7532,6323" coordsize="2,247">
              <v:shape style="position:absolute;left:7532;top:6323;width:2;height:247" coordorigin="7532,6323" coordsize="0,247" path="m7532,6570l7532,6323e" filled="f" stroked="t" strokeweight=".234793pt" strokecolor="#606060">
                <v:path arrowok="t"/>
              </v:shape>
            </v:group>
            <v:group style="position:absolute;left:9918;top:6572;width:418;height:2" coordorigin="9918,6572" coordsize="418,2">
              <v:shape style="position:absolute;left:9918;top:6572;width:418;height:2" coordorigin="9918,6572" coordsize="418,0" path="m9918,6572l10336,6572e" filled="f" stroked="t" strokeweight=".469586pt" strokecolor="#4B4B4B">
                <v:path arrowok="t"/>
              </v:shape>
            </v:group>
            <v:group style="position:absolute;left:2249;top:6575;width:9359;height:2" coordorigin="2249,6575" coordsize="9359,2">
              <v:shape style="position:absolute;left:2249;top:6575;width:9359;height:2" coordorigin="2249,6575" coordsize="9359,0" path="m2249,6575l11608,6575e" filled="f" stroked="t" strokeweight=".704379pt" strokecolor="#575757">
                <v:path arrowok="t"/>
              </v:shape>
            </v:group>
            <v:group style="position:absolute;left:315;top:6817;width:1968;height:2" coordorigin="315,6817" coordsize="1968,2">
              <v:shape style="position:absolute;left:315;top:6817;width:1968;height:2" coordorigin="315,6817" coordsize="1968,0" path="m315,6817l2282,6817e" filled="f" stroked="t" strokeweight=".704379pt" strokecolor="#575757">
                <v:path arrowok="t"/>
              </v:shape>
            </v:group>
            <v:group style="position:absolute;left:742;top:6817;width:338;height:2" coordorigin="742,6817" coordsize="338,2">
              <v:shape style="position:absolute;left:742;top:6817;width:338;height:2" coordorigin="742,6817" coordsize="338,0" path="m742,6817l1080,6817e" filled="f" stroked="t" strokeweight=".469586pt" strokecolor="#3B3B3B">
                <v:path arrowok="t"/>
              </v:shape>
            </v:group>
            <v:group style="position:absolute;left:2212;top:6817;width:2573;height:2" coordorigin="2212,6817" coordsize="2573,2">
              <v:shape style="position:absolute;left:2212;top:6817;width:2573;height:2" coordorigin="2212,6817" coordsize="2573,0" path="m2212,6817l4785,6817e" filled="f" stroked="t" strokeweight=".469586pt" strokecolor="#545454">
                <v:path arrowok="t"/>
              </v:shape>
            </v:group>
            <v:group style="position:absolute;left:8335;top:6815;width:643;height:2" coordorigin="8335,6815" coordsize="643,2">
              <v:shape style="position:absolute;left:8335;top:6815;width:643;height:2" coordorigin="8335,6815" coordsize="643,0" path="m8335,6815l8978,6815e" filled="f" stroked="t" strokeweight=".704379pt" strokecolor="#575757">
                <v:path arrowok="t"/>
              </v:shape>
            </v:group>
            <v:group style="position:absolute;left:4588;top:6812;width:7025;height:2" coordorigin="4588,6812" coordsize="7025,2">
              <v:shape style="position:absolute;left:4588;top:6812;width:7025;height:2" coordorigin="4588,6812" coordsize="7025,0" path="m4588,6812l11613,6812e" filled="f" stroked="t" strokeweight=".704379pt" strokecolor="#575757">
                <v:path arrowok="t"/>
              </v:shape>
            </v:group>
            <v:group style="position:absolute;left:324;top:7285;width:11294;height:2" coordorigin="324,7285" coordsize="11294,2">
              <v:shape style="position:absolute;left:324;top:7285;width:11294;height:2" coordorigin="324,7285" coordsize="11294,0" path="m324,7285l11618,7285e" filled="f" stroked="t" strokeweight=".704379pt" strokecolor="#545454">
                <v:path arrowok="t"/>
              </v:shape>
            </v:group>
            <v:group style="position:absolute;left:6950;top:7285;width:244;height:2" coordorigin="6950,7285" coordsize="244,2">
              <v:shape style="position:absolute;left:6950;top:7285;width:244;height:2" coordorigin="6950,7285" coordsize="244,0" path="m6950,7285l7194,7285e" filled="f" stroked="t" strokeweight=".469586pt" strokecolor="#3F3F3F">
                <v:path arrowok="t"/>
              </v:shape>
            </v:group>
            <v:group style="position:absolute;left:9730;top:7282;width:244;height:2" coordorigin="9730,7282" coordsize="244,2">
              <v:shape style="position:absolute;left:9730;top:7282;width:244;height:2" coordorigin="9730,7282" coordsize="244,0" path="m9730,7282l9974,7282e" filled="f" stroked="t" strokeweight=".469586pt" strokecolor="#4B4B4B">
                <v:path arrowok="t"/>
              </v:shape>
            </v:group>
            <v:group style="position:absolute;left:4769;top:7282;width:2;height:304" coordorigin="4769,7282" coordsize="2,304">
              <v:shape style="position:absolute;left:4769;top:7282;width:2;height:304" coordorigin="4769,7282" coordsize="0,304" path="m4769,7586l4769,7282e" filled="f" stroked="t" strokeweight=".704379pt" strokecolor="#484848">
                <v:path arrowok="t"/>
              </v:shape>
            </v:group>
            <v:group style="position:absolute;left:4762;top:7522;width:6851;height:2" coordorigin="4762,7522" coordsize="6851,2">
              <v:shape style="position:absolute;left:4762;top:7522;width:6851;height:2" coordorigin="4762,7522" coordsize="6851,0" path="m4762,7522l11613,7522e" filled="f" stroked="t" strokeweight=".704379pt" strokecolor="#575757">
                <v:path arrowok="t"/>
              </v:shape>
            </v:group>
            <v:group style="position:absolute;left:4780;top:7505;width:2;height:394" coordorigin="4780,7505" coordsize="2,394">
              <v:shape style="position:absolute;left:4780;top:7505;width:2;height:394" coordorigin="4780,7505" coordsize="0,394" path="m4780,7899l4780,7505e" filled="f" stroked="t" strokeweight="1.173965pt" strokecolor="#545454">
                <v:path arrowok="t"/>
              </v:shape>
            </v:group>
            <v:group style="position:absolute;left:4762;top:7762;width:6856;height:2" coordorigin="4762,7762" coordsize="6856,2">
              <v:shape style="position:absolute;left:4762;top:7762;width:6856;height:2" coordorigin="4762,7762" coordsize="6856,0" path="m4762,7762l11618,7762e" filled="f" stroked="t" strokeweight=".704379pt" strokecolor="#575757">
                <v:path arrowok="t"/>
              </v:shape>
            </v:group>
            <v:group style="position:absolute;left:2540;top:8006;width:1193;height:2" coordorigin="2540,8006" coordsize="1193,2">
              <v:shape style="position:absolute;left:2540;top:8006;width:1193;height:2" coordorigin="2540,8006" coordsize="1193,0" path="m2540,8006l3733,8006e" filled="f" stroked="t" strokeweight=".704379pt" strokecolor="#575757">
                <v:path arrowok="t"/>
              </v:shape>
            </v:group>
            <v:group style="position:absolute;left:4536;top:8006;width:258;height:2" coordorigin="4536,8006" coordsize="258,2">
              <v:shape style="position:absolute;left:4536;top:8006;width:258;height:2" coordorigin="4536,8006" coordsize="258,0" path="m4536,8006l4794,8006e" filled="f" stroked="t" strokeweight=".704379pt" strokecolor="#484848">
                <v:path arrowok="t"/>
              </v:shape>
            </v:group>
            <v:group style="position:absolute;left:4771;top:7724;width:2;height:290" coordorigin="4771,7724" coordsize="2,290">
              <v:shape style="position:absolute;left:4771;top:7724;width:2;height:290" coordorigin="4771,7724" coordsize="0,290" path="m4771,8013l4771,7724e" filled="f" stroked="t" strokeweight=".704379pt" strokecolor="#4F4F4F">
                <v:path arrowok="t"/>
              </v:shape>
            </v:group>
            <v:group style="position:absolute;left:324;top:8004;width:11294;height:2" coordorigin="324,8004" coordsize="11294,2">
              <v:shape style="position:absolute;left:324;top:8004;width:11294;height:2" coordorigin="324,8004" coordsize="11294,0" path="m324,8004l11618,8004e" filled="f" stroked="t" strokeweight=".704379pt" strokecolor="#575757">
                <v:path arrowok="t"/>
              </v:shape>
            </v:group>
            <v:group style="position:absolute;left:345;top:6988;width:2;height:4709" coordorigin="345,6988" coordsize="2,4709">
              <v:shape style="position:absolute;left:345;top:6988;width:2;height:4709" coordorigin="345,6988" coordsize="0,4709" path="m345,11697l345,6988e" filled="f" stroked="t" strokeweight=".704379pt" strokecolor="#747474">
                <v:path arrowok="t"/>
              </v:shape>
            </v:group>
            <v:group style="position:absolute;left:5311;top:8806;width:305;height:2" coordorigin="5311,8806" coordsize="305,2">
              <v:shape style="position:absolute;left:5311;top:8806;width:305;height:2" coordorigin="5311,8806" coordsize="305,0" path="m5311,8806l5616,8806e" filled="f" stroked="t" strokeweight=".469586pt" strokecolor="#484848">
                <v:path arrowok="t"/>
              </v:shape>
            </v:group>
            <v:group style="position:absolute;left:329;top:8806;width:11294;height:2" coordorigin="329,8806" coordsize="11294,2">
              <v:shape style="position:absolute;left:329;top:8806;width:11294;height:2" coordorigin="329,8806" coordsize="11294,0" path="m329,8806l11622,8806e" filled="f" stroked="t" strokeweight=".704379pt" strokecolor="#545454">
                <v:path arrowok="t"/>
              </v:shape>
            </v:group>
            <v:group style="position:absolute;left:9730;top:8801;width:244;height:2" coordorigin="9730,8801" coordsize="244,2">
              <v:shape style="position:absolute;left:9730;top:8801;width:244;height:2" coordorigin="9730,8801" coordsize="244,0" path="m9730,8801l9974,8801e" filled="f" stroked="t" strokeweight=".469586pt" strokecolor="#3F3F3F">
                <v:path arrowok="t"/>
              </v:shape>
            </v:group>
            <v:group style="position:absolute;left:11622;top:7619;width:2;height:2597" coordorigin="11622,7619" coordsize="2,2597">
              <v:shape style="position:absolute;left:11622;top:7619;width:2;height:2597" coordorigin="11622,7619" coordsize="0,2597" path="m11622,10216l11622,7619e" filled="f" stroked="t" strokeweight=".704379pt" strokecolor="#575757">
                <v:path arrowok="t"/>
              </v:shape>
            </v:group>
            <v:group style="position:absolute;left:333;top:9651;width:1949;height:2" coordorigin="333,9651" coordsize="1949,2">
              <v:shape style="position:absolute;left:333;top:9651;width:1949;height:2" coordorigin="333,9651" coordsize="1949,0" path="m333,9651l2282,9651e" filled="f" stroked="t" strokeweight=".704379pt" strokecolor="#545454">
                <v:path arrowok="t"/>
              </v:shape>
            </v:group>
            <v:group style="position:absolute;left:8870;top:9642;width:211;height:2" coordorigin="8870,9642" coordsize="211,2">
              <v:shape style="position:absolute;left:8870;top:9642;width:211;height:2" coordorigin="8870,9642" coordsize="211,0" path="m8870,9642l9082,9642e" filled="f" stroked="t" strokeweight=".469586pt" strokecolor="#343434">
                <v:path arrowok="t"/>
              </v:shape>
            </v:group>
            <v:group style="position:absolute;left:371;top:9642;width:11265;height:2" coordorigin="371,9642" coordsize="11265,2">
              <v:shape style="position:absolute;left:371;top:9642;width:11265;height:2" coordorigin="371,9642" coordsize="11265,0" path="m371,9642l11636,9642e" filled="f" stroked="t" strokeweight=".704379pt" strokecolor="#545454">
                <v:path arrowok="t"/>
              </v:shape>
            </v:group>
            <v:group style="position:absolute;left:338;top:9893;width:1291;height:2" coordorigin="338,9893" coordsize="1291,2">
              <v:shape style="position:absolute;left:338;top:9893;width:1291;height:2" coordorigin="338,9893" coordsize="1291,0" path="m338,9893l1629,9893e" filled="f" stroked="t" strokeweight=".469586pt" strokecolor="#545454">
                <v:path arrowok="t"/>
              </v:shape>
            </v:group>
            <v:group style="position:absolute;left:343;top:9176;width:2;height:949" coordorigin="343,9176" coordsize="2,949">
              <v:shape style="position:absolute;left:343;top:9176;width:2;height:949" coordorigin="343,9176" coordsize="0,949" path="m343,10126l343,9176e" filled="f" stroked="t" strokeweight=".704379pt" strokecolor="#808080">
                <v:path arrowok="t"/>
              </v:shape>
            </v:group>
            <v:group style="position:absolute;left:1573;top:9893;width:709;height:2" coordorigin="1573,9893" coordsize="709,2">
              <v:shape style="position:absolute;left:1573;top:9893;width:709;height:2" coordorigin="1573,9893" coordsize="709,0" path="m1573,9893l2282,9893e" filled="f" stroked="t" strokeweight=".704379pt" strokecolor="#575757">
                <v:path arrowok="t"/>
              </v:shape>
            </v:group>
            <v:group style="position:absolute;left:7175;top:9637;width:2;height:256" coordorigin="7175,9637" coordsize="2,256">
              <v:shape style="position:absolute;left:7175;top:9637;width:2;height:256" coordorigin="7175,9637" coordsize="0,256" path="m7175,9893l7175,9637e" filled="f" stroked="t" strokeweight=".469586pt" strokecolor="#3F3F3F">
                <v:path arrowok="t"/>
              </v:shape>
            </v:group>
            <v:group style="position:absolute;left:2212;top:9881;width:9425;height:2" coordorigin="2212,9881" coordsize="9425,2">
              <v:shape style="position:absolute;left:2212;top:9881;width:9425;height:2" coordorigin="2212,9881" coordsize="9425,0" path="m2212,9881l11636,9881e" filled="f" stroked="t" strokeweight=".704379pt" strokecolor="#575757">
                <v:path arrowok="t"/>
              </v:shape>
            </v:group>
            <v:group style="position:absolute;left:338;top:10135;width:2540;height:2" coordorigin="338,10135" coordsize="2540,2">
              <v:shape style="position:absolute;left:338;top:10135;width:2540;height:2" coordorigin="338,10135" coordsize="2540,0" path="m338,10135l2879,10135e" filled="f" stroked="t" strokeweight=".704379pt" strokecolor="#575757">
                <v:path arrowok="t"/>
              </v:shape>
            </v:group>
            <v:group style="position:absolute;left:3677;top:10128;width:1287;height:2" coordorigin="3677,10128" coordsize="1287,2">
              <v:shape style="position:absolute;left:3677;top:10128;width:1287;height:2" coordorigin="3677,10128" coordsize="1287,0" path="m3677,10128l4964,10128e" filled="f" stroked="t" strokeweight=".469586pt" strokecolor="#4F4F4F">
                <v:path arrowok="t"/>
              </v:shape>
            </v:group>
            <v:group style="position:absolute;left:2822;top:10126;width:8814;height:2" coordorigin="2822,10126" coordsize="8814,2">
              <v:shape style="position:absolute;left:2822;top:10126;width:8814;height:2" coordorigin="2822,10126" coordsize="8814,0" path="m2822,10126l11636,10126e" filled="f" stroked="t" strokeweight=".704379pt" strokecolor="#575757">
                <v:path arrowok="t"/>
              </v:shape>
            </v:group>
            <v:group style="position:absolute;left:9730;top:10121;width:244;height:2" coordorigin="9730,10121" coordsize="244,2">
              <v:shape style="position:absolute;left:9730;top:10121;width:244;height:2" coordorigin="9730,10121" coordsize="244,0" path="m9730,10121l9974,10121e" filled="f" stroked="t" strokeweight=".469586pt" strokecolor="#4B4B4B">
                <v:path arrowok="t"/>
              </v:shape>
            </v:group>
            <v:group style="position:absolute;left:10279;top:10121;width:996;height:2" coordorigin="10279,10121" coordsize="996,2">
              <v:shape style="position:absolute;left:10279;top:10121;width:996;height:2" coordorigin="10279,10121" coordsize="996,0" path="m10279,10121l11275,10121e" filled="f" stroked="t" strokeweight=".469586pt" strokecolor="#545454">
                <v:path arrowok="t"/>
              </v:shape>
            </v:group>
            <v:group style="position:absolute;left:355;top:9860;width:2;height:6281" coordorigin="355,9860" coordsize="2,6281">
              <v:shape style="position:absolute;left:355;top:9860;width:2;height:6281" coordorigin="355,9860" coordsize="0,6281" path="m355,16140l355,9860e" filled="f" stroked="t" strokeweight=".704379pt" strokecolor="#747474">
                <v:path arrowok="t"/>
              </v:shape>
            </v:group>
            <v:group style="position:absolute;left:11627;top:9252;width:2;height:3043" coordorigin="11627,9252" coordsize="2,3043">
              <v:shape style="position:absolute;left:11627;top:9252;width:2;height:3043" coordorigin="11627,9252" coordsize="0,3043" path="m11627,12295l11627,9252e" filled="f" stroked="t" strokeweight=".704379pt" strokecolor="#545454">
                <v:path arrowok="t"/>
              </v:shape>
            </v:group>
            <v:group style="position:absolute;left:343;top:10608;width:3466;height:2" coordorigin="343,10608" coordsize="3466,2">
              <v:shape style="position:absolute;left:343;top:10608;width:3466;height:2" coordorigin="343,10608" coordsize="3466,0" path="m343,10608l3808,10608e" filled="f" stroked="t" strokeweight=".704379pt" strokecolor="#575757">
                <v:path arrowok="t"/>
              </v:shape>
            </v:group>
            <v:group style="position:absolute;left:6950;top:10598;width:244;height:2" coordorigin="6950,10598" coordsize="244,2">
              <v:shape style="position:absolute;left:6950;top:10598;width:244;height:2" coordorigin="6950,10598" coordsize="244,0" path="m6950,10598l7194,10598e" filled="f" stroked="t" strokeweight=".469586pt" strokecolor="#4F4F4F">
                <v:path arrowok="t"/>
              </v:shape>
            </v:group>
            <v:group style="position:absolute;left:3456;top:10598;width:8114;height:2" coordorigin="3456,10598" coordsize="8114,2">
              <v:shape style="position:absolute;left:3456;top:10598;width:8114;height:2" coordorigin="3456,10598" coordsize="8114,0" path="m3456,10598l11571,10598e" filled="f" stroked="t" strokeweight=".704379pt" strokecolor="#575757">
                <v:path arrowok="t"/>
              </v:shape>
            </v:group>
            <v:group style="position:absolute;left:9730;top:10596;width:244;height:2" coordorigin="9730,10596" coordsize="244,2">
              <v:shape style="position:absolute;left:9730;top:10596;width:244;height:2" coordorigin="9730,10596" coordsize="244,0" path="m9730,10596l9974,10596e" filled="f" stroked="t" strokeweight=".469586pt" strokecolor="#383838">
                <v:path arrowok="t"/>
              </v:shape>
            </v:group>
            <v:group style="position:absolute;left:11218;top:10591;width:362;height:2" coordorigin="11218,10591" coordsize="362,2">
              <v:shape style="position:absolute;left:11218;top:10591;width:362;height:2" coordorigin="11218,10591" coordsize="362,0" path="m11218,10591l11580,10591e" filled="f" stroked="t" strokeweight=".469586pt" strokecolor="#4B4B4B">
                <v:path arrowok="t"/>
              </v:shape>
            </v:group>
            <v:group style="position:absolute;left:897;top:10850;width:3888;height:2" coordorigin="897,10850" coordsize="3888,2">
              <v:shape style="position:absolute;left:897;top:10850;width:3888;height:2" coordorigin="897,10850" coordsize="3888,0" path="m897,10850l4785,10850e" filled="f" stroked="t" strokeweight=".704379pt" strokecolor="#575757">
                <v:path arrowok="t"/>
              </v:shape>
            </v:group>
            <v:group style="position:absolute;left:7180;top:10596;width:2;height:299" coordorigin="7180,10596" coordsize="2,299">
              <v:shape style="position:absolute;left:7180;top:10596;width:2;height:299" coordorigin="7180,10596" coordsize="0,299" path="m7180,10895l7180,10596e" filled="f" stroked="t" strokeweight=".469586pt" strokecolor="#3F3F3F">
                <v:path arrowok="t"/>
              </v:shape>
            </v:group>
            <v:group style="position:absolute;left:8870;top:10838;width:211;height:2" coordorigin="8870,10838" coordsize="211,2">
              <v:shape style="position:absolute;left:8870;top:10838;width:211;height:2" coordorigin="8870,10838" coordsize="211,0" path="m8870,10838l9082,10838e" filled="f" stroked="t" strokeweight=".469586pt" strokecolor="#545454">
                <v:path arrowok="t"/>
              </v:shape>
            </v:group>
            <v:group style="position:absolute;left:4729;top:10840;width:6856;height:2" coordorigin="4729,10840" coordsize="6856,2">
              <v:shape style="position:absolute;left:4729;top:10840;width:6856;height:2" coordorigin="4729,10840" coordsize="6856,0" path="m4729,10840l11585,10840e" filled="f" stroked="t" strokeweight=".704379pt" strokecolor="#5B5B5B">
                <v:path arrowok="t"/>
              </v:shape>
            </v:group>
            <v:group style="position:absolute;left:338;top:11089;width:5029;height:2" coordorigin="338,11089" coordsize="5029,2">
              <v:shape style="position:absolute;left:338;top:11089;width:5029;height:2" coordorigin="338,11089" coordsize="5029,0" path="m338,11089l5367,11089e" filled="f" stroked="t" strokeweight=".704379pt" strokecolor="#575757">
                <v:path arrowok="t"/>
              </v:shape>
            </v:group>
            <v:group style="position:absolute;left:1052;top:10857;width:2;height:712" coordorigin="1052,10857" coordsize="2,712">
              <v:shape style="position:absolute;left:1052;top:10857;width:2;height:712" coordorigin="1052,10857" coordsize="0,712" path="m1052,11569l1052,10857e" filled="f" stroked="t" strokeweight=".234793pt" strokecolor="#6B6B6B">
                <v:path arrowok="t"/>
              </v:shape>
            </v:group>
            <v:group style="position:absolute;left:1606;top:10838;width:2;height:266" coordorigin="1606,10838" coordsize="2,266">
              <v:shape style="position:absolute;left:1606;top:10838;width:2;height:266" coordorigin="1606,10838" coordsize="0,266" path="m1606,11104l1606,10838e" filled="f" stroked="t" strokeweight=".469586pt" strokecolor="#444444">
                <v:path arrowok="t"/>
              </v:shape>
            </v:group>
            <v:group style="position:absolute;left:7185;top:10824;width:2;height:5165" coordorigin="7185,10824" coordsize="2,5165">
              <v:shape style="position:absolute;left:7185;top:10824;width:2;height:5165" coordorigin="7185,10824" coordsize="0,5165" path="m7185,15989l7185,10824e" filled="f" stroked="t" strokeweight=".704379pt" strokecolor="#4F4F4F">
                <v:path arrowok="t"/>
              </v:shape>
            </v:group>
            <v:group style="position:absolute;left:5311;top:11075;width:6274;height:2" coordorigin="5311,11075" coordsize="6274,2">
              <v:shape style="position:absolute;left:5311;top:11075;width:6274;height:2" coordorigin="5311,11075" coordsize="6274,0" path="m5311,11075l11585,11075e" filled="f" stroked="t" strokeweight=".704379pt" strokecolor="#5B5B5B">
                <v:path arrowok="t"/>
              </v:shape>
            </v:group>
            <v:group style="position:absolute;left:1608;top:11009;width:2;height:1505" coordorigin="1608,11009" coordsize="2,1505">
              <v:shape style="position:absolute;left:1608;top:11009;width:2;height:1505" coordorigin="1608,11009" coordsize="0,1505" path="m1608,12514l1608,11009e" filled="f" stroked="t" strokeweight=".704379pt" strokecolor="#5B5B5B">
                <v:path arrowok="t"/>
              </v:shape>
            </v:group>
            <v:group style="position:absolute;left:1052;top:11569;width:2;height:1400" coordorigin="1052,11569" coordsize="2,1400">
              <v:shape style="position:absolute;left:1052;top:11569;width:2;height:1400" coordorigin="1052,11569" coordsize="0,1400" path="m1052,12969l1052,11569e" filled="f" stroked="t" strokeweight=".234793pt" strokecolor="#000000">
                <v:path arrowok="t"/>
              </v:shape>
            </v:group>
            <v:group style="position:absolute;left:7185;top:11540;width:2;height:271" coordorigin="7185,11540" coordsize="2,271">
              <v:shape style="position:absolute;left:7185;top:11540;width:2;height:271" coordorigin="7185,11540" coordsize="0,271" path="m7185,11811l7185,11540e" filled="f" stroked="t" strokeweight=".469586pt" strokecolor="#343434">
                <v:path arrowok="t"/>
              </v:shape>
            </v:group>
            <v:group style="position:absolute;left:2273;top:11697;width:2;height:1239" coordorigin="2273,11697" coordsize="2,1239">
              <v:shape style="position:absolute;left:2273;top:11697;width:2;height:1239" coordorigin="2273,11697" coordsize="0,1239" path="m2273,12936l2273,11697e" filled="f" stroked="t" strokeweight=".704379pt" strokecolor="#575757">
                <v:path arrowok="t"/>
              </v:shape>
            </v:group>
            <v:group style="position:absolute;left:11599;top:12262;width:2;height:223" coordorigin="11599,12262" coordsize="2,223">
              <v:shape style="position:absolute;left:11599;top:12262;width:2;height:223" coordorigin="11599,12262" coordsize="0,223" path="m11599,12485l11599,12262e" filled="f" stroked="t" strokeweight=".234793pt" strokecolor="#000000">
                <v:path arrowok="t"/>
              </v:shape>
            </v:group>
            <v:group style="position:absolute;left:1611;top:12457;width:2;height:152" coordorigin="1611,12457" coordsize="2,152">
              <v:shape style="position:absolute;left:1611;top:12457;width:2;height:152" coordorigin="1611,12457" coordsize="0,152" path="m1611,12609l1611,12457e" filled="f" stroked="t" strokeweight=".469586pt" strokecolor="#3B3B3B">
                <v:path arrowok="t"/>
              </v:shape>
            </v:group>
            <v:group style="position:absolute;left:11629;top:12338;width:2;height:741" coordorigin="11629,12338" coordsize="2,741">
              <v:shape style="position:absolute;left:11629;top:12338;width:2;height:741" coordorigin="11629,12338" coordsize="0,741" path="m11629,13079l11629,12338e" filled="f" stroked="t" strokeweight=".704379pt" strokecolor="#6B6B6B">
                <v:path arrowok="t"/>
              </v:shape>
            </v:group>
            <v:group style="position:absolute;left:1611;top:12552;width:2;height:446" coordorigin="1611,12552" coordsize="2,446">
              <v:shape style="position:absolute;left:1611;top:12552;width:2;height:446" coordorigin="1611,12552" coordsize="0,446" path="m1611,12998l1611,12552e" filled="f" stroked="t" strokeweight=".704379pt" strokecolor="#5B5B5B">
                <v:path arrowok="t"/>
              </v:shape>
            </v:group>
            <v:group style="position:absolute;left:11599;top:12908;width:2;height:2355" coordorigin="11599,12908" coordsize="2,2355">
              <v:shape style="position:absolute;left:11599;top:12908;width:2;height:2355" coordorigin="11599,12908" coordsize="0,2355" path="m11599,15262l11599,12908e" filled="f" stroked="t" strokeweight=".234793pt" strokecolor="#000000">
                <v:path arrowok="t"/>
              </v:shape>
            </v:group>
            <v:group style="position:absolute;left:347;top:13162;width:1930;height:2" coordorigin="347,13162" coordsize="1930,2">
              <v:shape style="position:absolute;left:347;top:13162;width:1930;height:2" coordorigin="347,13162" coordsize="1930,0" path="m347,13162l2277,13162e" filled="f" stroked="t" strokeweight=".704379pt" strokecolor="#5B5B5B">
                <v:path arrowok="t"/>
              </v:shape>
            </v:group>
            <v:group style="position:absolute;left:1052;top:12969;width:2;height:223" coordorigin="1052,12969" coordsize="2,223">
              <v:shape style="position:absolute;left:1052;top:12969;width:2;height:223" coordorigin="1052,12969" coordsize="0,223" path="m1052,13192l1052,12969e" filled="f" stroked="t" strokeweight=".234793pt" strokecolor="#575757">
                <v:path arrowok="t"/>
              </v:shape>
            </v:group>
            <v:group style="position:absolute;left:1611;top:12941;width:2;height:280" coordorigin="1611,12941" coordsize="2,280">
              <v:shape style="position:absolute;left:1611;top:12941;width:2;height:280" coordorigin="1611,12941" coordsize="0,280" path="m1611,13221l1611,12941e" filled="f" stroked="t" strokeweight=".469586pt" strokecolor="#383838">
                <v:path arrowok="t"/>
              </v:shape>
            </v:group>
            <v:group style="position:absolute;left:7192;top:12941;width:2;height:3200" coordorigin="7192,12941" coordsize="2,3200">
              <v:shape style="position:absolute;left:7192;top:12941;width:2;height:3200" coordorigin="7192,12941" coordsize="0,3200" path="m7192,16140l7192,12941e" filled="f" stroked="t" strokeweight=".704379pt" strokecolor="#4F4F4F">
                <v:path arrowok="t"/>
              </v:shape>
            </v:group>
            <v:group style="position:absolute;left:357;top:11702;width:2;height:4439" coordorigin="357,11702" coordsize="2,4439">
              <v:shape style="position:absolute;left:357;top:11702;width:2;height:4439" coordorigin="357,11702" coordsize="0,4439" path="m357,16140l357,11702e" filled="f" stroked="t" strokeweight=".469586pt" strokecolor="#6B6B6B">
                <v:path arrowok="t"/>
              </v:shape>
            </v:group>
            <v:group style="position:absolute;left:1052;top:13178;width:2;height:2958" coordorigin="1052,13178" coordsize="2,2958">
              <v:shape style="position:absolute;left:1052;top:13178;width:2;height:2958" coordorigin="1052,13178" coordsize="0,2958" path="m1052,16136l1052,13178e" filled="f" stroked="t" strokeweight=".234793pt" strokecolor="#000000">
                <v:path arrowok="t"/>
              </v:shape>
            </v:group>
            <v:group style="position:absolute;left:1613;top:13150;width:2;height:1942" coordorigin="1613,13150" coordsize="2,1942">
              <v:shape style="position:absolute;left:1613;top:13150;width:2;height:1942" coordorigin="1613,13150" coordsize="0,1942" path="m1613,15091l1613,13150e" filled="f" stroked="t" strokeweight=".704379pt" strokecolor="#5B5B5B">
                <v:path arrowok="t"/>
              </v:shape>
            </v:group>
            <v:group style="position:absolute;left:2273;top:13150;width:2;height:527" coordorigin="2273,13150" coordsize="2,527">
              <v:shape style="position:absolute;left:2273;top:13150;width:2;height:527" coordorigin="2273,13150" coordsize="0,527" path="m2273,13677l2273,13150e" filled="f" stroked="t" strokeweight=".704379pt" strokecolor="#575757">
                <v:path arrowok="t"/>
              </v:shape>
            </v:group>
            <v:group style="position:absolute;left:8363;top:13387;width:2883;height:2" coordorigin="8363,13387" coordsize="2883,2">
              <v:shape style="position:absolute;left:8363;top:13387;width:2883;height:2" coordorigin="8363,13387" coordsize="2883,0" path="m8363,13387l11247,13387e" filled="f" stroked="t" strokeweight="1.173965pt" strokecolor="#606067">
                <v:path arrowok="t"/>
              </v:shape>
            </v:group>
            <v:group style="position:absolute;left:10289;top:13349;width:2;height:114" coordorigin="10289,13349" coordsize="2,114">
              <v:shape style="position:absolute;left:10289;top:13349;width:2;height:114" coordorigin="10289,13349" coordsize="0,114" path="m10289,13463l10289,13349e" filled="f" stroked="t" strokeweight="1.173965pt" strokecolor="#707070">
                <v:path arrowok="t"/>
              </v:shape>
            </v:group>
            <v:group style="position:absolute;left:2275;top:13620;width:2;height:180" coordorigin="2275,13620" coordsize="2,180">
              <v:shape style="position:absolute;left:2275;top:13620;width:2;height:180" coordorigin="2275,13620" coordsize="0,180" path="m2275,13800l2275,13620e" filled="f" stroked="t" strokeweight=".469586pt" strokecolor="#2F2F2F">
                <v:path arrowok="t"/>
              </v:shape>
            </v:group>
            <v:group style="position:absolute;left:2273;top:13743;width:2;height:2412" coordorigin="2273,13743" coordsize="2,2412">
              <v:shape style="position:absolute;left:2273;top:13743;width:2;height:2412" coordorigin="2273,13743" coordsize="0,2412" path="m2273,16155l2273,13743e" filled="f" stroked="t" strokeweight=".704379pt" strokecolor="#575757">
                <v:path arrowok="t"/>
              </v:shape>
            </v:group>
            <v:group style="position:absolute;left:1615;top:15034;width:2;height:256" coordorigin="1615,15034" coordsize="2,256">
              <v:shape style="position:absolute;left:1615;top:15034;width:2;height:256" coordorigin="1615,15034" coordsize="0,256" path="m1615,15291l1615,15034e" filled="f" stroked="t" strokeweight=".469586pt" strokecolor="#3F3F3F">
                <v:path arrowok="t"/>
              </v:shape>
            </v:group>
            <v:group style="position:absolute;left:5532;top:16148;width:4799;height:2" coordorigin="5532,16148" coordsize="4799,2">
              <v:shape style="position:absolute;left:5532;top:16148;width:4799;height:2" coordorigin="5532,16148" coordsize="4799,0" path="m5532,16148l10331,16148e" filled="f" stroked="t" strokeweight=".469586pt" strokecolor="#707070">
                <v:path arrowok="t"/>
              </v:shape>
            </v:group>
            <v:group style="position:absolute;left:347;top:16148;width:5087;height:2" coordorigin="347,16148" coordsize="5087,2">
              <v:shape style="position:absolute;left:347;top:16148;width:5087;height:2" coordorigin="347,16148" coordsize="5087,0" path="m347,16148l5434,16148e" filled="f" stroked="t" strokeweight=".469586pt" strokecolor="#707070">
                <v:path arrowok="t"/>
              </v:shape>
            </v:group>
            <v:group style="position:absolute;left:1615;top:15234;width:2;height:921" coordorigin="1615,15234" coordsize="2,921">
              <v:shape style="position:absolute;left:1615;top:15234;width:2;height:921" coordorigin="1615,15234" coordsize="0,921" path="m1615,16155l1615,15234e" filled="f" stroked="t" strokeweight=".704379pt" strokecolor="#646464">
                <v:path arrowok="t"/>
              </v:shape>
            </v:group>
            <v:group style="position:absolute;left:5532;top:16136;width:6067;height:2" coordorigin="5532,16136" coordsize="6067,2">
              <v:shape style="position:absolute;left:5532;top:16136;width:6067;height:2" coordorigin="5532,16136" coordsize="6067,0" path="m5532,16136l11599,16136e" filled="f" stroked="t" strokeweight=".704379pt" strokecolor="#747474">
                <v:path arrowok="t"/>
              </v:shape>
            </v:group>
            <v:group style="position:absolute;left:3677;top:16136;width:1757;height:2" coordorigin="3677,16136" coordsize="1757,2">
              <v:shape style="position:absolute;left:3677;top:16136;width:1757;height:2" coordorigin="3677,16136" coordsize="1757,0" path="m3677,16136l5434,16136e" filled="f" stroked="t" strokeweight=".704379pt" strokecolor="#747474">
                <v:path arrowok="t"/>
              </v:shape>
            </v:group>
            <v:group style="position:absolute;left:9730;top:16131;width:244;height:2" coordorigin="9730,16131" coordsize="244,2">
              <v:shape style="position:absolute;left:9730;top:16131;width:244;height:2" coordorigin="9730,16131" coordsize="244,0" path="m9730,16131l9974,16131e" filled="f" stroked="t" strokeweight=".469586pt" strokecolor="#646464">
                <v:path arrowok="t"/>
              </v:shape>
            </v:group>
            <v:group style="position:absolute;left:11599;top:15262;width:2;height:873" coordorigin="11599,15262" coordsize="2,873">
              <v:shape style="position:absolute;left:11599;top:15262;width:2;height:873" coordorigin="11599,15262" coordsize="0,873" path="m11599,16136l11599,15262e" filled="f" stroked="t" strokeweight=".234793pt" strokecolor="#838383">
                <v:path arrowok="t"/>
              </v:shape>
            </v:group>
            <v:group style="position:absolute;left:8957;top:11927;width:134;height:396" coordorigin="8957,11927" coordsize="134,396">
              <v:shape style="position:absolute;left:8957;top:11927;width:134;height:396" coordorigin="8957,11927" coordsize="134,396" path="m8957,11927l9090,11927,9090,12323,8957,12323,8957,11927e" filled="t" fillcolor="#EDEDED" stroked="f">
                <v:path arrowok="t"/>
                <v:fill/>
              </v:shape>
            </v:group>
            <v:group style="position:absolute;left:9162;top:12156;width:2;height:95" coordorigin="9162,12156" coordsize="2,95">
              <v:shape style="position:absolute;left:9162;top:12156;width:2;height:95" coordorigin="9162,12156" coordsize="0,95" path="m9162,12251l9162,12156e" filled="f" stroked="t" strokeweight="1.43665pt" strokecolor="#EDEDED">
                <v:path arrowok="t"/>
              </v:shape>
            </v:group>
            <v:group style="position:absolute;left:9464;top:12000;width:2;height:300" coordorigin="9464,12000" coordsize="2,300">
              <v:shape style="position:absolute;left:9464;top:12000;width:2;height:300" coordorigin="9464,12000" coordsize="0,300" path="m9464,12300l9464,12000e" filled="f" stroked="t" strokeweight="3.20794pt" strokecolor="#EDEDED">
                <v:path arrowok="t"/>
              </v:shape>
            </v:group>
            <v:group style="position:absolute;left:9747;top:12147;width:2;height:368" coordorigin="9747,12147" coordsize="2,368">
              <v:shape style="position:absolute;left:9747;top:12147;width:2;height:368" coordorigin="9747,12147" coordsize="0,368" path="m9747,12516l9747,12147e" filled="f" stroked="t" strokeweight="4.011085pt" strokecolor="#EDEDED">
                <v:path arrowok="t"/>
              </v:shape>
            </v:group>
            <v:group style="position:absolute;left:9624;top:12466;width:2;height:148" coordorigin="9624,12466" coordsize="2,148">
              <v:shape style="position:absolute;left:9624;top:12466;width:2;height:148" coordorigin="9624,12466" coordsize="0,148" path="m9624,12614l9624,12466e" filled="f" stroked="t" strokeweight="3.385782pt" strokecolor="#EDEDED">
                <v:path arrowok="t"/>
              </v:shape>
            </v:group>
            <v:group style="position:absolute;left:9954;top:12466;width:2;height:148" coordorigin="9954,12466" coordsize="2,148">
              <v:shape style="position:absolute;left:9954;top:12466;width:2;height:148" coordorigin="9954,12466" coordsize="0,148" path="m9954,12614l9954,12466e" filled="f" stroked="t" strokeweight="1.8028pt" strokecolor="#EDEDED">
                <v:path arrowok="t"/>
              </v:shape>
            </v:group>
            <v:group style="position:absolute;left:10224;top:12466;width:2;height:148" coordorigin="10224,12466" coordsize="2,148">
              <v:shape style="position:absolute;left:10224;top:12466;width:2;height:148" coordorigin="10224,12466" coordsize="0,148" path="m10224,12614l10224,12466e" filled="f" stroked="t" strokeweight="4.22896pt" strokecolor="#EDEDED">
                <v:path arrowok="t"/>
              </v:shape>
            </v:group>
            <v:group style="position:absolute;left:9637;top:12537;width:2;height:505" coordorigin="9637,12537" coordsize="2,505">
              <v:shape style="position:absolute;left:9637;top:12537;width:2;height:505" coordorigin="9637,12537" coordsize="0,505" path="m9637,13042l9637,12537e" filled="f" stroked="t" strokeweight="1.640125pt" strokecolor="#CCD1E8">
                <v:path arrowok="t"/>
              </v:shape>
            </v:group>
            <v:group style="position:absolute;left:8567;top:13046;width:2;height:559" coordorigin="8567,13046" coordsize="2,559">
              <v:shape style="position:absolute;left:8567;top:13046;width:2;height:559" coordorigin="8567,13046" coordsize="0,559" path="m8567,13606l8567,13046e" filled="f" stroked="t" strokeweight="4.018165pt" strokecolor="#EDEDED">
                <v:path arrowok="t"/>
              </v:shape>
            </v:group>
            <v:group style="position:absolute;left:8693;top:13428;width:226;height:242" coordorigin="8693,13428" coordsize="226,242">
              <v:shape style="position:absolute;left:8693;top:13428;width:226;height:242" coordorigin="8693,13428" coordsize="226,242" path="m8693,13428l8919,13428,8919,13670,8693,13670,8693,13428e" filled="t" fillcolor="#EDEDED" stroked="f">
                <v:path arrowok="t"/>
                <v:fill/>
              </v:shape>
            </v:group>
            <v:group style="position:absolute;left:10251;top:13431;width:2;height:239" coordorigin="10251,13431" coordsize="2,239">
              <v:shape style="position:absolute;left:10251;top:13431;width:2;height:239" coordorigin="10251,13431" coordsize="0,239" path="m10251,13670l10251,13431e" filled="f" stroked="t" strokeweight="3.07pt" strokecolor="#EDEDED">
                <v:path arrowok="t"/>
              </v:shape>
            </v:group>
            <v:group style="position:absolute;left:8795;top:13622;width:2;height:246" coordorigin="8795,13622" coordsize="2,246">
              <v:shape style="position:absolute;left:8795;top:13622;width:2;height:246" coordorigin="8795,13622" coordsize="0,246" path="m8795,13868l8795,13622e" filled="f" stroked="t" strokeweight="4.01401pt" strokecolor="#EDEDED">
                <v:path arrowok="t"/>
              </v:shape>
            </v:group>
            <v:group style="position:absolute;left:9527;top:13899;width:109;height:145" coordorigin="9527,13899" coordsize="109,145">
              <v:shape style="position:absolute;left:9527;top:13899;width:109;height:145" coordorigin="9527,13899" coordsize="109,145" path="m9527,13899l9636,13899,9636,14045,9527,14045,9527,13899e" filled="t" fillcolor="#EDEDED" stroked="f">
                <v:path arrowok="t"/>
                <v:fill/>
              </v:shape>
            </v:group>
            <v:group style="position:absolute;left:5434;top:16044;width:98;height:246" coordorigin="5434,16044" coordsize="98,246">
              <v:shape style="position:absolute;left:5434;top:16044;width:98;height:246" coordorigin="5434,16044" coordsize="98,246" path="m5434,16044l5532,16044,5532,16289,5434,16289,5434,16044e" filled="t" fillcolor="#EDEDED" stroked="f">
                <v:path arrowok="t"/>
                <v:fill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Arial" w:hAnsi="Arial" w:cs="Arial" w:eastAsia="Arial"/>
          <w:sz w:val="18"/>
          <w:szCs w:val="18"/>
          <w:color w:val="ACACAC"/>
          <w:spacing w:val="0"/>
          <w:w w:val="156"/>
          <w:position w:val="4"/>
        </w:rPr>
        <w:t>.</w:t>
      </w:r>
      <w:r>
        <w:rPr>
          <w:rFonts w:ascii="Arial" w:hAnsi="Arial" w:cs="Arial" w:eastAsia="Arial"/>
          <w:sz w:val="18"/>
          <w:szCs w:val="18"/>
          <w:color w:val="ACACAC"/>
          <w:spacing w:val="-34"/>
          <w:w w:val="100"/>
          <w:position w:val="4"/>
        </w:rPr>
        <w:t> </w:t>
      </w:r>
      <w:r>
        <w:rPr>
          <w:rFonts w:ascii="Arial" w:hAnsi="Arial" w:cs="Arial" w:eastAsia="Arial"/>
          <w:sz w:val="22"/>
          <w:szCs w:val="22"/>
          <w:color w:val="5B5B5B"/>
          <w:spacing w:val="4"/>
          <w:w w:val="43"/>
          <w:position w:val="-1"/>
        </w:rPr>
        <w:t>•</w:t>
      </w:r>
      <w:r>
        <w:rPr>
          <w:rFonts w:ascii="Arial" w:hAnsi="Arial" w:cs="Arial" w:eastAsia="Arial"/>
          <w:sz w:val="22"/>
          <w:szCs w:val="22"/>
          <w:color w:val="858585"/>
          <w:spacing w:val="-24"/>
          <w:w w:val="86"/>
          <w:position w:val="-1"/>
        </w:rPr>
        <w:t>•</w:t>
      </w:r>
      <w:r>
        <w:rPr>
          <w:rFonts w:ascii="Arial" w:hAnsi="Arial" w:cs="Arial" w:eastAsia="Arial"/>
          <w:sz w:val="22"/>
          <w:szCs w:val="22"/>
          <w:color w:val="747474"/>
          <w:spacing w:val="-34"/>
          <w:w w:val="120"/>
          <w:position w:val="-1"/>
        </w:rPr>
        <w:t>,</w:t>
      </w:r>
      <w:r>
        <w:rPr>
          <w:rFonts w:ascii="Arial" w:hAnsi="Arial" w:cs="Arial" w:eastAsia="Arial"/>
          <w:sz w:val="22"/>
          <w:szCs w:val="22"/>
          <w:color w:val="959595"/>
          <w:spacing w:val="-31"/>
          <w:w w:val="67"/>
          <w:position w:val="-1"/>
        </w:rPr>
        <w:t>.</w:t>
      </w:r>
      <w:r>
        <w:rPr>
          <w:rFonts w:ascii="Arial" w:hAnsi="Arial" w:cs="Arial" w:eastAsia="Arial"/>
          <w:sz w:val="26"/>
          <w:szCs w:val="26"/>
          <w:color w:val="747474"/>
          <w:spacing w:val="-47"/>
          <w:w w:val="69"/>
          <w:position w:val="4"/>
        </w:rPr>
        <w:t>·</w:t>
      </w:r>
      <w:r>
        <w:rPr>
          <w:rFonts w:ascii="Arial" w:hAnsi="Arial" w:cs="Arial" w:eastAsia="Arial"/>
          <w:sz w:val="22"/>
          <w:szCs w:val="22"/>
          <w:color w:val="959595"/>
          <w:spacing w:val="-7"/>
          <w:w w:val="67"/>
          <w:position w:val="-1"/>
        </w:rPr>
        <w:t>.</w:t>
      </w:r>
      <w:r>
        <w:rPr>
          <w:rFonts w:ascii="Arial" w:hAnsi="Arial" w:cs="Arial" w:eastAsia="Arial"/>
          <w:sz w:val="26"/>
          <w:szCs w:val="26"/>
          <w:color w:val="747474"/>
          <w:spacing w:val="17"/>
          <w:w w:val="68"/>
          <w:position w:val="4"/>
        </w:rPr>
        <w:t>"</w:t>
      </w:r>
      <w:r>
        <w:rPr>
          <w:rFonts w:ascii="Arial" w:hAnsi="Arial" w:cs="Arial" w:eastAsia="Arial"/>
          <w:sz w:val="22"/>
          <w:szCs w:val="22"/>
          <w:color w:val="444444"/>
          <w:spacing w:val="0"/>
          <w:w w:val="49"/>
          <w:i/>
          <w:position w:val="-1"/>
        </w:rPr>
        <w:t>.-ı</w:t>
      </w:r>
      <w:r>
        <w:rPr>
          <w:rFonts w:ascii="Arial" w:hAnsi="Arial" w:cs="Arial" w:eastAsia="Arial"/>
          <w:sz w:val="22"/>
          <w:szCs w:val="22"/>
          <w:color w:val="444444"/>
          <w:spacing w:val="-16"/>
          <w:w w:val="100"/>
          <w:i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5B5B5B"/>
          <w:spacing w:val="0"/>
          <w:w w:val="54"/>
          <w:position w:val="-1"/>
        </w:rPr>
        <w:t>;:;</w:t>
      </w:r>
      <w:r>
        <w:rPr>
          <w:rFonts w:ascii="Arial" w:hAnsi="Arial" w:cs="Arial" w:eastAsia="Arial"/>
          <w:sz w:val="22"/>
          <w:szCs w:val="22"/>
          <w:color w:val="5B5B5B"/>
          <w:spacing w:val="15"/>
          <w:w w:val="54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444444"/>
          <w:spacing w:val="-31"/>
          <w:w w:val="127"/>
          <w:position w:val="-1"/>
        </w:rPr>
        <w:t>:</w:t>
      </w:r>
      <w:r>
        <w:rPr>
          <w:rFonts w:ascii="Arial" w:hAnsi="Arial" w:cs="Arial" w:eastAsia="Arial"/>
          <w:sz w:val="22"/>
          <w:szCs w:val="22"/>
          <w:color w:val="858585"/>
          <w:spacing w:val="0"/>
          <w:w w:val="180"/>
          <w:position w:val="-1"/>
        </w:rPr>
        <w:t>;</w:t>
      </w:r>
      <w:r>
        <w:rPr>
          <w:rFonts w:ascii="Arial" w:hAnsi="Arial" w:cs="Arial" w:eastAsia="Arial"/>
          <w:sz w:val="22"/>
          <w:szCs w:val="22"/>
          <w:color w:val="858585"/>
          <w:spacing w:val="-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747474"/>
          <w:spacing w:val="-25"/>
          <w:w w:val="69"/>
          <w:position w:val="-1"/>
        </w:rPr>
        <w:t>1</w:t>
      </w:r>
      <w:r>
        <w:rPr>
          <w:rFonts w:ascii="Arial" w:hAnsi="Arial" w:cs="Arial" w:eastAsia="Arial"/>
          <w:sz w:val="14"/>
          <w:szCs w:val="14"/>
          <w:color w:val="444444"/>
          <w:spacing w:val="-22"/>
          <w:w w:val="133"/>
          <w:position w:val="4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747474"/>
          <w:spacing w:val="0"/>
          <w:w w:val="68"/>
          <w:position w:val="-1"/>
        </w:rPr>
        <w:t>'&lt;</w:t>
      </w:r>
      <w:r>
        <w:rPr>
          <w:rFonts w:ascii="Times New Roman" w:hAnsi="Times New Roman" w:cs="Times New Roman" w:eastAsia="Times New Roman"/>
          <w:sz w:val="11"/>
          <w:szCs w:val="11"/>
          <w:color w:val="74747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747474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444444"/>
          <w:spacing w:val="-132"/>
          <w:w w:val="86"/>
          <w:position w:val="4"/>
        </w:rPr>
        <w:t>"</w:t>
      </w:r>
      <w:r>
        <w:rPr>
          <w:rFonts w:ascii="Times New Roman" w:hAnsi="Times New Roman" w:cs="Times New Roman" w:eastAsia="Times New Roman"/>
          <w:sz w:val="17"/>
          <w:szCs w:val="17"/>
          <w:color w:val="858585"/>
          <w:spacing w:val="0"/>
          <w:w w:val="101"/>
          <w:i/>
          <w:position w:val="-1"/>
        </w:rPr>
        <w:t>,.</w:t>
      </w:r>
      <w:r>
        <w:rPr>
          <w:rFonts w:ascii="Times New Roman" w:hAnsi="Times New Roman" w:cs="Times New Roman" w:eastAsia="Times New Roman"/>
          <w:sz w:val="17"/>
          <w:szCs w:val="17"/>
          <w:color w:val="858585"/>
          <w:spacing w:val="-25"/>
          <w:w w:val="101"/>
          <w:i/>
          <w:position w:val="-1"/>
        </w:rPr>
        <w:t>.</w:t>
      </w:r>
      <w:r>
        <w:rPr>
          <w:rFonts w:ascii="Arial" w:hAnsi="Arial" w:cs="Arial" w:eastAsia="Arial"/>
          <w:sz w:val="16"/>
          <w:szCs w:val="16"/>
          <w:color w:val="333333"/>
          <w:spacing w:val="3"/>
          <w:w w:val="50"/>
          <w:position w:val="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858585"/>
          <w:spacing w:val="3"/>
          <w:w w:val="101"/>
          <w:i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858585"/>
          <w:spacing w:val="-1"/>
          <w:w w:val="101"/>
          <w:emboss/>
          <w:i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858585"/>
          <w:spacing w:val="-1"/>
          <w:w w:val="101"/>
          <w:emboss/>
          <w:i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858585"/>
          <w:spacing w:val="-1"/>
          <w:w w:val="101"/>
          <w:i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858585"/>
          <w:spacing w:val="-1"/>
          <w:w w:val="101"/>
          <w:i/>
          <w:position w:val="-1"/>
        </w:rPr>
      </w:r>
      <w:r>
        <w:rPr>
          <w:rFonts w:ascii="Arial" w:hAnsi="Arial" w:cs="Arial" w:eastAsia="Arial"/>
          <w:sz w:val="16"/>
          <w:szCs w:val="16"/>
          <w:color w:val="333333"/>
          <w:spacing w:val="-33"/>
          <w:w w:val="50"/>
          <w:position w:val="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858585"/>
          <w:spacing w:val="-25"/>
          <w:w w:val="100"/>
          <w:i/>
          <w:position w:val="-1"/>
        </w:rPr>
        <w:t>l</w:t>
      </w:r>
      <w:r>
        <w:rPr>
          <w:rFonts w:ascii="Arial" w:hAnsi="Arial" w:cs="Arial" w:eastAsia="Arial"/>
          <w:sz w:val="16"/>
          <w:szCs w:val="16"/>
          <w:color w:val="333333"/>
          <w:spacing w:val="-1"/>
          <w:w w:val="50"/>
          <w:position w:val="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11"/>
          <w:i/>
          <w:position w:val="-1"/>
        </w:rPr>
        <w:t>tr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99" w:lineRule="exact"/>
        <w:ind w:left="2585" w:right="-20"/>
        <w:jc w:val="left"/>
        <w:tabs>
          <w:tab w:pos="9040" w:val="left"/>
        </w:tabs>
        <w:rPr>
          <w:rFonts w:ascii="Arial" w:hAnsi="Arial" w:cs="Arial" w:eastAsia="Arial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444444"/>
          <w:w w:val="102"/>
          <w:b/>
          <w:bCs/>
          <w:position w:val="1"/>
        </w:rPr>
        <w:t>fsmaiil</w:t>
      </w:r>
      <w:r>
        <w:rPr>
          <w:rFonts w:ascii="Times New Roman" w:hAnsi="Times New Roman" w:cs="Times New Roman" w:eastAsia="Times New Roman"/>
          <w:sz w:val="30"/>
          <w:szCs w:val="30"/>
          <w:color w:val="444444"/>
          <w:spacing w:val="-50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44444"/>
          <w:spacing w:val="0"/>
          <w:w w:val="100"/>
          <w:b/>
          <w:bCs/>
          <w:position w:val="1"/>
        </w:rPr>
        <w:t>YAP</w:t>
      </w:r>
      <w:r>
        <w:rPr>
          <w:rFonts w:ascii="Times New Roman" w:hAnsi="Times New Roman" w:cs="Times New Roman" w:eastAsia="Times New Roman"/>
          <w:sz w:val="29"/>
          <w:szCs w:val="29"/>
          <w:color w:val="444444"/>
          <w:spacing w:val="0"/>
          <w:w w:val="100"/>
          <w:b/>
          <w:bCs/>
          <w:position w:val="1"/>
        </w:rPr>
        <w:t>I</w:t>
      </w:r>
      <w:r>
        <w:rPr>
          <w:rFonts w:ascii="Times New Roman" w:hAnsi="Times New Roman" w:cs="Times New Roman" w:eastAsia="Times New Roman"/>
          <w:sz w:val="29"/>
          <w:szCs w:val="29"/>
          <w:color w:val="444444"/>
          <w:spacing w:val="0"/>
          <w:w w:val="100"/>
          <w:b/>
          <w:bCs/>
          <w:position w:val="1"/>
        </w:rPr>
        <w:t>CI</w:t>
      </w:r>
      <w:r>
        <w:rPr>
          <w:rFonts w:ascii="Times New Roman" w:hAnsi="Times New Roman" w:cs="Times New Roman" w:eastAsia="Times New Roman"/>
          <w:sz w:val="29"/>
          <w:szCs w:val="29"/>
          <w:color w:val="444444"/>
          <w:spacing w:val="0"/>
          <w:w w:val="100"/>
          <w:b/>
          <w:bCs/>
          <w:position w:val="1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444444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11"/>
          <w:szCs w:val="11"/>
          <w:color w:val="858585"/>
          <w:spacing w:val="0"/>
          <w:w w:val="77"/>
          <w:i/>
          <w:position w:val="14"/>
        </w:rPr>
        <w:t>•.;;ı..</w:t>
      </w:r>
      <w:r>
        <w:rPr>
          <w:rFonts w:ascii="Arial" w:hAnsi="Arial" w:cs="Arial" w:eastAsia="Arial"/>
          <w:sz w:val="11"/>
          <w:szCs w:val="11"/>
          <w:color w:val="858585"/>
          <w:spacing w:val="2"/>
          <w:w w:val="77"/>
          <w:i/>
          <w:position w:val="14"/>
        </w:rPr>
        <w:t>,</w:t>
      </w:r>
      <w:r>
        <w:rPr>
          <w:rFonts w:ascii="Arial" w:hAnsi="Arial" w:cs="Arial" w:eastAsia="Arial"/>
          <w:sz w:val="11"/>
          <w:szCs w:val="11"/>
          <w:color w:val="5B5B5B"/>
          <w:spacing w:val="-14"/>
          <w:w w:val="168"/>
          <w:i/>
          <w:position w:val="14"/>
        </w:rPr>
        <w:t>,</w:t>
      </w:r>
      <w:r>
        <w:rPr>
          <w:rFonts w:ascii="Arial" w:hAnsi="Arial" w:cs="Arial" w:eastAsia="Arial"/>
          <w:sz w:val="11"/>
          <w:szCs w:val="11"/>
          <w:color w:val="858585"/>
          <w:spacing w:val="0"/>
          <w:w w:val="112"/>
          <w:i/>
          <w:position w:val="14"/>
        </w:rPr>
        <w:t>,</w:t>
      </w:r>
      <w:r>
        <w:rPr>
          <w:rFonts w:ascii="Arial" w:hAnsi="Arial" w:cs="Arial" w:eastAsia="Arial"/>
          <w:sz w:val="11"/>
          <w:szCs w:val="11"/>
          <w:color w:val="858585"/>
          <w:spacing w:val="-21"/>
          <w:w w:val="100"/>
          <w:i/>
          <w:position w:val="14"/>
        </w:rPr>
        <w:t> </w:t>
      </w:r>
      <w:r>
        <w:rPr>
          <w:rFonts w:ascii="Arial" w:hAnsi="Arial" w:cs="Arial" w:eastAsia="Arial"/>
          <w:sz w:val="11"/>
          <w:szCs w:val="11"/>
          <w:color w:val="BFBFBF"/>
          <w:spacing w:val="-5"/>
          <w:w w:val="100"/>
          <w:i/>
          <w:position w:val="14"/>
        </w:rPr>
        <w:t>•</w:t>
      </w:r>
      <w:r>
        <w:rPr>
          <w:rFonts w:ascii="Arial" w:hAnsi="Arial" w:cs="Arial" w:eastAsia="Arial"/>
          <w:sz w:val="11"/>
          <w:szCs w:val="11"/>
          <w:color w:val="ACACAC"/>
          <w:spacing w:val="0"/>
          <w:w w:val="100"/>
          <w:i/>
          <w:position w:val="14"/>
        </w:rPr>
        <w:t>.,.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248" w:lineRule="exact"/>
        <w:ind w:left="2528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333333"/>
          <w:spacing w:val="0"/>
          <w:w w:val="90"/>
        </w:rPr>
        <w:t>Itfaiy</w:t>
      </w:r>
      <w:r>
        <w:rPr>
          <w:rFonts w:ascii="Arial" w:hAnsi="Arial" w:cs="Arial" w:eastAsia="Arial"/>
          <w:sz w:val="23"/>
          <w:szCs w:val="23"/>
          <w:color w:val="333333"/>
          <w:spacing w:val="0"/>
          <w:w w:val="90"/>
        </w:rPr>
        <w:t>e</w:t>
      </w:r>
      <w:r>
        <w:rPr>
          <w:rFonts w:ascii="Arial" w:hAnsi="Arial" w:cs="Arial" w:eastAsia="Arial"/>
          <w:sz w:val="23"/>
          <w:szCs w:val="23"/>
          <w:color w:val="333333"/>
          <w:spacing w:val="-13"/>
          <w:w w:val="90"/>
        </w:rPr>
        <w:t> </w:t>
      </w:r>
      <w:r>
        <w:rPr>
          <w:rFonts w:ascii="Arial" w:hAnsi="Arial" w:cs="Arial" w:eastAsia="Arial"/>
          <w:sz w:val="23"/>
          <w:szCs w:val="23"/>
          <w:color w:val="333333"/>
          <w:spacing w:val="0"/>
          <w:w w:val="100"/>
        </w:rPr>
        <w:t>!atı</w:t>
      </w:r>
      <w:r>
        <w:rPr>
          <w:rFonts w:ascii="Arial" w:hAnsi="Arial" w:cs="Arial" w:eastAsia="Arial"/>
          <w:sz w:val="23"/>
          <w:szCs w:val="23"/>
          <w:color w:val="333333"/>
          <w:spacing w:val="19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33333"/>
          <w:spacing w:val="0"/>
          <w:w w:val="100"/>
        </w:rPr>
        <w:t>!ölg</w:t>
      </w:r>
      <w:r>
        <w:rPr>
          <w:rFonts w:ascii="Arial" w:hAnsi="Arial" w:cs="Arial" w:eastAsia="Arial"/>
          <w:sz w:val="23"/>
          <w:szCs w:val="23"/>
          <w:color w:val="333333"/>
          <w:spacing w:val="0"/>
          <w:w w:val="100"/>
        </w:rPr>
        <w:t>e</w:t>
      </w:r>
      <w:r>
        <w:rPr>
          <w:rFonts w:ascii="Arial" w:hAnsi="Arial" w:cs="Arial" w:eastAsia="Arial"/>
          <w:sz w:val="23"/>
          <w:szCs w:val="23"/>
          <w:color w:val="333333"/>
          <w:spacing w:val="-2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33333"/>
          <w:spacing w:val="0"/>
          <w:w w:val="100"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2" w:after="0" w:line="523" w:lineRule="exact"/>
        <w:ind w:left="185" w:right="-20"/>
        <w:jc w:val="left"/>
        <w:tabs>
          <w:tab w:pos="2800" w:val="left"/>
        </w:tabs>
        <w:rPr>
          <w:rFonts w:ascii="Times New Roman" w:hAnsi="Times New Roman" w:cs="Times New Roman" w:eastAsia="Times New Roman"/>
          <w:sz w:val="46"/>
          <w:szCs w:val="4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46"/>
          <w:szCs w:val="46"/>
          <w:color w:val="1A2D77"/>
          <w:spacing w:val="0"/>
          <w:w w:val="123"/>
          <w:position w:val="-1"/>
        </w:rPr>
        <w:t>rlor</w:t>
      </w:r>
      <w:r>
        <w:rPr>
          <w:rFonts w:ascii="Times New Roman" w:hAnsi="Times New Roman" w:cs="Times New Roman" w:eastAsia="Times New Roman"/>
          <w:sz w:val="46"/>
          <w:szCs w:val="46"/>
          <w:color w:val="000000"/>
          <w:spacing w:val="0"/>
          <w:w w:val="100"/>
          <w:position w:val="0"/>
        </w:rPr>
      </w:r>
    </w:p>
    <w:p>
      <w:pPr>
        <w:spacing w:before="55" w:after="0" w:line="240" w:lineRule="auto"/>
        <w:ind w:left="5314" w:right="479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Uğur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BOZTEPE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14" w:lineRule="exact"/>
        <w:ind w:left="5556" w:right="511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7"/>
          <w:position w:val="-1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7" w:after="0" w:line="240" w:lineRule="auto"/>
        <w:ind w:left="5273" w:right="6085"/>
        <w:jc w:val="center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CACFD6"/>
          <w:spacing w:val="0"/>
          <w:w w:val="118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280" w:bottom="280" w:left="200" w:right="200"/>
        </w:sectPr>
      </w:pPr>
      <w:rPr/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2" w:lineRule="auto"/>
        <w:ind w:left="3576" w:right="4583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4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5"/>
          <w:w w:val="105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80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52" w:lineRule="exact"/>
        <w:ind w:left="579" w:right="-20"/>
        <w:jc w:val="left"/>
        <w:tabs>
          <w:tab w:pos="32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.343548pt;margin-top:-39.019093pt;width:492.630741pt;height:54.023125pt;mso-position-horizontal-relative:page;mso-position-vertical-relative:paragraph;z-index:-15817" type="#_x0000_t202" filled="f" stroked="f">
            <v:textbox inset="0,0,0,0">
              <w:txbxContent>
                <w:p>
                  <w:pPr>
                    <w:spacing w:before="0" w:after="0" w:line="1080" w:lineRule="exact"/>
                    <w:ind w:right="-202"/>
                    <w:jc w:val="left"/>
                    <w:tabs>
                      <w:tab w:pos="8720" w:val="left"/>
                    </w:tabs>
                    <w:rPr>
                      <w:rFonts w:ascii="Arial" w:hAnsi="Arial" w:cs="Arial" w:eastAsia="Arial"/>
                      <w:sz w:val="95"/>
                      <w:szCs w:val="95"/>
                    </w:rPr>
                  </w:pPr>
                  <w:rPr/>
                  <w:r>
                    <w:rPr>
                      <w:rFonts w:ascii="Arial" w:hAnsi="Arial" w:cs="Arial" w:eastAsia="Arial"/>
                      <w:sz w:val="104"/>
                      <w:szCs w:val="104"/>
                      <w:color w:val="333333"/>
                      <w:spacing w:val="0"/>
                      <w:w w:val="403"/>
                      <w:position w:val="2"/>
                    </w:rPr>
                    <w:t>!</w:t>
                  </w:r>
                  <w:r>
                    <w:rPr>
                      <w:rFonts w:ascii="Arial" w:hAnsi="Arial" w:cs="Arial" w:eastAsia="Arial"/>
                      <w:sz w:val="104"/>
                      <w:szCs w:val="104"/>
                      <w:color w:val="333333"/>
                      <w:spacing w:val="0"/>
                      <w:w w:val="100"/>
                      <w:position w:val="2"/>
                    </w:rPr>
                    <w:tab/>
                  </w:r>
                  <w:r>
                    <w:rPr>
                      <w:rFonts w:ascii="Arial" w:hAnsi="Arial" w:cs="Arial" w:eastAsia="Arial"/>
                      <w:sz w:val="104"/>
                      <w:szCs w:val="104"/>
                      <w:color w:val="333333"/>
                      <w:spacing w:val="0"/>
                      <w:w w:val="100"/>
                      <w:position w:val="2"/>
                    </w:rPr>
                  </w:r>
                  <w:r>
                    <w:rPr>
                      <w:rFonts w:ascii="Arial" w:hAnsi="Arial" w:cs="Arial" w:eastAsia="Arial"/>
                      <w:sz w:val="95"/>
                      <w:szCs w:val="95"/>
                      <w:color w:val="595959"/>
                      <w:spacing w:val="0"/>
                      <w:w w:val="143"/>
                      <w:b/>
                      <w:bCs/>
                      <w:position w:val="-4"/>
                    </w:rPr>
                    <w:t>M</w:t>
                  </w:r>
                  <w:r>
                    <w:rPr>
                      <w:rFonts w:ascii="Arial" w:hAnsi="Arial" w:cs="Arial" w:eastAsia="Arial"/>
                      <w:sz w:val="95"/>
                      <w:szCs w:val="9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2"/>
        </w:rPr>
        <w:t>BÖVÜI&lt;f,EHIR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1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3"/>
          <w:position w:val="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40" w:lineRule="exact"/>
        <w:ind w:left="622" w:right="-20"/>
        <w:jc w:val="left"/>
        <w:tabs>
          <w:tab w:pos="43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position w:val="8"/>
        </w:rPr>
        <w:t>8ELE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position w:val="8"/>
        </w:rPr>
        <w:t>D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position w:val="8"/>
        </w:rPr>
        <w:t> </w:t>
      </w:r>
      <w:r>
        <w:rPr>
          <w:rFonts w:ascii="Arial" w:hAnsi="Arial" w:cs="Arial" w:eastAsia="Arial"/>
          <w:sz w:val="15"/>
          <w:szCs w:val="15"/>
          <w:color w:val="333333"/>
          <w:spacing w:val="34"/>
          <w:w w:val="100"/>
          <w:position w:val="8"/>
        </w:rPr>
        <w:t> </w:t>
      </w:r>
      <w:r>
        <w:rPr>
          <w:rFonts w:ascii="Arial" w:hAnsi="Arial" w:cs="Arial" w:eastAsia="Arial"/>
          <w:sz w:val="15"/>
          <w:szCs w:val="15"/>
          <w:color w:val="444444"/>
          <w:spacing w:val="0"/>
          <w:w w:val="100"/>
          <w:position w:val="8"/>
        </w:rPr>
        <w:t>YESI</w:t>
      </w:r>
      <w:r>
        <w:rPr>
          <w:rFonts w:ascii="Arial" w:hAnsi="Arial" w:cs="Arial" w:eastAsia="Arial"/>
          <w:sz w:val="15"/>
          <w:szCs w:val="15"/>
          <w:color w:val="444444"/>
          <w:spacing w:val="-28"/>
          <w:w w:val="100"/>
          <w:position w:val="8"/>
        </w:rPr>
        <w:t> </w:t>
      </w:r>
      <w:r>
        <w:rPr>
          <w:rFonts w:ascii="Arial" w:hAnsi="Arial" w:cs="Arial" w:eastAsia="Arial"/>
          <w:sz w:val="15"/>
          <w:szCs w:val="15"/>
          <w:color w:val="444444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5"/>
          <w:szCs w:val="15"/>
          <w:color w:val="444444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5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0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4"/>
          <w:position w:val="0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0" w:right="-20"/>
        <w:jc w:val="left"/>
        <w:tabs>
          <w:tab w:pos="1480" w:val="left"/>
          <w:tab w:pos="3060" w:val="left"/>
          <w:tab w:pos="5460" w:val="left"/>
          <w:tab w:pos="7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22"/>
          <w:w w:val="13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22/05/2017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lBildjrim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32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20:34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1"/>
          <w:position w:val="0"/>
        </w:rPr>
        <w:t>tTel: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1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  <w:position w:val="0"/>
        </w:rPr>
        <w:t>5339288797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57" w:lineRule="auto"/>
        <w:ind w:left="110" w:right="3406"/>
        <w:jc w:val="left"/>
        <w:tabs>
          <w:tab w:pos="1480" w:val="left"/>
          <w:tab w:pos="3060" w:val="left"/>
          <w:tab w:pos="4420" w:val="left"/>
          <w:tab w:pos="5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22/05/2017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IKayıtNo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9"/>
          <w:w w:val="13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3386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"/>
          <w:w w:val="69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1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Ayku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Yavuz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0"/>
        </w:rPr>
        <w:t>AY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9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2"/>
          <w:w w:val="66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4"/>
          <w:position w:val="0"/>
        </w:rPr>
        <w:t>açatı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Por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yol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Otoha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5"/>
          <w:position w:val="0"/>
        </w:rPr>
        <w:t>köpıils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5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6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altı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4"/>
          <w:position w:val="0"/>
        </w:rPr>
        <w:t>ÇEŞME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115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Ooğn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Alaçatı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Por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Otoha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köpıils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altı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ÇEŞME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-İZMİR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left="110" w:right="-20"/>
        <w:jc w:val="left"/>
        <w:tabs>
          <w:tab w:pos="1680" w:val="left"/>
          <w:tab w:pos="4480" w:val="left"/>
          <w:tab w:pos="8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yaııgını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6"/>
          <w:w w:val="13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0"/>
        </w:rPr>
        <w:t>izmariti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2" w:lineRule="exact"/>
        <w:ind w:left="110" w:right="-20"/>
        <w:jc w:val="left"/>
        <w:tabs>
          <w:tab w:pos="3540" w:val="left"/>
          <w:tab w:pos="6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AAAAA"/>
          <w:spacing w:val="-10"/>
          <w:w w:val="47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89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7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6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0"/>
          <w:w w:val="138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3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3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3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3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5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5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360" w:bottom="280" w:left="120" w:right="160"/>
        </w:sectPr>
      </w:pPr>
      <w:rPr/>
    </w:p>
    <w:p>
      <w:pPr>
        <w:spacing w:before="0" w:after="0" w:line="20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4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47"/>
          <w:position w:val="-1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47"/>
          <w:position w:val="-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46"/>
          <w:position w:val="-1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47"/>
          <w:position w:val="-1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" w:lineRule="exact"/>
        <w:ind w:right="-20"/>
        <w:jc w:val="left"/>
        <w:tabs>
          <w:tab w:pos="1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4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4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7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4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00"/>
          <w:position w:val="-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4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3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4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5"/>
          <w:position w:val="-1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  <w:position w:val="-1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5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268"/>
          <w:position w:val="-1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20" w:right="160"/>
          <w:cols w:num="2" w:equalWidth="0">
            <w:col w:w="4971" w:space="109"/>
            <w:col w:w="6560"/>
          </w:cols>
        </w:sectPr>
      </w:pPr>
      <w:rPr/>
    </w:p>
    <w:p>
      <w:pPr>
        <w:spacing w:before="0" w:after="0" w:line="551" w:lineRule="exact"/>
        <w:ind w:left="4370" w:right="-20"/>
        <w:jc w:val="left"/>
        <w:tabs>
          <w:tab w:pos="4960" w:val="left"/>
          <w:tab w:pos="5480" w:val="left"/>
          <w:tab w:pos="6240" w:val="left"/>
          <w:tab w:pos="6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8"/>
          <w:szCs w:val="48"/>
          <w:color w:val="333333"/>
          <w:spacing w:val="0"/>
          <w:w w:val="47"/>
          <w:position w:val="-1"/>
        </w:rPr>
        <w:t>ı</w:t>
      </w:r>
      <w:r>
        <w:rPr>
          <w:rFonts w:ascii="Arial" w:hAnsi="Arial" w:cs="Arial" w:eastAsia="Arial"/>
          <w:sz w:val="48"/>
          <w:szCs w:val="48"/>
          <w:color w:val="333333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8"/>
          <w:szCs w:val="48"/>
          <w:color w:val="333333"/>
          <w:spacing w:val="0"/>
          <w:w w:val="100"/>
          <w:position w:val="-1"/>
        </w:rPr>
      </w:r>
      <w:r>
        <w:rPr>
          <w:rFonts w:ascii="Arial" w:hAnsi="Arial" w:cs="Arial" w:eastAsia="Arial"/>
          <w:sz w:val="48"/>
          <w:szCs w:val="48"/>
          <w:color w:val="444444"/>
          <w:spacing w:val="0"/>
          <w:w w:val="47"/>
          <w:position w:val="-1"/>
        </w:rPr>
        <w:t>ı</w:t>
      </w:r>
      <w:r>
        <w:rPr>
          <w:rFonts w:ascii="Arial" w:hAnsi="Arial" w:cs="Arial" w:eastAsia="Arial"/>
          <w:sz w:val="48"/>
          <w:szCs w:val="48"/>
          <w:color w:val="44444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8"/>
          <w:szCs w:val="48"/>
          <w:color w:val="444444"/>
          <w:spacing w:val="0"/>
          <w:w w:val="100"/>
          <w:position w:val="-1"/>
        </w:rPr>
      </w:r>
      <w:r>
        <w:rPr>
          <w:rFonts w:ascii="Arial" w:hAnsi="Arial" w:cs="Arial" w:eastAsia="Arial"/>
          <w:sz w:val="48"/>
          <w:szCs w:val="48"/>
          <w:color w:val="AAAAAA"/>
          <w:spacing w:val="0"/>
          <w:w w:val="47"/>
          <w:position w:val="-1"/>
        </w:rPr>
        <w:t>ı</w:t>
      </w:r>
      <w:r>
        <w:rPr>
          <w:rFonts w:ascii="Arial" w:hAnsi="Arial" w:cs="Arial" w:eastAsia="Arial"/>
          <w:sz w:val="48"/>
          <w:szCs w:val="48"/>
          <w:color w:val="AAAAA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8"/>
          <w:szCs w:val="48"/>
          <w:color w:val="AAAAAA"/>
          <w:spacing w:val="0"/>
          <w:w w:val="100"/>
          <w:position w:val="-1"/>
        </w:rPr>
      </w:r>
      <w:r>
        <w:rPr>
          <w:rFonts w:ascii="Arial" w:hAnsi="Arial" w:cs="Arial" w:eastAsia="Arial"/>
          <w:sz w:val="56"/>
          <w:szCs w:val="56"/>
          <w:color w:val="212121"/>
          <w:spacing w:val="0"/>
          <w:w w:val="47"/>
          <w:position w:val="-1"/>
        </w:rPr>
        <w:t>ı</w:t>
      </w:r>
      <w:r>
        <w:rPr>
          <w:rFonts w:ascii="Arial" w:hAnsi="Arial" w:cs="Arial" w:eastAsia="Arial"/>
          <w:sz w:val="56"/>
          <w:szCs w:val="56"/>
          <w:color w:val="212121"/>
          <w:spacing w:val="-58"/>
          <w:w w:val="47"/>
          <w:position w:val="-1"/>
        </w:rPr>
        <w:t> </w:t>
      </w:r>
      <w:r>
        <w:rPr>
          <w:rFonts w:ascii="Arial" w:hAnsi="Arial" w:cs="Arial" w:eastAsia="Arial"/>
          <w:sz w:val="56"/>
          <w:szCs w:val="56"/>
          <w:color w:val="212121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56"/>
          <w:szCs w:val="56"/>
          <w:color w:val="21212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8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9"/>
          <w:position w:val="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9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9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9"/>
          <w:position w:val="7"/>
        </w:rPr>
        <w:t>20:50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110" w:right="-20"/>
        <w:jc w:val="left"/>
        <w:tabs>
          <w:tab w:pos="2100" w:val="left"/>
          <w:tab w:pos="5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0"/>
          <w:position w:val="1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4"/>
          <w:w w:val="12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  <w:position w:val="1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5" w:after="0" w:line="240" w:lineRule="auto"/>
        <w:ind w:left="20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w w:val="154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Kamil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</w:rPr>
        <w:t>ONAY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10" w:right="-20"/>
        <w:jc w:val="left"/>
        <w:tabs>
          <w:tab w:pos="2120" w:val="left"/>
          <w:tab w:pos="4600" w:val="left"/>
          <w:tab w:pos="7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46"/>
          <w:position w:val="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1"/>
          <w:w w:val="14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20:35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0"/>
          <w:position w:val="0"/>
        </w:rPr>
        <w:t>20:42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1" w:lineRule="exact"/>
        <w:ind w:left="115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RR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-1"/>
        </w:rPr>
        <w:t>482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4" w:after="0" w:line="240" w:lineRule="auto"/>
        <w:ind w:left="4589" w:right="489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4597" w:right="476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68" w:lineRule="auto"/>
        <w:ind w:left="2072" w:right="4416" w:firstLine="2556"/>
        <w:jc w:val="left"/>
        <w:tabs>
          <w:tab w:pos="4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Ekjbi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4" w:lineRule="exact"/>
        <w:ind w:left="115" w:right="-20"/>
        <w:jc w:val="left"/>
        <w:tabs>
          <w:tab w:pos="4600" w:val="left"/>
          <w:tab w:pos="7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37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37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9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  <w:position w:val="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5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05" w:lineRule="exact"/>
        <w:ind w:left="207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3" w:lineRule="exact"/>
        <w:ind w:left="20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444444"/>
          <w:w w:val="51"/>
          <w:position w:val="1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444444"/>
          <w:spacing w:val="8"/>
          <w:w w:val="51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1"/>
        </w:rPr>
        <w:t>ardıma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08" w:lineRule="exact"/>
        <w:ind w:left="20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5" w:lineRule="exact"/>
        <w:ind w:left="115"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0"/>
          <w:w w:val="53"/>
          <w:position w:val="1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2"/>
          <w:w w:val="5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7"/>
          <w:position w:val="1"/>
        </w:rPr>
        <w:t>vanldığında,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5"/>
          <w:w w:val="10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otlan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7" w:lineRule="exact"/>
        <w:ind w:left="11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2154"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33333"/>
          <w:spacing w:val="0"/>
          <w:w w:val="100"/>
          <w:position w:val="3"/>
        </w:rPr>
        <w:t>Su</w:t>
      </w:r>
      <w:r>
        <w:rPr>
          <w:rFonts w:ascii="Times New Roman" w:hAnsi="Times New Roman" w:cs="Times New Roman" w:eastAsia="Times New Roman"/>
          <w:sz w:val="16"/>
          <w:szCs w:val="16"/>
          <w:color w:val="333333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33333"/>
          <w:spacing w:val="1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33333"/>
          <w:spacing w:val="0"/>
          <w:w w:val="100"/>
          <w:position w:val="3"/>
        </w:rPr>
        <w:t>ile</w:t>
      </w:r>
      <w:r>
        <w:rPr>
          <w:rFonts w:ascii="Times New Roman" w:hAnsi="Times New Roman" w:cs="Times New Roman" w:eastAsia="Times New Roman"/>
          <w:sz w:val="16"/>
          <w:szCs w:val="16"/>
          <w:color w:val="333333"/>
          <w:spacing w:val="3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33333"/>
          <w:spacing w:val="0"/>
          <w:w w:val="109"/>
          <w:position w:val="3"/>
        </w:rPr>
        <w:t>söndürme</w:t>
      </w:r>
      <w:r>
        <w:rPr>
          <w:rFonts w:ascii="Times New Roman" w:hAnsi="Times New Roman" w:cs="Times New Roman" w:eastAsia="Times New Roman"/>
          <w:sz w:val="16"/>
          <w:szCs w:val="16"/>
          <w:color w:val="333333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33333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0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95" w:lineRule="auto"/>
        <w:ind w:left="4690" w:right="2502" w:firstLine="-4576"/>
        <w:jc w:val="left"/>
        <w:tabs>
          <w:tab w:pos="4600" w:val="left"/>
          <w:tab w:pos="6540" w:val="left"/>
          <w:tab w:pos="81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8"/>
          <w:position w:val="0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IKöpükKg.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5"/>
          <w:position w:val="0"/>
        </w:rPr>
        <w:t>IK.K.T.Kg.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lm3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333333"/>
          <w:spacing w:val="0"/>
          <w:w w:val="56"/>
          <w:position w:val="-2"/>
        </w:rPr>
        <w:t>ı</w:t>
      </w:r>
      <w:r>
        <w:rPr>
          <w:rFonts w:ascii="Arial" w:hAnsi="Arial" w:cs="Arial" w:eastAsia="Arial"/>
          <w:sz w:val="38"/>
          <w:szCs w:val="38"/>
          <w:color w:val="333333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8"/>
          <w:szCs w:val="38"/>
          <w:color w:val="333333"/>
          <w:spacing w:val="0"/>
          <w:w w:val="100"/>
          <w:position w:val="-2"/>
        </w:rPr>
      </w:r>
      <w:r>
        <w:rPr>
          <w:rFonts w:ascii="Arial" w:hAnsi="Arial" w:cs="Arial" w:eastAsia="Arial"/>
          <w:sz w:val="38"/>
          <w:szCs w:val="38"/>
          <w:color w:val="444444"/>
          <w:spacing w:val="0"/>
          <w:w w:val="56"/>
          <w:position w:val="-2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22" w:after="0" w:line="240" w:lineRule="auto"/>
        <w:ind w:left="20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incelemede;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otlar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yanmı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olmadığı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tarafımızca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tesp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15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4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19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Zarar-Ziya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52" w:lineRule="auto"/>
        <w:ind w:left="115" w:right="54" w:firstLine="1962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otlardan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araştııma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yangının;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tespit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edilemeye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atılar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20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63" w:lineRule="auto"/>
        <w:ind w:left="119" w:right="3929" w:firstLine="-5"/>
        <w:jc w:val="left"/>
        <w:tabs>
          <w:tab w:pos="2060" w:val="left"/>
          <w:tab w:pos="7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S.igortalı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98"/>
        </w:rPr>
        <w:t>ildi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24" w:right="-20"/>
        <w:jc w:val="left"/>
        <w:tabs>
          <w:tab w:pos="2060" w:val="left"/>
          <w:tab w:pos="7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2.205549pt;margin-top:12.816398pt;width:9.572980pt;height:.1pt;mso-position-horizontal-relative:page;mso-position-vertical-relative:paragraph;z-index:-15829" coordorigin="244,256" coordsize="191,2">
            <v:shape style="position:absolute;left:244;top:256;width:191;height:2" coordorigin="244,256" coordsize="191,0" path="m244,256l436,256e" filled="f" stroked="t" strokeweight=".957298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AAAAA"/>
          <w:spacing w:val="-14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53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DönüşU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2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5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2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9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109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5"/>
          <w:w w:val="11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1"/>
        </w:rPr>
        <w:t>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215" w:right="-20"/>
        <w:jc w:val="left"/>
        <w:tabs>
          <w:tab w:pos="1060" w:val="left"/>
          <w:tab w:pos="8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Vaısa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GİDE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Çeşme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4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99" w:lineRule="exact"/>
        <w:ind w:left="2225" w:right="-20"/>
        <w:jc w:val="left"/>
        <w:tabs>
          <w:tab w:pos="2900" w:val="left"/>
          <w:tab w:pos="5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3.761414pt;margin-top:4.487027pt;width:9.053488pt;height:44.79319pt;mso-position-horizontal-relative:page;mso-position-vertical-relative:paragraph;z-index:-15832" type="#_x0000_t202" filled="f" stroked="f">
            <v:textbox inset="0,0,0,0">
              <w:txbxContent>
                <w:p>
                  <w:pPr>
                    <w:spacing w:before="0" w:after="0" w:line="245" w:lineRule="exact"/>
                    <w:ind w:left="32" w:right="-76"/>
                    <w:jc w:val="left"/>
                    <w:rPr>
                      <w:rFonts w:ascii="Times New Roman" w:hAnsi="Times New Roman" w:cs="Times New Roman" w:eastAsia="Times New Roman"/>
                      <w:sz w:val="24"/>
                      <w:szCs w:val="2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333333"/>
                      <w:spacing w:val="0"/>
                      <w:w w:val="79"/>
                    </w:rPr>
                    <w:t>m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159.585434pt;margin-top:5.528994pt;width:.1pt;height:43.751223pt;mso-position-horizontal-relative:page;mso-position-vertical-relative:paragraph;z-index:-15828" coordorigin="3192,111" coordsize="2,875">
            <v:shape style="position:absolute;left:3192;top:111;width:2;height:875" coordorigin="3192,111" coordsize="0,875" path="m3192,986l3192,111e" filled="f" stroked="t" strokeweight="2.440650pt" strokecolor="#EBEBED">
              <v:path arrowok="t"/>
            </v:shape>
          </v:group>
          <w10:wrap type="none"/>
        </w:pict>
      </w:r>
      <w:r>
        <w:rPr/>
        <w:pict>
          <v:group style="position:absolute;margin-left:166.600235pt;margin-top:5.528994pt;width:14.761707pt;height:49.096171pt;mso-position-horizontal-relative:page;mso-position-vertical-relative:paragraph;z-index:-15827" coordorigin="3332,111" coordsize="295,982">
            <v:group style="position:absolute;left:3475;top:111;width:152;height:875" coordorigin="3475,111" coordsize="152,875">
              <v:shape style="position:absolute;left:3475;top:111;width:152;height:875" coordorigin="3475,111" coordsize="152,875" path="m3475,111l3627,111,3627,986,3475,986,3475,111e" filled="t" fillcolor="#EBEBED" stroked="f">
                <v:path arrowok="t"/>
                <v:fill/>
              </v:shape>
            </v:group>
            <v:group style="position:absolute;left:3332;top:833;width:228;height:259" coordorigin="3332,833" coordsize="228,259">
              <v:shape style="position:absolute;left:3332;top:833;width:228;height:259" coordorigin="3332,833" coordsize="228,259" path="m3332,833l3560,833,3560,1093,3332,1093,3332,833e" filled="t" fillcolor="#EBEBED" stroked="f">
                <v:path arrowok="t"/>
                <v:fill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16.07238pt;margin-top:13.162496pt;width:101.946363pt;height:32.5pt;mso-position-horizontal-relative:page;mso-position-vertical-relative:paragraph;z-index:-15816" type="#_x0000_t202" filled="f" stroked="f">
            <v:textbox inset="0,0,0,0">
              <w:txbxContent>
                <w:p>
                  <w:pPr>
                    <w:spacing w:before="0" w:after="0" w:line="650" w:lineRule="exact"/>
                    <w:ind w:right="-138"/>
                    <w:jc w:val="left"/>
                    <w:tabs>
                      <w:tab w:pos="620" w:val="left"/>
                    </w:tabs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797979"/>
                      <w:spacing w:val="0"/>
                      <w:w w:val="100"/>
                    </w:rPr>
                    <w:t>ITF.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797979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797979"/>
                      <w:spacing w:val="0"/>
                      <w:w w:val="242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797979"/>
                      <w:spacing w:val="31"/>
                      <w:w w:val="24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65"/>
                      <w:szCs w:val="65"/>
                      <w:color w:val="AAAAAA"/>
                      <w:spacing w:val="-4"/>
                      <w:w w:val="25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65"/>
                      <w:szCs w:val="65"/>
                      <w:color w:val="344289"/>
                      <w:spacing w:val="-13"/>
                      <w:w w:val="173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65"/>
                      <w:szCs w:val="65"/>
                      <w:color w:val="AAAAAA"/>
                      <w:spacing w:val="0"/>
                      <w:w w:val="38"/>
                    </w:rPr>
                    <w:t>rt</w:t>
                  </w:r>
                  <w:r>
                    <w:rPr>
                      <w:rFonts w:ascii="Times New Roman" w:hAnsi="Times New Roman" w:cs="Times New Roman" w:eastAsia="Times New Roman"/>
                      <w:sz w:val="65"/>
                      <w:szCs w:val="65"/>
                      <w:color w:val="AAAAAA"/>
                      <w:spacing w:val="-88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595959"/>
                      <w:spacing w:val="0"/>
                      <w:w w:val="92"/>
                    </w:rPr>
                    <w:t>B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595959"/>
                      <w:spacing w:val="0"/>
                      <w:w w:val="93"/>
                    </w:rPr>
                    <w:t>Ô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595959"/>
                      <w:spacing w:val="-29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33333"/>
                      <w:spacing w:val="0"/>
                      <w:w w:val="110"/>
                    </w:rPr>
                    <w:t>lGE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4"/>
          <w:szCs w:val="24"/>
          <w:color w:val="444444"/>
          <w:spacing w:val="12"/>
          <w:w w:val="172"/>
          <w:position w:val="-4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3D4462"/>
          <w:spacing w:val="0"/>
          <w:w w:val="557"/>
          <w:position w:val="-4"/>
        </w:rPr>
        <w:t>2</w:t>
      </w:r>
      <w:r>
        <w:rPr>
          <w:rFonts w:ascii="Times New Roman" w:hAnsi="Times New Roman" w:cs="Times New Roman" w:eastAsia="Times New Roman"/>
          <w:sz w:val="24"/>
          <w:szCs w:val="24"/>
          <w:color w:val="3D4462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3D4462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4"/>
          <w:szCs w:val="24"/>
          <w:color w:val="333333"/>
          <w:spacing w:val="0"/>
          <w:w w:val="100"/>
          <w:position w:val="-4"/>
        </w:rPr>
        <w:t>0s</w:t>
      </w:r>
      <w:r>
        <w:rPr>
          <w:rFonts w:ascii="Times New Roman" w:hAnsi="Times New Roman" w:cs="Times New Roman" w:eastAsia="Times New Roman"/>
          <w:sz w:val="24"/>
          <w:szCs w:val="24"/>
          <w:color w:val="333333"/>
          <w:spacing w:val="0"/>
          <w:w w:val="100"/>
          <w:position w:val="-4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333333"/>
          <w:spacing w:val="-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33333"/>
          <w:spacing w:val="0"/>
          <w:w w:val="80"/>
          <w:position w:val="-4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333333"/>
          <w:spacing w:val="0"/>
          <w:w w:val="80"/>
          <w:position w:val="-4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color w:val="333333"/>
          <w:spacing w:val="5"/>
          <w:w w:val="80"/>
          <w:position w:val="-4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33333"/>
          <w:spacing w:val="0"/>
          <w:w w:val="79"/>
          <w:position w:val="-4"/>
        </w:rPr>
        <w:t>rri:</w:t>
      </w:r>
      <w:r>
        <w:rPr>
          <w:rFonts w:ascii="Times New Roman" w:hAnsi="Times New Roman" w:cs="Times New Roman" w:eastAsia="Times New Roman"/>
          <w:sz w:val="24"/>
          <w:szCs w:val="24"/>
          <w:color w:val="333333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333333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6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6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6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4" w:lineRule="exact"/>
        <w:ind w:left="5647" w:right="498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5" w:lineRule="exact"/>
        <w:ind w:right="1735"/>
        <w:jc w:val="right"/>
        <w:rPr>
          <w:rFonts w:ascii="Arial" w:hAnsi="Arial" w:cs="Arial" w:eastAsia="Arial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7.316284pt;margin-top:12.723925pt;width:9.272479pt;height:14.927755pt;mso-position-horizontal-relative:page;mso-position-vertical-relative:paragraph;z-index:-15831" type="#_x0000_t202" filled="f" stroked="f">
            <v:textbox inset="0,0,0,0">
              <w:txbxContent>
                <w:p>
                  <w:pPr>
                    <w:spacing w:before="0" w:after="0" w:line="153" w:lineRule="exact"/>
                    <w:ind w:right="-52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595959"/>
                      <w:spacing w:val="0"/>
                      <w:w w:val="128"/>
                    </w:rPr>
                    <w:t>·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595959"/>
                      <w:spacing w:val="-28"/>
                      <w:w w:val="128"/>
                    </w:rPr>
                    <w:t> 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AAAAAA"/>
                      <w:spacing w:val="0"/>
                      <w:w w:val="100"/>
                    </w:rPr>
                    <w:t>··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88.303253pt;margin-top:11.00465pt;width:18.285506pt;height:27.515065pt;mso-position-horizontal-relative:page;mso-position-vertical-relative:paragraph;z-index:-15826" coordorigin="9766,220" coordsize="366,550">
            <v:group style="position:absolute;left:9983;top:220;width:134;height:64" coordorigin="9983,220" coordsize="134,64">
              <v:shape style="position:absolute;left:9983;top:220;width:134;height:64" coordorigin="9983,220" coordsize="134,64" path="m9983,220l10117,220,10117,284,9983,284,9983,220xe" filled="t" fillcolor="#EBEBED" stroked="f">
                <v:path arrowok="t"/>
                <v:fill/>
              </v:shape>
            </v:group>
            <v:group style="position:absolute;left:9952;top:284;width:180;height:269" coordorigin="9952,284" coordsize="180,269">
              <v:shape style="position:absolute;left:9952;top:284;width:180;height:269" coordorigin="9952,284" coordsize="180,269" path="m9952,284l10132,284,10132,553,9952,553,9952,284e" filled="t" fillcolor="#EBEBED" stroked="f">
                <v:path arrowok="t"/>
                <v:fill/>
              </v:shape>
            </v:group>
            <v:group style="position:absolute;left:9766;top:443;width:150;height:327" coordorigin="9766,443" coordsize="150,327">
              <v:shape style="position:absolute;left:9766;top:443;width:150;height:327" coordorigin="9766,443" coordsize="150,327" path="m9766,443l9916,443,9916,770,9766,770,9766,443e" filled="t" fillcolor="#EBEBED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475.212524pt;margin-top:7.184638pt;width:6.239327pt;height:22.914064pt;mso-position-horizontal-relative:page;mso-position-vertical-relative:paragraph;z-index:-15823" coordorigin="9504,144" coordsize="125,458">
            <v:shape style="position:absolute;left:9504;top:144;width:125;height:458" coordorigin="9504,144" coordsize="125,458" path="m9504,144l9629,144,9629,602,9504,602,9504,144e" filled="t" fillcolor="#EBEB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511.187622pt;margin-top:14.199531pt;width:.1pt;height:12.96045pt;mso-position-horizontal-relative:page;mso-position-vertical-relative:paragraph;z-index:-15822" coordorigin="10224,284" coordsize="2,259">
            <v:shape style="position:absolute;left:10224;top:284;width:2;height:259" coordorigin="10224,284" coordsize="0,259" path="m10224,543l10224,284e" filled="f" stroked="t" strokeweight="3.724613pt" strokecolor="#EBEB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1.178284pt;margin-top:12.723925pt;width:34.156374pt;height:7.5pt;mso-position-horizontal-relative:page;mso-position-vertical-relative:paragraph;z-index:-15814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tabs>
                      <w:tab w:pos="500" w:val="left"/>
                    </w:tabs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797979"/>
                      <w:spacing w:val="0"/>
                      <w:w w:val="100"/>
                    </w:rPr>
                    <w:t>,.,*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797979"/>
                      <w:spacing w:val="-16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797979"/>
                      <w:spacing w:val="0"/>
                      <w:w w:val="100"/>
                    </w:rPr>
                    <w:t>'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797979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797979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333333"/>
                      <w:spacing w:val="-12"/>
                      <w:w w:val="191"/>
                    </w:rPr>
                    <w:t>·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939593"/>
                      <w:spacing w:val="0"/>
                      <w:w w:val="37"/>
                    </w:rPr>
                    <w:t>-:..:...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8"/>
          <w:szCs w:val="28"/>
          <w:color w:val="333333"/>
          <w:spacing w:val="0"/>
          <w:w w:val="63"/>
          <w:position w:val="-2"/>
        </w:rPr>
        <w:t>2</w:t>
      </w:r>
      <w:r>
        <w:rPr>
          <w:rFonts w:ascii="Arial" w:hAnsi="Arial" w:cs="Arial" w:eastAsia="Arial"/>
          <w:sz w:val="28"/>
          <w:szCs w:val="28"/>
          <w:color w:val="333333"/>
          <w:spacing w:val="13"/>
          <w:w w:val="63"/>
          <w:position w:val="-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44444"/>
          <w:spacing w:val="-26"/>
          <w:w w:val="63"/>
          <w:position w:val="-2"/>
        </w:rPr>
        <w:t>9</w:t>
      </w:r>
      <w:r>
        <w:rPr>
          <w:rFonts w:ascii="Times New Roman" w:hAnsi="Times New Roman" w:cs="Times New Roman" w:eastAsia="Times New Roman"/>
          <w:sz w:val="28"/>
          <w:szCs w:val="28"/>
          <w:color w:val="797979"/>
          <w:spacing w:val="5"/>
          <w:w w:val="63"/>
          <w:position w:val="-2"/>
        </w:rPr>
        <w:t>1</w:t>
      </w:r>
      <w:r>
        <w:rPr>
          <w:rFonts w:ascii="Arial" w:hAnsi="Arial" w:cs="Arial" w:eastAsia="Arial"/>
          <w:sz w:val="28"/>
          <w:szCs w:val="28"/>
          <w:color w:val="333333"/>
          <w:spacing w:val="0"/>
          <w:w w:val="63"/>
          <w:position w:val="-2"/>
        </w:rPr>
        <w:t>McıV</w:t>
      </w:r>
      <w:r>
        <w:rPr>
          <w:rFonts w:ascii="Arial" w:hAnsi="Arial" w:cs="Arial" w:eastAsia="Arial"/>
          <w:sz w:val="28"/>
          <w:szCs w:val="28"/>
          <w:color w:val="333333"/>
          <w:spacing w:val="2"/>
          <w:w w:val="63"/>
          <w:position w:val="-2"/>
        </w:rPr>
        <w:t> </w:t>
      </w:r>
      <w:r>
        <w:rPr>
          <w:rFonts w:ascii="Arial" w:hAnsi="Arial" w:cs="Arial" w:eastAsia="Arial"/>
          <w:sz w:val="28"/>
          <w:szCs w:val="28"/>
          <w:color w:val="333333"/>
          <w:spacing w:val="0"/>
          <w:w w:val="60"/>
          <w:position w:val="-2"/>
        </w:rPr>
        <w:t>ülM7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321" w:lineRule="exact"/>
        <w:ind w:left="143" w:right="-20"/>
        <w:jc w:val="left"/>
        <w:tabs>
          <w:tab w:pos="1920" w:val="left"/>
          <w:tab w:pos="864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439.985229pt;margin-top:8.722240pt;width:1.015000pt;height:3.410645pt;mso-position-horizontal-relative:page;mso-position-vertical-relative:paragraph;z-index:-15825" coordorigin="8800,174" coordsize="20,68">
            <v:shape style="position:absolute;left:8800;top:174;width:20;height:68" coordorigin="8800,174" coordsize="20,68" path="m8800,209l8820,209e" filled="f" stroked="t" strokeweight="3.510645pt" strokecolor="#EBEBED">
              <v:path arrowok="t"/>
            </v:shape>
          </v:group>
          <w10:wrap type="none"/>
        </w:pict>
      </w:r>
      <w:r>
        <w:rPr/>
        <w:pict>
          <v:group style="position:absolute;margin-left:467.560059pt;margin-top:8.681956pt;width:1.155pt;height:3.580322pt;mso-position-horizontal-relative:page;mso-position-vertical-relative:paragraph;z-index:-15824" coordorigin="9351,174" coordsize="23,72">
            <v:shape style="position:absolute;left:9351;top:174;width:23;height:72" coordorigin="9351,174" coordsize="23,72" path="m9351,209l9374,209e" filled="f" stroked="t" strokeweight="3.680322pt" strokecolor="#EBEB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7.9505pt;margin-top:10.524677pt;width:45.196823pt;height:14pt;mso-position-horizontal-relative:page;mso-position-vertical-relative:paragraph;z-index:-15815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rPr>
                      <w:rFonts w:ascii="Arial" w:hAnsi="Arial" w:cs="Arial" w:eastAsia="Arial"/>
                      <w:sz w:val="28"/>
                      <w:szCs w:val="28"/>
                    </w:rPr>
                  </w:pPr>
                  <w:rPr/>
                  <w:r>
                    <w:rPr>
                      <w:rFonts w:ascii="Arial" w:hAnsi="Arial" w:cs="Arial" w:eastAsia="Arial"/>
                      <w:sz w:val="24"/>
                      <w:szCs w:val="24"/>
                      <w:color w:val="595959"/>
                      <w:spacing w:val="-21"/>
                      <w:w w:val="159"/>
                    </w:rPr>
                    <w:t>'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333333"/>
                      <w:spacing w:val="0"/>
                      <w:w w:val="92"/>
                    </w:rPr>
                    <w:t>ıı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333333"/>
                      <w:spacing w:val="0"/>
                      <w:w w:val="93"/>
                    </w:rPr>
                    <w:t>n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AAAAAA"/>
                      <w:spacing w:val="0"/>
                      <w:w w:val="90"/>
                    </w:rPr>
                    <w:t>: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AAAAAA"/>
                      <w:spacing w:val="32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444444"/>
                      <w:spacing w:val="0"/>
                      <w:w w:val="69"/>
                    </w:rPr>
                    <w:t>:ıı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444444"/>
                      <w:spacing w:val="0"/>
                      <w:w w:val="69"/>
                    </w:rPr>
                    <w:t> 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444444"/>
                      <w:spacing w:val="0"/>
                      <w:w w:val="70"/>
                    </w:rPr>
                    <w:t>r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444444"/>
                      <w:spacing w:val="-32"/>
                      <w:w w:val="69"/>
                    </w:rPr>
                    <w:t>ı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797979"/>
                      <w:spacing w:val="-17"/>
                      <w:w w:val="68"/>
                    </w:rPr>
                    <w:t>·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939593"/>
                      <w:spacing w:val="0"/>
                      <w:w w:val="141"/>
                    </w:rPr>
                    <w:t>\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9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33"/>
          <w:position w:val="-6"/>
        </w:rPr>
        <w:t>3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44"/>
          <w:w w:val="133"/>
          <w:position w:val="-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112"/>
          <w:position w:val="-7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5"/>
          <w:w w:val="112"/>
          <w:position w:val="-7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3D4462"/>
          <w:spacing w:val="0"/>
          <w:w w:val="129"/>
          <w:position w:val="-7"/>
        </w:rPr>
        <w:t>Vf</w:t>
      </w:r>
      <w:r>
        <w:rPr>
          <w:rFonts w:ascii="Times New Roman" w:hAnsi="Times New Roman" w:cs="Times New Roman" w:eastAsia="Times New Roman"/>
          <w:sz w:val="22"/>
          <w:szCs w:val="22"/>
          <w:color w:val="3D4462"/>
          <w:spacing w:val="-3"/>
          <w:w w:val="128"/>
          <w:position w:val="-7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4B54A5"/>
          <w:spacing w:val="-67"/>
          <w:w w:val="74"/>
          <w:position w:val="-7"/>
        </w:rPr>
        <w:t>"</w:t>
      </w:r>
      <w:r>
        <w:rPr>
          <w:rFonts w:ascii="Times New Roman" w:hAnsi="Times New Roman" w:cs="Times New Roman" w:eastAsia="Times New Roman"/>
          <w:sz w:val="22"/>
          <w:szCs w:val="22"/>
          <w:color w:val="6E7493"/>
          <w:spacing w:val="0"/>
          <w:w w:val="58"/>
          <w:position w:val="-7"/>
        </w:rPr>
        <w:t>&amp;'</w:t>
      </w:r>
      <w:r>
        <w:rPr>
          <w:rFonts w:ascii="Times New Roman" w:hAnsi="Times New Roman" w:cs="Times New Roman" w:eastAsia="Times New Roman"/>
          <w:sz w:val="22"/>
          <w:szCs w:val="22"/>
          <w:color w:val="6E7493"/>
          <w:spacing w:val="-39"/>
          <w:w w:val="59"/>
          <w:position w:val="-7"/>
        </w:rPr>
        <w:t>"</w:t>
      </w:r>
      <w:r>
        <w:rPr>
          <w:rFonts w:ascii="Times New Roman" w:hAnsi="Times New Roman" w:cs="Times New Roman" w:eastAsia="Times New Roman"/>
          <w:sz w:val="22"/>
          <w:szCs w:val="22"/>
          <w:color w:val="939593"/>
          <w:spacing w:val="0"/>
          <w:w w:val="80"/>
          <w:position w:val="-7"/>
        </w:rPr>
        <w:t>•</w:t>
      </w:r>
      <w:r>
        <w:rPr>
          <w:rFonts w:ascii="Times New Roman" w:hAnsi="Times New Roman" w:cs="Times New Roman" w:eastAsia="Times New Roman"/>
          <w:sz w:val="22"/>
          <w:szCs w:val="22"/>
          <w:color w:val="939593"/>
          <w:spacing w:val="0"/>
          <w:w w:val="100"/>
          <w:position w:val="-7"/>
        </w:rPr>
        <w:t>   </w:t>
      </w:r>
      <w:r>
        <w:rPr>
          <w:rFonts w:ascii="Times New Roman" w:hAnsi="Times New Roman" w:cs="Times New Roman" w:eastAsia="Times New Roman"/>
          <w:sz w:val="22"/>
          <w:szCs w:val="22"/>
          <w:color w:val="939593"/>
          <w:spacing w:val="-27"/>
          <w:w w:val="100"/>
          <w:position w:val="-7"/>
        </w:rPr>
        <w:t> </w:t>
      </w:r>
      <w:r>
        <w:rPr>
          <w:rFonts w:ascii="Arial" w:hAnsi="Arial" w:cs="Arial" w:eastAsia="Arial"/>
          <w:sz w:val="19"/>
          <w:szCs w:val="19"/>
          <w:color w:val="AAAAAA"/>
          <w:spacing w:val="0"/>
          <w:w w:val="62"/>
          <w:i/>
          <w:position w:val="-7"/>
        </w:rPr>
        <w:t>11</w:t>
      </w:r>
      <w:r>
        <w:rPr>
          <w:rFonts w:ascii="Arial" w:hAnsi="Arial" w:cs="Arial" w:eastAsia="Arial"/>
          <w:sz w:val="19"/>
          <w:szCs w:val="19"/>
          <w:color w:val="AAAAAA"/>
          <w:spacing w:val="3"/>
          <w:w w:val="62"/>
          <w:i/>
          <w:position w:val="-7"/>
        </w:rPr>
        <w:t> </w:t>
      </w:r>
      <w:r>
        <w:rPr>
          <w:rFonts w:ascii="Arial" w:hAnsi="Arial" w:cs="Arial" w:eastAsia="Arial"/>
          <w:sz w:val="19"/>
          <w:szCs w:val="19"/>
          <w:color w:val="AAAAAA"/>
          <w:spacing w:val="0"/>
          <w:w w:val="100"/>
          <w:position w:val="-7"/>
        </w:rPr>
        <w:t>·</w:t>
      </w:r>
      <w:r>
        <w:rPr>
          <w:rFonts w:ascii="Arial" w:hAnsi="Arial" w:cs="Arial" w:eastAsia="Arial"/>
          <w:sz w:val="19"/>
          <w:szCs w:val="19"/>
          <w:color w:val="AAAAAA"/>
          <w:spacing w:val="43"/>
          <w:w w:val="100"/>
          <w:position w:val="-7"/>
        </w:rPr>
        <w:t> </w:t>
      </w:r>
      <w:r>
        <w:rPr>
          <w:rFonts w:ascii="Arial" w:hAnsi="Arial" w:cs="Arial" w:eastAsia="Arial"/>
          <w:sz w:val="19"/>
          <w:szCs w:val="19"/>
          <w:color w:val="797979"/>
          <w:spacing w:val="0"/>
          <w:w w:val="100"/>
          <w:i/>
          <w:position w:val="-7"/>
        </w:rPr>
        <w:t>f</w:t>
      </w:r>
      <w:r>
        <w:rPr>
          <w:rFonts w:ascii="Arial" w:hAnsi="Arial" w:cs="Arial" w:eastAsia="Arial"/>
          <w:sz w:val="19"/>
          <w:szCs w:val="19"/>
          <w:color w:val="939593"/>
          <w:spacing w:val="0"/>
          <w:w w:val="100"/>
          <w:i/>
          <w:position w:val="-7"/>
        </w:rPr>
        <w:t>R</w:t>
      </w:r>
      <w:r>
        <w:rPr>
          <w:rFonts w:ascii="Arial" w:hAnsi="Arial" w:cs="Arial" w:eastAsia="Arial"/>
          <w:sz w:val="19"/>
          <w:szCs w:val="19"/>
          <w:color w:val="939593"/>
          <w:spacing w:val="-7"/>
          <w:w w:val="100"/>
          <w:i/>
          <w:position w:val="-7"/>
        </w:rPr>
        <w:t> 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91"/>
          <w:i/>
          <w:position w:val="-7"/>
        </w:rPr>
        <w:t>MJ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91"/>
          <w:i/>
          <w:position w:val="-7"/>
        </w:rPr>
        <w:t>!</w:t>
      </w:r>
      <w:r>
        <w:rPr>
          <w:rFonts w:ascii="Arial" w:hAnsi="Arial" w:cs="Arial" w:eastAsia="Arial"/>
          <w:sz w:val="19"/>
          <w:szCs w:val="19"/>
          <w:color w:val="333333"/>
          <w:spacing w:val="-13"/>
          <w:w w:val="91"/>
          <w:i/>
          <w:position w:val="-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0"/>
          <w:w w:val="100"/>
          <w:position w:val="-7"/>
        </w:rPr>
        <w:t>İRİ</w:t>
      </w:r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-3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0"/>
          <w:w w:val="100"/>
          <w:position w:val="-7"/>
        </w:rPr>
      </w:r>
      <w:r>
        <w:rPr>
          <w:rFonts w:ascii="Arial" w:hAnsi="Arial" w:cs="Arial" w:eastAsia="Arial"/>
          <w:sz w:val="5"/>
          <w:szCs w:val="5"/>
          <w:color w:val="595959"/>
          <w:spacing w:val="-10"/>
          <w:w w:val="193"/>
          <w:position w:val="3"/>
        </w:rPr>
        <w:t>•</w:t>
      </w:r>
      <w:r>
        <w:rPr>
          <w:rFonts w:ascii="Arial" w:hAnsi="Arial" w:cs="Arial" w:eastAsia="Arial"/>
          <w:sz w:val="5"/>
          <w:szCs w:val="5"/>
          <w:color w:val="AAAAAA"/>
          <w:spacing w:val="0"/>
          <w:w w:val="116"/>
          <w:position w:val="3"/>
        </w:rPr>
        <w:t>•</w:t>
      </w:r>
      <w:r>
        <w:rPr>
          <w:rFonts w:ascii="Arial" w:hAnsi="Arial" w:cs="Arial" w:eastAsia="Arial"/>
          <w:sz w:val="5"/>
          <w:szCs w:val="5"/>
          <w:color w:val="AAAAAA"/>
          <w:spacing w:val="0"/>
          <w:w w:val="100"/>
          <w:position w:val="3"/>
        </w:rPr>
        <w:t>          </w:t>
      </w:r>
      <w:r>
        <w:rPr>
          <w:rFonts w:ascii="Arial" w:hAnsi="Arial" w:cs="Arial" w:eastAsia="Arial"/>
          <w:sz w:val="5"/>
          <w:szCs w:val="5"/>
          <w:color w:val="AAAAAA"/>
          <w:spacing w:val="-6"/>
          <w:w w:val="100"/>
          <w:position w:val="3"/>
        </w:rPr>
        <w:t> </w:t>
      </w:r>
      <w:r>
        <w:rPr>
          <w:rFonts w:ascii="Arial" w:hAnsi="Arial" w:cs="Arial" w:eastAsia="Arial"/>
          <w:sz w:val="5"/>
          <w:szCs w:val="5"/>
          <w:color w:val="797979"/>
          <w:spacing w:val="0"/>
          <w:w w:val="181"/>
          <w:position w:val="3"/>
        </w:rPr>
        <w:t>,.._,.,</w:t>
      </w:r>
      <w:r>
        <w:rPr>
          <w:rFonts w:ascii="Arial" w:hAnsi="Arial" w:cs="Arial" w:eastAsia="Arial"/>
          <w:sz w:val="5"/>
          <w:szCs w:val="5"/>
          <w:color w:val="BABCB8"/>
          <w:spacing w:val="0"/>
          <w:w w:val="98"/>
          <w:b/>
          <w:bCs/>
          <w:i/>
          <w:position w:val="3"/>
        </w:rPr>
        <w:t>A</w:t>
      </w:r>
      <w:r>
        <w:rPr>
          <w:rFonts w:ascii="Arial" w:hAnsi="Arial" w:cs="Arial" w:eastAsia="Arial"/>
          <w:sz w:val="5"/>
          <w:szCs w:val="5"/>
          <w:color w:val="BABCB8"/>
          <w:spacing w:val="0"/>
          <w:w w:val="100"/>
          <w:b/>
          <w:bCs/>
          <w:i/>
          <w:position w:val="3"/>
        </w:rPr>
        <w:t>         </w:t>
      </w:r>
      <w:r>
        <w:rPr>
          <w:rFonts w:ascii="Arial" w:hAnsi="Arial" w:cs="Arial" w:eastAsia="Arial"/>
          <w:sz w:val="5"/>
          <w:szCs w:val="5"/>
          <w:color w:val="BABCB8"/>
          <w:spacing w:val="7"/>
          <w:w w:val="100"/>
          <w:b/>
          <w:bCs/>
          <w:i/>
          <w:position w:val="3"/>
        </w:rPr>
        <w:t> </w:t>
      </w:r>
      <w:r>
        <w:rPr>
          <w:rFonts w:ascii="Arial" w:hAnsi="Arial" w:cs="Arial" w:eastAsia="Arial"/>
          <w:sz w:val="5"/>
          <w:szCs w:val="5"/>
          <w:color w:val="AAAAAA"/>
          <w:spacing w:val="0"/>
          <w:w w:val="132"/>
          <w:b/>
          <w:bCs/>
          <w:position w:val="3"/>
        </w:rPr>
        <w:t>•</w:t>
      </w:r>
      <w:r>
        <w:rPr>
          <w:rFonts w:ascii="Arial" w:hAnsi="Arial" w:cs="Arial" w:eastAsia="Arial"/>
          <w:sz w:val="5"/>
          <w:szCs w:val="5"/>
          <w:color w:val="AAAAAA"/>
          <w:spacing w:val="0"/>
          <w:w w:val="132"/>
          <w:b/>
          <w:bCs/>
          <w:position w:val="3"/>
        </w:rPr>
        <w:t>  </w:t>
      </w:r>
      <w:r>
        <w:rPr>
          <w:rFonts w:ascii="Arial" w:hAnsi="Arial" w:cs="Arial" w:eastAsia="Arial"/>
          <w:sz w:val="5"/>
          <w:szCs w:val="5"/>
          <w:color w:val="AAAAAA"/>
          <w:spacing w:val="8"/>
          <w:w w:val="132"/>
          <w:b/>
          <w:bCs/>
          <w:position w:val="3"/>
        </w:rPr>
        <w:t> </w:t>
      </w:r>
      <w:r>
        <w:rPr>
          <w:rFonts w:ascii="Arial" w:hAnsi="Arial" w:cs="Arial" w:eastAsia="Arial"/>
          <w:sz w:val="32"/>
          <w:szCs w:val="32"/>
          <w:color w:val="AAAAAA"/>
          <w:spacing w:val="-12"/>
          <w:w w:val="54"/>
          <w:b/>
          <w:bCs/>
          <w:position w:val="3"/>
        </w:rPr>
        <w:t>r</w:t>
      </w:r>
      <w:r>
        <w:rPr>
          <w:rFonts w:ascii="Arial" w:hAnsi="Arial" w:cs="Arial" w:eastAsia="Arial"/>
          <w:sz w:val="32"/>
          <w:szCs w:val="32"/>
          <w:color w:val="595959"/>
          <w:spacing w:val="0"/>
          <w:w w:val="29"/>
          <w:b/>
          <w:bCs/>
          <w:position w:val="3"/>
        </w:rPr>
        <w:t>-</w:t>
      </w:r>
      <w:r>
        <w:rPr>
          <w:rFonts w:ascii="Arial" w:hAnsi="Arial" w:cs="Arial" w:eastAsia="Arial"/>
          <w:sz w:val="32"/>
          <w:szCs w:val="32"/>
          <w:color w:val="595959"/>
          <w:spacing w:val="0"/>
          <w:w w:val="28"/>
          <w:b/>
          <w:bCs/>
          <w:position w:val="3"/>
        </w:rPr>
        <w:t>'</w:t>
      </w:r>
      <w:r>
        <w:rPr>
          <w:rFonts w:ascii="Arial" w:hAnsi="Arial" w:cs="Arial" w:eastAsia="Arial"/>
          <w:sz w:val="32"/>
          <w:szCs w:val="32"/>
          <w:color w:val="595959"/>
          <w:spacing w:val="14"/>
          <w:w w:val="100"/>
          <w:b/>
          <w:bCs/>
          <w:position w:val="3"/>
        </w:rPr>
        <w:t> </w:t>
      </w:r>
      <w:r>
        <w:rPr>
          <w:rFonts w:ascii="Arial" w:hAnsi="Arial" w:cs="Arial" w:eastAsia="Arial"/>
          <w:sz w:val="32"/>
          <w:szCs w:val="32"/>
          <w:color w:val="595959"/>
          <w:spacing w:val="-11"/>
          <w:w w:val="74"/>
          <w:position w:val="3"/>
        </w:rPr>
        <w:t>.</w:t>
      </w:r>
      <w:r>
        <w:rPr>
          <w:rFonts w:ascii="Arial" w:hAnsi="Arial" w:cs="Arial" w:eastAsia="Arial"/>
          <w:sz w:val="32"/>
          <w:szCs w:val="32"/>
          <w:color w:val="797979"/>
          <w:spacing w:val="4"/>
          <w:w w:val="70"/>
          <w:position w:val="3"/>
        </w:rPr>
        <w:t>,</w:t>
      </w:r>
      <w:r>
        <w:rPr>
          <w:rFonts w:ascii="Arial" w:hAnsi="Arial" w:cs="Arial" w:eastAsia="Arial"/>
          <w:sz w:val="32"/>
          <w:szCs w:val="32"/>
          <w:color w:val="939593"/>
          <w:spacing w:val="-17"/>
          <w:w w:val="43"/>
          <w:b/>
          <w:bCs/>
          <w:i/>
          <w:position w:val="3"/>
        </w:rPr>
        <w:t>,</w:t>
      </w:r>
      <w:r>
        <w:rPr>
          <w:rFonts w:ascii="Arial" w:hAnsi="Arial" w:cs="Arial" w:eastAsia="Arial"/>
          <w:sz w:val="32"/>
          <w:szCs w:val="32"/>
          <w:color w:val="595959"/>
          <w:spacing w:val="0"/>
          <w:w w:val="26"/>
          <w:b/>
          <w:bCs/>
          <w:i/>
          <w:position w:val="3"/>
        </w:rPr>
        <w:t>..</w:t>
      </w:r>
      <w:r>
        <w:rPr>
          <w:rFonts w:ascii="Arial" w:hAnsi="Arial" w:cs="Arial" w:eastAsia="Arial"/>
          <w:sz w:val="32"/>
          <w:szCs w:val="32"/>
          <w:color w:val="595959"/>
          <w:spacing w:val="34"/>
          <w:w w:val="100"/>
          <w:b/>
          <w:bCs/>
          <w:i/>
          <w:position w:val="3"/>
        </w:rPr>
        <w:t> </w:t>
      </w:r>
      <w:r>
        <w:rPr>
          <w:rFonts w:ascii="Arial" w:hAnsi="Arial" w:cs="Arial" w:eastAsia="Arial"/>
          <w:sz w:val="19"/>
          <w:szCs w:val="19"/>
          <w:color w:val="AAAAAA"/>
          <w:spacing w:val="-2"/>
          <w:w w:val="80"/>
          <w:b/>
          <w:bCs/>
          <w:i/>
          <w:position w:val="3"/>
        </w:rPr>
        <w:t>t</w:t>
      </w:r>
      <w:r>
        <w:rPr>
          <w:rFonts w:ascii="Arial" w:hAnsi="Arial" w:cs="Arial" w:eastAsia="Arial"/>
          <w:sz w:val="19"/>
          <w:szCs w:val="19"/>
          <w:color w:val="AAAAAA"/>
          <w:spacing w:val="0"/>
          <w:w w:val="44"/>
          <w:b/>
          <w:bCs/>
          <w:i/>
          <w:position w:val="3"/>
        </w:rPr>
        <w:t>.</w:t>
      </w:r>
      <w:r>
        <w:rPr>
          <w:rFonts w:ascii="Arial" w:hAnsi="Arial" w:cs="Arial" w:eastAsia="Arial"/>
          <w:sz w:val="19"/>
          <w:szCs w:val="19"/>
          <w:color w:val="AAAAAA"/>
          <w:spacing w:val="1"/>
          <w:w w:val="44"/>
          <w:b/>
          <w:bCs/>
          <w:i/>
          <w:position w:val="3"/>
        </w:rPr>
        <w:t>.</w:t>
      </w:r>
      <w:r>
        <w:rPr>
          <w:rFonts w:ascii="Arial" w:hAnsi="Arial" w:cs="Arial" w:eastAsia="Arial"/>
          <w:sz w:val="19"/>
          <w:szCs w:val="19"/>
          <w:color w:val="AAAAAA"/>
          <w:spacing w:val="0"/>
          <w:w w:val="18"/>
          <w:position w:val="3"/>
        </w:rPr>
        <w:t>...</w:t>
      </w:r>
      <w:r>
        <w:rPr>
          <w:rFonts w:ascii="Arial" w:hAnsi="Arial" w:cs="Arial" w:eastAsia="Arial"/>
          <w:sz w:val="19"/>
          <w:szCs w:val="19"/>
          <w:color w:val="AAAAAA"/>
          <w:spacing w:val="-2"/>
          <w:w w:val="18"/>
          <w:position w:val="3"/>
        </w:rPr>
        <w:t>.</w:t>
      </w:r>
      <w:r>
        <w:rPr>
          <w:rFonts w:ascii="Arial" w:hAnsi="Arial" w:cs="Arial" w:eastAsia="Arial"/>
          <w:sz w:val="19"/>
          <w:szCs w:val="19"/>
          <w:color w:val="444444"/>
          <w:spacing w:val="-24"/>
          <w:w w:val="100"/>
          <w:position w:val="3"/>
        </w:rPr>
        <w:t>.</w:t>
      </w:r>
      <w:r>
        <w:rPr>
          <w:rFonts w:ascii="Arial" w:hAnsi="Arial" w:cs="Arial" w:eastAsia="Arial"/>
          <w:sz w:val="19"/>
          <w:szCs w:val="19"/>
          <w:color w:val="AAAAAA"/>
          <w:spacing w:val="0"/>
          <w:w w:val="39"/>
          <w:position w:val="3"/>
        </w:rPr>
        <w:t>.</w:t>
      </w:r>
      <w:r>
        <w:rPr>
          <w:rFonts w:ascii="Arial" w:hAnsi="Arial" w:cs="Arial" w:eastAsia="Arial"/>
          <w:sz w:val="19"/>
          <w:szCs w:val="19"/>
          <w:color w:val="AAAAAA"/>
          <w:spacing w:val="-13"/>
          <w:w w:val="39"/>
          <w:position w:val="3"/>
        </w:rPr>
        <w:t>.</w:t>
      </w:r>
      <w:r>
        <w:rPr>
          <w:rFonts w:ascii="Arial" w:hAnsi="Arial" w:cs="Arial" w:eastAsia="Arial"/>
          <w:sz w:val="19"/>
          <w:szCs w:val="19"/>
          <w:color w:val="AAAAAA"/>
          <w:spacing w:val="-7"/>
          <w:w w:val="49"/>
          <w:position w:val="3"/>
        </w:rPr>
        <w:t>.</w:t>
      </w:r>
      <w:r>
        <w:rPr>
          <w:rFonts w:ascii="Arial" w:hAnsi="Arial" w:cs="Arial" w:eastAsia="Arial"/>
          <w:sz w:val="19"/>
          <w:szCs w:val="19"/>
          <w:color w:val="AAAAAA"/>
          <w:spacing w:val="0"/>
          <w:w w:val="100"/>
          <w:position w:val="3"/>
        </w:rPr>
        <w:t>: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79" w:lineRule="exact"/>
        <w:ind w:right="2209"/>
        <w:jc w:val="righ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44444"/>
          <w:w w:val="134"/>
          <w:position w:val="-5"/>
        </w:rPr>
        <w:t>?!ıy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12"/>
          <w:w w:val="134"/>
          <w:position w:val="-5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939593"/>
          <w:spacing w:val="0"/>
          <w:w w:val="56"/>
          <w:position w:val="-5"/>
        </w:rPr>
        <w:t>•</w:t>
      </w:r>
      <w:r>
        <w:rPr>
          <w:rFonts w:ascii="Times New Roman" w:hAnsi="Times New Roman" w:cs="Times New Roman" w:eastAsia="Times New Roman"/>
          <w:sz w:val="21"/>
          <w:szCs w:val="21"/>
          <w:color w:val="939593"/>
          <w:spacing w:val="-3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0"/>
          <w:w w:val="80"/>
          <w:position w:val="-5"/>
        </w:rPr>
        <w:t>Bı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280" w:bottom="280" w:left="120" w:right="160"/>
        </w:sectPr>
      </w:pPr>
      <w:rPr/>
    </w:p>
    <w:p>
      <w:pPr>
        <w:spacing w:before="0" w:after="0" w:line="208" w:lineRule="exact"/>
        <w:ind w:left="2546" w:right="2606"/>
        <w:jc w:val="center"/>
        <w:rPr>
          <w:rFonts w:ascii="Courier New" w:hAnsi="Courier New" w:cs="Courier New" w:eastAsia="Courier New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14"/>
        </w:rPr>
        <w:t>Okta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14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7"/>
          <w:w w:val="11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ÇI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14"/>
          <w:w w:val="100"/>
        </w:rPr>
        <w:t> </w:t>
      </w:r>
      <w:r>
        <w:rPr>
          <w:rFonts w:ascii="Courier New" w:hAnsi="Courier New" w:cs="Courier New" w:eastAsia="Courier New"/>
          <w:sz w:val="24"/>
          <w:szCs w:val="24"/>
          <w:color w:val="333333"/>
          <w:spacing w:val="0"/>
          <w:w w:val="93"/>
          <w:position w:val="-1"/>
        </w:rPr>
        <w:t>AR</w:t>
      </w:r>
      <w:r>
        <w:rPr>
          <w:rFonts w:ascii="Courier New" w:hAnsi="Courier New" w:cs="Courier New" w:eastAsia="Courier New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787" w:lineRule="exact"/>
        <w:ind w:left="2570" w:right="-297"/>
        <w:jc w:val="left"/>
        <w:tabs>
          <w:tab w:pos="5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4"/>
          <w:szCs w:val="144"/>
          <w:color w:val="3D4462"/>
          <w:spacing w:val="-94"/>
          <w:w w:val="108"/>
          <w:position w:val="-77"/>
        </w:rPr>
        <w:t>k</w:t>
      </w:r>
      <w:r>
        <w:rPr>
          <w:rFonts w:ascii="Arial" w:hAnsi="Arial" w:cs="Arial" w:eastAsia="Arial"/>
          <w:sz w:val="144"/>
          <w:szCs w:val="144"/>
          <w:color w:val="212F82"/>
          <w:spacing w:val="0"/>
          <w:w w:val="34"/>
          <w:position w:val="-77"/>
        </w:rPr>
        <w:t>·</w:t>
      </w:r>
      <w:r>
        <w:rPr>
          <w:rFonts w:ascii="Arial" w:hAnsi="Arial" w:cs="Arial" w:eastAsia="Arial"/>
          <w:sz w:val="144"/>
          <w:szCs w:val="144"/>
          <w:color w:val="212F82"/>
          <w:spacing w:val="11"/>
          <w:w w:val="34"/>
          <w:position w:val="-77"/>
        </w:rPr>
        <w:t>·</w:t>
      </w:r>
      <w:r>
        <w:rPr>
          <w:rFonts w:ascii="Arial" w:hAnsi="Arial" w:cs="Arial" w:eastAsia="Arial"/>
          <w:sz w:val="144"/>
          <w:szCs w:val="144"/>
          <w:color w:val="344289"/>
          <w:spacing w:val="0"/>
          <w:w w:val="41"/>
          <w:i/>
          <w:position w:val="-77"/>
        </w:rPr>
        <w:t>..</w:t>
      </w:r>
      <w:r>
        <w:rPr>
          <w:rFonts w:ascii="Arial" w:hAnsi="Arial" w:cs="Arial" w:eastAsia="Arial"/>
          <w:sz w:val="144"/>
          <w:szCs w:val="144"/>
          <w:color w:val="344289"/>
          <w:spacing w:val="-3"/>
          <w:w w:val="41"/>
          <w:i/>
          <w:position w:val="-77"/>
        </w:rPr>
        <w:t>.</w:t>
      </w:r>
      <w:r>
        <w:rPr>
          <w:rFonts w:ascii="Arial" w:hAnsi="Arial" w:cs="Arial" w:eastAsia="Arial"/>
          <w:sz w:val="60"/>
          <w:szCs w:val="60"/>
          <w:color w:val="212F82"/>
          <w:spacing w:val="0"/>
          <w:w w:val="80"/>
          <w:i/>
          <w:position w:val="-77"/>
        </w:rPr>
        <w:t>t\</w:t>
      </w:r>
      <w:r>
        <w:rPr>
          <w:rFonts w:ascii="Arial" w:hAnsi="Arial" w:cs="Arial" w:eastAsia="Arial"/>
          <w:sz w:val="60"/>
          <w:szCs w:val="60"/>
          <w:color w:val="212F82"/>
          <w:spacing w:val="0"/>
          <w:w w:val="100"/>
          <w:i/>
          <w:position w:val="-77"/>
        </w:rPr>
        <w:tab/>
      </w:r>
      <w:r>
        <w:rPr>
          <w:rFonts w:ascii="Arial" w:hAnsi="Arial" w:cs="Arial" w:eastAsia="Arial"/>
          <w:sz w:val="60"/>
          <w:szCs w:val="60"/>
          <w:color w:val="212F82"/>
          <w:spacing w:val="0"/>
          <w:w w:val="100"/>
          <w:i/>
          <w:position w:val="-77"/>
        </w:rPr>
      </w:r>
      <w:r>
        <w:rPr>
          <w:rFonts w:ascii="Times New Roman" w:hAnsi="Times New Roman" w:cs="Times New Roman" w:eastAsia="Times New Roman"/>
          <w:sz w:val="100"/>
          <w:szCs w:val="100"/>
          <w:color w:val="344289"/>
          <w:spacing w:val="0"/>
          <w:w w:val="92"/>
          <w:i/>
          <w:position w:val="-13"/>
        </w:rPr>
        <w:t>c</w:t>
      </w:r>
      <w:r>
        <w:rPr>
          <w:rFonts w:ascii="Times New Roman" w:hAnsi="Times New Roman" w:cs="Times New Roman" w:eastAsia="Times New Roman"/>
          <w:sz w:val="100"/>
          <w:szCs w:val="100"/>
          <w:color w:val="344289"/>
          <w:spacing w:val="-457"/>
          <w:w w:val="92"/>
          <w:i/>
          <w:position w:val="-13"/>
        </w:rPr>
        <w:t>#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  <w:position w:val="-3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92"/>
          <w:position w:val="-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  <w:position w:val="-36"/>
        </w:rPr>
        <w:t>ONAY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4" w:after="0" w:line="935" w:lineRule="exact"/>
        <w:ind w:left="-82" w:right="-101"/>
        <w:jc w:val="center"/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br w:type="column"/>
      </w:r>
      <w:r>
        <w:rPr>
          <w:rFonts w:ascii="Arial" w:hAnsi="Arial" w:cs="Arial" w:eastAsia="Arial"/>
          <w:sz w:val="82"/>
          <w:szCs w:val="82"/>
          <w:color w:val="595959"/>
          <w:spacing w:val="38"/>
          <w:w w:val="28"/>
          <w:i/>
          <w:position w:val="-2"/>
        </w:rPr>
        <w:t>f</w:t>
      </w:r>
      <w:r>
        <w:rPr>
          <w:rFonts w:ascii="Arial" w:hAnsi="Arial" w:cs="Arial" w:eastAsia="Arial"/>
          <w:sz w:val="82"/>
          <w:szCs w:val="82"/>
          <w:color w:val="797979"/>
          <w:spacing w:val="-114"/>
          <w:w w:val="60"/>
          <w:i/>
          <w:position w:val="-2"/>
        </w:rPr>
        <w:t>!</w:t>
      </w:r>
      <w:r>
        <w:rPr>
          <w:rFonts w:ascii="Times New Roman" w:hAnsi="Times New Roman" w:cs="Times New Roman" w:eastAsia="Times New Roman"/>
          <w:sz w:val="25"/>
          <w:szCs w:val="25"/>
          <w:color w:val="595959"/>
          <w:spacing w:val="0"/>
          <w:w w:val="63"/>
          <w:position w:val="-11"/>
        </w:rPr>
        <w:t>,</w:t>
      </w:r>
      <w:r>
        <w:rPr>
          <w:rFonts w:ascii="Times New Roman" w:hAnsi="Times New Roman" w:cs="Times New Roman" w:eastAsia="Times New Roman"/>
          <w:sz w:val="25"/>
          <w:szCs w:val="25"/>
          <w:color w:val="595959"/>
          <w:spacing w:val="-106"/>
          <w:w w:val="62"/>
          <w:position w:val="-11"/>
        </w:rPr>
        <w:t>Ç</w:t>
      </w:r>
      <w:r>
        <w:rPr>
          <w:rFonts w:ascii="Arial" w:hAnsi="Arial" w:cs="Arial" w:eastAsia="Arial"/>
          <w:sz w:val="82"/>
          <w:szCs w:val="82"/>
          <w:color w:val="797979"/>
          <w:spacing w:val="-106"/>
          <w:w w:val="60"/>
          <w:i/>
          <w:position w:val="-2"/>
        </w:rPr>
        <w:t>ı</w:t>
      </w:r>
      <w:r>
        <w:rPr>
          <w:rFonts w:ascii="Times New Roman" w:hAnsi="Times New Roman" w:cs="Times New Roman" w:eastAsia="Times New Roman"/>
          <w:sz w:val="25"/>
          <w:szCs w:val="25"/>
          <w:color w:val="595959"/>
          <w:spacing w:val="-3"/>
          <w:w w:val="62"/>
          <w:position w:val="-11"/>
        </w:rPr>
        <w:t>t</w:t>
      </w:r>
      <w:r>
        <w:rPr>
          <w:rFonts w:ascii="Times New Roman" w:hAnsi="Times New Roman" w:cs="Times New Roman" w:eastAsia="Times New Roman"/>
          <w:sz w:val="25"/>
          <w:szCs w:val="25"/>
          <w:color w:val="595959"/>
          <w:spacing w:val="-63"/>
          <w:w w:val="62"/>
          <w:position w:val="-11"/>
        </w:rPr>
        <w:t>e</w:t>
      </w:r>
      <w:r>
        <w:rPr>
          <w:rFonts w:ascii="Times New Roman" w:hAnsi="Times New Roman" w:cs="Times New Roman" w:eastAsia="Times New Roman"/>
          <w:sz w:val="25"/>
          <w:szCs w:val="25"/>
          <w:color w:val="939593"/>
          <w:spacing w:val="-13"/>
          <w:w w:val="89"/>
          <w:position w:val="-11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595959"/>
          <w:spacing w:val="-78"/>
          <w:w w:val="78"/>
          <w:position w:val="-11"/>
        </w:rPr>
        <w:t>•</w:t>
      </w:r>
      <w:r>
        <w:rPr>
          <w:rFonts w:ascii="Times New Roman" w:hAnsi="Times New Roman" w:cs="Times New Roman" w:eastAsia="Times New Roman"/>
          <w:sz w:val="25"/>
          <w:szCs w:val="25"/>
          <w:color w:val="595959"/>
          <w:spacing w:val="0"/>
          <w:w w:val="63"/>
          <w:position w:val="-11"/>
        </w:rPr>
        <w:t>(</w:t>
      </w:r>
      <w:r>
        <w:rPr>
          <w:rFonts w:ascii="Times New Roman" w:hAnsi="Times New Roman" w:cs="Times New Roman" w:eastAsia="Times New Roman"/>
          <w:sz w:val="25"/>
          <w:szCs w:val="25"/>
          <w:color w:val="595959"/>
          <w:spacing w:val="-18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AAAAAA"/>
          <w:spacing w:val="-28"/>
          <w:w w:val="106"/>
          <w:position w:val="-11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5" w:lineRule="atLeast"/>
        <w:ind w:left="171" w:right="73"/>
        <w:jc w:val="center"/>
        <w:rPr>
          <w:rFonts w:ascii="Times New Roman" w:hAnsi="Times New Roman" w:cs="Times New Roman" w:eastAsia="Times New Roman"/>
          <w:sz w:val="32"/>
          <w:szCs w:val="32"/>
        </w:rPr>
      </w:pPr>
      <w:rPr/>
      <w:r>
        <w:rPr/>
        <w:pict>
          <v:group style="position:absolute;margin-left:438.342468pt;margin-top:-14.35828pt;width:.1pt;height:16.827393pt;mso-position-horizontal-relative:page;mso-position-vertical-relative:paragraph;z-index:-15821" coordorigin="8767,-287" coordsize="2,337">
            <v:shape style="position:absolute;left:8767;top:-287;width:2;height:337" coordorigin="8767,-287" coordsize="0,337" path="m8767,-287l8767,49,8767,-287xe" filled="t" fillcolor="#EBEB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96.40976pt;margin-top:-14.35828pt;width:.1pt;height:16.827393pt;mso-position-horizontal-relative:page;mso-position-vertical-relative:paragraph;z-index:-15820" coordorigin="9928,-287" coordsize="2,337">
            <v:shape style="position:absolute;left:9928;top:-287;width:2;height:337" coordorigin="9928,-287" coordsize="0,337" path="m9928,49l9928,-287e" filled="f" stroked="t" strokeweight="3.4125pt" strokecolor="#EBEBED">
              <v:path arrowok="t"/>
            </v:shape>
          </v:group>
          <w10:wrap type="none"/>
        </w:pict>
      </w:r>
      <w:r>
        <w:rPr/>
        <w:pict>
          <v:group style="position:absolute;margin-left:519.280823pt;margin-top:.309775pt;width:.1pt;height:8.185547pt;mso-position-horizontal-relative:page;mso-position-vertical-relative:paragraph;z-index:-15819" coordorigin="10386,6" coordsize="2,164">
            <v:shape style="position:absolute;left:10386;top:6;width:2;height:164" coordorigin="10386,6" coordsize="0,164" path="m10386,170l10386,6e" filled="f" stroked="t" strokeweight="1.108pt" strokecolor="#D4D6D1">
              <v:path arrowok="t"/>
            </v:shape>
          </v:group>
          <w10:wrap type="none"/>
        </w:pict>
      </w:r>
      <w:r>
        <w:rPr/>
        <w:pict>
          <v:group style="position:absolute;margin-left:495.887787pt;margin-top:19.24596pt;width:.1pt;height:12.115723pt;mso-position-horizontal-relative:page;mso-position-vertical-relative:paragraph;z-index:-15818" coordorigin="9918,385" coordsize="2,242">
            <v:shape style="position:absolute;left:9918;top:385;width:2;height:242" coordorigin="9918,385" coordsize="0,242" path="m9918,627l9918,385e" filled="f" stroked="t" strokeweight="2.2708pt" strokecolor="#EBEB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32"/>
          <w:szCs w:val="32"/>
          <w:color w:val="797979"/>
          <w:spacing w:val="-15"/>
          <w:w w:val="69"/>
          <w:i/>
        </w:rPr>
        <w:t>·</w:t>
      </w:r>
      <w:r>
        <w:rPr>
          <w:rFonts w:ascii="Times New Roman" w:hAnsi="Times New Roman" w:cs="Times New Roman" w:eastAsia="Times New Roman"/>
          <w:sz w:val="32"/>
          <w:szCs w:val="32"/>
          <w:color w:val="939593"/>
          <w:spacing w:val="0"/>
          <w:w w:val="60"/>
          <w:i/>
        </w:rPr>
        <w:t>ı.: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</w:rPr>
      </w:r>
    </w:p>
    <w:p>
      <w:pPr>
        <w:spacing w:before="0" w:after="0" w:line="995" w:lineRule="exact"/>
        <w:ind w:right="-20"/>
        <w:jc w:val="left"/>
        <w:rPr>
          <w:rFonts w:ascii="Arial" w:hAnsi="Arial" w:cs="Arial" w:eastAsia="Arial"/>
          <w:sz w:val="82"/>
          <w:szCs w:val="82"/>
        </w:rPr>
      </w:pPr>
      <w:rPr/>
      <w:r>
        <w:rPr/>
        <w:br w:type="column"/>
      </w:r>
      <w:r>
        <w:rPr>
          <w:rFonts w:ascii="Arial" w:hAnsi="Arial" w:cs="Arial" w:eastAsia="Arial"/>
          <w:sz w:val="101"/>
          <w:szCs w:val="101"/>
          <w:color w:val="3D4462"/>
          <w:spacing w:val="-5"/>
          <w:w w:val="320"/>
          <w:position w:val="-14"/>
        </w:rPr>
        <w:t>,</w:t>
      </w:r>
      <w:r>
        <w:rPr>
          <w:rFonts w:ascii="Arial" w:hAnsi="Arial" w:cs="Arial" w:eastAsia="Arial"/>
          <w:sz w:val="101"/>
          <w:szCs w:val="101"/>
          <w:color w:val="797979"/>
          <w:spacing w:val="0"/>
          <w:w w:val="11"/>
          <w:position w:val="-14"/>
        </w:rPr>
        <w:t>V</w:t>
      </w:r>
      <w:r>
        <w:rPr>
          <w:rFonts w:ascii="Arial" w:hAnsi="Arial" w:cs="Arial" w:eastAsia="Arial"/>
          <w:sz w:val="101"/>
          <w:szCs w:val="101"/>
          <w:color w:val="797979"/>
          <w:spacing w:val="-165"/>
          <w:w w:val="100"/>
          <w:position w:val="-14"/>
        </w:rPr>
        <w:t> </w:t>
      </w:r>
      <w:r>
        <w:rPr>
          <w:rFonts w:ascii="Arial" w:hAnsi="Arial" w:cs="Arial" w:eastAsia="Arial"/>
          <w:sz w:val="82"/>
          <w:szCs w:val="82"/>
          <w:color w:val="212F82"/>
          <w:spacing w:val="0"/>
          <w:w w:val="114"/>
          <w:i/>
          <w:position w:val="-5"/>
        </w:rPr>
        <w:t>)</w:t>
      </w:r>
      <w:r>
        <w:rPr>
          <w:rFonts w:ascii="Arial" w:hAnsi="Arial" w:cs="Arial" w:eastAsia="Arial"/>
          <w:sz w:val="82"/>
          <w:szCs w:val="8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20" w:right="160"/>
          <w:cols w:num="3" w:equalWidth="0">
            <w:col w:w="6517" w:space="2017"/>
            <w:col w:w="561" w:space="461"/>
            <w:col w:w="2084"/>
          </w:cols>
        </w:sectPr>
      </w:pPr>
      <w:rPr/>
    </w:p>
    <w:p>
      <w:pPr>
        <w:spacing w:before="0" w:after="0" w:line="86" w:lineRule="atLeast"/>
        <w:ind w:right="572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2.14476pt;margin-top:-.6684pt;width:11.148841pt;height:31pt;mso-position-horizontal-relative:page;mso-position-vertical-relative:paragraph;z-index:-15813" type="#_x0000_t202" filled="f" stroked="f">
            <v:textbox inset="0,0,0,0">
              <w:txbxContent>
                <w:p>
                  <w:pPr>
                    <w:spacing w:before="0" w:after="0" w:line="620" w:lineRule="exact"/>
                    <w:ind w:right="-133"/>
                    <w:jc w:val="left"/>
                    <w:rPr>
                      <w:rFonts w:ascii="Arial" w:hAnsi="Arial" w:cs="Arial" w:eastAsia="Arial"/>
                      <w:sz w:val="62"/>
                      <w:szCs w:val="62"/>
                    </w:rPr>
                  </w:pPr>
                  <w:rPr/>
                  <w:r>
                    <w:rPr>
                      <w:rFonts w:ascii="Arial" w:hAnsi="Arial" w:cs="Arial" w:eastAsia="Arial"/>
                      <w:sz w:val="62"/>
                      <w:szCs w:val="62"/>
                      <w:color w:val="4B54A5"/>
                      <w:spacing w:val="0"/>
                      <w:w w:val="108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62"/>
                      <w:szCs w:val="6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Kami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19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6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4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6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2" w:lineRule="atLeast"/>
        <w:ind w:right="-20"/>
        <w:jc w:val="left"/>
        <w:tabs>
          <w:tab w:pos="1160" w:val="left"/>
        </w:tabs>
        <w:rPr>
          <w:rFonts w:ascii="Arial" w:hAnsi="Arial" w:cs="Arial" w:eastAsia="Arial"/>
          <w:sz w:val="12"/>
          <w:szCs w:val="12"/>
        </w:rPr>
      </w:pPr>
      <w:rPr/>
      <w:r>
        <w:rPr/>
        <w:br w:type="column"/>
      </w:r>
      <w:r>
        <w:rPr>
          <w:rFonts w:ascii="Arial" w:hAnsi="Arial" w:cs="Arial" w:eastAsia="Arial"/>
          <w:sz w:val="12"/>
          <w:szCs w:val="12"/>
          <w:color w:val="444444"/>
          <w:spacing w:val="0"/>
          <w:w w:val="130"/>
          <w:i/>
        </w:rPr>
        <w:t>A</w:t>
      </w:r>
      <w:r>
        <w:rPr>
          <w:rFonts w:ascii="Arial" w:hAnsi="Arial" w:cs="Arial" w:eastAsia="Arial"/>
          <w:sz w:val="12"/>
          <w:szCs w:val="12"/>
          <w:color w:val="444444"/>
          <w:spacing w:val="0"/>
          <w:w w:val="130"/>
          <w:i/>
        </w:rPr>
        <w:t>   </w:t>
      </w:r>
      <w:r>
        <w:rPr>
          <w:rFonts w:ascii="Arial" w:hAnsi="Arial" w:cs="Arial" w:eastAsia="Arial"/>
          <w:sz w:val="12"/>
          <w:szCs w:val="12"/>
          <w:color w:val="444444"/>
          <w:spacing w:val="9"/>
          <w:w w:val="130"/>
          <w:i/>
        </w:rPr>
        <w:t> </w:t>
      </w:r>
      <w:r>
        <w:rPr>
          <w:rFonts w:ascii="Arial" w:hAnsi="Arial" w:cs="Arial" w:eastAsia="Arial"/>
          <w:sz w:val="12"/>
          <w:szCs w:val="12"/>
          <w:color w:val="444444"/>
          <w:spacing w:val="0"/>
          <w:w w:val="130"/>
          <w:i/>
        </w:rPr>
        <w:t>1/f.j</w:t>
      </w:r>
      <w:r>
        <w:rPr>
          <w:rFonts w:ascii="Arial" w:hAnsi="Arial" w:cs="Arial" w:eastAsia="Arial"/>
          <w:sz w:val="12"/>
          <w:szCs w:val="12"/>
          <w:color w:val="444444"/>
          <w:spacing w:val="0"/>
          <w:w w:val="130"/>
          <w:i/>
        </w:rPr>
        <w:t>y</w:t>
      </w:r>
      <w:r>
        <w:rPr>
          <w:rFonts w:ascii="Arial" w:hAnsi="Arial" w:cs="Arial" w:eastAsia="Arial"/>
          <w:sz w:val="12"/>
          <w:szCs w:val="12"/>
          <w:color w:val="444444"/>
          <w:spacing w:val="32"/>
          <w:w w:val="130"/>
          <w:i/>
        </w:rPr>
        <w:t> </w:t>
      </w:r>
      <w:r>
        <w:rPr>
          <w:rFonts w:ascii="Arial" w:hAnsi="Arial" w:cs="Arial" w:eastAsia="Arial"/>
          <w:sz w:val="12"/>
          <w:szCs w:val="12"/>
          <w:color w:val="797979"/>
          <w:spacing w:val="-20"/>
          <w:w w:val="277"/>
        </w:rPr>
        <w:t>'</w:t>
      </w:r>
      <w:r>
        <w:rPr>
          <w:rFonts w:ascii="Arial" w:hAnsi="Arial" w:cs="Arial" w:eastAsia="Arial"/>
          <w:sz w:val="12"/>
          <w:szCs w:val="12"/>
          <w:color w:val="333333"/>
          <w:spacing w:val="0"/>
          <w:w w:val="143"/>
        </w:rPr>
        <w:t>\</w:t>
      </w:r>
      <w:r>
        <w:rPr>
          <w:rFonts w:ascii="Arial" w:hAnsi="Arial" w:cs="Arial" w:eastAsia="Arial"/>
          <w:sz w:val="12"/>
          <w:szCs w:val="12"/>
          <w:color w:val="333333"/>
          <w:spacing w:val="0"/>
          <w:w w:val="100"/>
        </w:rPr>
        <w:tab/>
      </w:r>
      <w:r>
        <w:rPr>
          <w:rFonts w:ascii="Arial" w:hAnsi="Arial" w:cs="Arial" w:eastAsia="Arial"/>
          <w:sz w:val="12"/>
          <w:szCs w:val="12"/>
          <w:color w:val="333333"/>
          <w:spacing w:val="0"/>
          <w:w w:val="100"/>
        </w:rPr>
      </w:r>
      <w:r>
        <w:rPr>
          <w:rFonts w:ascii="Arial" w:hAnsi="Arial" w:cs="Arial" w:eastAsia="Arial"/>
          <w:sz w:val="12"/>
          <w:szCs w:val="12"/>
          <w:color w:val="212121"/>
          <w:spacing w:val="-8"/>
          <w:w w:val="113"/>
        </w:rPr>
        <w:t>•</w:t>
      </w:r>
      <w:r>
        <w:rPr>
          <w:rFonts w:ascii="Arial" w:hAnsi="Arial" w:cs="Arial" w:eastAsia="Arial"/>
          <w:sz w:val="12"/>
          <w:szCs w:val="12"/>
          <w:color w:val="444444"/>
          <w:spacing w:val="0"/>
          <w:w w:val="374"/>
        </w:rPr>
        <w:t>,</w:t>
      </w:r>
      <w:r>
        <w:rPr>
          <w:rFonts w:ascii="Arial" w:hAnsi="Arial" w:cs="Arial" w:eastAsia="Arial"/>
          <w:sz w:val="12"/>
          <w:szCs w:val="12"/>
          <w:color w:val="444444"/>
          <w:spacing w:val="0"/>
          <w:w w:val="100"/>
        </w:rPr>
        <w:t> </w:t>
      </w:r>
      <w:r>
        <w:rPr>
          <w:rFonts w:ascii="Arial" w:hAnsi="Arial" w:cs="Arial" w:eastAsia="Arial"/>
          <w:sz w:val="12"/>
          <w:szCs w:val="12"/>
          <w:color w:val="444444"/>
          <w:spacing w:val="-11"/>
          <w:w w:val="100"/>
        </w:rPr>
        <w:t> </w:t>
      </w:r>
      <w:r>
        <w:rPr>
          <w:rFonts w:ascii="Arial" w:hAnsi="Arial" w:cs="Arial" w:eastAsia="Arial"/>
          <w:sz w:val="12"/>
          <w:szCs w:val="12"/>
          <w:color w:val="BABCB8"/>
          <w:spacing w:val="0"/>
          <w:w w:val="48"/>
        </w:rPr>
        <w:t>•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spacing w:before="20" w:after="0" w:line="136" w:lineRule="exact"/>
        <w:ind w:left="249" w:right="-20"/>
        <w:jc w:val="left"/>
        <w:tabs>
          <w:tab w:pos="96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595959"/>
          <w:spacing w:val="0"/>
          <w:w w:val="64"/>
          <w:position w:val="-1"/>
        </w:rPr>
        <w:t>tJ</w:t>
      </w:r>
      <w:r>
        <w:rPr>
          <w:rFonts w:ascii="Arial" w:hAnsi="Arial" w:cs="Arial" w:eastAsia="Arial"/>
          <w:sz w:val="13"/>
          <w:szCs w:val="13"/>
          <w:color w:val="595959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3"/>
          <w:szCs w:val="13"/>
          <w:color w:val="595959"/>
          <w:spacing w:val="0"/>
          <w:w w:val="100"/>
          <w:position w:val="-1"/>
        </w:rPr>
      </w:r>
      <w:r>
        <w:rPr>
          <w:rFonts w:ascii="Arial" w:hAnsi="Arial" w:cs="Arial" w:eastAsia="Arial"/>
          <w:sz w:val="13"/>
          <w:szCs w:val="13"/>
          <w:color w:val="444444"/>
          <w:spacing w:val="0"/>
          <w:w w:val="100"/>
          <w:position w:val="-1"/>
        </w:rPr>
        <w:t>......</w:t>
      </w:r>
      <w:r>
        <w:rPr>
          <w:rFonts w:ascii="Arial" w:hAnsi="Arial" w:cs="Arial" w:eastAsia="Arial"/>
          <w:sz w:val="13"/>
          <w:szCs w:val="13"/>
          <w:color w:val="444444"/>
          <w:spacing w:val="-10"/>
          <w:w w:val="100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444444"/>
          <w:spacing w:val="0"/>
          <w:w w:val="565"/>
          <w:position w:val="-1"/>
        </w:rPr>
        <w:t>/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20" w:right="160"/>
          <w:cols w:num="2" w:equalWidth="0">
            <w:col w:w="6420" w:space="2453"/>
            <w:col w:w="2767"/>
          </w:cols>
        </w:sectPr>
      </w:pPr>
      <w:rPr/>
    </w:p>
    <w:p>
      <w:pPr>
        <w:spacing w:before="0" w:after="0" w:line="513" w:lineRule="exact"/>
        <w:ind w:left="2154" w:right="-112"/>
        <w:jc w:val="left"/>
        <w:rPr>
          <w:rFonts w:ascii="Times New Roman" w:hAnsi="Times New Roman" w:cs="Times New Roman" w:eastAsia="Times New Roman"/>
          <w:sz w:val="48"/>
          <w:szCs w:val="48"/>
        </w:rPr>
      </w:pPr>
      <w:rPr/>
      <w:r>
        <w:rPr>
          <w:rFonts w:ascii="Times New Roman" w:hAnsi="Times New Roman" w:cs="Times New Roman" w:eastAsia="Times New Roman"/>
          <w:sz w:val="48"/>
          <w:szCs w:val="48"/>
          <w:color w:val="344289"/>
          <w:spacing w:val="-11"/>
          <w:w w:val="185"/>
          <w:b/>
          <w:bCs/>
          <w:position w:val="-2"/>
        </w:rPr>
        <w:t>-</w:t>
      </w:r>
      <w:r>
        <w:rPr>
          <w:rFonts w:ascii="Times New Roman" w:hAnsi="Times New Roman" w:cs="Times New Roman" w:eastAsia="Times New Roman"/>
          <w:sz w:val="48"/>
          <w:szCs w:val="48"/>
          <w:color w:val="3D4462"/>
          <w:spacing w:val="0"/>
          <w:w w:val="106"/>
          <w:b/>
          <w:bCs/>
          <w:position w:val="-2"/>
        </w:rPr>
        <w:t>ısaif</w:t>
      </w:r>
      <w:r>
        <w:rPr>
          <w:rFonts w:ascii="Times New Roman" w:hAnsi="Times New Roman" w:cs="Times New Roman" w:eastAsia="Times New Roman"/>
          <w:sz w:val="48"/>
          <w:szCs w:val="48"/>
          <w:color w:val="000000"/>
          <w:spacing w:val="0"/>
          <w:w w:val="100"/>
          <w:position w:val="0"/>
        </w:rPr>
      </w:r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40" w:lineRule="auto"/>
        <w:ind w:right="-82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444444"/>
          <w:spacing w:val="-20"/>
          <w:w w:val="105"/>
          <w:b/>
          <w:bCs/>
        </w:rPr>
        <w:t>Y</w:t>
      </w:r>
      <w:r>
        <w:rPr>
          <w:rFonts w:ascii="Times New Roman" w:hAnsi="Times New Roman" w:cs="Times New Roman" w:eastAsia="Times New Roman"/>
          <w:sz w:val="28"/>
          <w:szCs w:val="28"/>
          <w:color w:val="3D4462"/>
          <w:spacing w:val="0"/>
          <w:w w:val="106"/>
          <w:b/>
          <w:bCs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3D4462"/>
          <w:spacing w:val="3"/>
          <w:w w:val="105"/>
          <w:b/>
          <w:bCs/>
        </w:rPr>
        <w:t>P</w:t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0"/>
          <w:w w:val="107"/>
          <w:b/>
          <w:bCs/>
        </w:rPr>
        <w:t>lCI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0" w:after="0" w:line="272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w w:val="600"/>
          <w:position w:val="9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0"/>
          <w:w w:val="100"/>
          <w:position w:val="9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16"/>
          <w:w w:val="100"/>
          <w:position w:val="9"/>
        </w:rPr>
        <w:t> </w:t>
      </w:r>
      <w:r>
        <w:rPr>
          <w:rFonts w:ascii="Arial" w:hAnsi="Arial" w:cs="Arial" w:eastAsia="Arial"/>
          <w:sz w:val="32"/>
          <w:szCs w:val="32"/>
          <w:color w:val="595959"/>
          <w:spacing w:val="16"/>
          <w:w w:val="100"/>
          <w:position w:val="1"/>
        </w:rPr>
      </w:r>
      <w:r>
        <w:rPr>
          <w:rFonts w:ascii="Arial" w:hAnsi="Arial" w:cs="Arial" w:eastAsia="Arial"/>
          <w:sz w:val="32"/>
          <w:szCs w:val="32"/>
          <w:color w:val="595959"/>
          <w:spacing w:val="0"/>
          <w:w w:val="100"/>
          <w:imprint/>
          <w:position w:val="1"/>
        </w:rPr>
        <w:t>·</w:t>
      </w:r>
      <w:r>
        <w:rPr>
          <w:rFonts w:ascii="Arial" w:hAnsi="Arial" w:cs="Arial" w:eastAsia="Arial"/>
          <w:sz w:val="32"/>
          <w:szCs w:val="32"/>
          <w:color w:val="595959"/>
          <w:spacing w:val="0"/>
          <w:w w:val="100"/>
          <w:imprint/>
          <w:position w:val="1"/>
        </w:rPr>
      </w:r>
      <w:r>
        <w:rPr>
          <w:rFonts w:ascii="Arial" w:hAnsi="Arial" w:cs="Arial" w:eastAsia="Arial"/>
          <w:sz w:val="32"/>
          <w:szCs w:val="32"/>
          <w:color w:val="595959"/>
          <w:spacing w:val="0"/>
          <w:w w:val="100"/>
          <w:position w:val="1"/>
        </w:rPr>
      </w:r>
      <w:r>
        <w:rPr>
          <w:rFonts w:ascii="Arial" w:hAnsi="Arial" w:cs="Arial" w:eastAsia="Arial"/>
          <w:sz w:val="32"/>
          <w:szCs w:val="32"/>
          <w:color w:val="595959"/>
          <w:spacing w:val="-56"/>
          <w:w w:val="100"/>
          <w:position w:val="1"/>
        </w:rPr>
        <w:t> </w:t>
      </w:r>
      <w:r>
        <w:rPr>
          <w:rFonts w:ascii="Arial" w:hAnsi="Arial" w:cs="Arial" w:eastAsia="Arial"/>
          <w:sz w:val="32"/>
          <w:szCs w:val="32"/>
          <w:color w:val="595959"/>
          <w:spacing w:val="-28"/>
          <w:w w:val="93"/>
          <w:position w:val="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59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9"/>
          <w:w w:val="59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71"/>
          <w:w w:val="160"/>
          <w:position w:val="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9"/>
          <w:w w:val="59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59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86"/>
          <w:w w:val="161"/>
          <w:position w:val="9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939593"/>
          <w:spacing w:val="-11"/>
          <w:w w:val="41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939593"/>
          <w:spacing w:val="0"/>
          <w:w w:val="41"/>
          <w:position w:val="1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939593"/>
          <w:spacing w:val="-18"/>
          <w:w w:val="41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939593"/>
          <w:spacing w:val="-74"/>
          <w:w w:val="164"/>
          <w:position w:val="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939593"/>
          <w:spacing w:val="2"/>
          <w:w w:val="41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2"/>
          <w:w w:val="161"/>
          <w:position w:val="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AAAAAA"/>
          <w:spacing w:val="0"/>
          <w:w w:val="134"/>
          <w:position w:val="1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AAAAAA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200"/>
          <w:position w:val="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37"/>
          <w:w w:val="2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70"/>
          <w:i/>
          <w:position w:val="9"/>
        </w:rPr>
        <w:t>&lt;!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20" w:right="160"/>
          <w:cols w:num="3" w:equalWidth="0">
            <w:col w:w="3351" w:space="18"/>
            <w:col w:w="1011" w:space="3745"/>
            <w:col w:w="3515"/>
          </w:cols>
        </w:sectPr>
      </w:pPr>
      <w:rPr/>
    </w:p>
    <w:p>
      <w:pPr>
        <w:spacing w:before="0" w:after="0" w:line="240" w:lineRule="exact"/>
        <w:ind w:right="-20"/>
        <w:jc w:val="righ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333333"/>
          <w:spacing w:val="0"/>
          <w:w w:val="80"/>
          <w:b/>
          <w:bCs/>
        </w:rPr>
        <w:t>Itfaiy</w:t>
      </w:r>
      <w:r>
        <w:rPr>
          <w:rFonts w:ascii="Arial" w:hAnsi="Arial" w:cs="Arial" w:eastAsia="Arial"/>
          <w:sz w:val="24"/>
          <w:szCs w:val="24"/>
          <w:color w:val="333333"/>
          <w:spacing w:val="0"/>
          <w:w w:val="80"/>
          <w:b/>
          <w:bCs/>
        </w:rPr>
        <w:t>e</w:t>
      </w:r>
      <w:r>
        <w:rPr>
          <w:rFonts w:ascii="Arial" w:hAnsi="Arial" w:cs="Arial" w:eastAsia="Arial"/>
          <w:sz w:val="24"/>
          <w:szCs w:val="24"/>
          <w:color w:val="333333"/>
          <w:spacing w:val="1"/>
          <w:w w:val="80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333333"/>
          <w:spacing w:val="0"/>
          <w:w w:val="81"/>
          <w:b/>
          <w:bCs/>
        </w:rPr>
        <w:t>Bat</w:t>
      </w:r>
      <w:r>
        <w:rPr>
          <w:rFonts w:ascii="Arial" w:hAnsi="Arial" w:cs="Arial" w:eastAsia="Arial"/>
          <w:sz w:val="24"/>
          <w:szCs w:val="24"/>
          <w:color w:val="333333"/>
          <w:spacing w:val="0"/>
          <w:w w:val="80"/>
          <w:b/>
          <w:bCs/>
        </w:rPr>
        <w:t>ı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0" w:after="0" w:line="240" w:lineRule="exact"/>
        <w:ind w:right="-74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333333"/>
          <w:spacing w:val="0"/>
          <w:w w:val="100"/>
          <w:b/>
          <w:bCs/>
        </w:rPr>
        <w:t>iölQ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240" w:lineRule="exact"/>
        <w:ind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333333"/>
          <w:spacing w:val="0"/>
          <w:w w:val="83"/>
          <w:b/>
          <w:bCs/>
        </w:rPr>
        <w:t>e</w:t>
      </w:r>
      <w:r>
        <w:rPr>
          <w:rFonts w:ascii="Arial" w:hAnsi="Arial" w:cs="Arial" w:eastAsia="Arial"/>
          <w:sz w:val="23"/>
          <w:szCs w:val="23"/>
          <w:color w:val="333333"/>
          <w:spacing w:val="-2"/>
          <w:w w:val="83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333333"/>
          <w:spacing w:val="0"/>
          <w:w w:val="83"/>
          <w:b/>
          <w:bCs/>
        </w:rPr>
        <w:t>Amiri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20" w:right="160"/>
          <w:cols w:num="3" w:equalWidth="0">
            <w:col w:w="3370" w:space="47"/>
            <w:col w:w="407" w:space="0"/>
            <w:col w:w="7816"/>
          </w:cols>
        </w:sectPr>
      </w:pPr>
      <w:rPr/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/>
        <w:pict>
          <v:group style="position:absolute;margin-left:10.769602pt;margin-top:23.373938pt;width:572.823173pt;height:792.774317pt;mso-position-horizontal-relative:page;mso-position-vertical-relative:page;z-index:-15830" coordorigin="215,467" coordsize="11456,15855">
            <v:group style="position:absolute;left:225;top:477;width:1302;height:2" coordorigin="225,477" coordsize="1302,2">
              <v:shape style="position:absolute;left:225;top:477;width:1302;height:2" coordorigin="225,477" coordsize="1302,0" path="m225,477l1527,477e" filled="f" stroked="t" strokeweight=".478649pt" strokecolor="#646464">
                <v:path arrowok="t"/>
              </v:shape>
            </v:group>
            <v:group style="position:absolute;left:1259;top:491;width:9793;height:2" coordorigin="1259,491" coordsize="9793,2">
              <v:shape style="position:absolute;left:1259;top:491;width:9793;height:2" coordorigin="1259,491" coordsize="9793,0" path="m1259,491l11052,491e" filled="f" stroked="t" strokeweight=".957298pt" strokecolor="#646464">
                <v:path arrowok="t"/>
              </v:shape>
            </v:group>
            <v:group style="position:absolute;left:2168;top:475;width:2;height:858" coordorigin="2168,475" coordsize="2,858">
              <v:shape style="position:absolute;left:2168;top:475;width:2;height:858" coordorigin="2168,475" coordsize="0,858" path="m2168,1333l2168,475e" filled="f" stroked="t" strokeweight=".717973pt" strokecolor="#878787">
                <v:path arrowok="t"/>
              </v:shape>
            </v:group>
            <v:group style="position:absolute;left:8958;top:489;width:2;height:1496" coordorigin="8958,489" coordsize="2,1496">
              <v:shape style="position:absolute;left:8958;top:489;width:2;height:1496" coordorigin="8958,489" coordsize="0,1496" path="m8958,1985l8958,489e" filled="f" stroked="t" strokeweight=".717973pt" strokecolor="#545454">
                <v:path arrowok="t"/>
              </v:shape>
            </v:group>
            <v:group style="position:absolute;left:8917;top:499;width:2709;height:2" coordorigin="8917,499" coordsize="2709,2">
              <v:shape style="position:absolute;left:8917;top:499;width:2709;height:2" coordorigin="8917,499" coordsize="2709,0" path="m8917,499l11626,499e" filled="f" stroked="t" strokeweight=".957298pt" strokecolor="#575757">
                <v:path arrowok="t"/>
              </v:shape>
            </v:group>
            <v:group style="position:absolute;left:11619;top:489;width:2;height:2249" coordorigin="11619,489" coordsize="2,2249">
              <v:shape style="position:absolute;left:11619;top:489;width:2;height:2249" coordorigin="11619,489" coordsize="0,2249" path="m11619,2738l11619,489e" filled="f" stroked="t" strokeweight=".957298pt" strokecolor="#676767">
                <v:path arrowok="t"/>
              </v:shape>
            </v:group>
            <v:group style="position:absolute;left:2168;top:1275;width:2;height:240" coordorigin="2168,1275" coordsize="2,240">
              <v:shape style="position:absolute;left:2168;top:1275;width:2;height:240" coordorigin="2168,1275" coordsize="0,240" path="m2168,1515l2168,1275e" filled="f" stroked="t" strokeweight=".478649pt" strokecolor="#777777">
                <v:path arrowok="t"/>
              </v:shape>
            </v:group>
            <v:group style="position:absolute;left:9573;top:1978;width:2058;height:2" coordorigin="9573,1978" coordsize="2058,2">
              <v:shape style="position:absolute;left:9573;top:1978;width:2058;height:2" coordorigin="9573,1978" coordsize="2058,0" path="m9573,1978l11631,1978e" filled="f" stroked="t" strokeweight=".957298pt" strokecolor="#646464">
                <v:path arrowok="t"/>
              </v:shape>
            </v:group>
            <v:group style="position:absolute;left:230;top:1963;width:1962;height:2" coordorigin="230,1963" coordsize="1962,2">
              <v:shape style="position:absolute;left:230;top:1963;width:1962;height:2" coordorigin="230,1963" coordsize="1962,0" path="m230,1963l2192,1963e" filled="f" stroked="t" strokeweight=".478649pt" strokecolor="#3F3F3F">
                <v:path arrowok="t"/>
              </v:shape>
            </v:group>
            <v:group style="position:absolute;left:2163;top:1458;width:2;height:513" coordorigin="2163,1458" coordsize="2,513">
              <v:shape style="position:absolute;left:2163;top:1458;width:2;height:513" coordorigin="2163,1458" coordsize="0,513" path="m2163,1971l2163,1458e" filled="f" stroked="t" strokeweight=".717973pt" strokecolor="#5B5B5B">
                <v:path arrowok="t"/>
              </v:shape>
            </v:group>
            <v:group style="position:absolute;left:230;top:1971;width:6979;height:2" coordorigin="230,1971" coordsize="6979,2">
              <v:shape style="position:absolute;left:230;top:1971;width:6979;height:2" coordorigin="230,1971" coordsize="6979,0" path="m230,1971l7208,1971e" filled="f" stroked="t" strokeweight=".478649pt" strokecolor="#3F3F3F">
                <v:path arrowok="t"/>
              </v:shape>
            </v:group>
            <v:group style="position:absolute;left:7151;top:1975;width:1355;height:2" coordorigin="7151,1975" coordsize="1355,2">
              <v:shape style="position:absolute;left:7151;top:1975;width:1355;height:2" coordorigin="7151,1975" coordsize="1355,0" path="m7151,1975l8506,1975e" filled="f" stroked="t" strokeweight=".478649pt" strokecolor="#282828">
                <v:path arrowok="t"/>
              </v:shape>
            </v:group>
            <v:group style="position:absolute;left:8448;top:1978;width:1273;height:2" coordorigin="8448,1978" coordsize="1273,2">
              <v:shape style="position:absolute;left:8448;top:1978;width:1273;height:2" coordorigin="8448,1978" coordsize="1273,0" path="m8448,1978l9721,1978e" filled="f" stroked="t" strokeweight=".717973pt" strokecolor="#4B4B4B">
                <v:path arrowok="t"/>
              </v:shape>
            </v:group>
            <v:group style="position:absolute;left:230;top:2208;width:5145;height:2" coordorigin="230,2208" coordsize="5145,2">
              <v:shape style="position:absolute;left:230;top:2208;width:5145;height:2" coordorigin="230,2208" coordsize="5145,0" path="m230,2208l5375,2208e" filled="f" stroked="t" strokeweight=".717973pt" strokecolor="#575757">
                <v:path arrowok="t"/>
              </v:shape>
            </v:group>
            <v:group style="position:absolute;left:5318;top:2213;width:2269;height:2" coordorigin="5318,2213" coordsize="2269,2">
              <v:shape style="position:absolute;left:5318;top:2213;width:2269;height:2" coordorigin="5318,2213" coordsize="2269,0" path="m5318,2213l7587,2213e" filled="f" stroked="t" strokeweight=".478649pt" strokecolor="#383838">
                <v:path arrowok="t"/>
              </v:shape>
            </v:group>
            <v:group style="position:absolute;left:7529;top:2215;width:4102;height:2" coordorigin="7529,2215" coordsize="4102,2">
              <v:shape style="position:absolute;left:7529;top:2215;width:4102;height:2" coordorigin="7529,2215" coordsize="4102,0" path="m7529,2215l11631,2215e" filled="f" stroked="t" strokeweight=".957298pt" strokecolor="#646464">
                <v:path arrowok="t"/>
              </v:shape>
            </v:group>
            <v:group style="position:absolute;left:230;top:2448;width:4203;height:2" coordorigin="230,2448" coordsize="4203,2">
              <v:shape style="position:absolute;left:230;top:2448;width:4203;height:2" coordorigin="230,2448" coordsize="4203,0" path="m230,2448l4432,2448e" filled="f" stroked="t" strokeweight=".957298pt" strokecolor="#575757">
                <v:path arrowok="t"/>
              </v:shape>
            </v:group>
            <v:group style="position:absolute;left:4375;top:2450;width:1000;height:2" coordorigin="4375,2450" coordsize="1000,2">
              <v:shape style="position:absolute;left:4375;top:2450;width:1000;height:2" coordorigin="4375,2450" coordsize="1000,0" path="m4375,2450l5375,2450e" filled="f" stroked="t" strokeweight=".478649pt" strokecolor="#2B2B2B">
                <v:path arrowok="t"/>
              </v:shape>
            </v:group>
            <v:group style="position:absolute;left:5318;top:2455;width:6313;height:2" coordorigin="5318,2455" coordsize="6313,2">
              <v:shape style="position:absolute;left:5318;top:2455;width:6313;height:2" coordorigin="5318,2455" coordsize="6313,0" path="m5318,2455l11631,2455e" filled="f" stroked="t" strokeweight=".957298pt" strokecolor="#5B5B5B">
                <v:path arrowok="t"/>
              </v:shape>
            </v:group>
            <v:group style="position:absolute;left:230;top:2690;width:6371;height:2" coordorigin="230,2690" coordsize="6371,2">
              <v:shape style="position:absolute;left:230;top:2690;width:6371;height:2" coordorigin="230,2690" coordsize="6371,0" path="m230,2690l6601,2690e" filled="f" stroked="t" strokeweight=".717973pt" strokecolor="#707070">
                <v:path arrowok="t"/>
              </v:shape>
            </v:group>
            <v:group style="position:absolute;left:6246;top:2699;width:5385;height:2" coordorigin="6246,2699" coordsize="5385,2">
              <v:shape style="position:absolute;left:6246;top:2699;width:5385;height:2" coordorigin="6246,2699" coordsize="5385,0" path="m6246,2699l11631,2699e" filled="f" stroked="t" strokeweight=".478649pt" strokecolor="#545454">
                <v:path arrowok="t"/>
              </v:shape>
            </v:group>
            <v:group style="position:absolute;left:220;top:2929;width:1307;height:2" coordorigin="220,2929" coordsize="1307,2">
              <v:shape style="position:absolute;left:220;top:2929;width:1307;height:2" coordorigin="220,2929" coordsize="1307,0" path="m220,2929l1527,2929e" filled="f" stroked="t" strokeweight=".478649pt" strokecolor="#4B4B4B">
                <v:path arrowok="t"/>
              </v:shape>
            </v:group>
            <v:group style="position:absolute;left:225;top:2934;width:6802;height:2" coordorigin="225,2934" coordsize="6802,2">
              <v:shape style="position:absolute;left:225;top:2934;width:6802;height:2" coordorigin="225,2934" coordsize="6802,0" path="m225,2934l7027,2934e" filled="f" stroked="t" strokeweight=".478649pt" strokecolor="#606060">
                <v:path arrowok="t"/>
              </v:shape>
            </v:group>
            <v:group style="position:absolute;left:225;top:2939;width:6983;height:2" coordorigin="225,2939" coordsize="6983,2">
              <v:shape style="position:absolute;left:225;top:2939;width:6983;height:2" coordorigin="225,2939" coordsize="6983,0" path="m225,2939l7208,2939e" filled="f" stroked="t" strokeweight=".717973pt" strokecolor="#646464">
                <v:path arrowok="t"/>
              </v:shape>
            </v:group>
            <v:group style="position:absolute;left:7151;top:2939;width:4480;height:2" coordorigin="7151,2939" coordsize="4480,2">
              <v:shape style="position:absolute;left:7151;top:2939;width:4480;height:2" coordorigin="7151,2939" coordsize="4480,0" path="m7151,2939l11631,2939e" filled="f" stroked="t" strokeweight=".478649pt" strokecolor="#4F4F4F">
                <v:path arrowok="t"/>
              </v:shape>
            </v:group>
            <v:group style="position:absolute;left:11626;top:2666;width:2;height:292" coordorigin="11626,2666" coordsize="2,292">
              <v:shape style="position:absolute;left:11626;top:2666;width:2;height:292" coordorigin="11626,2666" coordsize="0,292" path="m11626,2958l11626,2666e" filled="f" stroked="t" strokeweight=".478649pt" strokecolor="#444444">
                <v:path arrowok="t"/>
              </v:shape>
            </v:group>
            <v:group style="position:absolute;left:225;top:3176;width:3456;height:2" coordorigin="225,3176" coordsize="3456,2">
              <v:shape style="position:absolute;left:225;top:3176;width:3456;height:2" coordorigin="225,3176" coordsize="3456,0" path="m225,3176l3681,3176e" filled="f" stroked="t" strokeweight=".957298pt" strokecolor="#5B5B5B">
                <v:path arrowok="t"/>
              </v:shape>
            </v:group>
            <v:group style="position:absolute;left:3623;top:3179;width:809;height:2" coordorigin="3623,3179" coordsize="809,2">
              <v:shape style="position:absolute;left:3623;top:3179;width:809;height:2" coordorigin="3623,3179" coordsize="809,0" path="m3623,3179l4432,3179e" filled="f" stroked="t" strokeweight=".478649pt" strokecolor="#3B3B3B">
                <v:path arrowok="t"/>
              </v:shape>
            </v:group>
            <v:group style="position:absolute;left:4375;top:3179;width:3212;height:2" coordorigin="4375,3179" coordsize="3212,2">
              <v:shape style="position:absolute;left:4375;top:3179;width:3212;height:2" coordorigin="4375,3179" coordsize="3212,0" path="m4375,3179l7587,3179e" filled="f" stroked="t" strokeweight=".717973pt" strokecolor="#4F4F4F">
                <v:path arrowok="t"/>
              </v:shape>
            </v:group>
            <v:group style="position:absolute;left:5854;top:3181;width:5777;height:2" coordorigin="5854,3181" coordsize="5777,2">
              <v:shape style="position:absolute;left:5854;top:3181;width:5777;height:2" coordorigin="5854,3181" coordsize="5777,0" path="m5854,3181l11631,3181e" filled="f" stroked="t" strokeweight=".957298pt" strokecolor="#646464">
                <v:path arrowok="t"/>
              </v:shape>
            </v:group>
            <v:group style="position:absolute;left:3659;top:3169;width:2;height:777" coordorigin="3659,3169" coordsize="2,777">
              <v:shape style="position:absolute;left:3659;top:3169;width:2;height:777" coordorigin="3659,3169" coordsize="0,777" path="m3659,3946l3659,3169e" filled="f" stroked="t" strokeweight=".717973pt" strokecolor="#545454">
                <v:path arrowok="t"/>
              </v:shape>
            </v:group>
            <v:group style="position:absolute;left:7007;top:3179;width:2;height:518" coordorigin="7007,3179" coordsize="2,518">
              <v:shape style="position:absolute;left:7007;top:3179;width:2;height:518" coordorigin="7007,3179" coordsize="0,518" path="m7007,3697l7007,3179e" filled="f" stroked="t" strokeweight=".957298pt" strokecolor="#676767">
                <v:path arrowok="t"/>
              </v:shape>
            </v:group>
            <v:group style="position:absolute;left:6988;top:3639;width:1962;height:2" coordorigin="6988,3639" coordsize="1962,2">
              <v:shape style="position:absolute;left:6988;top:3639;width:1962;height:2" coordorigin="6988,3639" coordsize="1962,0" path="m6988,3639l8951,3639e" filled="f" stroked="t" strokeweight=".239324pt" strokecolor="#646464">
                <v:path arrowok="t"/>
              </v:shape>
            </v:group>
            <v:group style="position:absolute;left:3652;top:3627;width:3365;height:2" coordorigin="3652,3627" coordsize="3365,2">
              <v:shape style="position:absolute;left:3652;top:3627;width:3365;height:2" coordorigin="3652,3627" coordsize="3365,0" path="m3652,3627l7017,3627e" filled="f" stroked="t" strokeweight=".478649pt" strokecolor="#676767">
                <v:path arrowok="t"/>
              </v:shape>
            </v:group>
            <v:group style="position:absolute;left:8951;top:3639;width:1249;height:2" coordorigin="8951,3639" coordsize="1249,2">
              <v:shape style="position:absolute;left:8951;top:3639;width:1249;height:2" coordorigin="8951,3639" coordsize="1249,0" path="m8951,3639l10200,3639e" filled="f" stroked="t" strokeweight=".239324pt" strokecolor="#000000">
                <v:path arrowok="t"/>
              </v:shape>
            </v:group>
            <v:group style="position:absolute;left:10200;top:3639;width:1431;height:2" coordorigin="10200,3639" coordsize="1431,2">
              <v:shape style="position:absolute;left:10200;top:3639;width:1431;height:2" coordorigin="10200,3639" coordsize="1431,0" path="m10200,3639l11631,3639e" filled="f" stroked="t" strokeweight=".239324pt" strokecolor="#676767">
                <v:path arrowok="t"/>
              </v:shape>
            </v:group>
            <v:group style="position:absolute;left:11626;top:494;width:2;height:3179" coordorigin="11626,494" coordsize="2,3179">
              <v:shape style="position:absolute;left:11626;top:494;width:2;height:3179" coordorigin="11626,494" coordsize="0,3179" path="m11626,3673l11626,494e" filled="f" stroked="t" strokeweight=".478649pt" strokecolor="#575757">
                <v:path arrowok="t"/>
              </v:shape>
            </v:group>
            <v:group style="position:absolute;left:225;top:3944;width:1958;height:2" coordorigin="225,3944" coordsize="1958,2">
              <v:shape style="position:absolute;left:225;top:3944;width:1958;height:2" coordorigin="225,3944" coordsize="1958,0" path="m225,3944l2183,3944e" filled="f" stroked="t" strokeweight=".957298pt" strokecolor="#5B5B5B">
                <v:path arrowok="t"/>
              </v:shape>
            </v:group>
            <v:group style="position:absolute;left:2125;top:3941;width:594;height:2" coordorigin="2125,3941" coordsize="594,2">
              <v:shape style="position:absolute;left:2125;top:3941;width:594;height:2" coordorigin="2125,3941" coordsize="594,0" path="m2125,3941l2719,3941e" filled="f" stroked="t" strokeweight=".478649pt" strokecolor="#1F1F1F">
                <v:path arrowok="t"/>
              </v:shape>
            </v:group>
            <v:group style="position:absolute;left:2661;top:3941;width:1029;height:2" coordorigin="2661,3941" coordsize="1029,2">
              <v:shape style="position:absolute;left:2661;top:3941;width:1029;height:2" coordorigin="2661,3941" coordsize="1029,0" path="m2661,3941l3690,3941e" filled="f" stroked="t" strokeweight=".478649pt" strokecolor="#383838">
                <v:path arrowok="t"/>
              </v:shape>
            </v:group>
            <v:group style="position:absolute;left:3619;top:3941;width:6385;height:2" coordorigin="3619,3941" coordsize="6385,2">
              <v:shape style="position:absolute;left:3619;top:3941;width:6385;height:2" coordorigin="3619,3941" coordsize="6385,0" path="m3619,3941l10004,3941e" filled="f" stroked="t" strokeweight=".957298pt" strokecolor="#4F4F4F">
                <v:path arrowok="t"/>
              </v:shape>
            </v:group>
            <v:group style="position:absolute;left:6998;top:3639;width:2;height:307" coordorigin="6998,3639" coordsize="2,307">
              <v:shape style="position:absolute;left:6998;top:3639;width:2;height:307" coordorigin="6998,3639" coordsize="0,307" path="m6998,3946l6998,3639e" filled="f" stroked="t" strokeweight=".717973pt" strokecolor="#444444">
                <v:path arrowok="t"/>
              </v:shape>
            </v:group>
            <v:group style="position:absolute;left:9946;top:3948;width:1694;height:2" coordorigin="9946,3948" coordsize="1694,2">
              <v:shape style="position:absolute;left:9946;top:3948;width:1694;height:2" coordorigin="9946,3948" coordsize="1694,0" path="m9946,3948l11641,3948e" filled="f" stroked="t" strokeweight=".478649pt" strokecolor="#484848">
                <v:path arrowok="t"/>
              </v:shape>
            </v:group>
            <v:group style="position:absolute;left:225;top:4217;width:1302;height:2" coordorigin="225,4217" coordsize="1302,2">
              <v:shape style="position:absolute;left:225;top:4217;width:1302;height:2" coordorigin="225,4217" coordsize="1302,0" path="m225,4217l1527,4217e" filled="f" stroked="t" strokeweight=".717973pt" strokecolor="#4B4B4B">
                <v:path arrowok="t"/>
              </v:shape>
            </v:group>
            <v:group style="position:absolute;left:1469;top:4219;width:2211;height:2" coordorigin="1469,4219" coordsize="2211,2">
              <v:shape style="position:absolute;left:1469;top:4219;width:2211;height:2" coordorigin="1469,4219" coordsize="2211,0" path="m1469,4219l3681,4219e" filled="f" stroked="t" strokeweight=".478649pt" strokecolor="#343434">
                <v:path arrowok="t"/>
              </v:shape>
            </v:group>
            <v:group style="position:absolute;left:2168;top:3936;width:2;height:839" coordorigin="2168,3936" coordsize="2,839">
              <v:shape style="position:absolute;left:2168;top:3936;width:2;height:839" coordorigin="2168,3936" coordsize="0,839" path="m2168,4775l2168,3936e" filled="f" stroked="t" strokeweight=".957298pt" strokecolor="#575757">
                <v:path arrowok="t"/>
              </v:shape>
            </v:group>
            <v:group style="position:absolute;left:3623;top:4222;width:3963;height:2" coordorigin="3623,4222" coordsize="3963,2">
              <v:shape style="position:absolute;left:3623;top:4222;width:3963;height:2" coordorigin="3623,4222" coordsize="3963,0" path="m3623,4222l7587,4222e" filled="f" stroked="t" strokeweight=".957298pt" strokecolor="#5B5B5B">
                <v:path arrowok="t"/>
              </v:shape>
            </v:group>
            <v:group style="position:absolute;left:7529;top:4219;width:445;height:2" coordorigin="7529,4219" coordsize="445,2">
              <v:shape style="position:absolute;left:7529;top:4219;width:445;height:2" coordorigin="7529,4219" coordsize="445,0" path="m7529,4219l7974,4219e" filled="f" stroked="t" strokeweight=".478649pt" strokecolor="#282828">
                <v:path arrowok="t"/>
              </v:shape>
            </v:group>
            <v:group style="position:absolute;left:7917;top:4222;width:1805;height:2" coordorigin="7917,4222" coordsize="1805,2">
              <v:shape style="position:absolute;left:7917;top:4222;width:1805;height:2" coordorigin="7917,4222" coordsize="1805,0" path="m7917,4222l9721,4222e" filled="f" stroked="t" strokeweight=".478649pt" strokecolor="#444444">
                <v:path arrowok="t"/>
              </v:shape>
            </v:group>
            <v:group style="position:absolute;left:9664;top:4222;width:1972;height:2" coordorigin="9664,4222" coordsize="1972,2">
              <v:shape style="position:absolute;left:9664;top:4222;width:1972;height:2" coordorigin="9664,4222" coordsize="1972,0" path="m9664,4222l11636,4222e" filled="f" stroked="t" strokeweight=".957298pt" strokecolor="#646464">
                <v:path arrowok="t"/>
              </v:shape>
            </v:group>
            <v:group style="position:absolute;left:11629;top:3582;width:2;height:911" coordorigin="11629,3582" coordsize="2,911">
              <v:shape style="position:absolute;left:11629;top:3582;width:2;height:911" coordorigin="11629,3582" coordsize="0,911" path="m11629,4492l11629,3582e" filled="f" stroked="t" strokeweight=".957298pt" strokecolor="#777777">
                <v:path arrowok="t"/>
              </v:shape>
            </v:group>
            <v:group style="position:absolute;left:2159;top:4466;width:9477;height:2" coordorigin="2159,4466" coordsize="9477,2">
              <v:shape style="position:absolute;left:2159;top:4466;width:9477;height:2" coordorigin="2159,4466" coordsize="9477,0" path="m2159,4466l11636,4466e" filled="f" stroked="t" strokeweight=".717973pt" strokecolor="#575757">
                <v:path arrowok="t"/>
              </v:shape>
            </v:group>
            <v:group style="position:absolute;left:4727;top:4459;width:2;height:2186" coordorigin="4727,4459" coordsize="2,2186">
              <v:shape style="position:absolute;left:4727;top:4459;width:2;height:2186" coordorigin="4727,4459" coordsize="0,2186" path="m4727,6645l4727,4459e" filled="f" stroked="t" strokeweight=".717973pt" strokecolor="#575757">
                <v:path arrowok="t"/>
              </v:shape>
            </v:group>
            <v:group style="position:absolute;left:7558;top:4449;width:2;height:264" coordorigin="7558,4449" coordsize="2,264">
              <v:shape style="position:absolute;left:7558;top:4449;width:2;height:264" coordorigin="7558,4449" coordsize="0,264" path="m7558,4713l7558,4449e" filled="f" stroked="t" strokeweight=".239324pt" strokecolor="#575757">
                <v:path arrowok="t"/>
              </v:shape>
            </v:group>
            <v:group style="position:absolute;left:11631;top:4421;width:2;height:1036" coordorigin="11631,4421" coordsize="2,1036">
              <v:shape style="position:absolute;left:11631;top:4421;width:2;height:1036" coordorigin="11631,4421" coordsize="0,1036" path="m11631,5456l11631,4421e" filled="f" stroked="t" strokeweight=".478649pt" strokecolor="#444444">
                <v:path arrowok="t"/>
              </v:shape>
            </v:group>
            <v:group style="position:absolute;left:2173;top:4684;width:2;height:1261" coordorigin="2173,4684" coordsize="2,1261">
              <v:shape style="position:absolute;left:2173;top:4684;width:2;height:1261" coordorigin="2173,4684" coordsize="0,1261" path="m2173,5945l2173,4684e" filled="f" stroked="t" strokeweight=".478649pt" strokecolor="#282828">
                <v:path arrowok="t"/>
              </v:shape>
            </v:group>
            <v:group style="position:absolute;left:4715;top:4950;width:1886;height:2" coordorigin="4715,4950" coordsize="1886,2">
              <v:shape style="position:absolute;left:4715;top:4950;width:1886;height:2" coordorigin="4715,4950" coordsize="1886,0" path="m4715,4950l6601,4950e" filled="f" stroked="t" strokeweight=".957298pt" strokecolor="#5B5B5B">
                <v:path arrowok="t"/>
              </v:shape>
            </v:group>
            <v:group style="position:absolute;left:6543;top:4948;width:1431;height:2" coordorigin="6543,4948" coordsize="1431,2">
              <v:shape style="position:absolute;left:6543;top:4948;width:1431;height:2" coordorigin="6543,4948" coordsize="1431,0" path="m6543,4948l7974,4948e" filled="f" stroked="t" strokeweight=".478649pt" strokecolor="#232323">
                <v:path arrowok="t"/>
              </v:shape>
            </v:group>
            <v:group style="position:absolute;left:7558;top:4713;width:2;height:230" coordorigin="7558,4713" coordsize="2,230">
              <v:shape style="position:absolute;left:7558;top:4713;width:2;height:230" coordorigin="7558,4713" coordsize="0,230" path="m7558,4943l7558,4713e" filled="f" stroked="t" strokeweight=".239324pt" strokecolor="#2F2F2F">
                <v:path arrowok="t"/>
              </v:shape>
            </v:group>
            <v:group style="position:absolute;left:7917;top:4948;width:589;height:2" coordorigin="7917,4948" coordsize="589,2">
              <v:shape style="position:absolute;left:7917;top:4948;width:589;height:2" coordorigin="7917,4948" coordsize="589,0" path="m7917,4948l8506,4948e" filled="f" stroked="t" strokeweight=".478649pt" strokecolor="#383838">
                <v:path arrowok="t"/>
              </v:shape>
            </v:group>
            <v:group style="position:absolute;left:8448;top:4950;width:3188;height:2" coordorigin="8448,4950" coordsize="3188,2">
              <v:shape style="position:absolute;left:8448;top:4950;width:3188;height:2" coordorigin="8448,4950" coordsize="3188,0" path="m8448,4950l11636,4950e" filled="f" stroked="t" strokeweight=".957298pt" strokecolor="#606060">
                <v:path arrowok="t"/>
              </v:shape>
            </v:group>
            <v:group style="position:absolute;left:4719;top:5192;width:3858;height:2" coordorigin="4719,5192" coordsize="3858,2">
              <v:shape style="position:absolute;left:4719;top:5192;width:3858;height:2" coordorigin="4719,5192" coordsize="3858,0" path="m4719,5192l8577,5192e" filled="f" stroked="t" strokeweight=".717973pt" strokecolor="#4B4B4B">
                <v:path arrowok="t"/>
              </v:shape>
            </v:group>
            <v:group style="position:absolute;left:8448;top:5192;width:531;height:2" coordorigin="8448,5192" coordsize="531,2">
              <v:shape style="position:absolute;left:8448;top:5192;width:531;height:2" coordorigin="8448,5192" coordsize="531,0" path="m8448,5192l8979,5192e" filled="f" stroked="t" strokeweight=".478649pt" strokecolor="#3F3F3F">
                <v:path arrowok="t"/>
              </v:shape>
            </v:group>
            <v:group style="position:absolute;left:8922;top:5192;width:1307;height:2" coordorigin="8922,5192" coordsize="1307,2">
              <v:shape style="position:absolute;left:8922;top:5192;width:1307;height:2" coordorigin="8922,5192" coordsize="1307,0" path="m8922,5192l10229,5192e" filled="f" stroked="t" strokeweight=".478649pt" strokecolor="#282828">
                <v:path arrowok="t"/>
              </v:shape>
            </v:group>
            <v:group style="position:absolute;left:10171;top:5195;width:1465;height:2" coordorigin="10171,5195" coordsize="1465,2">
              <v:shape style="position:absolute;left:10171;top:5195;width:1465;height:2" coordorigin="10171,5195" coordsize="1465,0" path="m10171,5195l11636,5195e" filled="f" stroked="t" strokeweight=".478649pt" strokecolor="#484848">
                <v:path arrowok="t"/>
              </v:shape>
            </v:group>
            <v:group style="position:absolute;left:4729;top:5154;width:2;height:292" coordorigin="4729,5154" coordsize="2,292">
              <v:shape style="position:absolute;left:4729;top:5154;width:2;height:292" coordorigin="4729,5154" coordsize="0,292" path="m4729,5447l4729,5154e" filled="f" stroked="t" strokeweight=".478649pt" strokecolor="#383838">
                <v:path arrowok="t"/>
              </v:shape>
            </v:group>
            <v:group style="position:absolute;left:4719;top:5432;width:2307;height:2" coordorigin="4719,5432" coordsize="2307,2">
              <v:shape style="position:absolute;left:4719;top:5432;width:2307;height:2" coordorigin="4719,5432" coordsize="2307,0" path="m4719,5432l7027,5432e" filled="f" stroked="t" strokeweight=".478649pt" strokecolor="#484848">
                <v:path arrowok="t"/>
              </v:shape>
            </v:group>
            <v:group style="position:absolute;left:6385;top:5435;width:5256;height:2" coordorigin="6385,5435" coordsize="5256,2">
              <v:shape style="position:absolute;left:6385;top:5435;width:5256;height:2" coordorigin="6385,5435" coordsize="5256,0" path="m6385,5435l11641,5435e" filled="f" stroked="t" strokeweight=".957298pt" strokecolor="#575757">
                <v:path arrowok="t"/>
              </v:shape>
            </v:group>
            <v:group style="position:absolute;left:2168;top:5677;width:1513;height:2" coordorigin="2168,5677" coordsize="1513,2">
              <v:shape style="position:absolute;left:2168;top:5677;width:1513;height:2" coordorigin="2168,5677" coordsize="1513,0" path="m2168,5677l3681,5677e" filled="f" stroked="t" strokeweight=".478649pt" strokecolor="#2F2F2F">
                <v:path arrowok="t"/>
              </v:shape>
            </v:group>
            <v:group style="position:absolute;left:3623;top:5677;width:3963;height:2" coordorigin="3623,5677" coordsize="3963,2">
              <v:shape style="position:absolute;left:3623;top:5677;width:3963;height:2" coordorigin="3623,5677" coordsize="3963,0" path="m3623,5677l7587,5677e" filled="f" stroked="t" strokeweight=".717973pt" strokecolor="#545454">
                <v:path arrowok="t"/>
              </v:shape>
            </v:group>
            <v:group style="position:absolute;left:4729;top:5389;width:2;height:556" coordorigin="4729,5389" coordsize="2,556">
              <v:shape style="position:absolute;left:4729;top:5389;width:2;height:556" coordorigin="4729,5389" coordsize="0,556" path="m4729,5945l4729,5389e" filled="f" stroked="t" strokeweight=".478649pt" strokecolor="#4B4B4B">
                <v:path arrowok="t"/>
              </v:shape>
            </v:group>
            <v:group style="position:absolute;left:7529;top:5677;width:445;height:2" coordorigin="7529,5677" coordsize="445,2">
              <v:shape style="position:absolute;left:7529;top:5677;width:445;height:2" coordorigin="7529,5677" coordsize="445,0" path="m7529,5677l7974,5677e" filled="f" stroked="t" strokeweight=".478649pt" strokecolor="#383838">
                <v:path arrowok="t"/>
              </v:shape>
            </v:group>
            <v:group style="position:absolute;left:7917;top:5677;width:3724;height:2" coordorigin="7917,5677" coordsize="3724,2">
              <v:shape style="position:absolute;left:7917;top:5677;width:3724;height:2" coordorigin="7917,5677" coordsize="3724,0" path="m7917,5677l11641,5677e" filled="f" stroked="t" strokeweight=".957298pt" strokecolor="#646464">
                <v:path arrowok="t"/>
              </v:shape>
            </v:group>
            <v:group style="position:absolute;left:11636;top:5384;width:2;height:561" coordorigin="11636,5384" coordsize="2,561">
              <v:shape style="position:absolute;left:11636;top:5384;width:2;height:561" coordorigin="11636,5384" coordsize="0,561" path="m11636,5945l11636,5384e" filled="f" stroked="t" strokeweight=".717973pt" strokecolor="#606060">
                <v:path arrowok="t"/>
              </v:shape>
            </v:group>
            <v:group style="position:absolute;left:239;top:5919;width:1316;height:2" coordorigin="239,5919" coordsize="1316,2">
              <v:shape style="position:absolute;left:239;top:5919;width:1316;height:2" coordorigin="239,5919" coordsize="1316,0" path="m239,5919l1556,5919e" filled="f" stroked="t" strokeweight=".957298pt" strokecolor="#646464">
                <v:path arrowok="t"/>
              </v:shape>
            </v:group>
            <v:group style="position:absolute;left:1469;top:5919;width:2211;height:2" coordorigin="1469,5919" coordsize="2211,2">
              <v:shape style="position:absolute;left:1469;top:5919;width:2211;height:2" coordorigin="1469,5919" coordsize="2211,0" path="m1469,5919l3681,5919e" filled="f" stroked="t" strokeweight=".478649pt" strokecolor="#484848">
                <v:path arrowok="t"/>
              </v:shape>
            </v:group>
            <v:group style="position:absolute;left:3623;top:5919;width:3963;height:2" coordorigin="3623,5919" coordsize="3963,2">
              <v:shape style="position:absolute;left:3623;top:5919;width:3963;height:2" coordorigin="3623,5919" coordsize="3963,0" path="m3623,5919l7587,5919e" filled="f" stroked="t" strokeweight=".957298pt" strokecolor="#606060">
                <v:path arrowok="t"/>
              </v:shape>
            </v:group>
            <v:group style="position:absolute;left:7529;top:5916;width:976;height:2" coordorigin="7529,5916" coordsize="976,2">
              <v:shape style="position:absolute;left:7529;top:5916;width:976;height:2" coordorigin="7529,5916" coordsize="976,0" path="m7529,5916l8506,5916e" filled="f" stroked="t" strokeweight=".478649pt" strokecolor="#383838">
                <v:path arrowok="t"/>
              </v:shape>
            </v:group>
            <v:group style="position:absolute;left:8922;top:5921;width:799;height:2" coordorigin="8922,5921" coordsize="799,2">
              <v:shape style="position:absolute;left:8922;top:5921;width:799;height:2" coordorigin="8922,5921" coordsize="799,0" path="m8922,5921l9721,5921e" filled="f" stroked="t" strokeweight=".478649pt" strokecolor="#444444">
                <v:path arrowok="t"/>
              </v:shape>
            </v:group>
            <v:group style="position:absolute;left:9664;top:5921;width:340;height:2" coordorigin="9664,5921" coordsize="340,2">
              <v:shape style="position:absolute;left:9664;top:5921;width:340;height:2" coordorigin="9664,5921" coordsize="340,0" path="m9664,5921l10004,5921e" filled="f" stroked="t" strokeweight=".478649pt" strokecolor="#282828">
                <v:path arrowok="t"/>
              </v:shape>
            </v:group>
            <v:group style="position:absolute;left:6701;top:5916;width:3528;height:2" coordorigin="6701,5916" coordsize="3528,2">
              <v:shape style="position:absolute;left:6701;top:5916;width:3528;height:2" coordorigin="6701,5916" coordsize="3528,0" path="m6701,5916l10229,5916e" filled="f" stroked="t" strokeweight=".717973pt" strokecolor="#4B4B4B">
                <v:path arrowok="t"/>
              </v:shape>
            </v:group>
            <v:group style="position:absolute;left:10123;top:5919;width:1522;height:2" coordorigin="10123,5919" coordsize="1522,2">
              <v:shape style="position:absolute;left:10123;top:5919;width:1522;height:2" coordorigin="10123,5919" coordsize="1522,0" path="m10123,5919l11646,5919e" filled="f" stroked="t" strokeweight=".957298pt" strokecolor="#676767">
                <v:path arrowok="t"/>
              </v:shape>
            </v:group>
            <v:group style="position:absolute;left:2173;top:5873;width:2;height:1501" coordorigin="2173,5873" coordsize="2,1501">
              <v:shape style="position:absolute;left:2173;top:5873;width:2;height:1501" coordorigin="2173,5873" coordsize="0,1501" path="m2173,7374l2173,5873e" filled="f" stroked="t" strokeweight=".957298pt" strokecolor="#4F4F4F">
                <v:path arrowok="t"/>
              </v:shape>
            </v:group>
            <v:group style="position:absolute;left:7558;top:5902;width:2;height:729" coordorigin="7558,5902" coordsize="2,729">
              <v:shape style="position:absolute;left:7558;top:5902;width:2;height:729" coordorigin="7558,5902" coordsize="0,729" path="m7558,6631l7558,5902e" filled="f" stroked="t" strokeweight=".239324pt" strokecolor="#282828">
                <v:path arrowok="t"/>
              </v:shape>
            </v:group>
            <v:group style="position:absolute;left:2163;top:6394;width:4088;height:2" coordorigin="2163,6394" coordsize="4088,2">
              <v:shape style="position:absolute;left:2163;top:6394;width:4088;height:2" coordorigin="2163,6394" coordsize="4088,0" path="m2163,6394l6251,6394e" filled="f" stroked="t" strokeweight=".957298pt" strokecolor="#5B5B5B">
                <v:path arrowok="t"/>
              </v:shape>
            </v:group>
            <v:group style="position:absolute;left:6194;top:6396;width:833;height:2" coordorigin="6194,6396" coordsize="833,2">
              <v:shape style="position:absolute;left:6194;top:6396;width:833;height:2" coordorigin="6194,6396" coordsize="833,0" path="m6194,6396l7027,6396e" filled="f" stroked="t" strokeweight=".478649pt" strokecolor="#3B3B3B">
                <v:path arrowok="t"/>
              </v:shape>
            </v:group>
            <v:group style="position:absolute;left:6969;top:6396;width:622;height:2" coordorigin="6969,6396" coordsize="622,2">
              <v:shape style="position:absolute;left:6969;top:6396;width:622;height:2" coordorigin="6969,6396" coordsize="622,0" path="m6969,6396l7591,6396e" filled="f" stroked="t" strokeweight=".478649pt" strokecolor="#1F1F1F">
                <v:path arrowok="t"/>
              </v:shape>
            </v:group>
            <v:group style="position:absolute;left:7529;top:6394;width:4116;height:2" coordorigin="7529,6394" coordsize="4116,2">
              <v:shape style="position:absolute;left:7529;top:6394;width:4116;height:2" coordorigin="7529,6394" coordsize="4116,0" path="m7529,6394l11646,6394e" filled="f" stroked="t" strokeweight=".957298pt" strokecolor="#606060">
                <v:path arrowok="t"/>
              </v:shape>
            </v:group>
            <v:group style="position:absolute;left:2163;top:6636;width:2594;height:2" coordorigin="2163,6636" coordsize="2594,2">
              <v:shape style="position:absolute;left:2163;top:6636;width:2594;height:2" coordorigin="2163,6636" coordsize="2594,0" path="m2163,6636l4758,6636e" filled="f" stroked="t" strokeweight=".478649pt" strokecolor="#444848">
                <v:path arrowok="t"/>
              </v:shape>
            </v:group>
            <v:group style="position:absolute;left:4059;top:6638;width:2542;height:2" coordorigin="4059,6638" coordsize="2542,2">
              <v:shape style="position:absolute;left:4059;top:6638;width:2542;height:2" coordorigin="4059,6638" coordsize="2542,0" path="m4059,6638l6601,6638e" filled="f" stroked="t" strokeweight=".957298pt" strokecolor="#646464">
                <v:path arrowok="t"/>
              </v:shape>
            </v:group>
            <v:group style="position:absolute;left:6543;top:6636;width:1431;height:2" coordorigin="6543,6636" coordsize="1431,2">
              <v:shape style="position:absolute;left:6543;top:6636;width:1431;height:2" coordorigin="6543,6636" coordsize="1431,0" path="m6543,6636l7974,6636e" filled="f" stroked="t" strokeweight=".478649pt" strokecolor="#282828">
                <v:path arrowok="t"/>
              </v:shape>
            </v:group>
            <v:group style="position:absolute;left:7917;top:6636;width:3729;height:2" coordorigin="7917,6636" coordsize="3729,2">
              <v:shape style="position:absolute;left:7917;top:6636;width:3729;height:2" coordorigin="7917,6636" coordsize="3729,0" path="m7917,6636l11646,6636e" filled="f" stroked="t" strokeweight=".957298pt" strokecolor="#646464">
                <v:path arrowok="t"/>
              </v:shape>
            </v:group>
            <v:group style="position:absolute;left:11634;top:5701;width:2;height:1208" coordorigin="11634,5701" coordsize="2,1208">
              <v:shape style="position:absolute;left:11634;top:5701;width:2;height:1208" coordorigin="11634,5701" coordsize="0,1208" path="m11634,6909l11634,5701e" filled="f" stroked="t" strokeweight=".957298pt" strokecolor="#747474">
                <v:path arrowok="t"/>
              </v:shape>
            </v:group>
            <v:group style="position:absolute;left:230;top:6878;width:1962;height:2" coordorigin="230,6878" coordsize="1962,2">
              <v:shape style="position:absolute;left:230;top:6878;width:1962;height:2" coordorigin="230,6878" coordsize="1962,0" path="m230,6878l2192,6878e" filled="f" stroked="t" strokeweight=".957298pt" strokecolor="#606060">
                <v:path arrowok="t"/>
              </v:shape>
            </v:group>
            <v:group style="position:absolute;left:2120;top:6880;width:2628;height:2" coordorigin="2120,6880" coordsize="2628,2">
              <v:shape style="position:absolute;left:2120;top:6880;width:2628;height:2" coordorigin="2120,6880" coordsize="2628,0" path="m2120,6880l4748,6880e" filled="f" stroked="t" strokeweight=".717973pt" strokecolor="#4B4B4B">
                <v:path arrowok="t"/>
              </v:shape>
            </v:group>
            <v:group style="position:absolute;left:4691;top:6880;width:684;height:2" coordorigin="4691,6880" coordsize="684,2">
              <v:shape style="position:absolute;left:4691;top:6880;width:684;height:2" coordorigin="4691,6880" coordsize="684,0" path="m4691,6880l5375,6880e" filled="f" stroked="t" strokeweight=".478649pt" strokecolor="#232323">
                <v:path arrowok="t"/>
              </v:shape>
            </v:group>
            <v:group style="position:absolute;left:5318;top:6880;width:933;height:2" coordorigin="5318,6880" coordsize="933,2">
              <v:shape style="position:absolute;left:5318;top:6880;width:933;height:2" coordorigin="5318,6880" coordsize="933,0" path="m5318,6880l6251,6880e" filled="f" stroked="t" strokeweight=".478649pt" strokecolor="#3B3B3B">
                <v:path arrowok="t"/>
              </v:shape>
            </v:group>
            <v:group style="position:absolute;left:6151;top:6880;width:2436;height:2" coordorigin="6151,6880" coordsize="2436,2">
              <v:shape style="position:absolute;left:6151;top:6880;width:2436;height:2" coordorigin="6151,6880" coordsize="2436,0" path="m6151,6880l8587,6880e" filled="f" stroked="t" strokeweight=".957298pt" strokecolor="#575757">
                <v:path arrowok="t"/>
              </v:shape>
            </v:group>
            <v:group style="position:absolute;left:8448;top:6880;width:531;height:2" coordorigin="8448,6880" coordsize="531,2">
              <v:shape style="position:absolute;left:8448;top:6880;width:531;height:2" coordorigin="8448,6880" coordsize="531,0" path="m8448,6880l8979,6880e" filled="f" stroked="t" strokeweight=".478649pt" strokecolor="#444444">
                <v:path arrowok="t"/>
              </v:shape>
            </v:group>
            <v:group style="position:absolute;left:8922;top:6880;width:1307;height:2" coordorigin="8922,6880" coordsize="1307,2">
              <v:shape style="position:absolute;left:8922;top:6880;width:1307;height:2" coordorigin="8922,6880" coordsize="1307,0" path="m8922,6880l10229,6880e" filled="f" stroked="t" strokeweight=".478649pt" strokecolor="#2B2B2B">
                <v:path arrowok="t"/>
              </v:shape>
            </v:group>
            <v:group style="position:absolute;left:10171;top:6880;width:1469;height:2" coordorigin="10171,6880" coordsize="1469,2">
              <v:shape style="position:absolute;left:10171;top:6880;width:1469;height:2" coordorigin="10171,6880" coordsize="1469,0" path="m10171,6880l11641,6880e" filled="f" stroked="t" strokeweight=".717973pt" strokecolor="#545454">
                <v:path arrowok="t"/>
              </v:shape>
            </v:group>
            <v:group style="position:absolute;left:11636;top:6837;width:2;height:782" coordorigin="11636,6837" coordsize="2,782">
              <v:shape style="position:absolute;left:11636;top:6837;width:2;height:782" coordorigin="11636,6837" coordsize="0,782" path="m11636,7619l11636,6837e" filled="f" stroked="t" strokeweight=".478649pt" strokecolor="#3F3F3F">
                <v:path arrowok="t"/>
              </v:shape>
            </v:group>
            <v:group style="position:absolute;left:230;top:7350;width:862;height:2" coordorigin="230,7350" coordsize="862,2">
              <v:shape style="position:absolute;left:230;top:7350;width:862;height:2" coordorigin="230,7350" coordsize="862,0" path="m230,7350l1091,7350e" filled="f" stroked="t" strokeweight=".478649pt" strokecolor="#444444">
                <v:path arrowok="t"/>
              </v:shape>
            </v:group>
            <v:group style="position:absolute;left:842;top:7352;width:3906;height:2" coordorigin="842,7352" coordsize="3906,2">
              <v:shape style="position:absolute;left:842;top:7352;width:3906;height:2" coordorigin="842,7352" coordsize="3906,0" path="m842,7352l4748,7352e" filled="f" stroked="t" strokeweight=".957298pt" strokecolor="#5B5B5B">
                <v:path arrowok="t"/>
              </v:shape>
            </v:group>
            <v:group style="position:absolute;left:4691;top:7355;width:684;height:2" coordorigin="4691,7355" coordsize="684,2">
              <v:shape style="position:absolute;left:4691;top:7355;width:684;height:2" coordorigin="4691,7355" coordsize="684,0" path="m4691,7355l5375,7355e" filled="f" stroked="t" strokeweight=".717973pt" strokecolor="#484848">
                <v:path arrowok="t"/>
              </v:shape>
            </v:group>
            <v:group style="position:absolute;left:5318;top:7350;width:933;height:2" coordorigin="5318,7350" coordsize="933,2">
              <v:shape style="position:absolute;left:5318;top:7350;width:933;height:2" coordorigin="5318,7350" coordsize="933,0" path="m5318,7350l6251,7350e" filled="f" stroked="t" strokeweight=".478649pt" strokecolor="#444444">
                <v:path arrowok="t"/>
              </v:shape>
            </v:group>
            <v:group style="position:absolute;left:6127;top:7350;width:2475;height:2" coordorigin="6127,7350" coordsize="2475,2">
              <v:shape style="position:absolute;left:6127;top:7350;width:2475;height:2" coordorigin="6127,7350" coordsize="2475,0" path="m6127,7350l8601,7350e" filled="f" stroked="t" strokeweight=".957298pt" strokecolor="#575757">
                <v:path arrowok="t"/>
              </v:shape>
            </v:group>
            <v:group style="position:absolute;left:8448;top:7350;width:531;height:2" coordorigin="8448,7350" coordsize="531,2">
              <v:shape style="position:absolute;left:8448;top:7350;width:531;height:2" coordorigin="8448,7350" coordsize="531,0" path="m8448,7350l8979,7350e" filled="f" stroked="t" strokeweight=".478649pt" strokecolor="#484848">
                <v:path arrowok="t"/>
              </v:shape>
            </v:group>
            <v:group style="position:absolute;left:8922;top:7350;width:1307;height:2" coordorigin="8922,7350" coordsize="1307,2">
              <v:shape style="position:absolute;left:8922;top:7350;width:1307;height:2" coordorigin="8922,7350" coordsize="1307,0" path="m8922,7350l10229,7350e" filled="f" stroked="t" strokeweight=".478649pt" strokecolor="#282828">
                <v:path arrowok="t"/>
              </v:shape>
            </v:group>
            <v:group style="position:absolute;left:10171;top:7352;width:1474;height:2" coordorigin="10171,7352" coordsize="1474,2">
              <v:shape style="position:absolute;left:10171;top:7352;width:1474;height:2" coordorigin="10171,7352" coordsize="1474,0" path="m10171,7352l11646,7352e" filled="f" stroked="t" strokeweight=".478649pt" strokecolor="#484848">
                <v:path arrowok="t"/>
              </v:shape>
            </v:group>
            <v:group style="position:absolute;left:2178;top:7302;width:2;height:566" coordorigin="2178,7302" coordsize="2,566">
              <v:shape style="position:absolute;left:2178;top:7302;width:2;height:566" coordorigin="2178,7302" coordsize="0,566" path="m2178,7868l2178,7302e" filled="f" stroked="t" strokeweight=".478649pt" strokecolor="#181818">
                <v:path arrowok="t"/>
              </v:shape>
            </v:group>
            <v:group style="position:absolute;left:4734;top:7345;width:2;height:738" coordorigin="4734,7345" coordsize="2,738">
              <v:shape style="position:absolute;left:4734;top:7345;width:2;height:738" coordorigin="4734,7345" coordsize="0,738" path="m4734,8084l4734,7345e" filled="f" stroked="t" strokeweight=".478649pt" strokecolor="#3F3F3F">
                <v:path arrowok="t"/>
              </v:shape>
            </v:group>
            <v:group style="position:absolute;left:4729;top:7592;width:6912;height:2" coordorigin="4729,7592" coordsize="6912,2">
              <v:shape style="position:absolute;left:4729;top:7592;width:6912;height:2" coordorigin="4729,7592" coordsize="6912,0" path="m4729,7592l11641,7592e" filled="f" stroked="t" strokeweight=".717973pt" strokecolor="#5B5B5B">
                <v:path arrowok="t"/>
              </v:shape>
            </v:group>
            <v:group style="position:absolute;left:4729;top:7837;width:1919;height:2" coordorigin="4729,7837" coordsize="1919,2">
              <v:shape style="position:absolute;left:4729;top:7837;width:1919;height:2" coordorigin="4729,7837" coordsize="1919,0" path="m4729,7837l6648,7837e" filled="f" stroked="t" strokeweight=".957298pt" strokecolor="#6B6B6B">
                <v:path arrowok="t"/>
              </v:shape>
            </v:group>
            <v:group style="position:absolute;left:6543;top:7839;width:3178;height:2" coordorigin="6543,7839" coordsize="3178,2">
              <v:shape style="position:absolute;left:6543;top:7839;width:3178;height:2" coordorigin="6543,7839" coordsize="3178,0" path="m6543,7839l9721,7839e" filled="f" stroked="t" strokeweight=".717973pt" strokecolor="#4F4F4F">
                <v:path arrowok="t"/>
              </v:shape>
            </v:group>
            <v:group style="position:absolute;left:9094;top:7834;width:2551;height:2" coordorigin="9094,7834" coordsize="2551,2">
              <v:shape style="position:absolute;left:9094;top:7834;width:2551;height:2" coordorigin="9094,7834" coordsize="2551,0" path="m9094,7834l11646,7834e" filled="f" stroked="t" strokeweight=".957298pt" strokecolor="#646464">
                <v:path arrowok="t"/>
              </v:shape>
            </v:group>
            <v:group style="position:absolute;left:11643;top:7547;width:2;height:8371" coordorigin="11643,7547" coordsize="2,8371">
              <v:shape style="position:absolute;left:11643;top:7547;width:2;height:8371" coordorigin="11643,7547" coordsize="0,8371" path="m11643,15918l11643,7547e" filled="f" stroked="t" strokeweight=".717973pt" strokecolor="#676767">
                <v:path arrowok="t"/>
              </v:shape>
            </v:group>
            <v:group style="position:absolute;left:235;top:8079;width:857;height:2" coordorigin="235,8079" coordsize="857,2">
              <v:shape style="position:absolute;left:235;top:8079;width:857;height:2" coordorigin="235,8079" coordsize="857,0" path="m235,8079l1091,8079e" filled="f" stroked="t" strokeweight=".478649pt" strokecolor="#3B3B3B">
                <v:path arrowok="t"/>
              </v:shape>
            </v:group>
            <v:group style="position:absolute;left:1034;top:8081;width:3398;height:2" coordorigin="1034,8081" coordsize="3398,2">
              <v:shape style="position:absolute;left:1034;top:8081;width:3398;height:2" coordorigin="1034,8081" coordsize="3398,0" path="m1034,8081l4432,8081e" filled="f" stroked="t" strokeweight=".957298pt" strokecolor="#5B5B5B">
                <v:path arrowok="t"/>
              </v:shape>
            </v:group>
            <v:group style="position:absolute;left:2178;top:7810;width:2;height:292" coordorigin="2178,7810" coordsize="2,292">
              <v:shape style="position:absolute;left:2178;top:7810;width:2;height:292" coordorigin="2178,7810" coordsize="0,292" path="m2178,8103l2178,7810e" filled="f" stroked="t" strokeweight=".478649pt" strokecolor="#2B2B2B">
                <v:path arrowok="t"/>
              </v:shape>
            </v:group>
            <v:group style="position:absolute;left:4375;top:8079;width:1000;height:2" coordorigin="4375,8079" coordsize="1000,2">
              <v:shape style="position:absolute;left:4375;top:8079;width:1000;height:2" coordorigin="4375,8079" coordsize="1000,0" path="m4375,8079l5375,8079e" filled="f" stroked="t" strokeweight=".478649pt" strokecolor="#2F2F2F">
                <v:path arrowok="t"/>
              </v:shape>
            </v:group>
            <v:group style="position:absolute;left:5318;top:8079;width:933;height:2" coordorigin="5318,8079" coordsize="933,2">
              <v:shape style="position:absolute;left:5318;top:8079;width:933;height:2" coordorigin="5318,8079" coordsize="933,0" path="m5318,8079l6251,8079e" filled="f" stroked="t" strokeweight=".478649pt" strokecolor="#444444">
                <v:path arrowok="t"/>
              </v:shape>
            </v:group>
            <v:group style="position:absolute;left:5997;top:8079;width:2982;height:2" coordorigin="5997,8079" coordsize="2982,2">
              <v:shape style="position:absolute;left:5997;top:8079;width:2982;height:2" coordorigin="5997,8079" coordsize="2982,0" path="m5997,8079l8979,8079e" filled="f" stroked="t" strokeweight=".717973pt" strokecolor="#575757">
                <v:path arrowok="t"/>
              </v:shape>
            </v:group>
            <v:group style="position:absolute;left:8922;top:8079;width:1082;height:2" coordorigin="8922,8079" coordsize="1082,2">
              <v:shape style="position:absolute;left:8922;top:8079;width:1082;height:2" coordorigin="8922,8079" coordsize="1082,0" path="m8922,8079l10004,8079e" filled="f" stroked="t" strokeweight=".478649pt" strokecolor="#2F2F2F">
                <v:path arrowok="t"/>
              </v:shape>
            </v:group>
            <v:group style="position:absolute;left:9946;top:8076;width:1704;height:2" coordorigin="9946,8076" coordsize="1704,2">
              <v:shape style="position:absolute;left:9946;top:8076;width:1704;height:2" coordorigin="9946,8076" coordsize="1704,0" path="m9946,8076l11650,8076e" filled="f" stroked="t" strokeweight=".957298pt" strokecolor="#676767">
                <v:path arrowok="t"/>
              </v:shape>
            </v:group>
            <v:group style="position:absolute;left:2180;top:8031;width:2;height:1736" coordorigin="2180,8031" coordsize="2,1736">
              <v:shape style="position:absolute;left:2180;top:8031;width:2;height:1736" coordorigin="2180,8031" coordsize="0,1736" path="m2180,9766l2180,8031e" filled="f" stroked="t" strokeweight=".957298pt" strokecolor="#545454">
                <v:path arrowok="t"/>
              </v:shape>
            </v:group>
            <v:group style="position:absolute;left:235;top:8891;width:6017;height:2" coordorigin="235,8891" coordsize="6017,2">
              <v:shape style="position:absolute;left:235;top:8891;width:6017;height:2" coordorigin="235,8891" coordsize="6017,0" path="m235,8891l6251,8891e" filled="f" stroked="t" strokeweight=".957298pt" strokecolor="#5B5B5B">
                <v:path arrowok="t"/>
              </v:shape>
            </v:group>
            <v:group style="position:absolute;left:6194;top:8889;width:407;height:2" coordorigin="6194,8889" coordsize="407,2">
              <v:shape style="position:absolute;left:6194;top:8889;width:407;height:2" coordorigin="6194,8889" coordsize="407,0" path="m6194,8889l6601,8889e" filled="f" stroked="t" strokeweight=".478649pt" strokecolor="#3F3F3F">
                <v:path arrowok="t"/>
              </v:shape>
            </v:group>
            <v:group style="position:absolute;left:6543;top:8889;width:665;height:2" coordorigin="6543,8889" coordsize="665,2">
              <v:shape style="position:absolute;left:6543;top:8889;width:665;height:2" coordorigin="6543,8889" coordsize="665,0" path="m6543,8889l7208,8889e" filled="f" stroked="t" strokeweight=".478649pt" strokecolor="#2B2B2B">
                <v:path arrowok="t"/>
              </v:shape>
            </v:group>
            <v:group style="position:absolute;left:7141;top:8887;width:1838;height:2" coordorigin="7141,8887" coordsize="1838,2">
              <v:shape style="position:absolute;left:7141;top:8887;width:1838;height:2" coordorigin="7141,8887" coordsize="1838,0" path="m7141,8887l8979,8887e" filled="f" stroked="t" strokeweight=".957298pt" strokecolor="#606060">
                <v:path arrowok="t"/>
              </v:shape>
            </v:group>
            <v:group style="position:absolute;left:8922;top:8884;width:1307;height:2" coordorigin="8922,8884" coordsize="1307,2">
              <v:shape style="position:absolute;left:8922;top:8884;width:1307;height:2" coordorigin="8922,8884" coordsize="1307,0" path="m8922,8884l10229,8884e" filled="f" stroked="t" strokeweight=".478649pt" strokecolor="#282828">
                <v:path arrowok="t"/>
              </v:shape>
            </v:group>
            <v:group style="position:absolute;left:10171;top:8887;width:1479;height:2" coordorigin="10171,8887" coordsize="1479,2">
              <v:shape style="position:absolute;left:10171;top:8887;width:1479;height:2" coordorigin="10171,8887" coordsize="1479,0" path="m10171,8887l11650,8887e" filled="f" stroked="t" strokeweight=".478649pt" strokecolor="#484848">
                <v:path arrowok="t"/>
              </v:shape>
            </v:group>
            <v:group style="position:absolute;left:235;top:9740;width:1292;height:2" coordorigin="235,9740" coordsize="1292,2">
              <v:shape style="position:absolute;left:235;top:9740;width:1292;height:2" coordorigin="235,9740" coordsize="1292,0" path="m235,9740l1527,9740e" filled="f" stroked="t" strokeweight=".717973pt" strokecolor="#545454">
                <v:path arrowok="t"/>
              </v:shape>
            </v:group>
            <v:group style="position:absolute;left:1469;top:9742;width:723;height:2" coordorigin="1469,9742" coordsize="723,2">
              <v:shape style="position:absolute;left:1469;top:9742;width:723;height:2" coordorigin="1469,9742" coordsize="723,0" path="m1469,9742l2192,9742e" filled="f" stroked="t" strokeweight=".478649pt" strokecolor="#383838">
                <v:path arrowok="t"/>
              </v:shape>
            </v:group>
            <v:group style="position:absolute;left:235;top:9738;width:11421;height:2" coordorigin="235,9738" coordsize="11421,2">
              <v:shape style="position:absolute;left:235;top:9738;width:11421;height:2" coordorigin="235,9738" coordsize="11421,0" path="m235,9738l11655,9738e" filled="f" stroked="t" strokeweight=".717973pt" strokecolor="#545454">
                <v:path arrowok="t"/>
              </v:shape>
            </v:group>
            <v:group style="position:absolute;left:235;top:9985;width:1953;height:2" coordorigin="235,9985" coordsize="1953,2">
              <v:shape style="position:absolute;left:235;top:9985;width:1953;height:2" coordorigin="235,9985" coordsize="1953,0" path="m235,9985l2187,9985e" filled="f" stroked="t" strokeweight=".957298pt" strokecolor="#606060">
                <v:path arrowok="t"/>
              </v:shape>
            </v:group>
            <v:group style="position:absolute;left:2178;top:9695;width:2;height:345" coordorigin="2178,9695" coordsize="2,345">
              <v:shape style="position:absolute;left:2178;top:9695;width:2;height:345" coordorigin="2178,9695" coordsize="0,345" path="m2178,10040l2178,9695e" filled="f" stroked="t" strokeweight=".717973pt" strokecolor="#383838">
                <v:path arrowok="t"/>
              </v:shape>
            </v:group>
            <v:group style="position:absolute;left:2125;top:9985;width:1556;height:2" coordorigin="2125,9985" coordsize="1556,2">
              <v:shape style="position:absolute;left:2125;top:9985;width:1556;height:2" coordorigin="2125,9985" coordsize="1556,0" path="m2125,9985l3681,9985e" filled="f" stroked="t" strokeweight=".478649pt" strokecolor="#4B4B4B">
                <v:path arrowok="t"/>
              </v:shape>
            </v:group>
            <v:group style="position:absolute;left:3461;top:9982;width:2905;height:2" coordorigin="3461,9982" coordsize="2905,2">
              <v:shape style="position:absolute;left:3461;top:9982;width:2905;height:2" coordorigin="3461,9982" coordsize="2905,0" path="m3461,9982l6366,9982e" filled="f" stroked="t" strokeweight=".957298pt" strokecolor="#646464">
                <v:path arrowok="t"/>
              </v:shape>
            </v:group>
            <v:group style="position:absolute;left:6194;top:9977;width:1015;height:2" coordorigin="6194,9977" coordsize="1015,2">
              <v:shape style="position:absolute;left:6194;top:9977;width:1015;height:2" coordorigin="6194,9977" coordsize="1015,0" path="m6194,9977l7208,9977e" filled="f" stroked="t" strokeweight=".478649pt" strokecolor="#4B4B4B">
                <v:path arrowok="t"/>
              </v:shape>
            </v:group>
            <v:group style="position:absolute;left:7122;top:9980;width:1857;height:2" coordorigin="7122,9980" coordsize="1857,2">
              <v:shape style="position:absolute;left:7122;top:9980;width:1857;height:2" coordorigin="7122,9980" coordsize="1857,0" path="m7122,9980l8979,9980e" filled="f" stroked="t" strokeweight=".957298pt" strokecolor="#606060">
                <v:path arrowok="t"/>
              </v:shape>
            </v:group>
            <v:group style="position:absolute;left:8922;top:9977;width:1307;height:2" coordorigin="8922,9977" coordsize="1307,2">
              <v:shape style="position:absolute;left:8922;top:9977;width:1307;height:2" coordorigin="8922,9977" coordsize="1307,0" path="m8922,9977l10229,9977e" filled="f" stroked="t" strokeweight=".478649pt" strokecolor="#343434">
                <v:path arrowok="t"/>
              </v:shape>
            </v:group>
            <v:group style="position:absolute;left:10171;top:9975;width:1484;height:2" coordorigin="10171,9975" coordsize="1484,2">
              <v:shape style="position:absolute;left:10171;top:9975;width:1484;height:2" coordorigin="10171,9975" coordsize="1484,0" path="m10171,9975l11655,9975e" filled="f" stroked="t" strokeweight=".957298pt" strokecolor="#676767">
                <v:path arrowok="t"/>
              </v:shape>
            </v:group>
            <v:group style="position:absolute;left:2183;top:9968;width:2;height:786" coordorigin="2183,9968" coordsize="2,786">
              <v:shape style="position:absolute;left:2183;top:9968;width:2;height:786" coordorigin="2183,9968" coordsize="0,786" path="m2183,10754l2183,9968e" filled="f" stroked="t" strokeweight=".478649pt" strokecolor="#232323">
                <v:path arrowok="t"/>
              </v:shape>
            </v:group>
            <v:group style="position:absolute;left:244;top:10224;width:6007;height:2" coordorigin="244,10224" coordsize="6007,2">
              <v:shape style="position:absolute;left:244;top:10224;width:6007;height:2" coordorigin="244,10224" coordsize="6007,0" path="m244,10224l6251,10224e" filled="f" stroked="t" strokeweight=".957298pt" strokecolor="#5B5B5B">
                <v:path arrowok="t"/>
              </v:shape>
            </v:group>
            <v:group style="position:absolute;left:6194;top:10222;width:1393;height:2" coordorigin="6194,10222" coordsize="1393,2">
              <v:shape style="position:absolute;left:6194;top:10222;width:1393;height:2" coordorigin="6194,10222" coordsize="1393,0" path="m6194,10222l7587,10222e" filled="f" stroked="t" strokeweight=".478649pt" strokecolor="#343434">
                <v:path arrowok="t"/>
              </v:shape>
            </v:group>
            <v:group style="position:absolute;left:7520;top:10220;width:2202;height:2" coordorigin="7520,10220" coordsize="2202,2">
              <v:shape style="position:absolute;left:7520;top:10220;width:2202;height:2" coordorigin="7520,10220" coordsize="2202,0" path="m7520,10220l9721,10220e" filled="f" stroked="t" strokeweight=".957298pt" strokecolor="#676767">
                <v:path arrowok="t"/>
              </v:shape>
            </v:group>
            <v:group style="position:absolute;left:9664;top:10217;width:565;height:2" coordorigin="9664,10217" coordsize="565,2">
              <v:shape style="position:absolute;left:9664;top:10217;width:565;height:2" coordorigin="9664,10217" coordsize="565,0" path="m9664,10217l10229,10217e" filled="f" stroked="t" strokeweight=".478649pt" strokecolor="#2F2F2F">
                <v:path arrowok="t"/>
              </v:shape>
            </v:group>
            <v:group style="position:absolute;left:10171;top:10220;width:1484;height:2" coordorigin="10171,10220" coordsize="1484,2">
              <v:shape style="position:absolute;left:10171;top:10220;width:1484;height:2" coordorigin="10171,10220" coordsize="1484,0" path="m10171,10220l11655,10220e" filled="f" stroked="t" strokeweight=".478649pt" strokecolor="#4F4F4F">
                <v:path arrowok="t"/>
              </v:shape>
            </v:group>
            <v:group style="position:absolute;left:244;top:10709;width:1307;height:2" coordorigin="244,10709" coordsize="1307,2">
              <v:shape style="position:absolute;left:244;top:10709;width:1307;height:2" coordorigin="244,10709" coordsize="1307,0" path="m244,10709l1551,10709e" filled="f" stroked="t" strokeweight=".717973pt" strokecolor="#4B4B4B">
                <v:path arrowok="t"/>
              </v:shape>
            </v:group>
            <v:group style="position:absolute;left:1469;top:10711;width:718;height:2" coordorigin="1469,10711" coordsize="718,2">
              <v:shape style="position:absolute;left:1469;top:10711;width:718;height:2" coordorigin="1469,10711" coordsize="718,0" path="m1469,10711l2187,10711e" filled="f" stroked="t" strokeweight=".478649pt" strokecolor="#383838">
                <v:path arrowok="t"/>
              </v:shape>
            </v:group>
            <v:group style="position:absolute;left:2125;top:10706;width:594;height:2" coordorigin="2125,10706" coordsize="594,2">
              <v:shape style="position:absolute;left:2125;top:10706;width:594;height:2" coordorigin="2125,10706" coordsize="594,0" path="m2125,10706l2719,10706e" filled="f" stroked="t" strokeweight=".717973pt" strokecolor="#444444">
                <v:path arrowok="t"/>
              </v:shape>
            </v:group>
            <v:group style="position:absolute;left:2661;top:10706;width:1020;height:2" coordorigin="2661,10706" coordsize="1020,2">
              <v:shape style="position:absolute;left:2661;top:10706;width:1020;height:2" coordorigin="2661,10706" coordsize="1020,0" path="m2661,10706l3681,10706e" filled="f" stroked="t" strokeweight=".957298pt" strokecolor="#606060">
                <v:path arrowok="t"/>
              </v:shape>
            </v:group>
            <v:group style="position:absolute;left:3623;top:10706;width:1752;height:2" coordorigin="3623,10706" coordsize="1752,2">
              <v:shape style="position:absolute;left:3623;top:10706;width:1752;height:2" coordorigin="3623,10706" coordsize="1752,0" path="m3623,10706l5375,10706e" filled="f" stroked="t" strokeweight=".478649pt" strokecolor="#2F2F2F">
                <v:path arrowok="t"/>
              </v:shape>
            </v:group>
            <v:group style="position:absolute;left:5318;top:10704;width:2120;height:2" coordorigin="5318,10704" coordsize="2120,2">
              <v:shape style="position:absolute;left:5318;top:10704;width:2120;height:2" coordorigin="5318,10704" coordsize="2120,0" path="m5318,10704l7438,10704e" filled="f" stroked="t" strokeweight=".957298pt" strokecolor="#606060">
                <v:path arrowok="t"/>
              </v:shape>
            </v:group>
            <v:group style="position:absolute;left:7151;top:10706;width:436;height:2" coordorigin="7151,10706" coordsize="436,2">
              <v:shape style="position:absolute;left:7151;top:10706;width:436;height:2" coordorigin="7151,10706" coordsize="436,0" path="m7151,10706l7587,10706e" filled="f" stroked="t" strokeweight=".717973pt" strokecolor="#484848">
                <v:path arrowok="t"/>
              </v:shape>
            </v:group>
            <v:group style="position:absolute;left:7529;top:10701;width:445;height:2" coordorigin="7529,10701" coordsize="445,2">
              <v:shape style="position:absolute;left:7529;top:10701;width:445;height:2" coordorigin="7529,10701" coordsize="445,0" path="m7529,10701l7974,10701e" filled="f" stroked="t" strokeweight=".478649pt" strokecolor="#282828">
                <v:path arrowok="t"/>
              </v:shape>
            </v:group>
            <v:group style="position:absolute;left:7917;top:10701;width:589;height:2" coordorigin="7917,10701" coordsize="589,2">
              <v:shape style="position:absolute;left:7917;top:10701;width:589;height:2" coordorigin="7917,10701" coordsize="589,0" path="m7917,10701l8506,10701e" filled="f" stroked="t" strokeweight=".478649pt" strokecolor="#484848">
                <v:path arrowok="t"/>
              </v:shape>
            </v:group>
            <v:group style="position:absolute;left:8419;top:10701;width:3236;height:2" coordorigin="8419,10701" coordsize="3236,2">
              <v:shape style="position:absolute;left:8419;top:10701;width:3236;height:2" coordorigin="8419,10701" coordsize="3236,0" path="m8419,10701l11655,10701e" filled="f" stroked="t" strokeweight=".957298pt" strokecolor="#606060">
                <v:path arrowok="t"/>
              </v:shape>
            </v:group>
            <v:group style="position:absolute;left:699;top:10951;width:828;height:2" coordorigin="699,10951" coordsize="828,2">
              <v:shape style="position:absolute;left:699;top:10951;width:828;height:2" coordorigin="699,10951" coordsize="828,0" path="m699,10951l1527,10951e" filled="f" stroked="t" strokeweight=".717973pt" strokecolor="#606060">
                <v:path arrowok="t"/>
              </v:shape>
            </v:group>
            <v:group style="position:absolute;left:1469;top:10951;width:718;height:2" coordorigin="1469,10951" coordsize="718,2">
              <v:shape style="position:absolute;left:1469;top:10951;width:718;height:2" coordorigin="1469,10951" coordsize="718,0" path="m1469,10951l2187,10951e" filled="f" stroked="t" strokeweight=".478649pt" strokecolor="#383838">
                <v:path arrowok="t"/>
              </v:shape>
            </v:group>
            <v:group style="position:absolute;left:2183;top:10682;width:2;height:321" coordorigin="2183,10682" coordsize="2,321">
              <v:shape style="position:absolute;left:2183;top:10682;width:2;height:321" coordorigin="2183,10682" coordsize="0,321" path="m2183,11003l2183,10682e" filled="f" stroked="t" strokeweight=".478649pt" strokecolor="#383838">
                <v:path arrowok="t"/>
              </v:shape>
            </v:group>
            <v:group style="position:absolute;left:2125;top:10951;width:594;height:2" coordorigin="2125,10951" coordsize="594,2">
              <v:shape style="position:absolute;left:2125;top:10951;width:594;height:2" coordorigin="2125,10951" coordsize="594,0" path="m2125,10951l2719,10951e" filled="f" stroked="t" strokeweight=".478649pt" strokecolor="#1F1F1F">
                <v:path arrowok="t"/>
              </v:shape>
            </v:group>
            <v:group style="position:absolute;left:2661;top:10946;width:2087;height:2" coordorigin="2661,10946" coordsize="2087,2">
              <v:shape style="position:absolute;left:2661;top:10946;width:2087;height:2" coordorigin="2661,10946" coordsize="2087,0" path="m2661,10946l4748,10946e" filled="f" stroked="t" strokeweight=".717973pt" strokecolor="#575757">
                <v:path arrowok="t"/>
              </v:shape>
            </v:group>
            <v:group style="position:absolute;left:4691;top:10946;width:684;height:2" coordorigin="4691,10946" coordsize="684,2">
              <v:shape style="position:absolute;left:4691;top:10946;width:684;height:2" coordorigin="4691,10946" coordsize="684,0" path="m4691,10946l5375,10946e" filled="f" stroked="t" strokeweight=".478649pt" strokecolor="#2B2B2B">
                <v:path arrowok="t"/>
              </v:shape>
            </v:group>
            <v:group style="position:absolute;left:5318;top:10946;width:933;height:2" coordorigin="5318,10946" coordsize="933,2">
              <v:shape style="position:absolute;left:5318;top:10946;width:933;height:2" coordorigin="5318,10946" coordsize="933,0" path="m5318,10946l6251,10946e" filled="f" stroked="t" strokeweight=".478649pt" strokecolor="#3F3F3F">
                <v:path arrowok="t"/>
              </v:shape>
            </v:group>
            <v:group style="position:absolute;left:6127;top:10944;width:5528;height:2" coordorigin="6127,10944" coordsize="5528,2">
              <v:shape style="position:absolute;left:6127;top:10944;width:5528;height:2" coordorigin="6127,10944" coordsize="5528,0" path="m6127,10944l11655,10944e" filled="f" stroked="t" strokeweight=".717973pt" strokecolor="#575757">
                <v:path arrowok="t"/>
              </v:shape>
            </v:group>
            <v:group style="position:absolute;left:239;top:11193;width:6012;height:2" coordorigin="239,11193" coordsize="6012,2">
              <v:shape style="position:absolute;left:239;top:11193;width:6012;height:2" coordorigin="239,11193" coordsize="6012,0" path="m239,11193l6251,11193e" filled="f" stroked="t" strokeweight=".957298pt" strokecolor="#5B5B5B">
                <v:path arrowok="t"/>
              </v:shape>
            </v:group>
            <v:group style="position:absolute;left:1072;top:10941;width:2;height:1625" coordorigin="1072,10941" coordsize="2,1625">
              <v:shape style="position:absolute;left:1072;top:10941;width:2;height:1625" coordorigin="1072,10941" coordsize="0,1625" path="m1072,12566l1072,10941e" filled="f" stroked="t" strokeweight=".957298pt" strokecolor="#4F4F4F">
                <v:path arrowok="t"/>
              </v:shape>
            </v:group>
            <v:group style="position:absolute;left:1503;top:10946;width:2;height:973" coordorigin="1503,10946" coordsize="2,973">
              <v:shape style="position:absolute;left:1503;top:10946;width:2;height:973" coordorigin="1503,10946" coordsize="0,973" path="m1503,11919l1503,10946e" filled="f" stroked="t" strokeweight=".957298pt" strokecolor="#575757">
                <v:path arrowok="t"/>
              </v:shape>
            </v:group>
            <v:group style="position:absolute;left:2180;top:10932;width:2;height:1237" coordorigin="2180,10932" coordsize="2,1237">
              <v:shape style="position:absolute;left:2180;top:10932;width:2;height:1237" coordorigin="2180,10932" coordsize="0,1237" path="m2180,12169l2180,10932e" filled="f" stroked="t" strokeweight=".717973pt" strokecolor="#545454">
                <v:path arrowok="t"/>
              </v:shape>
            </v:group>
            <v:group style="position:absolute;left:6194;top:11190;width:833;height:2" coordorigin="6194,11190" coordsize="833,2">
              <v:shape style="position:absolute;left:6194;top:11190;width:833;height:2" coordorigin="6194,11190" coordsize="833,0" path="m6194,11190l7027,11190e" filled="f" stroked="t" strokeweight=".478649pt" strokecolor="#3F3F3F">
                <v:path arrowok="t"/>
              </v:shape>
            </v:group>
            <v:group style="position:absolute;left:6912;top:11186;width:1675;height:2" coordorigin="6912,11186" coordsize="1675,2">
              <v:shape style="position:absolute;left:6912;top:11186;width:1675;height:2" coordorigin="6912,11186" coordsize="1675,0" path="m6912,11186l8587,11186e" filled="f" stroked="t" strokeweight=".957298pt" strokecolor="#5B5B5B">
                <v:path arrowok="t"/>
              </v:shape>
            </v:group>
            <v:group style="position:absolute;left:7192;top:10697;width:2;height:1007" coordorigin="7192,10697" coordsize="2,1007">
              <v:shape style="position:absolute;left:7192;top:10697;width:2;height:1007" coordorigin="7192,10697" coordsize="0,1007" path="m7192,11703l7192,10697e" filled="f" stroked="t" strokeweight=".957298pt" strokecolor="#646464">
                <v:path arrowok="t"/>
              </v:shape>
            </v:group>
            <v:group style="position:absolute;left:8448;top:11186;width:1781;height:2" coordorigin="8448,11186" coordsize="1781,2">
              <v:shape style="position:absolute;left:8448;top:11186;width:1781;height:2" coordorigin="8448,11186" coordsize="1781,0" path="m8448,11186l10229,11186e" filled="f" stroked="t" strokeweight=".478649pt" strokecolor="#343434">
                <v:path arrowok="t"/>
              </v:shape>
            </v:group>
            <v:group style="position:absolute;left:10171;top:11186;width:1484;height:2" coordorigin="10171,11186" coordsize="1484,2">
              <v:shape style="position:absolute;left:10171;top:11186;width:1484;height:2" coordorigin="10171,11186" coordsize="1484,0" path="m10171,11186l11655,11186e" filled="f" stroked="t" strokeweight=".717973pt" strokecolor="#646464">
                <v:path arrowok="t"/>
              </v:shape>
            </v:group>
            <v:group style="position:absolute;left:7196;top:11646;width:2;height:523" coordorigin="7196,11646" coordsize="2,523">
              <v:shape style="position:absolute;left:7196;top:11646;width:2;height:523" coordorigin="7196,11646" coordsize="0,523" path="m7196,12169l7196,11646e" filled="f" stroked="t" strokeweight=".478649pt" strokecolor="#2B2B2B">
                <v:path arrowok="t"/>
              </v:shape>
            </v:group>
            <v:group style="position:absolute;left:1508;top:11862;width:2;height:954" coordorigin="1508,11862" coordsize="2,954">
              <v:shape style="position:absolute;left:1508;top:11862;width:2;height:954" coordorigin="1508,11862" coordsize="0,954" path="m1508,12816l1508,11862e" filled="f" stroked="t" strokeweight=".478649pt" strokecolor="#1F1F1F">
                <v:path arrowok="t"/>
              </v:shape>
            </v:group>
            <v:group style="position:absolute;left:2187;top:12111;width:2;height:1218" coordorigin="2187,12111" coordsize="2,1218">
              <v:shape style="position:absolute;left:2187;top:12111;width:2;height:1218" coordorigin="2187,12111" coordsize="0,1218" path="m2187,13329l2187,12111e" filled="f" stroked="t" strokeweight=".478649pt" strokecolor="#1F1F1F">
                <v:path arrowok="t"/>
              </v:shape>
            </v:group>
            <v:group style="position:absolute;left:7201;top:12058;width:2;height:3150" coordorigin="7201,12058" coordsize="2,3150">
              <v:shape style="position:absolute;left:7201;top:12058;width:2;height:3150" coordorigin="7201,12058" coordsize="0,3150" path="m7201,15208l7201,12058e" filled="f" stroked="t" strokeweight=".957298pt" strokecolor="#4F4F4F">
                <v:path arrowok="t"/>
              </v:shape>
            </v:group>
            <v:group style="position:absolute;left:1075;top:12509;width:2;height:820" coordorigin="1075,12509" coordsize="2,820">
              <v:shape style="position:absolute;left:1075;top:12509;width:2;height:820" coordorigin="1075,12509" coordsize="0,820" path="m1075,13329l1075,12509e" filled="f" stroked="t" strokeweight=".478649pt" strokecolor="#383838">
                <v:path arrowok="t"/>
              </v:shape>
            </v:group>
            <v:group style="position:absolute;left:239;top:13283;width:1948;height:2" coordorigin="239,13283" coordsize="1948,2">
              <v:shape style="position:absolute;left:239;top:13283;width:1948;height:2" coordorigin="239,13283" coordsize="1948,0" path="m239,13283l2187,13283e" filled="f" stroked="t" strokeweight=".957298pt" strokecolor="#646464">
                <v:path arrowok="t"/>
              </v:shape>
            </v:group>
            <v:group style="position:absolute;left:1508;top:10946;width:2;height:5365" coordorigin="1508,10946" coordsize="2,5365">
              <v:shape style="position:absolute;left:1508;top:10946;width:2;height:5365" coordorigin="1508,10946" coordsize="0,5365" path="m1508,16311l1508,10946e" filled="f" stroked="t" strokeweight=".717973pt" strokecolor="#3F3F3F">
                <v:path arrowok="t"/>
              </v:shape>
            </v:group>
            <v:group style="position:absolute;left:1077;top:13223;width:2;height:3092" coordorigin="1077,13223" coordsize="2,3092">
              <v:shape style="position:absolute;left:1077;top:13223;width:2;height:3092" coordorigin="1077,13223" coordsize="0,3092" path="m1077,16316l1077,13223e" filled="f" stroked="t" strokeweight=".717973pt" strokecolor="#4B4B4B">
                <v:path arrowok="t"/>
              </v:shape>
            </v:group>
            <v:group style="position:absolute;left:1510;top:13233;width:2;height:1347" coordorigin="1510,13233" coordsize="2,1347">
              <v:shape style="position:absolute;left:1510;top:13233;width:2;height:1347" coordorigin="1510,13233" coordsize="0,1347" path="m1510,14580l1510,13233e" filled="f" stroked="t" strokeweight=".957298pt" strokecolor="#5B5B5B">
                <v:path arrowok="t"/>
              </v:shape>
            </v:group>
            <v:group style="position:absolute;left:2183;top:13257;width:2;height:1127" coordorigin="2183,13257" coordsize="2,1127">
              <v:shape style="position:absolute;left:2183;top:13257;width:2;height:1127" coordorigin="2183,13257" coordsize="0,1127" path="m2183,14384l2183,13257e" filled="f" stroked="t" strokeweight=".478649pt" strokecolor="#575757">
                <v:path arrowok="t"/>
              </v:shape>
            </v:group>
            <v:group style="position:absolute;left:11653;top:13535;width:2;height:158" coordorigin="11653,13535" coordsize="2,158">
              <v:shape style="position:absolute;left:11653;top:13535;width:2;height:158" coordorigin="11653,13535" coordsize="0,158" path="m11653,13693l11653,13535e" filled="f" stroked="t" strokeweight=".478649pt" strokecolor="#575757">
                <v:path arrowok="t"/>
              </v:shape>
            </v:group>
            <v:group style="position:absolute;left:2178;top:14129;width:479;height:2" coordorigin="2178,14129" coordsize="479,2">
              <v:shape style="position:absolute;left:2178;top:14129;width:479;height:2" coordorigin="2178,14129" coordsize="479,0" path="m2178,14129l2657,14129e" filled="f" stroked="t" strokeweight="2.153920pt" strokecolor="#384477">
                <v:path arrowok="t"/>
              </v:shape>
            </v:group>
            <v:group style="position:absolute;left:2154;top:14360;width:2;height:1031" coordorigin="2154,14360" coordsize="2,1031">
              <v:shape style="position:absolute;left:2154;top:14360;width:2;height:1031" coordorigin="2154,14360" coordsize="0,1031" path="m2154,15390l2154,14360e" filled="f" stroked="t" strokeweight=".239324pt" strokecolor="#000000">
                <v:path arrowok="t"/>
              </v:shape>
            </v:group>
            <v:group style="position:absolute;left:1513;top:14623;width:2;height:585" coordorigin="1513,14623" coordsize="2,585">
              <v:shape style="position:absolute;left:1513;top:14623;width:2;height:585" coordorigin="1513,14623" coordsize="0,585" path="m1513,15208l1513,14623e" filled="f" stroked="t" strokeweight=".478649pt" strokecolor="#131313">
                <v:path arrowok="t"/>
              </v:shape>
            </v:group>
            <v:group style="position:absolute;left:1513;top:15151;width:2;height:268" coordorigin="1513,15151" coordsize="2,268">
              <v:shape style="position:absolute;left:1513;top:15151;width:2;height:268" coordorigin="1513,15151" coordsize="0,268" path="m1513,15419l1513,15151e" filled="f" stroked="t" strokeweight=".478649pt" strokecolor="#2B2B2B">
                <v:path arrowok="t"/>
              </v:shape>
            </v:group>
            <v:group style="position:absolute;left:7208;top:15151;width:2;height:268" coordorigin="7208,15151" coordsize="2,268">
              <v:shape style="position:absolute;left:7208;top:15151;width:2;height:268" coordorigin="7208,15151" coordsize="0,268" path="m7208,15419l7208,15151e" filled="f" stroked="t" strokeweight=".478649pt" strokecolor="#383838">
                <v:path arrowok="t"/>
              </v:shape>
            </v:group>
            <v:group style="position:absolute;left:239;top:16306;width:1225;height:2" coordorigin="239,16306" coordsize="1225,2">
              <v:shape style="position:absolute;left:239;top:16306;width:1225;height:2" coordorigin="239,16306" coordsize="1225,0" path="m239,16306l1465,16306e" filled="f" stroked="t" strokeweight=".957298pt" strokecolor="#676767">
                <v:path arrowok="t"/>
              </v:shape>
            </v:group>
            <v:group style="position:absolute;left:1513;top:15362;width:2;height:949" coordorigin="1513,15362" coordsize="2,949">
              <v:shape style="position:absolute;left:1513;top:15362;width:2;height:949" coordorigin="1513,15362" coordsize="0,949" path="m1513,16311l1513,15362e" filled="f" stroked="t" strokeweight=".717973pt" strokecolor="#575757">
                <v:path arrowok="t"/>
              </v:shape>
            </v:group>
            <v:group style="position:absolute;left:1465;top:16306;width:1254;height:2" coordorigin="1465,16306" coordsize="1254,2">
              <v:shape style="position:absolute;left:1465;top:16306;width:1254;height:2" coordorigin="1465,16306" coordsize="1254,0" path="m1465,16306l2719,16306e" filled="f" stroked="t" strokeweight=".478649pt" strokecolor="#343434">
                <v:path arrowok="t"/>
              </v:shape>
            </v:group>
            <v:group style="position:absolute;left:2154;top:15390;width:2;height:906" coordorigin="2154,15390" coordsize="2,906">
              <v:shape style="position:absolute;left:2154;top:15390;width:2;height:906" coordorigin="2154,15390" coordsize="0,906" path="m2154,16297l2154,15390e" filled="f" stroked="t" strokeweight=".239324pt" strokecolor="#808080">
                <v:path arrowok="t"/>
              </v:shape>
            </v:group>
            <v:group style="position:absolute;left:7206;top:15362;width:2;height:940" coordorigin="7206,15362" coordsize="2,940">
              <v:shape style="position:absolute;left:7206;top:15362;width:2;height:940" coordorigin="7206,15362" coordsize="0,940" path="m7206,16301l7206,15362e" filled="f" stroked="t" strokeweight=".478649pt" strokecolor="#4F4F4F">
                <v:path arrowok="t"/>
              </v:shape>
            </v:group>
            <v:group style="position:absolute;left:7151;top:16297;width:823;height:2" coordorigin="7151,16297" coordsize="823,2">
              <v:shape style="position:absolute;left:7151;top:16297;width:823;height:2" coordorigin="7151,16297" coordsize="823,0" path="m7151,16297l7974,16297e" filled="f" stroked="t" strokeweight=".478649pt" strokecolor="#3F3F3F">
                <v:path arrowok="t"/>
              </v:shape>
            </v:group>
            <v:group style="position:absolute;left:4375;top:16301;width:373;height:2" coordorigin="4375,16301" coordsize="373,2">
              <v:shape style="position:absolute;left:4375;top:16301;width:373;height:2" coordorigin="4375,16301" coordsize="373,0" path="m4375,16301l4748,16301e" filled="f" stroked="t" strokeweight=".478649pt" strokecolor="#2F2F2F">
                <v:path arrowok="t"/>
              </v:shape>
            </v:group>
            <v:group style="position:absolute;left:239;top:16301;width:11425;height:2" coordorigin="239,16301" coordsize="11425,2">
              <v:shape style="position:absolute;left:239;top:16301;width:11425;height:2" coordorigin="239,16301" coordsize="11425,0" path="m239,16301l11665,16301e" filled="f" stroked="t" strokeweight=".717973pt" strokecolor="#606060">
                <v:path arrowok="t"/>
              </v:shape>
            </v:group>
            <v:group style="position:absolute;left:10171;top:16294;width:1484;height:2" coordorigin="10171,16294" coordsize="1484,2">
              <v:shape style="position:absolute;left:10171;top:16294;width:1484;height:2" coordorigin="10171,16294" coordsize="1484,0" path="m10171,16294l11655,16294e" filled="f" stroked="t" strokeweight=".478649pt" strokecolor="#545454">
                <v:path arrowok="t"/>
              </v:shape>
            </v:group>
            <v:group style="position:absolute;left:11653;top:13779;width:2;height:2522" coordorigin="11653,13779" coordsize="2,2522">
              <v:shape style="position:absolute;left:11653;top:13779;width:2;height:2522" coordorigin="11653,13779" coordsize="0,2522" path="m11653,16301l11653,13779e" filled="f" stroked="t" strokeweight=".717973pt" strokecolor="#6B6B6B">
                <v:path arrowok="t"/>
              </v:shape>
            </v:group>
            <v:group style="position:absolute;left:1481;top:3173;width:2;height:256" coordorigin="1481,3173" coordsize="2,256">
              <v:shape style="position:absolute;left:1481;top:3173;width:2;height:256" coordorigin="1481,3173" coordsize="0,256" path="m1481,3429l1481,3173e" filled="f" stroked="t" strokeweight="1.21625pt" strokecolor="#EBEBED">
                <v:path arrowok="t"/>
              </v:shape>
            </v:group>
            <v:group style="position:absolute;left:5584;top:3409;width:2;height:655" coordorigin="5584,3409" coordsize="2,655">
              <v:shape style="position:absolute;left:5584;top:3409;width:2;height:655" coordorigin="5584,3409" coordsize="0,655" path="m5584,4063l5584,3409e" filled="f" stroked="t" strokeweight="3.0916pt" strokecolor="#EBEBED">
                <v:path arrowok="t"/>
              </v:shape>
            </v:group>
            <v:group style="position:absolute;left:707;top:10705;width:2;height:256" coordorigin="707,10705" coordsize="2,256">
              <v:shape style="position:absolute;left:707;top:10705;width:2;height:256" coordorigin="707,10705" coordsize="0,256" path="m707,10961l707,10705e" filled="f" stroked="t" strokeweight="2.30875pt" strokecolor="#EBEBED">
                <v:path arrowok="t"/>
              </v:shape>
            </v:group>
            <w10:wrap type="none"/>
          </v:group>
        </w:pict>
      </w:r>
      <w:r>
        <w:rPr>
          <w:sz w:val="19"/>
          <w:szCs w:val="19"/>
        </w:rPr>
      </w:r>
    </w:p>
    <w:p>
      <w:pPr>
        <w:spacing w:before="0" w:after="0" w:line="240" w:lineRule="auto"/>
        <w:ind w:left="12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69" w:lineRule="exact"/>
        <w:ind w:right="-104"/>
        <w:jc w:val="left"/>
        <w:rPr>
          <w:rFonts w:ascii="Times New Roman" w:hAnsi="Times New Roman" w:cs="Times New Roman" w:eastAsia="Times New Roman"/>
          <w:sz w:val="43"/>
          <w:szCs w:val="4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3"/>
          <w:szCs w:val="43"/>
          <w:color w:val="212F82"/>
          <w:spacing w:val="0"/>
          <w:w w:val="100"/>
          <w:b/>
          <w:bCs/>
          <w:i/>
        </w:rPr>
        <w:t>tz_ç\</w:t>
      </w:r>
      <w:r>
        <w:rPr>
          <w:rFonts w:ascii="Times New Roman" w:hAnsi="Times New Roman" w:cs="Times New Roman" w:eastAsia="Times New Roman"/>
          <w:sz w:val="43"/>
          <w:szCs w:val="43"/>
          <w:color w:val="212F82"/>
          <w:spacing w:val="-26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43"/>
          <w:szCs w:val="43"/>
          <w:color w:val="212F82"/>
          <w:spacing w:val="0"/>
          <w:w w:val="100"/>
          <w:b/>
          <w:bCs/>
          <w:i/>
        </w:rPr>
        <w:t>ç</w:t>
      </w:r>
      <w:r>
        <w:rPr>
          <w:rFonts w:ascii="Times New Roman" w:hAnsi="Times New Roman" w:cs="Times New Roman" w:eastAsia="Times New Roman"/>
          <w:sz w:val="43"/>
          <w:szCs w:val="43"/>
          <w:color w:val="000000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-36" w:right="466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MERDOL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72" w:right="515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5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280" w:bottom="280" w:left="120" w:right="160"/>
          <w:cols w:num="3" w:equalWidth="0">
            <w:col w:w="509" w:space="1984"/>
            <w:col w:w="1087" w:space="1761"/>
            <w:col w:w="6299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628" w:right="419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9.776855pt;margin-top:-14.640738pt;width:29.925001pt;height:45pt;mso-position-horizontal-relative:page;mso-position-vertical-relative:paragraph;z-index:-15811" type="#_x0000_t202" filled="f" stroked="f">
            <v:textbox inset="0,0,0,0">
              <w:txbxContent>
                <w:p>
                  <w:pPr>
                    <w:spacing w:before="0" w:after="0" w:line="900" w:lineRule="exact"/>
                    <w:ind w:right="-175"/>
                    <w:jc w:val="left"/>
                    <w:rPr>
                      <w:rFonts w:ascii="Times New Roman" w:hAnsi="Times New Roman" w:cs="Times New Roman" w:eastAsia="Times New Roman"/>
                      <w:sz w:val="90"/>
                      <w:szCs w:val="9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242424"/>
                      <w:spacing w:val="0"/>
                      <w:w w:val="133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BÜ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2"/>
        </w:rPr>
        <w:t>ÜKŞEH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2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2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3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7"/>
          <w:w w:val="11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3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7"/>
          <w:w w:val="113"/>
        </w:rPr>
        <w:t>S</w:t>
      </w:r>
      <w:r>
        <w:rPr>
          <w:rFonts w:ascii="Arial" w:hAnsi="Arial" w:cs="Arial" w:eastAsia="Arial"/>
          <w:sz w:val="21"/>
          <w:szCs w:val="21"/>
          <w:color w:val="363636"/>
          <w:spacing w:val="-14"/>
          <w:w w:val="264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2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"/>
          <w:w w:val="11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71" w:lineRule="exact"/>
        <w:ind w:left="891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63636"/>
          <w:spacing w:val="0"/>
          <w:w w:val="105"/>
        </w:rPr>
        <w:t>!ZMIR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176" w:lineRule="exact"/>
        <w:ind w:left="625" w:right="-20"/>
        <w:jc w:val="left"/>
        <w:tabs>
          <w:tab w:pos="3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363636"/>
          <w:spacing w:val="0"/>
          <w:w w:val="100"/>
          <w:position w:val="-1"/>
        </w:rPr>
        <w:t>BÜYÜK</w:t>
      </w:r>
      <w:r>
        <w:rPr>
          <w:rFonts w:ascii="Arial" w:hAnsi="Arial" w:cs="Arial" w:eastAsia="Arial"/>
          <w:sz w:val="16"/>
          <w:szCs w:val="16"/>
          <w:color w:val="363636"/>
          <w:spacing w:val="12"/>
          <w:w w:val="1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363636"/>
          <w:spacing w:val="0"/>
          <w:w w:val="100"/>
          <w:position w:val="-1"/>
        </w:rPr>
        <w:t>EHIR</w:t>
      </w:r>
      <w:r>
        <w:rPr>
          <w:rFonts w:ascii="Arial" w:hAnsi="Arial" w:cs="Arial" w:eastAsia="Arial"/>
          <w:sz w:val="16"/>
          <w:szCs w:val="16"/>
          <w:color w:val="363636"/>
          <w:spacing w:val="-37"/>
          <w:w w:val="1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36363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6"/>
          <w:szCs w:val="16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3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2"/>
          <w:w w:val="11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3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"/>
          <w:w w:val="11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2"/>
          <w:position w:val="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"/>
          <w:w w:val="11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1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7" w:lineRule="exact"/>
        <w:ind w:left="667" w:right="-20"/>
        <w:jc w:val="left"/>
        <w:tabs>
          <w:tab w:pos="4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42424"/>
          <w:spacing w:val="0"/>
          <w:w w:val="100"/>
          <w:position w:val="8"/>
        </w:rPr>
        <w:t>BELE</w:t>
      </w:r>
      <w:r>
        <w:rPr>
          <w:rFonts w:ascii="Arial" w:hAnsi="Arial" w:cs="Arial" w:eastAsia="Arial"/>
          <w:sz w:val="14"/>
          <w:szCs w:val="14"/>
          <w:color w:val="242424"/>
          <w:spacing w:val="12"/>
          <w:w w:val="100"/>
          <w:position w:val="8"/>
        </w:rPr>
        <w:t> </w:t>
      </w:r>
      <w:r>
        <w:rPr>
          <w:rFonts w:ascii="Arial" w:hAnsi="Arial" w:cs="Arial" w:eastAsia="Arial"/>
          <w:sz w:val="14"/>
          <w:szCs w:val="14"/>
          <w:color w:val="4B4B4B"/>
          <w:spacing w:val="0"/>
          <w:w w:val="100"/>
          <w:position w:val="8"/>
        </w:rPr>
        <w:t>O</w:t>
      </w:r>
      <w:r>
        <w:rPr>
          <w:rFonts w:ascii="Arial" w:hAnsi="Arial" w:cs="Arial" w:eastAsia="Arial"/>
          <w:sz w:val="14"/>
          <w:szCs w:val="14"/>
          <w:color w:val="4B4B4B"/>
          <w:spacing w:val="26"/>
          <w:w w:val="100"/>
          <w:position w:val="8"/>
        </w:rPr>
        <w:t> 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  <w:position w:val="8"/>
        </w:rPr>
        <w:t>YESI</w:t>
      </w:r>
      <w:r>
        <w:rPr>
          <w:rFonts w:ascii="Arial" w:hAnsi="Arial" w:cs="Arial" w:eastAsia="Arial"/>
          <w:sz w:val="14"/>
          <w:szCs w:val="14"/>
          <w:color w:val="363636"/>
          <w:spacing w:val="-17"/>
          <w:w w:val="100"/>
          <w:position w:val="8"/>
        </w:rPr>
        <w:t> 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6"/>
          <w:w w:val="111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1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1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1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2.996483" w:type="dxa"/>
      </w:tblPr>
      <w:tblGrid/>
      <w:tr>
        <w:trPr>
          <w:trHeight w:val="239" w:hRule="exact"/>
        </w:trPr>
        <w:tc>
          <w:tcPr>
            <w:tcW w:w="1226" w:type="dxa"/>
            <w:tcBorders>
              <w:top w:val="single" w:sz="5.60408" w:space="0" w:color="606060"/>
              <w:bottom w:val="single" w:sz="5.6040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3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475" w:type="dxa"/>
            <w:tcBorders>
              <w:top w:val="single" w:sz="5.60408" w:space="0" w:color="606060"/>
              <w:bottom w:val="single" w:sz="5.6040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16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6"/>
              </w:rPr>
              <w:t>:22/05/2017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03" w:type="dxa"/>
            <w:tcBorders>
              <w:top w:val="single" w:sz="5.60408" w:space="0" w:color="606060"/>
              <w:bottom w:val="single" w:sz="5.6040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218" w:lineRule="exact"/>
              <w:ind w:left="31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-6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6"/>
              </w:rPr>
              <w:t>31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876" w:type="dxa"/>
            <w:gridSpan w:val="2"/>
            <w:tcBorders>
              <w:top w:val="single" w:sz="5.60408" w:space="0" w:color="606060"/>
              <w:bottom w:val="single" w:sz="5.60408" w:space="0" w:color="575757"/>
              <w:left w:val="nil" w:sz="6" w:space="0" w:color="auto"/>
              <w:right w:val="single" w:sz="5.60408" w:space="0" w:color="5B5B5B"/>
            </w:tcBorders>
          </w:tcPr>
          <w:p>
            <w:pPr>
              <w:spacing w:before="10" w:after="0" w:line="218" w:lineRule="exact"/>
              <w:ind w:left="241" w:right="-20"/>
              <w:jc w:val="left"/>
              <w:tabs>
                <w:tab w:pos="224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0"/>
              </w:rPr>
              <w:t>!Bi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5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-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34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-29"/>
                <w:w w:val="13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20.29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-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0"/>
                <w:position w:val="-1"/>
              </w:rPr>
              <w:t>!Tel: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37" w:hRule="exact"/>
        </w:trPr>
        <w:tc>
          <w:tcPr>
            <w:tcW w:w="1226" w:type="dxa"/>
            <w:tcBorders>
              <w:top w:val="single" w:sz="5.60408" w:space="0" w:color="575757"/>
              <w:bottom w:val="single" w:sz="5.6040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7" w:lineRule="exact"/>
              <w:ind w:left="4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2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475" w:type="dxa"/>
            <w:tcBorders>
              <w:top w:val="single" w:sz="5.60408" w:space="0" w:color="575757"/>
              <w:bottom w:val="single" w:sz="5.6040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17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1"/>
              </w:rPr>
              <w:t>22/05/2017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03" w:type="dxa"/>
            <w:tcBorders>
              <w:top w:val="single" w:sz="5.60408" w:space="0" w:color="575757"/>
              <w:bottom w:val="single" w:sz="5.6040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323" w:right="-20"/>
              <w:jc w:val="left"/>
              <w:tabs>
                <w:tab w:pos="16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95"/>
              </w:rPr>
              <w:t>!K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3"/>
                <w:w w:val="95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95"/>
              </w:rPr>
              <w:t>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6"/>
                <w:w w:val="9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-3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3"/>
              </w:rPr>
              <w:t>3385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876" w:type="dxa"/>
            <w:gridSpan w:val="2"/>
            <w:tcBorders>
              <w:top w:val="single" w:sz="5.60408" w:space="0" w:color="575757"/>
              <w:bottom w:val="single" w:sz="5.60408" w:space="0" w:color="575757"/>
              <w:left w:val="nil" w:sz="6" w:space="0" w:color="auto"/>
              <w:right w:val="single" w:sz="5.60408" w:space="0" w:color="5B5B5B"/>
            </w:tcBorders>
          </w:tcPr>
          <w:p>
            <w:pPr>
              <w:spacing w:before="8" w:after="0" w:line="218" w:lineRule="exact"/>
              <w:ind w:left="24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-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Alan: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4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Aliaga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1"/>
              </w:rPr>
              <w:t>Santral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7" w:hRule="exact"/>
        </w:trPr>
        <w:tc>
          <w:tcPr>
            <w:tcW w:w="10980" w:type="dxa"/>
            <w:gridSpan w:val="5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3" w:lineRule="exact"/>
              <w:ind w:left="5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Bildirile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Adre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Yeni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Mahalle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85"/>
              </w:rPr>
              <w:t>Ç_!pa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7"/>
                <w:w w:val="8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1"/>
              </w:rPr>
              <w:t>Ko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7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9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-1"/>
                <w:w w:val="109"/>
              </w:rPr>
              <w:t>j</w:t>
            </w:r>
            <w:r>
              <w:rPr>
                <w:rFonts w:ascii="Arial" w:hAnsi="Arial" w:cs="Arial" w:eastAsia="Arial"/>
                <w:sz w:val="20"/>
                <w:szCs w:val="20"/>
                <w:color w:val="363636"/>
                <w:spacing w:val="0"/>
                <w:w w:val="212"/>
              </w:rPr>
              <w:t>i</w:t>
            </w:r>
            <w:r>
              <w:rPr>
                <w:rFonts w:ascii="Arial" w:hAnsi="Arial" w:cs="Arial" w:eastAsia="Arial"/>
                <w:sz w:val="20"/>
                <w:szCs w:val="20"/>
                <w:color w:val="363636"/>
                <w:spacing w:val="-4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Karşısı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B5D"/>
                <w:spacing w:val="4"/>
                <w:w w:val="100"/>
              </w:rPr>
              <w:t>/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ALİAÖA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7" w:hRule="exact"/>
        </w:trPr>
        <w:tc>
          <w:tcPr>
            <w:tcW w:w="1226" w:type="dxa"/>
            <w:tcBorders>
              <w:top w:val="single" w:sz="5.60408" w:space="0" w:color="606060"/>
              <w:bottom w:val="single" w:sz="5.6040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7" w:lineRule="exact"/>
              <w:ind w:left="4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Doğru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1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301" w:type="dxa"/>
            <w:gridSpan w:val="3"/>
            <w:tcBorders>
              <w:top w:val="single" w:sz="5.60408" w:space="0" w:color="606060"/>
              <w:bottom w:val="single" w:sz="5.6040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17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34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-27"/>
                <w:w w:val="13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Yeni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Mahalle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Değirmendere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3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Caddesi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Üzeri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0"/>
              </w:rPr>
              <w:t>/ALIA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10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453" w:type="dxa"/>
            <w:tcBorders>
              <w:top w:val="single" w:sz="5.60408" w:space="0" w:color="606060"/>
              <w:bottom w:val="single" w:sz="5.60408" w:space="0" w:color="575757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37" w:hRule="exact"/>
        </w:trPr>
        <w:tc>
          <w:tcPr>
            <w:tcW w:w="1226" w:type="dxa"/>
            <w:tcBorders>
              <w:top w:val="single" w:sz="5.60408" w:space="0" w:color="575757"/>
              <w:bottom w:val="single" w:sz="5.6040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7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3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301" w:type="dxa"/>
            <w:gridSpan w:val="3"/>
            <w:tcBorders>
              <w:top w:val="single" w:sz="5.60408" w:space="0" w:color="575757"/>
              <w:bottom w:val="single" w:sz="5.6040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169" w:right="-20"/>
              <w:jc w:val="left"/>
              <w:tabs>
                <w:tab w:pos="31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69"/>
              </w:rPr>
              <w:t>Çi!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70"/>
              </w:rPr>
              <w:t>(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69"/>
              </w:rPr>
              <w:t>&gt;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70"/>
              </w:rPr>
              <w:t>_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Yangını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Ya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3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9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-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453" w:type="dxa"/>
            <w:tcBorders>
              <w:top w:val="single" w:sz="5.60408" w:space="0" w:color="575757"/>
              <w:bottom w:val="single" w:sz="5.6040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218" w:lineRule="exact"/>
              <w:ind w:left="100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11"/>
              </w:rPr>
              <w:t>Sebebi: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-8"/>
                <w:w w:val="11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Açı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99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-2"/>
                <w:w w:val="98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6"/>
              </w:rPr>
              <w:t>eş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36" w:after="0" w:line="162" w:lineRule="auto"/>
        <w:ind w:left="3614" w:right="3201" w:firstLine="-3451"/>
        <w:jc w:val="left"/>
        <w:tabs>
          <w:tab w:pos="3600" w:val="left"/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5.026276pt;margin-top:13.02389pt;width:51.307724pt;height:26.446778pt;mso-position-horizontal-relative:page;mso-position-vertical-relative:paragraph;z-index:-15810" type="#_x0000_t202" filled="f" stroked="f">
            <v:textbox inset="0,0,0,0">
              <w:txbxContent>
                <w:p>
                  <w:pPr>
                    <w:spacing w:before="0" w:after="0" w:line="529" w:lineRule="exact"/>
                    <w:ind w:right="-119"/>
                    <w:jc w:val="left"/>
                    <w:tabs>
                      <w:tab w:pos="480" w:val="left"/>
                      <w:tab w:pos="940" w:val="left"/>
                    </w:tabs>
                    <w:rPr>
                      <w:rFonts w:ascii="Arial" w:hAnsi="Arial" w:cs="Arial" w:eastAsia="Arial"/>
                      <w:sz w:val="51"/>
                      <w:szCs w:val="51"/>
                    </w:rPr>
                  </w:pPr>
                  <w:rPr/>
                  <w:r>
                    <w:rPr>
                      <w:rFonts w:ascii="Arial" w:hAnsi="Arial" w:cs="Arial" w:eastAsia="Arial"/>
                      <w:sz w:val="51"/>
                      <w:szCs w:val="51"/>
                      <w:color w:val="363636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363636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363636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757575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757575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757575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242424"/>
                      <w:spacing w:val="0"/>
                      <w:w w:val="51"/>
                      <w:position w:val="1"/>
                    </w:rPr>
                    <w:t>ı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  <w:position w:val="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8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8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4"/>
          <w:position w:val="-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4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1"/>
        </w:rPr>
        <w:t>Betonarıne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68" w:lineRule="exact"/>
        <w:ind w:left="4421" w:right="-20"/>
        <w:jc w:val="left"/>
        <w:tabs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4B4B4B"/>
          <w:spacing w:val="0"/>
          <w:w w:val="50"/>
        </w:rPr>
        <w:t>ı</w:t>
      </w:r>
      <w:r>
        <w:rPr>
          <w:rFonts w:ascii="Arial" w:hAnsi="Arial" w:cs="Arial" w:eastAsia="Arial"/>
          <w:sz w:val="42"/>
          <w:szCs w:val="42"/>
          <w:color w:val="4B4B4B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8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8"/>
          <w:position w:val="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5"/>
          <w:w w:val="108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8"/>
          <w:position w:val="8"/>
        </w:rPr>
        <w:t>20.34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162" w:right="-20"/>
        <w:jc w:val="left"/>
        <w:tabs>
          <w:tab w:pos="2140" w:val="left"/>
          <w:tab w:pos="5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4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0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1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1" w:after="0" w:line="240" w:lineRule="auto"/>
        <w:ind w:left="21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2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5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</w:rPr>
        <w:t>VDIN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2142" w:right="-20"/>
        <w:jc w:val="left"/>
        <w:tabs>
          <w:tab w:pos="4640" w:val="left"/>
          <w:tab w:pos="7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20:30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3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8"/>
        </w:rPr>
        <w:t>20:33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7" w:lineRule="exact"/>
        <w:ind w:left="158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  <w:position w:val="0"/>
        </w:rPr>
        <w:t>368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153" w:right="-20"/>
        <w:jc w:val="left"/>
        <w:tabs>
          <w:tab w:pos="4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0"/>
        </w:rPr>
        <w:t>Elekb·i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2" w:after="0" w:line="240" w:lineRule="auto"/>
        <w:ind w:left="4633" w:right="438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5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"/>
          <w:w w:val="5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7" w:after="0" w:line="240" w:lineRule="auto"/>
        <w:ind w:left="4612" w:right="402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77" w:lineRule="exact"/>
        <w:ind w:left="139" w:right="-20"/>
        <w:jc w:val="left"/>
        <w:tabs>
          <w:tab w:pos="2140" w:val="left"/>
          <w:tab w:pos="4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4B4B4B"/>
          <w:spacing w:val="0"/>
          <w:w w:val="161"/>
          <w:position w:val="-5"/>
        </w:rPr>
        <w:t>r--</w:t>
      </w:r>
      <w:r>
        <w:rPr>
          <w:rFonts w:ascii="Arial" w:hAnsi="Arial" w:cs="Arial" w:eastAsia="Arial"/>
          <w:sz w:val="16"/>
          <w:szCs w:val="16"/>
          <w:color w:val="4B4B4B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6"/>
          <w:szCs w:val="16"/>
          <w:color w:val="4B4B4B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4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4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5"/>
        </w:rPr>
        <w:t>Do!ı;algaz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91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5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5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  <w:position w:val="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158" w:right="-20"/>
        <w:jc w:val="left"/>
        <w:tabs>
          <w:tab w:pos="640" w:val="left"/>
          <w:tab w:pos="4640" w:val="left"/>
          <w:tab w:pos="7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ncı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4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21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DönUş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21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21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w w:val="94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5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6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</w:rPr>
        <w:t>-Soyad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7"/>
          <w:w w:val="10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49" w:lineRule="auto"/>
        <w:ind w:left="158" w:right="2043" w:firstLine="-5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1"/>
        </w:rPr>
        <w:t>duma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"/>
          <w:w w:val="102"/>
        </w:rPr>
        <w:t>n</w:t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143"/>
        </w:rPr>
        <w:t>l</w:t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142"/>
        </w:rPr>
        <w:t>ı</w:t>
      </w:r>
      <w:r>
        <w:rPr>
          <w:rFonts w:ascii="Arial" w:hAnsi="Arial" w:cs="Arial" w:eastAsia="Arial"/>
          <w:sz w:val="19"/>
          <w:szCs w:val="19"/>
          <w:color w:val="24242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81" w:lineRule="exact"/>
        <w:ind w:left="4611" w:right="379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Söndtırmede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3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6"/>
          <w:position w:val="-3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2" w:lineRule="exact"/>
        <w:ind w:left="158" w:right="-20"/>
        <w:jc w:val="left"/>
        <w:tabs>
          <w:tab w:pos="5340" w:val="left"/>
          <w:tab w:pos="6500" w:val="left"/>
          <w:tab w:pos="6860" w:val="left"/>
          <w:tab w:pos="8040" w:val="left"/>
          <w:tab w:pos="9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Söndllrıne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55"/>
          <w:position w:val="-5"/>
        </w:rPr>
        <w:t>ı</w:t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55"/>
          <w:position w:val="-5"/>
        </w:rPr>
        <w:t>ı</w:t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3" w:lineRule="exact"/>
        <w:ind w:left="5458" w:right="-20"/>
        <w:jc w:val="left"/>
        <w:tabs>
          <w:tab w:pos="6500" w:val="left"/>
          <w:tab w:pos="804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"/>
          <w:w w:val="100"/>
          <w:position w:val="4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-4"/>
          <w:w w:val="100"/>
          <w:position w:val="4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4B4B4B"/>
          <w:spacing w:val="0"/>
          <w:w w:val="69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4B4B4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4B4B4B"/>
          <w:spacing w:val="0"/>
          <w:w w:val="69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153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Söndürnıe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Sonundaki</w:t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1"/>
          <w:position w:val="1"/>
        </w:rPr>
        <w:t>bulunmamaktadı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"/>
          <w:w w:val="102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14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left="1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6" w:lineRule="auto"/>
        <w:ind w:left="116" w:right="95" w:firstLine="1999"/>
        <w:jc w:val="right"/>
        <w:tabs>
          <w:tab w:pos="2100" w:val="left"/>
          <w:tab w:pos="8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Değirmendere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üzerinde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7"/>
        </w:rPr>
        <w:t>başlamış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Nedeni</w:t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kişile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6"/>
        </w:rPr>
        <w:t>temizlik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amacı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söndürUlmede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bırakıla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rüzgarında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etkisiyle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etrafında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8"/>
        </w:rPr>
        <w:t>bulunan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62" w:lineRule="auto"/>
        <w:ind w:left="153" w:right="3535" w:firstLine="1985"/>
        <w:jc w:val="left"/>
        <w:tabs>
          <w:tab w:pos="2140" w:val="left"/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tutllşturması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"/>
          <w:w w:val="104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6"/>
        </w:rPr>
        <w:t>_i'a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6"/>
        </w:rPr>
        <w:t>gını.ıı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7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0"/>
        </w:rPr>
        <w:t>olabileci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3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ise</w:t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6" w:lineRule="exact"/>
        <w:ind w:left="15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1"/>
          <w:position w:val="-2"/>
        </w:rPr>
        <w:t>Yar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1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'n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2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1"/>
          <w:position w:val="-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6" w:lineRule="exact"/>
        <w:ind w:left="1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63636"/>
          <w:spacing w:val="0"/>
          <w:w w:val="59"/>
          <w:position w:val="1"/>
        </w:rPr>
        <w:t>1e·"</w:t>
      </w:r>
      <w:r>
        <w:rPr>
          <w:rFonts w:ascii="Times New Roman" w:hAnsi="Times New Roman" w:cs="Times New Roman" w:eastAsia="Times New Roman"/>
          <w:sz w:val="30"/>
          <w:szCs w:val="30"/>
          <w:color w:val="363636"/>
          <w:spacing w:val="0"/>
          <w:w w:val="59"/>
          <w:position w:val="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63636"/>
          <w:spacing w:val="19"/>
          <w:w w:val="59"/>
          <w:position w:val="1"/>
        </w:rPr>
        <w:t> </w:t>
      </w:r>
      <w:r>
        <w:rPr>
          <w:rFonts w:ascii="Arial" w:hAnsi="Arial" w:cs="Arial" w:eastAsia="Arial"/>
          <w:sz w:val="12"/>
          <w:szCs w:val="12"/>
          <w:color w:val="363636"/>
          <w:spacing w:val="0"/>
          <w:w w:val="183"/>
          <w:position w:val="1"/>
        </w:rPr>
        <w:t>.ıl</w:t>
      </w:r>
      <w:r>
        <w:rPr>
          <w:rFonts w:ascii="Arial" w:hAnsi="Arial" w:cs="Arial" w:eastAsia="Arial"/>
          <w:sz w:val="12"/>
          <w:szCs w:val="12"/>
          <w:color w:val="363636"/>
          <w:spacing w:val="-32"/>
          <w:w w:val="18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158" w:right="-20"/>
        <w:jc w:val="left"/>
        <w:tabs>
          <w:tab w:pos="2120" w:val="left"/>
          <w:tab w:pos="5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22/05/2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20:57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24" w:lineRule="exact"/>
        <w:ind w:left="251" w:right="-20"/>
        <w:jc w:val="left"/>
        <w:tabs>
          <w:tab w:pos="1040" w:val="left"/>
          <w:tab w:pos="1540" w:val="left"/>
          <w:tab w:pos="8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GİDE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Aliağa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640" w:bottom="280" w:left="300" w:right="400"/>
        </w:sectPr>
      </w:pPr>
      <w:rPr/>
    </w:p>
    <w:p>
      <w:pPr>
        <w:spacing w:before="40" w:after="0" w:line="206" w:lineRule="exact"/>
        <w:ind w:left="2287" w:right="-69"/>
        <w:jc w:val="left"/>
        <w:tabs>
          <w:tab w:pos="4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461" w:right="-20"/>
        <w:jc w:val="left"/>
        <w:tabs>
          <w:tab w:pos="4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4"/>
          <w:szCs w:val="34"/>
          <w:color w:val="242424"/>
          <w:spacing w:val="0"/>
          <w:w w:val="51"/>
          <w:position w:val="-12"/>
        </w:rPr>
        <w:t>....</w:t>
      </w:r>
      <w:r>
        <w:rPr>
          <w:rFonts w:ascii="Times New Roman" w:hAnsi="Times New Roman" w:cs="Times New Roman" w:eastAsia="Times New Roman"/>
          <w:sz w:val="34"/>
          <w:szCs w:val="34"/>
          <w:color w:val="242424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34"/>
          <w:szCs w:val="34"/>
          <w:color w:val="242424"/>
          <w:spacing w:val="0"/>
          <w:w w:val="100"/>
          <w:position w:val="-12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6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6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6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36" w:lineRule="exact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4B4B4B"/>
          <w:spacing w:val="0"/>
          <w:w w:val="73"/>
          <w:b/>
          <w:bCs/>
          <w:position w:val="-9"/>
        </w:rPr>
        <w:t>2</w:t>
      </w:r>
      <w:r>
        <w:rPr>
          <w:rFonts w:ascii="Times New Roman" w:hAnsi="Times New Roman" w:cs="Times New Roman" w:eastAsia="Times New Roman"/>
          <w:sz w:val="30"/>
          <w:szCs w:val="30"/>
          <w:color w:val="4B4B4B"/>
          <w:spacing w:val="15"/>
          <w:w w:val="73"/>
          <w:b/>
          <w:bCs/>
          <w:position w:val="-9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4B4B4B"/>
          <w:spacing w:val="0"/>
          <w:w w:val="55"/>
          <w:b/>
          <w:bCs/>
          <w:position w:val="-9"/>
        </w:rPr>
        <w:t>L</w:t>
      </w:r>
      <w:r>
        <w:rPr>
          <w:rFonts w:ascii="Times New Roman" w:hAnsi="Times New Roman" w:cs="Times New Roman" w:eastAsia="Times New Roman"/>
          <w:sz w:val="27"/>
          <w:szCs w:val="27"/>
          <w:color w:val="4B4B4B"/>
          <w:spacing w:val="33"/>
          <w:w w:val="55"/>
          <w:b/>
          <w:bCs/>
          <w:position w:val="-9"/>
        </w:rPr>
        <w:t> </w:t>
      </w:r>
      <w:r>
        <w:rPr>
          <w:rFonts w:ascii="Arial" w:hAnsi="Arial" w:cs="Arial" w:eastAsia="Arial"/>
          <w:sz w:val="24"/>
          <w:szCs w:val="24"/>
          <w:color w:val="4B4B4B"/>
          <w:spacing w:val="0"/>
          <w:w w:val="55"/>
          <w:position w:val="-9"/>
        </w:rPr>
        <w:t>MaYıs</w:t>
      </w:r>
      <w:r>
        <w:rPr>
          <w:rFonts w:ascii="Arial" w:hAnsi="Arial" w:cs="Arial" w:eastAsia="Arial"/>
          <w:sz w:val="24"/>
          <w:szCs w:val="24"/>
          <w:color w:val="4B4B4B"/>
          <w:spacing w:val="3"/>
          <w:w w:val="55"/>
          <w:position w:val="-9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B4B4B"/>
          <w:spacing w:val="0"/>
          <w:w w:val="58"/>
          <w:b/>
          <w:bCs/>
          <w:position w:val="-9"/>
        </w:rPr>
        <w:t>2017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00" w:right="400"/>
          <w:cols w:num="2" w:equalWidth="0">
            <w:col w:w="6202" w:space="2385"/>
            <w:col w:w="2633"/>
          </w:cols>
        </w:sectPr>
      </w:pPr>
      <w:rPr/>
    </w:p>
    <w:p>
      <w:pPr>
        <w:spacing w:before="0" w:after="0" w:line="63" w:lineRule="exact"/>
        <w:ind w:left="461" w:right="-20"/>
        <w:jc w:val="left"/>
        <w:tabs>
          <w:tab w:pos="2460" w:val="left"/>
          <w:tab w:pos="4080" w:val="left"/>
          <w:tab w:pos="8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3.645203pt;margin-top:8.403332pt;width:61.450711pt;height:12pt;mso-position-horizontal-relative:page;mso-position-vertical-relative:paragraph;z-index:-15809" type="#_x0000_t202" filled="f" stroked="f">
            <v:textbox inset="0,0,0,0">
              <w:txbxContent>
                <w:p>
                  <w:pPr>
                    <w:spacing w:before="0" w:after="0" w:line="240" w:lineRule="exact"/>
                    <w:ind w:right="-76"/>
                    <w:jc w:val="left"/>
                    <w:tabs>
                      <w:tab w:pos="720" w:val="left"/>
                    </w:tabs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ACAEAF"/>
                      <w:spacing w:val="0"/>
                      <w:w w:val="100"/>
                    </w:rPr>
                    <w:t>c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ACAEAF"/>
                      <w:spacing w:val="-58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ACAEAF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ACAEAF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9EACCA"/>
                      <w:spacing w:val="0"/>
                      <w:w w:val="10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9EACCA"/>
                      <w:spacing w:val="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9EACCA"/>
                      <w:spacing w:val="44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BCBDBC"/>
                      <w:spacing w:val="0"/>
                      <w:w w:val="10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BCBDBC"/>
                      <w:spacing w:val="34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BCBDBC"/>
                      <w:spacing w:val="0"/>
                      <w:w w:val="151"/>
                      <w:i/>
                    </w:rPr>
                    <w:t>1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1.300598pt;margin-top:3.127427pt;width:20.814214pt;height:67.5pt;mso-position-horizontal-relative:page;mso-position-vertical-relative:paragraph;z-index:-15808" type="#_x0000_t202" filled="f" stroked="f">
            <v:textbox inset="0,0,0,0">
              <w:txbxContent>
                <w:p>
                  <w:pPr>
                    <w:spacing w:before="0" w:after="0" w:line="1350" w:lineRule="exact"/>
                    <w:ind w:right="-243"/>
                    <w:jc w:val="left"/>
                    <w:rPr>
                      <w:rFonts w:ascii="Arial" w:hAnsi="Arial" w:cs="Arial" w:eastAsia="Arial"/>
                      <w:sz w:val="135"/>
                      <w:szCs w:val="135"/>
                    </w:rPr>
                  </w:pPr>
                  <w:rPr/>
                  <w:r>
                    <w:rPr>
                      <w:rFonts w:ascii="Arial" w:hAnsi="Arial" w:cs="Arial" w:eastAsia="Arial"/>
                      <w:sz w:val="135"/>
                      <w:szCs w:val="135"/>
                      <w:color w:val="BCBDBC"/>
                      <w:spacing w:val="-7"/>
                      <w:w w:val="22"/>
                      <w:i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135"/>
                      <w:szCs w:val="135"/>
                      <w:color w:val="464B9A"/>
                      <w:spacing w:val="0"/>
                      <w:w w:val="75"/>
                      <w:i/>
                      <w:position w:val="-1"/>
                    </w:rPr>
                    <w:t>r</w:t>
                  </w:r>
                  <w:r>
                    <w:rPr>
                      <w:rFonts w:ascii="Arial" w:hAnsi="Arial" w:cs="Arial" w:eastAsia="Arial"/>
                      <w:sz w:val="135"/>
                      <w:szCs w:val="13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2"/>
          <w:szCs w:val="32"/>
          <w:color w:val="242424"/>
          <w:spacing w:val="0"/>
          <w:w w:val="236"/>
          <w:position w:val="-40"/>
        </w:rPr>
        <w:t>.</w:t>
      </w:r>
      <w:r>
        <w:rPr>
          <w:rFonts w:ascii="Arial" w:hAnsi="Arial" w:cs="Arial" w:eastAsia="Arial"/>
          <w:sz w:val="32"/>
          <w:szCs w:val="32"/>
          <w:color w:val="242424"/>
          <w:spacing w:val="0"/>
          <w:w w:val="100"/>
          <w:position w:val="-40"/>
        </w:rPr>
        <w:tab/>
      </w:r>
      <w:r>
        <w:rPr>
          <w:rFonts w:ascii="Arial" w:hAnsi="Arial" w:cs="Arial" w:eastAsia="Arial"/>
          <w:sz w:val="32"/>
          <w:szCs w:val="32"/>
          <w:color w:val="242424"/>
          <w:spacing w:val="0"/>
          <w:w w:val="100"/>
          <w:position w:val="-40"/>
        </w:rPr>
      </w:r>
      <w:r>
        <w:rPr>
          <w:rFonts w:ascii="Arial" w:hAnsi="Arial" w:cs="Arial" w:eastAsia="Arial"/>
          <w:sz w:val="66"/>
          <w:szCs w:val="66"/>
          <w:color w:val="BCBDBC"/>
          <w:spacing w:val="29"/>
          <w:w w:val="53"/>
          <w:i/>
          <w:position w:val="-68"/>
        </w:rPr>
        <w:t>'</w:t>
      </w:r>
      <w:r>
        <w:rPr>
          <w:rFonts w:ascii="Arial" w:hAnsi="Arial" w:cs="Arial" w:eastAsia="Arial"/>
          <w:sz w:val="66"/>
          <w:szCs w:val="66"/>
          <w:color w:val="424977"/>
          <w:spacing w:val="-24"/>
          <w:w w:val="75"/>
          <w:i/>
          <w:position w:val="-68"/>
        </w:rPr>
        <w:t>7</w:t>
      </w:r>
      <w:r>
        <w:rPr>
          <w:rFonts w:ascii="Arial" w:hAnsi="Arial" w:cs="Arial" w:eastAsia="Arial"/>
          <w:sz w:val="51"/>
          <w:szCs w:val="51"/>
          <w:color w:val="ACAEAF"/>
          <w:spacing w:val="-86"/>
          <w:w w:val="34"/>
          <w:i/>
          <w:position w:val="-36"/>
        </w:rPr>
        <w:t>:</w:t>
      </w:r>
      <w:r>
        <w:rPr>
          <w:rFonts w:ascii="Arial" w:hAnsi="Arial" w:cs="Arial" w:eastAsia="Arial"/>
          <w:sz w:val="66"/>
          <w:szCs w:val="66"/>
          <w:color w:val="424977"/>
          <w:spacing w:val="-91"/>
          <w:w w:val="74"/>
          <w:i/>
          <w:position w:val="-68"/>
        </w:rPr>
        <w:t>}</w:t>
      </w:r>
      <w:r>
        <w:rPr>
          <w:rFonts w:ascii="Arial" w:hAnsi="Arial" w:cs="Arial" w:eastAsia="Arial"/>
          <w:sz w:val="66"/>
          <w:szCs w:val="66"/>
          <w:color w:val="9C9EA0"/>
          <w:spacing w:val="-121"/>
          <w:w w:val="51"/>
          <w:position w:val="-68"/>
        </w:rPr>
        <w:t>•</w:t>
      </w:r>
      <w:r>
        <w:rPr>
          <w:rFonts w:ascii="Arial" w:hAnsi="Arial" w:cs="Arial" w:eastAsia="Arial"/>
          <w:sz w:val="66"/>
          <w:szCs w:val="66"/>
          <w:color w:val="424977"/>
          <w:spacing w:val="-270"/>
          <w:w w:val="75"/>
          <w:i/>
          <w:position w:val="-68"/>
        </w:rPr>
        <w:t>7</w:t>
      </w:r>
      <w:r>
        <w:rPr>
          <w:rFonts w:ascii="Arial" w:hAnsi="Arial" w:cs="Arial" w:eastAsia="Arial"/>
          <w:sz w:val="66"/>
          <w:szCs w:val="66"/>
          <w:color w:val="9C9EA0"/>
          <w:spacing w:val="4"/>
          <w:w w:val="50"/>
          <w:position w:val="-68"/>
        </w:rPr>
        <w:t>'</w:t>
      </w:r>
      <w:r>
        <w:rPr>
          <w:rFonts w:ascii="Arial" w:hAnsi="Arial" w:cs="Arial" w:eastAsia="Arial"/>
          <w:sz w:val="51"/>
          <w:szCs w:val="51"/>
          <w:color w:val="606795"/>
          <w:spacing w:val="0"/>
          <w:w w:val="40"/>
          <w:i/>
          <w:position w:val="-36"/>
        </w:rPr>
        <w:t>'J!f</w:t>
      </w:r>
      <w:r>
        <w:rPr>
          <w:rFonts w:ascii="Arial" w:hAnsi="Arial" w:cs="Arial" w:eastAsia="Arial"/>
          <w:sz w:val="51"/>
          <w:szCs w:val="51"/>
          <w:color w:val="BCBDBC"/>
          <w:spacing w:val="0"/>
          <w:w w:val="72"/>
          <w:position w:val="-36"/>
        </w:rPr>
        <w:t>.</w:t>
      </w:r>
      <w:r>
        <w:rPr>
          <w:rFonts w:ascii="Arial" w:hAnsi="Arial" w:cs="Arial" w:eastAsia="Arial"/>
          <w:sz w:val="51"/>
          <w:szCs w:val="51"/>
          <w:color w:val="BCBDBC"/>
          <w:spacing w:val="0"/>
          <w:w w:val="100"/>
          <w:position w:val="-36"/>
        </w:rPr>
        <w:tab/>
      </w:r>
      <w:r>
        <w:rPr>
          <w:rFonts w:ascii="Arial" w:hAnsi="Arial" w:cs="Arial" w:eastAsia="Arial"/>
          <w:sz w:val="51"/>
          <w:szCs w:val="51"/>
          <w:color w:val="BCBDBC"/>
          <w:spacing w:val="0"/>
          <w:w w:val="100"/>
          <w:position w:val="-36"/>
        </w:rPr>
      </w:r>
      <w:r>
        <w:rPr>
          <w:rFonts w:ascii="Arial" w:hAnsi="Arial" w:cs="Arial" w:eastAsia="Arial"/>
          <w:sz w:val="18"/>
          <w:szCs w:val="18"/>
          <w:color w:val="BCBDBC"/>
          <w:spacing w:val="0"/>
          <w:w w:val="146"/>
          <w:position w:val="-36"/>
        </w:rPr>
        <w:t>ı</w:t>
      </w:r>
      <w:r>
        <w:rPr>
          <w:rFonts w:ascii="Arial" w:hAnsi="Arial" w:cs="Arial" w:eastAsia="Arial"/>
          <w:sz w:val="18"/>
          <w:szCs w:val="18"/>
          <w:color w:val="BCBDBC"/>
          <w:spacing w:val="0"/>
          <w:w w:val="100"/>
          <w:position w:val="-36"/>
        </w:rPr>
        <w:tab/>
      </w:r>
      <w:r>
        <w:rPr>
          <w:rFonts w:ascii="Arial" w:hAnsi="Arial" w:cs="Arial" w:eastAsia="Arial"/>
          <w:sz w:val="18"/>
          <w:szCs w:val="18"/>
          <w:color w:val="BCBDBC"/>
          <w:spacing w:val="0"/>
          <w:w w:val="100"/>
          <w:position w:val="-36"/>
        </w:rPr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82"/>
          <w:i/>
          <w:position w:val="-19"/>
        </w:rPr>
        <w:t>1</w:t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82"/>
          <w:i/>
          <w:position w:val="-19"/>
        </w:rPr>
        <w:t>  </w:t>
      </w:r>
      <w:r>
        <w:rPr>
          <w:rFonts w:ascii="Arial" w:hAnsi="Arial" w:cs="Arial" w:eastAsia="Arial"/>
          <w:sz w:val="19"/>
          <w:szCs w:val="19"/>
          <w:color w:val="4B4B4B"/>
          <w:spacing w:val="31"/>
          <w:w w:val="82"/>
          <w:i/>
          <w:position w:val="-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7"/>
          <w:position w:val="-19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00" w:right="400"/>
        </w:sectPr>
      </w:pPr>
      <w:rPr/>
    </w:p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1" w:lineRule="exact"/>
        <w:ind w:left="419" w:right="-95"/>
        <w:jc w:val="left"/>
        <w:tabs>
          <w:tab w:pos="258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5.168945pt;margin-top:10.550858pt;width:95.163864pt;height:67.5pt;mso-position-horizontal-relative:page;mso-position-vertical-relative:paragraph;z-index:-15804" type="#_x0000_t202" filled="f" stroked="f">
            <v:textbox inset="0,0,0,0">
              <w:txbxContent>
                <w:p>
                  <w:pPr>
                    <w:spacing w:before="0" w:after="0" w:line="1350" w:lineRule="exact"/>
                    <w:ind w:right="-243"/>
                    <w:jc w:val="left"/>
                    <w:tabs>
                      <w:tab w:pos="1800" w:val="left"/>
                    </w:tabs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35"/>
                      <w:szCs w:val="135"/>
                      <w:color w:val="464B9A"/>
                      <w:spacing w:val="0"/>
                      <w:w w:val="126"/>
                      <w:position w:val="-1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135"/>
                      <w:szCs w:val="135"/>
                      <w:color w:val="464B9A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35"/>
                      <w:szCs w:val="135"/>
                      <w:color w:val="464B9A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757575"/>
                      <w:spacing w:val="0"/>
                      <w:w w:val="63"/>
                      <w:position w:val="9"/>
                    </w:rPr>
                    <w:t>\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757575"/>
                      <w:spacing w:val="0"/>
                      <w:w w:val="64"/>
                      <w:position w:val="9"/>
                    </w:rPr>
                    <w:t>1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4"/>
          <w:szCs w:val="34"/>
          <w:color w:val="242424"/>
          <w:spacing w:val="0"/>
          <w:w w:val="51"/>
          <w:position w:val="-15"/>
        </w:rPr>
        <w:t>.....</w:t>
      </w:r>
      <w:r>
        <w:rPr>
          <w:rFonts w:ascii="Times New Roman" w:hAnsi="Times New Roman" w:cs="Times New Roman" w:eastAsia="Times New Roman"/>
          <w:sz w:val="34"/>
          <w:szCs w:val="34"/>
          <w:color w:val="242424"/>
          <w:spacing w:val="0"/>
          <w:w w:val="100"/>
          <w:position w:val="-15"/>
        </w:rPr>
        <w:tab/>
      </w:r>
      <w:r>
        <w:rPr>
          <w:rFonts w:ascii="Times New Roman" w:hAnsi="Times New Roman" w:cs="Times New Roman" w:eastAsia="Times New Roman"/>
          <w:sz w:val="34"/>
          <w:szCs w:val="34"/>
          <w:color w:val="242424"/>
          <w:spacing w:val="0"/>
          <w:w w:val="100"/>
          <w:position w:val="-15"/>
        </w:rPr>
      </w:r>
      <w:r>
        <w:rPr>
          <w:rFonts w:ascii="Arial" w:hAnsi="Arial" w:cs="Arial" w:eastAsia="Arial"/>
          <w:sz w:val="18"/>
          <w:szCs w:val="18"/>
          <w:color w:val="8C8E8E"/>
          <w:spacing w:val="-21"/>
          <w:w w:val="138"/>
          <w:position w:val="-21"/>
        </w:rPr>
        <w:t>1</w:t>
      </w:r>
      <w:r>
        <w:rPr>
          <w:rFonts w:ascii="Arial" w:hAnsi="Arial" w:cs="Arial" w:eastAsia="Arial"/>
          <w:sz w:val="18"/>
          <w:szCs w:val="18"/>
          <w:color w:val="BCBDBC"/>
          <w:spacing w:val="0"/>
          <w:w w:val="63"/>
          <w:position w:val="-21"/>
        </w:rPr>
        <w:t>'""</w:t>
      </w:r>
      <w:r>
        <w:rPr>
          <w:rFonts w:ascii="Arial" w:hAnsi="Arial" w:cs="Arial" w:eastAsia="Arial"/>
          <w:sz w:val="18"/>
          <w:szCs w:val="18"/>
          <w:color w:val="BCBDBC"/>
          <w:spacing w:val="0"/>
          <w:w w:val="100"/>
          <w:position w:val="-21"/>
        </w:rPr>
        <w:t> </w:t>
      </w:r>
      <w:r>
        <w:rPr>
          <w:rFonts w:ascii="Arial" w:hAnsi="Arial" w:cs="Arial" w:eastAsia="Arial"/>
          <w:sz w:val="18"/>
          <w:szCs w:val="18"/>
          <w:color w:val="BCBDBC"/>
          <w:spacing w:val="15"/>
          <w:w w:val="100"/>
          <w:position w:val="-21"/>
        </w:rPr>
        <w:t> </w:t>
      </w:r>
      <w:r>
        <w:rPr>
          <w:rFonts w:ascii="Arial" w:hAnsi="Arial" w:cs="Arial" w:eastAsia="Arial"/>
          <w:sz w:val="18"/>
          <w:szCs w:val="18"/>
          <w:color w:val="BCBDBC"/>
          <w:spacing w:val="0"/>
          <w:w w:val="100"/>
          <w:position w:val="-21"/>
        </w:rPr>
        <w:t>•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34" w:lineRule="exact"/>
        <w:ind w:left="595" w:right="-20"/>
        <w:jc w:val="left"/>
        <w:tabs>
          <w:tab w:pos="5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BCBDBC"/>
          <w:spacing w:val="0"/>
          <w:w w:val="129"/>
          <w:position w:val="-3"/>
        </w:rPr>
        <w:t>ge.</w:t>
      </w:r>
      <w:r>
        <w:rPr>
          <w:rFonts w:ascii="Times New Roman" w:hAnsi="Times New Roman" w:cs="Times New Roman" w:eastAsia="Times New Roman"/>
          <w:sz w:val="23"/>
          <w:szCs w:val="23"/>
          <w:color w:val="BCBDBC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BCBDBC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itfaiy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8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2"/>
        </w:rPr>
        <w:t>rim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73" w:lineRule="atLeast"/>
        <w:ind w:right="-20"/>
        <w:jc w:val="left"/>
        <w:rPr>
          <w:rFonts w:ascii="Arial" w:hAnsi="Arial" w:cs="Arial" w:eastAsia="Arial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ACAEAF"/>
          <w:spacing w:val="0"/>
          <w:w w:val="181"/>
        </w:rPr>
        <w:t>l,.</w:t>
      </w:r>
      <w:r>
        <w:rPr>
          <w:rFonts w:ascii="Times New Roman" w:hAnsi="Times New Roman" w:cs="Times New Roman" w:eastAsia="Times New Roman"/>
          <w:sz w:val="15"/>
          <w:szCs w:val="15"/>
          <w:color w:val="ACAEAF"/>
          <w:spacing w:val="44"/>
          <w:w w:val="18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BCBDBC"/>
          <w:spacing w:val="0"/>
          <w:w w:val="116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BCBDBC"/>
          <w:spacing w:val="0"/>
          <w:w w:val="116"/>
        </w:rPr>
        <w:t>  </w:t>
      </w:r>
      <w:r>
        <w:rPr>
          <w:rFonts w:ascii="Times New Roman" w:hAnsi="Times New Roman" w:cs="Times New Roman" w:eastAsia="Times New Roman"/>
          <w:sz w:val="15"/>
          <w:szCs w:val="15"/>
          <w:color w:val="BCBDBC"/>
          <w:spacing w:val="15"/>
          <w:w w:val="116"/>
        </w:rPr>
        <w:t> </w:t>
      </w:r>
      <w:r>
        <w:rPr>
          <w:rFonts w:ascii="Arial" w:hAnsi="Arial" w:cs="Arial" w:eastAsia="Arial"/>
          <w:sz w:val="12"/>
          <w:szCs w:val="12"/>
          <w:color w:val="BCBDBC"/>
          <w:spacing w:val="0"/>
          <w:w w:val="116"/>
          <w:i/>
        </w:rPr>
        <w:t>f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00" w:right="400"/>
          <w:cols w:num="2" w:equalWidth="0">
            <w:col w:w="2972" w:space="346"/>
            <w:col w:w="7902"/>
          </w:cols>
        </w:sectPr>
      </w:pPr>
      <w:rPr/>
    </w:p>
    <w:p>
      <w:pPr>
        <w:spacing w:before="0" w:after="0" w:line="3" w:lineRule="atLeast"/>
        <w:ind w:left="3128" w:right="-20"/>
        <w:jc w:val="left"/>
        <w:tabs>
          <w:tab w:pos="406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9"/>
          <w:szCs w:val="9"/>
          <w:color w:val="ACAEAF"/>
          <w:spacing w:val="0"/>
          <w:w w:val="100"/>
          <w:i/>
        </w:rPr>
        <w:t>f</w:t>
      </w:r>
      <w:r>
        <w:rPr>
          <w:rFonts w:ascii="Arial" w:hAnsi="Arial" w:cs="Arial" w:eastAsia="Arial"/>
          <w:sz w:val="9"/>
          <w:szCs w:val="9"/>
          <w:color w:val="ACAEAF"/>
          <w:spacing w:val="0"/>
          <w:w w:val="100"/>
          <w:i/>
        </w:rPr>
        <w:tab/>
      </w:r>
      <w:r>
        <w:rPr>
          <w:rFonts w:ascii="Arial" w:hAnsi="Arial" w:cs="Arial" w:eastAsia="Arial"/>
          <w:sz w:val="9"/>
          <w:szCs w:val="9"/>
          <w:color w:val="ACAEAF"/>
          <w:spacing w:val="0"/>
          <w:w w:val="100"/>
          <w:i/>
        </w:rPr>
      </w:r>
      <w:r>
        <w:rPr>
          <w:rFonts w:ascii="Arial" w:hAnsi="Arial" w:cs="Arial" w:eastAsia="Arial"/>
          <w:sz w:val="14"/>
          <w:szCs w:val="14"/>
          <w:color w:val="BCBDBC"/>
          <w:spacing w:val="0"/>
          <w:w w:val="133"/>
        </w:rPr>
        <w:t>ı'rt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48"/>
          <w:szCs w:val="48"/>
        </w:rPr>
      </w:pPr>
      <w:rPr/>
      <w:r>
        <w:rPr>
          <w:rFonts w:ascii="Arial" w:hAnsi="Arial" w:cs="Arial" w:eastAsia="Arial"/>
          <w:sz w:val="48"/>
          <w:szCs w:val="48"/>
          <w:color w:val="242424"/>
          <w:spacing w:val="0"/>
          <w:w w:val="72"/>
        </w:rPr>
        <w:t>i;</w:t>
      </w:r>
      <w:r>
        <w:rPr>
          <w:rFonts w:ascii="Arial" w:hAnsi="Arial" w:cs="Arial" w:eastAsia="Arial"/>
          <w:sz w:val="48"/>
          <w:szCs w:val="48"/>
          <w:color w:val="000000"/>
          <w:spacing w:val="0"/>
          <w:w w:val="10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40" w:lineRule="auto"/>
        <w:ind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63636"/>
          <w:spacing w:val="0"/>
          <w:w w:val="54"/>
        </w:rPr>
        <w:t>rA.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7" w:after="0" w:line="240" w:lineRule="auto"/>
        <w:ind w:left="1246" w:right="1209"/>
        <w:jc w:val="center"/>
        <w:rPr>
          <w:rFonts w:ascii="Arial" w:hAnsi="Arial" w:cs="Arial" w:eastAsia="Arial"/>
          <w:sz w:val="25"/>
          <w:szCs w:val="2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606795"/>
          <w:w w:val="150"/>
        </w:rPr>
        <w:t>A(</w:t>
      </w:r>
      <w:r>
        <w:rPr>
          <w:rFonts w:ascii="Times New Roman" w:hAnsi="Times New Roman" w:cs="Times New Roman" w:eastAsia="Times New Roman"/>
          <w:sz w:val="19"/>
          <w:szCs w:val="19"/>
          <w:color w:val="606795"/>
          <w:spacing w:val="-13"/>
          <w:w w:val="15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65"/>
        </w:rPr>
        <w:t>...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-35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4B4B4B"/>
          <w:spacing w:val="0"/>
          <w:w w:val="116"/>
        </w:rPr>
        <w:t>N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596" w:right="141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2"/>
        </w:rPr>
        <w:t>cil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136" w:lineRule="exact"/>
        <w:ind w:right="-20"/>
        <w:jc w:val="left"/>
        <w:tabs>
          <w:tab w:pos="740" w:val="left"/>
          <w:tab w:pos="1720" w:val="left"/>
        </w:tabs>
        <w:rPr>
          <w:rFonts w:ascii="Arial" w:hAnsi="Arial" w:cs="Arial" w:eastAsia="Arial"/>
          <w:sz w:val="9"/>
          <w:szCs w:val="9"/>
        </w:rPr>
      </w:pPr>
      <w:rPr/>
      <w:r>
        <w:rPr>
          <w:rFonts w:ascii="Arial" w:hAnsi="Arial" w:cs="Arial" w:eastAsia="Arial"/>
          <w:sz w:val="36"/>
          <w:szCs w:val="36"/>
          <w:color w:val="6977BF"/>
          <w:spacing w:val="0"/>
          <w:w w:val="129"/>
          <w:position w:val="-23"/>
        </w:rPr>
        <w:t>-</w:t>
      </w:r>
      <w:r>
        <w:rPr>
          <w:rFonts w:ascii="Arial" w:hAnsi="Arial" w:cs="Arial" w:eastAsia="Arial"/>
          <w:sz w:val="36"/>
          <w:szCs w:val="36"/>
          <w:color w:val="6977BF"/>
          <w:spacing w:val="0"/>
          <w:w w:val="100"/>
          <w:position w:val="-23"/>
        </w:rPr>
        <w:tab/>
      </w:r>
      <w:r>
        <w:rPr>
          <w:rFonts w:ascii="Arial" w:hAnsi="Arial" w:cs="Arial" w:eastAsia="Arial"/>
          <w:sz w:val="36"/>
          <w:szCs w:val="36"/>
          <w:color w:val="6977BF"/>
          <w:spacing w:val="0"/>
          <w:w w:val="100"/>
          <w:position w:val="-23"/>
        </w:rPr>
      </w:r>
      <w:r>
        <w:rPr>
          <w:rFonts w:ascii="Arial" w:hAnsi="Arial" w:cs="Arial" w:eastAsia="Arial"/>
          <w:sz w:val="48"/>
          <w:szCs w:val="48"/>
          <w:color w:val="8C8E8E"/>
          <w:spacing w:val="0"/>
          <w:w w:val="54"/>
          <w:position w:val="-44"/>
        </w:rPr>
        <w:t>t</w:t>
      </w:r>
      <w:r>
        <w:rPr>
          <w:rFonts w:ascii="Arial" w:hAnsi="Arial" w:cs="Arial" w:eastAsia="Arial"/>
          <w:sz w:val="48"/>
          <w:szCs w:val="48"/>
          <w:color w:val="8C8E8E"/>
          <w:spacing w:val="0"/>
          <w:w w:val="55"/>
          <w:position w:val="-44"/>
        </w:rPr>
        <w:t>(</w:t>
      </w:r>
      <w:r>
        <w:rPr>
          <w:rFonts w:ascii="Arial" w:hAnsi="Arial" w:cs="Arial" w:eastAsia="Arial"/>
          <w:sz w:val="48"/>
          <w:szCs w:val="48"/>
          <w:color w:val="8C8E8E"/>
          <w:spacing w:val="-19"/>
          <w:w w:val="54"/>
          <w:position w:val="-44"/>
        </w:rPr>
        <w:t>V</w:t>
      </w:r>
      <w:r>
        <w:rPr>
          <w:rFonts w:ascii="Arial" w:hAnsi="Arial" w:cs="Arial" w:eastAsia="Arial"/>
          <w:sz w:val="48"/>
          <w:szCs w:val="48"/>
          <w:color w:val="ACAEAF"/>
          <w:spacing w:val="20"/>
          <w:w w:val="78"/>
          <w:position w:val="-44"/>
        </w:rPr>
        <w:t>·</w:t>
      </w:r>
      <w:r>
        <w:rPr>
          <w:rFonts w:ascii="Arial" w:hAnsi="Arial" w:cs="Arial" w:eastAsia="Arial"/>
          <w:sz w:val="18"/>
          <w:szCs w:val="18"/>
          <w:color w:val="BCBDBC"/>
          <w:spacing w:val="0"/>
          <w:w w:val="77"/>
          <w:position w:val="-23"/>
        </w:rPr>
        <w:t>.</w:t>
      </w:r>
      <w:r>
        <w:rPr>
          <w:rFonts w:ascii="Arial" w:hAnsi="Arial" w:cs="Arial" w:eastAsia="Arial"/>
          <w:sz w:val="18"/>
          <w:szCs w:val="18"/>
          <w:color w:val="BCBDBC"/>
          <w:spacing w:val="0"/>
          <w:w w:val="100"/>
          <w:position w:val="-23"/>
        </w:rPr>
        <w:tab/>
      </w:r>
      <w:r>
        <w:rPr>
          <w:rFonts w:ascii="Arial" w:hAnsi="Arial" w:cs="Arial" w:eastAsia="Arial"/>
          <w:sz w:val="18"/>
          <w:szCs w:val="18"/>
          <w:color w:val="BCBDBC"/>
          <w:spacing w:val="0"/>
          <w:w w:val="100"/>
          <w:position w:val="-23"/>
        </w:rPr>
      </w:r>
      <w:r>
        <w:rPr>
          <w:rFonts w:ascii="Arial" w:hAnsi="Arial" w:cs="Arial" w:eastAsia="Arial"/>
          <w:sz w:val="9"/>
          <w:szCs w:val="9"/>
          <w:color w:val="757575"/>
          <w:spacing w:val="-14"/>
          <w:w w:val="77"/>
          <w:position w:val="-23"/>
        </w:rPr>
        <w:t>-</w:t>
      </w:r>
      <w:r>
        <w:rPr>
          <w:rFonts w:ascii="Arial" w:hAnsi="Arial" w:cs="Arial" w:eastAsia="Arial"/>
          <w:sz w:val="48"/>
          <w:szCs w:val="48"/>
          <w:color w:val="9C9EA0"/>
          <w:spacing w:val="-99"/>
          <w:w w:val="54"/>
          <w:position w:val="-44"/>
        </w:rPr>
        <w:t>,</w:t>
      </w:r>
      <w:r>
        <w:rPr>
          <w:rFonts w:ascii="Arial" w:hAnsi="Arial" w:cs="Arial" w:eastAsia="Arial"/>
          <w:sz w:val="9"/>
          <w:szCs w:val="9"/>
          <w:color w:val="757575"/>
          <w:spacing w:val="0"/>
          <w:w w:val="76"/>
          <w:position w:val="-23"/>
        </w:rPr>
        <w:t>"</w:t>
      </w:r>
      <w:r>
        <w:rPr>
          <w:rFonts w:ascii="Arial" w:hAnsi="Arial" w:cs="Arial" w:eastAsia="Arial"/>
          <w:sz w:val="9"/>
          <w:szCs w:val="9"/>
          <w:color w:val="757575"/>
          <w:spacing w:val="6"/>
          <w:w w:val="100"/>
          <w:position w:val="-23"/>
        </w:rPr>
        <w:t> </w:t>
      </w:r>
      <w:r>
        <w:rPr>
          <w:rFonts w:ascii="Arial" w:hAnsi="Arial" w:cs="Arial" w:eastAsia="Arial"/>
          <w:sz w:val="9"/>
          <w:szCs w:val="9"/>
          <w:color w:val="8C8E8E"/>
          <w:spacing w:val="0"/>
          <w:w w:val="103"/>
          <w:position w:val="-23"/>
        </w:rPr>
        <w:t>.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00" w:right="400"/>
          <w:cols w:num="3" w:equalWidth="0">
            <w:col w:w="4704" w:space="642"/>
            <w:col w:w="127" w:space="2479"/>
            <w:col w:w="3268"/>
          </w:cols>
        </w:sectPr>
      </w:pPr>
      <w:rPr/>
    </w:p>
    <w:p>
      <w:pPr>
        <w:spacing w:before="0" w:after="0" w:line="606" w:lineRule="exact"/>
        <w:ind w:left="2446" w:right="-239"/>
        <w:jc w:val="left"/>
        <w:rPr>
          <w:rFonts w:ascii="Arial" w:hAnsi="Arial" w:cs="Arial" w:eastAsia="Arial"/>
          <w:sz w:val="74"/>
          <w:szCs w:val="74"/>
        </w:rPr>
      </w:pPr>
      <w:rPr/>
      <w:r>
        <w:rPr>
          <w:rFonts w:ascii="Arial" w:hAnsi="Arial" w:cs="Arial" w:eastAsia="Arial"/>
          <w:sz w:val="133"/>
          <w:szCs w:val="133"/>
          <w:color w:val="464B9A"/>
          <w:w w:val="72"/>
          <w:i/>
          <w:position w:val="-59"/>
        </w:rPr>
        <w:t>P</w:t>
      </w:r>
      <w:r>
        <w:rPr>
          <w:rFonts w:ascii="Arial" w:hAnsi="Arial" w:cs="Arial" w:eastAsia="Arial"/>
          <w:sz w:val="133"/>
          <w:szCs w:val="133"/>
          <w:color w:val="464B9A"/>
          <w:spacing w:val="27"/>
          <w:w w:val="72"/>
          <w:i/>
          <w:position w:val="-59"/>
        </w:rPr>
        <w:t>!</w:t>
      </w:r>
      <w:r>
        <w:rPr>
          <w:rFonts w:ascii="Arial" w:hAnsi="Arial" w:cs="Arial" w:eastAsia="Arial"/>
          <w:sz w:val="133"/>
          <w:szCs w:val="133"/>
          <w:color w:val="2F3682"/>
          <w:spacing w:val="0"/>
          <w:w w:val="23"/>
          <w:i/>
          <w:position w:val="-59"/>
        </w:rPr>
        <w:t>"</w:t>
      </w:r>
      <w:r>
        <w:rPr>
          <w:rFonts w:ascii="Arial" w:hAnsi="Arial" w:cs="Arial" w:eastAsia="Arial"/>
          <w:sz w:val="133"/>
          <w:szCs w:val="133"/>
          <w:color w:val="2F3682"/>
          <w:spacing w:val="79"/>
          <w:w w:val="100"/>
          <w:i/>
          <w:position w:val="-59"/>
        </w:rPr>
        <w:t> </w:t>
      </w:r>
      <w:r>
        <w:rPr>
          <w:rFonts w:ascii="Arial" w:hAnsi="Arial" w:cs="Arial" w:eastAsia="Arial"/>
          <w:sz w:val="74"/>
          <w:szCs w:val="74"/>
          <w:color w:val="2F3682"/>
          <w:spacing w:val="0"/>
          <w:w w:val="130"/>
          <w:i/>
          <w:position w:val="-59"/>
        </w:rPr>
        <w:t>1</w:t>
      </w:r>
      <w:r>
        <w:rPr>
          <w:rFonts w:ascii="Arial" w:hAnsi="Arial" w:cs="Arial" w:eastAsia="Arial"/>
          <w:sz w:val="74"/>
          <w:szCs w:val="74"/>
          <w:color w:val="000000"/>
          <w:spacing w:val="0"/>
          <w:w w:val="100"/>
          <w:position w:val="0"/>
        </w:rPr>
      </w:r>
    </w:p>
    <w:p>
      <w:pPr>
        <w:spacing w:before="20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155" w:lineRule="exact"/>
        <w:ind w:left="588" w:right="-20"/>
        <w:jc w:val="left"/>
        <w:tabs>
          <w:tab w:pos="900" w:val="left"/>
          <w:tab w:pos="1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1.605804pt;margin-top:2.114031pt;width:3.58974pt;height:14.0pt;mso-position-horizontal-relative:page;mso-position-vertical-relative:paragraph;z-index:-15807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rPr>
                      <w:rFonts w:ascii="Times New Roman" w:hAnsi="Times New Roman" w:cs="Times New Roman" w:eastAsia="Times New Roman"/>
                      <w:sz w:val="28"/>
                      <w:szCs w:val="2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363636"/>
                      <w:spacing w:val="0"/>
                      <w:w w:val="77"/>
                      <w:b/>
                      <w:bCs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0"/>
          <w:w w:val="147"/>
          <w:position w:val="-4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7"/>
          <w:szCs w:val="17"/>
          <w:color w:val="9C9EA0"/>
          <w:spacing w:val="0"/>
          <w:w w:val="81"/>
          <w:position w:val="-4"/>
        </w:rPr>
        <w:t>.t\</w:t>
      </w:r>
      <w:r>
        <w:rPr>
          <w:rFonts w:ascii="Times New Roman" w:hAnsi="Times New Roman" w:cs="Times New Roman" w:eastAsia="Times New Roman"/>
          <w:sz w:val="17"/>
          <w:szCs w:val="17"/>
          <w:color w:val="9C9EA0"/>
          <w:spacing w:val="0"/>
          <w:w w:val="81"/>
          <w:position w:val="-4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9C9EA0"/>
          <w:spacing w:val="0"/>
          <w:w w:val="81"/>
          <w:position w:val="-4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9C9EA0"/>
          <w:spacing w:val="9"/>
          <w:w w:val="81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C8E8E"/>
          <w:spacing w:val="0"/>
          <w:w w:val="100"/>
          <w:position w:val="-4"/>
        </w:rPr>
        <w:t>...</w:t>
      </w:r>
      <w:r>
        <w:rPr>
          <w:rFonts w:ascii="Times New Roman" w:hAnsi="Times New Roman" w:cs="Times New Roman" w:eastAsia="Times New Roman"/>
          <w:sz w:val="17"/>
          <w:szCs w:val="17"/>
          <w:color w:val="8C8E8E"/>
          <w:spacing w:val="-3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C8E8E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8C8E8E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7"/>
          <w:szCs w:val="17"/>
          <w:color w:val="9C9EA0"/>
          <w:spacing w:val="0"/>
          <w:w w:val="67"/>
          <w:position w:val="-4"/>
        </w:rPr>
        <w:t>•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53" w:lineRule="exact"/>
        <w:ind w:right="-20"/>
        <w:jc w:val="left"/>
        <w:tabs>
          <w:tab w:pos="94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9"/>
          <w:szCs w:val="9"/>
          <w:color w:val="8C8E8E"/>
          <w:spacing w:val="0"/>
          <w:w w:val="192"/>
          <w:position w:val="1"/>
        </w:rPr>
        <w:t>.,</w:t>
      </w:r>
      <w:r>
        <w:rPr>
          <w:rFonts w:ascii="Times New Roman" w:hAnsi="Times New Roman" w:cs="Times New Roman" w:eastAsia="Times New Roman"/>
          <w:sz w:val="9"/>
          <w:szCs w:val="9"/>
          <w:color w:val="8C8E8E"/>
          <w:spacing w:val="0"/>
          <w:w w:val="192"/>
          <w:position w:val="1"/>
        </w:rPr>
        <w:t>   </w:t>
      </w:r>
      <w:r>
        <w:rPr>
          <w:rFonts w:ascii="Times New Roman" w:hAnsi="Times New Roman" w:cs="Times New Roman" w:eastAsia="Times New Roman"/>
          <w:sz w:val="9"/>
          <w:szCs w:val="9"/>
          <w:color w:val="8C8E8E"/>
          <w:spacing w:val="26"/>
          <w:w w:val="192"/>
          <w:position w:val="1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8C8E8E"/>
          <w:spacing w:val="0"/>
          <w:w w:val="100"/>
          <w:position w:val="1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8C8E8E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9"/>
          <w:szCs w:val="9"/>
          <w:color w:val="8C8E8E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BCBDBC"/>
          <w:spacing w:val="0"/>
          <w:w w:val="210"/>
          <w:position w:val="1"/>
        </w:rPr>
        <w:t>'</w:t>
      </w:r>
      <w:r>
        <w:rPr>
          <w:rFonts w:ascii="Times New Roman" w:hAnsi="Times New Roman" w:cs="Times New Roman" w:eastAsia="Times New Roman"/>
          <w:sz w:val="9"/>
          <w:szCs w:val="9"/>
          <w:color w:val="BCBDBC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BCBDBC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9"/>
          <w:szCs w:val="9"/>
          <w:color w:val="BCBDBC"/>
          <w:spacing w:val="0"/>
          <w:w w:val="100"/>
          <w:b/>
          <w:bCs/>
          <w:position w:val="1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BCBDBC"/>
          <w:spacing w:val="9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8C8E8E"/>
          <w:spacing w:val="0"/>
          <w:w w:val="82"/>
          <w:b/>
          <w:bCs/>
          <w:position w:val="1"/>
        </w:rPr>
        <w:t>ı</w:t>
      </w:r>
      <w:r>
        <w:rPr>
          <w:rFonts w:ascii="Times New Roman" w:hAnsi="Times New Roman" w:cs="Times New Roman" w:eastAsia="Times New Roman"/>
          <w:sz w:val="9"/>
          <w:szCs w:val="9"/>
          <w:color w:val="8C8E8E"/>
          <w:spacing w:val="5"/>
          <w:w w:val="82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757575"/>
          <w:spacing w:val="0"/>
          <w:w w:val="127"/>
          <w:b/>
          <w:bCs/>
          <w:position w:val="1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757575"/>
          <w:spacing w:val="13"/>
          <w:w w:val="127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8C8E8E"/>
          <w:spacing w:val="-5"/>
          <w:w w:val="100"/>
          <w:b/>
          <w:bCs/>
          <w:position w:val="1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9C9EA0"/>
          <w:spacing w:val="0"/>
          <w:w w:val="100"/>
          <w:b/>
          <w:bCs/>
          <w:position w:val="1"/>
        </w:rPr>
        <w:t>,</w:t>
      </w:r>
      <w:r>
        <w:rPr>
          <w:rFonts w:ascii="Times New Roman" w:hAnsi="Times New Roman" w:cs="Times New Roman" w:eastAsia="Times New Roman"/>
          <w:sz w:val="9"/>
          <w:szCs w:val="9"/>
          <w:color w:val="9C9EA0"/>
          <w:spacing w:val="0"/>
          <w:w w:val="100"/>
          <w:b/>
          <w:bCs/>
          <w:position w:val="1"/>
        </w:rPr>
        <w:t>  </w:t>
      </w:r>
      <w:r>
        <w:rPr>
          <w:rFonts w:ascii="Times New Roman" w:hAnsi="Times New Roman" w:cs="Times New Roman" w:eastAsia="Times New Roman"/>
          <w:sz w:val="9"/>
          <w:szCs w:val="9"/>
          <w:color w:val="9C9EA0"/>
          <w:spacing w:val="19"/>
          <w:w w:val="100"/>
          <w:b/>
          <w:bCs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8C8E8E"/>
          <w:spacing w:val="0"/>
          <w:w w:val="98"/>
          <w:b/>
          <w:bCs/>
          <w:position w:val="1"/>
        </w:rPr>
        <w:t>f</w:t>
      </w:r>
      <w:r>
        <w:rPr>
          <w:rFonts w:ascii="Arial" w:hAnsi="Arial" w:cs="Arial" w:eastAsia="Arial"/>
          <w:sz w:val="19"/>
          <w:szCs w:val="19"/>
          <w:color w:val="8C8E8E"/>
          <w:spacing w:val="-28"/>
          <w:w w:val="100"/>
          <w:b/>
          <w:bCs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ACAEAF"/>
          <w:spacing w:val="0"/>
          <w:w w:val="17"/>
          <w:b/>
          <w:bCs/>
          <w:position w:val="1"/>
        </w:rPr>
        <w:t>.</w:t>
      </w:r>
      <w:r>
        <w:rPr>
          <w:rFonts w:ascii="Arial" w:hAnsi="Arial" w:cs="Arial" w:eastAsia="Arial"/>
          <w:sz w:val="19"/>
          <w:szCs w:val="19"/>
          <w:color w:val="ACAEAF"/>
          <w:spacing w:val="-31"/>
          <w:w w:val="100"/>
          <w:b/>
          <w:bCs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5B5B5D"/>
          <w:spacing w:val="-75"/>
          <w:w w:val="465"/>
          <w:b/>
          <w:bCs/>
          <w:position w:val="1"/>
        </w:rPr>
        <w:t>;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" w:lineRule="exact"/>
        <w:ind w:left="1077" w:right="1244"/>
        <w:jc w:val="center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3"/>
          <w:szCs w:val="13"/>
          <w:color w:val="9C9EA0"/>
          <w:spacing w:val="0"/>
          <w:w w:val="82"/>
          <w:b/>
          <w:bCs/>
          <w:position w:val="-9"/>
        </w:rPr>
        <w:t>f</w:t>
      </w:r>
      <w:r>
        <w:rPr>
          <w:rFonts w:ascii="Arial" w:hAnsi="Arial" w:cs="Arial" w:eastAsia="Arial"/>
          <w:sz w:val="13"/>
          <w:szCs w:val="13"/>
          <w:color w:val="9C9EA0"/>
          <w:spacing w:val="0"/>
          <w:w w:val="82"/>
          <w:b/>
          <w:bCs/>
          <w:position w:val="-9"/>
        </w:rPr>
        <w:t> </w:t>
      </w:r>
      <w:r>
        <w:rPr>
          <w:rFonts w:ascii="Arial" w:hAnsi="Arial" w:cs="Arial" w:eastAsia="Arial"/>
          <w:sz w:val="13"/>
          <w:szCs w:val="13"/>
          <w:color w:val="9C9EA0"/>
          <w:spacing w:val="26"/>
          <w:w w:val="82"/>
          <w:b/>
          <w:bCs/>
          <w:position w:val="-9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757575"/>
          <w:spacing w:val="0"/>
          <w:w w:val="51"/>
          <w:b/>
          <w:bCs/>
          <w:position w:val="-9"/>
        </w:rPr>
        <w:t>l':.</w:t>
      </w:r>
      <w:r>
        <w:rPr>
          <w:rFonts w:ascii="Times New Roman" w:hAnsi="Times New Roman" w:cs="Times New Roman" w:eastAsia="Times New Roman"/>
          <w:sz w:val="12"/>
          <w:szCs w:val="12"/>
          <w:color w:val="757575"/>
          <w:spacing w:val="-11"/>
          <w:w w:val="51"/>
          <w:b/>
          <w:bCs/>
          <w:position w:val="-9"/>
        </w:rPr>
        <w:t>t</w:t>
      </w:r>
      <w:r>
        <w:rPr>
          <w:rFonts w:ascii="Times New Roman" w:hAnsi="Times New Roman" w:cs="Times New Roman" w:eastAsia="Times New Roman"/>
          <w:sz w:val="12"/>
          <w:szCs w:val="12"/>
          <w:color w:val="757575"/>
          <w:spacing w:val="-15"/>
          <w:w w:val="75"/>
          <w:b/>
          <w:bCs/>
          <w:position w:val="-9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757575"/>
          <w:spacing w:val="-5"/>
          <w:w w:val="52"/>
          <w:b/>
          <w:bCs/>
          <w:position w:val="-9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757575"/>
          <w:spacing w:val="0"/>
          <w:w w:val="75"/>
          <w:b/>
          <w:bCs/>
          <w:position w:val="-9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757575"/>
          <w:spacing w:val="0"/>
          <w:w w:val="100"/>
          <w:b/>
          <w:bCs/>
          <w:position w:val="-9"/>
        </w:rPr>
        <w:t>  </w:t>
      </w:r>
      <w:r>
        <w:rPr>
          <w:rFonts w:ascii="Times New Roman" w:hAnsi="Times New Roman" w:cs="Times New Roman" w:eastAsia="Times New Roman"/>
          <w:sz w:val="12"/>
          <w:szCs w:val="12"/>
          <w:color w:val="757575"/>
          <w:spacing w:val="9"/>
          <w:w w:val="100"/>
          <w:b/>
          <w:bCs/>
          <w:position w:val="-9"/>
        </w:rPr>
        <w:t> </w:t>
      </w:r>
      <w:r>
        <w:rPr>
          <w:rFonts w:ascii="Arial" w:hAnsi="Arial" w:cs="Arial" w:eastAsia="Arial"/>
          <w:sz w:val="10"/>
          <w:szCs w:val="10"/>
          <w:color w:val="BCBDBC"/>
          <w:spacing w:val="-4"/>
          <w:w w:val="187"/>
          <w:position w:val="-9"/>
        </w:rPr>
        <w:t>·</w:t>
      </w:r>
      <w:r>
        <w:rPr>
          <w:rFonts w:ascii="Arial" w:hAnsi="Arial" w:cs="Arial" w:eastAsia="Arial"/>
          <w:sz w:val="10"/>
          <w:szCs w:val="10"/>
          <w:color w:val="363636"/>
          <w:spacing w:val="0"/>
          <w:w w:val="101"/>
          <w:position w:val="-9"/>
        </w:rPr>
        <w:t>,"ı</w:t>
      </w:r>
      <w:r>
        <w:rPr>
          <w:rFonts w:ascii="Arial" w:hAnsi="Arial" w:cs="Arial" w:eastAsia="Arial"/>
          <w:sz w:val="10"/>
          <w:szCs w:val="10"/>
          <w:color w:val="363636"/>
          <w:spacing w:val="-13"/>
          <w:w w:val="100"/>
          <w:position w:val="-9"/>
        </w:rPr>
        <w:t> </w:t>
      </w:r>
      <w:r>
        <w:rPr>
          <w:rFonts w:ascii="Arial" w:hAnsi="Arial" w:cs="Arial" w:eastAsia="Arial"/>
          <w:sz w:val="10"/>
          <w:szCs w:val="10"/>
          <w:color w:val="ACAEAF"/>
          <w:spacing w:val="0"/>
          <w:w w:val="113"/>
          <w:position w:val="-9"/>
        </w:rPr>
        <w:t>•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280" w:bottom="280" w:left="300" w:right="400"/>
          <w:cols w:num="2" w:equalWidth="0">
            <w:col w:w="4485" w:space="3794"/>
            <w:col w:w="2941"/>
          </w:cols>
        </w:sectPr>
      </w:pPr>
      <w:rPr/>
    </w:p>
    <w:p>
      <w:pPr>
        <w:spacing w:before="0" w:after="0" w:line="87" w:lineRule="exact"/>
        <w:ind w:right="1902"/>
        <w:jc w:val="right"/>
        <w:tabs>
          <w:tab w:pos="56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ACAEAF"/>
          <w:w w:val="157"/>
          <w:position w:val="-2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ACAEAF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ACAEAF"/>
          <w:w w:val="100"/>
          <w:position w:val="-2"/>
        </w:rPr>
      </w:r>
      <w:r>
        <w:rPr>
          <w:rFonts w:ascii="Times New Roman" w:hAnsi="Times New Roman" w:cs="Times New Roman" w:eastAsia="Times New Roman"/>
          <w:sz w:val="11"/>
          <w:szCs w:val="11"/>
          <w:color w:val="9C9EA0"/>
          <w:w w:val="97"/>
          <w:b/>
          <w:bCs/>
          <w:i/>
          <w:position w:val="-2"/>
        </w:rPr>
        <w:t>•;r..,:</w:t>
      </w:r>
      <w:r>
        <w:rPr>
          <w:rFonts w:ascii="Times New Roman" w:hAnsi="Times New Roman" w:cs="Times New Roman" w:eastAsia="Times New Roman"/>
          <w:sz w:val="11"/>
          <w:szCs w:val="11"/>
          <w:color w:val="9C9EA0"/>
          <w:spacing w:val="-15"/>
          <w:w w:val="100"/>
          <w:b/>
          <w:bCs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CBDBC"/>
          <w:spacing w:val="0"/>
          <w:w w:val="130"/>
          <w:b/>
          <w:bCs/>
          <w:i/>
          <w:position w:val="-2"/>
        </w:rPr>
        <w:t>l</w:t>
      </w:r>
      <w:r>
        <w:rPr>
          <w:rFonts w:ascii="Times New Roman" w:hAnsi="Times New Roman" w:cs="Times New Roman" w:eastAsia="Times New Roman"/>
          <w:sz w:val="11"/>
          <w:szCs w:val="11"/>
          <w:color w:val="BCBDBC"/>
          <w:spacing w:val="33"/>
          <w:w w:val="130"/>
          <w:b/>
          <w:bCs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CBDBC"/>
          <w:spacing w:val="0"/>
          <w:w w:val="130"/>
          <w:b/>
          <w:bCs/>
          <w:position w:val="-2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55" w:lineRule="exact"/>
        <w:ind w:right="1468"/>
        <w:jc w:val="right"/>
        <w:tabs>
          <w:tab w:pos="110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Arial" w:hAnsi="Arial" w:cs="Arial" w:eastAsia="Arial"/>
          <w:sz w:val="11"/>
          <w:szCs w:val="11"/>
          <w:color w:val="9C9EA0"/>
          <w:spacing w:val="0"/>
          <w:w w:val="100"/>
          <w:position w:val="-4"/>
        </w:rPr>
        <w:t>,.,</w:t>
      </w:r>
      <w:r>
        <w:rPr>
          <w:rFonts w:ascii="Arial" w:hAnsi="Arial" w:cs="Arial" w:eastAsia="Arial"/>
          <w:sz w:val="11"/>
          <w:szCs w:val="11"/>
          <w:color w:val="9C9EA0"/>
          <w:spacing w:val="0"/>
          <w:w w:val="100"/>
          <w:position w:val="-4"/>
        </w:rPr>
        <w:t>   </w:t>
      </w:r>
      <w:r>
        <w:rPr>
          <w:rFonts w:ascii="Arial" w:hAnsi="Arial" w:cs="Arial" w:eastAsia="Arial"/>
          <w:sz w:val="11"/>
          <w:szCs w:val="11"/>
          <w:color w:val="9C9EA0"/>
          <w:spacing w:val="4"/>
          <w:w w:val="100"/>
          <w:position w:val="-4"/>
        </w:rPr>
        <w:t> </w:t>
      </w:r>
      <w:r>
        <w:rPr>
          <w:rFonts w:ascii="Arial" w:hAnsi="Arial" w:cs="Arial" w:eastAsia="Arial"/>
          <w:sz w:val="11"/>
          <w:szCs w:val="11"/>
          <w:color w:val="ACAEAF"/>
          <w:spacing w:val="0"/>
          <w:w w:val="199"/>
          <w:i/>
          <w:position w:val="-4"/>
        </w:rPr>
        <w:t>'.r'</w:t>
      </w:r>
      <w:r>
        <w:rPr>
          <w:rFonts w:ascii="Arial" w:hAnsi="Arial" w:cs="Arial" w:eastAsia="Arial"/>
          <w:sz w:val="11"/>
          <w:szCs w:val="11"/>
          <w:color w:val="ACAEAF"/>
          <w:spacing w:val="57"/>
          <w:w w:val="199"/>
          <w:i/>
          <w:position w:val="-4"/>
        </w:rPr>
        <w:t> </w:t>
      </w:r>
      <w:r>
        <w:rPr>
          <w:rFonts w:ascii="Arial" w:hAnsi="Arial" w:cs="Arial" w:eastAsia="Arial"/>
          <w:sz w:val="11"/>
          <w:szCs w:val="11"/>
          <w:color w:val="9C9EA0"/>
          <w:spacing w:val="3"/>
          <w:w w:val="211"/>
          <w:position w:val="-4"/>
        </w:rPr>
        <w:t>.</w:t>
      </w:r>
      <w:r>
        <w:rPr>
          <w:rFonts w:ascii="Arial" w:hAnsi="Arial" w:cs="Arial" w:eastAsia="Arial"/>
          <w:sz w:val="11"/>
          <w:szCs w:val="11"/>
          <w:color w:val="BCBDBC"/>
          <w:spacing w:val="0"/>
          <w:w w:val="86"/>
          <w:position w:val="-4"/>
        </w:rPr>
        <w:t>•</w:t>
      </w:r>
      <w:r>
        <w:rPr>
          <w:rFonts w:ascii="Arial" w:hAnsi="Arial" w:cs="Arial" w:eastAsia="Arial"/>
          <w:sz w:val="11"/>
          <w:szCs w:val="11"/>
          <w:color w:val="BCBDBC"/>
          <w:spacing w:val="0"/>
          <w:w w:val="100"/>
          <w:position w:val="-4"/>
        </w:rPr>
        <w:t>  </w:t>
      </w:r>
      <w:r>
        <w:rPr>
          <w:rFonts w:ascii="Arial" w:hAnsi="Arial" w:cs="Arial" w:eastAsia="Arial"/>
          <w:sz w:val="11"/>
          <w:szCs w:val="11"/>
          <w:color w:val="BCBDBC"/>
          <w:spacing w:val="-8"/>
          <w:w w:val="100"/>
          <w:position w:val="-4"/>
        </w:rPr>
        <w:t> </w:t>
      </w:r>
      <w:r>
        <w:rPr>
          <w:rFonts w:ascii="Arial" w:hAnsi="Arial" w:cs="Arial" w:eastAsia="Arial"/>
          <w:sz w:val="11"/>
          <w:szCs w:val="11"/>
          <w:color w:val="9C9EA0"/>
          <w:spacing w:val="0"/>
          <w:w w:val="104"/>
          <w:i/>
          <w:position w:val="-4"/>
        </w:rPr>
        <w:t>·</w:t>
      </w:r>
      <w:r>
        <w:rPr>
          <w:rFonts w:ascii="Arial" w:hAnsi="Arial" w:cs="Arial" w:eastAsia="Arial"/>
          <w:sz w:val="11"/>
          <w:szCs w:val="11"/>
          <w:color w:val="9C9EA0"/>
          <w:spacing w:val="-23"/>
          <w:w w:val="103"/>
          <w:i/>
          <w:position w:val="-4"/>
        </w:rPr>
        <w:t>:</w:t>
      </w:r>
      <w:r>
        <w:rPr>
          <w:rFonts w:ascii="Arial" w:hAnsi="Arial" w:cs="Arial" w:eastAsia="Arial"/>
          <w:sz w:val="11"/>
          <w:szCs w:val="11"/>
          <w:color w:val="BCBDBC"/>
          <w:spacing w:val="-10"/>
          <w:w w:val="191"/>
          <w:i/>
          <w:position w:val="-4"/>
        </w:rPr>
        <w:t>'</w:t>
      </w:r>
      <w:r>
        <w:rPr>
          <w:rFonts w:ascii="Arial" w:hAnsi="Arial" w:cs="Arial" w:eastAsia="Arial"/>
          <w:sz w:val="11"/>
          <w:szCs w:val="11"/>
          <w:color w:val="9C9EA0"/>
          <w:spacing w:val="0"/>
          <w:w w:val="81"/>
          <w:i/>
          <w:position w:val="-4"/>
        </w:rPr>
        <w:t>;.,.</w:t>
      </w:r>
      <w:r>
        <w:rPr>
          <w:rFonts w:ascii="Arial" w:hAnsi="Arial" w:cs="Arial" w:eastAsia="Arial"/>
          <w:sz w:val="11"/>
          <w:szCs w:val="11"/>
          <w:color w:val="9C9EA0"/>
          <w:spacing w:val="0"/>
          <w:w w:val="100"/>
          <w:i/>
          <w:position w:val="-4"/>
        </w:rPr>
        <w:tab/>
      </w:r>
      <w:r>
        <w:rPr>
          <w:rFonts w:ascii="Arial" w:hAnsi="Arial" w:cs="Arial" w:eastAsia="Arial"/>
          <w:sz w:val="11"/>
          <w:szCs w:val="11"/>
          <w:color w:val="9C9EA0"/>
          <w:spacing w:val="0"/>
          <w:w w:val="203"/>
          <w:i/>
          <w:position w:val="-4"/>
        </w:rPr>
        <w:t>:</w:t>
      </w:r>
      <w:r>
        <w:rPr>
          <w:rFonts w:ascii="Arial" w:hAnsi="Arial" w:cs="Arial" w:eastAsia="Arial"/>
          <w:sz w:val="11"/>
          <w:szCs w:val="11"/>
          <w:color w:val="9C9EA0"/>
          <w:spacing w:val="0"/>
          <w:w w:val="203"/>
          <w:i/>
          <w:position w:val="-4"/>
        </w:rPr>
        <w:t> </w:t>
      </w:r>
      <w:r>
        <w:rPr>
          <w:rFonts w:ascii="Arial" w:hAnsi="Arial" w:cs="Arial" w:eastAsia="Arial"/>
          <w:sz w:val="11"/>
          <w:szCs w:val="11"/>
          <w:color w:val="9C9EA0"/>
          <w:spacing w:val="34"/>
          <w:w w:val="203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57575"/>
          <w:spacing w:val="-52"/>
          <w:w w:val="77"/>
          <w:b/>
          <w:bCs/>
          <w:position w:val="-4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ACAEAF"/>
          <w:spacing w:val="0"/>
          <w:w w:val="34"/>
          <w:b/>
          <w:bCs/>
          <w:position w:val="-4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280" w:bottom="280" w:left="300" w:right="400"/>
        </w:sectPr>
      </w:pPr>
      <w:rPr/>
    </w:p>
    <w:p>
      <w:pPr>
        <w:spacing w:before="0" w:after="0" w:line="190" w:lineRule="exact"/>
        <w:ind w:right="15"/>
        <w:jc w:val="righ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20.898548pt;margin-top:38.940613pt;width:549.900364pt;height:774.446605pt;mso-position-horizontal-relative:page;mso-position-vertical-relative:page;z-index:-15812" coordorigin="418,779" coordsize="10998,15489">
            <v:group style="position:absolute;left:434;top:800;width:10947;height:2" coordorigin="434,800" coordsize="10947,2">
              <v:shape style="position:absolute;left:434;top:800;width:10947;height:2" coordorigin="434,800" coordsize="10947,0" path="m434,800l11381,800e" filled="f" stroked="t" strokeweight=".934013pt" strokecolor="#545454">
                <v:path arrowok="t"/>
              </v:shape>
            </v:group>
            <v:group style="position:absolute;left:441;top:786;width:2;height:724" coordorigin="441,786" coordsize="2,724">
              <v:shape style="position:absolute;left:441;top:786;width:2;height:724" coordorigin="441,786" coordsize="0,724" path="m441,1510l441,786e" filled="f" stroked="t" strokeweight=".70051pt" strokecolor="#4B4B4B">
                <v:path arrowok="t"/>
              </v:shape>
            </v:group>
            <v:group style="position:absolute;left:2428;top:795;width:2;height:715" coordorigin="2428,795" coordsize="2,715">
              <v:shape style="position:absolute;left:2428;top:795;width:2;height:715" coordorigin="2428,795" coordsize="0,715" path="m2428,1510l2428,795e" filled="f" stroked="t" strokeweight=".70051pt" strokecolor="#4B4B4B">
                <v:path arrowok="t"/>
              </v:shape>
            </v:group>
            <v:group style="position:absolute;left:3862;top:812;width:7523;height:2" coordorigin="3862,812" coordsize="7523,2">
              <v:shape style="position:absolute;left:3862;top:812;width:7523;height:2" coordorigin="3862,812" coordsize="7523,0" path="m3862,812l11386,812e" filled="f" stroked="t" strokeweight=".70051pt" strokecolor="#575757">
                <v:path arrowok="t"/>
              </v:shape>
            </v:group>
            <v:group style="position:absolute;left:9053;top:805;width:2;height:1515" coordorigin="9053,805" coordsize="2,1515">
              <v:shape style="position:absolute;left:9053;top:805;width:2;height:1515" coordorigin="9053,805" coordsize="0,1515" path="m9053,2320l9053,805e" filled="f" stroked="t" strokeweight=".70051pt" strokecolor="#545454">
                <v:path arrowok="t"/>
              </v:shape>
            </v:group>
            <v:group style="position:absolute;left:11381;top:809;width:2;height:5042" coordorigin="11381,809" coordsize="2,5042">
              <v:shape style="position:absolute;left:11381;top:809;width:2;height:5042" coordorigin="11381,809" coordsize="0,5042" path="m11381,5851l11381,809e" filled="f" stroked="t" strokeweight=".70051pt" strokecolor="#5B5B5B">
                <v:path arrowok="t"/>
              </v:shape>
            </v:group>
            <v:group style="position:absolute;left:2428;top:1453;width:2;height:194" coordorigin="2428,1453" coordsize="2,194">
              <v:shape style="position:absolute;left:2428;top:1453;width:2;height:194" coordorigin="2428,1453" coordsize="0,194" path="m2428,1647l2428,1453e" filled="f" stroked="t" strokeweight=".467007pt" strokecolor="#2F2F2F">
                <v:path arrowok="t"/>
              </v:shape>
            </v:group>
            <v:group style="position:absolute;left:2428;top:1591;width:2;height:720" coordorigin="2428,1591" coordsize="2,720">
              <v:shape style="position:absolute;left:2428;top:1591;width:2;height:720" coordorigin="2428,1591" coordsize="0,720" path="m2428,2310l2428,1591e" filled="f" stroked="t" strokeweight=".70051pt" strokecolor="#4B4B4B">
                <v:path arrowok="t"/>
              </v:shape>
            </v:group>
            <v:group style="position:absolute;left:6930;top:3872;width:4465;height:2" coordorigin="6930,3872" coordsize="4465,2">
              <v:shape style="position:absolute;left:6930;top:3872;width:4465;height:2" coordorigin="6930,3872" coordsize="4465,0" path="m6930,3872l11395,3872e" filled="f" stroked="t" strokeweight=".70051pt" strokecolor="#575757">
                <v:path arrowok="t"/>
              </v:shape>
            </v:group>
            <v:group style="position:absolute;left:3900;top:3484;width:2;height:757" coordorigin="3900,3484" coordsize="2,757">
              <v:shape style="position:absolute;left:3900;top:3484;width:2;height:757" coordorigin="3900,3484" coordsize="0,757" path="m3900,4242l3900,3484e" filled="f" stroked="t" strokeweight=".934013pt" strokecolor="#4B4B4B">
                <v:path arrowok="t"/>
              </v:shape>
            </v:group>
            <v:group style="position:absolute;left:3890;top:3913;width:2358;height:2" coordorigin="3890,3913" coordsize="2358,2">
              <v:shape style="position:absolute;left:3890;top:3913;width:2358;height:2" coordorigin="3890,3913" coordsize="2358,0" path="m3890,3913l6249,3913e" filled="f" stroked="t" strokeweight=".70051pt" strokecolor="#606060">
                <v:path arrowok="t"/>
              </v:shape>
            </v:group>
            <v:group style="position:absolute;left:6178;top:3913;width:771;height:2" coordorigin="6178,3913" coordsize="771,2">
              <v:shape style="position:absolute;left:6178;top:3913;width:771;height:2" coordorigin="6178,3913" coordsize="771,0" path="m6178,3913l6949,3913e" filled="f" stroked="t" strokeweight=".467007pt" strokecolor="#A0A0A0">
                <v:path arrowok="t"/>
              </v:shape>
            </v:group>
            <v:group style="position:absolute;left:6940;top:3489;width:2;height:256" coordorigin="6940,3489" coordsize="2,256">
              <v:shape style="position:absolute;left:6940;top:3489;width:2;height:256" coordorigin="6940,3489" coordsize="0,256" path="m6940,3744l6940,3489e" filled="f" stroked="t" strokeweight=".467007pt" strokecolor="#444444">
                <v:path arrowok="t"/>
              </v:shape>
            </v:group>
            <v:group style="position:absolute;left:6940;top:3650;width:2;height:596" coordorigin="6940,3650" coordsize="2,596">
              <v:shape style="position:absolute;left:6940;top:3650;width:2;height:596" coordorigin="6940,3650" coordsize="0,596" path="m6940,4246l6940,3650e" filled="f" stroked="t" strokeweight=".70051pt" strokecolor="#4B4B4B">
                <v:path arrowok="t"/>
              </v:shape>
            </v:group>
            <v:group style="position:absolute;left:434;top:4230;width:5950;height:2" coordorigin="434,4230" coordsize="5950,2">
              <v:shape style="position:absolute;left:434;top:4230;width:5950;height:2" coordorigin="434,4230" coordsize="5950,0" path="m434,4230l6384,4230e" filled="f" stroked="t" strokeweight="1.167517pt" strokecolor="#606060">
                <v:path arrowok="t"/>
              </v:shape>
            </v:group>
            <v:group style="position:absolute;left:6207;top:4227;width:729;height:2" coordorigin="6207,4227" coordsize="729,2">
              <v:shape style="position:absolute;left:6207;top:4227;width:729;height:2" coordorigin="6207,4227" coordsize="729,0" path="m6207,4227l6935,4227e" filled="f" stroked="t" strokeweight=".70051pt" strokecolor="#878787">
                <v:path arrowok="t"/>
              </v:shape>
            </v:group>
            <v:group style="position:absolute;left:6893;top:4246;width:4502;height:2" coordorigin="6893,4246" coordsize="4502,2">
              <v:shape style="position:absolute;left:6893;top:4246;width:4502;height:2" coordorigin="6893,4246" coordsize="4502,0" path="m6893,4246l11395,4246e" filled="f" stroked="t" strokeweight=".70051pt" strokecolor="#575757">
                <v:path arrowok="t"/>
              </v:shape>
            </v:group>
            <v:group style="position:absolute;left:430;top:4521;width:4437;height:2" coordorigin="430,4521" coordsize="4437,2">
              <v:shape style="position:absolute;left:430;top:4521;width:4437;height:2" coordorigin="430,4521" coordsize="4437,0" path="m430,4521l4866,4521e" filled="f" stroked="t" strokeweight=".70051pt" strokecolor="#575757">
                <v:path arrowok="t"/>
              </v:shape>
            </v:group>
            <v:group style="position:absolute;left:441;top:4194;width:2;height:540" coordorigin="441,4194" coordsize="2,540">
              <v:shape style="position:absolute;left:441;top:4194;width:2;height:540" coordorigin="441,4194" coordsize="0,540" path="m441,4734l441,4194e" filled="f" stroked="t" strokeweight=".70051pt" strokecolor="#545454">
                <v:path arrowok="t"/>
              </v:shape>
            </v:group>
            <v:group style="position:absolute;left:2428;top:4232;width:2;height:563" coordorigin="2428,4232" coordsize="2,563">
              <v:shape style="position:absolute;left:2428;top:4232;width:2;height:563" coordorigin="2428,4232" coordsize="0,563" path="m2428,4795l2428,4232e" filled="f" stroked="t" strokeweight=".70051pt" strokecolor="#4B4B4B">
                <v:path arrowok="t"/>
              </v:shape>
            </v:group>
            <v:group style="position:absolute;left:4810;top:4523;width:140;height:2" coordorigin="4810,4523" coordsize="140,2">
              <v:shape style="position:absolute;left:4810;top:4523;width:140;height:2" coordorigin="4810,4523" coordsize="140,0" path="m4810,4523l4950,4523e" filled="f" stroked="t" strokeweight=".70051pt" strokecolor="#444444">
                <v:path arrowok="t"/>
              </v:shape>
            </v:group>
            <v:group style="position:absolute;left:4880;top:4523;width:3358;height:2" coordorigin="4880,4523" coordsize="3358,2">
              <v:shape style="position:absolute;left:4880;top:4523;width:3358;height:2" coordorigin="4880,4523" coordsize="3358,0" path="m4880,4523l8238,4523e" filled="f" stroked="t" strokeweight=".70051pt" strokecolor="#5B5B5B">
                <v:path arrowok="t"/>
              </v:shape>
            </v:group>
            <v:group style="position:absolute;left:8182;top:4526;width:332;height:2" coordorigin="8182,4526" coordsize="332,2">
              <v:shape style="position:absolute;left:8182;top:4526;width:332;height:2" coordorigin="8182,4526" coordsize="332,0" path="m8182,4526l8514,4526e" filled="f" stroked="t" strokeweight=".467007pt" strokecolor="#444444">
                <v:path arrowok="t"/>
              </v:shape>
            </v:group>
            <v:group style="position:absolute;left:8457;top:4528;width:2933;height:2" coordorigin="8457,4528" coordsize="2933,2">
              <v:shape style="position:absolute;left:8457;top:4528;width:2933;height:2" coordorigin="8457,4528" coordsize="2933,0" path="m8457,4528l11390,4528e" filled="f" stroked="t" strokeweight=".70051pt" strokecolor="#5B5B5B">
                <v:path arrowok="t"/>
              </v:shape>
            </v:group>
            <v:group style="position:absolute;left:2424;top:4762;width:8971;height:2" coordorigin="2424,4762" coordsize="8971,2">
              <v:shape style="position:absolute;left:2424;top:4762;width:8971;height:2" coordorigin="2424,4762" coordsize="8971,0" path="m2424,4762l11395,4762e" filled="f" stroked="t" strokeweight=".70051pt" strokecolor="#5B5B5B">
                <v:path arrowok="t"/>
              </v:shape>
            </v:group>
            <v:group style="position:absolute;left:2428;top:4739;width:2;height:289" coordorigin="2428,4739" coordsize="2,289">
              <v:shape style="position:absolute;left:2428;top:4739;width:2;height:289" coordorigin="2428,4739" coordsize="0,289" path="m2428,5027l2428,4739e" filled="f" stroked="t" strokeweight=".467007pt" strokecolor="#343434">
                <v:path arrowok="t"/>
              </v:shape>
            </v:group>
            <v:group style="position:absolute;left:4932;top:4758;width:2;height:511" coordorigin="4932,4758" coordsize="2,511">
              <v:shape style="position:absolute;left:4932;top:4758;width:2;height:511" coordorigin="4932,4758" coordsize="0,511" path="m4932,5269l4932,4758e" filled="f" stroked="t" strokeweight=".70051pt" strokecolor="#575757">
                <v:path arrowok="t"/>
              </v:shape>
            </v:group>
            <v:group style="position:absolute;left:4922;top:5255;width:6473;height:2" coordorigin="4922,5255" coordsize="6473,2">
              <v:shape style="position:absolute;left:4922;top:5255;width:6473;height:2" coordorigin="4922,5255" coordsize="6473,0" path="m4922,5255l11395,5255e" filled="f" stroked="t" strokeweight=".70051pt" strokecolor="#575757">
                <v:path arrowok="t"/>
              </v:shape>
            </v:group>
            <v:group style="position:absolute;left:7673;top:4762;width:2;height:488" coordorigin="7673,4762" coordsize="2,488">
              <v:shape style="position:absolute;left:7673;top:4762;width:2;height:488" coordorigin="7673,4762" coordsize="0,488" path="m7673,5250l7673,4762e" filled="f" stroked="t" strokeweight=".233503pt" strokecolor="#5B5B5B">
                <v:path arrowok="t"/>
              </v:shape>
            </v:group>
            <v:group style="position:absolute;left:2428;top:4971;width:2;height:298" coordorigin="2428,4971" coordsize="2,298">
              <v:shape style="position:absolute;left:2428;top:4971;width:2;height:298" coordorigin="2428,4971" coordsize="0,298" path="m2428,5269l2428,4971e" filled="f" stroked="t" strokeweight=".934013pt" strokecolor="#4F4F4F">
                <v:path arrowok="t"/>
              </v:shape>
            </v:group>
            <v:group style="position:absolute;left:2428;top:5212;width:2;height:303" coordorigin="2428,5212" coordsize="2,303">
              <v:shape style="position:absolute;left:2428;top:5212;width:2;height:303" coordorigin="2428,5212" coordsize="0,303" path="m2428,5515l2428,5212e" filled="f" stroked="t" strokeweight=".467007pt" strokecolor="#383838">
                <v:path arrowok="t"/>
              </v:shape>
            </v:group>
            <v:group style="position:absolute;left:4932;top:5212;width:2;height:303" coordorigin="4932,5212" coordsize="2,303">
              <v:shape style="position:absolute;left:4932;top:5212;width:2;height:303" coordorigin="4932,5212" coordsize="0,303" path="m4932,5515l4932,5212e" filled="f" stroked="t" strokeweight=".467007pt" strokecolor="#484848">
                <v:path arrowok="t"/>
              </v:shape>
            </v:group>
            <v:group style="position:absolute;left:4927;top:5501;width:6468;height:2" coordorigin="4927,5501" coordsize="6468,2">
              <v:shape style="position:absolute;left:4927;top:5501;width:6468;height:2" coordorigin="4927,5501" coordsize="6468,0" path="m4927,5501l11395,5501e" filled="f" stroked="t" strokeweight=".70051pt" strokecolor="#5B5B5B">
                <v:path arrowok="t"/>
              </v:shape>
            </v:group>
            <v:group style="position:absolute;left:2428;top:5458;width:2;height:308" coordorigin="2428,5458" coordsize="2,308">
              <v:shape style="position:absolute;left:2428;top:5458;width:2;height:308" coordorigin="2428,5458" coordsize="0,308" path="m2428,5766l2428,5458e" filled="f" stroked="t" strokeweight=".934013pt" strokecolor="#484848">
                <v:path arrowok="t"/>
              </v:shape>
            </v:group>
            <v:group style="position:absolute;left:4932;top:5458;width:2;height:308" coordorigin="4932,5458" coordsize="2,308">
              <v:shape style="position:absolute;left:4932;top:5458;width:2;height:308" coordorigin="4932,5458" coordsize="0,308" path="m4932,5766l4932,5458e" filled="f" stroked="t" strokeweight=".70051pt" strokecolor="#4F4F4F">
                <v:path arrowok="t"/>
              </v:shape>
            </v:group>
            <v:group style="position:absolute;left:4922;top:5747;width:6473;height:2" coordorigin="4922,5747" coordsize="6473,2">
              <v:shape style="position:absolute;left:4922;top:5747;width:6473;height:2" coordorigin="4922,5747" coordsize="6473,0" path="m4922,5747l11395,5747e" filled="f" stroked="t" strokeweight=".70051pt" strokecolor="#545454">
                <v:path arrowok="t"/>
              </v:shape>
            </v:group>
            <v:group style="position:absolute;left:2428;top:5709;width:2;height:289" coordorigin="2428,5709" coordsize="2,289">
              <v:shape style="position:absolute;left:2428;top:5709;width:2;height:289" coordorigin="2428,5709" coordsize="0,289" path="m2428,5998l2428,5709e" filled="f" stroked="t" strokeweight=".467007pt" strokecolor="#2F2F2F">
                <v:path arrowok="t"/>
              </v:shape>
            </v:group>
            <v:group style="position:absolute;left:2419;top:5981;width:8976;height:2" coordorigin="2419,5981" coordsize="8976,2">
              <v:shape style="position:absolute;left:2419;top:5981;width:8976;height:2" coordorigin="2419,5981" coordsize="8976,0" path="m2419,5981l11395,5981e" filled="f" stroked="t" strokeweight=".70051pt" strokecolor="#606060">
                <v:path arrowok="t"/>
              </v:shape>
            </v:group>
            <v:group style="position:absolute;left:4932;top:5709;width:2;height:298" coordorigin="4932,5709" coordsize="2,298">
              <v:shape style="position:absolute;left:4932;top:5709;width:2;height:298" coordorigin="4932,5709" coordsize="0,298" path="m4932,6007l4932,5709e" filled="f" stroked="t" strokeweight=".467007pt" strokecolor="#444444">
                <v:path arrowok="t"/>
              </v:shape>
            </v:group>
            <v:group style="position:absolute;left:11393;top:3281;width:2;height:12957" coordorigin="11393,3281" coordsize="2,12957">
              <v:shape style="position:absolute;left:11393;top:3281;width:2;height:12957" coordorigin="11393,3281" coordsize="0,12957" path="m11393,16237l11393,3281e" filled="f" stroked="t" strokeweight=".70051pt" strokecolor="#606060">
                <v:path arrowok="t"/>
              </v:shape>
            </v:group>
            <v:group style="position:absolute;left:929;top:6223;width:10466;height:2" coordorigin="929,6223" coordsize="10466,2">
              <v:shape style="position:absolute;left:929;top:6223;width:10466;height:2" coordorigin="929,6223" coordsize="10466,0" path="m929,6223l11395,6223e" filled="f" stroked="t" strokeweight=".70051pt" strokecolor="#575757">
                <v:path arrowok="t"/>
              </v:shape>
            </v:group>
            <v:group style="position:absolute;left:2428;top:5941;width:2;height:1245" coordorigin="2428,5941" coordsize="2,1245">
              <v:shape style="position:absolute;left:2428;top:5941;width:2;height:1245" coordorigin="2428,5941" coordsize="0,1245" path="m2428,7186l2428,5941e" filled="f" stroked="t" strokeweight=".70051pt" strokecolor="#4F4F4F">
                <v:path arrowok="t"/>
              </v:shape>
            </v:group>
            <v:group style="position:absolute;left:4932;top:5936;width:2;height:999" coordorigin="4932,5936" coordsize="2,999">
              <v:shape style="position:absolute;left:4932;top:5936;width:2;height:999" coordorigin="4932,5936" coordsize="0,999" path="m4932,6935l4932,5936e" filled="f" stroked="t" strokeweight=".70051pt" strokecolor="#4F4F4F">
                <v:path arrowok="t"/>
              </v:shape>
            </v:group>
            <v:group style="position:absolute;left:7673;top:6206;width:2;height:284" coordorigin="7673,6206" coordsize="2,284">
              <v:shape style="position:absolute;left:7673;top:6206;width:2;height:284" coordorigin="7673,6206" coordsize="0,284" path="m7673,6490l7673,6206e" filled="f" stroked="t" strokeweight=".233503pt" strokecolor="#575757">
                <v:path arrowok="t"/>
              </v:shape>
            </v:group>
            <v:group style="position:absolute;left:2419;top:6687;width:8981;height:2" coordorigin="2419,6687" coordsize="8981,2">
              <v:shape style="position:absolute;left:2419;top:6687;width:8981;height:2" coordorigin="2419,6687" coordsize="8981,0" path="m2419,6687l11400,6687e" filled="f" stroked="t" strokeweight=".70051pt" strokecolor="#646464">
                <v:path arrowok="t"/>
              </v:shape>
            </v:group>
            <v:group style="position:absolute;left:7673;top:6490;width:2;height:189" coordorigin="7673,6490" coordsize="2,189">
              <v:shape style="position:absolute;left:7673;top:6490;width:2;height:189" coordorigin="7673,6490" coordsize="0,189" path="m7673,6679l7673,6490e" filled="f" stroked="t" strokeweight=".233503pt" strokecolor="#8C8C8C">
                <v:path arrowok="t"/>
              </v:shape>
            </v:group>
            <v:group style="position:absolute;left:2424;top:6923;width:8971;height:2" coordorigin="2424,6923" coordsize="8971,2">
              <v:shape style="position:absolute;left:2424;top:6923;width:8971;height:2" coordorigin="2424,6923" coordsize="8971,0" path="m2424,6923l11395,6923e" filled="f" stroked="t" strokeweight=".70051pt" strokecolor="#5B5B5B">
                <v:path arrowok="t"/>
              </v:shape>
            </v:group>
            <v:group style="position:absolute;left:7673;top:6665;width:2;height:260" coordorigin="7673,6665" coordsize="2,260">
              <v:shape style="position:absolute;left:7673;top:6665;width:2;height:260" coordorigin="7673,6665" coordsize="0,260" path="m7673,6926l7673,6665e" filled="f" stroked="t" strokeweight=".233503pt" strokecolor="#575757">
                <v:path arrowok="t"/>
              </v:shape>
            </v:group>
            <v:group style="position:absolute;left:437;top:6405;width:2;height:1041" coordorigin="437,6405" coordsize="2,1041">
              <v:shape style="position:absolute;left:437;top:6405;width:2;height:1041" coordorigin="437,6405" coordsize="0,1041" path="m437,7446l437,6405e" filled="f" stroked="t" strokeweight=".70051pt" strokecolor="#545454">
                <v:path arrowok="t"/>
              </v:shape>
            </v:group>
            <v:group style="position:absolute;left:425;top:7160;width:10975;height:2" coordorigin="425,7160" coordsize="10975,2">
              <v:shape style="position:absolute;left:425;top:7160;width:10975;height:2" coordorigin="425,7160" coordsize="10975,0" path="m425,7160l11400,7160e" filled="f" stroked="t" strokeweight=".70051pt" strokecolor="#575757">
                <v:path arrowok="t"/>
              </v:shape>
            </v:group>
            <v:group style="position:absolute;left:2428;top:7115;width:2;height:331" coordorigin="2428,7115" coordsize="2,331">
              <v:shape style="position:absolute;left:2428;top:7115;width:2;height:331" coordorigin="2428,7115" coordsize="0,331" path="m2428,7446l2428,7115e" filled="f" stroked="t" strokeweight=".467007pt" strokecolor="#3F3F3F">
                <v:path arrowok="t"/>
              </v:shape>
            </v:group>
            <v:group style="position:absolute;left:430;top:7624;width:4231;height:2" coordorigin="430,7624" coordsize="4231,2">
              <v:shape style="position:absolute;left:430;top:7624;width:4231;height:2" coordorigin="430,7624" coordsize="4231,0" path="m430,7624l4661,7624e" filled="f" stroked="t" strokeweight=".70051pt" strokecolor="#606060">
                <v:path arrowok="t"/>
              </v:shape>
            </v:group>
            <v:group style="position:absolute;left:2428;top:7390;width:2;height:265" coordorigin="2428,7390" coordsize="2,265">
              <v:shape style="position:absolute;left:2428;top:7390;width:2;height:265" coordorigin="2428,7390" coordsize="0,265" path="m2428,7655l2428,7390e" filled="f" stroked="t" strokeweight=".934013pt" strokecolor="#4F4F4F">
                <v:path arrowok="t"/>
              </v:shape>
            </v:group>
            <v:group style="position:absolute;left:4605;top:7626;width:262;height:2" coordorigin="4605,7626" coordsize="262,2">
              <v:shape style="position:absolute;left:4605;top:7626;width:262;height:2" coordorigin="4605,7626" coordsize="262,0" path="m4605,7626l4866,7626e" filled="f" stroked="t" strokeweight=".467007pt" strokecolor="#3F3F3F">
                <v:path arrowok="t"/>
              </v:shape>
            </v:group>
            <v:group style="position:absolute;left:4810;top:7626;width:6589;height:2" coordorigin="4810,7626" coordsize="6589,2">
              <v:shape style="position:absolute;left:4810;top:7626;width:6589;height:2" coordorigin="4810,7626" coordsize="6589,0" path="m4810,7626l11400,7626e" filled="f" stroked="t" strokeweight=".70051pt" strokecolor="#606060">
                <v:path arrowok="t"/>
              </v:shape>
            </v:group>
            <v:group style="position:absolute;left:11390;top:6892;width:2;height:762" coordorigin="11390,6892" coordsize="2,762">
              <v:shape style="position:absolute;left:11390;top:6892;width:2;height:762" coordorigin="11390,6892" coordsize="0,762" path="m11390,7655l11390,6892e" filled="f" stroked="t" strokeweight=".70051pt" strokecolor="#5B5B5B">
                <v:path arrowok="t"/>
              </v:shape>
            </v:group>
            <v:group style="position:absolute;left:2428;top:7584;width:2;height:293" coordorigin="2428,7584" coordsize="2,293">
              <v:shape style="position:absolute;left:2428;top:7584;width:2;height:293" coordorigin="2428,7584" coordsize="0,293" path="m2428,7877l2428,7584e" filled="f" stroked="t" strokeweight=".70051pt" strokecolor="#3B3B3B">
                <v:path arrowok="t"/>
              </v:shape>
            </v:group>
            <v:group style="position:absolute;left:4932;top:7617;width:2;height:260" coordorigin="4932,7617" coordsize="2,260">
              <v:shape style="position:absolute;left:4932;top:7617;width:2;height:260" coordorigin="4932,7617" coordsize="0,260" path="m4932,7877l4932,7617e" filled="f" stroked="t" strokeweight=".467007pt" strokecolor="#444444">
                <v:path arrowok="t"/>
              </v:shape>
            </v:group>
            <v:group style="position:absolute;left:4927;top:7863;width:6468;height:2" coordorigin="4927,7863" coordsize="6468,2">
              <v:shape style="position:absolute;left:4927;top:7863;width:6468;height:2" coordorigin="4927,7863" coordsize="6468,0" path="m4927,7863l11395,7863e" filled="f" stroked="t" strokeweight=".70051pt" strokecolor="#5B5B5B">
                <v:path arrowok="t"/>
              </v:shape>
            </v:group>
            <v:group style="position:absolute;left:11390;top:7584;width:2;height:303" coordorigin="11390,7584" coordsize="2,303">
              <v:shape style="position:absolute;left:11390;top:7584;width:2;height:303" coordorigin="11390,7584" coordsize="0,303" path="m11390,7887l11390,7584e" filled="f" stroked="t" strokeweight=".467007pt" strokecolor="#4F4F4F">
                <v:path arrowok="t"/>
              </v:shape>
            </v:group>
            <v:group style="position:absolute;left:2428;top:7820;width:2;height:2286" coordorigin="2428,7820" coordsize="2,2286">
              <v:shape style="position:absolute;left:2428;top:7820;width:2;height:2286" coordorigin="2428,7820" coordsize="0,2286" path="m2428,10107l2428,7820e" filled="f" stroked="t" strokeweight=".70051pt" strokecolor="#4F4F4F">
                <v:path arrowok="t"/>
              </v:shape>
            </v:group>
            <v:group style="position:absolute;left:4934;top:7820;width:2;height:525" coordorigin="4934,7820" coordsize="2,525">
              <v:shape style="position:absolute;left:4934;top:7820;width:2;height:525" coordorigin="4934,7820" coordsize="0,525" path="m4934,8346l4934,7820e" filled="f" stroked="t" strokeweight=".70051pt" strokecolor="#575757">
                <v:path arrowok="t"/>
              </v:shape>
            </v:group>
            <v:group style="position:absolute;left:4922;top:8100;width:6477;height:2" coordorigin="4922,8100" coordsize="6477,2">
              <v:shape style="position:absolute;left:4922;top:8100;width:6477;height:2" coordorigin="4922,8100" coordsize="6477,0" path="m4922,8100l11400,8100e" filled="f" stroked="t" strokeweight=".70051pt" strokecolor="#575757">
                <v:path arrowok="t"/>
              </v:shape>
            </v:group>
            <v:group style="position:absolute;left:11390;top:7816;width:2;height:2107" coordorigin="11390,7816" coordsize="2,2107">
              <v:shape style="position:absolute;left:11390;top:7816;width:2;height:2107" coordorigin="11390,7816" coordsize="0,2107" path="m11390,9922l11390,7816e" filled="f" stroked="t" strokeweight=".70051pt" strokecolor="#606060">
                <v:path arrowok="t"/>
              </v:shape>
            </v:group>
            <v:group style="position:absolute;left:430;top:8334;width:10970;height:2" coordorigin="430,8334" coordsize="10970,2">
              <v:shape style="position:absolute;left:430;top:8334;width:10970;height:2" coordorigin="430,8334" coordsize="10970,0" path="m430,8334l11400,8334e" filled="f" stroked="t" strokeweight=".70051pt" strokecolor="#646464">
                <v:path arrowok="t"/>
              </v:shape>
            </v:group>
            <v:group style="position:absolute;left:425;top:9143;width:4441;height:2" coordorigin="425,9143" coordsize="4441,2">
              <v:shape style="position:absolute;left:425;top:9143;width:4441;height:2" coordorigin="425,9143" coordsize="4441,0" path="m425,9143l4866,9143e" filled="f" stroked="t" strokeweight=".70051pt" strokecolor="#606060">
                <v:path arrowok="t"/>
              </v:shape>
            </v:group>
            <v:group style="position:absolute;left:4810;top:9143;width:140;height:2" coordorigin="4810,9143" coordsize="140,2">
              <v:shape style="position:absolute;left:4810;top:9143;width:140;height:2" coordorigin="4810,9143" coordsize="140,0" path="m4810,9143l4950,9143e" filled="f" stroked="t" strokeweight=".467007pt" strokecolor="#444444">
                <v:path arrowok="t"/>
              </v:shape>
            </v:group>
            <v:group style="position:absolute;left:4880;top:9143;width:6515;height:2" coordorigin="4880,9143" coordsize="6515,2">
              <v:shape style="position:absolute;left:4880;top:9143;width:6515;height:2" coordorigin="4880,9143" coordsize="6515,0" path="m4880,9143l11395,9143e" filled="f" stroked="t" strokeweight=".70051pt" strokecolor="#575757">
                <v:path arrowok="t"/>
              </v:shape>
            </v:group>
            <v:group style="position:absolute;left:441;top:1799;width:2;height:791" coordorigin="441,1799" coordsize="2,791">
              <v:shape style="position:absolute;left:441;top:1799;width:2;height:791" coordorigin="441,1799" coordsize="0,791" path="m441,2589l441,1799e" filled="f" stroked="t" strokeweight=".70051pt" strokecolor="#4F4F4F">
                <v:path arrowok="t"/>
              </v:shape>
            </v:group>
            <v:group style="position:absolute;left:441;top:2850;width:2;height:464" coordorigin="441,2850" coordsize="2,464">
              <v:shape style="position:absolute;left:441;top:2850;width:2;height:464" coordorigin="441,2850" coordsize="0,464" path="m441,3314l441,2850e" filled="f" stroked="t" strokeweight=".70051pt" strokecolor="#4F4F4F">
                <v:path arrowok="t"/>
              </v:shape>
            </v:group>
            <v:group style="position:absolute;left:441;top:3688;width:2;height:241" coordorigin="441,3688" coordsize="2,241">
              <v:shape style="position:absolute;left:441;top:3688;width:2;height:241" coordorigin="441,3688" coordsize="0,241" path="m441,3929l441,3688e" filled="f" stroked="t" strokeweight=".70051pt" strokecolor="#484848">
                <v:path arrowok="t"/>
              </v:shape>
            </v:group>
            <v:group style="position:absolute;left:439;top:4739;width:2;height:289" coordorigin="439,4739" coordsize="2,289">
              <v:shape style="position:absolute;left:439;top:4739;width:2;height:289" coordorigin="439,4739" coordsize="0,289" path="m439,5027l439,4739e" filled="f" stroked="t" strokeweight=".467007pt" strokecolor="#3F3F3F">
                <v:path arrowok="t"/>
              </v:shape>
            </v:group>
            <v:group style="position:absolute;left:439;top:5212;width:2;height:303" coordorigin="439,5212" coordsize="2,303">
              <v:shape style="position:absolute;left:439;top:5212;width:2;height:303" coordorigin="439,5212" coordsize="0,303" path="m439,5515l439,5212e" filled="f" stroked="t" strokeweight=".467007pt" strokecolor="#444444">
                <v:path arrowok="t"/>
              </v:shape>
            </v:group>
            <v:group style="position:absolute;left:437;top:5434;width:2;height:743" coordorigin="437,5434" coordsize="2,743">
              <v:shape style="position:absolute;left:437;top:5434;width:2;height:743" coordorigin="437,5434" coordsize="0,743" path="m437,6178l437,5434e" filled="f" stroked="t" strokeweight=".70051pt" strokecolor="#575757">
                <v:path arrowok="t"/>
              </v:shape>
            </v:group>
            <v:group style="position:absolute;left:439;top:786;width:2;height:15475" coordorigin="439,786" coordsize="2,15475">
              <v:shape style="position:absolute;left:439;top:786;width:2;height:15475" coordorigin="439,786" coordsize="0,15475" path="m439,16261l439,786e" filled="f" stroked="t" strokeweight=".70051pt" strokecolor="#545454">
                <v:path arrowok="t"/>
              </v:shape>
            </v:group>
            <v:group style="position:absolute;left:430;top:10062;width:308;height:2" coordorigin="430,10062" coordsize="308,2">
              <v:shape style="position:absolute;left:430;top:10062;width:308;height:2" coordorigin="430,10062" coordsize="308,0" path="m430,10062l738,10062e" filled="f" stroked="t" strokeweight=".70051pt" strokecolor="#484848">
                <v:path arrowok="t"/>
              </v:shape>
            </v:group>
            <v:group style="position:absolute;left:682;top:10059;width:10718;height:2" coordorigin="682,10059" coordsize="10718,2">
              <v:shape style="position:absolute;left:682;top:10059;width:10718;height:2" coordorigin="682,10059" coordsize="10718,0" path="m682,10059l11400,10059e" filled="f" stroked="t" strokeweight=".70051pt" strokecolor="#5B5B5B">
                <v:path arrowok="t"/>
              </v:shape>
            </v:group>
            <v:group style="position:absolute;left:2428;top:10036;width:2;height:289" coordorigin="2428,10036" coordsize="2,289">
              <v:shape style="position:absolute;left:2428;top:10036;width:2;height:289" coordorigin="2428,10036" coordsize="0,289" path="m2428,10325l2428,10036e" filled="f" stroked="t" strokeweight=".467007pt" strokecolor="#444444">
                <v:path arrowok="t"/>
              </v:shape>
            </v:group>
            <v:group style="position:absolute;left:430;top:10298;width:10975;height:2" coordorigin="430,10298" coordsize="10975,2">
              <v:shape style="position:absolute;left:430;top:10298;width:10975;height:2" coordorigin="430,10298" coordsize="10975,0" path="m430,10298l11404,10298e" filled="f" stroked="t" strokeweight=".70051pt" strokecolor="#5B5B5B">
                <v:path arrowok="t"/>
              </v:shape>
            </v:group>
            <v:group style="position:absolute;left:2428;top:10253;width:2;height:312" coordorigin="2428,10253" coordsize="2,312">
              <v:shape style="position:absolute;left:2428;top:10253;width:2;height:312" coordorigin="2428,10253" coordsize="0,312" path="m2428,10566l2428,10253e" filled="f" stroked="t" strokeweight=".934013pt" strokecolor="#4F4F4F">
                <v:path arrowok="t"/>
              </v:shape>
            </v:group>
            <v:group style="position:absolute;left:425;top:10538;width:10979;height:2" coordorigin="425,10538" coordsize="10979,2">
              <v:shape style="position:absolute;left:425;top:10538;width:10979;height:2" coordorigin="425,10538" coordsize="10979,0" path="m425,10538l11404,10538e" filled="f" stroked="t" strokeweight=".70051pt" strokecolor="#5B5B5B">
                <v:path arrowok="t"/>
              </v:shape>
            </v:group>
            <v:group style="position:absolute;left:2428;top:10495;width:2;height:289" coordorigin="2428,10495" coordsize="2,289">
              <v:shape style="position:absolute;left:2428;top:10495;width:2;height:289" coordorigin="2428,10495" coordsize="0,289" path="m2428,10784l2428,10495e" filled="f" stroked="t" strokeweight=".467007pt" strokecolor="#3B3B3B">
                <v:path arrowok="t"/>
              </v:shape>
            </v:group>
            <v:group style="position:absolute;left:2431;top:10727;width:2;height:4171" coordorigin="2431,10727" coordsize="2,4171">
              <v:shape style="position:absolute;left:2431;top:10727;width:2;height:4171" coordorigin="2431,10727" coordsize="0,4171" path="m2431,14897l2431,10727e" filled="f" stroked="t" strokeweight=".70051pt" strokecolor="#4F4F4F">
                <v:path arrowok="t"/>
              </v:shape>
            </v:group>
            <v:group style="position:absolute;left:425;top:11025;width:7813;height:2" coordorigin="425,11025" coordsize="7813,2">
              <v:shape style="position:absolute;left:425;top:11025;width:7813;height:2" coordorigin="425,11025" coordsize="7813,0" path="m425,11025l8238,11025e" filled="f" stroked="t" strokeweight=".70051pt" strokecolor="#606060">
                <v:path arrowok="t"/>
              </v:shape>
            </v:group>
            <v:group style="position:absolute;left:8182;top:11020;width:332;height:2" coordorigin="8182,11020" coordsize="332,2">
              <v:shape style="position:absolute;left:8182;top:11020;width:332;height:2" coordorigin="8182,11020" coordsize="332,0" path="m8182,11020l8514,11020e" filled="f" stroked="t" strokeweight=".467007pt" strokecolor="#545454">
                <v:path arrowok="t"/>
              </v:shape>
            </v:group>
            <v:group style="position:absolute;left:8457;top:11018;width:2947;height:2" coordorigin="8457,11018" coordsize="2947,2">
              <v:shape style="position:absolute;left:8457;top:11018;width:2947;height:2" coordorigin="8457,11018" coordsize="2947,0" path="m8457,11018l11404,11018e" filled="f" stroked="t" strokeweight=".70051pt" strokecolor="#606060">
                <v:path arrowok="t"/>
              </v:shape>
            </v:group>
            <v:group style="position:absolute;left:430;top:11264;width:4231;height:2" coordorigin="430,11264" coordsize="4231,2">
              <v:shape style="position:absolute;left:430;top:11264;width:4231;height:2" coordorigin="430,11264" coordsize="4231,0" path="m430,11264l4661,11264e" filled="f" stroked="t" strokeweight=".70051pt" strokecolor="#606060">
                <v:path arrowok="t"/>
              </v:shape>
            </v:group>
            <v:group style="position:absolute;left:4605;top:11262;width:262;height:2" coordorigin="4605,11262" coordsize="262,2">
              <v:shape style="position:absolute;left:4605;top:11262;width:262;height:2" coordorigin="4605,11262" coordsize="262,0" path="m4605,11262l4866,11262e" filled="f" stroked="t" strokeweight=".467007pt" strokecolor="#545454">
                <v:path arrowok="t"/>
              </v:shape>
            </v:group>
            <v:group style="position:absolute;left:4810;top:11257;width:6594;height:2" coordorigin="4810,11257" coordsize="6594,2">
              <v:shape style="position:absolute;left:4810;top:11257;width:6594;height:2" coordorigin="4810,11257" coordsize="6594,0" path="m4810,11257l11404,11257e" filled="f" stroked="t" strokeweight=".70051pt" strokecolor="#676767">
                <v:path arrowok="t"/>
              </v:shape>
            </v:group>
            <v:group style="position:absolute;left:425;top:11622;width:1999;height:2" coordorigin="425,11622" coordsize="1999,2">
              <v:shape style="position:absolute;left:425;top:11622;width:1999;height:2" coordorigin="425,11622" coordsize="1999,0" path="m425,11622l2424,11622e" filled="f" stroked="t" strokeweight=".233503pt" strokecolor="#545454">
                <v:path arrowok="t"/>
              </v:shape>
            </v:group>
            <v:group style="position:absolute;left:957;top:11248;width:2;height:379" coordorigin="957,11248" coordsize="2,379">
              <v:shape style="position:absolute;left:957;top:11248;width:2;height:379" coordorigin="957,11248" coordsize="0,379" path="m957,11626l957,11248e" filled="f" stroked="t" strokeweight=".233503pt" strokecolor="#343434">
                <v:path arrowok="t"/>
              </v:shape>
            </v:group>
            <v:group style="position:absolute;left:2410;top:11622;width:2428;height:2" coordorigin="2410,11622" coordsize="2428,2">
              <v:shape style="position:absolute;left:2410;top:11622;width:2428;height:2" coordorigin="2410,11622" coordsize="2428,0" path="m2410,11622l4838,11622e" filled="f" stroked="t" strokeweight=".233503pt" strokecolor="#232323">
                <v:path arrowok="t"/>
              </v:shape>
            </v:group>
            <v:group style="position:absolute;left:4838;top:11622;width:2088;height:2" coordorigin="4838,11622" coordsize="2088,2">
              <v:shape style="position:absolute;left:4838;top:11622;width:2088;height:2" coordorigin="4838,11622" coordsize="2088,0" path="m4838,11622l6926,11622e" filled="f" stroked="t" strokeweight=".233503pt" strokecolor="#000000">
                <v:path arrowok="t"/>
              </v:shape>
            </v:group>
            <v:group style="position:absolute;left:6926;top:11622;width:747;height:2" coordorigin="6926,11622" coordsize="747,2">
              <v:shape style="position:absolute;left:6926;top:11622;width:747;height:2" coordorigin="6926,11622" coordsize="747,0" path="m6926,11622l7673,11622e" filled="f" stroked="t" strokeweight=".233503pt" strokecolor="#646464">
                <v:path arrowok="t"/>
              </v:shape>
            </v:group>
            <v:group style="position:absolute;left:7344;top:11252;width:2;height:3943" coordorigin="7344,11252" coordsize="2,3943">
              <v:shape style="position:absolute;left:7344;top:11252;width:2;height:3943" coordorigin="7344,11252" coordsize="0,3943" path="m7344,15196l7344,11252e" filled="f" stroked="t" strokeweight=".70051pt" strokecolor="#545454">
                <v:path arrowok="t"/>
              </v:shape>
            </v:group>
            <v:group style="position:absolute;left:7673;top:11622;width:3064;height:2" coordorigin="7673,11622" coordsize="3064,2">
              <v:shape style="position:absolute;left:7673;top:11622;width:3064;height:2" coordorigin="7673,11622" coordsize="3064,0" path="m7673,11622l10736,11622e" filled="f" stroked="t" strokeweight=".233503pt" strokecolor="#000000">
                <v:path arrowok="t"/>
              </v:shape>
            </v:group>
            <v:group style="position:absolute;left:10736;top:11622;width:649;height:2" coordorigin="10736,11622" coordsize="649,2">
              <v:shape style="position:absolute;left:10736;top:11622;width:649;height:2" coordorigin="10736,11622" coordsize="649,0" path="m10736,11622l11386,11622e" filled="f" stroked="t" strokeweight=".233503pt" strokecolor="#878787">
                <v:path arrowok="t"/>
              </v:shape>
            </v:group>
            <v:group style="position:absolute;left:957;top:11622;width:2;height:786" coordorigin="957,11622" coordsize="2,786">
              <v:shape style="position:absolute;left:957;top:11622;width:2;height:786" coordorigin="957,11622" coordsize="0,786" path="m957,12407l957,11622e" filled="f" stroked="t" strokeweight=".233503pt" strokecolor="#000000">
                <v:path arrowok="t"/>
              </v:shape>
            </v:group>
            <v:group style="position:absolute;left:11395;top:11593;width:2;height:686" coordorigin="11395,11593" coordsize="2,686">
              <v:shape style="position:absolute;left:11395;top:11593;width:2;height:686" coordorigin="11395,11593" coordsize="0,686" path="m11395,12280l11395,11593e" filled="f" stroked="t" strokeweight=".70051pt" strokecolor="#606060">
                <v:path arrowok="t"/>
              </v:shape>
            </v:group>
            <v:group style="position:absolute;left:957;top:12407;width:2;height:175" coordorigin="957,12407" coordsize="2,175">
              <v:shape style="position:absolute;left:957;top:12407;width:2;height:175" coordorigin="957,12407" coordsize="0,175" path="m957,12583l957,12407e" filled="f" stroked="t" strokeweight=".233503pt" strokecolor="#444444">
                <v:path arrowok="t"/>
              </v:shape>
            </v:group>
            <v:group style="position:absolute;left:1782;top:11252;width:2;height:2802" coordorigin="1782,11252" coordsize="2,2802">
              <v:shape style="position:absolute;left:1782;top:11252;width:2;height:2802" coordorigin="1782,11252" coordsize="0,2802" path="m1782,14055l1782,11252e" filled="f" stroked="t" strokeweight=".70051pt" strokecolor="#4F4F4F">
                <v:path arrowok="t"/>
              </v:shape>
            </v:group>
            <v:group style="position:absolute;left:957;top:12583;width:2;height:847" coordorigin="957,12583" coordsize="2,847">
              <v:shape style="position:absolute;left:957;top:12583;width:2;height:847" coordorigin="957,12583" coordsize="0,847" path="m957,13430l957,12583e" filled="f" stroked="t" strokeweight=".233503pt" strokecolor="#000000">
                <v:path arrowok="t"/>
              </v:shape>
            </v:group>
            <v:group style="position:absolute;left:11397;top:12554;width:2;height:686" coordorigin="11397,12554" coordsize="2,686">
              <v:shape style="position:absolute;left:11397;top:12554;width:2;height:686" coordorigin="11397,12554" coordsize="0,686" path="m11397,13241l11397,12554e" filled="f" stroked="t" strokeweight=".70051pt" strokecolor="#5B5B5B">
                <v:path arrowok="t"/>
              </v:shape>
            </v:group>
            <v:group style="position:absolute;left:434;top:13584;width:219;height:2" coordorigin="434,13584" coordsize="219,2">
              <v:shape style="position:absolute;left:434;top:13584;width:219;height:2" coordorigin="434,13584" coordsize="219,0" path="m434,13584l654,13584e" filled="f" stroked="t" strokeweight=".233503pt" strokecolor="#676767">
                <v:path arrowok="t"/>
              </v:shape>
            </v:group>
            <v:group style="position:absolute;left:817;top:13584;width:173;height:2" coordorigin="817,13584" coordsize="173,2">
              <v:shape style="position:absolute;left:817;top:13584;width:173;height:2" coordorigin="817,13584" coordsize="173,0" path="m817,13584l990,13584e" filled="f" stroked="t" strokeweight=".233503pt" strokecolor="#606060">
                <v:path arrowok="t"/>
              </v:shape>
            </v:group>
            <v:group style="position:absolute;left:957;top:13430;width:2;height:189" coordorigin="957,13430" coordsize="2,189">
              <v:shape style="position:absolute;left:957;top:13430;width:2;height:189" coordorigin="957,13430" coordsize="0,189" path="m957,13619l957,13430e" filled="f" stroked="t" strokeweight=".233503pt" strokecolor="#606060">
                <v:path arrowok="t"/>
              </v:shape>
            </v:group>
            <v:group style="position:absolute;left:1317;top:13584;width:238;height:2" coordorigin="1317,13584" coordsize="238,2">
              <v:shape style="position:absolute;left:1317;top:13584;width:238;height:2" coordorigin="1317,13584" coordsize="238,0" path="m1317,13584l1555,13584e" filled="f" stroked="t" strokeweight=".233503pt" strokecolor="#646464">
                <v:path arrowok="t"/>
              </v:shape>
            </v:group>
            <v:group style="position:absolute;left:1770;top:13584;width:234;height:2" coordorigin="1770,13584" coordsize="234,2">
              <v:shape style="position:absolute;left:1770;top:13584;width:234;height:2" coordorigin="1770,13584" coordsize="234,0" path="m1770,13584l2003,13584e" filled="f" stroked="t" strokeweight=".233503pt" strokecolor="#606060">
                <v:path arrowok="t"/>
              </v:shape>
            </v:group>
            <v:group style="position:absolute;left:9847;top:13449;width:2;height:341" coordorigin="9847,13449" coordsize="2,341">
              <v:shape style="position:absolute;left:9847;top:13449;width:2;height:341" coordorigin="9847,13449" coordsize="0,341" path="m9847,13790l9847,13449e" filled="f" stroked="t" strokeweight="1.868027pt" strokecolor="#576080">
                <v:path arrowok="t"/>
              </v:shape>
            </v:group>
            <v:group style="position:absolute;left:957;top:13615;width:2;height:2623" coordorigin="957,13615" coordsize="2,2623">
              <v:shape style="position:absolute;left:957;top:13615;width:2;height:2623" coordorigin="957,13615" coordsize="0,2623" path="m957,16237l957,13615e" filled="f" stroked="t" strokeweight=".233503pt" strokecolor="#000000">
                <v:path arrowok="t"/>
              </v:shape>
            </v:group>
            <v:group style="position:absolute;left:8331;top:13825;width:177;height:2" coordorigin="8331,13825" coordsize="177,2">
              <v:shape style="position:absolute;left:8331;top:13825;width:177;height:2" coordorigin="8331,13825" coordsize="177,0" path="m8331,13825l8509,13825e" filled="f" stroked="t" strokeweight="1.868027pt" strokecolor="#646B77">
                <v:path arrowok="t"/>
              </v:shape>
            </v:group>
            <v:group style="position:absolute;left:8467;top:13832;width:602;height:2" coordorigin="8467,13832" coordsize="602,2">
              <v:shape style="position:absolute;left:8467;top:13832;width:602;height:2" coordorigin="8467,13832" coordsize="602,0" path="m8467,13832l9069,13832e" filled="f" stroked="t" strokeweight="2.10153pt" strokecolor="#747C8C">
                <v:path arrowok="t"/>
              </v:shape>
            </v:group>
            <v:group style="position:absolute;left:9046;top:13832;width:813;height:2" coordorigin="9046,13832" coordsize="813,2">
              <v:shape style="position:absolute;left:9046;top:13832;width:813;height:2" coordorigin="9046,13832" coordsize="813,0" path="m9046,13832l9859,13832e" filled="f" stroked="t" strokeweight=".70051pt" strokecolor="#9397BF">
                <v:path arrowok="t"/>
              </v:shape>
            </v:group>
            <v:group style="position:absolute;left:439;top:13998;width:2;height:128" coordorigin="439,13998" coordsize="2,128">
              <v:shape style="position:absolute;left:439;top:13998;width:2;height:128" coordorigin="439,13998" coordsize="0,128" path="m439,14126l439,13998e" filled="f" stroked="t" strokeweight=".467007pt" strokecolor="#232323">
                <v:path arrowok="t"/>
              </v:shape>
            </v:group>
            <v:group style="position:absolute;left:1784;top:13998;width:2;height:128" coordorigin="1784,13998" coordsize="2,128">
              <v:shape style="position:absolute;left:1784;top:13998;width:2;height:128" coordorigin="1784,13998" coordsize="0,128" path="m1784,14126l1784,13998e" filled="f" stroked="t" strokeweight=".467007pt" strokecolor="#232323">
                <v:path arrowok="t"/>
              </v:shape>
            </v:group>
            <v:group style="position:absolute;left:11400;top:13998;width:2;height:128" coordorigin="11400,13998" coordsize="2,128">
              <v:shape style="position:absolute;left:11400;top:13998;width:2;height:128" coordorigin="11400,13998" coordsize="0,128" path="m11400,14126l11400,13998e" filled="f" stroked="t" strokeweight=".467007pt" strokecolor="#3B3B3B">
                <v:path arrowok="t"/>
              </v:shape>
            </v:group>
            <v:group style="position:absolute;left:1786;top:14069;width:2;height:473" coordorigin="1786,14069" coordsize="2,473">
              <v:shape style="position:absolute;left:1786;top:14069;width:2;height:473" coordorigin="1786,14069" coordsize="0,473" path="m1786,14542l1786,14069e" filled="f" stroked="t" strokeweight=".70051pt" strokecolor="#4F4F4F">
                <v:path arrowok="t"/>
              </v:shape>
            </v:group>
            <v:group style="position:absolute;left:11402;top:14372;width:2;height:336" coordorigin="11402,14372" coordsize="2,336">
              <v:shape style="position:absolute;left:11402;top:14372;width:2;height:336" coordorigin="11402,14372" coordsize="0,336" path="m11402,14708l11402,14372e" filled="f" stroked="t" strokeweight=".467007pt" strokecolor="#5B5B5B">
                <v:path arrowok="t"/>
              </v:shape>
            </v:group>
            <v:group style="position:absolute;left:1784;top:14486;width:2;height:222" coordorigin="1784,14486" coordsize="2,222">
              <v:shape style="position:absolute;left:1784;top:14486;width:2;height:222" coordorigin="1784,14486" coordsize="0,222" path="m1784,14708l1784,14486e" filled="f" stroked="t" strokeweight=".467007pt" strokecolor="#3B3B3B">
                <v:path arrowok="t"/>
              </v:shape>
            </v:group>
            <v:group style="position:absolute;left:1784;top:14651;width:2;height:346" coordorigin="1784,14651" coordsize="2,346">
              <v:shape style="position:absolute;left:1784;top:14651;width:2;height:346" coordorigin="1784,14651" coordsize="0,346" path="m1784,14997l1784,14651e" filled="f" stroked="t" strokeweight=".70051pt" strokecolor="#575757">
                <v:path arrowok="t"/>
              </v:shape>
            </v:group>
            <v:group style="position:absolute;left:2433;top:14841;width:2;height:156" coordorigin="2433,14841" coordsize="2,156">
              <v:shape style="position:absolute;left:2433;top:14841;width:2;height:156" coordorigin="2433,14841" coordsize="0,156" path="m2433,14997l2433,14841e" filled="f" stroked="t" strokeweight=".467007pt" strokecolor="#444444">
                <v:path arrowok="t"/>
              </v:shape>
            </v:group>
            <v:group style="position:absolute;left:11402;top:14841;width:2;height:355" coordorigin="11402,14841" coordsize="2,355">
              <v:shape style="position:absolute;left:11402;top:14841;width:2;height:355" coordorigin="11402,14841" coordsize="0,355" path="m11402,15196l11402,14841e" filled="f" stroked="t" strokeweight=".70051pt" strokecolor="#606060">
                <v:path arrowok="t"/>
              </v:shape>
            </v:group>
            <v:group style="position:absolute;left:439;top:14940;width:2;height:256" coordorigin="439,14940" coordsize="2,256">
              <v:shape style="position:absolute;left:439;top:14940;width:2;height:256" coordorigin="439,14940" coordsize="0,256" path="m439,15196l439,14940e" filled="f" stroked="t" strokeweight=".467007pt" strokecolor="#444444">
                <v:path arrowok="t"/>
              </v:shape>
            </v:group>
            <v:group style="position:absolute;left:1784;top:14940;width:2;height:256" coordorigin="1784,14940" coordsize="2,256">
              <v:shape style="position:absolute;left:1784;top:14940;width:2;height:256" coordorigin="1784,14940" coordsize="0,256" path="m1784,15196l1784,14940e" filled="f" stroked="t" strokeweight=".467007pt" strokecolor="#3B3B3B">
                <v:path arrowok="t"/>
              </v:shape>
            </v:group>
            <v:group style="position:absolute;left:2433;top:14940;width:2;height:1321" coordorigin="2433,14940" coordsize="2,1321">
              <v:shape style="position:absolute;left:2433;top:14940;width:2;height:1321" coordorigin="2433,14940" coordsize="0,1321" path="m2433,16261l2433,14940e" filled="f" stroked="t" strokeweight=".70051pt" strokecolor="#545454">
                <v:path arrowok="t"/>
              </v:shape>
            </v:group>
            <v:group style="position:absolute;left:1784;top:15139;width:2;height:1117" coordorigin="1784,15139" coordsize="2,1117">
              <v:shape style="position:absolute;left:1784;top:15139;width:2;height:1117" coordorigin="1784,15139" coordsize="0,1117" path="m1784,16256l1784,15139e" filled="f" stroked="t" strokeweight=".70051pt" strokecolor="#545454">
                <v:path arrowok="t"/>
              </v:shape>
            </v:group>
            <v:group style="position:absolute;left:7351;top:11570;width:2;height:3740" coordorigin="7351,11570" coordsize="2,3740">
              <v:shape style="position:absolute;left:7351;top:11570;width:2;height:3740" coordorigin="7351,11570" coordsize="0,3740" path="m7351,15309l7351,11570e" filled="f" stroked="t" strokeweight=".467007pt" strokecolor="#4F4F4F">
                <v:path arrowok="t"/>
              </v:shape>
            </v:group>
            <v:group style="position:absolute;left:430;top:16254;width:327;height:2" coordorigin="430,16254" coordsize="327,2">
              <v:shape style="position:absolute;left:430;top:16254;width:327;height:2" coordorigin="430,16254" coordsize="327,0" path="m430,16254l757,16254e" filled="f" stroked="t" strokeweight=".70051pt" strokecolor="#777777">
                <v:path arrowok="t"/>
              </v:shape>
            </v:group>
            <v:group style="position:absolute;left:682;top:16247;width:8439;height:2" coordorigin="682,16247" coordsize="8439,2">
              <v:shape style="position:absolute;left:682;top:16247;width:8439;height:2" coordorigin="682,16247" coordsize="8439,0" path="m682,16247l9121,16247e" filled="f" stroked="t" strokeweight=".70051pt" strokecolor="#676767">
                <v:path arrowok="t"/>
              </v:shape>
            </v:group>
            <v:group style="position:absolute;left:6435;top:16237;width:4974;height:2" coordorigin="6435,16237" coordsize="4974,2">
              <v:shape style="position:absolute;left:6435;top:16237;width:4974;height:2" coordorigin="6435,16237" coordsize="4974,0" path="m6435,16237l11409,16237e" filled="f" stroked="t" strokeweight=".70051pt" strokecolor="#646464">
                <v:path arrowok="t"/>
              </v:shape>
            </v:group>
            <v:group style="position:absolute;left:7351;top:15252;width:2;height:994" coordorigin="7351,15252" coordsize="2,994">
              <v:shape style="position:absolute;left:7351;top:15252;width:2;height:994" coordorigin="7351,15252" coordsize="0,994" path="m7351,16247l7351,15252e" filled="f" stroked="t" strokeweight=".70051pt" strokecolor="#545454">
                <v:path arrowok="t"/>
              </v:shape>
            </v:group>
            <v:group style="position:absolute;left:8014;top:16230;width:715;height:2" coordorigin="8014,16230" coordsize="715,2">
              <v:shape style="position:absolute;left:8014;top:16230;width:715;height:2" coordorigin="8014,16230" coordsize="715,0" path="m8014,16230l8728,16230e" filled="f" stroked="t" strokeweight=".467007pt" strokecolor="#646464">
                <v:path arrowok="t"/>
              </v:shape>
            </v:group>
            <v:group style="position:absolute;left:9018;top:16230;width:859;height:2" coordorigin="9018,16230" coordsize="859,2">
              <v:shape style="position:absolute;left:9018;top:16230;width:859;height:2" coordorigin="9018,16230" coordsize="859,0" path="m9018,16230l9877,16230e" filled="f" stroked="t" strokeweight=".70051pt" strokecolor="#6B6B6B">
                <v:path arrowok="t"/>
              </v:shape>
            </v:group>
            <v:group style="position:absolute;left:7645;top:16228;width:3764;height:2" coordorigin="7645,16228" coordsize="3764,2">
              <v:shape style="position:absolute;left:7645;top:16228;width:3764;height:2" coordorigin="7645,16228" coordsize="3764,0" path="m7645,16228l11409,16228e" filled="f" stroked="t" strokeweight=".70051pt" strokecolor="#6B6B6B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.061043pt;margin-top:8.719385pt;width:9.46792pt;height:28pt;mso-position-horizontal-relative:page;mso-position-vertical-relative:paragraph;z-index:-15806" type="#_x0000_t202" filled="f" stroked="f">
            <v:textbox inset="0,0,0,0">
              <w:txbxContent>
                <w:p>
                  <w:pPr>
                    <w:spacing w:before="0" w:after="0" w:line="560" w:lineRule="exact"/>
                    <w:ind w:right="-124"/>
                    <w:jc w:val="left"/>
                    <w:rPr>
                      <w:rFonts w:ascii="Arial" w:hAnsi="Arial" w:cs="Arial" w:eastAsia="Arial"/>
                      <w:sz w:val="56"/>
                      <w:szCs w:val="56"/>
                    </w:rPr>
                  </w:pPr>
                  <w:rPr/>
                  <w:r>
                    <w:rPr>
                      <w:rFonts w:ascii="Arial" w:hAnsi="Arial" w:cs="Arial" w:eastAsia="Arial"/>
                      <w:sz w:val="56"/>
                      <w:szCs w:val="56"/>
                      <w:color w:val="242424"/>
                      <w:spacing w:val="0"/>
                      <w:w w:val="57"/>
                      <w:position w:val="-1"/>
                    </w:rPr>
                    <w:t>=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48"/>
          <w:b/>
          <w:bCs/>
          <w:position w:val="-2"/>
        </w:rPr>
        <w:t>.:ı::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60" w:lineRule="exact"/>
        <w:ind w:right="-2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233"/>
          <w:position w:val="1"/>
        </w:rPr>
        <w:t>';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left="33" w:right="-20"/>
        <w:jc w:val="left"/>
        <w:rPr>
          <w:rFonts w:ascii="Times New Roman" w:hAnsi="Times New Roman" w:cs="Times New Roman" w:eastAsia="Times New Roman"/>
          <w:sz w:val="37"/>
          <w:szCs w:val="37"/>
        </w:rPr>
      </w:pPr>
      <w:rPr/>
      <w:r>
        <w:rPr>
          <w:rFonts w:ascii="Times New Roman" w:hAnsi="Times New Roman" w:cs="Times New Roman" w:eastAsia="Times New Roman"/>
          <w:sz w:val="37"/>
          <w:szCs w:val="37"/>
          <w:color w:val="4B4B4B"/>
          <w:w w:val="77"/>
        </w:rPr>
        <w:t>A.K</w:t>
      </w:r>
      <w:r>
        <w:rPr>
          <w:rFonts w:ascii="Times New Roman" w:hAnsi="Times New Roman" w:cs="Times New Roman" w:eastAsia="Times New Roman"/>
          <w:sz w:val="37"/>
          <w:szCs w:val="37"/>
          <w:color w:val="4B4B4B"/>
          <w:spacing w:val="-4"/>
          <w:w w:val="77"/>
        </w:rPr>
        <w:t>P</w:t>
      </w:r>
      <w:r>
        <w:rPr>
          <w:rFonts w:ascii="Times New Roman" w:hAnsi="Times New Roman" w:cs="Times New Roman" w:eastAsia="Times New Roman"/>
          <w:sz w:val="37"/>
          <w:szCs w:val="37"/>
          <w:color w:val="242424"/>
          <w:spacing w:val="-118"/>
          <w:w w:val="91"/>
        </w:rPr>
        <w:t>r</w:t>
      </w:r>
      <w:r>
        <w:rPr>
          <w:rFonts w:ascii="Times New Roman" w:hAnsi="Times New Roman" w:cs="Times New Roman" w:eastAsia="Times New Roman"/>
          <w:sz w:val="37"/>
          <w:szCs w:val="37"/>
          <w:color w:val="4B4B4B"/>
          <w:spacing w:val="18"/>
          <w:w w:val="76"/>
        </w:rPr>
        <w:t>:</w:t>
      </w:r>
      <w:r>
        <w:rPr>
          <w:rFonts w:ascii="Times New Roman" w:hAnsi="Times New Roman" w:cs="Times New Roman" w:eastAsia="Times New Roman"/>
          <w:sz w:val="37"/>
          <w:szCs w:val="37"/>
          <w:color w:val="424977"/>
          <w:spacing w:val="0"/>
          <w:w w:val="175"/>
        </w:rPr>
        <w:t>f!:t</w:t>
      </w:r>
      <w:r>
        <w:rPr>
          <w:rFonts w:ascii="Times New Roman" w:hAnsi="Times New Roman" w:cs="Times New Roman" w:eastAsia="Times New Roman"/>
          <w:sz w:val="37"/>
          <w:szCs w:val="37"/>
          <w:color w:val="424977"/>
          <w:spacing w:val="-10"/>
          <w:w w:val="176"/>
        </w:rPr>
        <w:t>s</w:t>
      </w:r>
      <w:r>
        <w:rPr>
          <w:rFonts w:ascii="Times New Roman" w:hAnsi="Times New Roman" w:cs="Times New Roman" w:eastAsia="Times New Roman"/>
          <w:sz w:val="37"/>
          <w:szCs w:val="37"/>
          <w:color w:val="4B4B4B"/>
          <w:spacing w:val="0"/>
          <w:w w:val="83"/>
        </w:rPr>
        <w:t>E</w:t>
      </w:r>
      <w:r>
        <w:rPr>
          <w:rFonts w:ascii="Times New Roman" w:hAnsi="Times New Roman" w:cs="Times New Roman" w:eastAsia="Times New Roman"/>
          <w:sz w:val="37"/>
          <w:szCs w:val="37"/>
          <w:color w:val="000000"/>
          <w:spacing w:val="0"/>
          <w:w w:val="100"/>
        </w:rPr>
      </w:r>
    </w:p>
    <w:p>
      <w:pPr>
        <w:spacing w:before="0" w:after="0" w:line="230" w:lineRule="exact"/>
        <w:ind w:right="-71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21"/>
          <w:szCs w:val="21"/>
          <w:color w:val="4B4B4B"/>
          <w:spacing w:val="0"/>
          <w:w w:val="51"/>
        </w:rPr>
        <w:t>1</w:t>
      </w:r>
      <w:r>
        <w:rPr>
          <w:rFonts w:ascii="Arial" w:hAnsi="Arial" w:cs="Arial" w:eastAsia="Arial"/>
          <w:sz w:val="21"/>
          <w:szCs w:val="21"/>
          <w:color w:val="4B4B4B"/>
          <w:spacing w:val="0"/>
          <w:w w:val="51"/>
        </w:rPr>
        <w:t> </w:t>
      </w:r>
      <w:r>
        <w:rPr>
          <w:rFonts w:ascii="Arial" w:hAnsi="Arial" w:cs="Arial" w:eastAsia="Arial"/>
          <w:sz w:val="21"/>
          <w:szCs w:val="21"/>
          <w:color w:val="4B4B4B"/>
          <w:spacing w:val="19"/>
          <w:w w:val="51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</w:rPr>
        <w:t>f</w:t>
      </w:r>
      <w:r>
        <w:rPr>
          <w:rFonts w:ascii="Arial" w:hAnsi="Arial" w:cs="Arial" w:eastAsia="Arial"/>
          <w:sz w:val="19"/>
          <w:szCs w:val="19"/>
          <w:color w:val="363636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</w:rPr>
        <w:t>iye</w:t>
      </w:r>
      <w:r>
        <w:rPr>
          <w:rFonts w:ascii="Arial" w:hAnsi="Arial" w:cs="Arial" w:eastAsia="Arial"/>
          <w:sz w:val="19"/>
          <w:szCs w:val="19"/>
          <w:color w:val="363636"/>
          <w:spacing w:val="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92"/>
        </w:rPr>
        <w:t>Kuze</w:t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92"/>
        </w:rPr>
        <w:t>y</w:t>
      </w:r>
      <w:r>
        <w:rPr>
          <w:rFonts w:ascii="Arial" w:hAnsi="Arial" w:cs="Arial" w:eastAsia="Arial"/>
          <w:sz w:val="19"/>
          <w:szCs w:val="19"/>
          <w:color w:val="242424"/>
          <w:spacing w:val="-12"/>
          <w:w w:val="92"/>
        </w:rPr>
        <w:t> </w:t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92"/>
        </w:rPr>
        <w:t>Bölg</w:t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92"/>
        </w:rPr>
        <w:t>e</w:t>
      </w:r>
      <w:r>
        <w:rPr>
          <w:rFonts w:ascii="Arial" w:hAnsi="Arial" w:cs="Arial" w:eastAsia="Arial"/>
          <w:sz w:val="19"/>
          <w:szCs w:val="19"/>
          <w:color w:val="242424"/>
          <w:spacing w:val="20"/>
          <w:w w:val="92"/>
        </w:rPr>
        <w:t> </w:t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101"/>
        </w:rPr>
        <w:t>Amiri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58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Emre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</w:rPr>
        <w:t>TEMiZKAN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1" w:after="0" w:line="240" w:lineRule="auto"/>
        <w:ind w:left="93" w:right="-20"/>
        <w:jc w:val="left"/>
        <w:tabs>
          <w:tab w:pos="960" w:val="left"/>
        </w:tabs>
        <w:rPr>
          <w:rFonts w:ascii="Times New Roman" w:hAnsi="Times New Roman" w:cs="Times New Roman" w:eastAsia="Times New Roman"/>
          <w:sz w:val="9"/>
          <w:szCs w:val="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1"/>
          <w:szCs w:val="11"/>
          <w:color w:val="9C9EA0"/>
          <w:spacing w:val="0"/>
          <w:w w:val="56"/>
        </w:rPr>
        <w:t>...</w:t>
      </w:r>
      <w:r>
        <w:rPr>
          <w:rFonts w:ascii="Times New Roman" w:hAnsi="Times New Roman" w:cs="Times New Roman" w:eastAsia="Times New Roman"/>
          <w:sz w:val="11"/>
          <w:szCs w:val="11"/>
          <w:color w:val="9C9EA0"/>
          <w:spacing w:val="0"/>
          <w:w w:val="56"/>
        </w:rPr>
        <w:t>  </w:t>
      </w:r>
      <w:r>
        <w:rPr>
          <w:rFonts w:ascii="Times New Roman" w:hAnsi="Times New Roman" w:cs="Times New Roman" w:eastAsia="Times New Roman"/>
          <w:sz w:val="11"/>
          <w:szCs w:val="11"/>
          <w:color w:val="9C9EA0"/>
          <w:spacing w:val="2"/>
          <w:w w:val="56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C9EA0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11"/>
          <w:szCs w:val="11"/>
          <w:color w:val="9C9EA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C9EA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9C9EA0"/>
          <w:spacing w:val="5"/>
          <w:w w:val="172"/>
        </w:rPr>
        <w:t>:</w:t>
      </w:r>
      <w:r>
        <w:rPr>
          <w:rFonts w:ascii="Times New Roman" w:hAnsi="Times New Roman" w:cs="Times New Roman" w:eastAsia="Times New Roman"/>
          <w:sz w:val="11"/>
          <w:szCs w:val="11"/>
          <w:color w:val="757575"/>
          <w:spacing w:val="-26"/>
          <w:w w:val="172"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BCBDBC"/>
          <w:spacing w:val="0"/>
          <w:w w:val="172"/>
        </w:rPr>
        <w:t>-.</w:t>
      </w:r>
      <w:r>
        <w:rPr>
          <w:rFonts w:ascii="Times New Roman" w:hAnsi="Times New Roman" w:cs="Times New Roman" w:eastAsia="Times New Roman"/>
          <w:sz w:val="11"/>
          <w:szCs w:val="11"/>
          <w:color w:val="BCBDBC"/>
          <w:spacing w:val="0"/>
          <w:w w:val="172"/>
        </w:rPr>
        <w:t>  </w:t>
      </w:r>
      <w:r>
        <w:rPr>
          <w:rFonts w:ascii="Times New Roman" w:hAnsi="Times New Roman" w:cs="Times New Roman" w:eastAsia="Times New Roman"/>
          <w:sz w:val="11"/>
          <w:szCs w:val="11"/>
          <w:color w:val="BCBDBC"/>
          <w:spacing w:val="1"/>
          <w:w w:val="172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757575"/>
          <w:spacing w:val="0"/>
          <w:w w:val="83"/>
          <w:b/>
          <w:bCs/>
          <w:i/>
        </w:rPr>
        <w:t>1.</w:t>
      </w:r>
      <w:r>
        <w:rPr>
          <w:rFonts w:ascii="Times New Roman" w:hAnsi="Times New Roman" w:cs="Times New Roman" w:eastAsia="Times New Roman"/>
          <w:sz w:val="9"/>
          <w:szCs w:val="9"/>
          <w:color w:val="757575"/>
          <w:spacing w:val="0"/>
          <w:w w:val="83"/>
          <w:b/>
          <w:bCs/>
          <w:i/>
        </w:rPr>
        <w:t>   </w:t>
      </w:r>
      <w:r>
        <w:rPr>
          <w:rFonts w:ascii="Times New Roman" w:hAnsi="Times New Roman" w:cs="Times New Roman" w:eastAsia="Times New Roman"/>
          <w:sz w:val="9"/>
          <w:szCs w:val="9"/>
          <w:color w:val="757575"/>
          <w:spacing w:val="4"/>
          <w:w w:val="83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5B5B5D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5B5B5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9C9EA0"/>
          <w:spacing w:val="0"/>
          <w:w w:val="184"/>
        </w:rPr>
        <w:t>;</w:t>
      </w:r>
      <w:r>
        <w:rPr>
          <w:rFonts w:ascii="Times New Roman" w:hAnsi="Times New Roman" w:cs="Times New Roman" w:eastAsia="Times New Roman"/>
          <w:sz w:val="9"/>
          <w:szCs w:val="9"/>
          <w:color w:val="9C9EA0"/>
          <w:spacing w:val="-1"/>
          <w:w w:val="184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9C9EA0"/>
          <w:spacing w:val="0"/>
          <w:w w:val="184"/>
        </w:rPr>
        <w:t>·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</w:rPr>
      </w:r>
    </w:p>
    <w:p>
      <w:pPr>
        <w:spacing w:before="44" w:after="0" w:line="128" w:lineRule="exact"/>
        <w:ind w:right="-20"/>
        <w:jc w:val="left"/>
        <w:tabs>
          <w:tab w:pos="74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5.96109pt;margin-top:-4.291518pt;width:10.458315pt;height:15.5pt;mso-position-horizontal-relative:page;mso-position-vertical-relative:paragraph;z-index:-15805" type="#_x0000_t202" filled="f" stroked="f">
            <v:textbox inset="0,0,0,0">
              <w:txbxContent>
                <w:p>
                  <w:pPr>
                    <w:spacing w:before="0" w:after="0" w:line="310" w:lineRule="exact"/>
                    <w:ind w:right="-86"/>
                    <w:jc w:val="left"/>
                    <w:rPr>
                      <w:rFonts w:ascii="Arial" w:hAnsi="Arial" w:cs="Arial" w:eastAsia="Arial"/>
                      <w:sz w:val="31"/>
                      <w:szCs w:val="31"/>
                    </w:rPr>
                  </w:pPr>
                  <w:rPr/>
                  <w:r>
                    <w:rPr>
                      <w:rFonts w:ascii="Arial" w:hAnsi="Arial" w:cs="Arial" w:eastAsia="Arial"/>
                      <w:sz w:val="31"/>
                      <w:szCs w:val="31"/>
                      <w:color w:val="757575"/>
                      <w:spacing w:val="0"/>
                      <w:w w:val="80"/>
                      <w:i/>
                    </w:rPr>
                    <w:t>.?</w:t>
                  </w:r>
                  <w:r>
                    <w:rPr>
                      <w:rFonts w:ascii="Arial" w:hAnsi="Arial" w:cs="Arial" w:eastAsia="Arial"/>
                      <w:sz w:val="31"/>
                      <w:szCs w:val="3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3"/>
          <w:szCs w:val="13"/>
          <w:color w:val="757575"/>
          <w:spacing w:val="0"/>
          <w:w w:val="100"/>
          <w:position w:val="-2"/>
        </w:rPr>
        <w:t>\</w:t>
      </w:r>
      <w:r>
        <w:rPr>
          <w:rFonts w:ascii="Times New Roman" w:hAnsi="Times New Roman" w:cs="Times New Roman" w:eastAsia="Times New Roman"/>
          <w:sz w:val="13"/>
          <w:szCs w:val="13"/>
          <w:color w:val="757575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757575"/>
          <w:spacing w:val="0"/>
          <w:w w:val="100"/>
          <w:position w:val="-2"/>
        </w:rPr>
        <w:t>    </w:t>
      </w:r>
      <w:r>
        <w:rPr>
          <w:rFonts w:ascii="Times New Roman" w:hAnsi="Times New Roman" w:cs="Times New Roman" w:eastAsia="Times New Roman"/>
          <w:sz w:val="13"/>
          <w:szCs w:val="13"/>
          <w:color w:val="757575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ACAEAF"/>
          <w:spacing w:val="0"/>
          <w:w w:val="51"/>
          <w:i/>
          <w:position w:val="-2"/>
        </w:rPr>
        <w:t>1.&gt;-</w:t>
      </w:r>
      <w:r>
        <w:rPr>
          <w:rFonts w:ascii="Times New Roman" w:hAnsi="Times New Roman" w:cs="Times New Roman" w:eastAsia="Times New Roman"/>
          <w:sz w:val="13"/>
          <w:szCs w:val="13"/>
          <w:color w:val="ACAEAF"/>
          <w:spacing w:val="0"/>
          <w:w w:val="100"/>
          <w:i/>
          <w:position w:val="-2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ACAEAF"/>
          <w:spacing w:val="0"/>
          <w:w w:val="100"/>
          <w:i/>
          <w:position w:val="-2"/>
        </w:rPr>
      </w:r>
      <w:r>
        <w:rPr>
          <w:rFonts w:ascii="Times New Roman" w:hAnsi="Times New Roman" w:cs="Times New Roman" w:eastAsia="Times New Roman"/>
          <w:sz w:val="13"/>
          <w:szCs w:val="13"/>
          <w:color w:val="9C9EA0"/>
          <w:spacing w:val="0"/>
          <w:w w:val="132"/>
          <w:position w:val="-2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42" w:lineRule="exact"/>
        <w:ind w:left="70" w:right="-20"/>
        <w:jc w:val="left"/>
        <w:tabs>
          <w:tab w:pos="78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ACAEAF"/>
          <w:spacing w:val="0"/>
          <w:w w:val="65"/>
          <w:position w:val="1"/>
        </w:rPr>
        <w:t>"</w:t>
      </w:r>
      <w:r>
        <w:rPr>
          <w:rFonts w:ascii="Times New Roman" w:hAnsi="Times New Roman" w:cs="Times New Roman" w:eastAsia="Times New Roman"/>
          <w:sz w:val="16"/>
          <w:szCs w:val="16"/>
          <w:color w:val="ACAEAF"/>
          <w:spacing w:val="0"/>
          <w:w w:val="65"/>
          <w:position w:val="1"/>
        </w:rPr>
        <w:t>   </w:t>
      </w:r>
      <w:r>
        <w:rPr>
          <w:rFonts w:ascii="Times New Roman" w:hAnsi="Times New Roman" w:cs="Times New Roman" w:eastAsia="Times New Roman"/>
          <w:sz w:val="16"/>
          <w:szCs w:val="16"/>
          <w:color w:val="ACAEAF"/>
          <w:spacing w:val="17"/>
          <w:w w:val="65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CBDBC"/>
          <w:spacing w:val="0"/>
          <w:w w:val="65"/>
          <w:position w:val="1"/>
        </w:rPr>
        <w:t>....</w:t>
      </w:r>
      <w:r>
        <w:rPr>
          <w:rFonts w:ascii="Times New Roman" w:hAnsi="Times New Roman" w:cs="Times New Roman" w:eastAsia="Times New Roman"/>
          <w:sz w:val="16"/>
          <w:szCs w:val="16"/>
          <w:color w:val="BCBDBC"/>
          <w:spacing w:val="15"/>
          <w:w w:val="65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8C8E8E"/>
          <w:spacing w:val="0"/>
          <w:w w:val="132"/>
          <w:position w:val="1"/>
        </w:rPr>
        <w:t>,.</w:t>
      </w:r>
      <w:r>
        <w:rPr>
          <w:rFonts w:ascii="Times New Roman" w:hAnsi="Times New Roman" w:cs="Times New Roman" w:eastAsia="Times New Roman"/>
          <w:sz w:val="16"/>
          <w:szCs w:val="16"/>
          <w:color w:val="8C8E8E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8C8E8E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6"/>
          <w:szCs w:val="16"/>
          <w:color w:val="ACAEAF"/>
          <w:spacing w:val="0"/>
          <w:w w:val="60"/>
          <w:position w:val="1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ACAEAF"/>
          <w:spacing w:val="0"/>
          <w:w w:val="60"/>
          <w:position w:val="1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ACAEAF"/>
          <w:spacing w:val="6"/>
          <w:w w:val="6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CBDBC"/>
          <w:spacing w:val="-15"/>
          <w:w w:val="170"/>
          <w:position w:val="1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9C9EA0"/>
          <w:spacing w:val="0"/>
          <w:w w:val="59"/>
          <w:position w:val="1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9C9EA0"/>
          <w:spacing w:val="0"/>
          <w:w w:val="60"/>
          <w:position w:val="1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color w:val="9C9EA0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C9EA0"/>
          <w:spacing w:val="0"/>
          <w:w w:val="63"/>
          <w:i/>
          <w:position w:val="1"/>
        </w:rPr>
        <w:t>'"i</w:t>
      </w:r>
      <w:r>
        <w:rPr>
          <w:rFonts w:ascii="Times New Roman" w:hAnsi="Times New Roman" w:cs="Times New Roman" w:eastAsia="Times New Roman"/>
          <w:sz w:val="15"/>
          <w:szCs w:val="15"/>
          <w:color w:val="9C9EA0"/>
          <w:spacing w:val="-16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8C8E8E"/>
          <w:spacing w:val="0"/>
          <w:w w:val="124"/>
          <w:b/>
          <w:bCs/>
          <w:i/>
          <w:position w:val="1"/>
        </w:rPr>
        <w:t>.,</w:t>
      </w:r>
      <w:r>
        <w:rPr>
          <w:rFonts w:ascii="Times New Roman" w:hAnsi="Times New Roman" w:cs="Times New Roman" w:eastAsia="Times New Roman"/>
          <w:sz w:val="11"/>
          <w:szCs w:val="11"/>
          <w:color w:val="8C8E8E"/>
          <w:spacing w:val="6"/>
          <w:w w:val="123"/>
          <w:b/>
          <w:bCs/>
          <w:i/>
          <w:position w:val="1"/>
        </w:rPr>
        <w:t>t</w:t>
      </w:r>
      <w:r>
        <w:rPr>
          <w:rFonts w:ascii="Times New Roman" w:hAnsi="Times New Roman" w:cs="Times New Roman" w:eastAsia="Times New Roman"/>
          <w:sz w:val="11"/>
          <w:szCs w:val="11"/>
          <w:color w:val="BCBDBC"/>
          <w:spacing w:val="0"/>
          <w:w w:val="80"/>
          <w:b/>
          <w:bCs/>
          <w:i/>
          <w:position w:val="1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313" w:right="1676"/>
        <w:jc w:val="center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BCBDBC"/>
          <w:w w:val="277"/>
        </w:rPr>
        <w:t>.</w:t>
      </w:r>
      <w:r>
        <w:rPr>
          <w:rFonts w:ascii="Arial" w:hAnsi="Arial" w:cs="Arial" w:eastAsia="Arial"/>
          <w:sz w:val="10"/>
          <w:szCs w:val="10"/>
          <w:color w:val="BCBDBC"/>
          <w:spacing w:val="-2"/>
          <w:w w:val="278"/>
        </w:rPr>
        <w:t>•</w:t>
      </w:r>
      <w:r>
        <w:rPr>
          <w:rFonts w:ascii="Arial" w:hAnsi="Arial" w:cs="Arial" w:eastAsia="Arial"/>
          <w:sz w:val="10"/>
          <w:szCs w:val="10"/>
          <w:color w:val="9C9EA0"/>
          <w:spacing w:val="0"/>
          <w:w w:val="114"/>
        </w:rPr>
        <w:t>..</w:t>
      </w:r>
      <w:r>
        <w:rPr>
          <w:rFonts w:ascii="Arial" w:hAnsi="Arial" w:cs="Arial" w:eastAsia="Arial"/>
          <w:sz w:val="10"/>
          <w:szCs w:val="10"/>
          <w:color w:val="9C9EA0"/>
          <w:spacing w:val="-7"/>
          <w:w w:val="114"/>
        </w:rPr>
        <w:t>,</w:t>
      </w:r>
      <w:r>
        <w:rPr>
          <w:rFonts w:ascii="Arial" w:hAnsi="Arial" w:cs="Arial" w:eastAsia="Arial"/>
          <w:sz w:val="10"/>
          <w:szCs w:val="10"/>
          <w:color w:val="ACAEAF"/>
          <w:spacing w:val="0"/>
          <w:w w:val="180"/>
        </w:rPr>
        <w:t>....</w:t>
      </w:r>
      <w:r>
        <w:rPr>
          <w:rFonts w:ascii="Arial" w:hAnsi="Arial" w:cs="Arial" w:eastAsia="Arial"/>
          <w:sz w:val="10"/>
          <w:szCs w:val="10"/>
          <w:color w:val="ACAEAF"/>
          <w:spacing w:val="0"/>
          <w:w w:val="100"/>
        </w:rPr>
        <w:t>    </w:t>
      </w:r>
      <w:r>
        <w:rPr>
          <w:rFonts w:ascii="Arial" w:hAnsi="Arial" w:cs="Arial" w:eastAsia="Arial"/>
          <w:sz w:val="10"/>
          <w:szCs w:val="10"/>
          <w:color w:val="ACAEAF"/>
          <w:spacing w:val="2"/>
          <w:w w:val="100"/>
        </w:rPr>
        <w:t> </w:t>
      </w:r>
      <w:r>
        <w:rPr>
          <w:rFonts w:ascii="Arial" w:hAnsi="Arial" w:cs="Arial" w:eastAsia="Arial"/>
          <w:sz w:val="10"/>
          <w:szCs w:val="10"/>
          <w:color w:val="9C9EA0"/>
          <w:spacing w:val="0"/>
          <w:w w:val="60"/>
          <w:b/>
          <w:bCs/>
        </w:rPr>
        <w:t>:.</w:t>
      </w:r>
      <w:r>
        <w:rPr>
          <w:rFonts w:ascii="Arial" w:hAnsi="Arial" w:cs="Arial" w:eastAsia="Arial"/>
          <w:sz w:val="10"/>
          <w:szCs w:val="10"/>
          <w:color w:val="9C9EA0"/>
          <w:spacing w:val="1"/>
          <w:w w:val="60"/>
          <w:b/>
          <w:bCs/>
        </w:rPr>
        <w:t>ı</w:t>
      </w:r>
      <w:r>
        <w:rPr>
          <w:rFonts w:ascii="Arial" w:hAnsi="Arial" w:cs="Arial" w:eastAsia="Arial"/>
          <w:sz w:val="10"/>
          <w:szCs w:val="10"/>
          <w:color w:val="757575"/>
          <w:spacing w:val="0"/>
          <w:w w:val="60"/>
          <w:b/>
          <w:bCs/>
        </w:rPr>
        <w:t>....</w:t>
      </w:r>
      <w:r>
        <w:rPr>
          <w:rFonts w:ascii="Arial" w:hAnsi="Arial" w:cs="Arial" w:eastAsia="Arial"/>
          <w:sz w:val="10"/>
          <w:szCs w:val="10"/>
          <w:color w:val="757575"/>
          <w:spacing w:val="1"/>
          <w:w w:val="60"/>
          <w:b/>
          <w:bCs/>
        </w:rPr>
        <w:t> </w:t>
      </w:r>
      <w:r>
        <w:rPr>
          <w:rFonts w:ascii="Arial" w:hAnsi="Arial" w:cs="Arial" w:eastAsia="Arial"/>
          <w:sz w:val="10"/>
          <w:szCs w:val="10"/>
          <w:color w:val="757575"/>
          <w:spacing w:val="0"/>
          <w:w w:val="113"/>
          <w:b/>
          <w:bCs/>
        </w:rPr>
        <w:t>"'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280" w:bottom="280" w:left="300" w:right="400"/>
          <w:cols w:num="4" w:equalWidth="0">
            <w:col w:w="659" w:space="1633"/>
            <w:col w:w="2044" w:space="314"/>
            <w:col w:w="1479" w:space="2187"/>
            <w:col w:w="2904"/>
          </w:cols>
        </w:sectPr>
      </w:pPr>
      <w:rPr/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719" w:right="4387" w:firstLine="-114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.533016pt;margin-top:-13.179286pt;width:38.730962pt;height:43pt;mso-position-horizontal-relative:page;mso-position-vertical-relative:paragraph;z-index:-15799" type="#_x0000_t202" filled="f" stroked="f">
            <v:textbox inset="0,0,0,0">
              <w:txbxContent>
                <w:p>
                  <w:pPr>
                    <w:spacing w:before="0" w:after="0" w:line="860" w:lineRule="exact"/>
                    <w:ind w:right="-169"/>
                    <w:jc w:val="left"/>
                    <w:rPr>
                      <w:rFonts w:ascii="Arial" w:hAnsi="Arial" w:cs="Arial" w:eastAsia="Arial"/>
                      <w:sz w:val="86"/>
                      <w:szCs w:val="86"/>
                    </w:rPr>
                  </w:pPr>
                  <w:rPr/>
                  <w:r>
                    <w:rPr>
                      <w:rFonts w:ascii="Arial" w:hAnsi="Arial" w:cs="Arial" w:eastAsia="Arial"/>
                      <w:sz w:val="86"/>
                      <w:szCs w:val="86"/>
                      <w:color w:val="2F2F2F"/>
                      <w:spacing w:val="0"/>
                      <w:w w:val="162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12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G</w:t>
      </w:r>
      <w:r>
        <w:rPr>
          <w:rFonts w:ascii="Arial" w:hAnsi="Arial" w:cs="Arial" w:eastAsia="Arial"/>
          <w:sz w:val="21"/>
          <w:szCs w:val="21"/>
          <w:color w:val="2F2F2F"/>
          <w:spacing w:val="0"/>
          <w:w w:val="213"/>
        </w:rPr>
        <w:t>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68" w:lineRule="exact"/>
        <w:ind w:left="856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F2F2F"/>
          <w:spacing w:val="0"/>
          <w:w w:val="122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76" w:lineRule="exact"/>
        <w:ind w:left="556" w:right="3772"/>
        <w:jc w:val="center"/>
        <w:tabs>
          <w:tab w:pos="3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2F2F2F"/>
          <w:spacing w:val="-3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4" w:lineRule="exact"/>
        <w:ind w:left="633" w:right="-20"/>
        <w:jc w:val="left"/>
        <w:tabs>
          <w:tab w:pos="4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F2F2F"/>
          <w:spacing w:val="0"/>
          <w:w w:val="112"/>
          <w:position w:val="10"/>
        </w:rPr>
        <w:t>BELEDIYESI</w:t>
      </w:r>
      <w:r>
        <w:rPr>
          <w:rFonts w:ascii="Arial" w:hAnsi="Arial" w:cs="Arial" w:eastAsia="Arial"/>
          <w:sz w:val="14"/>
          <w:szCs w:val="14"/>
          <w:color w:val="2F2F2F"/>
          <w:spacing w:val="-27"/>
          <w:w w:val="112"/>
          <w:position w:val="10"/>
        </w:rPr>
        <w:t> 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12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1" w:right="-20"/>
        <w:jc w:val="left"/>
        <w:tabs>
          <w:tab w:pos="1480" w:val="left"/>
          <w:tab w:pos="3020" w:val="left"/>
          <w:tab w:pos="5440" w:val="left"/>
          <w:tab w:pos="7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2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22.05.2017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30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\Bildirim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20:05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tr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100"/>
          <w:position w:val="0"/>
        </w:rPr>
        <w:t>l: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0"/>
        </w:rPr>
        <w:t>2938800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97" w:right="-20"/>
        <w:jc w:val="left"/>
        <w:tabs>
          <w:tab w:pos="1480" w:val="left"/>
          <w:tab w:pos="3060" w:val="left"/>
          <w:tab w:pos="4440" w:val="left"/>
          <w:tab w:pos="5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80"/>
          <w:position w:val="2"/>
        </w:rPr>
        <w:t>_ıt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4"/>
          <w:w w:val="18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9"/>
          <w:position w:val="1"/>
        </w:rPr>
        <w:t>:22.0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9"/>
          <w:position w:val="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9"/>
          <w:position w:val="1"/>
        </w:rPr>
        <w:t>.2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9"/>
          <w:position w:val="1"/>
        </w:rPr>
        <w:t>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5"/>
          <w:w w:val="10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18"/>
          <w:w w:val="100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3384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0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left="1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Buca-718/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sok.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0"/>
        </w:rPr>
        <w:t>No:5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125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4"/>
          <w:position w:val="1"/>
        </w:rPr>
        <w:t>DQğı1l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9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Buca-718/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sok.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  <w:position w:val="0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125" w:right="-20"/>
        <w:jc w:val="left"/>
        <w:tabs>
          <w:tab w:pos="1480" w:val="left"/>
          <w:tab w:pos="438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4"/>
          <w:w w:val="100"/>
          <w:position w:val="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</w:r>
      <w:r>
        <w:rPr>
          <w:rFonts w:ascii="Arial" w:hAnsi="Arial" w:cs="Arial" w:eastAsia="Arial"/>
          <w:sz w:val="17"/>
          <w:szCs w:val="17"/>
          <w:color w:val="545456"/>
          <w:spacing w:val="0"/>
          <w:w w:val="121"/>
          <w:position w:val="2"/>
        </w:rPr>
        <w:t>:Ç</w:t>
      </w:r>
      <w:r>
        <w:rPr>
          <w:rFonts w:ascii="Arial" w:hAnsi="Arial" w:cs="Arial" w:eastAsia="Arial"/>
          <w:sz w:val="17"/>
          <w:szCs w:val="17"/>
          <w:color w:val="545456"/>
          <w:spacing w:val="-4"/>
          <w:w w:val="121"/>
          <w:position w:val="2"/>
        </w:rPr>
        <w:t>ö</w:t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21"/>
          <w:position w:val="2"/>
        </w:rPr>
        <w:t>p</w:t>
      </w:r>
      <w:r>
        <w:rPr>
          <w:rFonts w:ascii="Arial" w:hAnsi="Arial" w:cs="Arial" w:eastAsia="Arial"/>
          <w:sz w:val="17"/>
          <w:szCs w:val="17"/>
          <w:color w:val="2F2F2F"/>
          <w:spacing w:val="-6"/>
          <w:w w:val="121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2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Yaogm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0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2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0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39" w:lineRule="exact"/>
        <w:ind w:left="130" w:right="-20"/>
        <w:jc w:val="left"/>
        <w:tabs>
          <w:tab w:pos="3440" w:val="left"/>
          <w:tab w:pos="6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İs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3"/>
          <w:position w:val="2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3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93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14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720" w:bottom="280" w:left="240" w:right="240"/>
        </w:sectPr>
      </w:pPr>
      <w:rPr/>
    </w:p>
    <w:p>
      <w:pPr>
        <w:spacing w:before="0" w:after="0" w:line="544" w:lineRule="exact"/>
        <w:ind w:left="3462" w:right="-12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5.805023pt;margin-top:.244607pt;width:5.55579pt;height:9.5pt;mso-position-horizontal-relative:page;mso-position-vertical-relative:paragraph;z-index:-15798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F3F3F"/>
                      <w:spacing w:val="0"/>
                      <w:w w:val="81"/>
                    </w:rPr>
                    <w:t>Q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F3F3F"/>
          <w:w w:val="103"/>
          <w:position w:val="28"/>
        </w:rPr>
        <w:t>Betonarm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52"/>
          <w:w w:val="103"/>
          <w:position w:val="28"/>
        </w:rPr>
        <w:t>e</w:t>
      </w:r>
      <w:r>
        <w:rPr>
          <w:rFonts w:ascii="Arial" w:hAnsi="Arial" w:cs="Arial" w:eastAsia="Arial"/>
          <w:sz w:val="48"/>
          <w:szCs w:val="48"/>
          <w:color w:val="545456"/>
          <w:spacing w:val="0"/>
          <w:w w:val="55"/>
          <w:position w:val="-2"/>
        </w:rPr>
        <w:t>ı</w:t>
      </w:r>
      <w:r>
        <w:rPr>
          <w:rFonts w:ascii="Arial" w:hAnsi="Arial" w:cs="Arial" w:eastAsia="Arial"/>
          <w:sz w:val="48"/>
          <w:szCs w:val="48"/>
          <w:color w:val="545456"/>
          <w:spacing w:val="-8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28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2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6"/>
          <w:w w:val="100"/>
          <w:position w:val="28"/>
        </w:rPr>
        <w:t> </w:t>
      </w:r>
      <w:r>
        <w:rPr>
          <w:rFonts w:ascii="Arial" w:hAnsi="Arial" w:cs="Arial" w:eastAsia="Arial"/>
          <w:sz w:val="48"/>
          <w:szCs w:val="48"/>
          <w:color w:val="2F2F2F"/>
          <w:spacing w:val="-90"/>
          <w:w w:val="44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0"/>
          <w:position w:val="28"/>
        </w:rPr>
        <w:t>Ahş_a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2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"/>
          <w:w w:val="100"/>
          <w:position w:val="28"/>
        </w:rPr>
        <w:t> </w:t>
      </w:r>
      <w:r>
        <w:rPr>
          <w:rFonts w:ascii="Arial" w:hAnsi="Arial" w:cs="Arial" w:eastAsia="Arial"/>
          <w:sz w:val="42"/>
          <w:szCs w:val="42"/>
          <w:color w:val="8C8C8C"/>
          <w:spacing w:val="0"/>
          <w:w w:val="50"/>
          <w:position w:val="-2"/>
        </w:rPr>
        <w:t>ı</w:t>
      </w:r>
      <w:r>
        <w:rPr>
          <w:rFonts w:ascii="Arial" w:hAnsi="Arial" w:cs="Arial" w:eastAsia="Arial"/>
          <w:sz w:val="42"/>
          <w:szCs w:val="42"/>
          <w:color w:val="8C8C8C"/>
          <w:spacing w:val="-6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8BAB8"/>
          <w:spacing w:val="-34"/>
          <w:w w:val="68"/>
          <w:position w:val="28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28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4"/>
          <w:w w:val="100"/>
          <w:position w:val="28"/>
        </w:rPr>
        <w:t> </w:t>
      </w:r>
      <w:r>
        <w:rPr>
          <w:rFonts w:ascii="Arial" w:hAnsi="Arial" w:cs="Arial" w:eastAsia="Arial"/>
          <w:sz w:val="56"/>
          <w:szCs w:val="56"/>
          <w:color w:val="2F2F2F"/>
          <w:spacing w:val="0"/>
          <w:w w:val="38"/>
          <w:position w:val="-2"/>
        </w:rPr>
        <w:t>ı</w:t>
      </w:r>
      <w:r>
        <w:rPr>
          <w:rFonts w:ascii="Arial" w:hAnsi="Arial" w:cs="Arial" w:eastAsia="Arial"/>
          <w:sz w:val="56"/>
          <w:szCs w:val="56"/>
          <w:color w:val="2F2F2F"/>
          <w:spacing w:val="37"/>
          <w:w w:val="38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8"/>
          <w:position w:val="28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99"/>
          <w:position w:val="28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10"/>
          <w:position w:val="28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8"/>
        </w:rPr>
        <w:t>20:12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40" w:right="240"/>
          <w:cols w:num="3" w:equalWidth="0">
            <w:col w:w="6608" w:space="49"/>
            <w:col w:w="565" w:space="0"/>
            <w:col w:w="4218"/>
          </w:cols>
        </w:sectPr>
      </w:pPr>
      <w:rPr/>
    </w:p>
    <w:p>
      <w:pPr>
        <w:spacing w:before="0" w:after="0" w:line="194" w:lineRule="exact"/>
        <w:ind w:left="13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2"/>
        </w:rPr>
        <w:t>Sahib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right="-20"/>
        <w:jc w:val="left"/>
        <w:tabs>
          <w:tab w:pos="3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8"/>
          <w:w w:val="3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9"/>
        </w:rPr>
        <w:t>Kiı-acı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40" w:right="240"/>
          <w:cols w:num="3" w:equalWidth="0">
            <w:col w:w="1199" w:space="887"/>
            <w:col w:w="446" w:space="0"/>
            <w:col w:w="8908"/>
          </w:cols>
        </w:sectPr>
      </w:pPr>
      <w:rPr/>
    </w:p>
    <w:p>
      <w:pPr>
        <w:spacing w:before="48" w:after="0" w:line="240" w:lineRule="auto"/>
        <w:ind w:left="208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Çv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KARAARSLAN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30" w:lineRule="exact"/>
        <w:ind w:left="111" w:right="2465" w:firstLine="1975"/>
        <w:jc w:val="left"/>
        <w:tabs>
          <w:tab w:pos="2080" w:val="left"/>
          <w:tab w:pos="460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pıkı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20:06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:20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53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5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4"/>
          <w:position w:val="2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Plakas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  <w:position w:val="0"/>
        </w:rPr>
        <w:t>942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8" w:lineRule="exact"/>
        <w:ind w:left="135"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4610" w:right="460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4" w:lineRule="exact"/>
        <w:ind w:left="4577" w:right="422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  <w:position w:val="-1"/>
        </w:rPr>
        <w:t>!Emniy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6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t-Jandarma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  <w:position w:val="-1"/>
        </w:rPr>
        <w:t>Geliş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-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280" w:bottom="280" w:left="240" w:right="240"/>
        </w:sectPr>
      </w:pPr>
      <w:rPr/>
    </w:p>
    <w:p>
      <w:pPr>
        <w:spacing w:before="19" w:after="0" w:line="261" w:lineRule="exact"/>
        <w:ind w:left="111" w:right="-82"/>
        <w:jc w:val="left"/>
        <w:tabs>
          <w:tab w:pos="2080" w:val="left"/>
          <w:tab w:pos="4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157"/>
          <w:position w:val="-6"/>
        </w:rPr>
        <w:t>r-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3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3"/>
        </w:rPr>
        <w:t>algaz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3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1" w:lineRule="exact"/>
        <w:ind w:left="130"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Courier New" w:hAnsi="Courier New" w:cs="Courier New" w:eastAsia="Courier New"/>
          <w:sz w:val="22"/>
          <w:szCs w:val="22"/>
          <w:color w:val="3F3F3F"/>
          <w:spacing w:val="0"/>
          <w:w w:val="100"/>
          <w:position w:val="4"/>
        </w:rPr>
        <w:t>y,</w:t>
      </w:r>
      <w:r>
        <w:rPr>
          <w:rFonts w:ascii="Courier New" w:hAnsi="Courier New" w:cs="Courier New" w:eastAsia="Courier New"/>
          <w:sz w:val="22"/>
          <w:szCs w:val="22"/>
          <w:color w:val="3F3F3F"/>
          <w:spacing w:val="-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.mcı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4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209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209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4" w:lineRule="exact"/>
        <w:ind w:left="209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6"/>
          <w:w w:val="94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40" w:right="240"/>
          <w:cols w:num="2" w:equalWidth="0">
            <w:col w:w="6759" w:space="752"/>
            <w:col w:w="3929"/>
          </w:cols>
        </w:sectPr>
      </w:pPr>
      <w:rPr/>
    </w:p>
    <w:p>
      <w:pPr>
        <w:spacing w:before="24" w:after="0" w:line="246" w:lineRule="auto"/>
        <w:ind w:left="135" w:right="2666" w:firstLine="-24"/>
        <w:jc w:val="lef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3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4646" w:right="398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öndOrmede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7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95" w:lineRule="exact"/>
        <w:ind w:left="130" w:right="-20"/>
        <w:jc w:val="left"/>
        <w:tabs>
          <w:tab w:pos="2800" w:val="left"/>
          <w:tab w:pos="5340" w:val="left"/>
          <w:tab w:pos="6500" w:val="left"/>
          <w:tab w:pos="8080" w:val="left"/>
          <w:tab w:pos="9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m3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5"/>
          <w:w w:val="70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K;0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2" w:lineRule="exact"/>
        <w:ind w:left="5541" w:right="-20"/>
        <w:jc w:val="left"/>
        <w:tabs>
          <w:tab w:pos="6520" w:val="left"/>
          <w:tab w:pos="8080" w:val="left"/>
          <w:tab w:pos="96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</w:r>
      <w:r>
        <w:rPr>
          <w:rFonts w:ascii="Arial" w:hAnsi="Arial" w:cs="Arial" w:eastAsia="Arial"/>
          <w:sz w:val="38"/>
          <w:szCs w:val="38"/>
          <w:color w:val="2F2F2F"/>
          <w:spacing w:val="0"/>
          <w:w w:val="60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2F2F2F"/>
          <w:spacing w:val="-53"/>
          <w:w w:val="60"/>
          <w:position w:val="-1"/>
        </w:rPr>
        <w:t> </w:t>
      </w:r>
      <w:r>
        <w:rPr>
          <w:rFonts w:ascii="Arial" w:hAnsi="Arial" w:cs="Arial" w:eastAsia="Arial"/>
          <w:sz w:val="38"/>
          <w:szCs w:val="38"/>
          <w:color w:val="2F2F2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2F2F2F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3F3F3F"/>
          <w:spacing w:val="0"/>
          <w:w w:val="60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3F3F3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3F3F3F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2F2F2F"/>
          <w:spacing w:val="0"/>
          <w:w w:val="60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208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!Yangında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atı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yanmıştı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6" w:lineRule="auto"/>
        <w:ind w:left="144" w:right="5948" w:firstLine="4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4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8"/>
        </w:rPr>
        <w:t>ahmi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zarar-ziyan: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3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210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tetkikte;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atı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2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51" w:lineRule="auto"/>
        <w:ind w:left="2139" w:right="61" w:firstLine="-2009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95"/>
        </w:rPr>
        <w:t>yapı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soruşturma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kişileri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döktükleri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1"/>
        </w:rPr>
        <w:t>bi1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ebeple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yakması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85" w:right="-20"/>
        <w:jc w:val="left"/>
        <w:tabs>
          <w:tab w:pos="2100" w:val="left"/>
          <w:tab w:pos="6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5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4"/>
        </w:rPr>
        <w:t>:;;irketi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1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!Bedel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02" w:lineRule="exact"/>
        <w:ind w:left="1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3"/>
          <w:position w:val="-2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-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0" w:lineRule="exact"/>
        <w:ind w:left="1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9"/>
          <w:szCs w:val="29"/>
          <w:color w:val="3F3F3F"/>
          <w:w w:val="51"/>
          <w:position w:val="1"/>
        </w:rPr>
        <w:t>I</w:t>
      </w:r>
      <w:r>
        <w:rPr>
          <w:rFonts w:ascii="Arial" w:hAnsi="Arial" w:cs="Arial" w:eastAsia="Arial"/>
          <w:sz w:val="29"/>
          <w:szCs w:val="29"/>
          <w:color w:val="3F3F3F"/>
          <w:spacing w:val="10"/>
          <w:w w:val="51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130" w:right="-20"/>
        <w:jc w:val="left"/>
        <w:tabs>
          <w:tab w:pos="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2F2F2F"/>
          <w:spacing w:val="0"/>
          <w:w w:val="14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2F2F2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Edildi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54" w:right="-20"/>
        <w:jc w:val="left"/>
        <w:tabs>
          <w:tab w:pos="2100" w:val="left"/>
          <w:tab w:pos="5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22.05.2017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69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7"/>
          <w:w w:val="69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</w:rPr>
        <w:t>21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46"/>
        </w:rPr>
        <w:t>:</w:t>
      </w:r>
      <w:r>
        <w:rPr>
          <w:rFonts w:ascii="Arial" w:hAnsi="Arial" w:cs="Arial" w:eastAsia="Arial"/>
          <w:sz w:val="19"/>
          <w:szCs w:val="19"/>
          <w:color w:val="3F3F3F"/>
          <w:spacing w:val="-12"/>
          <w:w w:val="14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9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39" w:right="-20"/>
        <w:jc w:val="left"/>
        <w:tabs>
          <w:tab w:pos="1040" w:val="left"/>
          <w:tab w:pos="8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GİDE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Karabağla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7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6" w:after="0" w:line="402" w:lineRule="exact"/>
        <w:ind w:left="2257" w:right="-20"/>
        <w:jc w:val="left"/>
        <w:tabs>
          <w:tab w:pos="4760" w:val="left"/>
          <w:tab w:pos="890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6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6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6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6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2"/>
          <w:position w:val="-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37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6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6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6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0"/>
          <w:w w:val="74"/>
          <w:b/>
          <w:bCs/>
          <w:position w:val="4"/>
        </w:rPr>
        <w:t>2</w:t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-38"/>
          <w:w w:val="100"/>
          <w:b/>
          <w:bCs/>
          <w:position w:val="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0"/>
          <w:w w:val="77"/>
          <w:b/>
          <w:bCs/>
          <w:position w:val="4"/>
        </w:rPr>
        <w:t>6</w:t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25"/>
          <w:w w:val="77"/>
          <w:b/>
          <w:bCs/>
          <w:position w:val="4"/>
        </w:rPr>
        <w:t> </w:t>
      </w:r>
      <w:r>
        <w:rPr>
          <w:rFonts w:ascii="Arial" w:hAnsi="Arial" w:cs="Arial" w:eastAsia="Arial"/>
          <w:sz w:val="26"/>
          <w:szCs w:val="26"/>
          <w:color w:val="2F2F2F"/>
          <w:spacing w:val="0"/>
          <w:w w:val="52"/>
          <w:position w:val="4"/>
        </w:rPr>
        <w:t>Mayı</w:t>
      </w:r>
      <w:r>
        <w:rPr>
          <w:rFonts w:ascii="Arial" w:hAnsi="Arial" w:cs="Arial" w:eastAsia="Arial"/>
          <w:sz w:val="26"/>
          <w:szCs w:val="26"/>
          <w:color w:val="2F2F2F"/>
          <w:spacing w:val="0"/>
          <w:w w:val="52"/>
          <w:position w:val="4"/>
        </w:rPr>
        <w:t>s</w:t>
      </w:r>
      <w:r>
        <w:rPr>
          <w:rFonts w:ascii="Arial" w:hAnsi="Arial" w:cs="Arial" w:eastAsia="Arial"/>
          <w:sz w:val="26"/>
          <w:szCs w:val="26"/>
          <w:color w:val="2F2F2F"/>
          <w:spacing w:val="36"/>
          <w:w w:val="52"/>
          <w:position w:val="4"/>
        </w:rPr>
        <w:t> </w:t>
      </w:r>
      <w:r>
        <w:rPr>
          <w:rFonts w:ascii="Arial" w:hAnsi="Arial" w:cs="Arial" w:eastAsia="Arial"/>
          <w:sz w:val="26"/>
          <w:szCs w:val="26"/>
          <w:color w:val="2F2F2F"/>
          <w:spacing w:val="0"/>
          <w:w w:val="59"/>
          <w:position w:val="4"/>
        </w:rPr>
        <w:t>2017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97" w:lineRule="exact"/>
        <w:ind w:left="3624" w:right="-20"/>
        <w:jc w:val="left"/>
        <w:tabs>
          <w:tab w:pos="4540" w:val="left"/>
          <w:tab w:pos="5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2.866989pt;margin-top:-1.088759pt;width:157.792554pt;height:46pt;mso-position-horizontal-relative:page;mso-position-vertical-relative:paragraph;z-index:-15797" type="#_x0000_t202" filled="f" stroked="f">
            <v:textbox inset="0,0,0,0">
              <w:txbxContent>
                <w:p>
                  <w:pPr>
                    <w:spacing w:before="0" w:after="0" w:line="920" w:lineRule="exact"/>
                    <w:ind w:right="-178"/>
                    <w:jc w:val="left"/>
                    <w:tabs>
                      <w:tab w:pos="2080" w:val="left"/>
                    </w:tabs>
                    <w:rPr>
                      <w:rFonts w:ascii="Times New Roman" w:hAnsi="Times New Roman" w:cs="Times New Roman" w:eastAsia="Times New Roman"/>
                      <w:sz w:val="92"/>
                      <w:szCs w:val="9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0"/>
                      <w:szCs w:val="80"/>
                      <w:color w:val="2F2F2F"/>
                      <w:spacing w:val="-97"/>
                      <w:w w:val="84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80"/>
                      <w:szCs w:val="80"/>
                      <w:color w:val="26266B"/>
                      <w:spacing w:val="0"/>
                      <w:w w:val="125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80"/>
                      <w:szCs w:val="80"/>
                      <w:color w:val="26266B"/>
                      <w:spacing w:val="-77"/>
                      <w:w w:val="125"/>
                    </w:rPr>
                    <w:t>;</w:t>
                  </w:r>
                  <w:r>
                    <w:rPr>
                      <w:rFonts w:ascii="Times New Roman" w:hAnsi="Times New Roman" w:cs="Times New Roman" w:eastAsia="Times New Roman"/>
                      <w:sz w:val="80"/>
                      <w:szCs w:val="80"/>
                      <w:color w:val="3F3F3F"/>
                      <w:spacing w:val="0"/>
                      <w:w w:val="28"/>
                    </w:rPr>
                    <w:t>z</w:t>
                  </w:r>
                  <w:r>
                    <w:rPr>
                      <w:rFonts w:ascii="Times New Roman" w:hAnsi="Times New Roman" w:cs="Times New Roman" w:eastAsia="Times New Roman"/>
                      <w:sz w:val="80"/>
                      <w:szCs w:val="80"/>
                      <w:color w:val="3F3F3F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80"/>
                      <w:szCs w:val="80"/>
                      <w:color w:val="3F3F3F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3A3B79"/>
                      <w:spacing w:val="0"/>
                      <w:w w:val="64"/>
                      <w:i/>
                    </w:rPr>
                    <w:t>J}Jd</w:t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1"/>
          <w:szCs w:val="31"/>
          <w:color w:val="3F3F3F"/>
          <w:spacing w:val="-26"/>
          <w:w w:val="100"/>
          <w:position w:val="1"/>
        </w:rPr>
        <w:t>G</w:t>
      </w:r>
      <w:r>
        <w:rPr>
          <w:rFonts w:ascii="Arial" w:hAnsi="Arial" w:cs="Arial" w:eastAsia="Arial"/>
          <w:sz w:val="26"/>
          <w:szCs w:val="26"/>
          <w:color w:val="3F3F3F"/>
          <w:spacing w:val="0"/>
          <w:w w:val="100"/>
          <w:position w:val="1"/>
        </w:rPr>
        <w:t>UN</w:t>
      </w:r>
      <w:r>
        <w:rPr>
          <w:rFonts w:ascii="Arial" w:hAnsi="Arial" w:cs="Arial" w:eastAsia="Arial"/>
          <w:sz w:val="26"/>
          <w:szCs w:val="26"/>
          <w:color w:val="3F3F3F"/>
          <w:spacing w:val="-62"/>
          <w:w w:val="10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3F3F3F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6"/>
          <w:szCs w:val="26"/>
          <w:color w:val="3F3F3F"/>
          <w:spacing w:val="0"/>
          <w:w w:val="100"/>
          <w:position w:val="1"/>
        </w:rPr>
      </w:r>
      <w:r>
        <w:rPr>
          <w:rFonts w:ascii="Arial" w:hAnsi="Arial" w:cs="Arial" w:eastAsia="Arial"/>
          <w:sz w:val="26"/>
          <w:szCs w:val="26"/>
          <w:color w:val="A3A3A3"/>
          <w:spacing w:val="0"/>
          <w:w w:val="100"/>
          <w:position w:val="1"/>
        </w:rPr>
        <w:t>·</w:t>
      </w:r>
      <w:r>
        <w:rPr>
          <w:rFonts w:ascii="Arial" w:hAnsi="Arial" w:cs="Arial" w:eastAsia="Arial"/>
          <w:sz w:val="26"/>
          <w:szCs w:val="26"/>
          <w:color w:val="A3A3A3"/>
          <w:spacing w:val="-64"/>
          <w:w w:val="10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A3A3A3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6"/>
          <w:szCs w:val="26"/>
          <w:color w:val="A3A3A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23" w:lineRule="atLeast"/>
        <w:ind w:left="306" w:right="-20"/>
        <w:jc w:val="left"/>
        <w:tabs>
          <w:tab w:pos="3300" w:val="left"/>
        </w:tabs>
        <w:rPr>
          <w:rFonts w:ascii="Arial" w:hAnsi="Arial" w:cs="Arial" w:eastAsia="Arial"/>
          <w:sz w:val="49"/>
          <w:szCs w:val="4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.47847pt;margin-top:10.656839pt;width:7.04688pt;height:12pt;mso-position-horizontal-relative:page;mso-position-vertical-relative:paragraph;z-index:-15796" type="#_x0000_t202" filled="f" stroked="f">
            <v:textbox inset="0,0,0,0">
              <w:txbxContent>
                <w:p>
                  <w:pPr>
                    <w:spacing w:before="0" w:after="0" w:line="240" w:lineRule="exact"/>
                    <w:ind w:right="-76"/>
                    <w:jc w:val="left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Pr/>
                  <w:r>
                    <w:rPr>
                      <w:rFonts w:ascii="Arial" w:hAnsi="Arial" w:cs="Arial" w:eastAsia="Arial"/>
                      <w:sz w:val="24"/>
                      <w:szCs w:val="24"/>
                      <w:color w:val="2F2F2F"/>
                      <w:spacing w:val="0"/>
                      <w:w w:val="52"/>
                    </w:rPr>
                    <w:t>....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00"/>
          <w:i/>
          <w:position w:val="9"/>
        </w:rPr>
        <w:t>.Q</w:t>
      </w:r>
      <w:r>
        <w:rPr>
          <w:rFonts w:ascii="Arial" w:hAnsi="Arial" w:cs="Arial" w:eastAsia="Arial"/>
          <w:sz w:val="17"/>
          <w:szCs w:val="17"/>
          <w:color w:val="3F3F3F"/>
          <w:spacing w:val="-31"/>
          <w:w w:val="100"/>
          <w:i/>
          <w:position w:val="9"/>
        </w:rPr>
        <w:t> 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00"/>
          <w:i/>
          <w:position w:val="9"/>
        </w:rPr>
        <w:tab/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00"/>
          <w:i/>
          <w:position w:val="9"/>
        </w:rPr>
      </w:r>
      <w:r>
        <w:rPr>
          <w:rFonts w:ascii="Arial" w:hAnsi="Arial" w:cs="Arial" w:eastAsia="Arial"/>
          <w:sz w:val="21"/>
          <w:szCs w:val="21"/>
          <w:color w:val="2F2F2F"/>
          <w:spacing w:val="0"/>
          <w:w w:val="84"/>
          <w:position w:val="0"/>
        </w:rPr>
        <w:t>Yenişehı</w:t>
      </w:r>
      <w:r>
        <w:rPr>
          <w:rFonts w:ascii="Arial" w:hAnsi="Arial" w:cs="Arial" w:eastAsia="Arial"/>
          <w:sz w:val="21"/>
          <w:szCs w:val="21"/>
          <w:color w:val="2F2F2F"/>
          <w:spacing w:val="0"/>
          <w:w w:val="84"/>
          <w:position w:val="0"/>
        </w:rPr>
        <w:t>r</w:t>
      </w:r>
      <w:r>
        <w:rPr>
          <w:rFonts w:ascii="Arial" w:hAnsi="Arial" w:cs="Arial" w:eastAsia="Arial"/>
          <w:sz w:val="21"/>
          <w:szCs w:val="21"/>
          <w:color w:val="2F2F2F"/>
          <w:spacing w:val="0"/>
          <w:w w:val="84"/>
          <w:position w:val="0"/>
        </w:rPr>
        <w:t>  </w:t>
      </w:r>
      <w:r>
        <w:rPr>
          <w:rFonts w:ascii="Arial" w:hAnsi="Arial" w:cs="Arial" w:eastAsia="Arial"/>
          <w:sz w:val="21"/>
          <w:szCs w:val="21"/>
          <w:color w:val="2F2F2F"/>
          <w:spacing w:val="3"/>
          <w:w w:val="84"/>
          <w:position w:val="0"/>
        </w:rPr>
        <w:t> </w:t>
      </w:r>
      <w:r>
        <w:rPr>
          <w:rFonts w:ascii="Arial" w:hAnsi="Arial" w:cs="Arial" w:eastAsia="Arial"/>
          <w:sz w:val="21"/>
          <w:szCs w:val="21"/>
          <w:color w:val="A3A3A3"/>
          <w:spacing w:val="0"/>
          <w:w w:val="84"/>
          <w:i/>
          <w:position w:val="0"/>
        </w:rPr>
        <w:t>.</w:t>
      </w:r>
      <w:r>
        <w:rPr>
          <w:rFonts w:ascii="Arial" w:hAnsi="Arial" w:cs="Arial" w:eastAsia="Arial"/>
          <w:sz w:val="21"/>
          <w:szCs w:val="21"/>
          <w:color w:val="A3A3A3"/>
          <w:spacing w:val="42"/>
          <w:w w:val="84"/>
          <w:i/>
          <w:position w:val="0"/>
        </w:rPr>
        <w:t> </w:t>
      </w:r>
      <w:r>
        <w:rPr>
          <w:rFonts w:ascii="Arial" w:hAnsi="Arial" w:cs="Arial" w:eastAsia="Arial"/>
          <w:sz w:val="49"/>
          <w:szCs w:val="49"/>
          <w:color w:val="1A238E"/>
          <w:spacing w:val="0"/>
          <w:w w:val="129"/>
          <w:i/>
          <w:position w:val="-20"/>
        </w:rPr>
        <w:t>1</w:t>
      </w:r>
      <w:r>
        <w:rPr>
          <w:rFonts w:ascii="Arial" w:hAnsi="Arial" w:cs="Arial" w:eastAsia="Arial"/>
          <w:sz w:val="49"/>
          <w:szCs w:val="4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40" w:right="240"/>
        </w:sectPr>
      </w:pPr>
      <w:rPr/>
    </w:p>
    <w:p>
      <w:pPr>
        <w:spacing w:before="0" w:after="0" w:line="599" w:lineRule="atLeast"/>
        <w:ind w:left="306" w:right="-42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</w:rPr>
        <w:t>'G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65" w:lineRule="exact"/>
        <w:ind w:right="9"/>
        <w:jc w:val="right"/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2F2F2F"/>
          <w:spacing w:val="0"/>
          <w:w w:val="175"/>
        </w:rPr>
        <w:t>ll)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50" w:lineRule="exact"/>
        <w:ind w:left="306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206"/>
          <w:position w:val="-13"/>
        </w:rPr>
        <w:t>$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521" w:lineRule="atLeast"/>
        <w:ind w:right="-79"/>
        <w:jc w:val="left"/>
        <w:tabs>
          <w:tab w:pos="152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3F3F3F"/>
          <w:w w:val="101"/>
          <w:b/>
          <w:bCs/>
        </w:rPr>
        <w:t>.Murad</w:t>
      </w:r>
      <w:r>
        <w:rPr>
          <w:rFonts w:ascii="Arial" w:hAnsi="Arial" w:cs="Arial" w:eastAsia="Arial"/>
          <w:sz w:val="22"/>
          <w:szCs w:val="22"/>
          <w:color w:val="3F3F3F"/>
          <w:spacing w:val="-32"/>
          <w:w w:val="100"/>
          <w:b/>
          <w:bCs/>
        </w:rPr>
        <w:t> </w:t>
      </w:r>
      <w:r>
        <w:rPr>
          <w:rFonts w:ascii="Arial" w:hAnsi="Arial" w:cs="Arial" w:eastAsia="Arial"/>
          <w:sz w:val="26"/>
          <w:szCs w:val="26"/>
          <w:color w:val="3F3F3F"/>
          <w:spacing w:val="0"/>
          <w:w w:val="100"/>
          <w:b/>
          <w:bCs/>
        </w:rPr>
        <w:t>UR</w:t>
      </w:r>
      <w:r>
        <w:rPr>
          <w:rFonts w:ascii="Arial" w:hAnsi="Arial" w:cs="Arial" w:eastAsia="Arial"/>
          <w:sz w:val="26"/>
          <w:szCs w:val="26"/>
          <w:color w:val="3F3F3F"/>
          <w:spacing w:val="-57"/>
          <w:w w:val="100"/>
          <w:b/>
          <w:bCs/>
        </w:rPr>
        <w:t> </w:t>
      </w:r>
      <w:r>
        <w:rPr>
          <w:rFonts w:ascii="Arial" w:hAnsi="Arial" w:cs="Arial" w:eastAsia="Arial"/>
          <w:sz w:val="26"/>
          <w:szCs w:val="26"/>
          <w:color w:val="3F3F3F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6"/>
          <w:szCs w:val="26"/>
          <w:color w:val="3F3F3F"/>
          <w:spacing w:val="0"/>
          <w:w w:val="100"/>
          <w:b/>
          <w:bCs/>
        </w:rPr>
      </w:r>
      <w:r>
        <w:rPr>
          <w:rFonts w:ascii="Arial" w:hAnsi="Arial" w:cs="Arial" w:eastAsia="Arial"/>
          <w:sz w:val="26"/>
          <w:szCs w:val="26"/>
          <w:color w:val="696969"/>
          <w:spacing w:val="0"/>
          <w:w w:val="100"/>
        </w:rPr>
        <w:t>.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0" w:after="0" w:line="490" w:lineRule="atLeast"/>
        <w:ind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2F2F2F"/>
          <w:spacing w:val="0"/>
          <w:w w:val="78"/>
          <w:i/>
        </w:rPr>
        <w:t>1</w:t>
      </w:r>
      <w:r>
        <w:rPr>
          <w:rFonts w:ascii="Arial" w:hAnsi="Arial" w:cs="Arial" w:eastAsia="Arial"/>
          <w:sz w:val="22"/>
          <w:szCs w:val="22"/>
          <w:color w:val="2F2F2F"/>
          <w:spacing w:val="0"/>
          <w:w w:val="78"/>
          <w:i/>
        </w:rPr>
        <w:t>  </w:t>
      </w:r>
      <w:r>
        <w:rPr>
          <w:rFonts w:ascii="Arial" w:hAnsi="Arial" w:cs="Arial" w:eastAsia="Arial"/>
          <w:sz w:val="22"/>
          <w:szCs w:val="22"/>
          <w:color w:val="2F2F2F"/>
          <w:spacing w:val="36"/>
          <w:w w:val="78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102"/>
        </w:rPr>
        <w:t>12017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40" w:right="240"/>
          <w:cols w:num="3" w:equalWidth="0">
            <w:col w:w="492" w:space="1997"/>
            <w:col w:w="1599" w:space="4785"/>
            <w:col w:w="2567"/>
          </w:cols>
        </w:sectPr>
      </w:pPr>
      <w:rPr/>
    </w:p>
    <w:p>
      <w:pPr>
        <w:spacing w:before="0" w:after="0" w:line="58" w:lineRule="atLeast"/>
        <w:ind w:left="287" w:right="-55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2F2F2F"/>
          <w:spacing w:val="0"/>
          <w:w w:val="83"/>
        </w:rPr>
        <w:t>·&gt;-&lt;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spacing w:before="0" w:after="0" w:line="9" w:lineRule="atLeast"/>
        <w:ind w:right="-20"/>
        <w:jc w:val="left"/>
        <w:tabs>
          <w:tab w:pos="720" w:val="left"/>
          <w:tab w:pos="2160" w:val="left"/>
          <w:tab w:pos="6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545456"/>
          <w:w w:val="106"/>
          <w:position w:val="-8"/>
        </w:rPr>
        <w:t>3</w:t>
      </w:r>
      <w:r>
        <w:rPr>
          <w:rFonts w:ascii="Arial" w:hAnsi="Arial" w:cs="Arial" w:eastAsia="Arial"/>
          <w:sz w:val="20"/>
          <w:szCs w:val="20"/>
          <w:color w:val="545456"/>
          <w:spacing w:val="-41"/>
          <w:w w:val="100"/>
          <w:position w:val="-8"/>
        </w:rPr>
        <w:t> </w:t>
      </w:r>
      <w:r>
        <w:rPr>
          <w:rFonts w:ascii="Arial" w:hAnsi="Arial" w:cs="Arial" w:eastAsia="Arial"/>
          <w:sz w:val="21"/>
          <w:szCs w:val="21"/>
          <w:color w:val="7C7E7E"/>
          <w:spacing w:val="-9"/>
          <w:w w:val="78"/>
          <w:position w:val="0"/>
        </w:rPr>
        <w:t>.</w:t>
      </w:r>
      <w:r>
        <w:rPr>
          <w:rFonts w:ascii="Arial" w:hAnsi="Arial" w:cs="Arial" w:eastAsia="Arial"/>
          <w:sz w:val="21"/>
          <w:szCs w:val="21"/>
          <w:color w:val="2F2F2F"/>
          <w:spacing w:val="0"/>
          <w:w w:val="78"/>
          <w:position w:val="0"/>
        </w:rPr>
        <w:t>P.o</w:t>
      </w:r>
      <w:r>
        <w:rPr>
          <w:rFonts w:ascii="Arial" w:hAnsi="Arial" w:cs="Arial" w:eastAsia="Arial"/>
          <w:sz w:val="21"/>
          <w:szCs w:val="21"/>
          <w:color w:val="2F2F2F"/>
          <w:spacing w:val="-45"/>
          <w:w w:val="78"/>
          <w:position w:val="0"/>
        </w:rPr>
        <w:t> </w:t>
      </w:r>
      <w:r>
        <w:rPr>
          <w:rFonts w:ascii="Arial" w:hAnsi="Arial" w:cs="Arial" w:eastAsia="Arial"/>
          <w:sz w:val="21"/>
          <w:szCs w:val="21"/>
          <w:color w:val="2F2F2F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1"/>
          <w:szCs w:val="21"/>
          <w:color w:val="2F2F2F"/>
          <w:spacing w:val="0"/>
          <w:w w:val="100"/>
          <w:position w:val="0"/>
        </w:rPr>
      </w:r>
      <w:r>
        <w:rPr>
          <w:rFonts w:ascii="Arial" w:hAnsi="Arial" w:cs="Arial" w:eastAsia="Arial"/>
          <w:sz w:val="20"/>
          <w:szCs w:val="20"/>
          <w:color w:val="3F3F3F"/>
          <w:spacing w:val="0"/>
          <w:w w:val="100"/>
          <w:position w:val="0"/>
        </w:rPr>
        <w:t>Gruola</w:t>
      </w:r>
      <w:r>
        <w:rPr>
          <w:rFonts w:ascii="Arial" w:hAnsi="Arial" w:cs="Arial" w:eastAsia="Arial"/>
          <w:sz w:val="20"/>
          <w:szCs w:val="20"/>
          <w:color w:val="3F3F3F"/>
          <w:spacing w:val="0"/>
          <w:w w:val="100"/>
          <w:position w:val="0"/>
        </w:rPr>
        <w:t>r</w:t>
      </w:r>
      <w:r>
        <w:rPr>
          <w:rFonts w:ascii="Arial" w:hAnsi="Arial" w:cs="Arial" w:eastAsia="Arial"/>
          <w:sz w:val="20"/>
          <w:szCs w:val="20"/>
          <w:color w:val="3F3F3F"/>
          <w:spacing w:val="51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93"/>
          <w:position w:val="0"/>
        </w:rPr>
        <w:t>Arr</w:t>
      </w:r>
      <w:r>
        <w:rPr>
          <w:rFonts w:ascii="Arial" w:hAnsi="Arial" w:cs="Arial" w:eastAsia="Arial"/>
          <w:sz w:val="20"/>
          <w:szCs w:val="20"/>
          <w:color w:val="2F2F2F"/>
          <w:spacing w:val="-8"/>
          <w:w w:val="93"/>
          <w:position w:val="0"/>
        </w:rPr>
        <w:t>ı</w:t>
      </w:r>
      <w:r>
        <w:rPr>
          <w:rFonts w:ascii="Arial" w:hAnsi="Arial" w:cs="Arial" w:eastAsia="Arial"/>
          <w:sz w:val="20"/>
          <w:szCs w:val="20"/>
          <w:color w:val="545456"/>
          <w:spacing w:val="0"/>
          <w:w w:val="171"/>
          <w:position w:val="0"/>
        </w:rPr>
        <w:t>"</w:t>
      </w:r>
      <w:r>
        <w:rPr>
          <w:rFonts w:ascii="Arial" w:hAnsi="Arial" w:cs="Arial" w:eastAsia="Arial"/>
          <w:sz w:val="20"/>
          <w:szCs w:val="20"/>
          <w:color w:val="545456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0"/>
          <w:szCs w:val="20"/>
          <w:color w:val="545456"/>
          <w:spacing w:val="0"/>
          <w:w w:val="100"/>
          <w:position w:val="0"/>
        </w:rPr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56"/>
          <w:position w:val="0"/>
        </w:rPr>
        <w:t>,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-1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13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-12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13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-1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40" w:right="240"/>
          <w:cols w:num="2" w:equalWidth="0">
            <w:col w:w="471" w:space="1952"/>
            <w:col w:w="9017"/>
          </w:cols>
        </w:sectPr>
      </w:pPr>
      <w:rPr/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35" w:after="0" w:line="212" w:lineRule="exact"/>
        <w:ind w:left="2978" w:right="-20"/>
        <w:jc w:val="left"/>
        <w:tabs>
          <w:tab w:pos="4260" w:val="left"/>
          <w:tab w:pos="8740" w:val="left"/>
        </w:tabs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A238E"/>
          <w:spacing w:val="0"/>
          <w:w w:val="62"/>
          <w:position w:val="-1"/>
        </w:rPr>
        <w:t>..,....</w:t>
      </w:r>
      <w:r>
        <w:rPr>
          <w:rFonts w:ascii="Times New Roman" w:hAnsi="Times New Roman" w:cs="Times New Roman" w:eastAsia="Times New Roman"/>
          <w:sz w:val="19"/>
          <w:szCs w:val="19"/>
          <w:color w:val="1A238E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A238E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KARAARSLAN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</w:r>
      <w:r>
        <w:rPr>
          <w:rFonts w:ascii="Arial" w:hAnsi="Arial" w:cs="Arial" w:eastAsia="Arial"/>
          <w:sz w:val="11"/>
          <w:szCs w:val="11"/>
          <w:color w:val="A3A3A3"/>
          <w:spacing w:val="-13"/>
          <w:w w:val="327"/>
          <w:position w:val="-7"/>
        </w:rPr>
        <w:t>,</w:t>
      </w:r>
      <w:r>
        <w:rPr>
          <w:rFonts w:ascii="Arial" w:hAnsi="Arial" w:cs="Arial" w:eastAsia="Arial"/>
          <w:sz w:val="11"/>
          <w:szCs w:val="11"/>
          <w:color w:val="8C8C8C"/>
          <w:spacing w:val="-2"/>
          <w:w w:val="79"/>
          <w:position w:val="-7"/>
        </w:rPr>
        <w:t>.</w:t>
      </w:r>
      <w:r>
        <w:rPr>
          <w:rFonts w:ascii="Arial" w:hAnsi="Arial" w:cs="Arial" w:eastAsia="Arial"/>
          <w:sz w:val="11"/>
          <w:szCs w:val="11"/>
          <w:color w:val="545456"/>
          <w:spacing w:val="-38"/>
          <w:w w:val="243"/>
          <w:position w:val="-7"/>
        </w:rPr>
        <w:t>,</w:t>
      </w:r>
      <w:r>
        <w:rPr>
          <w:rFonts w:ascii="Arial" w:hAnsi="Arial" w:cs="Arial" w:eastAsia="Arial"/>
          <w:sz w:val="11"/>
          <w:szCs w:val="11"/>
          <w:color w:val="8C8C8C"/>
          <w:spacing w:val="0"/>
          <w:w w:val="79"/>
          <w:position w:val="-7"/>
        </w:rPr>
        <w:t>.</w:t>
      </w:r>
      <w:r>
        <w:rPr>
          <w:rFonts w:ascii="Arial" w:hAnsi="Arial" w:cs="Arial" w:eastAsia="Arial"/>
          <w:sz w:val="11"/>
          <w:szCs w:val="11"/>
          <w:color w:val="8C8C8C"/>
          <w:spacing w:val="-9"/>
          <w:w w:val="100"/>
          <w:position w:val="-7"/>
        </w:rPr>
        <w:t> </w:t>
      </w:r>
      <w:r>
        <w:rPr>
          <w:rFonts w:ascii="Arial" w:hAnsi="Arial" w:cs="Arial" w:eastAsia="Arial"/>
          <w:sz w:val="11"/>
          <w:szCs w:val="11"/>
          <w:color w:val="A3A3A3"/>
          <w:spacing w:val="-1"/>
          <w:w w:val="195"/>
          <w:position w:val="-7"/>
        </w:rPr>
        <w:t>ı</w:t>
      </w:r>
      <w:r>
        <w:rPr>
          <w:rFonts w:ascii="Arial" w:hAnsi="Arial" w:cs="Arial" w:eastAsia="Arial"/>
          <w:sz w:val="11"/>
          <w:szCs w:val="11"/>
          <w:color w:val="A3A3A3"/>
          <w:spacing w:val="0"/>
          <w:w w:val="69"/>
          <w:position w:val="-7"/>
        </w:rPr>
        <w:t>..........</w:t>
      </w:r>
      <w:r>
        <w:rPr>
          <w:rFonts w:ascii="Arial" w:hAnsi="Arial" w:cs="Arial" w:eastAsia="Arial"/>
          <w:sz w:val="11"/>
          <w:szCs w:val="11"/>
          <w:color w:val="A3A3A3"/>
          <w:spacing w:val="0"/>
          <w:w w:val="100"/>
          <w:position w:val="-7"/>
        </w:rPr>
        <w:t>  </w:t>
      </w:r>
      <w:r>
        <w:rPr>
          <w:rFonts w:ascii="Arial" w:hAnsi="Arial" w:cs="Arial" w:eastAsia="Arial"/>
          <w:sz w:val="11"/>
          <w:szCs w:val="11"/>
          <w:color w:val="A3A3A3"/>
          <w:spacing w:val="-8"/>
          <w:w w:val="100"/>
          <w:position w:val="-7"/>
        </w:rPr>
        <w:t> </w:t>
      </w:r>
      <w:r>
        <w:rPr>
          <w:rFonts w:ascii="Arial" w:hAnsi="Arial" w:cs="Arial" w:eastAsia="Arial"/>
          <w:sz w:val="15"/>
          <w:szCs w:val="15"/>
          <w:color w:val="8C8C8C"/>
          <w:spacing w:val="0"/>
          <w:w w:val="112"/>
          <w:position w:val="-7"/>
        </w:rPr>
        <w:t>".'</w:t>
      </w:r>
      <w:r>
        <w:rPr>
          <w:rFonts w:ascii="Arial" w:hAnsi="Arial" w:cs="Arial" w:eastAsia="Arial"/>
          <w:sz w:val="15"/>
          <w:szCs w:val="15"/>
          <w:color w:val="696969"/>
          <w:spacing w:val="0"/>
          <w:w w:val="56"/>
          <w:position w:val="-7"/>
        </w:rPr>
        <w:t>ı..i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40" w:right="240"/>
        </w:sectPr>
      </w:pPr>
      <w:rPr/>
    </w:p>
    <w:p>
      <w:pPr>
        <w:spacing w:before="0" w:after="0" w:line="245" w:lineRule="exact"/>
        <w:ind w:right="-20"/>
        <w:jc w:val="right"/>
        <w:tabs>
          <w:tab w:pos="130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pict>
          <v:group style="position:absolute;margin-left:473.60788pt;margin-top:2.507136pt;width:.1pt;height:16.371095pt;mso-position-horizontal-relative:page;mso-position-vertical-relative:paragraph;z-index:-15800" coordorigin="9472,50" coordsize="2,327">
            <v:shape style="position:absolute;left:9472;top:50;width:2;height:327" coordorigin="9472,50" coordsize="0,327" path="m9472,378l9472,50e" filled="f" stroked="t" strokeweight="1.012pt" strokecolor="#D4DDF6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1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</w:r>
      <w:r>
        <w:rPr>
          <w:rFonts w:ascii="Arial" w:hAnsi="Arial" w:cs="Arial" w:eastAsia="Arial"/>
          <w:sz w:val="14"/>
          <w:szCs w:val="14"/>
          <w:color w:val="545456"/>
          <w:spacing w:val="0"/>
          <w:w w:val="58"/>
          <w:position w:val="8"/>
        </w:rPr>
        <w:t>·1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12" w:after="0" w:line="316" w:lineRule="exact"/>
        <w:ind w:left="43" w:right="-8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7C7E7E"/>
          <w:w w:val="172"/>
          <w:position w:val="-3"/>
        </w:rPr>
        <w:t>,/</w:t>
      </w:r>
      <w:r>
        <w:rPr>
          <w:rFonts w:ascii="Times New Roman" w:hAnsi="Times New Roman" w:cs="Times New Roman" w:eastAsia="Times New Roman"/>
          <w:sz w:val="22"/>
          <w:szCs w:val="22"/>
          <w:color w:val="7C7E7E"/>
          <w:spacing w:val="-10"/>
          <w:w w:val="173"/>
          <w:position w:val="-3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84"/>
          <w:i/>
          <w:position w:val="8"/>
        </w:rPr>
        <w:t>.r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" w:lineRule="exact"/>
        <w:ind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5.003693pt;margin-top:1.568683pt;width:16.003026pt;height:63pt;mso-position-horizontal-relative:page;mso-position-vertical-relative:paragraph;z-index:-15795" type="#_x0000_t202" filled="f" stroked="f">
            <v:textbox inset="0,0,0,0">
              <w:txbxContent>
                <w:p>
                  <w:pPr>
                    <w:spacing w:before="0" w:after="0" w:line="1260" w:lineRule="exact"/>
                    <w:ind w:right="-229"/>
                    <w:jc w:val="left"/>
                    <w:rPr>
                      <w:rFonts w:ascii="Times New Roman" w:hAnsi="Times New Roman" w:cs="Times New Roman" w:eastAsia="Times New Roman"/>
                      <w:sz w:val="126"/>
                      <w:szCs w:val="12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26"/>
                      <w:szCs w:val="126"/>
                      <w:color w:val="696969"/>
                      <w:w w:val="185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26"/>
                      <w:szCs w:val="126"/>
                      <w:color w:val="696969"/>
                      <w:spacing w:val="-488"/>
                      <w:w w:val="185"/>
                      <w:emboss/>
                      <w:position w:val="-1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126"/>
                      <w:szCs w:val="126"/>
                      <w:color w:val="696969"/>
                      <w:spacing w:val="-488"/>
                      <w:w w:val="185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26"/>
                      <w:szCs w:val="12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A3A3A3"/>
          <w:spacing w:val="0"/>
          <w:w w:val="100"/>
          <w:i/>
          <w:position w:val="-9"/>
        </w:rPr>
        <w:t>(</w:t>
      </w:r>
      <w:r>
        <w:rPr>
          <w:rFonts w:ascii="Arial" w:hAnsi="Arial" w:cs="Arial" w:eastAsia="Arial"/>
          <w:sz w:val="17"/>
          <w:szCs w:val="17"/>
          <w:color w:val="A3A3A3"/>
          <w:spacing w:val="0"/>
          <w:w w:val="100"/>
          <w:i/>
          <w:position w:val="-9"/>
        </w:rPr>
        <w:t> </w:t>
      </w:r>
      <w:r>
        <w:rPr>
          <w:rFonts w:ascii="Arial" w:hAnsi="Arial" w:cs="Arial" w:eastAsia="Arial"/>
          <w:sz w:val="17"/>
          <w:szCs w:val="17"/>
          <w:color w:val="A3A3A3"/>
          <w:spacing w:val="0"/>
          <w:w w:val="100"/>
          <w:i/>
          <w:position w:val="-9"/>
        </w:rPr>
        <w:t> 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60"/>
          <w:b/>
          <w:bCs/>
          <w:i/>
          <w:position w:val="-9"/>
        </w:rPr>
        <w:t>4!t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2" w:after="0" w:line="309" w:lineRule="exact"/>
        <w:ind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696969"/>
          <w:w w:val="65"/>
          <w:i/>
          <w:position w:val="-4"/>
        </w:rPr>
        <w:t>1/t</w:t>
      </w:r>
      <w:r>
        <w:rPr>
          <w:rFonts w:ascii="Times New Roman" w:hAnsi="Times New Roman" w:cs="Times New Roman" w:eastAsia="Times New Roman"/>
          <w:sz w:val="22"/>
          <w:szCs w:val="22"/>
          <w:color w:val="696969"/>
          <w:spacing w:val="-41"/>
          <w:w w:val="100"/>
          <w:i/>
          <w:position w:val="-4"/>
        </w:rPr>
        <w:t> </w:t>
      </w:r>
      <w:r>
        <w:rPr>
          <w:rFonts w:ascii="Arial" w:hAnsi="Arial" w:cs="Arial" w:eastAsia="Arial"/>
          <w:sz w:val="24"/>
          <w:szCs w:val="24"/>
          <w:color w:val="8C8C8C"/>
          <w:spacing w:val="0"/>
          <w:w w:val="50"/>
          <w:position w:val="-4"/>
        </w:rPr>
        <w:t>.</w:t>
      </w:r>
      <w:r>
        <w:rPr>
          <w:rFonts w:ascii="Arial" w:hAnsi="Arial" w:cs="Arial" w:eastAsia="Arial"/>
          <w:sz w:val="24"/>
          <w:szCs w:val="24"/>
          <w:color w:val="8C8C8C"/>
          <w:spacing w:val="-102"/>
          <w:w w:val="50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A3A3A3"/>
          <w:spacing w:val="-4"/>
          <w:w w:val="139"/>
          <w:position w:val="7"/>
        </w:rPr>
        <w:t>.</w:t>
      </w:r>
      <w:r>
        <w:rPr>
          <w:rFonts w:ascii="Arial" w:hAnsi="Arial" w:cs="Arial" w:eastAsia="Arial"/>
          <w:sz w:val="24"/>
          <w:szCs w:val="24"/>
          <w:color w:val="8C8C8C"/>
          <w:spacing w:val="0"/>
          <w:w w:val="50"/>
          <w:position w:val="-4"/>
        </w:rPr>
        <w:t>!.</w:t>
      </w:r>
      <w:r>
        <w:rPr>
          <w:rFonts w:ascii="Arial" w:hAnsi="Arial" w:cs="Arial" w:eastAsia="Arial"/>
          <w:sz w:val="24"/>
          <w:szCs w:val="24"/>
          <w:color w:val="8C8C8C"/>
          <w:spacing w:val="-39"/>
          <w:w w:val="100"/>
          <w:position w:val="-4"/>
        </w:rPr>
        <w:t> </w:t>
      </w:r>
      <w:r>
        <w:rPr>
          <w:rFonts w:ascii="Arial" w:hAnsi="Arial" w:cs="Arial" w:eastAsia="Arial"/>
          <w:sz w:val="24"/>
          <w:szCs w:val="24"/>
          <w:color w:val="BCC6F9"/>
          <w:spacing w:val="13"/>
          <w:w w:val="39"/>
          <w:position w:val="-4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A3A3A3"/>
          <w:spacing w:val="-23"/>
          <w:w w:val="224"/>
          <w:i/>
          <w:position w:val="7"/>
        </w:rPr>
        <w:t>-</w:t>
      </w:r>
      <w:r>
        <w:rPr>
          <w:rFonts w:ascii="Arial" w:hAnsi="Arial" w:cs="Arial" w:eastAsia="Arial"/>
          <w:sz w:val="24"/>
          <w:szCs w:val="24"/>
          <w:color w:val="8C8C8C"/>
          <w:spacing w:val="-15"/>
          <w:w w:val="112"/>
          <w:position w:val="-4"/>
        </w:rPr>
        <w:t>'</w:t>
      </w:r>
      <w:r>
        <w:rPr>
          <w:rFonts w:ascii="Arial" w:hAnsi="Arial" w:cs="Arial" w:eastAsia="Arial"/>
          <w:sz w:val="24"/>
          <w:szCs w:val="24"/>
          <w:color w:val="696969"/>
          <w:spacing w:val="-15"/>
          <w:w w:val="148"/>
          <w:position w:val="-4"/>
        </w:rPr>
      </w:r>
      <w:r>
        <w:rPr>
          <w:rFonts w:ascii="Arial" w:hAnsi="Arial" w:cs="Arial" w:eastAsia="Arial"/>
          <w:sz w:val="24"/>
          <w:szCs w:val="24"/>
          <w:color w:val="696969"/>
          <w:spacing w:val="-30"/>
          <w:w w:val="148"/>
          <w:emboss/>
          <w:position w:val="-4"/>
        </w:rPr>
        <w:t>,</w:t>
      </w:r>
      <w:r>
        <w:rPr>
          <w:rFonts w:ascii="Arial" w:hAnsi="Arial" w:cs="Arial" w:eastAsia="Arial"/>
          <w:sz w:val="24"/>
          <w:szCs w:val="24"/>
          <w:color w:val="696969"/>
          <w:spacing w:val="-30"/>
          <w:w w:val="148"/>
          <w:emboss/>
          <w:position w:val="-4"/>
        </w:rPr>
      </w:r>
      <w:r>
        <w:rPr>
          <w:rFonts w:ascii="Arial" w:hAnsi="Arial" w:cs="Arial" w:eastAsia="Arial"/>
          <w:sz w:val="24"/>
          <w:szCs w:val="24"/>
          <w:color w:val="696969"/>
          <w:spacing w:val="-30"/>
          <w:w w:val="148"/>
          <w:position w:val="-4"/>
        </w:rPr>
      </w:r>
      <w:r>
        <w:rPr>
          <w:rFonts w:ascii="Arial" w:hAnsi="Arial" w:cs="Arial" w:eastAsia="Arial"/>
          <w:sz w:val="24"/>
          <w:szCs w:val="24"/>
          <w:color w:val="696969"/>
          <w:spacing w:val="-30"/>
          <w:w w:val="148"/>
          <w:position w:val="-4"/>
        </w:rPr>
      </w:r>
      <w:r>
        <w:rPr>
          <w:rFonts w:ascii="Arial" w:hAnsi="Arial" w:cs="Arial" w:eastAsia="Arial"/>
          <w:sz w:val="24"/>
          <w:szCs w:val="24"/>
          <w:color w:val="8C8C8C"/>
          <w:spacing w:val="9"/>
          <w:w w:val="78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3"/>
          <w:w w:val="61"/>
          <w:position w:val="7"/>
        </w:rPr>
        <w:t>•</w:t>
      </w:r>
      <w:r>
        <w:rPr>
          <w:rFonts w:ascii="Arial" w:hAnsi="Arial" w:cs="Arial" w:eastAsia="Arial"/>
          <w:sz w:val="24"/>
          <w:szCs w:val="24"/>
          <w:color w:val="8C8C8C"/>
          <w:spacing w:val="0"/>
          <w:w w:val="78"/>
          <w:position w:val="-4"/>
        </w:rPr>
        <w:t>.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38" w:lineRule="exact"/>
        <w:ind w:left="475"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5"/>
          <w:szCs w:val="15"/>
          <w:color w:val="8C8C8C"/>
          <w:w w:val="117"/>
          <w:position w:val="-6"/>
        </w:rPr>
        <w:t>l</w:t>
      </w:r>
      <w:r>
        <w:rPr>
          <w:rFonts w:ascii="Arial" w:hAnsi="Arial" w:cs="Arial" w:eastAsia="Arial"/>
          <w:sz w:val="15"/>
          <w:szCs w:val="15"/>
          <w:color w:val="8C8C8C"/>
          <w:spacing w:val="-11"/>
          <w:w w:val="117"/>
          <w:position w:val="-6"/>
        </w:rPr>
        <w:t>l</w:t>
      </w:r>
      <w:r>
        <w:rPr>
          <w:rFonts w:ascii="Arial" w:hAnsi="Arial" w:cs="Arial" w:eastAsia="Arial"/>
          <w:sz w:val="17"/>
          <w:szCs w:val="17"/>
          <w:color w:val="7C7E7E"/>
          <w:spacing w:val="-12"/>
          <w:w w:val="32"/>
          <w:i/>
          <w:position w:val="-10"/>
        </w:rPr>
        <w:t>.</w:t>
      </w:r>
      <w:r>
        <w:rPr>
          <w:rFonts w:ascii="Arial" w:hAnsi="Arial" w:cs="Arial" w:eastAsia="Arial"/>
          <w:sz w:val="15"/>
          <w:szCs w:val="15"/>
          <w:color w:val="8C8C8C"/>
          <w:spacing w:val="-50"/>
          <w:w w:val="117"/>
          <w:position w:val="-6"/>
        </w:rPr>
        <w:t>·</w:t>
      </w:r>
      <w:r>
        <w:rPr>
          <w:rFonts w:ascii="Arial" w:hAnsi="Arial" w:cs="Arial" w:eastAsia="Arial"/>
          <w:sz w:val="17"/>
          <w:szCs w:val="17"/>
          <w:color w:val="7C7E7E"/>
          <w:spacing w:val="0"/>
          <w:w w:val="32"/>
          <w:i/>
          <w:position w:val="-10"/>
        </w:rPr>
        <w:t>.</w:t>
      </w:r>
      <w:r>
        <w:rPr>
          <w:rFonts w:ascii="Arial" w:hAnsi="Arial" w:cs="Arial" w:eastAsia="Arial"/>
          <w:sz w:val="17"/>
          <w:szCs w:val="17"/>
          <w:color w:val="7C7E7E"/>
          <w:spacing w:val="-7"/>
          <w:w w:val="32"/>
          <w:i/>
          <w:position w:val="-10"/>
        </w:rPr>
        <w:t>.</w:t>
      </w:r>
      <w:r>
        <w:rPr>
          <w:rFonts w:ascii="Arial" w:hAnsi="Arial" w:cs="Arial" w:eastAsia="Arial"/>
          <w:sz w:val="15"/>
          <w:szCs w:val="15"/>
          <w:color w:val="696969"/>
          <w:spacing w:val="-57"/>
          <w:w w:val="133"/>
          <w:position w:val="-6"/>
        </w:rPr>
        <w:t>.</w:t>
      </w:r>
      <w:r>
        <w:rPr>
          <w:rFonts w:ascii="Arial" w:hAnsi="Arial" w:cs="Arial" w:eastAsia="Arial"/>
          <w:sz w:val="10"/>
          <w:szCs w:val="10"/>
          <w:color w:val="A3A3A3"/>
          <w:spacing w:val="0"/>
          <w:w w:val="48"/>
          <w:i/>
          <w:position w:val="-10"/>
        </w:rPr>
        <w:t>:ı</w:t>
      </w:r>
      <w:r>
        <w:rPr>
          <w:rFonts w:ascii="Arial" w:hAnsi="Arial" w:cs="Arial" w:eastAsia="Arial"/>
          <w:sz w:val="10"/>
          <w:szCs w:val="10"/>
          <w:color w:val="A3A3A3"/>
          <w:spacing w:val="-17"/>
          <w:w w:val="100"/>
          <w:i/>
          <w:position w:val="-10"/>
        </w:rPr>
        <w:t> </w:t>
      </w:r>
      <w:r>
        <w:rPr>
          <w:rFonts w:ascii="Arial" w:hAnsi="Arial" w:cs="Arial" w:eastAsia="Arial"/>
          <w:sz w:val="10"/>
          <w:szCs w:val="10"/>
          <w:color w:val="A3A3A3"/>
          <w:spacing w:val="-19"/>
          <w:w w:val="71"/>
          <w:i/>
          <w:position w:val="-10"/>
        </w:rPr>
        <w:t>•</w:t>
      </w:r>
      <w:r>
        <w:rPr>
          <w:rFonts w:ascii="Arial" w:hAnsi="Arial" w:cs="Arial" w:eastAsia="Arial"/>
          <w:sz w:val="15"/>
          <w:szCs w:val="15"/>
          <w:color w:val="696969"/>
          <w:spacing w:val="-55"/>
          <w:w w:val="133"/>
          <w:position w:val="-6"/>
        </w:rPr>
        <w:t>.</w:t>
      </w:r>
      <w:r>
        <w:rPr>
          <w:rFonts w:ascii="Arial" w:hAnsi="Arial" w:cs="Arial" w:eastAsia="Arial"/>
          <w:sz w:val="10"/>
          <w:szCs w:val="10"/>
          <w:color w:val="A3A3A3"/>
          <w:spacing w:val="0"/>
          <w:w w:val="71"/>
          <w:i/>
          <w:position w:val="-10"/>
        </w:rPr>
        <w:t>•</w:t>
      </w:r>
      <w:r>
        <w:rPr>
          <w:rFonts w:ascii="Arial" w:hAnsi="Arial" w:cs="Arial" w:eastAsia="Arial"/>
          <w:sz w:val="10"/>
          <w:szCs w:val="10"/>
          <w:color w:val="A3A3A3"/>
          <w:spacing w:val="0"/>
          <w:w w:val="100"/>
          <w:i/>
          <w:position w:val="-10"/>
        </w:rPr>
        <w:t> </w:t>
      </w:r>
      <w:r>
        <w:rPr>
          <w:rFonts w:ascii="Arial" w:hAnsi="Arial" w:cs="Arial" w:eastAsia="Arial"/>
          <w:sz w:val="10"/>
          <w:szCs w:val="10"/>
          <w:color w:val="A3A3A3"/>
          <w:spacing w:val="1"/>
          <w:w w:val="100"/>
          <w:i/>
          <w:position w:val="-10"/>
        </w:rPr>
        <w:t> </w:t>
      </w:r>
      <w:r>
        <w:rPr>
          <w:rFonts w:ascii="Arial" w:hAnsi="Arial" w:cs="Arial" w:eastAsia="Arial"/>
          <w:sz w:val="14"/>
          <w:szCs w:val="14"/>
          <w:color w:val="8C8C8C"/>
          <w:spacing w:val="0"/>
          <w:w w:val="129"/>
          <w:position w:val="-6"/>
        </w:rPr>
        <w:t>l;</w:t>
      </w:r>
      <w:r>
        <w:rPr>
          <w:rFonts w:ascii="Arial" w:hAnsi="Arial" w:cs="Arial" w:eastAsia="Arial"/>
          <w:sz w:val="14"/>
          <w:szCs w:val="14"/>
          <w:color w:val="8C8C8C"/>
          <w:spacing w:val="-18"/>
          <w:w w:val="129"/>
          <w:position w:val="-6"/>
        </w:rPr>
        <w:t>:</w:t>
      </w:r>
      <w:r>
        <w:rPr>
          <w:rFonts w:ascii="Arial" w:hAnsi="Arial" w:cs="Arial" w:eastAsia="Arial"/>
          <w:sz w:val="10"/>
          <w:szCs w:val="10"/>
          <w:color w:val="8C8C8C"/>
          <w:spacing w:val="0"/>
          <w:w w:val="129"/>
          <w:position w:val="-10"/>
        </w:rPr>
        <w:t>..</w:t>
      </w:r>
      <w:r>
        <w:rPr>
          <w:rFonts w:ascii="Arial" w:hAnsi="Arial" w:cs="Arial" w:eastAsia="Arial"/>
          <w:sz w:val="10"/>
          <w:szCs w:val="10"/>
          <w:color w:val="8C8C8C"/>
          <w:spacing w:val="0"/>
          <w:w w:val="129"/>
          <w:position w:val="-10"/>
        </w:rPr>
        <w:t>  </w:t>
      </w:r>
      <w:r>
        <w:rPr>
          <w:rFonts w:ascii="Arial" w:hAnsi="Arial" w:cs="Arial" w:eastAsia="Arial"/>
          <w:sz w:val="10"/>
          <w:szCs w:val="10"/>
          <w:color w:val="8C8C8C"/>
          <w:spacing w:val="21"/>
          <w:w w:val="129"/>
          <w:position w:val="-10"/>
        </w:rPr>
        <w:t> </w:t>
      </w:r>
      <w:r>
        <w:rPr>
          <w:rFonts w:ascii="Arial" w:hAnsi="Arial" w:cs="Arial" w:eastAsia="Arial"/>
          <w:sz w:val="10"/>
          <w:szCs w:val="10"/>
          <w:color w:val="A3A3A3"/>
          <w:spacing w:val="0"/>
          <w:w w:val="57"/>
          <w:position w:val="-10"/>
        </w:rPr>
        <w:t>•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40" w:right="240"/>
          <w:cols w:num="3" w:equalWidth="0">
            <w:col w:w="6350" w:space="1945"/>
            <w:col w:w="378" w:space="173"/>
            <w:col w:w="2594"/>
          </w:cols>
        </w:sectPr>
      </w:pPr>
      <w:rPr/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85" w:lineRule="exact"/>
        <w:ind w:left="320" w:right="-101"/>
        <w:jc w:val="left"/>
        <w:tabs>
          <w:tab w:pos="2580" w:val="left"/>
          <w:tab w:pos="4320" w:val="left"/>
          <w:tab w:pos="5040" w:val="left"/>
          <w:tab w:pos="5580" w:val="left"/>
        </w:tabs>
        <w:rPr>
          <w:rFonts w:ascii="Arial" w:hAnsi="Arial" w:cs="Arial" w:eastAsia="Arial"/>
          <w:sz w:val="37"/>
          <w:szCs w:val="37"/>
        </w:rPr>
      </w:pPr>
      <w:rPr/>
      <w:r>
        <w:rPr/>
        <w:pict>
          <v:group style="position:absolute;margin-left:265.087097pt;margin-top:-32.06118pt;width:.1pt;height:35.089838pt;mso-position-horizontal-relative:page;mso-position-vertical-relative:paragraph;z-index:-15802" coordorigin="5302,-641" coordsize="2,702">
            <v:shape style="position:absolute;left:5302;top:-641;width:2;height:702" coordorigin="5302,-641" coordsize="0,702" path="m5302,61l5302,-641e" filled="f" stroked="t" strokeweight=".949282pt" strokecolor="#484887">
              <v:path arrowok="t"/>
            </v:shape>
          </v:group>
          <w10:wrap type="none"/>
        </w:pict>
      </w:r>
      <w:r>
        <w:rPr/>
        <w:pict>
          <v:group style="position:absolute;margin-left:182.618179pt;margin-top:-18.693623pt;width:.1pt;height:10.503081pt;mso-position-horizontal-relative:page;mso-position-vertical-relative:paragraph;z-index:-15801" coordorigin="3652,-374" coordsize="2,210">
            <v:shape style="position:absolute;left:3652;top:-374;width:2;height:210" coordorigin="3652,-374" coordsize="0,210" path="m3652,-164l3652,-374e" filled="f" stroked="t" strokeweight="1.186603pt" strokecolor="#3B3B83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6"/>
          <w:szCs w:val="26"/>
          <w:color w:val="2F2F2F"/>
          <w:spacing w:val="-4"/>
          <w:w w:val="56"/>
        </w:rPr>
        <w:t>:</w:t>
      </w:r>
      <w:r>
        <w:rPr>
          <w:rFonts w:ascii="Arial" w:hAnsi="Arial" w:cs="Arial" w:eastAsia="Arial"/>
          <w:sz w:val="33"/>
          <w:szCs w:val="33"/>
          <w:color w:val="2F2F2F"/>
          <w:spacing w:val="-107"/>
          <w:w w:val="63"/>
          <w:position w:val="-1"/>
        </w:rPr>
        <w:t>"</w:t>
      </w:r>
      <w:r>
        <w:rPr>
          <w:rFonts w:ascii="Arial" w:hAnsi="Arial" w:cs="Arial" w:eastAsia="Arial"/>
          <w:sz w:val="26"/>
          <w:szCs w:val="26"/>
          <w:color w:val="2F2F2F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26"/>
          <w:szCs w:val="26"/>
          <w:color w:val="2F2F2F"/>
          <w:spacing w:val="-15"/>
          <w:w w:val="56"/>
          <w:position w:val="0"/>
        </w:rPr>
        <w:t>:</w:t>
      </w:r>
      <w:r>
        <w:rPr>
          <w:rFonts w:ascii="Arial" w:hAnsi="Arial" w:cs="Arial" w:eastAsia="Arial"/>
          <w:sz w:val="33"/>
          <w:szCs w:val="33"/>
          <w:color w:val="2F2F2F"/>
          <w:spacing w:val="-40"/>
          <w:w w:val="63"/>
          <w:position w:val="-1"/>
        </w:rPr>
        <w:t>'</w:t>
      </w:r>
      <w:r>
        <w:rPr>
          <w:rFonts w:ascii="Arial" w:hAnsi="Arial" w:cs="Arial" w:eastAsia="Arial"/>
          <w:sz w:val="26"/>
          <w:szCs w:val="26"/>
          <w:color w:val="2F2F2F"/>
          <w:spacing w:val="0"/>
          <w:w w:val="56"/>
          <w:position w:val="0"/>
        </w:rPr>
        <w:t>:</w:t>
      </w:r>
      <w:r>
        <w:rPr>
          <w:rFonts w:ascii="Arial" w:hAnsi="Arial" w:cs="Arial" w:eastAsia="Arial"/>
          <w:sz w:val="26"/>
          <w:szCs w:val="26"/>
          <w:color w:val="2F2F2F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6"/>
          <w:szCs w:val="26"/>
          <w:color w:val="2F2F2F"/>
          <w:spacing w:val="0"/>
          <w:w w:val="100"/>
          <w:position w:val="0"/>
        </w:rPr>
      </w:r>
      <w:r>
        <w:rPr>
          <w:rFonts w:ascii="Arial" w:hAnsi="Arial" w:cs="Arial" w:eastAsia="Arial"/>
          <w:sz w:val="26"/>
          <w:szCs w:val="26"/>
          <w:color w:val="545456"/>
          <w:spacing w:val="-215"/>
          <w:w w:val="155"/>
          <w:position w:val="-9"/>
        </w:rPr>
        <w:t>A</w:t>
      </w:r>
      <w:r>
        <w:rPr>
          <w:rFonts w:ascii="Arial" w:hAnsi="Arial" w:cs="Arial" w:eastAsia="Arial"/>
          <w:sz w:val="22"/>
          <w:szCs w:val="22"/>
          <w:color w:val="545456"/>
          <w:spacing w:val="-5"/>
          <w:w w:val="89"/>
          <w:position w:val="-7"/>
        </w:rPr>
        <w:t>I</w:t>
      </w:r>
      <w:r>
        <w:rPr>
          <w:rFonts w:ascii="Arial" w:hAnsi="Arial" w:cs="Arial" w:eastAsia="Arial"/>
          <w:sz w:val="22"/>
          <w:szCs w:val="22"/>
          <w:color w:val="545456"/>
          <w:spacing w:val="0"/>
          <w:w w:val="89"/>
          <w:position w:val="-7"/>
        </w:rPr>
        <w:t>tf</w:t>
      </w:r>
      <w:r>
        <w:rPr>
          <w:rFonts w:ascii="Arial" w:hAnsi="Arial" w:cs="Arial" w:eastAsia="Arial"/>
          <w:sz w:val="22"/>
          <w:szCs w:val="22"/>
          <w:color w:val="545456"/>
          <w:spacing w:val="-4"/>
          <w:w w:val="90"/>
          <w:position w:val="-7"/>
        </w:rPr>
        <w:t>a</w:t>
      </w:r>
      <w:r>
        <w:rPr>
          <w:rFonts w:ascii="Arial" w:hAnsi="Arial" w:cs="Arial" w:eastAsia="Arial"/>
          <w:sz w:val="26"/>
          <w:szCs w:val="26"/>
          <w:color w:val="545456"/>
          <w:spacing w:val="0"/>
          <w:w w:val="156"/>
          <w:position w:val="-9"/>
        </w:rPr>
        <w:t>bd</w:t>
      </w:r>
      <w:r>
        <w:rPr>
          <w:rFonts w:ascii="Arial" w:hAnsi="Arial" w:cs="Arial" w:eastAsia="Arial"/>
          <w:sz w:val="26"/>
          <w:szCs w:val="26"/>
          <w:color w:val="545456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26"/>
          <w:szCs w:val="26"/>
          <w:color w:val="545456"/>
          <w:spacing w:val="0"/>
          <w:w w:val="100"/>
          <w:position w:val="-9"/>
        </w:rPr>
      </w:r>
      <w:r>
        <w:rPr>
          <w:rFonts w:ascii="Arial" w:hAnsi="Arial" w:cs="Arial" w:eastAsia="Arial"/>
          <w:sz w:val="22"/>
          <w:szCs w:val="22"/>
          <w:color w:val="3F3F3F"/>
          <w:spacing w:val="0"/>
          <w:w w:val="68"/>
          <w:b/>
          <w:bCs/>
          <w:position w:val="-7"/>
        </w:rPr>
        <w:t>A</w:t>
      </w:r>
      <w:r>
        <w:rPr>
          <w:rFonts w:ascii="Arial" w:hAnsi="Arial" w:cs="Arial" w:eastAsia="Arial"/>
          <w:sz w:val="22"/>
          <w:szCs w:val="22"/>
          <w:color w:val="3F3F3F"/>
          <w:spacing w:val="0"/>
          <w:w w:val="68"/>
          <w:b/>
          <w:bCs/>
          <w:position w:val="-7"/>
        </w:rPr>
        <w:t>  </w:t>
      </w:r>
      <w:r>
        <w:rPr>
          <w:rFonts w:ascii="Arial" w:hAnsi="Arial" w:cs="Arial" w:eastAsia="Arial"/>
          <w:sz w:val="22"/>
          <w:szCs w:val="22"/>
          <w:color w:val="3F3F3F"/>
          <w:spacing w:val="40"/>
          <w:w w:val="68"/>
          <w:b/>
          <w:bCs/>
          <w:position w:val="-7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F3F3F"/>
          <w:spacing w:val="0"/>
          <w:w w:val="68"/>
          <w:i/>
          <w:position w:val="-7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3F3F3F"/>
          <w:spacing w:val="0"/>
          <w:w w:val="100"/>
          <w:i/>
          <w:position w:val="-7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3F3F3F"/>
          <w:spacing w:val="0"/>
          <w:w w:val="100"/>
          <w:i/>
          <w:position w:val="-7"/>
        </w:rPr>
      </w:r>
      <w:r>
        <w:rPr>
          <w:rFonts w:ascii="Arial" w:hAnsi="Arial" w:cs="Arial" w:eastAsia="Arial"/>
          <w:sz w:val="37"/>
          <w:szCs w:val="37"/>
          <w:color w:val="464B6E"/>
          <w:spacing w:val="0"/>
          <w:w w:val="100"/>
          <w:i/>
          <w:position w:val="-7"/>
        </w:rPr>
        <w:t>J</w:t>
      </w:r>
      <w:r>
        <w:rPr>
          <w:rFonts w:ascii="Arial" w:hAnsi="Arial" w:cs="Arial" w:eastAsia="Arial"/>
          <w:sz w:val="37"/>
          <w:szCs w:val="37"/>
          <w:color w:val="464B6E"/>
          <w:spacing w:val="0"/>
          <w:w w:val="100"/>
          <w:i/>
          <w:position w:val="-7"/>
        </w:rPr>
        <w:tab/>
      </w:r>
      <w:r>
        <w:rPr>
          <w:rFonts w:ascii="Arial" w:hAnsi="Arial" w:cs="Arial" w:eastAsia="Arial"/>
          <w:sz w:val="37"/>
          <w:szCs w:val="37"/>
          <w:color w:val="464B6E"/>
          <w:spacing w:val="0"/>
          <w:w w:val="100"/>
          <w:i/>
          <w:position w:val="-7"/>
        </w:rPr>
      </w:r>
      <w:r>
        <w:rPr>
          <w:rFonts w:ascii="Arial" w:hAnsi="Arial" w:cs="Arial" w:eastAsia="Arial"/>
          <w:sz w:val="37"/>
          <w:szCs w:val="37"/>
          <w:color w:val="464B6E"/>
          <w:spacing w:val="0"/>
          <w:w w:val="144"/>
          <w:position w:val="-7"/>
        </w:rPr>
        <w:t>;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10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40" w:lineRule="auto"/>
        <w:ind w:left="415"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A3A3A3"/>
          <w:spacing w:val="12"/>
          <w:w w:val="61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7C7E7E"/>
          <w:spacing w:val="-69"/>
          <w:w w:val="64"/>
        </w:rPr>
        <w:t>r</w:t>
      </w:r>
      <w:r>
        <w:rPr>
          <w:rFonts w:ascii="Times New Roman" w:hAnsi="Times New Roman" w:cs="Times New Roman" w:eastAsia="Times New Roman"/>
          <w:sz w:val="29"/>
          <w:szCs w:val="29"/>
          <w:color w:val="545456"/>
          <w:spacing w:val="0"/>
          <w:w w:val="128"/>
        </w:rPr>
        <w:t>1</w:t>
      </w:r>
      <w:r>
        <w:rPr>
          <w:rFonts w:ascii="Times New Roman" w:hAnsi="Times New Roman" w:cs="Times New Roman" w:eastAsia="Times New Roman"/>
          <w:sz w:val="29"/>
          <w:szCs w:val="29"/>
          <w:color w:val="545456"/>
          <w:spacing w:val="12"/>
          <w:w w:val="128"/>
        </w:rPr>
        <w:t>U</w:t>
      </w:r>
      <w:r>
        <w:rPr>
          <w:rFonts w:ascii="Times New Roman" w:hAnsi="Times New Roman" w:cs="Times New Roman" w:eastAsia="Times New Roman"/>
          <w:sz w:val="29"/>
          <w:szCs w:val="29"/>
          <w:color w:val="545456"/>
          <w:spacing w:val="0"/>
          <w:w w:val="127"/>
        </w:rPr>
        <w:t>iJ</w:t>
      </w:r>
      <w:r>
        <w:rPr>
          <w:rFonts w:ascii="Times New Roman" w:hAnsi="Times New Roman" w:cs="Times New Roman" w:eastAsia="Times New Roman"/>
          <w:sz w:val="29"/>
          <w:szCs w:val="29"/>
          <w:color w:val="54545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545456"/>
          <w:spacing w:val="0"/>
          <w:w w:val="106"/>
        </w:rPr>
        <w:t>'</w:t>
      </w:r>
      <w:r>
        <w:rPr>
          <w:rFonts w:ascii="Times New Roman" w:hAnsi="Times New Roman" w:cs="Times New Roman" w:eastAsia="Times New Roman"/>
          <w:sz w:val="29"/>
          <w:szCs w:val="29"/>
          <w:color w:val="545456"/>
          <w:spacing w:val="-17"/>
          <w:w w:val="106"/>
        </w:rPr>
        <w:t>l</w:t>
      </w:r>
      <w:r>
        <w:rPr>
          <w:rFonts w:ascii="Times New Roman" w:hAnsi="Times New Roman" w:cs="Times New Roman" w:eastAsia="Times New Roman"/>
          <w:sz w:val="29"/>
          <w:szCs w:val="29"/>
          <w:color w:val="464B6E"/>
          <w:spacing w:val="-4"/>
          <w:w w:val="106"/>
        </w:rPr>
        <w:t>r</w:t>
      </w:r>
      <w:r>
        <w:rPr>
          <w:rFonts w:ascii="Times New Roman" w:hAnsi="Times New Roman" w:cs="Times New Roman" w:eastAsia="Times New Roman"/>
          <w:sz w:val="29"/>
          <w:szCs w:val="29"/>
          <w:color w:val="545456"/>
          <w:spacing w:val="6"/>
          <w:w w:val="106"/>
        </w:rPr>
        <w:t>J</w:t>
      </w:r>
      <w:r>
        <w:rPr>
          <w:rFonts w:ascii="Times New Roman" w:hAnsi="Times New Roman" w:cs="Times New Roman" w:eastAsia="Times New Roman"/>
          <w:sz w:val="29"/>
          <w:szCs w:val="29"/>
          <w:color w:val="545456"/>
          <w:spacing w:val="0"/>
          <w:w w:val="106"/>
        </w:rPr>
        <w:t>rOŞi</w:t>
      </w:r>
      <w:r>
        <w:rPr>
          <w:rFonts w:ascii="Times New Roman" w:hAnsi="Times New Roman" w:cs="Times New Roman" w:eastAsia="Times New Roman"/>
          <w:sz w:val="29"/>
          <w:szCs w:val="29"/>
          <w:color w:val="545456"/>
          <w:spacing w:val="7"/>
          <w:w w:val="106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545456"/>
          <w:spacing w:val="0"/>
          <w:w w:val="106"/>
        </w:rPr>
        <w:t>N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34" w:right="-20"/>
        <w:jc w:val="left"/>
        <w:tabs>
          <w:tab w:pos="1140" w:val="left"/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7C7E7E"/>
          <w:spacing w:val="0"/>
          <w:w w:val="354"/>
        </w:rPr>
        <w:t>'</w:t>
      </w:r>
      <w:r>
        <w:rPr>
          <w:rFonts w:ascii="Arial" w:hAnsi="Arial" w:cs="Arial" w:eastAsia="Arial"/>
          <w:sz w:val="16"/>
          <w:szCs w:val="16"/>
          <w:color w:val="7C7E7E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7C7E7E"/>
          <w:spacing w:val="0"/>
          <w:w w:val="100"/>
        </w:rPr>
      </w:r>
      <w:r>
        <w:rPr>
          <w:rFonts w:ascii="Arial" w:hAnsi="Arial" w:cs="Arial" w:eastAsia="Arial"/>
          <w:sz w:val="16"/>
          <w:szCs w:val="16"/>
          <w:color w:val="545456"/>
          <w:spacing w:val="0"/>
          <w:w w:val="100"/>
        </w:rPr>
        <w:t>ŞU</w:t>
      </w:r>
      <w:r>
        <w:rPr>
          <w:rFonts w:ascii="Arial" w:hAnsi="Arial" w:cs="Arial" w:eastAsia="Arial"/>
          <w:sz w:val="16"/>
          <w:szCs w:val="16"/>
          <w:color w:val="545456"/>
          <w:spacing w:val="35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545456"/>
          <w:spacing w:val="0"/>
          <w:w w:val="100"/>
        </w:rPr>
        <w:t>fl</w:t>
      </w:r>
      <w:r>
        <w:rPr>
          <w:rFonts w:ascii="Arial" w:hAnsi="Arial" w:cs="Arial" w:eastAsia="Arial"/>
          <w:sz w:val="16"/>
          <w:szCs w:val="16"/>
          <w:color w:val="545456"/>
          <w:spacing w:val="-34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545456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54545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6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5"/>
          <w:w w:val="6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A3A3A3"/>
          <w:spacing w:val="-16"/>
          <w:w w:val="29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3"/>
        </w:rPr>
        <w:t>dQrü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68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7C7E7E"/>
          <w:spacing w:val="0"/>
          <w:w w:val="6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41" w:lineRule="exact"/>
        <w:ind w:left="443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696969"/>
          <w:spacing w:val="-23"/>
          <w:w w:val="129"/>
          <w:position w:val="-4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A3A3A3"/>
          <w:spacing w:val="0"/>
          <w:w w:val="60"/>
          <w:position w:val="-4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A3A3A3"/>
          <w:spacing w:val="-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3F3F3F"/>
          <w:spacing w:val="0"/>
          <w:w w:val="40"/>
          <w:position w:val="-4"/>
        </w:rPr>
        <w:t>·</w:t>
      </w:r>
      <w:r>
        <w:rPr>
          <w:rFonts w:ascii="Times New Roman" w:hAnsi="Times New Roman" w:cs="Times New Roman" w:eastAsia="Times New Roman"/>
          <w:sz w:val="32"/>
          <w:szCs w:val="32"/>
          <w:color w:val="3F3F3F"/>
          <w:spacing w:val="0"/>
          <w:w w:val="40"/>
          <w:position w:val="-4"/>
        </w:rPr>
        <w:t>  </w:t>
      </w:r>
      <w:r>
        <w:rPr>
          <w:rFonts w:ascii="Times New Roman" w:hAnsi="Times New Roman" w:cs="Times New Roman" w:eastAsia="Times New Roman"/>
          <w:sz w:val="32"/>
          <w:szCs w:val="32"/>
          <w:color w:val="3F3F3F"/>
          <w:spacing w:val="26"/>
          <w:w w:val="40"/>
          <w:position w:val="-4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A3A3A3"/>
          <w:spacing w:val="0"/>
          <w:w w:val="54"/>
          <w:position w:val="-4"/>
        </w:rPr>
        <w:t>:</w:t>
      </w:r>
      <w:r>
        <w:rPr>
          <w:rFonts w:ascii="Times New Roman" w:hAnsi="Times New Roman" w:cs="Times New Roman" w:eastAsia="Times New Roman"/>
          <w:sz w:val="32"/>
          <w:szCs w:val="32"/>
          <w:color w:val="A3A3A3"/>
          <w:spacing w:val="-3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A3A3A3"/>
          <w:spacing w:val="0"/>
          <w:w w:val="54"/>
          <w:position w:val="-4"/>
        </w:rPr>
        <w:t>·-:.</w:t>
      </w:r>
      <w:r>
        <w:rPr>
          <w:rFonts w:ascii="Times New Roman" w:hAnsi="Times New Roman" w:cs="Times New Roman" w:eastAsia="Times New Roman"/>
          <w:sz w:val="32"/>
          <w:szCs w:val="32"/>
          <w:color w:val="A3A3A3"/>
          <w:spacing w:val="0"/>
          <w:w w:val="54"/>
          <w:position w:val="-4"/>
        </w:rPr>
        <w:t>   </w:t>
      </w:r>
      <w:r>
        <w:rPr>
          <w:rFonts w:ascii="Times New Roman" w:hAnsi="Times New Roman" w:cs="Times New Roman" w:eastAsia="Times New Roman"/>
          <w:sz w:val="32"/>
          <w:szCs w:val="32"/>
          <w:color w:val="A3A3A3"/>
          <w:spacing w:val="24"/>
          <w:w w:val="54"/>
          <w:position w:val="-4"/>
        </w:rPr>
        <w:t> </w:t>
      </w:r>
      <w:r>
        <w:rPr>
          <w:rFonts w:ascii="Arial" w:hAnsi="Arial" w:cs="Arial" w:eastAsia="Arial"/>
          <w:sz w:val="38"/>
          <w:szCs w:val="38"/>
          <w:color w:val="A3A3A3"/>
          <w:spacing w:val="0"/>
          <w:w w:val="49"/>
          <w:position w:val="-4"/>
        </w:rPr>
        <w:t>:·</w:t>
      </w:r>
      <w:r>
        <w:rPr>
          <w:rFonts w:ascii="Arial" w:hAnsi="Arial" w:cs="Arial" w:eastAsia="Arial"/>
          <w:sz w:val="38"/>
          <w:szCs w:val="38"/>
          <w:color w:val="A3A3A3"/>
          <w:spacing w:val="-60"/>
          <w:w w:val="100"/>
          <w:position w:val="-4"/>
        </w:rPr>
        <w:t> </w:t>
      </w:r>
      <w:r>
        <w:rPr>
          <w:rFonts w:ascii="Arial" w:hAnsi="Arial" w:cs="Arial" w:eastAsia="Arial"/>
          <w:sz w:val="32"/>
          <w:szCs w:val="32"/>
          <w:color w:val="7C7E7E"/>
          <w:spacing w:val="-32"/>
          <w:w w:val="73"/>
          <w:position w:val="-4"/>
        </w:rPr>
        <w:t>:</w:t>
      </w:r>
      <w:r>
        <w:rPr>
          <w:rFonts w:ascii="Arial" w:hAnsi="Arial" w:cs="Arial" w:eastAsia="Arial"/>
          <w:sz w:val="32"/>
          <w:szCs w:val="32"/>
          <w:color w:val="A3A3A3"/>
          <w:spacing w:val="0"/>
          <w:w w:val="69"/>
          <w:position w:val="-4"/>
        </w:rPr>
        <w:t>,</w:t>
      </w:r>
      <w:r>
        <w:rPr>
          <w:rFonts w:ascii="Arial" w:hAnsi="Arial" w:cs="Arial" w:eastAsia="Arial"/>
          <w:sz w:val="32"/>
          <w:szCs w:val="32"/>
          <w:color w:val="A3A3A3"/>
          <w:spacing w:val="-5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8BAB8"/>
          <w:spacing w:val="0"/>
          <w:w w:val="140"/>
          <w:position w:val="-4"/>
        </w:rPr>
        <w:t>;,</w:t>
      </w:r>
      <w:r>
        <w:rPr>
          <w:rFonts w:ascii="Times New Roman" w:hAnsi="Times New Roman" w:cs="Times New Roman" w:eastAsia="Times New Roman"/>
          <w:sz w:val="12"/>
          <w:szCs w:val="12"/>
          <w:color w:val="B8BAB8"/>
          <w:spacing w:val="-20"/>
          <w:w w:val="141"/>
          <w:position w:val="-4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8C8C8C"/>
          <w:spacing w:val="0"/>
          <w:w w:val="230"/>
          <w:position w:val="-4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8C8C8C"/>
          <w:spacing w:val="0"/>
          <w:w w:val="100"/>
          <w:position w:val="-4"/>
        </w:rPr>
        <w:t>  </w:t>
      </w:r>
      <w:r>
        <w:rPr>
          <w:rFonts w:ascii="Times New Roman" w:hAnsi="Times New Roman" w:cs="Times New Roman" w:eastAsia="Times New Roman"/>
          <w:sz w:val="12"/>
          <w:szCs w:val="12"/>
          <w:color w:val="8C8C8C"/>
          <w:spacing w:val="5"/>
          <w:w w:val="100"/>
          <w:position w:val="-4"/>
        </w:rPr>
        <w:t> </w:t>
      </w:r>
      <w:r>
        <w:rPr>
          <w:rFonts w:ascii="Arial" w:hAnsi="Arial" w:cs="Arial" w:eastAsia="Arial"/>
          <w:sz w:val="23"/>
          <w:szCs w:val="23"/>
          <w:color w:val="A3A3A3"/>
          <w:spacing w:val="0"/>
          <w:w w:val="102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40" w:right="240"/>
          <w:cols w:num="2" w:equalWidth="0">
            <w:col w:w="5738" w:space="2122"/>
            <w:col w:w="3580"/>
          </w:cols>
        </w:sectPr>
      </w:pPr>
      <w:rPr/>
    </w:p>
    <w:p>
      <w:pPr>
        <w:spacing w:before="0" w:after="0" w:line="163" w:lineRule="exact"/>
        <w:ind w:left="4743" w:right="5557"/>
        <w:jc w:val="center"/>
        <w:tabs>
          <w:tab w:pos="5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6.1378pt;margin-top:40.701519pt;width:564.822977pt;height:772.210994pt;mso-position-horizontal-relative:page;mso-position-vertical-relative:page;z-index:-15803" coordorigin="323,814" coordsize="11296,15444">
            <v:group style="position:absolute;left:337;top:840;width:2069;height:2" coordorigin="337,840" coordsize="2069,2">
              <v:shape style="position:absolute;left:337;top:840;width:2069;height:2" coordorigin="337,840" coordsize="2069,0" path="m337,840l2406,840e" filled="f" stroked="t" strokeweight=".949282pt" strokecolor="#747474">
                <v:path arrowok="t"/>
              </v:shape>
            </v:group>
            <v:group style="position:absolute;left:342;top:821;width:2;height:735" coordorigin="342,821" coordsize="2,735">
              <v:shape style="position:absolute;left:342;top:821;width:2;height:735" coordorigin="342,821" coordsize="0,735" path="m342,1556l342,821e" filled="f" stroked="t" strokeweight=".711962pt" strokecolor="#BCBCBC">
                <v:path arrowok="t"/>
              </v:shape>
            </v:group>
            <v:group style="position:absolute;left:2259;top:855;width:6787;height:2" coordorigin="2259,855" coordsize="6787,2">
              <v:shape style="position:absolute;left:2259;top:855;width:6787;height:2" coordorigin="2259,855" coordsize="6787,0" path="m2259,855l9047,855e" filled="f" stroked="t" strokeweight=".711962pt" strokecolor="#4F4F4F">
                <v:path arrowok="t"/>
              </v:shape>
            </v:group>
            <v:group style="position:absolute;left:2606;top:869;width:8923;height:2" coordorigin="2606,869" coordsize="8923,2">
              <v:shape style="position:absolute;left:2606;top:869;width:8923;height:2" coordorigin="2606,869" coordsize="8923,0" path="m2606,869l11529,869e" filled="f" stroked="t" strokeweight=".711962pt" strokecolor="#4F4F4F">
                <v:path arrowok="t"/>
              </v:shape>
            </v:group>
            <v:group style="position:absolute;left:8211;top:864;width:845;height:2" coordorigin="8211,864" coordsize="845,2">
              <v:shape style="position:absolute;left:8211;top:864;width:845;height:2" coordorigin="8211,864" coordsize="845,0" path="m8211,864l9056,864e" filled="f" stroked="t" strokeweight=".474641pt" strokecolor="#2F2F2F">
                <v:path arrowok="t"/>
              </v:shape>
            </v:group>
            <v:group style="position:absolute;left:9028;top:859;width:2;height:831" coordorigin="9028,859" coordsize="2,831">
              <v:shape style="position:absolute;left:9028;top:859;width:2;height:831" coordorigin="9028,859" coordsize="0,831" path="m9028,1690l9028,859e" filled="f" stroked="t" strokeweight=".949282pt" strokecolor="#545454">
                <v:path arrowok="t"/>
              </v:shape>
            </v:group>
            <v:group style="position:absolute;left:11527;top:864;width:2;height:3151" coordorigin="11527,864" coordsize="2,3151">
              <v:shape style="position:absolute;left:11527;top:864;width:2;height:3151" coordorigin="11527,864" coordsize="0,3151" path="m11527,4015l11527,864e" filled="f" stroked="t" strokeweight=".711962pt" strokecolor="#545454">
                <v:path arrowok="t"/>
              </v:shape>
            </v:group>
            <v:group style="position:absolute;left:342;top:1451;width:2;height:458" coordorigin="342,1451" coordsize="2,458">
              <v:shape style="position:absolute;left:342;top:1451;width:2;height:458" coordorigin="342,1451" coordsize="0,458" path="m342,1910l342,1451e" filled="f" stroked="t" strokeweight=".474641pt" strokecolor="#A3A3A3">
                <v:path arrowok="t"/>
              </v:shape>
            </v:group>
            <v:group style="position:absolute;left:2304;top:840;width:2;height:1069" coordorigin="2304,840" coordsize="2,1069">
              <v:shape style="position:absolute;left:2304;top:840;width:2;height:1069" coordorigin="2304,840" coordsize="0,1069" path="m2304,1910l2304,840e" filled="f" stroked="t" strokeweight=".949282pt" strokecolor="#747474">
                <v:path arrowok="t"/>
              </v:shape>
            </v:group>
            <v:group style="position:absolute;left:9028;top:1633;width:2;height:277" coordorigin="9028,1633" coordsize="2,277">
              <v:shape style="position:absolute;left:9028;top:1633;width:2;height:277" coordorigin="9028,1633" coordsize="0,277" path="m9028,1910l9028,1633e" filled="f" stroked="t" strokeweight=".474641pt" strokecolor="#383838">
                <v:path arrowok="t"/>
              </v:shape>
            </v:group>
            <v:group style="position:absolute;left:332;top:2337;width:7333;height:2" coordorigin="332,2337" coordsize="7333,2">
              <v:shape style="position:absolute;left:332;top:2337;width:7333;height:2" coordorigin="332,2337" coordsize="7333,0" path="m332,2337l7665,2337e" filled="f" stroked="t" strokeweight=".949282pt" strokecolor="#575757">
                <v:path arrowok="t"/>
              </v:shape>
            </v:group>
            <v:group style="position:absolute;left:342;top:1451;width:2;height:926" coordorigin="342,1451" coordsize="2,926">
              <v:shape style="position:absolute;left:342;top:1451;width:2;height:926" coordorigin="342,1451" coordsize="0,926" path="m342,2378l342,1451e" filled="f" stroked="t" strokeweight=".711962pt" strokecolor="#878787">
                <v:path arrowok="t"/>
              </v:shape>
            </v:group>
            <v:group style="position:absolute;left:2304;top:1852;width:2;height:497" coordorigin="2304,1852" coordsize="2,497">
              <v:shape style="position:absolute;left:2304;top:1852;width:2;height:497" coordorigin="2304,1852" coordsize="0,497" path="m2304,2349l2304,1852e" filled="f" stroked="t" strokeweight=".474641pt" strokecolor="#484848">
                <v:path arrowok="t"/>
              </v:shape>
            </v:group>
            <v:group style="position:absolute;left:2259;top:2346;width:608;height:2" coordorigin="2259,2346" coordsize="608,2">
              <v:shape style="position:absolute;left:2259;top:2346;width:608;height:2" coordorigin="2259,2346" coordsize="608,0" path="m2259,2346l2867,2346e" filled="f" stroked="t" strokeweight=".474641pt" strokecolor="#383838">
                <v:path arrowok="t"/>
              </v:shape>
            </v:group>
            <v:group style="position:absolute;left:2810;top:2356;width:6797;height:2" coordorigin="2810,2356" coordsize="6797,2">
              <v:shape style="position:absolute;left:2810;top:2356;width:6797;height:2" coordorigin="2810,2356" coordsize="6797,0" path="m2810,2356l9607,2356e" filled="f" stroked="t" strokeweight=".711962pt" strokecolor="#545454">
                <v:path arrowok="t"/>
              </v:shape>
            </v:group>
            <v:group style="position:absolute;left:9032;top:1852;width:2;height:520" coordorigin="9032,1852" coordsize="2,520">
              <v:shape style="position:absolute;left:9032;top:1852;width:2;height:520" coordorigin="9032,1852" coordsize="0,520" path="m9032,2373l9032,1852e" filled="f" stroked="t" strokeweight=".711962pt" strokecolor="#545454">
                <v:path arrowok="t"/>
              </v:shape>
            </v:group>
            <v:group style="position:absolute;left:9274;top:2361;width:636;height:2" coordorigin="9274,2361" coordsize="636,2">
              <v:shape style="position:absolute;left:9274;top:2361;width:636;height:2" coordorigin="9274,2361" coordsize="636,0" path="m9274,2361l9911,2361e" filled="f" stroked="t" strokeweight=".711962pt" strokecolor="#444444">
                <v:path arrowok="t"/>
              </v:shape>
            </v:group>
            <v:group style="position:absolute;left:9835;top:2363;width:1699;height:2" coordorigin="9835,2363" coordsize="1699,2">
              <v:shape style="position:absolute;left:9835;top:2363;width:1699;height:2" coordorigin="9835,2363" coordsize="1699,0" path="m9835,2363l11534,2363e" filled="f" stroked="t" strokeweight=".711962pt" strokecolor="#575757">
                <v:path arrowok="t"/>
              </v:shape>
            </v:group>
            <v:group style="position:absolute;left:342;top:2573;width:1362;height:2" coordorigin="342,2573" coordsize="1362,2">
              <v:shape style="position:absolute;left:342;top:2573;width:1362;height:2" coordorigin="342,2573" coordsize="1362,0" path="m342,2573l1704,2573e" filled="f" stroked="t" strokeweight=".711962pt" strokecolor="#575757">
                <v:path arrowok="t"/>
              </v:shape>
            </v:group>
            <v:group style="position:absolute;left:349;top:2306;width:2;height:6058" coordorigin="349,2306" coordsize="2,6058">
              <v:shape style="position:absolute;left:349;top:2306;width:2;height:6058" coordorigin="349,2306" coordsize="0,6058" path="m349,8364l349,2306e" filled="f" stroked="t" strokeweight=".474641pt" strokecolor="#606060">
                <v:path arrowok="t"/>
              </v:shape>
            </v:group>
            <v:group style="position:absolute;left:1647;top:2580;width:1220;height:2" coordorigin="1647,2580" coordsize="1220,2">
              <v:shape style="position:absolute;left:1647;top:2580;width:1220;height:2" coordorigin="1647,2580" coordsize="1220,0" path="m1647,2580l2867,2580e" filled="f" stroked="t" strokeweight=".474641pt" strokecolor="#383838">
                <v:path arrowok="t"/>
              </v:shape>
            </v:group>
            <v:group style="position:absolute;left:2734;top:2592;width:7409;height:2" coordorigin="2734,2592" coordsize="7409,2">
              <v:shape style="position:absolute;left:2734;top:2592;width:7409;height:2" coordorigin="2734,2592" coordsize="7409,0" path="m2734,2592l10143,2592e" filled="f" stroked="t" strokeweight=".711962pt" strokecolor="#545454">
                <v:path arrowok="t"/>
              </v:shape>
            </v:group>
            <v:group style="position:absolute;left:9854;top:2600;width:1680;height:2" coordorigin="9854,2600" coordsize="1680,2">
              <v:shape style="position:absolute;left:9854;top:2600;width:1680;height:2" coordorigin="9854,2600" coordsize="1680,0" path="m9854,2600l11534,2600e" filled="f" stroked="t" strokeweight=".711962pt" strokecolor="#4B4B4B">
                <v:path arrowok="t"/>
              </v:shape>
            </v:group>
            <v:group style="position:absolute;left:337;top:2819;width:2530;height:2" coordorigin="337,2819" coordsize="2530,2">
              <v:shape style="position:absolute;left:337;top:2819;width:2530;height:2" coordorigin="337,2819" coordsize="2530,0" path="m337,2819l2867,2819e" filled="f" stroked="t" strokeweight=".949282pt" strokecolor="#606060">
                <v:path arrowok="t"/>
              </v:shape>
            </v:group>
            <v:group style="position:absolute;left:2810;top:2826;width:1761;height:2" coordorigin="2810,2826" coordsize="1761,2">
              <v:shape style="position:absolute;left:2810;top:2826;width:1761;height:2" coordorigin="2810,2826" coordsize="1761,0" path="m2810,2826l4571,2826e" filled="f" stroked="t" strokeweight=".711962pt" strokecolor="#4F4F4F">
                <v:path arrowok="t"/>
              </v:shape>
            </v:group>
            <v:group style="position:absolute;left:4514;top:2831;width:793;height:2" coordorigin="4514,2831" coordsize="793,2">
              <v:shape style="position:absolute;left:4514;top:2831;width:793;height:2" coordorigin="4514,2831" coordsize="793,0" path="m4514,2831l5306,2831e" filled="f" stroked="t" strokeweight=".474641pt" strokecolor="#3F3F3F">
                <v:path arrowok="t"/>
              </v:shape>
            </v:group>
            <v:group style="position:absolute;left:5169;top:2838;width:5074;height:2" coordorigin="5169,2838" coordsize="5074,2">
              <v:shape style="position:absolute;left:5169;top:2838;width:5074;height:2" coordorigin="5169,2838" coordsize="5074,0" path="m5169,2838l10243,2838e" filled="f" stroked="t" strokeweight=".949282pt" strokecolor="#4F4F4F">
                <v:path arrowok="t"/>
              </v:shape>
            </v:group>
            <v:group style="position:absolute;left:8316;top:2841;width:1429;height:2" coordorigin="8316,2841" coordsize="1429,2">
              <v:shape style="position:absolute;left:8316;top:2841;width:1429;height:2" coordorigin="8316,2841" coordsize="1429,0" path="m8316,2841l9744,2841e" filled="f" stroked="t" strokeweight=".949282pt" strokecolor="#545454">
                <v:path arrowok="t"/>
              </v:shape>
            </v:group>
            <v:group style="position:absolute;left:9835;top:2845;width:1699;height:2" coordorigin="9835,2845" coordsize="1699,2">
              <v:shape style="position:absolute;left:9835;top:2845;width:1699;height:2" coordorigin="9835,2845" coordsize="1699,0" path="m9835,2845l11534,2845e" filled="f" stroked="t" strokeweight=".711962pt" strokecolor="#4F4F4F">
                <v:path arrowok="t"/>
              </v:shape>
            </v:group>
            <v:group style="position:absolute;left:337;top:3055;width:3878;height:2" coordorigin="337,3055" coordsize="3878,2">
              <v:shape style="position:absolute;left:337;top:3055;width:3878;height:2" coordorigin="337,3055" coordsize="3878,0" path="m337,3055l4215,3055e" filled="f" stroked="t" strokeweight=".711962pt" strokecolor="#5B5B5B">
                <v:path arrowok="t"/>
              </v:shape>
            </v:group>
            <v:group style="position:absolute;left:351;top:1451;width:2;height:9501" coordorigin="351,1451" coordsize="2,9501">
              <v:shape style="position:absolute;left:351;top:1451;width:2;height:9501" coordorigin="351,1451" coordsize="0,9501" path="m351,10952l351,1451e" filled="f" stroked="t" strokeweight=".949282pt" strokecolor="#646464">
                <v:path arrowok="t"/>
              </v:shape>
            </v:group>
            <v:group style="position:absolute;left:2943;top:3065;width:1652;height:2" coordorigin="2943,3065" coordsize="1652,2">
              <v:shape style="position:absolute;left:2943;top:3065;width:1652;height:2" coordorigin="2943,3065" coordsize="1652,0" path="m2943,3065l4595,3065e" filled="f" stroked="t" strokeweight=".711962pt" strokecolor="#5B5B5B">
                <v:path arrowok="t"/>
              </v:shape>
            </v:group>
            <v:group style="position:absolute;left:4476;top:3067;width:399;height:2" coordorigin="4476,3067" coordsize="399,2">
              <v:shape style="position:absolute;left:4476;top:3067;width:399;height:2" coordorigin="4476,3067" coordsize="399,0" path="m4476,3067l4875,3067e" filled="f" stroked="t" strokeweight=".711962pt" strokecolor="#484848">
                <v:path arrowok="t"/>
              </v:shape>
            </v:group>
            <v:group style="position:absolute;left:4818;top:3067;width:954;height:2" coordorigin="4818,3067" coordsize="954,2">
              <v:shape style="position:absolute;left:4818;top:3067;width:954;height:2" coordorigin="4818,3067" coordsize="954,0" path="m4818,3067l5772,3067e" filled="f" stroked="t" strokeweight=".949282pt" strokecolor="#5B5B5B">
                <v:path arrowok="t"/>
              </v:shape>
            </v:group>
            <v:group style="position:absolute;left:5700;top:3072;width:973;height:2" coordorigin="5700,3072" coordsize="973,2">
              <v:shape style="position:absolute;left:5700;top:3072;width:973;height:2" coordorigin="5700,3072" coordsize="973,0" path="m5700,3072l6673,3072e" filled="f" stroked="t" strokeweight=".474641pt" strokecolor="#383838">
                <v:path arrowok="t"/>
              </v:shape>
            </v:group>
            <v:group style="position:absolute;left:2667;top:3077;width:8866;height:2" coordorigin="2667,3077" coordsize="8866,2">
              <v:shape style="position:absolute;left:2667;top:3077;width:8866;height:2" coordorigin="2667,3077" coordsize="8866,0" path="m2667,3077l11534,3077e" filled="f" stroked="t" strokeweight=".711962pt" strokecolor="#4F4F4F">
                <v:path arrowok="t"/>
              </v:shape>
            </v:group>
            <v:group style="position:absolute;left:7623;top:3075;width:646;height:2" coordorigin="7623,3075" coordsize="646,2">
              <v:shape style="position:absolute;left:7623;top:3075;width:646;height:2" coordorigin="7623,3075" coordsize="646,0" path="m7623,3075l8268,3075e" filled="f" stroked="t" strokeweight=".474641pt" strokecolor="#282828">
                <v:path arrowok="t"/>
              </v:shape>
            </v:group>
            <v:group style="position:absolute;left:337;top:3292;width:2207;height:2" coordorigin="337,3292" coordsize="2207,2">
              <v:shape style="position:absolute;left:337;top:3292;width:2207;height:2" coordorigin="337,3292" coordsize="2207,0" path="m337,3292l2544,3292e" filled="f" stroked="t" strokeweight=".949282pt" strokecolor="#646464">
                <v:path arrowok="t"/>
              </v:shape>
            </v:group>
            <v:group style="position:absolute;left:1647;top:3308;width:8458;height:2" coordorigin="1647,3308" coordsize="8458,2">
              <v:shape style="position:absolute;left:1647;top:3308;width:8458;height:2" coordorigin="1647,3308" coordsize="8458,0" path="m1647,3308l10105,3308e" filled="f" stroked="t" strokeweight=".711962pt" strokecolor="#4F4F4F">
                <v:path arrowok="t"/>
              </v:shape>
            </v:group>
            <v:group style="position:absolute;left:6123;top:3311;width:551;height:2" coordorigin="6123,3311" coordsize="551,2">
              <v:shape style="position:absolute;left:6123;top:3311;width:551;height:2" coordorigin="6123,3311" coordsize="551,0" path="m6123,3311l6673,3311e" filled="f" stroked="t" strokeweight=".474641pt" strokecolor="#3F3F3F">
                <v:path arrowok="t"/>
              </v:shape>
            </v:group>
            <v:group style="position:absolute;left:7623;top:3320;width:3916;height:2" coordorigin="7623,3320" coordsize="3916,2">
              <v:shape style="position:absolute;left:7623;top:3320;width:3916;height:2" coordorigin="7623,3320" coordsize="3916,0" path="m7623,3320l11539,3320e" filled="f" stroked="t" strokeweight=".711962pt" strokecolor="#484848">
                <v:path arrowok="t"/>
              </v:shape>
            </v:group>
            <v:group style="position:absolute;left:342;top:3533;width:1362;height:2" coordorigin="342,3533" coordsize="1362,2">
              <v:shape style="position:absolute;left:342;top:3533;width:1362;height:2" coordorigin="342,3533" coordsize="1362,0" path="m342,3533l1704,3533e" filled="f" stroked="t" strokeweight=".711962pt" strokecolor="#575757">
                <v:path arrowok="t"/>
              </v:shape>
            </v:group>
            <v:group style="position:absolute;left:1244;top:3547;width:5430;height:2" coordorigin="1244,3547" coordsize="5430,2">
              <v:shape style="position:absolute;left:1244;top:3547;width:5430;height:2" coordorigin="1244,3547" coordsize="5430,0" path="m1244,3547l6673,3547e" filled="f" stroked="t" strokeweight=".711962pt" strokecolor="#575757">
                <v:path arrowok="t"/>
              </v:shape>
            </v:group>
            <v:group style="position:absolute;left:6616;top:3552;width:285;height:2" coordorigin="6616,3552" coordsize="285,2">
              <v:shape style="position:absolute;left:6616;top:3552;width:285;height:2" coordorigin="6616,3552" coordsize="285,0" path="m6616,3552l6901,3552e" filled="f" stroked="t" strokeweight=".474641pt" strokecolor="#2B2B2B">
                <v:path arrowok="t"/>
              </v:shape>
            </v:group>
            <v:group style="position:absolute;left:6844;top:3557;width:4694;height:2" coordorigin="6844,3557" coordsize="4694,2">
              <v:shape style="position:absolute;left:6844;top:3557;width:4694;height:2" coordorigin="6844,3557" coordsize="4694,0" path="m6844,3557l11539,3557e" filled="f" stroked="t" strokeweight=".711962pt" strokecolor="#4B4B4B">
                <v:path arrowok="t"/>
              </v:shape>
            </v:group>
            <v:group style="position:absolute;left:3683;top:3533;width:2;height:783" coordorigin="3683,3533" coordsize="2,783">
              <v:shape style="position:absolute;left:3683;top:3533;width:2;height:783" coordorigin="3683,3533" coordsize="0,783" path="m3683,4316l3683,3533e" filled="f" stroked="t" strokeweight=".711962pt" strokecolor="#4F4F4F">
                <v:path arrowok="t"/>
              </v:shape>
            </v:group>
            <v:group style="position:absolute;left:6878;top:3547;width:2;height:248" coordorigin="6878,3547" coordsize="2,248">
              <v:shape style="position:absolute;left:6878;top:3547;width:2;height:248" coordorigin="6878,3547" coordsize="0,248" path="m6878,3795l6878,3547e" filled="f" stroked="t" strokeweight=".474641pt" strokecolor="#3B3B3B">
                <v:path arrowok="t"/>
              </v:shape>
            </v:group>
            <v:group style="position:absolute;left:3669;top:3996;width:2525;height:2" coordorigin="3669,3996" coordsize="2525,2">
              <v:shape style="position:absolute;left:3669;top:3996;width:2525;height:2" coordorigin="3669,3996" coordsize="2525,0" path="m3669,3996l6194,3996e" filled="f" stroked="t" strokeweight=".711962pt" strokecolor="#676767">
                <v:path arrowok="t"/>
              </v:shape>
            </v:group>
            <v:group style="position:absolute;left:6868;top:3982;width:1372;height:2" coordorigin="6868,3982" coordsize="1372,2">
              <v:shape style="position:absolute;left:6868;top:3982;width:1372;height:2" coordorigin="6868,3982" coordsize="1372,0" path="m6868,3982l8240,3982e" filled="f" stroked="t" strokeweight=".237321pt" strokecolor="#646464">
                <v:path arrowok="t"/>
              </v:shape>
            </v:group>
            <v:group style="position:absolute;left:6882;top:3738;width:2;height:578" coordorigin="6882,3738" coordsize="2,578">
              <v:shape style="position:absolute;left:6882;top:3738;width:2;height:578" coordorigin="6882,3738" coordsize="0,578" path="m6882,4316l6882,3738e" filled="f" stroked="t" strokeweight=".711962pt" strokecolor="#4F4F4F">
                <v:path arrowok="t"/>
              </v:shape>
            </v:group>
            <v:group style="position:absolute;left:8240;top:3982;width:1642;height:2" coordorigin="8240,3982" coordsize="1642,2">
              <v:shape style="position:absolute;left:8240;top:3982;width:1642;height:2" coordorigin="8240,3982" coordsize="1642,0" path="m8240,3982l9882,3982e" filled="f" stroked="t" strokeweight=".237321pt" strokecolor="#000000">
                <v:path arrowok="t"/>
              </v:shape>
            </v:group>
            <v:group style="position:absolute;left:9882;top:3982;width:1666;height:2" coordorigin="9882,3982" coordsize="1666,2">
              <v:shape style="position:absolute;left:9882;top:3982;width:1666;height:2" coordorigin="9882,3982" coordsize="1666,0" path="m9882,3982l11548,3982e" filled="f" stroked="t" strokeweight=".237321pt" strokecolor="#484848">
                <v:path arrowok="t"/>
              </v:shape>
            </v:group>
            <v:group style="position:absolute;left:346;top:4297;width:427;height:2" coordorigin="346,4297" coordsize="427,2">
              <v:shape style="position:absolute;left:346;top:4297;width:427;height:2" coordorigin="346,4297" coordsize="427,0" path="m346,4297l774,4297e" filled="f" stroked="t" strokeweight=".474641pt" strokecolor="#383838">
                <v:path arrowok="t"/>
              </v:shape>
            </v:group>
            <v:group style="position:absolute;left:717;top:4299;width:1604;height:2" coordorigin="717,4299" coordsize="1604,2">
              <v:shape style="position:absolute;left:717;top:4299;width:1604;height:2" coordorigin="717,4299" coordsize="1604,0" path="m717,4299l2321,4299e" filled="f" stroked="t" strokeweight=".949282pt" strokecolor="#606060">
                <v:path arrowok="t"/>
              </v:shape>
            </v:group>
            <v:group style="position:absolute;left:2264;top:4304;width:603;height:2" coordorigin="2264,4304" coordsize="603,2">
              <v:shape style="position:absolute;left:2264;top:4304;width:603;height:2" coordorigin="2264,4304" coordsize="603,0" path="m2264,4304l2867,4304e" filled="f" stroked="t" strokeweight=".474641pt" strokecolor="#3F3F3F">
                <v:path arrowok="t"/>
              </v:shape>
            </v:group>
            <v:group style="position:absolute;left:2810;top:4306;width:8738;height:2" coordorigin="2810,4306" coordsize="8738,2">
              <v:shape style="position:absolute;left:2810;top:4306;width:8738;height:2" coordorigin="2810,4306" coordsize="8738,0" path="m2810,4306l11548,4306e" filled="f" stroked="t" strokeweight=".949282pt" strokecolor="#484848">
                <v:path arrowok="t"/>
              </v:shape>
            </v:group>
            <v:group style="position:absolute;left:346;top:4571;width:1357;height:2" coordorigin="346,4571" coordsize="1357,2">
              <v:shape style="position:absolute;left:346;top:4571;width:1357;height:2" coordorigin="346,4571" coordsize="1357,0" path="m346,4571l1704,4571e" filled="f" stroked="t" strokeweight=".949282pt" strokecolor="#5B5B5B">
                <v:path arrowok="t"/>
              </v:shape>
            </v:group>
            <v:group style="position:absolute;left:1647;top:4574;width:683;height:2" coordorigin="1647,4574" coordsize="683,2">
              <v:shape style="position:absolute;left:1647;top:4574;width:683;height:2" coordorigin="1647,4574" coordsize="683,0" path="m1647,4574l2330,4574e" filled="f" stroked="t" strokeweight=".474641pt" strokecolor="#3F3F3F">
                <v:path arrowok="t"/>
              </v:shape>
            </v:group>
            <v:group style="position:absolute;left:2259;top:4578;width:2312;height:2" coordorigin="2259,4578" coordsize="2312,2">
              <v:shape style="position:absolute;left:2259;top:4578;width:2312;height:2" coordorigin="2259,4578" coordsize="2312,0" path="m2259,4578l4571,4578e" filled="f" stroked="t" strokeweight=".711962pt" strokecolor="#545454">
                <v:path arrowok="t"/>
              </v:shape>
            </v:group>
            <v:group style="position:absolute;left:4514;top:4578;width:793;height:2" coordorigin="4514,4578" coordsize="793,2">
              <v:shape style="position:absolute;left:4514;top:4578;width:793;height:2" coordorigin="4514,4578" coordsize="793,0" path="m4514,4578l5306,4578e" filled="f" stroked="t" strokeweight=".474641pt" strokecolor="#383838">
                <v:path arrowok="t"/>
              </v:shape>
            </v:group>
            <v:group style="position:absolute;left:5164;top:4581;width:6384;height:2" coordorigin="5164,4581" coordsize="6384,2">
              <v:shape style="position:absolute;left:5164;top:4581;width:6384;height:2" coordorigin="5164,4581" coordsize="6384,0" path="m5164,4581l11548,4581e" filled="f" stroked="t" strokeweight=".711962pt" strokecolor="#4F4F4F">
                <v:path arrowok="t"/>
              </v:shape>
            </v:group>
            <v:group style="position:absolute;left:2314;top:4297;width:2;height:535" coordorigin="2314,4297" coordsize="2,535">
              <v:shape style="position:absolute;left:2314;top:4297;width:2;height:535" coordorigin="2314,4297" coordsize="0,535" path="m2314,4831l2314,4297e" filled="f" stroked="t" strokeweight=".474641pt" strokecolor="#4F4F4F">
                <v:path arrowok="t"/>
              </v:shape>
            </v:group>
            <v:group style="position:absolute;left:2307;top:4817;width:3465;height:2" coordorigin="2307,4817" coordsize="3465,2">
              <v:shape style="position:absolute;left:2307;top:4817;width:3465;height:2" coordorigin="2307,4817" coordsize="3465,0" path="m2307,4817l5772,4817e" filled="f" stroked="t" strokeweight=".711962pt" strokecolor="#575757">
                <v:path arrowok="t"/>
              </v:shape>
            </v:group>
            <v:group style="position:absolute;left:5700;top:4817;width:479;height:2" coordorigin="5700,4817" coordsize="479,2">
              <v:shape style="position:absolute;left:5700;top:4817;width:479;height:2" coordorigin="5700,4817" coordsize="479,0" path="m5700,4817l6180,4817e" filled="f" stroked="t" strokeweight=".474641pt" strokecolor="#343434">
                <v:path arrowok="t"/>
              </v:shape>
            </v:group>
            <v:group style="position:absolute;left:6123;top:4817;width:1225;height:2" coordorigin="6123,4817" coordsize="1225,2">
              <v:shape style="position:absolute;left:6123;top:4817;width:1225;height:2" coordorigin="6123,4817" coordsize="1225,0" path="m6123,4817l7347,4817e" filled="f" stroked="t" strokeweight=".711962pt" strokecolor="#4F4F4F">
                <v:path arrowok="t"/>
              </v:shape>
            </v:group>
            <v:group style="position:absolute;left:7290;top:4817;width:389;height:2" coordorigin="7290,4817" coordsize="389,2">
              <v:shape style="position:absolute;left:7290;top:4817;width:389;height:2" coordorigin="7290,4817" coordsize="389,0" path="m7290,4817l7680,4817e" filled="f" stroked="t" strokeweight=".474641pt" strokecolor="#3B3B3B">
                <v:path arrowok="t"/>
              </v:shape>
            </v:group>
            <v:group style="position:absolute;left:7623;top:4819;width:3921;height:2" coordorigin="7623,4819" coordsize="3921,2">
              <v:shape style="position:absolute;left:7623;top:4819;width:3921;height:2" coordorigin="7623,4819" coordsize="3921,0" path="m7623,4819l11543,4819e" filled="f" stroked="t" strokeweight=".949282pt" strokecolor="#545454">
                <v:path arrowok="t"/>
              </v:shape>
            </v:group>
            <v:group style="position:absolute;left:11536;top:1389;width:2;height:3690" coordorigin="11536,1389" coordsize="2,3690">
              <v:shape style="position:absolute;left:11536;top:1389;width:2;height:3690" coordorigin="11536,1389" coordsize="0,3690" path="m11536,5080l11536,1389e" filled="f" stroked="t" strokeweight=".711962pt" strokecolor="#545454">
                <v:path arrowok="t"/>
              </v:shape>
            </v:group>
            <v:group style="position:absolute;left:4851;top:4812;width:2;height:511" coordorigin="4851,4812" coordsize="2,511">
              <v:shape style="position:absolute;left:4851;top:4812;width:2;height:511" coordorigin="4851,4812" coordsize="0,511" path="m4851,5323l4851,4812e" filled="f" stroked="t" strokeweight=".949282pt" strokecolor="#606060">
                <v:path arrowok="t"/>
              </v:shape>
            </v:group>
            <v:group style="position:absolute;left:4837;top:5302;width:4618;height:2" coordorigin="4837,5302" coordsize="4618,2">
              <v:shape style="position:absolute;left:4837;top:5302;width:4618;height:2" coordorigin="4837,5302" coordsize="4618,0" path="m4837,5302l9455,5302e" filled="f" stroked="t" strokeweight=".711962pt" strokecolor="#545454">
                <v:path arrowok="t"/>
              </v:shape>
            </v:group>
            <v:group style="position:absolute;left:7651;top:4798;width:2;height:506" coordorigin="7651,4798" coordsize="2,506">
              <v:shape style="position:absolute;left:7651;top:4798;width:2;height:506" coordorigin="7651,4798" coordsize="0,506" path="m7651,5304l7651,4798e" filled="f" stroked="t" strokeweight=".237321pt" strokecolor="#545454">
                <v:path arrowok="t"/>
              </v:shape>
            </v:group>
            <v:group style="position:absolute;left:2314;top:4774;width:2;height:1976" coordorigin="2314,4774" coordsize="2,1976">
              <v:shape style="position:absolute;left:2314;top:4774;width:2;height:1976" coordorigin="2314,4774" coordsize="0,1976" path="m2314,6751l2314,4774e" filled="f" stroked="t" strokeweight=".711962pt" strokecolor="#646464">
                <v:path arrowok="t"/>
              </v:shape>
            </v:group>
            <v:group style="position:absolute;left:9274;top:5304;width:636;height:2" coordorigin="9274,5304" coordsize="636,2">
              <v:shape style="position:absolute;left:9274;top:5304;width:636;height:2" coordorigin="9274,5304" coordsize="636,0" path="m9274,5304l9911,5304e" filled="f" stroked="t" strokeweight=".474641pt" strokecolor="#3B3B3B">
                <v:path arrowok="t"/>
              </v:shape>
            </v:group>
            <v:group style="position:absolute;left:9854;top:5306;width:1690;height:2" coordorigin="9854,5306" coordsize="1690,2">
              <v:shape style="position:absolute;left:9854;top:5306;width:1690;height:2" coordorigin="9854,5306" coordsize="1690,0" path="m9854,5306l11543,5306e" filled="f" stroked="t" strokeweight=".711962pt" strokecolor="#4F4F4F">
                <v:path arrowok="t"/>
              </v:shape>
            </v:group>
            <v:group style="position:absolute;left:11539;top:5022;width:2;height:310" coordorigin="11539,5022" coordsize="2,310">
              <v:shape style="position:absolute;left:11539;top:5022;width:2;height:310" coordorigin="11539,5022" coordsize="0,310" path="m11539,5333l11539,5022e" filled="f" stroked="t" strokeweight=".474641pt" strokecolor="#3F3F3F">
                <v:path arrowok="t"/>
              </v:shape>
            </v:group>
            <v:group style="position:absolute;left:4851;top:5266;width:2;height:539" coordorigin="4851,5266" coordsize="2,539">
              <v:shape style="position:absolute;left:4851;top:5266;width:2;height:539" coordorigin="4851,5266" coordsize="0,539" path="m4851,5805l4851,5266e" filled="f" stroked="t" strokeweight=".474641pt" strokecolor="#343434">
                <v:path arrowok="t"/>
              </v:shape>
            </v:group>
            <v:group style="position:absolute;left:4846;top:5543;width:6702;height:2" coordorigin="4846,5543" coordsize="6702,2">
              <v:shape style="position:absolute;left:4846;top:5543;width:6702;height:2" coordorigin="4846,5543" coordsize="6702,0" path="m4846,5543l11548,5543e" filled="f" stroked="t" strokeweight=".711962pt" strokecolor="#545454">
                <v:path arrowok="t"/>
              </v:shape>
            </v:group>
            <v:group style="position:absolute;left:11541;top:5242;width:2;height:1351" coordorigin="11541,5242" coordsize="2,1351">
              <v:shape style="position:absolute;left:11541;top:5242;width:2;height:1351" coordorigin="11541,5242" coordsize="0,1351" path="m11541,6593l11541,5242e" filled="f" stroked="t" strokeweight=".949282pt" strokecolor="#5B5B5B">
                <v:path arrowok="t"/>
              </v:shape>
            </v:group>
            <v:group style="position:absolute;left:351;top:5500;width:2;height:306" coordorigin="351,5500" coordsize="2,306">
              <v:shape style="position:absolute;left:351;top:5500;width:2;height:306" coordorigin="351,5500" coordsize="0,306" path="m351,5805l351,5500e" filled="f" stroked="t" strokeweight=".474641pt" strokecolor="#444444">
                <v:path arrowok="t"/>
              </v:shape>
            </v:group>
            <v:group style="position:absolute;left:4841;top:5786;width:2838;height:2" coordorigin="4841,5786" coordsize="2838,2">
              <v:shape style="position:absolute;left:4841;top:5786;width:2838;height:2" coordorigin="4841,5786" coordsize="2838,0" path="m4841,5786l7680,5786e" filled="f" stroked="t" strokeweight=".711962pt" strokecolor="#575757">
                <v:path arrowok="t"/>
              </v:shape>
            </v:group>
            <v:group style="position:absolute;left:7623;top:5786;width:646;height:2" coordorigin="7623,5786" coordsize="646,2">
              <v:shape style="position:absolute;left:7623;top:5786;width:646;height:2" coordorigin="7623,5786" coordsize="646,0" path="m7623,5786l8268,5786e" filled="f" stroked="t" strokeweight=".474641pt" strokecolor="#343434">
                <v:path arrowok="t"/>
              </v:shape>
            </v:group>
            <v:group style="position:absolute;left:8202;top:5789;width:3346;height:2" coordorigin="8202,5789" coordsize="3346,2">
              <v:shape style="position:absolute;left:8202;top:5789;width:3346;height:2" coordorigin="8202,5789" coordsize="3346,0" path="m8202,5789l11548,5789e" filled="f" stroked="t" strokeweight=".949282pt" strokecolor="#575757">
                <v:path arrowok="t"/>
              </v:shape>
            </v:group>
            <v:group style="position:absolute;left:2307;top:6020;width:560;height:2" coordorigin="2307,6020" coordsize="560,2">
              <v:shape style="position:absolute;left:2307;top:6020;width:560;height:2" coordorigin="2307,6020" coordsize="560,0" path="m2307,6020l2867,6020e" filled="f" stroked="t" strokeweight=".474641pt" strokecolor="#484848">
                <v:path arrowok="t"/>
              </v:shape>
            </v:group>
            <v:group style="position:absolute;left:2810;top:6020;width:1761;height:2" coordorigin="2810,6020" coordsize="1761,2">
              <v:shape style="position:absolute;left:2810;top:6020;width:1761;height:2" coordorigin="2810,6020" coordsize="1761,0" path="m2810,6020l4571,6020e" filled="f" stroked="t" strokeweight=".711962pt" strokecolor="#5B5B5B">
                <v:path arrowok="t"/>
              </v:shape>
            </v:group>
            <v:group style="position:absolute;left:4514;top:6025;width:370;height:2" coordorigin="4514,6025" coordsize="370,2">
              <v:shape style="position:absolute;left:4514;top:6025;width:370;height:2" coordorigin="4514,6025" coordsize="370,0" path="m4514,6025l4884,6025e" filled="f" stroked="t" strokeweight=".949282pt" strokecolor="#707070">
                <v:path arrowok="t"/>
              </v:shape>
            </v:group>
            <v:group style="position:absolute;left:4853;top:5748;width:2;height:1232" coordorigin="4853,5748" coordsize="2,1232">
              <v:shape style="position:absolute;left:4853;top:5748;width:2;height:1232" coordorigin="4853,5748" coordsize="0,1232" path="m4853,6980l4853,5748e" filled="f" stroked="t" strokeweight=".949282pt" strokecolor="#575757">
                <v:path arrowok="t"/>
              </v:shape>
            </v:group>
            <v:group style="position:absolute;left:4813;top:6025;width:4234;height:2" coordorigin="4813,6025" coordsize="4234,2">
              <v:shape style="position:absolute;left:4813;top:6025;width:4234;height:2" coordorigin="4813,6025" coordsize="4234,0" path="m4813,6025l9047,6025e" filled="f" stroked="t" strokeweight=".711962pt" strokecolor="#5B5B5B">
                <v:path arrowok="t"/>
              </v:shape>
            </v:group>
            <v:group style="position:absolute;left:8990;top:6025;width:342;height:2" coordorigin="8990,6025" coordsize="342,2">
              <v:shape style="position:absolute;left:8990;top:6025;width:342;height:2" coordorigin="8990,6025" coordsize="342,0" path="m8990,6025l9331,6025e" filled="f" stroked="t" strokeweight=".474641pt" strokecolor="#2F2F2F">
                <v:path arrowok="t"/>
              </v:shape>
            </v:group>
            <v:group style="position:absolute;left:9274;top:6030;width:2274;height:2" coordorigin="9274,6030" coordsize="2274,2">
              <v:shape style="position:absolute;left:9274;top:6030;width:2274;height:2" coordorigin="9274,6030" coordsize="2274,0" path="m9274,6030l11548,6030e" filled="f" stroked="t" strokeweight=".711962pt" strokecolor="#575757">
                <v:path arrowok="t"/>
              </v:shape>
            </v:group>
            <v:group style="position:absolute;left:807;top:6256;width:6541;height:2" coordorigin="807,6256" coordsize="6541,2">
              <v:shape style="position:absolute;left:807;top:6256;width:6541;height:2" coordorigin="807,6256" coordsize="6541,0" path="m807,6256l7347,6256e" filled="f" stroked="t" strokeweight=".711962pt" strokecolor="#5B5B5B">
                <v:path arrowok="t"/>
              </v:shape>
            </v:group>
            <v:group style="position:absolute;left:7290;top:6259;width:389;height:2" coordorigin="7290,6259" coordsize="389,2">
              <v:shape style="position:absolute;left:7290;top:6259;width:389;height:2" coordorigin="7290,6259" coordsize="389,0" path="m7290,6259l7680,6259e" filled="f" stroked="t" strokeweight=".474641pt" strokecolor="#484848">
                <v:path arrowok="t"/>
              </v:shape>
            </v:group>
            <v:group style="position:absolute;left:7623;top:6261;width:3930;height:2" coordorigin="7623,6261" coordsize="3930,2">
              <v:shape style="position:absolute;left:7623;top:6261;width:3930;height:2" coordorigin="7623,6261" coordsize="3930,0" path="m7623,6261l11553,6261e" filled="f" stroked="t" strokeweight=".711962pt" strokecolor="#545454">
                <v:path arrowok="t"/>
              </v:shape>
            </v:group>
            <v:group style="position:absolute;left:7651;top:6245;width:2;height:57" coordorigin="7651,6245" coordsize="2,57">
              <v:shape style="position:absolute;left:7651;top:6245;width:2;height:57" coordorigin="7651,6245" coordsize="0,57" path="m7651,6302l7651,6245e" filled="f" stroked="t" strokeweight=".711962pt" strokecolor="#606060">
                <v:path arrowok="t"/>
              </v:shape>
            </v:group>
            <v:group style="position:absolute;left:7651;top:6302;width:2;height:234" coordorigin="7651,6302" coordsize="2,234">
              <v:shape style="position:absolute;left:7651;top:6302;width:2;height:234" coordorigin="7651,6302" coordsize="0,234" path="m7651,6536l7651,6302e" filled="f" stroked="t" strokeweight=".237321pt" strokecolor="#000000">
                <v:path arrowok="t"/>
              </v:shape>
            </v:group>
            <v:group style="position:absolute;left:351;top:6507;width:2;height:243" coordorigin="351,6507" coordsize="2,243">
              <v:shape style="position:absolute;left:351;top:6507;width:2;height:243" coordorigin="351,6507" coordsize="0,243" path="m351,6751l351,6507e" filled="f" stroked="t" strokeweight=".474641pt" strokecolor="#3B3B3B">
                <v:path arrowok="t"/>
              </v:shape>
            </v:group>
            <v:group style="position:absolute;left:2312;top:6732;width:2995;height:2" coordorigin="2312,6732" coordsize="2995,2">
              <v:shape style="position:absolute;left:2312;top:6732;width:2995;height:2" coordorigin="2312,6732" coordsize="2995,0" path="m2312,6732l5306,6732e" filled="f" stroked="t" strokeweight=".711962pt" strokecolor="#5B5B5B">
                <v:path arrowok="t"/>
              </v:shape>
            </v:group>
            <v:group style="position:absolute;left:5250;top:6732;width:508;height:2" coordorigin="5250,6732" coordsize="508,2">
              <v:shape style="position:absolute;left:5250;top:6732;width:508;height:2" coordorigin="5250,6732" coordsize="508,0" path="m5250,6732l5757,6732e" filled="f" stroked="t" strokeweight=".474641pt" strokecolor="#2B2B2B">
                <v:path arrowok="t"/>
              </v:shape>
            </v:group>
            <v:group style="position:absolute;left:5700;top:6732;width:973;height:2" coordorigin="5700,6732" coordsize="973,2">
              <v:shape style="position:absolute;left:5700;top:6732;width:973;height:2" coordorigin="5700,6732" coordsize="973,0" path="m5700,6732l6673,6732e" filled="f" stroked="t" strokeweight=".711962pt" strokecolor="#4F4F4F">
                <v:path arrowok="t"/>
              </v:shape>
            </v:group>
            <v:group style="position:absolute;left:6616;top:6732;width:285;height:2" coordorigin="6616,6732" coordsize="285,2">
              <v:shape style="position:absolute;left:6616;top:6732;width:285;height:2" coordorigin="6616,6732" coordsize="285,0" path="m6616,6732l6901,6732e" filled="f" stroked="t" strokeweight=".474641pt" strokecolor="#282828">
                <v:path arrowok="t"/>
              </v:shape>
            </v:group>
            <v:group style="position:absolute;left:6844;top:6732;width:2226;height:2" coordorigin="6844,6732" coordsize="2226,2">
              <v:shape style="position:absolute;left:6844;top:6732;width:2226;height:2" coordorigin="6844,6732" coordsize="2226,0" path="m6844,6732l9070,6732e" filled="f" stroked="t" strokeweight=".711962pt" strokecolor="#545454">
                <v:path arrowok="t"/>
              </v:shape>
            </v:group>
            <v:group style="position:absolute;left:7651;top:6536;width:2;height:196" coordorigin="7651,6536" coordsize="2,196">
              <v:shape style="position:absolute;left:7651;top:6536;width:2;height:196" coordorigin="7651,6536" coordsize="0,196" path="m7651,6732l7651,6536e" filled="f" stroked="t" strokeweight=".237321pt" strokecolor="#575757">
                <v:path arrowok="t"/>
              </v:shape>
            </v:group>
            <v:group style="position:absolute;left:8990;top:6732;width:342;height:2" coordorigin="8990,6732" coordsize="342,2">
              <v:shape style="position:absolute;left:8990;top:6732;width:342;height:2" coordorigin="8990,6732" coordsize="342,0" path="m8990,6732l9331,6732e" filled="f" stroked="t" strokeweight=".474641pt" strokecolor="#383838">
                <v:path arrowok="t"/>
              </v:shape>
            </v:group>
            <v:group style="position:absolute;left:9274;top:6732;width:2274;height:2" coordorigin="9274,6732" coordsize="2274,2">
              <v:shape style="position:absolute;left:9274;top:6732;width:2274;height:2" coordorigin="9274,6732" coordsize="2274,0" path="m9274,6732l11548,6732e" filled="f" stroked="t" strokeweight=".711962pt" strokecolor="#545454">
                <v:path arrowok="t"/>
              </v:shape>
            </v:group>
            <v:group style="position:absolute;left:11546;top:6507;width:2;height:487" coordorigin="11546,6507" coordsize="2,487">
              <v:shape style="position:absolute;left:11546;top:6507;width:2;height:487" coordorigin="11546,6507" coordsize="0,487" path="m11546,6994l11546,6507e" filled="f" stroked="t" strokeweight=".474641pt" strokecolor="#3F3F3F">
                <v:path arrowok="t"/>
              </v:shape>
            </v:group>
            <v:group style="position:absolute;left:2316;top:6693;width:2;height:291" coordorigin="2316,6693" coordsize="2,291">
              <v:shape style="position:absolute;left:2316;top:6693;width:2;height:291" coordorigin="2316,6693" coordsize="0,291" path="m2316,6985l2316,6693e" filled="f" stroked="t" strokeweight=".474641pt" strokecolor="#383838">
                <v:path arrowok="t"/>
              </v:shape>
            </v:group>
            <v:group style="position:absolute;left:2312;top:6973;width:4362;height:2" coordorigin="2312,6973" coordsize="4362,2">
              <v:shape style="position:absolute;left:2312;top:6973;width:4362;height:2" coordorigin="2312,6973" coordsize="4362,0" path="m2312,6973l6673,6973e" filled="f" stroked="t" strokeweight=".711962pt" strokecolor="#575757">
                <v:path arrowok="t"/>
              </v:shape>
            </v:group>
            <v:group style="position:absolute;left:6616;top:6970;width:285;height:2" coordorigin="6616,6970" coordsize="285,2">
              <v:shape style="position:absolute;left:6616;top:6970;width:285;height:2" coordorigin="6616,6970" coordsize="285,0" path="m6616,6970l6901,6970e" filled="f" stroked="t" strokeweight=".474641pt" strokecolor="#2B2B2B">
                <v:path arrowok="t"/>
              </v:shape>
            </v:group>
            <v:group style="position:absolute;left:6844;top:6973;width:4704;height:2" coordorigin="6844,6973" coordsize="4704,2">
              <v:shape style="position:absolute;left:6844;top:6973;width:4704;height:2" coordorigin="6844,6973" coordsize="4704,0" path="m6844,6973l11548,6973e" filled="f" stroked="t" strokeweight=".711962pt" strokecolor="#4F4F4F">
                <v:path arrowok="t"/>
              </v:shape>
            </v:group>
            <v:group style="position:absolute;left:7651;top:6717;width:2;height:248" coordorigin="7651,6717" coordsize="2,248">
              <v:shape style="position:absolute;left:7651;top:6717;width:2;height:248" coordorigin="7651,6717" coordsize="0,248" path="m7651,6965l7651,6717e" filled="f" stroked="t" strokeweight=".237321pt" strokecolor="#6B6B6B">
                <v:path arrowok="t"/>
              </v:shape>
            </v:group>
            <v:group style="position:absolute;left:342;top:7207;width:854;height:2" coordorigin="342,7207" coordsize="854,2">
              <v:shape style="position:absolute;left:342;top:7207;width:854;height:2" coordorigin="342,7207" coordsize="854,0" path="m342,7207l1196,7207e" filled="f" stroked="t" strokeweight=".949282pt" strokecolor="#646464">
                <v:path arrowok="t"/>
              </v:shape>
            </v:group>
            <v:group style="position:absolute;left:1120;top:7207;width:584;height:2" coordorigin="1120,7207" coordsize="584,2">
              <v:shape style="position:absolute;left:1120;top:7207;width:584;height:2" coordorigin="1120,7207" coordsize="584,0" path="m1120,7207l1704,7207e" filled="f" stroked="t" strokeweight=".474641pt" strokecolor="#484848">
                <v:path arrowok="t"/>
              </v:shape>
            </v:group>
            <v:group style="position:absolute;left:1595;top:7207;width:3726;height:2" coordorigin="1595,7207" coordsize="3726,2">
              <v:shape style="position:absolute;left:1595;top:7207;width:3726;height:2" coordorigin="1595,7207" coordsize="3726,0" path="m1595,7207l5321,7207e" filled="f" stroked="t" strokeweight=".711962pt" strokecolor="#5B5B5B">
                <v:path arrowok="t"/>
              </v:shape>
            </v:group>
            <v:group style="position:absolute;left:2316;top:6927;width:2;height:568" coordorigin="2316,6927" coordsize="2,568">
              <v:shape style="position:absolute;left:2316;top:6927;width:2;height:568" coordorigin="2316,6927" coordsize="0,568" path="m2316,7495l2316,6927e" filled="f" stroked="t" strokeweight=".711962pt" strokecolor="#5B5B5B">
                <v:path arrowok="t"/>
              </v:shape>
            </v:group>
            <v:group style="position:absolute;left:5250;top:7214;width:147;height:2" coordorigin="5250,7214" coordsize="147,2">
              <v:shape style="position:absolute;left:5250;top:7214;width:147;height:2" coordorigin="5250,7214" coordsize="147,0" path="m5250,7214l5397,7214e" filled="f" stroked="t" strokeweight=".711962pt" strokecolor="#484848">
                <v:path arrowok="t"/>
              </v:shape>
            </v:group>
            <v:group style="position:absolute;left:5340;top:7209;width:418;height:2" coordorigin="5340,7209" coordsize="418,2">
              <v:shape style="position:absolute;left:5340;top:7209;width:418;height:2" coordorigin="5340,7209" coordsize="418,0" path="m5340,7209l5757,7209e" filled="f" stroked="t" strokeweight=".474641pt" strokecolor="#2B2B2B">
                <v:path arrowok="t"/>
              </v:shape>
            </v:group>
            <v:group style="position:absolute;left:5700;top:7211;width:973;height:2" coordorigin="5700,7211" coordsize="973,2">
              <v:shape style="position:absolute;left:5700;top:7211;width:973;height:2" coordorigin="5700,7211" coordsize="973,0" path="m5700,7211l6673,7211e" filled="f" stroked="t" strokeweight=".949282pt" strokecolor="#5B5B5B">
                <v:path arrowok="t"/>
              </v:shape>
            </v:group>
            <v:group style="position:absolute;left:6616;top:7209;width:285;height:2" coordorigin="6616,7209" coordsize="285,2">
              <v:shape style="position:absolute;left:6616;top:7209;width:285;height:2" coordorigin="6616,7209" coordsize="285,0" path="m6616,7209l6901,7209e" filled="f" stroked="t" strokeweight=".474641pt" strokecolor="#3B3B3B">
                <v:path arrowok="t"/>
              </v:shape>
            </v:group>
            <v:group style="position:absolute;left:6844;top:7211;width:2639;height:2" coordorigin="6844,7211" coordsize="2639,2">
              <v:shape style="position:absolute;left:6844;top:7211;width:2639;height:2" coordorigin="6844,7211" coordsize="2639,0" path="m6844,7211l9483,7211e" filled="f" stroked="t" strokeweight=".711962pt" strokecolor="#4F4F4F">
                <v:path arrowok="t"/>
              </v:shape>
            </v:group>
            <v:group style="position:absolute;left:9274;top:7214;width:636;height:2" coordorigin="9274,7214" coordsize="636,2">
              <v:shape style="position:absolute;left:9274;top:7214;width:636;height:2" coordorigin="9274,7214" coordsize="636,0" path="m9274,7214l9911,7214e" filled="f" stroked="t" strokeweight=".474641pt" strokecolor="#2F2F2F">
                <v:path arrowok="t"/>
              </v:shape>
            </v:group>
            <v:group style="position:absolute;left:9854;top:7214;width:1699;height:2" coordorigin="9854,7214" coordsize="1699,2">
              <v:shape style="position:absolute;left:9854;top:7214;width:1699;height:2" coordorigin="9854,7214" coordsize="1699,0" path="m9854,7214l11553,7214e" filled="f" stroked="t" strokeweight=".711962pt" strokecolor="#545454">
                <v:path arrowok="t"/>
              </v:shape>
            </v:group>
            <v:group style="position:absolute;left:11543;top:6922;width:2;height:573" coordorigin="11543,6922" coordsize="2,573">
              <v:shape style="position:absolute;left:11543;top:6922;width:2;height:573" coordorigin="11543,6922" coordsize="0,573" path="m11543,7495l11543,6922e" filled="f" stroked="t" strokeweight=".711962pt" strokecolor="#5B5B5B">
                <v:path arrowok="t"/>
              </v:shape>
            </v:group>
            <v:group style="position:absolute;left:358;top:2798;width:2;height:8889" coordorigin="358,2798" coordsize="2,8889">
              <v:shape style="position:absolute;left:358;top:2798;width:2;height:8889" coordorigin="358,2798" coordsize="0,8889" path="m358,11687l358,2798e" filled="f" stroked="t" strokeweight=".474641pt" strokecolor="#606060">
                <v:path arrowok="t"/>
              </v:shape>
            </v:group>
            <v:group style="position:absolute;left:346;top:7677;width:1400;height:2" coordorigin="346,7677" coordsize="1400,2">
              <v:shape style="position:absolute;left:346;top:7677;width:1400;height:2" coordorigin="346,7677" coordsize="1400,0" path="m346,7677l1747,7677e" filled="f" stroked="t" strokeweight=".711962pt" strokecolor="#606060">
                <v:path arrowok="t"/>
              </v:shape>
            </v:group>
            <v:group style="position:absolute;left:1647;top:7679;width:683;height:2" coordorigin="1647,7679" coordsize="683,2">
              <v:shape style="position:absolute;left:1647;top:7679;width:683;height:2" coordorigin="1647,7679" coordsize="683,0" path="m1647,7679l2330,7679e" filled="f" stroked="t" strokeweight=".474641pt" strokecolor="#484848">
                <v:path arrowok="t"/>
              </v:shape>
            </v:group>
            <v:group style="position:absolute;left:2321;top:6350;width:2;height:4698" coordorigin="2321,6350" coordsize="2,4698">
              <v:shape style="position:absolute;left:2321;top:6350;width:2;height:4698" coordorigin="2321,6350" coordsize="0,4698" path="m2321,11047l2321,6350e" filled="f" stroked="t" strokeweight=".474641pt" strokecolor="#575757">
                <v:path arrowok="t"/>
              </v:shape>
            </v:group>
            <v:group style="position:absolute;left:2259;top:7679;width:2312;height:2" coordorigin="2259,7679" coordsize="2312,2">
              <v:shape style="position:absolute;left:2259;top:7679;width:2312;height:2" coordorigin="2259,7679" coordsize="2312,0" path="m2259,7679l4571,7679e" filled="f" stroked="t" strokeweight=".711962pt" strokecolor="#5B5B5B">
                <v:path arrowok="t"/>
              </v:shape>
            </v:group>
            <v:group style="position:absolute;left:4514;top:7682;width:361;height:2" coordorigin="4514,7682" coordsize="361,2">
              <v:shape style="position:absolute;left:4514;top:7682;width:361;height:2" coordorigin="4514,7682" coordsize="361,0" path="m4514,7682l4875,7682e" filled="f" stroked="t" strokeweight=".474641pt" strokecolor="#3F3F3F">
                <v:path arrowok="t"/>
              </v:shape>
            </v:group>
            <v:group style="position:absolute;left:4818;top:7682;width:1025;height:2" coordorigin="4818,7682" coordsize="1025,2">
              <v:shape style="position:absolute;left:4818;top:7682;width:1025;height:2" coordorigin="4818,7682" coordsize="1025,0" path="m4818,7682l5843,7682e" filled="f" stroked="t" strokeweight=".949282pt" strokecolor="#5B5B5B">
                <v:path arrowok="t"/>
              </v:shape>
            </v:group>
            <v:group style="position:absolute;left:5700;top:7682;width:479;height:2" coordorigin="5700,7682" coordsize="479,2">
              <v:shape style="position:absolute;left:5700;top:7682;width:479;height:2" coordorigin="5700,7682" coordsize="479,0" path="m5700,7682l6180,7682e" filled="f" stroked="t" strokeweight=".474641pt" strokecolor="#444444">
                <v:path arrowok="t"/>
              </v:shape>
            </v:group>
            <v:group style="position:absolute;left:6123;top:7682;width:1225;height:2" coordorigin="6123,7682" coordsize="1225,2">
              <v:shape style="position:absolute;left:6123;top:7682;width:1225;height:2" coordorigin="6123,7682" coordsize="1225,0" path="m6123,7682l7347,7682e" filled="f" stroked="t" strokeweight=".711962pt" strokecolor="#4F4F4F">
                <v:path arrowok="t"/>
              </v:shape>
            </v:group>
            <v:group style="position:absolute;left:7290;top:7682;width:389;height:2" coordorigin="7290,7682" coordsize="389,2">
              <v:shape style="position:absolute;left:7290;top:7682;width:389;height:2" coordorigin="7290,7682" coordsize="389,0" path="m7290,7682l7680,7682e" filled="f" stroked="t" strokeweight=".474641pt" strokecolor="#3F3F3F">
                <v:path arrowok="t"/>
              </v:shape>
            </v:group>
            <v:group style="position:absolute;left:7599;top:7684;width:3963;height:2" coordorigin="7599,7684" coordsize="3963,2">
              <v:shape style="position:absolute;left:7599;top:7684;width:3963;height:2" coordorigin="7599,7684" coordsize="3963,0" path="m7599,7684l11562,7684e" filled="f" stroked="t" strokeweight=".711962pt" strokecolor="#545454">
                <v:path arrowok="t"/>
              </v:shape>
            </v:group>
            <v:group style="position:absolute;left:2321;top:7634;width:2;height:310" coordorigin="2321,7634" coordsize="2,310">
              <v:shape style="position:absolute;left:2321;top:7634;width:2;height:310" coordorigin="2321,7634" coordsize="0,310" path="m2321,7944l2321,7634e" filled="f" stroked="t" strokeweight=".949282pt" strokecolor="#646464">
                <v:path arrowok="t"/>
              </v:shape>
            </v:group>
            <v:group style="position:absolute;left:4867;top:7677;width:2;height:735" coordorigin="4867,7677" coordsize="2,735">
              <v:shape style="position:absolute;left:4867;top:7677;width:2;height:735" coordorigin="4867,7677" coordsize="0,735" path="m4867,8412l4867,7677e" filled="f" stroked="t" strokeweight=".711962pt" strokecolor="#545454">
                <v:path arrowok="t"/>
              </v:shape>
            </v:group>
            <v:group style="position:absolute;left:4856;top:7925;width:2824;height:2" coordorigin="4856,7925" coordsize="2824,2">
              <v:shape style="position:absolute;left:4856;top:7925;width:2824;height:2" coordorigin="4856,7925" coordsize="2824,0" path="m4856,7925l7680,7925e" filled="f" stroked="t" strokeweight=".711962pt" strokecolor="#575757">
                <v:path arrowok="t"/>
              </v:shape>
            </v:group>
            <v:group style="position:absolute;left:7623;top:7925;width:646;height:2" coordorigin="7623,7925" coordsize="646,2">
              <v:shape style="position:absolute;left:7623;top:7925;width:646;height:2" coordorigin="7623,7925" coordsize="646,0" path="m7623,7925l8268,7925e" filled="f" stroked="t" strokeweight=".474641pt" strokecolor="#3B3B3B">
                <v:path arrowok="t"/>
              </v:shape>
            </v:group>
            <v:group style="position:absolute;left:8197;top:7927;width:3360;height:2" coordorigin="8197,7927" coordsize="3360,2">
              <v:shape style="position:absolute;left:8197;top:7927;width:3360;height:2" coordorigin="8197,7927" coordsize="3360,0" path="m8197,7927l11558,7927e" filled="f" stroked="t" strokeweight=".949282pt" strokecolor="#575757">
                <v:path arrowok="t"/>
              </v:shape>
            </v:group>
            <v:group style="position:absolute;left:11558;top:5992;width:2;height:4927" coordorigin="11558,5992" coordsize="2,4927">
              <v:shape style="position:absolute;left:11558;top:5992;width:2;height:4927" coordorigin="11558,5992" coordsize="0,4927" path="m11558,10918l11558,5992e" filled="f" stroked="t" strokeweight=".711962pt" strokecolor="#575757">
                <v:path arrowok="t"/>
              </v:shape>
            </v:group>
            <v:group style="position:absolute;left:2326;top:7887;width:2;height:310" coordorigin="2326,7887" coordsize="2,310">
              <v:shape style="position:absolute;left:2326;top:7887;width:2;height:310" coordorigin="2326,7887" coordsize="0,310" path="m2326,8197l2326,7887e" filled="f" stroked="t" strokeweight=".474641pt" strokecolor="#3F3F3F">
                <v:path arrowok="t"/>
              </v:shape>
            </v:group>
            <v:group style="position:absolute;left:4860;top:8164;width:446;height:2" coordorigin="4860,8164" coordsize="446,2">
              <v:shape style="position:absolute;left:4860;top:8164;width:446;height:2" coordorigin="4860,8164" coordsize="446,0" path="m4860,8164l5306,8164e" filled="f" stroked="t" strokeweight=".711962pt" strokecolor="#5B5B5B">
                <v:path arrowok="t"/>
              </v:shape>
            </v:group>
            <v:group style="position:absolute;left:5250;top:8164;width:147;height:2" coordorigin="5250,8164" coordsize="147,2">
              <v:shape style="position:absolute;left:5250;top:8164;width:147;height:2" coordorigin="5250,8164" coordsize="147,0" path="m5250,8164l5397,8164e" filled="f" stroked="t" strokeweight=".474641pt" strokecolor="#3B3B3B">
                <v:path arrowok="t"/>
              </v:shape>
            </v:group>
            <v:group style="position:absolute;left:5340;top:8164;width:6227;height:2" coordorigin="5340,8164" coordsize="6227,2">
              <v:shape style="position:absolute;left:5340;top:8164;width:6227;height:2" coordorigin="5340,8164" coordsize="6227,0" path="m5340,8164l11567,8164e" filled="f" stroked="t" strokeweight=".711962pt" strokecolor="#575757">
                <v:path arrowok="t"/>
              </v:shape>
            </v:group>
            <v:group style="position:absolute;left:361;top:8400;width:4946;height:2" coordorigin="361,8400" coordsize="4946,2">
              <v:shape style="position:absolute;left:361;top:8400;width:4946;height:2" coordorigin="361,8400" coordsize="4946,0" path="m361,8400l5306,8400e" filled="f" stroked="t" strokeweight=".711962pt" strokecolor="#5B5B5B">
                <v:path arrowok="t"/>
              </v:shape>
            </v:group>
            <v:group style="position:absolute;left:363;top:8140;width:2;height:286" coordorigin="363,8140" coordsize="2,286">
              <v:shape style="position:absolute;left:363;top:8140;width:2;height:286" coordorigin="363,8140" coordsize="0,286" path="m363,8426l363,8140e" filled="f" stroked="t" strokeweight=".949282pt" strokecolor="#747474">
                <v:path arrowok="t"/>
              </v:shape>
            </v:group>
            <v:group style="position:absolute;left:5250;top:8402;width:147;height:2" coordorigin="5250,8402" coordsize="147,2">
              <v:shape style="position:absolute;left:5250;top:8402;width:147;height:2" coordorigin="5250,8402" coordsize="147,0" path="m5250,8402l5397,8402e" filled="f" stroked="t" strokeweight=".474641pt" strokecolor="#343434">
                <v:path arrowok="t"/>
              </v:shape>
            </v:group>
            <v:group style="position:absolute;left:5340;top:8402;width:1334;height:2" coordorigin="5340,8402" coordsize="1334,2">
              <v:shape style="position:absolute;left:5340;top:8402;width:1334;height:2" coordorigin="5340,8402" coordsize="1334,0" path="m5340,8402l6673,8402e" filled="f" stroked="t" strokeweight=".711962pt" strokecolor="#4F4F4F">
                <v:path arrowok="t"/>
              </v:shape>
            </v:group>
            <v:group style="position:absolute;left:6616;top:8402;width:285;height:2" coordorigin="6616,8402" coordsize="285,2">
              <v:shape style="position:absolute;left:6616;top:8402;width:285;height:2" coordorigin="6616,8402" coordsize="285,0" path="m6616,8402l6901,8402e" filled="f" stroked="t" strokeweight=".474641pt" strokecolor="#2B2B2B">
                <v:path arrowok="t"/>
              </v:shape>
            </v:group>
            <v:group style="position:absolute;left:6844;top:8402;width:2202;height:2" coordorigin="6844,8402" coordsize="2202,2">
              <v:shape style="position:absolute;left:6844;top:8402;width:2202;height:2" coordorigin="6844,8402" coordsize="2202,0" path="m6844,8402l9047,8402e" filled="f" stroked="t" strokeweight=".711962pt" strokecolor="#545454">
                <v:path arrowok="t"/>
              </v:shape>
            </v:group>
            <v:group style="position:absolute;left:8990;top:8402;width:342;height:2" coordorigin="8990,8402" coordsize="342,2">
              <v:shape style="position:absolute;left:8990;top:8402;width:342;height:2" coordorigin="8990,8402" coordsize="342,0" path="m8990,8402l9331,8402e" filled="f" stroked="t" strokeweight=".474641pt" strokecolor="#343434">
                <v:path arrowok="t"/>
              </v:shape>
            </v:group>
            <v:group style="position:absolute;left:9260;top:8402;width:2307;height:2" coordorigin="9260,8402" coordsize="2307,2">
              <v:shape style="position:absolute;left:9260;top:8402;width:2307;height:2" coordorigin="9260,8402" coordsize="2307,0" path="m9260,8402l11567,8402e" filled="f" stroked="t" strokeweight=".711962pt" strokecolor="#545454">
                <v:path arrowok="t"/>
              </v:shape>
            </v:group>
            <v:group style="position:absolute;left:2293;top:8641;width:2;height:248" coordorigin="2293,8641" coordsize="2,248">
              <v:shape style="position:absolute;left:2293;top:8641;width:2;height:248" coordorigin="2293,8641" coordsize="0,248" path="m2293,8889l2293,8641e" filled="f" stroked="t" strokeweight=".237321pt" strokecolor="#000000">
                <v:path arrowok="t"/>
              </v:shape>
            </v:group>
            <v:group style="position:absolute;left:356;top:9205;width:1348;height:2" coordorigin="356,9205" coordsize="1348,2">
              <v:shape style="position:absolute;left:356;top:9205;width:1348;height:2" coordorigin="356,9205" coordsize="1348,0" path="m356,9205l1704,9205e" filled="f" stroked="t" strokeweight=".711962pt" strokecolor="#575757">
                <v:path arrowok="t"/>
              </v:shape>
            </v:group>
            <v:group style="position:absolute;left:1647;top:9205;width:679;height:2" coordorigin="1647,9205" coordsize="679,2">
              <v:shape style="position:absolute;left:1647;top:9205;width:679;height:2" coordorigin="1647,9205" coordsize="679,0" path="m1647,9205l2326,9205e" filled="f" stroked="t" strokeweight=".474641pt" strokecolor="#444444">
                <v:path arrowok="t"/>
              </v:shape>
            </v:group>
            <v:group style="position:absolute;left:2107;top:9205;width:3199;height:2" coordorigin="2107,9205" coordsize="3199,2">
              <v:shape style="position:absolute;left:2107;top:9205;width:3199;height:2" coordorigin="2107,9205" coordsize="3199,0" path="m2107,9205l5306,9205e" filled="f" stroked="t" strokeweight=".711962pt" strokecolor="#606060">
                <v:path arrowok="t"/>
              </v:shape>
            </v:group>
            <v:group style="position:absolute;left:5250;top:9205;width:147;height:2" coordorigin="5250,9205" coordsize="147,2">
              <v:shape style="position:absolute;left:5250;top:9205;width:147;height:2" coordorigin="5250,9205" coordsize="147,0" path="m5250,9205l5397,9205e" filled="f" stroked="t" strokeweight=".474641pt" strokecolor="#3B3B3B">
                <v:path arrowok="t"/>
              </v:shape>
            </v:group>
            <v:group style="position:absolute;left:5340;top:9202;width:2929;height:2" coordorigin="5340,9202" coordsize="2929,2">
              <v:shape style="position:absolute;left:5340;top:9202;width:2929;height:2" coordorigin="5340,9202" coordsize="2929,0" path="m5340,9202l8268,9202e" filled="f" stroked="t" strokeweight=".711962pt" strokecolor="#646464">
                <v:path arrowok="t"/>
              </v:shape>
            </v:group>
            <v:group style="position:absolute;left:8211;top:9200;width:835;height:2" coordorigin="8211,9200" coordsize="835,2">
              <v:shape style="position:absolute;left:8211;top:9200;width:835;height:2" coordorigin="8211,9200" coordsize="835,0" path="m8211,9200l9047,9200e" filled="f" stroked="t" strokeweight=".711962pt" strokecolor="#4B4B4B">
                <v:path arrowok="t"/>
              </v:shape>
            </v:group>
            <v:group style="position:absolute;left:8719;top:9200;width:612;height:2" coordorigin="8719,9200" coordsize="612,2">
              <v:shape style="position:absolute;left:8719;top:9200;width:612;height:2" coordorigin="8719,9200" coordsize="612,0" path="m8719,9200l9331,9200e" filled="f" stroked="t" strokeweight=".949282pt" strokecolor="#606060">
                <v:path arrowok="t"/>
              </v:shape>
            </v:group>
            <v:group style="position:absolute;left:9274;top:9200;width:636;height:2" coordorigin="9274,9200" coordsize="636,2">
              <v:shape style="position:absolute;left:9274;top:9200;width:636;height:2" coordorigin="9274,9200" coordsize="636,0" path="m9274,9200l9911,9200e" filled="f" stroked="t" strokeweight=".474641pt" strokecolor="#383838">
                <v:path arrowok="t"/>
              </v:shape>
            </v:group>
            <v:group style="position:absolute;left:9854;top:9200;width:1713;height:2" coordorigin="9854,9200" coordsize="1713,2">
              <v:shape style="position:absolute;left:9854;top:9200;width:1713;height:2" coordorigin="9854,9200" coordsize="1713,0" path="m9854,9200l11567,9200e" filled="f" stroked="t" strokeweight=".711962pt" strokecolor="#545454">
                <v:path arrowok="t"/>
              </v:shape>
            </v:group>
            <v:group style="position:absolute;left:373;top:8355;width:2;height:7204" coordorigin="373,8355" coordsize="2,7204">
              <v:shape style="position:absolute;left:373;top:8355;width:2;height:7204" coordorigin="373,8355" coordsize="0,7204" path="m373,15559l373,8355e" filled="f" stroked="t" strokeweight=".711962pt" strokecolor="#676767">
                <v:path arrowok="t"/>
              </v:shape>
            </v:group>
            <v:group style="position:absolute;left:2293;top:9438;width:2;height:253" coordorigin="2293,9438" coordsize="2,253">
              <v:shape style="position:absolute;left:2293;top:9438;width:2;height:253" coordorigin="2293,9438" coordsize="0,253" path="m2293,9691l2293,9438e" filled="f" stroked="t" strokeweight=".237321pt" strokecolor="#000000">
                <v:path arrowok="t"/>
              </v:shape>
            </v:group>
            <v:group style="position:absolute;left:361;top:10045;width:413;height:2" coordorigin="361,10045" coordsize="413,2">
              <v:shape style="position:absolute;left:361;top:10045;width:413;height:2" coordorigin="361,10045" coordsize="413,0" path="m361,10045l774,10045e" filled="f" stroked="t" strokeweight=".474641pt" strokecolor="#3B3B3B">
                <v:path arrowok="t"/>
              </v:shape>
            </v:group>
            <v:group style="position:absolute;left:370;top:9663;width:2;height:411" coordorigin="370,9663" coordsize="2,411">
              <v:shape style="position:absolute;left:370;top:9663;width:2;height:411" coordorigin="370,9663" coordsize="0,411" path="m370,10073l370,9663e" filled="f" stroked="t" strokeweight=".711962pt" strokecolor="#5B5B5B">
                <v:path arrowok="t"/>
              </v:shape>
            </v:group>
            <v:group style="position:absolute;left:2293;top:9691;width:2;height:353" coordorigin="2293,9691" coordsize="2,353">
              <v:shape style="position:absolute;left:2293;top:9691;width:2;height:353" coordorigin="2293,9691" coordsize="0,353" path="m2293,10045l2293,9691e" filled="f" stroked="t" strokeweight=".237321pt" strokecolor="#2B2B2B">
                <v:path arrowok="t"/>
              </v:shape>
            </v:group>
            <v:group style="position:absolute;left:717;top:10042;width:8330;height:2" coordorigin="717,10042" coordsize="8330,2">
              <v:shape style="position:absolute;left:717;top:10042;width:8330;height:2" coordorigin="717,10042" coordsize="8330,0" path="m717,10042l9047,10042e" filled="f" stroked="t" strokeweight=".711962pt" strokecolor="#575757">
                <v:path arrowok="t"/>
              </v:shape>
            </v:group>
            <v:group style="position:absolute;left:8990;top:10045;width:342;height:2" coordorigin="8990,10045" coordsize="342,2">
              <v:shape style="position:absolute;left:8990;top:10045;width:342;height:2" coordorigin="8990,10045" coordsize="342,0" path="m8990,10045l9331,10045e" filled="f" stroked="t" strokeweight=".474641pt" strokecolor="#232323">
                <v:path arrowok="t"/>
              </v:shape>
            </v:group>
            <v:group style="position:absolute;left:9274;top:10045;width:2297;height:2" coordorigin="9274,10045" coordsize="2297,2">
              <v:shape style="position:absolute;left:9274;top:10045;width:2297;height:2" coordorigin="9274,10045" coordsize="2297,0" path="m9274,10045l11572,10045e" filled="f" stroked="t" strokeweight=".711962pt" strokecolor="#4B4B4B">
                <v:path arrowok="t"/>
              </v:shape>
            </v:group>
            <v:group style="position:absolute;left:365;top:10286;width:5031;height:2" coordorigin="365,10286" coordsize="5031,2">
              <v:shape style="position:absolute;left:365;top:10286;width:5031;height:2" coordorigin="365,10286" coordsize="5031,0" path="m365,10286l5397,10286e" filled="f" stroked="t" strokeweight=".711962pt" strokecolor="#5B5B5B">
                <v:path arrowok="t"/>
              </v:shape>
            </v:group>
            <v:group style="position:absolute;left:5340;top:10283;width:418;height:2" coordorigin="5340,10283" coordsize="418,2">
              <v:shape style="position:absolute;left:5340;top:10283;width:418;height:2" coordorigin="5340,10283" coordsize="418,0" path="m5340,10283l5757,10283e" filled="f" stroked="t" strokeweight=".474641pt" strokecolor="#444444">
                <v:path arrowok="t"/>
              </v:shape>
            </v:group>
            <v:group style="position:absolute;left:5700;top:10283;width:973;height:2" coordorigin="5700,10283" coordsize="973,2">
              <v:shape style="position:absolute;left:5700;top:10283;width:973;height:2" coordorigin="5700,10283" coordsize="973,0" path="m5700,10283l6673,10283e" filled="f" stroked="t" strokeweight=".711962pt" strokecolor="#646464">
                <v:path arrowok="t"/>
              </v:shape>
            </v:group>
            <v:group style="position:absolute;left:6616;top:10283;width:285;height:2" coordorigin="6616,10283" coordsize="285,2">
              <v:shape style="position:absolute;left:6616;top:10283;width:285;height:2" coordorigin="6616,10283" coordsize="285,0" path="m6616,10283l6901,10283e" filled="f" stroked="t" strokeweight=".474641pt" strokecolor="#343434">
                <v:path arrowok="t"/>
              </v:shape>
            </v:group>
            <v:group style="position:absolute;left:6844;top:10281;width:4727;height:2" coordorigin="6844,10281" coordsize="4727,2">
              <v:shape style="position:absolute;left:6844;top:10281;width:4727;height:2" coordorigin="6844,10281" coordsize="4727,0" path="m6844,10281l11572,10281e" filled="f" stroked="t" strokeweight=".711962pt" strokecolor="#545454">
                <v:path arrowok="t"/>
              </v:shape>
            </v:group>
            <v:group style="position:absolute;left:370;top:10241;width:2;height:306" coordorigin="370,10241" coordsize="2,306">
              <v:shape style="position:absolute;left:370;top:10241;width:2;height:306" coordorigin="370,10241" coordsize="0,306" path="m370,10546l370,10241e" filled="f" stroked="t" strokeweight=".474641pt" strokecolor="#3F3F3F">
                <v:path arrowok="t"/>
              </v:shape>
            </v:group>
            <v:group style="position:absolute;left:365;top:10522;width:4941;height:2" coordorigin="365,10522" coordsize="4941,2">
              <v:shape style="position:absolute;left:365;top:10522;width:4941;height:2" coordorigin="365,10522" coordsize="4941,0" path="m365,10522l5306,10522e" filled="f" stroked="t" strokeweight=".711962pt" strokecolor="#606060">
                <v:path arrowok="t"/>
              </v:shape>
            </v:group>
            <v:group style="position:absolute;left:5250;top:10522;width:147;height:2" coordorigin="5250,10522" coordsize="147,2">
              <v:shape style="position:absolute;left:5250;top:10522;width:147;height:2" coordorigin="5250,10522" coordsize="147,0" path="m5250,10522l5397,10522e" filled="f" stroked="t" strokeweight=".474641pt" strokecolor="#3F3F3F">
                <v:path arrowok="t"/>
              </v:shape>
            </v:group>
            <v:group style="position:absolute;left:5340;top:10520;width:840;height:2" coordorigin="5340,10520" coordsize="840,2">
              <v:shape style="position:absolute;left:5340;top:10520;width:840;height:2" coordorigin="5340,10520" coordsize="840,0" path="m5340,10520l6180,10520e" filled="f" stroked="t" strokeweight=".711962pt" strokecolor="#5B5B5B">
                <v:path arrowok="t"/>
              </v:shape>
            </v:group>
            <v:group style="position:absolute;left:6123;top:10520;width:551;height:2" coordorigin="6123,10520" coordsize="551,2">
              <v:shape style="position:absolute;left:6123;top:10520;width:551;height:2" coordorigin="6123,10520" coordsize="551,0" path="m6123,10520l6673,10520e" filled="f" stroked="t" strokeweight=".474641pt" strokecolor="#484848">
                <v:path arrowok="t"/>
              </v:shape>
            </v:group>
            <v:group style="position:absolute;left:6616;top:10517;width:4955;height:2" coordorigin="6616,10517" coordsize="4955,2">
              <v:shape style="position:absolute;left:6616;top:10517;width:4955;height:2" coordorigin="6616,10517" coordsize="4955,0" path="m6616,10517l11572,10517e" filled="f" stroked="t" strokeweight=".711962pt" strokecolor="#575757">
                <v:path arrowok="t"/>
              </v:shape>
            </v:group>
            <v:group style="position:absolute;left:2293;top:10503;width:2;height:1031" coordorigin="2293,10503" coordsize="2,1031">
              <v:shape style="position:absolute;left:2293;top:10503;width:2;height:1031" coordorigin="2293,10503" coordsize="0,1031" path="m2293,11534l2293,10503e" filled="f" stroked="t" strokeweight=".237321pt" strokecolor="#3F3F3F">
                <v:path arrowok="t"/>
              </v:shape>
            </v:group>
            <v:group style="position:absolute;left:361;top:11052;width:1315;height:2" coordorigin="361,11052" coordsize="1315,2">
              <v:shape style="position:absolute;left:361;top:11052;width:1315;height:2" coordorigin="361,11052" coordsize="1315,0" path="m361,11052l1675,11052e" filled="f" stroked="t" strokeweight=".237321pt" strokecolor="#3B3B3B">
                <v:path arrowok="t"/>
              </v:shape>
            </v:group>
            <v:group style="position:absolute;left:1675;top:11052;width:622;height:2" coordorigin="1675,11052" coordsize="622,2">
              <v:shape style="position:absolute;left:1675;top:11052;width:622;height:2" coordorigin="1675,11052" coordsize="622,0" path="m1675,11052l2297,11052e" filled="f" stroked="t" strokeweight=".237321pt" strokecolor="#000000">
                <v:path arrowok="t"/>
              </v:shape>
            </v:group>
            <v:group style="position:absolute;left:2293;top:11052;width:546;height:2" coordorigin="2293,11052" coordsize="546,2">
              <v:shape style="position:absolute;left:2293;top:11052;width:546;height:2" coordorigin="2293,11052" coordsize="546,0" path="m2293,11052l2838,11052e" filled="f" stroked="t" strokeweight=".237321pt" strokecolor="#606060">
                <v:path arrowok="t"/>
              </v:shape>
            </v:group>
            <v:group style="position:absolute;left:2838;top:11052;width:821;height:2" coordorigin="2838,11052" coordsize="821,2">
              <v:shape style="position:absolute;left:2838;top:11052;width:821;height:2" coordorigin="2838,11052" coordsize="821,0" path="m2838,11052l3659,11052e" filled="f" stroked="t" strokeweight=".237321pt" strokecolor="#4B4B4B">
                <v:path arrowok="t"/>
              </v:shape>
            </v:group>
            <v:group style="position:absolute;left:3659;top:11052;width:883;height:2" coordorigin="3659,11052" coordsize="883,2">
              <v:shape style="position:absolute;left:3659;top:11052;width:883;height:2" coordorigin="3659,11052" coordsize="883,0" path="m3659,11052l4542,11052e" filled="f" stroked="t" strokeweight=".237321pt" strokecolor="#606060">
                <v:path arrowok="t"/>
              </v:shape>
            </v:group>
            <v:group style="position:absolute;left:4542;top:11052;width:1609;height:2" coordorigin="4542,11052" coordsize="1609,2">
              <v:shape style="position:absolute;left:4542;top:11052;width:1609;height:2" coordorigin="4542,11052" coordsize="1609,0" path="m4542,11052l6151,11052e" filled="f" stroked="t" strokeweight=".237321pt" strokecolor="#000000">
                <v:path arrowok="t"/>
              </v:shape>
            </v:group>
            <v:group style="position:absolute;left:6151;top:11052;width:494;height:2" coordorigin="6151,11052" coordsize="494,2">
              <v:shape style="position:absolute;left:6151;top:11052;width:494;height:2" coordorigin="6151,11052" coordsize="494,0" path="m6151,11052l6645,11052e" filled="f" stroked="t" strokeweight=".237321pt" strokecolor="#606060">
                <v:path arrowok="t"/>
              </v:shape>
            </v:group>
            <v:group style="position:absolute;left:6645;top:11052;width:674;height:2" coordorigin="6645,11052" coordsize="674,2">
              <v:shape style="position:absolute;left:6645;top:11052;width:674;height:2" coordorigin="6645,11052" coordsize="674,0" path="m6645,11052l7319,11052e" filled="f" stroked="t" strokeweight=".237321pt" strokecolor="#3F3F3F">
                <v:path arrowok="t"/>
              </v:shape>
            </v:group>
            <v:group style="position:absolute;left:7319;top:11052;width:4224;height:2" coordorigin="7319,11052" coordsize="4224,2">
              <v:shape style="position:absolute;left:7319;top:11052;width:4224;height:2" coordorigin="7319,11052" coordsize="4224,0" path="m7319,11052l11543,11052e" filled="f" stroked="t" strokeweight=".237321pt" strokecolor="#000000">
                <v:path arrowok="t"/>
              </v:shape>
            </v:group>
            <v:group style="position:absolute;left:11567;top:10747;width:2;height:1642" coordorigin="11567,10747" coordsize="2,1642">
              <v:shape style="position:absolute;left:11567;top:10747;width:2;height:1642" coordorigin="11567,10747" coordsize="0,1642" path="m11567,12389l11567,10747e" filled="f" stroked="t" strokeweight=".711962pt" strokecolor="#575757">
                <v:path arrowok="t"/>
              </v:shape>
            </v:group>
            <v:group style="position:absolute;left:370;top:11243;width:1956;height:2" coordorigin="370,11243" coordsize="1956,2">
              <v:shape style="position:absolute;left:370;top:11243;width:1956;height:2" coordorigin="370,11243" coordsize="1956,0" path="m370,11243l2326,11243e" filled="f" stroked="t" strokeweight=".711962pt" strokecolor="#606060">
                <v:path arrowok="t"/>
              </v:shape>
            </v:group>
            <v:group style="position:absolute;left:375;top:11023;width:2;height:258" coordorigin="375,11023" coordsize="2,258">
              <v:shape style="position:absolute;left:375;top:11023;width:2;height:258" coordorigin="375,11023" coordsize="0,258" path="m375,11281l375,11023e" filled="f" stroked="t" strokeweight=".474641pt" strokecolor="#4F4F4F">
                <v:path arrowok="t"/>
              </v:shape>
            </v:group>
            <v:group style="position:absolute;left:2264;top:11243;width:603;height:2" coordorigin="2264,11243" coordsize="603,2">
              <v:shape style="position:absolute;left:2264;top:11243;width:603;height:2" coordorigin="2264,11243" coordsize="603,0" path="m2264,11243l2867,11243e" filled="f" stroked="t" strokeweight=".474641pt" strokecolor="#4B4B4B">
                <v:path arrowok="t"/>
              </v:shape>
            </v:group>
            <v:group style="position:absolute;left:2701;top:11241;width:2606;height:2" coordorigin="2701,11241" coordsize="2606,2">
              <v:shape style="position:absolute;left:2701;top:11241;width:2606;height:2" coordorigin="2701,11241" coordsize="2606,0" path="m2701,11241l5306,11241e" filled="f" stroked="t" strokeweight=".711962pt" strokecolor="#5B5B5B">
                <v:path arrowok="t"/>
              </v:shape>
            </v:group>
            <v:group style="position:absolute;left:5250;top:11238;width:147;height:2" coordorigin="5250,11238" coordsize="147,2">
              <v:shape style="position:absolute;left:5250;top:11238;width:147;height:2" coordorigin="5250,11238" coordsize="147,0" path="m5250,11238l5397,11238e" filled="f" stroked="t" strokeweight=".474641pt" strokecolor="#2B2B2B">
                <v:path arrowok="t"/>
              </v:shape>
            </v:group>
            <v:group style="position:absolute;left:5340;top:11236;width:4053;height:2" coordorigin="5340,11236" coordsize="4053,2">
              <v:shape style="position:absolute;left:5340;top:11236;width:4053;height:2" coordorigin="5340,11236" coordsize="4053,0" path="m5340,11236l9393,11236e" filled="f" stroked="t" strokeweight=".711962pt" strokecolor="#4F4F4F">
                <v:path arrowok="t"/>
              </v:shape>
            </v:group>
            <v:group style="position:absolute;left:9274;top:11234;width:636;height:2" coordorigin="9274,11234" coordsize="636,2">
              <v:shape style="position:absolute;left:9274;top:11234;width:636;height:2" coordorigin="9274,11234" coordsize="636,0" path="m9274,11234l9911,11234e" filled="f" stroked="t" strokeweight=".474641pt" strokecolor="#3B3B3B">
                <v:path arrowok="t"/>
              </v:shape>
            </v:group>
            <v:group style="position:absolute;left:9854;top:11234;width:1718;height:2" coordorigin="9854,11234" coordsize="1718,2">
              <v:shape style="position:absolute;left:9854;top:11234;width:1718;height:2" coordorigin="9854,11234" coordsize="1718,0" path="m9854,11234l11572,11234e" filled="f" stroked="t" strokeweight=".711962pt" strokecolor="#575757">
                <v:path arrowok="t"/>
              </v:shape>
            </v:group>
            <v:group style="position:absolute;left:361;top:11530;width:5368;height:2" coordorigin="361,11530" coordsize="5368,2">
              <v:shape style="position:absolute;left:361;top:11530;width:5368;height:2" coordorigin="361,11530" coordsize="5368,0" path="m361,11530l5729,11530e" filled="f" stroked="t" strokeweight=".237321pt" strokecolor="#606060">
                <v:path arrowok="t"/>
              </v:shape>
            </v:group>
            <v:group style="position:absolute;left:1165;top:11229;width:2;height:769" coordorigin="1165,11229" coordsize="2,769">
              <v:shape style="position:absolute;left:1165;top:11229;width:2;height:769" coordorigin="1165,11229" coordsize="0,769" path="m1165,11997l1165,11229e" filled="f" stroked="t" strokeweight=".711962pt" strokecolor="#575757">
                <v:path arrowok="t"/>
              </v:shape>
            </v:group>
            <v:group style="position:absolute;left:1680;top:11234;width:2;height:1657" coordorigin="1680,11234" coordsize="2,1657">
              <v:shape style="position:absolute;left:1680;top:11234;width:2;height:1657" coordorigin="1680,11234" coordsize="0,1657" path="m1680,12890l1680,11234e" filled="f" stroked="t" strokeweight=".711962pt" strokecolor="#545454">
                <v:path arrowok="t"/>
              </v:shape>
            </v:group>
            <v:group style="position:absolute;left:5729;top:11530;width:1144;height:2" coordorigin="5729,11530" coordsize="1144,2">
              <v:shape style="position:absolute;left:5729;top:11530;width:1144;height:2" coordorigin="5729,11530" coordsize="1144,0" path="m5729,11530l6873,11530e" filled="f" stroked="t" strokeweight=".237321pt" strokecolor="#000000">
                <v:path arrowok="t"/>
              </v:shape>
            </v:group>
            <v:group style="position:absolute;left:6873;top:11530;width:778;height:2" coordorigin="6873,11530" coordsize="778,2">
              <v:shape style="position:absolute;left:6873;top:11530;width:778;height:2" coordorigin="6873,11530" coordsize="778,0" path="m6873,11530l7651,11530e" filled="f" stroked="t" strokeweight=".237321pt" strokecolor="#676767">
                <v:path arrowok="t"/>
              </v:shape>
            </v:group>
            <v:group style="position:absolute;left:7317;top:11229;width:2;height:3838" coordorigin="7317,11229" coordsize="2,3838">
              <v:shape style="position:absolute;left:7317;top:11229;width:2;height:3838" coordorigin="7317,11229" coordsize="0,3838" path="m7317,15067l7317,11229e" filled="f" stroked="t" strokeweight=".949282pt" strokecolor="#545454">
                <v:path arrowok="t"/>
              </v:shape>
            </v:group>
            <v:group style="position:absolute;left:7651;top:11530;width:3892;height:2" coordorigin="7651,11530" coordsize="3892,2">
              <v:shape style="position:absolute;left:7651;top:11530;width:3892;height:2" coordorigin="7651,11530" coordsize="3892,0" path="m7651,11530l11543,11530e" filled="f" stroked="t" strokeweight=".237321pt" strokecolor="#000000">
                <v:path arrowok="t"/>
              </v:shape>
            </v:group>
            <v:group style="position:absolute;left:2293;top:11530;width:2;height:1986" coordorigin="2293,11530" coordsize="2,1986">
              <v:shape style="position:absolute;left:2293;top:11530;width:2;height:1986" coordorigin="2293,11530" coordsize="0,1986" path="m2293,13516l2293,11530e" filled="f" stroked="t" strokeweight=".237321pt" strokecolor="#000000">
                <v:path arrowok="t"/>
              </v:shape>
            </v:group>
            <v:group style="position:absolute;left:1172;top:11940;width:2;height:306" coordorigin="1172,11940" coordsize="2,306">
              <v:shape style="position:absolute;left:1172;top:11940;width:2;height:306" coordorigin="1172,11940" coordsize="0,306" path="m1172,12246l1172,11940e" filled="f" stroked="t" strokeweight=".474641pt" strokecolor="#3B3B3B">
                <v:path arrowok="t"/>
              </v:shape>
            </v:group>
            <v:group style="position:absolute;left:11539;top:11969;width:2;height:3242" coordorigin="11539,11969" coordsize="2,3242">
              <v:shape style="position:absolute;left:11539;top:11969;width:2;height:3242" coordorigin="11539,11969" coordsize="0,3242" path="m11539,15210l11539,11969e" filled="f" stroked="t" strokeweight=".237321pt" strokecolor="#000000">
                <v:path arrowok="t"/>
              </v:shape>
            </v:group>
            <v:group style="position:absolute;left:384;top:12188;width:2;height:263" coordorigin="384,12188" coordsize="2,263">
              <v:shape style="position:absolute;left:384;top:12188;width:2;height:263" coordorigin="384,12188" coordsize="0,263" path="m384,12451l384,12188e" filled="f" stroked="t" strokeweight=".474641pt" strokecolor="#4B4B4B">
                <v:path arrowok="t"/>
              </v:shape>
            </v:group>
            <v:group style="position:absolute;left:1182;top:12188;width:2;height:4058" coordorigin="1182,12188" coordsize="2,4058">
              <v:shape style="position:absolute;left:1182;top:12188;width:2;height:4058" coordorigin="1182,12188" coordsize="0,4058" path="m1182,16246l1182,12188e" filled="f" stroked="t" strokeweight=".711962pt" strokecolor="#545454">
                <v:path arrowok="t"/>
              </v:shape>
            </v:group>
            <v:group style="position:absolute;left:7328;top:12188;width:2;height:263" coordorigin="7328,12188" coordsize="2,263">
              <v:shape style="position:absolute;left:7328;top:12188;width:2;height:263" coordorigin="7328,12188" coordsize="0,263" path="m7328,12451l7328,12188e" filled="f" stroked="t" strokeweight=".711962pt" strokecolor="#444444">
                <v:path arrowok="t"/>
              </v:shape>
            </v:group>
            <v:group style="position:absolute;left:387;top:12394;width:2;height:3184" coordorigin="387,12394" coordsize="2,3184">
              <v:shape style="position:absolute;left:387;top:12394;width:2;height:3184" coordorigin="387,12394" coordsize="0,3184" path="m387,15578l387,12394e" filled="f" stroked="t" strokeweight=".711962pt" strokecolor="#6B6B6B">
                <v:path arrowok="t"/>
              </v:shape>
            </v:group>
            <v:group style="position:absolute;left:7333;top:11854;width:2;height:3213" coordorigin="7333,11854" coordsize="2,3213">
              <v:shape style="position:absolute;left:7333;top:11854;width:2;height:3213" coordorigin="7333,11854" coordsize="0,3213" path="m7333,15067l7333,11854e" filled="f" stroked="t" strokeweight=".711962pt" strokecolor="#575757">
                <v:path arrowok="t"/>
              </v:shape>
            </v:group>
            <v:group style="position:absolute;left:1177;top:12575;width:2;height:177" coordorigin="1177,12575" coordsize="2,177">
              <v:shape style="position:absolute;left:1177;top:12575;width:2;height:177" coordorigin="1177,12575" coordsize="0,177" path="m1177,12752l1177,12575e" filled="f" stroked="t" strokeweight=".474641pt" strokecolor="#383838">
                <v:path arrowok="t"/>
              </v:shape>
            </v:group>
            <v:group style="position:absolute;left:7328;top:12575;width:2;height:243" coordorigin="7328,12575" coordsize="2,243">
              <v:shape style="position:absolute;left:7328;top:12575;width:2;height:243" coordorigin="7328,12575" coordsize="0,243" path="m7328,12819l7328,12575e" filled="f" stroked="t" strokeweight=".474641pt" strokecolor="#444444">
                <v:path arrowok="t"/>
              </v:shape>
            </v:group>
            <v:group style="position:absolute;left:389;top:12761;width:2;height:401" coordorigin="389,12761" coordsize="2,401">
              <v:shape style="position:absolute;left:389;top:12761;width:2;height:401" coordorigin="389,12761" coordsize="0,401" path="m389,13162l389,12761e" filled="f" stroked="t" strokeweight=".474641pt" strokecolor="#4B4B4B">
                <v:path arrowok="t"/>
              </v:shape>
            </v:group>
            <v:group style="position:absolute;left:1687;top:12523;width:2;height:673" coordorigin="1687,12523" coordsize="2,673">
              <v:shape style="position:absolute;left:1687;top:12523;width:2;height:673" coordorigin="1687,12523" coordsize="0,673" path="m1687,13196l1687,12523e" filled="f" stroked="t" strokeweight=".474641pt" strokecolor="#545454">
                <v:path arrowok="t"/>
              </v:shape>
            </v:group>
            <v:group style="position:absolute;left:1687;top:13105;width:2;height:267" coordorigin="1687,13105" coordsize="2,267">
              <v:shape style="position:absolute;left:1687;top:13105;width:2;height:267" coordorigin="1687,13105" coordsize="0,267" path="m1687,13372l1687,13105e" filled="f" stroked="t" strokeweight=".474641pt" strokecolor="#3B3B3B">
                <v:path arrowok="t"/>
              </v:shape>
            </v:group>
            <v:group style="position:absolute;left:361;top:13511;width:384;height:2" coordorigin="361,13511" coordsize="384,2">
              <v:shape style="position:absolute;left:361;top:13511;width:384;height:2" coordorigin="361,13511" coordsize="384,0" path="m361,13511l745,13511e" filled="f" stroked="t" strokeweight=".237321pt" strokecolor="#6B6B6B">
                <v:path arrowok="t"/>
              </v:shape>
            </v:group>
            <v:group style="position:absolute;left:745;top:13511;width:1552;height:2" coordorigin="745,13511" coordsize="1552,2">
              <v:shape style="position:absolute;left:745;top:13511;width:1552;height:2" coordorigin="745,13511" coordsize="1552,0" path="m745,13511l2297,13511e" filled="f" stroked="t" strokeweight=".237321pt" strokecolor="#232323">
                <v:path arrowok="t"/>
              </v:shape>
            </v:group>
            <v:group style="position:absolute;left:1685;top:13315;width:2;height:229" coordorigin="1685,13315" coordsize="2,229">
              <v:shape style="position:absolute;left:1685;top:13315;width:2;height:229" coordorigin="1685,13315" coordsize="0,229" path="m1685,13544l1685,13315e" filled="f" stroked="t" strokeweight=".474641pt" strokecolor="#1F1F1F">
                <v:path arrowok="t"/>
              </v:shape>
            </v:group>
            <v:group style="position:absolute;left:1182;top:13482;width:2;height:215" coordorigin="1182,13482" coordsize="2,215">
              <v:shape style="position:absolute;left:1182;top:13482;width:2;height:215" coordorigin="1182,13482" coordsize="0,215" path="m1182,13697l1182,13482e" filled="f" stroked="t" strokeweight=".474641pt" strokecolor="#383838">
                <v:path arrowok="t"/>
              </v:shape>
            </v:group>
            <v:group style="position:absolute;left:2293;top:13511;width:2;height:158" coordorigin="2293,13511" coordsize="2,158">
              <v:shape style="position:absolute;left:2293;top:13511;width:2;height:158" coordorigin="2293,13511" coordsize="0,158" path="m2293,13668l2293,13511e" filled="f" stroked="t" strokeweight=".237321pt" strokecolor="#707070">
                <v:path arrowok="t"/>
              </v:shape>
            </v:group>
            <v:group style="position:absolute;left:1687;top:13482;width:2;height:1580" coordorigin="1687,13482" coordsize="2,1580">
              <v:shape style="position:absolute;left:1687;top:13482;width:2;height:1580" coordorigin="1687,13482" coordsize="0,1580" path="m1687,15062l1687,13482e" filled="f" stroked="t" strokeweight=".949282pt" strokecolor="#5B5B5B">
                <v:path arrowok="t"/>
              </v:shape>
            </v:group>
            <v:group style="position:absolute;left:2293;top:13668;width:2;height:1542" coordorigin="2293,13668" coordsize="2,1542">
              <v:shape style="position:absolute;left:2293;top:13668;width:2;height:1542" coordorigin="2293,13668" coordsize="0,1542" path="m2293,15210l2293,13668e" filled="f" stroked="t" strokeweight=".237321pt" strokecolor="#000000">
                <v:path arrowok="t"/>
              </v:shape>
            </v:group>
            <v:group style="position:absolute;left:1182;top:14389;width:2;height:320" coordorigin="1182,14389" coordsize="2,320">
              <v:shape style="position:absolute;left:1182;top:14389;width:2;height:320" coordorigin="1182,14389" coordsize="0,320" path="m1182,14709l1182,14389e" filled="f" stroked="t" strokeweight=".474641pt" strokecolor="#2F2F2F">
                <v:path arrowok="t"/>
              </v:shape>
            </v:group>
            <v:group style="position:absolute;left:1690;top:15005;width:2;height:234" coordorigin="1690,15005" coordsize="2,234">
              <v:shape style="position:absolute;left:1690;top:15005;width:2;height:234" coordorigin="1690,15005" coordsize="0,234" path="m1690,15239l1690,15005e" filled="f" stroked="t" strokeweight=".474641pt" strokecolor="#383838">
                <v:path arrowok="t"/>
              </v:shape>
            </v:group>
            <v:group style="position:absolute;left:7338;top:12336;width:2;height:2903" coordorigin="7338,12336" coordsize="2,2903">
              <v:shape style="position:absolute;left:7338;top:12336;width:2;height:2903" coordorigin="7338,12336" coordsize="0,2903" path="m7338,15239l7338,12336e" filled="f" stroked="t" strokeweight=".474641pt" strokecolor="#4F4F4F">
                <v:path arrowok="t"/>
              </v:shape>
            </v:group>
            <v:group style="position:absolute;left:394;top:16242;width:812;height:2" coordorigin="394,16242" coordsize="812,2">
              <v:shape style="position:absolute;left:394;top:16242;width:812;height:2" coordorigin="394,16242" coordsize="812,0" path="m394,16242l1206,16242e" filled="f" stroked="t" strokeweight=".711962pt" strokecolor="#646464">
                <v:path arrowok="t"/>
              </v:shape>
            </v:group>
            <v:group style="position:absolute;left:394;top:15124;width:2;height:1127" coordorigin="394,15124" coordsize="2,1127">
              <v:shape style="position:absolute;left:394;top:15124;width:2;height:1127" coordorigin="394,15124" coordsize="0,1127" path="m394,16251l394,15124e" filled="f" stroked="t" strokeweight=".711962pt" strokecolor="#6B6B6B">
                <v:path arrowok="t"/>
              </v:shape>
            </v:group>
            <v:group style="position:absolute;left:1134;top:16242;width:579;height:2" coordorigin="1134,16242" coordsize="579,2">
              <v:shape style="position:absolute;left:1134;top:16242;width:579;height:2" coordorigin="1134,16242" coordsize="579,0" path="m1134,16242l1713,16242e" filled="f" stroked="t" strokeweight=".474641pt" strokecolor="#444444">
                <v:path arrowok="t"/>
              </v:shape>
            </v:group>
            <v:group style="position:absolute;left:1694;top:15182;width:2;height:1069" coordorigin="1694,15182" coordsize="2,1069">
              <v:shape style="position:absolute;left:1694;top:15182;width:2;height:1069" coordorigin="1694,15182" coordsize="0,1069" path="m1694,16251l1694,15182e" filled="f" stroked="t" strokeweight=".711962pt" strokecolor="#545454">
                <v:path arrowok="t"/>
              </v:shape>
            </v:group>
            <v:group style="position:absolute;left:1642;top:16242;width:2929;height:2" coordorigin="1642,16242" coordsize="2929,2">
              <v:shape style="position:absolute;left:1642;top:16242;width:2929;height:2" coordorigin="1642,16242" coordsize="2929,0" path="m1642,16242l4571,16242e" filled="f" stroked="t" strokeweight=".711962pt" strokecolor="#606060">
                <v:path arrowok="t"/>
              </v:shape>
            </v:group>
            <v:group style="position:absolute;left:2293;top:15210;width:2;height:1022" coordorigin="2293,15210" coordsize="2,1022">
              <v:shape style="position:absolute;left:2293;top:15210;width:2;height:1022" coordorigin="2293,15210" coordsize="0,1022" path="m2293,16232l2293,15210e" filled="f" stroked="t" strokeweight=".237321pt" strokecolor="#9C9C9C">
                <v:path arrowok="t"/>
              </v:shape>
            </v:group>
            <v:group style="position:absolute;left:4514;top:16242;width:361;height:2" coordorigin="4514,16242" coordsize="361,2">
              <v:shape style="position:absolute;left:4514;top:16242;width:361;height:2" coordorigin="4514,16242" coordsize="361,0" path="m4514,16242l4875,16242e" filled="f" stroked="t" strokeweight=".474641pt" strokecolor="#484848">
                <v:path arrowok="t"/>
              </v:shape>
            </v:group>
            <v:group style="position:absolute;left:7343;top:12336;width:2;height:3910" coordorigin="7343,12336" coordsize="2,3910">
              <v:shape style="position:absolute;left:7343;top:12336;width:2;height:3910" coordorigin="7343,12336" coordsize="0,3910" path="m7343,16246l7343,12336e" filled="f" stroked="t" strokeweight=".711962pt" strokecolor="#4F4F4F">
                <v:path arrowok="t"/>
              </v:shape>
            </v:group>
            <v:group style="position:absolute;left:4818;top:16237;width:6792;height:2" coordorigin="4818,16237" coordsize="6792,2">
              <v:shape style="position:absolute;left:4818;top:16237;width:6792;height:2" coordorigin="4818,16237" coordsize="6792,0" path="m4818,16237l11610,16237e" filled="f" stroked="t" strokeweight=".949282pt" strokecolor="#646464">
                <v:path arrowok="t"/>
              </v:shape>
            </v:group>
            <v:group style="position:absolute;left:11539;top:15210;width:2;height:1022" coordorigin="11539,15210" coordsize="2,1022">
              <v:shape style="position:absolute;left:11539;top:15210;width:2;height:1022" coordorigin="11539,15210" coordsize="0,1022" path="m11539,16232l11539,15210e" filled="f" stroked="t" strokeweight=".237321pt" strokecolor="#282828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4"/>
          <w:position w:val="-2"/>
        </w:rPr>
        <w:t>t30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2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5" w:lineRule="exact"/>
        <w:ind w:left="4934" w:right="-20"/>
        <w:jc w:val="left"/>
        <w:tabs>
          <w:tab w:pos="892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32"/>
          <w:szCs w:val="32"/>
          <w:color w:val="2F2F2F"/>
          <w:spacing w:val="8"/>
          <w:w w:val="50"/>
          <w:position w:val="1"/>
        </w:rPr>
        <w:t>i</w:t>
      </w:r>
      <w:r>
        <w:rPr>
          <w:rFonts w:ascii="Times New Roman" w:hAnsi="Times New Roman" w:cs="Times New Roman" w:eastAsia="Times New Roman"/>
          <w:sz w:val="32"/>
          <w:szCs w:val="32"/>
          <w:color w:val="545456"/>
          <w:spacing w:val="0"/>
          <w:w w:val="50"/>
          <w:position w:val="1"/>
        </w:rPr>
        <w:t>lf1</w:t>
      </w:r>
      <w:r>
        <w:rPr>
          <w:rFonts w:ascii="Times New Roman" w:hAnsi="Times New Roman" w:cs="Times New Roman" w:eastAsia="Times New Roman"/>
          <w:sz w:val="32"/>
          <w:szCs w:val="32"/>
          <w:color w:val="545456"/>
          <w:spacing w:val="0"/>
          <w:w w:val="50"/>
          <w:position w:val="1"/>
        </w:rPr>
        <w:t>   </w:t>
      </w:r>
      <w:r>
        <w:rPr>
          <w:rFonts w:ascii="Times New Roman" w:hAnsi="Times New Roman" w:cs="Times New Roman" w:eastAsia="Times New Roman"/>
          <w:sz w:val="32"/>
          <w:szCs w:val="32"/>
          <w:color w:val="545456"/>
          <w:spacing w:val="9"/>
          <w:w w:val="5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545456"/>
          <w:spacing w:val="0"/>
          <w:w w:val="100"/>
          <w:i/>
          <w:position w:val="1"/>
        </w:rPr>
        <w:t>{i</w:t>
      </w:r>
      <w:r>
        <w:rPr>
          <w:rFonts w:ascii="Arial" w:hAnsi="Arial" w:cs="Arial" w:eastAsia="Arial"/>
          <w:sz w:val="19"/>
          <w:szCs w:val="19"/>
          <w:color w:val="545456"/>
          <w:spacing w:val="0"/>
          <w:w w:val="100"/>
          <w:i/>
          <w:position w:val="1"/>
        </w:rPr>
        <w:tab/>
      </w:r>
      <w:r>
        <w:rPr>
          <w:rFonts w:ascii="Arial" w:hAnsi="Arial" w:cs="Arial" w:eastAsia="Arial"/>
          <w:sz w:val="19"/>
          <w:szCs w:val="19"/>
          <w:color w:val="545456"/>
          <w:spacing w:val="0"/>
          <w:w w:val="100"/>
          <w:i/>
          <w:position w:val="1"/>
        </w:rPr>
      </w:r>
      <w:r>
        <w:rPr>
          <w:rFonts w:ascii="Times New Roman" w:hAnsi="Times New Roman" w:cs="Times New Roman" w:eastAsia="Times New Roman"/>
          <w:sz w:val="11"/>
          <w:szCs w:val="11"/>
          <w:color w:val="8C8C8C"/>
          <w:spacing w:val="0"/>
          <w:w w:val="174"/>
          <w:position w:val="18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8C8C8C"/>
          <w:spacing w:val="0"/>
          <w:w w:val="174"/>
          <w:position w:val="18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8C8C8C"/>
          <w:spacing w:val="17"/>
          <w:w w:val="174"/>
          <w:position w:val="18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3A3A3"/>
          <w:spacing w:val="0"/>
          <w:w w:val="107"/>
          <w:position w:val="18"/>
        </w:rPr>
        <w:t>,--·.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40" w:right="240"/>
        </w:sectPr>
      </w:pPr>
      <w:rPr/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7" w:lineRule="auto"/>
        <w:ind w:left="3310" w:right="4736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B2B2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B2B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D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B2B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D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B2B2D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D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2B2B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D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B2B2D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D"/>
          <w:spacing w:val="0"/>
          <w:w w:val="103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268" w:lineRule="exact"/>
        <w:ind w:left="552" w:right="-20"/>
        <w:jc w:val="left"/>
        <w:tabs>
          <w:tab w:pos="29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.121109pt;margin-top:-59.796822pt;width:535.526113pt;height:72pt;mso-position-horizontal-relative:page;mso-position-vertical-relative:paragraph;z-index:-15790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858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4"/>
                      <w:szCs w:val="74"/>
                      <w:color w:val="444444"/>
                      <w:spacing w:val="0"/>
                      <w:w w:val="59"/>
                      <w:b/>
                      <w:bCs/>
                      <w:position w:val="-4"/>
                    </w:rPr>
                    <w:t>_A</w:t>
                  </w:r>
                  <w:r>
                    <w:rPr>
                      <w:rFonts w:ascii="Times New Roman" w:hAnsi="Times New Roman" w:cs="Times New Roman" w:eastAsia="Times New Roman"/>
                      <w:sz w:val="74"/>
                      <w:szCs w:val="74"/>
                      <w:color w:val="444444"/>
                      <w:spacing w:val="0"/>
                      <w:w w:val="100"/>
                      <w:b/>
                      <w:bCs/>
                      <w:position w:val="-4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74"/>
                      <w:szCs w:val="74"/>
                      <w:color w:val="444444"/>
                      <w:spacing w:val="0"/>
                      <w:w w:val="100"/>
                      <w:b/>
                      <w:bCs/>
                      <w:position w:val="-4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696970"/>
                      <w:spacing w:val="18"/>
                      <w:w w:val="12"/>
                      <w:i/>
                      <w:position w:val="-1"/>
                    </w:rPr>
                    <w:t>(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2B2B2D"/>
                      <w:spacing w:val="0"/>
                      <w:w w:val="509"/>
                      <w:i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2B2B2D"/>
          <w:spacing w:val="0"/>
          <w:w w:val="100"/>
          <w:b/>
          <w:bCs/>
          <w:position w:val="-2"/>
        </w:rPr>
        <w:t>BUYUKSEHIR</w:t>
      </w:r>
      <w:r>
        <w:rPr>
          <w:rFonts w:ascii="Arial" w:hAnsi="Arial" w:cs="Arial" w:eastAsia="Arial"/>
          <w:sz w:val="16"/>
          <w:szCs w:val="16"/>
          <w:color w:val="2B2B2D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16"/>
          <w:szCs w:val="16"/>
          <w:color w:val="2B2B2D"/>
          <w:spacing w:val="0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21"/>
          <w:szCs w:val="21"/>
          <w:color w:val="2B2B2D"/>
          <w:spacing w:val="0"/>
          <w:w w:val="100"/>
          <w:position w:val="2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B2B2D"/>
          <w:spacing w:val="3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D"/>
          <w:spacing w:val="0"/>
          <w:w w:val="100"/>
          <w:position w:val="2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B2B2D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B2B2D"/>
          <w:spacing w:val="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D"/>
          <w:spacing w:val="0"/>
          <w:w w:val="100"/>
          <w:position w:val="2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B2B2D"/>
          <w:spacing w:val="1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D"/>
          <w:spacing w:val="0"/>
          <w:w w:val="100"/>
          <w:position w:val="2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B2B2D"/>
          <w:spacing w:val="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D"/>
          <w:spacing w:val="0"/>
          <w:w w:val="100"/>
          <w:position w:val="2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B2B2D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B2B2D"/>
          <w:spacing w:val="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D"/>
          <w:spacing w:val="0"/>
          <w:w w:val="104"/>
          <w:position w:val="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left="554" w:right="1801"/>
        <w:jc w:val="center"/>
        <w:tabs>
          <w:tab w:pos="4060" w:val="left"/>
          <w:tab w:pos="9560" w:val="left"/>
        </w:tabs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B2B2D"/>
          <w:spacing w:val="0"/>
          <w:w w:val="100"/>
          <w:position w:val="6"/>
        </w:rPr>
        <w:t>BELEDIYESI</w:t>
      </w:r>
      <w:r>
        <w:rPr>
          <w:rFonts w:ascii="Arial" w:hAnsi="Arial" w:cs="Arial" w:eastAsia="Arial"/>
          <w:sz w:val="15"/>
          <w:szCs w:val="15"/>
          <w:color w:val="2B2B2D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15"/>
          <w:szCs w:val="15"/>
          <w:color w:val="2B2B2D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21"/>
          <w:szCs w:val="21"/>
          <w:color w:val="2B2B2D"/>
          <w:spacing w:val="0"/>
          <w:w w:val="100"/>
          <w:position w:val="0"/>
        </w:rPr>
        <w:t>YANGl</w:t>
      </w:r>
      <w:r>
        <w:rPr>
          <w:rFonts w:ascii="Times New Roman" w:hAnsi="Times New Roman" w:cs="Times New Roman" w:eastAsia="Times New Roman"/>
          <w:sz w:val="21"/>
          <w:szCs w:val="21"/>
          <w:color w:val="2B2B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B2B2D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D"/>
          <w:spacing w:val="0"/>
          <w:w w:val="100"/>
          <w:position w:val="0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2B2B2D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B2B2D"/>
          <w:spacing w:val="0"/>
          <w:w w:val="100"/>
          <w:position w:val="0"/>
        </w:rPr>
      </w:r>
      <w:r>
        <w:rPr>
          <w:rFonts w:ascii="Arial" w:hAnsi="Arial" w:cs="Arial" w:eastAsia="Arial"/>
          <w:sz w:val="15"/>
          <w:szCs w:val="15"/>
          <w:color w:val="C8C8CA"/>
          <w:spacing w:val="0"/>
          <w:w w:val="106"/>
          <w:position w:val="5"/>
        </w:rPr>
        <w:t>-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02" w:right="-20"/>
        <w:jc w:val="left"/>
        <w:tabs>
          <w:tab w:pos="1480" w:val="left"/>
          <w:tab w:pos="2780" w:val="left"/>
          <w:tab w:pos="5180" w:val="left"/>
          <w:tab w:pos="7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6"/>
          <w:szCs w:val="26"/>
          <w:color w:val="444444"/>
          <w:w w:val="59"/>
          <w:position w:val="1"/>
        </w:rPr>
        <w:t>l</w:t>
      </w:r>
      <w:r>
        <w:rPr>
          <w:rFonts w:ascii="Arial" w:hAnsi="Arial" w:cs="Arial" w:eastAsia="Arial"/>
          <w:sz w:val="26"/>
          <w:szCs w:val="26"/>
          <w:color w:val="444444"/>
          <w:spacing w:val="7"/>
          <w:w w:val="59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99"/>
          <w:position w:val="1"/>
        </w:rPr>
        <w:t>la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0"/>
        </w:rPr>
        <w:t>:22.05.2017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79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10"/>
          <w:w w:val="78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  <w:position w:val="0"/>
        </w:rPr>
        <w:t>ildirim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0"/>
        </w:rPr>
        <w:t>No:29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0"/>
        </w:rPr>
        <w:t>19:38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2"/>
          <w:position w:val="0"/>
        </w:rPr>
        <w:t>tre!: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62" w:lineRule="auto"/>
        <w:ind w:left="126" w:right="2988"/>
        <w:jc w:val="left"/>
        <w:tabs>
          <w:tab w:pos="1480" w:val="left"/>
          <w:tab w:pos="2780" w:val="left"/>
          <w:tab w:pos="4160" w:val="left"/>
          <w:tab w:pos="5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w w:val="99"/>
          <w:position w:val="1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7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C8C8CA"/>
          <w:spacing w:val="-6"/>
          <w:w w:val="52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90"/>
          <w:position w:val="1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1"/>
        </w:rPr>
        <w:t>Tarihi</w:t>
        <w:tab/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0"/>
        </w:rPr>
        <w:t>:22.05.2017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78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-5"/>
          <w:w w:val="78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6"/>
          <w:position w:val="0"/>
        </w:rPr>
        <w:t>ayıtNo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0"/>
        </w:rPr>
        <w:t>:3383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0"/>
        </w:rPr>
        <w:t>Babadı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4"/>
          <w:position w:val="0"/>
        </w:rPr>
        <w:t>SENDURAN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14"/>
          <w:position w:val="0"/>
        </w:rPr>
        <w:t>Adres: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-11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İnönü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0"/>
        </w:rPr>
        <w:t>Dere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5"/>
          <w:position w:val="0"/>
        </w:rPr>
        <w:t>Ödemiş/lZMiR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131" w:right="-20"/>
        <w:jc w:val="left"/>
        <w:tabs>
          <w:tab w:pos="1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İnönü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Dere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Belediye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Moloz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Dökü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Alanı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4"/>
        </w:rPr>
        <w:t>Ödemi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-4"/>
          <w:w w:val="10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6"/>
        </w:rPr>
        <w:t>iİZM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"/>
          <w:w w:val="107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131" w:right="-20"/>
        <w:jc w:val="left"/>
        <w:tabs>
          <w:tab w:pos="1480" w:val="left"/>
          <w:tab w:pos="452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-1"/>
        </w:rPr>
        <w:t>:Çö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-1"/>
        </w:rPr>
        <w:t>Yangını</w:t>
        <w:tab/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-1"/>
        </w:rPr>
        <w:t>A</w:t>
        <w:tab/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5"/>
          <w:position w:val="-1"/>
        </w:rPr>
        <w:t>:Sigara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280" w:bottom="0" w:left="180" w:right="200"/>
        </w:sectPr>
      </w:pPr>
      <w:rPr/>
    </w:p>
    <w:p>
      <w:pPr>
        <w:spacing w:before="30" w:after="0" w:line="240" w:lineRule="auto"/>
        <w:ind w:left="10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93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15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53" w:lineRule="exact"/>
        <w:ind w:right="-20"/>
        <w:jc w:val="left"/>
        <w:tabs>
          <w:tab w:pos="3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89"/>
          <w:position w:val="3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89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4"/>
          <w:w w:val="89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3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-5"/>
        </w:rPr>
        <w:t>Kullanu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-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2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-5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2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115"/>
          <w:position w:val="-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80" w:right="200"/>
          <w:cols w:num="2" w:equalWidth="0">
            <w:col w:w="1715" w:space="1561"/>
            <w:col w:w="8264"/>
          </w:cols>
        </w:sectPr>
      </w:pPr>
      <w:rPr/>
    </w:p>
    <w:p>
      <w:pPr>
        <w:spacing w:before="0" w:after="0" w:line="48" w:lineRule="exact"/>
        <w:ind w:left="3281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-11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20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-11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-1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5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-11"/>
        </w:rPr>
        <w:t>Ahsap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8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-11"/>
        </w:rPr>
        <w:t>Qili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-1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25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-7"/>
          <w:w w:val="94"/>
          <w:position w:val="-1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578"/>
          <w:position w:val="-1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80" w:right="200"/>
          <w:cols w:num="2" w:equalWidth="0">
            <w:col w:w="5180" w:space="250"/>
            <w:col w:w="6110"/>
          </w:cols>
        </w:sectPr>
      </w:pPr>
      <w:rPr/>
    </w:p>
    <w:p>
      <w:pPr>
        <w:spacing w:before="0" w:after="0" w:line="517" w:lineRule="exact"/>
        <w:ind w:left="4099" w:right="-20"/>
        <w:jc w:val="left"/>
        <w:tabs>
          <w:tab w:pos="4680" w:val="left"/>
          <w:tab w:pos="5200" w:val="left"/>
          <w:tab w:pos="5680" w:val="left"/>
          <w:tab w:pos="6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2B2B2D"/>
          <w:spacing w:val="0"/>
          <w:w w:val="60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2B2B2D"/>
          <w:spacing w:val="-65"/>
          <w:w w:val="60"/>
          <w:position w:val="-1"/>
        </w:rPr>
        <w:t> </w:t>
      </w:r>
      <w:r>
        <w:rPr>
          <w:rFonts w:ascii="Arial" w:hAnsi="Arial" w:cs="Arial" w:eastAsia="Arial"/>
          <w:sz w:val="42"/>
          <w:szCs w:val="42"/>
          <w:color w:val="2B2B2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2B2B2D"/>
          <w:spacing w:val="0"/>
          <w:w w:val="100"/>
          <w:position w:val="-1"/>
        </w:rPr>
      </w:r>
      <w:r>
        <w:rPr>
          <w:rFonts w:ascii="Arial" w:hAnsi="Arial" w:cs="Arial" w:eastAsia="Arial"/>
          <w:sz w:val="48"/>
          <w:szCs w:val="48"/>
          <w:color w:val="181818"/>
          <w:spacing w:val="0"/>
          <w:w w:val="60"/>
          <w:position w:val="-1"/>
        </w:rPr>
        <w:t>ı</w:t>
      </w:r>
      <w:r>
        <w:rPr>
          <w:rFonts w:ascii="Arial" w:hAnsi="Arial" w:cs="Arial" w:eastAsia="Arial"/>
          <w:sz w:val="48"/>
          <w:szCs w:val="48"/>
          <w:color w:val="18181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8"/>
          <w:szCs w:val="48"/>
          <w:color w:val="181818"/>
          <w:spacing w:val="0"/>
          <w:w w:val="100"/>
          <w:position w:val="-1"/>
        </w:rPr>
      </w:r>
      <w:r>
        <w:rPr>
          <w:rFonts w:ascii="Arial" w:hAnsi="Arial" w:cs="Arial" w:eastAsia="Arial"/>
          <w:sz w:val="42"/>
          <w:szCs w:val="42"/>
          <w:color w:val="696970"/>
          <w:spacing w:val="0"/>
          <w:w w:val="44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69697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696970"/>
          <w:spacing w:val="0"/>
          <w:w w:val="100"/>
          <w:position w:val="-1"/>
        </w:rPr>
      </w:r>
      <w:r>
        <w:rPr>
          <w:rFonts w:ascii="Arial" w:hAnsi="Arial" w:cs="Arial" w:eastAsia="Arial"/>
          <w:sz w:val="52"/>
          <w:szCs w:val="52"/>
          <w:color w:val="2B2B2D"/>
          <w:spacing w:val="0"/>
          <w:w w:val="44"/>
          <w:position w:val="-1"/>
        </w:rPr>
        <w:t>ı</w:t>
      </w:r>
      <w:r>
        <w:rPr>
          <w:rFonts w:ascii="Arial" w:hAnsi="Arial" w:cs="Arial" w:eastAsia="Arial"/>
          <w:sz w:val="52"/>
          <w:szCs w:val="52"/>
          <w:color w:val="2B2B2D"/>
          <w:spacing w:val="-53"/>
          <w:w w:val="44"/>
          <w:position w:val="-1"/>
        </w:rPr>
        <w:t> </w:t>
      </w:r>
      <w:r>
        <w:rPr>
          <w:rFonts w:ascii="Arial" w:hAnsi="Arial" w:cs="Arial" w:eastAsia="Arial"/>
          <w:sz w:val="52"/>
          <w:szCs w:val="52"/>
          <w:color w:val="2B2B2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52"/>
          <w:szCs w:val="52"/>
          <w:color w:val="2B2B2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89"/>
          <w:position w:val="8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8"/>
          <w:w w:val="90"/>
          <w:position w:val="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  <w:position w:val="8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2"/>
          <w:position w:val="8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66"/>
          <w:position w:val="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66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1"/>
          <w:w w:val="66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19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19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8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14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3"/>
          <w:position w:val="8"/>
        </w:rPr>
        <w:t>:19:48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ind w:left="107" w:right="-20"/>
        <w:jc w:val="left"/>
        <w:tabs>
          <w:tab w:pos="1840" w:val="left"/>
          <w:tab w:pos="5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2"/>
        </w:rPr>
        <w:t>tyana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-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19"/>
          <w:position w:val="0"/>
        </w:rPr>
        <w:t>alıibi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41"/>
          <w:w w:val="11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1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4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0" w:after="0" w:line="214" w:lineRule="exact"/>
        <w:ind w:left="179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85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85"/>
          <w:position w:val="-1"/>
        </w:rPr>
        <w:t>\.miri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20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-1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3"/>
          <w:position w:val="-1"/>
        </w:rPr>
        <w:t>ULU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80" w:right="200"/>
        </w:sectPr>
      </w:pPr>
      <w:rPr/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13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-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-1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6"/>
          <w:position w:val="-1"/>
        </w:rPr>
        <w:t>5297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right="-20"/>
        <w:jc w:val="left"/>
        <w:tabs>
          <w:tab w:pos="3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:19:39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4"/>
        </w:rPr>
        <w:t>19:43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80" w:right="200"/>
          <w:cols w:num="3" w:equalWidth="0">
            <w:col w:w="605" w:space="1191"/>
            <w:col w:w="1910" w:space="631"/>
            <w:col w:w="7203"/>
          </w:cols>
        </w:sectPr>
      </w:pPr>
      <w:rPr/>
    </w:p>
    <w:p>
      <w:pPr>
        <w:spacing w:before="0" w:after="0" w:line="240" w:lineRule="auto"/>
        <w:ind w:left="136" w:right="-20"/>
        <w:jc w:val="left"/>
        <w:tabs>
          <w:tab w:pos="4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100"/>
          <w:position w:val="3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4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6" w:lineRule="exact"/>
        <w:ind w:left="4338" w:right="495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5"/>
          <w:szCs w:val="25"/>
          <w:color w:val="2B2B2D"/>
          <w:spacing w:val="-2"/>
          <w:w w:val="19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2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68" w:lineRule="auto"/>
        <w:ind w:left="1816" w:right="4576" w:firstLine="2546"/>
        <w:jc w:val="left"/>
        <w:tabs>
          <w:tab w:pos="4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algaz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4" w:lineRule="exact"/>
        <w:ind w:left="131" w:right="-20"/>
        <w:jc w:val="left"/>
        <w:tabs>
          <w:tab w:pos="560" w:val="left"/>
          <w:tab w:pos="1860" w:val="left"/>
          <w:tab w:pos="4340" w:val="left"/>
          <w:tab w:pos="7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82"/>
          <w:position w:val="1"/>
        </w:rPr>
        <w:t>Yr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1"/>
        </w:rPr>
        <w:t>'llcı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35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35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-18"/>
          <w:w w:val="13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92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92"/>
          <w:position w:val="0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6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5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112" w:right="-20"/>
        <w:jc w:val="left"/>
        <w:tabs>
          <w:tab w:pos="1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12"/>
        </w:rPr>
        <w:t>pituıışse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8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5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8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5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12" w:right="-20"/>
        <w:jc w:val="left"/>
        <w:tabs>
          <w:tab w:pos="1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79"/>
        </w:rPr>
        <w:t>K:&gt;layı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7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23"/>
          <w:w w:val="7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6"/>
          <w:position w:val="1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6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16"/>
          <w:w w:val="10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1"/>
        </w:rPr>
        <w:t>Ödemi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1"/>
        </w:rPr>
        <w:t>Belediyesi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1"/>
        </w:rPr>
        <w:t>moloz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1"/>
        </w:rPr>
        <w:t>dökü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1"/>
        </w:rPr>
        <w:t>alanında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1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1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1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2"/>
          <w:position w:val="1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14" w:lineRule="exact"/>
        <w:ind w:left="136" w:right="-20"/>
        <w:jc w:val="left"/>
        <w:tabs>
          <w:tab w:pos="1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-1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6"/>
          <w:position w:val="-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4314" w:right="433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lsöndürınede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4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186" w:lineRule="exact"/>
        <w:ind w:left="172" w:right="-20"/>
        <w:jc w:val="left"/>
        <w:tabs>
          <w:tab w:pos="2060" w:val="left"/>
          <w:tab w:pos="4340" w:val="left"/>
          <w:tab w:pos="6260" w:val="left"/>
          <w:tab w:pos="7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6"/>
          <w:position w:val="-3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5"/>
          <w:w w:val="116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-3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-3"/>
        </w:rPr>
        <w:t>işlenerek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-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5"/>
        </w:rPr>
        <w:t>ls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5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-5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-4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0"/>
          <w:position w:val="-4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13"/>
          <w:position w:val="-4"/>
        </w:rPr>
        <w:t>öpükKg.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3"/>
          <w:position w:val="-3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3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93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5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3" w:lineRule="exact"/>
        <w:ind w:left="6272" w:right="-20"/>
        <w:jc w:val="left"/>
        <w:tabs>
          <w:tab w:pos="784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2B2B2D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2B2B2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2B2B2D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181818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80" w:right="200"/>
        </w:sectPr>
      </w:pPr>
      <w:rPr/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17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15"/>
          <w:position w:val="-1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4"/>
        </w:rPr>
        <w:t>görmüştü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-13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96970"/>
          <w:spacing w:val="0"/>
          <w:w w:val="11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80" w:right="200"/>
          <w:cols w:num="2" w:equalWidth="0">
            <w:col w:w="955" w:space="861"/>
            <w:col w:w="9724"/>
          </w:cols>
        </w:sectPr>
      </w:pPr>
      <w:rPr/>
    </w:p>
    <w:p>
      <w:pPr>
        <w:spacing w:before="15" w:after="0" w:line="240" w:lineRule="auto"/>
        <w:ind w:left="131" w:right="-20"/>
        <w:jc w:val="left"/>
        <w:tabs>
          <w:tab w:pos="1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17"/>
        </w:rPr>
        <w:t>ahmini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-7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17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-11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14" w:lineRule="exact"/>
        <w:ind w:left="14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2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52" w:lineRule="auto"/>
        <w:ind w:left="141" w:right="52" w:firstLine="168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moloz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dökü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alanında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5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17"/>
          <w:position w:val="1"/>
        </w:rPr>
        <w:t>apıla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17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10"/>
          <w:w w:val="11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6"/>
          <w:position w:val="1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6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20"/>
          <w:w w:val="10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1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1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1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1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1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1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1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1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1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1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70"/>
          <w:spacing w:val="0"/>
          <w:w w:val="102"/>
          <w:position w:val="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86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18"/>
        </w:rPr>
        <w:t>tuşturması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-2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2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7" w:lineRule="auto"/>
        <w:ind w:left="122" w:right="4411" w:firstLine="57"/>
        <w:jc w:val="left"/>
        <w:tabs>
          <w:tab w:pos="1800" w:val="left"/>
          <w:tab w:pos="2660" w:val="left"/>
          <w:tab w:pos="3360" w:val="left"/>
          <w:tab w:pos="6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18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85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84"/>
          <w:position w:val="0"/>
        </w:rPr>
        <w:t>\.raç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6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3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u w:val="single" w:color="2F2F2F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u w:val="single" w:color="2F2F2F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u w:val="single" w:color="2F2F2F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94"/>
        </w:rPr>
        <w:t>Ya·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-7"/>
          <w:w w:val="94"/>
        </w:rPr>
        <w:t>·</w:t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94"/>
        </w:rPr>
        <w:t>··n</w:t>
      </w:r>
      <w:r>
        <w:rPr>
          <w:rFonts w:ascii="Arial" w:hAnsi="Arial" w:cs="Arial" w:eastAsia="Arial"/>
          <w:sz w:val="18"/>
          <w:szCs w:val="18"/>
          <w:color w:val="444444"/>
          <w:spacing w:val="-1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94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9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-3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6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2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D"/>
          <w:w w:val="98"/>
        </w:rPr>
        <w:t>[re: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-6"/>
          <w:w w:val="9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0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8"/>
          <w:w w:val="120"/>
        </w:rPr>
        <w:t>.</w:t>
      </w:r>
      <w:r>
        <w:rPr>
          <w:rFonts w:ascii="Arial" w:hAnsi="Arial" w:cs="Arial" w:eastAsia="Arial"/>
          <w:sz w:val="15"/>
          <w:szCs w:val="15"/>
          <w:color w:val="444444"/>
          <w:spacing w:val="0"/>
          <w:w w:val="177"/>
        </w:rPr>
        <w:t>iı</w:t>
      </w:r>
      <w:r>
        <w:rPr>
          <w:rFonts w:ascii="Arial" w:hAnsi="Arial" w:cs="Arial" w:eastAsia="Arial"/>
          <w:sz w:val="15"/>
          <w:szCs w:val="15"/>
          <w:color w:val="44444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5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1" w:lineRule="exact"/>
        <w:ind w:left="145" w:right="-20"/>
        <w:jc w:val="left"/>
        <w:tabs>
          <w:tab w:pos="1800" w:val="left"/>
          <w:tab w:pos="5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Skibi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[r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2"/>
          <w:w w:val="100"/>
        </w:rPr>
        <w:t>a</w:t>
      </w:r>
      <w:r>
        <w:rPr>
          <w:rFonts w:ascii="Arial" w:hAnsi="Arial" w:cs="Arial" w:eastAsia="Arial"/>
          <w:sz w:val="20"/>
          <w:szCs w:val="20"/>
          <w:color w:val="444444"/>
          <w:spacing w:val="0"/>
          <w:w w:val="100"/>
        </w:rPr>
        <w:t>r</w:t>
      </w:r>
      <w:r>
        <w:rPr>
          <w:rFonts w:ascii="Arial" w:hAnsi="Arial" w:cs="Arial" w:eastAsia="Arial"/>
          <w:sz w:val="20"/>
          <w:szCs w:val="20"/>
          <w:color w:val="444444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:22.05.20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2B2B2D"/>
          <w:spacing w:val="-3"/>
          <w:w w:val="19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8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1"/>
        </w:rPr>
        <w:t>lsaati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4"/>
          <w:position w:val="1"/>
        </w:rPr>
        <w:t>:20:20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24" w:lineRule="exact"/>
        <w:ind w:left="658" w:right="-20"/>
        <w:jc w:val="left"/>
        <w:tabs>
          <w:tab w:pos="1160" w:val="left"/>
          <w:tab w:pos="8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14"/>
          <w:position w:val="0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14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4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0"/>
        </w:rPr>
        <w:t>Posta/Ödemiş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-14"/>
          <w:w w:val="101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1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8" w:after="0" w:line="214" w:lineRule="exact"/>
        <w:ind w:left="1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-1"/>
        </w:rPr>
        <w:t>Vars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80" w:right="200"/>
        </w:sectPr>
      </w:pPr>
      <w:rPr/>
    </w:p>
    <w:p>
      <w:pPr>
        <w:spacing w:before="1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196" w:lineRule="exact"/>
        <w:ind w:left="29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B2B2D"/>
          <w:spacing w:val="0"/>
          <w:w w:val="100"/>
          <w:position w:val="-1"/>
        </w:rPr>
        <w:t>'G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69" w:lineRule="exact"/>
        <w:ind w:right="26"/>
        <w:jc w:val="righ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2B2B2D"/>
          <w:spacing w:val="0"/>
          <w:w w:val="122"/>
        </w:rPr>
        <w:t>Q)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spacing w:before="0" w:after="0" w:line="182" w:lineRule="exact"/>
        <w:ind w:left="299"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.129072pt;margin-top:2.054813pt;width:1.131711pt;height:28.5pt;mso-position-horizontal-relative:page;mso-position-vertical-relative:paragraph;z-index:-15789" type="#_x0000_t202" filled="f" stroked="f">
            <v:textbox inset="0,0,0,0">
              <w:txbxContent>
                <w:p>
                  <w:pPr>
                    <w:spacing w:before="0" w:after="0" w:line="570" w:lineRule="exact"/>
                    <w:ind w:right="-125"/>
                    <w:jc w:val="left"/>
                    <w:rPr>
                      <w:rFonts w:ascii="Arial" w:hAnsi="Arial" w:cs="Arial" w:eastAsia="Arial"/>
                      <w:sz w:val="57"/>
                      <w:szCs w:val="57"/>
                    </w:rPr>
                  </w:pPr>
                  <w:rPr/>
                  <w:r>
                    <w:rPr>
                      <w:rFonts w:ascii="Arial" w:hAnsi="Arial" w:cs="Arial" w:eastAsia="Arial"/>
                      <w:sz w:val="57"/>
                      <w:szCs w:val="57"/>
                      <w:color w:val="2B2B2D"/>
                      <w:spacing w:val="-160"/>
                      <w:w w:val="77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57"/>
                      <w:szCs w:val="5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2B2B2D"/>
          <w:spacing w:val="0"/>
          <w:w w:val="103"/>
          <w:i/>
        </w:rPr>
        <w:t>.Q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6" w:after="0" w:line="240" w:lineRule="auto"/>
        <w:ind w:left="275" w:right="-46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2B2B2D"/>
          <w:w w:val="53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2B2B2D"/>
          <w:spacing w:val="-7"/>
          <w:w w:val="53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2B2B2D"/>
          <w:spacing w:val="0"/>
          <w:w w:val="53"/>
        </w:rPr>
        <w:t>....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74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444444"/>
          <w:spacing w:val="0"/>
          <w:w w:val="376"/>
        </w:rPr>
        <w:t>Gioru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35" w:after="0" w:line="240" w:lineRule="auto"/>
        <w:ind w:left="-36" w:right="551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177" w:lineRule="exact"/>
        <w:ind w:left="219" w:right="583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9"/>
          <w:position w:val="-4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5" w:lineRule="exact"/>
        <w:ind w:left="3934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32"/>
          <w:szCs w:val="32"/>
          <w:color w:val="696970"/>
          <w:w w:val="70"/>
          <w:b/>
          <w:bCs/>
          <w:position w:val="1"/>
        </w:rPr>
        <w:t>2</w:t>
      </w:r>
      <w:r>
        <w:rPr>
          <w:rFonts w:ascii="Times New Roman" w:hAnsi="Times New Roman" w:cs="Times New Roman" w:eastAsia="Times New Roman"/>
          <w:sz w:val="32"/>
          <w:szCs w:val="32"/>
          <w:color w:val="696970"/>
          <w:spacing w:val="-38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696970"/>
          <w:spacing w:val="0"/>
          <w:w w:val="73"/>
          <w:b/>
          <w:bCs/>
          <w:position w:val="1"/>
        </w:rPr>
        <w:t>6</w:t>
      </w:r>
      <w:r>
        <w:rPr>
          <w:rFonts w:ascii="Times New Roman" w:hAnsi="Times New Roman" w:cs="Times New Roman" w:eastAsia="Times New Roman"/>
          <w:sz w:val="32"/>
          <w:szCs w:val="32"/>
          <w:color w:val="696970"/>
          <w:spacing w:val="35"/>
          <w:w w:val="73"/>
          <w:b/>
          <w:bCs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696970"/>
          <w:spacing w:val="0"/>
          <w:w w:val="106"/>
          <w:b/>
          <w:bCs/>
          <w:position w:val="1"/>
        </w:rPr>
        <w:t>MaYı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09" w:lineRule="exact"/>
        <w:ind w:left="3992" w:right="-20"/>
        <w:jc w:val="left"/>
        <w:tabs>
          <w:tab w:pos="5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78.334381pt;margin-top:5.27324pt;width:.1pt;height:12.705504pt;mso-position-horizontal-relative:page;mso-position-vertical-relative:paragraph;z-index:-15793" coordorigin="5567,105" coordsize="2,254">
            <v:shape style="position:absolute;left:5567;top:105;width:2;height:254" coordorigin="5567,105" coordsize="0,254" path="m5567,360l5567,105e" filled="f" stroked="t" strokeweight=".239324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B2B2D"/>
          <w:w w:val="132"/>
          <w:position w:val="-9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-17"/>
          <w:w w:val="132"/>
          <w:position w:val="-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8"/>
          <w:w w:val="106"/>
          <w:position w:val="-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-27"/>
          <w:w w:val="132"/>
          <w:position w:val="-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7"/>
          <w:position w:val="-9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5"/>
          <w:w w:val="107"/>
          <w:position w:val="-9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78"/>
          <w:position w:val="-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19"/>
          <w:szCs w:val="19"/>
          <w:color w:val="B1B1B3"/>
          <w:spacing w:val="0"/>
          <w:w w:val="280"/>
          <w:position w:val="-9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B1B1B3"/>
          <w:spacing w:val="-93"/>
          <w:w w:val="28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  <w:position w:val="-9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80" w:right="200"/>
          <w:cols w:num="3" w:equalWidth="0">
            <w:col w:w="496" w:space="1477"/>
            <w:col w:w="2120" w:space="393"/>
            <w:col w:w="7054"/>
          </w:cols>
        </w:sectPr>
      </w:pPr>
      <w:rPr/>
    </w:p>
    <w:p>
      <w:pPr>
        <w:spacing w:before="0" w:after="0" w:line="67" w:lineRule="exact"/>
        <w:ind w:left="2323" w:right="-20"/>
        <w:jc w:val="left"/>
        <w:tabs>
          <w:tab w:pos="8400" w:val="left"/>
          <w:tab w:pos="8860" w:val="left"/>
          <w:tab w:pos="9400" w:val="left"/>
          <w:tab w:pos="9880" w:val="left"/>
        </w:tabs>
        <w:rPr>
          <w:rFonts w:ascii="Arial" w:hAnsi="Arial" w:cs="Arial" w:eastAsia="Arial"/>
          <w:sz w:val="9"/>
          <w:szCs w:val="9"/>
        </w:rPr>
      </w:pPr>
      <w:rPr/>
      <w:r>
        <w:rPr>
          <w:rFonts w:ascii="Arial" w:hAnsi="Arial" w:cs="Arial" w:eastAsia="Arial"/>
          <w:sz w:val="22"/>
          <w:szCs w:val="22"/>
          <w:color w:val="444444"/>
          <w:spacing w:val="0"/>
          <w:w w:val="86"/>
          <w:b/>
          <w:bCs/>
          <w:position w:val="-12"/>
        </w:rPr>
        <w:t>QGne</w:t>
      </w:r>
      <w:r>
        <w:rPr>
          <w:rFonts w:ascii="Arial" w:hAnsi="Arial" w:cs="Arial" w:eastAsia="Arial"/>
          <w:sz w:val="22"/>
          <w:szCs w:val="22"/>
          <w:color w:val="444444"/>
          <w:spacing w:val="0"/>
          <w:w w:val="86"/>
          <w:b/>
          <w:bCs/>
          <w:position w:val="-12"/>
        </w:rPr>
        <w:t>y</w:t>
      </w:r>
      <w:r>
        <w:rPr>
          <w:rFonts w:ascii="Arial" w:hAnsi="Arial" w:cs="Arial" w:eastAsia="Arial"/>
          <w:sz w:val="22"/>
          <w:szCs w:val="22"/>
          <w:color w:val="444444"/>
          <w:spacing w:val="-1"/>
          <w:w w:val="86"/>
          <w:b/>
          <w:bCs/>
          <w:position w:val="-12"/>
        </w:rPr>
        <w:t> </w:t>
      </w:r>
      <w:r>
        <w:rPr>
          <w:rFonts w:ascii="Arial" w:hAnsi="Arial" w:cs="Arial" w:eastAsia="Arial"/>
          <w:sz w:val="20"/>
          <w:szCs w:val="20"/>
          <w:color w:val="2B2B2D"/>
          <w:spacing w:val="0"/>
          <w:w w:val="105"/>
          <w:b/>
          <w:bCs/>
          <w:position w:val="-12"/>
        </w:rPr>
        <w:t>86</w:t>
      </w:r>
      <w:r>
        <w:rPr>
          <w:rFonts w:ascii="Arial" w:hAnsi="Arial" w:cs="Arial" w:eastAsia="Arial"/>
          <w:sz w:val="20"/>
          <w:szCs w:val="20"/>
          <w:color w:val="2B2B2D"/>
          <w:spacing w:val="-24"/>
          <w:w w:val="105"/>
          <w:b/>
          <w:bCs/>
          <w:position w:val="-12"/>
        </w:rPr>
        <w:t>1</w:t>
      </w:r>
      <w:r>
        <w:rPr>
          <w:rFonts w:ascii="Arial" w:hAnsi="Arial" w:cs="Arial" w:eastAsia="Arial"/>
          <w:sz w:val="20"/>
          <w:szCs w:val="20"/>
          <w:color w:val="2B2B2D"/>
          <w:spacing w:val="0"/>
          <w:w w:val="271"/>
          <w:b/>
          <w:bCs/>
          <w:position w:val="-12"/>
        </w:rPr>
        <w:t>.</w:t>
      </w:r>
      <w:r>
        <w:rPr>
          <w:rFonts w:ascii="Arial" w:hAnsi="Arial" w:cs="Arial" w:eastAsia="Arial"/>
          <w:sz w:val="20"/>
          <w:szCs w:val="20"/>
          <w:color w:val="2B2B2D"/>
          <w:spacing w:val="-17"/>
          <w:w w:val="271"/>
          <w:b/>
          <w:bCs/>
          <w:position w:val="-12"/>
        </w:rPr>
        <w:t>.</w:t>
      </w:r>
      <w:r>
        <w:rPr>
          <w:rFonts w:ascii="Arial" w:hAnsi="Arial" w:cs="Arial" w:eastAsia="Arial"/>
          <w:sz w:val="21"/>
          <w:szCs w:val="21"/>
          <w:color w:val="444444"/>
          <w:spacing w:val="0"/>
          <w:w w:val="106"/>
          <w:b/>
          <w:bCs/>
          <w:position w:val="-12"/>
        </w:rPr>
        <w:t>1</w:t>
      </w:r>
      <w:r>
        <w:rPr>
          <w:rFonts w:ascii="Arial" w:hAnsi="Arial" w:cs="Arial" w:eastAsia="Arial"/>
          <w:sz w:val="21"/>
          <w:szCs w:val="21"/>
          <w:color w:val="444444"/>
          <w:spacing w:val="0"/>
          <w:w w:val="105"/>
          <w:b/>
          <w:bCs/>
          <w:position w:val="-12"/>
        </w:rPr>
        <w:t>.</w:t>
      </w:r>
      <w:r>
        <w:rPr>
          <w:rFonts w:ascii="Arial" w:hAnsi="Arial" w:cs="Arial" w:eastAsia="Arial"/>
          <w:sz w:val="21"/>
          <w:szCs w:val="21"/>
          <w:color w:val="444444"/>
          <w:spacing w:val="-22"/>
          <w:w w:val="100"/>
          <w:b/>
          <w:bCs/>
          <w:position w:val="-12"/>
        </w:rPr>
        <w:t> </w:t>
      </w:r>
      <w:r>
        <w:rPr>
          <w:rFonts w:ascii="Arial" w:hAnsi="Arial" w:cs="Arial" w:eastAsia="Arial"/>
          <w:sz w:val="21"/>
          <w:szCs w:val="21"/>
          <w:color w:val="444444"/>
          <w:spacing w:val="0"/>
          <w:w w:val="208"/>
          <w:b/>
          <w:bCs/>
          <w:position w:val="-12"/>
        </w:rPr>
        <w:t>.....</w:t>
      </w:r>
      <w:r>
        <w:rPr>
          <w:rFonts w:ascii="Arial" w:hAnsi="Arial" w:cs="Arial" w:eastAsia="Arial"/>
          <w:sz w:val="21"/>
          <w:szCs w:val="21"/>
          <w:color w:val="444444"/>
          <w:spacing w:val="0"/>
          <w:w w:val="100"/>
          <w:b/>
          <w:bCs/>
          <w:position w:val="-12"/>
        </w:rPr>
        <w:tab/>
      </w:r>
      <w:r>
        <w:rPr>
          <w:rFonts w:ascii="Arial" w:hAnsi="Arial" w:cs="Arial" w:eastAsia="Arial"/>
          <w:sz w:val="21"/>
          <w:szCs w:val="21"/>
          <w:color w:val="444444"/>
          <w:spacing w:val="0"/>
          <w:w w:val="100"/>
          <w:b/>
          <w:bCs/>
          <w:position w:val="-12"/>
        </w:rPr>
      </w:r>
      <w:r>
        <w:rPr>
          <w:rFonts w:ascii="Times New Roman" w:hAnsi="Times New Roman" w:cs="Times New Roman" w:eastAsia="Times New Roman"/>
          <w:sz w:val="16"/>
          <w:szCs w:val="16"/>
          <w:color w:val="B1B1B3"/>
          <w:spacing w:val="0"/>
          <w:w w:val="151"/>
          <w:position w:val="-12"/>
        </w:rPr>
        <w:t>·'</w:t>
      </w:r>
      <w:r>
        <w:rPr>
          <w:rFonts w:ascii="Times New Roman" w:hAnsi="Times New Roman" w:cs="Times New Roman" w:eastAsia="Times New Roman"/>
          <w:sz w:val="16"/>
          <w:szCs w:val="16"/>
          <w:color w:val="B1B1B3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B1B1B3"/>
          <w:spacing w:val="0"/>
          <w:w w:val="61"/>
          <w:position w:val="-12"/>
        </w:rPr>
        <w:t>..</w:t>
      </w:r>
      <w:r>
        <w:rPr>
          <w:rFonts w:ascii="Times New Roman" w:hAnsi="Times New Roman" w:cs="Times New Roman" w:eastAsia="Times New Roman"/>
          <w:sz w:val="16"/>
          <w:szCs w:val="16"/>
          <w:color w:val="B1B1B3"/>
          <w:spacing w:val="0"/>
          <w:w w:val="61"/>
          <w:position w:val="-12"/>
        </w:rPr>
        <w:t>    </w:t>
      </w:r>
      <w:r>
        <w:rPr>
          <w:rFonts w:ascii="Times New Roman" w:hAnsi="Times New Roman" w:cs="Times New Roman" w:eastAsia="Times New Roman"/>
          <w:sz w:val="16"/>
          <w:szCs w:val="16"/>
          <w:color w:val="B1B1B3"/>
          <w:spacing w:val="16"/>
          <w:w w:val="61"/>
          <w:position w:val="-1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8E8E8E"/>
          <w:spacing w:val="0"/>
          <w:w w:val="61"/>
          <w:i/>
          <w:position w:val="-12"/>
        </w:rPr>
        <w:t>.,</w:t>
      </w:r>
      <w:r>
        <w:rPr>
          <w:rFonts w:ascii="Times New Roman" w:hAnsi="Times New Roman" w:cs="Times New Roman" w:eastAsia="Times New Roman"/>
          <w:sz w:val="16"/>
          <w:szCs w:val="16"/>
          <w:color w:val="8E8E8E"/>
          <w:spacing w:val="5"/>
          <w:w w:val="61"/>
          <w:i/>
          <w:position w:val="-12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B1B1B3"/>
          <w:spacing w:val="0"/>
          <w:w w:val="61"/>
          <w:i/>
          <w:position w:val="-12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color w:val="B1B1B3"/>
          <w:spacing w:val="-19"/>
          <w:w w:val="61"/>
          <w:i/>
          <w:position w:val="-1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1B1B3"/>
          <w:spacing w:val="0"/>
          <w:w w:val="100"/>
          <w:i/>
          <w:position w:val="-12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B1B1B3"/>
          <w:spacing w:val="0"/>
          <w:w w:val="100"/>
          <w:i/>
          <w:position w:val="-12"/>
        </w:rPr>
      </w:r>
      <w:r>
        <w:rPr>
          <w:rFonts w:ascii="Times New Roman" w:hAnsi="Times New Roman" w:cs="Times New Roman" w:eastAsia="Times New Roman"/>
          <w:sz w:val="16"/>
          <w:szCs w:val="16"/>
          <w:color w:val="696970"/>
          <w:spacing w:val="0"/>
          <w:w w:val="39"/>
          <w:position w:val="-12"/>
        </w:rPr>
        <w:t>""</w:t>
      </w:r>
      <w:r>
        <w:rPr>
          <w:rFonts w:ascii="Times New Roman" w:hAnsi="Times New Roman" w:cs="Times New Roman" w:eastAsia="Times New Roman"/>
          <w:sz w:val="16"/>
          <w:szCs w:val="16"/>
          <w:color w:val="696970"/>
          <w:spacing w:val="0"/>
          <w:w w:val="39"/>
          <w:position w:val="-12"/>
        </w:rPr>
        <w:t>    </w:t>
      </w:r>
      <w:r>
        <w:rPr>
          <w:rFonts w:ascii="Times New Roman" w:hAnsi="Times New Roman" w:cs="Times New Roman" w:eastAsia="Times New Roman"/>
          <w:sz w:val="16"/>
          <w:szCs w:val="16"/>
          <w:color w:val="696970"/>
          <w:spacing w:val="5"/>
          <w:w w:val="39"/>
          <w:position w:val="-12"/>
        </w:rPr>
        <w:t> </w:t>
      </w:r>
      <w:r>
        <w:rPr>
          <w:rFonts w:ascii="Arial" w:hAnsi="Arial" w:cs="Arial" w:eastAsia="Arial"/>
          <w:sz w:val="9"/>
          <w:szCs w:val="9"/>
          <w:color w:val="8E8E8E"/>
          <w:spacing w:val="0"/>
          <w:w w:val="64"/>
          <w:b/>
          <w:bCs/>
          <w:position w:val="-12"/>
        </w:rPr>
        <w:t>\li:</w:t>
      </w:r>
      <w:r>
        <w:rPr>
          <w:rFonts w:ascii="Arial" w:hAnsi="Arial" w:cs="Arial" w:eastAsia="Arial"/>
          <w:sz w:val="9"/>
          <w:szCs w:val="9"/>
          <w:color w:val="8E8E8E"/>
          <w:spacing w:val="0"/>
          <w:w w:val="100"/>
          <w:b/>
          <w:bCs/>
          <w:position w:val="-12"/>
        </w:rPr>
        <w:tab/>
      </w:r>
      <w:r>
        <w:rPr>
          <w:rFonts w:ascii="Arial" w:hAnsi="Arial" w:cs="Arial" w:eastAsia="Arial"/>
          <w:sz w:val="9"/>
          <w:szCs w:val="9"/>
          <w:color w:val="8E8E8E"/>
          <w:spacing w:val="0"/>
          <w:w w:val="100"/>
          <w:b/>
          <w:bCs/>
          <w:position w:val="-12"/>
        </w:rPr>
      </w:r>
      <w:r>
        <w:rPr>
          <w:rFonts w:ascii="Arial" w:hAnsi="Arial" w:cs="Arial" w:eastAsia="Arial"/>
          <w:sz w:val="9"/>
          <w:szCs w:val="9"/>
          <w:color w:val="B1B1B3"/>
          <w:spacing w:val="0"/>
          <w:w w:val="126"/>
          <w:position w:val="-12"/>
        </w:rPr>
        <w:t>..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80" w:right="200"/>
        </w:sectPr>
      </w:pPr>
      <w:rPr/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v:group style="position:absolute;margin-left:279.291687pt;margin-top:3.973356pt;width:.1pt;height:12.226052pt;mso-position-horizontal-relative:page;mso-position-vertical-relative:paragraph;z-index:-15792" coordorigin="5586,79" coordsize="2,245">
            <v:shape style="position:absolute;left:5586;top:79;width:2;height:245" coordorigin="5586,79" coordsize="0,245" path="m5586,324l5586,79e" filled="f" stroked="t" strokeweight=".957298pt" strokecolor="#34348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8.390839pt;margin-top:.739624pt;width:57.622347pt;height:21pt;mso-position-horizontal-relative:page;mso-position-vertical-relative:paragraph;z-index:-15788" type="#_x0000_t202" filled="f" stroked="f">
            <v:textbox inset="0,0,0,0">
              <w:txbxContent>
                <w:p>
                  <w:pPr>
                    <w:spacing w:before="0" w:after="0" w:line="420" w:lineRule="exact"/>
                    <w:ind w:right="-103"/>
                    <w:jc w:val="left"/>
                    <w:tabs>
                      <w:tab w:pos="740" w:val="left"/>
                    </w:tabs>
                    <w:rPr>
                      <w:rFonts w:ascii="Times New Roman" w:hAnsi="Times New Roman" w:cs="Times New Roman" w:eastAsia="Times New Roman"/>
                      <w:sz w:val="42"/>
                      <w:szCs w:val="4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A1A1A1"/>
                      <w:spacing w:val="0"/>
                      <w:w w:val="68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A1A1A1"/>
                      <w:spacing w:val="-7"/>
                      <w:w w:val="6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696970"/>
                      <w:spacing w:val="0"/>
                      <w:w w:val="68"/>
                    </w:rPr>
                    <w:t>m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696970"/>
                      <w:spacing w:val="-22"/>
                      <w:w w:val="6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696970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696970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8E8E8E"/>
                      <w:spacing w:val="0"/>
                      <w:w w:val="88"/>
                    </w:rPr>
                    <w:t>_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8E8E8E"/>
                      <w:spacing w:val="-101"/>
                      <w:w w:val="87"/>
                    </w:rPr>
                    <w:t>;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696970"/>
                      <w:spacing w:val="0"/>
                      <w:w w:val="82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696970"/>
                      <w:spacing w:val="-78"/>
                      <w:w w:val="82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8E8E8E"/>
                      <w:spacing w:val="0"/>
                      <w:w w:val="84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2B2B2D"/>
          <w:spacing w:val="0"/>
          <w:w w:val="100"/>
          <w:b/>
          <w:bCs/>
        </w:rPr>
        <w:t>Gruplar</w:t>
      </w:r>
      <w:r>
        <w:rPr>
          <w:rFonts w:ascii="Arial" w:hAnsi="Arial" w:cs="Arial" w:eastAsia="Arial"/>
          <w:sz w:val="20"/>
          <w:szCs w:val="20"/>
          <w:color w:val="2B2B2D"/>
          <w:spacing w:val="-1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2B2B2D"/>
          <w:spacing w:val="0"/>
          <w:w w:val="70"/>
          <w:b/>
          <w:bCs/>
        </w:rPr>
        <w:t>Amtrt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86" w:after="0" w:line="625" w:lineRule="exact"/>
        <w:ind w:right="-148"/>
        <w:jc w:val="left"/>
        <w:rPr>
          <w:rFonts w:ascii="Times New Roman" w:hAnsi="Times New Roman" w:cs="Times New Roman" w:eastAsia="Times New Roman"/>
          <w:sz w:val="72"/>
          <w:szCs w:val="7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72"/>
          <w:szCs w:val="72"/>
          <w:color w:val="343859"/>
          <w:spacing w:val="0"/>
          <w:w w:val="51"/>
          <w:position w:val="-17"/>
        </w:rPr>
        <w:t>.o.fa</w:t>
      </w:r>
      <w:r>
        <w:rPr>
          <w:rFonts w:ascii="Times New Roman" w:hAnsi="Times New Roman" w:cs="Times New Roman" w:eastAsia="Times New Roman"/>
          <w:sz w:val="72"/>
          <w:szCs w:val="72"/>
          <w:color w:val="000000"/>
          <w:spacing w:val="0"/>
          <w:w w:val="100"/>
          <w:position w:val="0"/>
        </w:rPr>
      </w:r>
    </w:p>
    <w:p>
      <w:pPr>
        <w:spacing w:before="0" w:after="0" w:line="711" w:lineRule="exact"/>
        <w:ind w:right="-20"/>
        <w:jc w:val="left"/>
        <w:tabs>
          <w:tab w:pos="2500" w:val="left"/>
          <w:tab w:pos="4360" w:val="left"/>
          <w:tab w:pos="4700" w:val="left"/>
        </w:tabs>
        <w:rPr>
          <w:rFonts w:ascii="Arial" w:hAnsi="Arial" w:cs="Arial" w:eastAsia="Arial"/>
          <w:sz w:val="90"/>
          <w:szCs w:val="9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0"/>
          <w:w w:val="100"/>
          <w:position w:val="-19"/>
        </w:rPr>
        <w:t>ULl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-42"/>
          <w:w w:val="100"/>
          <w:position w:val="-1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0"/>
          <w:w w:val="100"/>
          <w:position w:val="-19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0"/>
          <w:w w:val="100"/>
          <w:position w:val="-19"/>
        </w:rPr>
      </w:r>
      <w:r>
        <w:rPr>
          <w:rFonts w:ascii="Arial" w:hAnsi="Arial" w:cs="Arial" w:eastAsia="Arial"/>
          <w:sz w:val="22"/>
          <w:szCs w:val="22"/>
          <w:color w:val="A1A1A1"/>
          <w:spacing w:val="-55"/>
          <w:w w:val="173"/>
          <w:position w:val="-16"/>
        </w:rPr>
        <w:t>'</w:t>
      </w:r>
      <w:r>
        <w:rPr>
          <w:rFonts w:ascii="Arial" w:hAnsi="Arial" w:cs="Arial" w:eastAsia="Arial"/>
          <w:sz w:val="22"/>
          <w:szCs w:val="22"/>
          <w:color w:val="7E7C80"/>
          <w:spacing w:val="-22"/>
          <w:w w:val="285"/>
          <w:position w:val="-16"/>
        </w:rPr>
        <w:t>;</w:t>
      </w:r>
      <w:r>
        <w:rPr>
          <w:rFonts w:ascii="Arial" w:hAnsi="Arial" w:cs="Arial" w:eastAsia="Arial"/>
          <w:sz w:val="22"/>
          <w:szCs w:val="22"/>
          <w:color w:val="B1B1B3"/>
          <w:spacing w:val="1"/>
          <w:w w:val="204"/>
          <w:position w:val="-16"/>
        </w:rPr>
        <w:t>,</w:t>
      </w:r>
      <w:r>
        <w:rPr>
          <w:rFonts w:ascii="Arial" w:hAnsi="Arial" w:cs="Arial" w:eastAsia="Arial"/>
          <w:sz w:val="22"/>
          <w:szCs w:val="22"/>
          <w:color w:val="696970"/>
          <w:spacing w:val="0"/>
          <w:w w:val="96"/>
          <w:position w:val="-16"/>
        </w:rPr>
        <w:t>l</w:t>
      </w:r>
      <w:r>
        <w:rPr>
          <w:rFonts w:ascii="Arial" w:hAnsi="Arial" w:cs="Arial" w:eastAsia="Arial"/>
          <w:sz w:val="22"/>
          <w:szCs w:val="22"/>
          <w:color w:val="696970"/>
          <w:spacing w:val="-3"/>
          <w:w w:val="100"/>
          <w:position w:val="-16"/>
        </w:rPr>
        <w:t> </w:t>
      </w:r>
      <w:r>
        <w:rPr>
          <w:rFonts w:ascii="Arial" w:hAnsi="Arial" w:cs="Arial" w:eastAsia="Arial"/>
          <w:sz w:val="22"/>
          <w:szCs w:val="22"/>
          <w:color w:val="696970"/>
          <w:spacing w:val="0"/>
          <w:w w:val="100"/>
          <w:position w:val="-16"/>
        </w:rPr>
        <w:t>p;y</w:t>
      </w:r>
      <w:r>
        <w:rPr>
          <w:rFonts w:ascii="Arial" w:hAnsi="Arial" w:cs="Arial" w:eastAsia="Arial"/>
          <w:sz w:val="22"/>
          <w:szCs w:val="22"/>
          <w:color w:val="696970"/>
          <w:spacing w:val="10"/>
          <w:w w:val="100"/>
          <w:position w:val="-16"/>
        </w:rPr>
        <w:t> </w:t>
      </w:r>
      <w:r>
        <w:rPr>
          <w:rFonts w:ascii="Arial" w:hAnsi="Arial" w:cs="Arial" w:eastAsia="Arial"/>
          <w:sz w:val="50"/>
          <w:szCs w:val="50"/>
          <w:color w:val="565656"/>
          <w:spacing w:val="-55"/>
          <w:w w:val="80"/>
          <w:position w:val="-16"/>
        </w:rPr>
        <w:t>·</w:t>
      </w:r>
      <w:r>
        <w:rPr>
          <w:rFonts w:ascii="Arial" w:hAnsi="Arial" w:cs="Arial" w:eastAsia="Arial"/>
          <w:sz w:val="50"/>
          <w:szCs w:val="50"/>
          <w:color w:val="696970"/>
          <w:spacing w:val="0"/>
          <w:w w:val="31"/>
          <w:position w:val="-16"/>
        </w:rPr>
        <w:t>I</w:t>
      </w:r>
      <w:r>
        <w:rPr>
          <w:rFonts w:ascii="Arial" w:hAnsi="Arial" w:cs="Arial" w:eastAsia="Arial"/>
          <w:sz w:val="50"/>
          <w:szCs w:val="50"/>
          <w:color w:val="696970"/>
          <w:spacing w:val="-91"/>
          <w:w w:val="31"/>
          <w:position w:val="-16"/>
        </w:rPr>
        <w:t>I</w:t>
      </w:r>
      <w:r>
        <w:rPr>
          <w:rFonts w:ascii="Arial" w:hAnsi="Arial" w:cs="Arial" w:eastAsia="Arial"/>
          <w:sz w:val="50"/>
          <w:szCs w:val="50"/>
          <w:color w:val="565656"/>
          <w:spacing w:val="-109"/>
          <w:w w:val="80"/>
          <w:position w:val="-16"/>
        </w:rPr>
        <w:t>·</w:t>
      </w:r>
      <w:r>
        <w:rPr>
          <w:rFonts w:ascii="Arial" w:hAnsi="Arial" w:cs="Arial" w:eastAsia="Arial"/>
          <w:sz w:val="50"/>
          <w:szCs w:val="50"/>
          <w:color w:val="696970"/>
          <w:spacing w:val="0"/>
          <w:w w:val="31"/>
          <w:position w:val="-16"/>
        </w:rPr>
        <w:t>!J</w:t>
      </w:r>
      <w:r>
        <w:rPr>
          <w:rFonts w:ascii="Arial" w:hAnsi="Arial" w:cs="Arial" w:eastAsia="Arial"/>
          <w:sz w:val="50"/>
          <w:szCs w:val="50"/>
          <w:color w:val="696970"/>
          <w:spacing w:val="0"/>
          <w:w w:val="32"/>
          <w:position w:val="-16"/>
        </w:rPr>
        <w:t>l</w:t>
      </w:r>
      <w:r>
        <w:rPr>
          <w:rFonts w:ascii="Arial" w:hAnsi="Arial" w:cs="Arial" w:eastAsia="Arial"/>
          <w:sz w:val="50"/>
          <w:szCs w:val="50"/>
          <w:color w:val="696970"/>
          <w:spacing w:val="-86"/>
          <w:w w:val="100"/>
          <w:position w:val="-16"/>
        </w:rPr>
        <w:t> </w:t>
      </w:r>
      <w:r>
        <w:rPr>
          <w:rFonts w:ascii="Arial" w:hAnsi="Arial" w:cs="Arial" w:eastAsia="Arial"/>
          <w:sz w:val="50"/>
          <w:szCs w:val="50"/>
          <w:color w:val="444444"/>
          <w:spacing w:val="0"/>
          <w:w w:val="64"/>
          <w:position w:val="-16"/>
        </w:rPr>
        <w:t>""</w:t>
      </w:r>
      <w:r>
        <w:rPr>
          <w:rFonts w:ascii="Arial" w:hAnsi="Arial" w:cs="Arial" w:eastAsia="Arial"/>
          <w:sz w:val="50"/>
          <w:szCs w:val="50"/>
          <w:color w:val="444444"/>
          <w:spacing w:val="0"/>
          <w:w w:val="100"/>
          <w:position w:val="-16"/>
        </w:rPr>
        <w:tab/>
      </w:r>
      <w:r>
        <w:rPr>
          <w:rFonts w:ascii="Arial" w:hAnsi="Arial" w:cs="Arial" w:eastAsia="Arial"/>
          <w:sz w:val="50"/>
          <w:szCs w:val="50"/>
          <w:color w:val="444444"/>
          <w:spacing w:val="0"/>
          <w:w w:val="100"/>
          <w:position w:val="-16"/>
        </w:rPr>
      </w:r>
      <w:r>
        <w:rPr>
          <w:rFonts w:ascii="Arial" w:hAnsi="Arial" w:cs="Arial" w:eastAsia="Arial"/>
          <w:sz w:val="25"/>
          <w:szCs w:val="25"/>
          <w:color w:val="696970"/>
          <w:spacing w:val="0"/>
          <w:w w:val="130"/>
          <w:position w:val="-16"/>
        </w:rPr>
        <w:t>ı</w:t>
      </w:r>
      <w:r>
        <w:rPr>
          <w:rFonts w:ascii="Arial" w:hAnsi="Arial" w:cs="Arial" w:eastAsia="Arial"/>
          <w:sz w:val="25"/>
          <w:szCs w:val="25"/>
          <w:color w:val="696970"/>
          <w:spacing w:val="0"/>
          <w:w w:val="100"/>
          <w:position w:val="-16"/>
        </w:rPr>
        <w:tab/>
      </w:r>
      <w:r>
        <w:rPr>
          <w:rFonts w:ascii="Arial" w:hAnsi="Arial" w:cs="Arial" w:eastAsia="Arial"/>
          <w:sz w:val="25"/>
          <w:szCs w:val="25"/>
          <w:color w:val="696970"/>
          <w:spacing w:val="0"/>
          <w:w w:val="100"/>
          <w:position w:val="-16"/>
        </w:rPr>
      </w:r>
      <w:r>
        <w:rPr>
          <w:rFonts w:ascii="Arial" w:hAnsi="Arial" w:cs="Arial" w:eastAsia="Arial"/>
          <w:sz w:val="90"/>
          <w:szCs w:val="90"/>
          <w:color w:val="3A46B3"/>
          <w:spacing w:val="0"/>
          <w:w w:val="183"/>
          <w:i/>
          <w:position w:val="-16"/>
        </w:rPr>
        <w:t>1</w:t>
      </w:r>
      <w:r>
        <w:rPr>
          <w:rFonts w:ascii="Arial" w:hAnsi="Arial" w:cs="Arial" w:eastAsia="Arial"/>
          <w:sz w:val="90"/>
          <w:szCs w:val="9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80" w:right="200"/>
          <w:cols w:num="3" w:equalWidth="0">
            <w:col w:w="3993" w:space="958"/>
            <w:col w:w="665" w:space="43"/>
            <w:col w:w="5881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384" w:lineRule="exact"/>
        <w:ind w:left="227" w:right="-92"/>
        <w:jc w:val="left"/>
        <w:tabs>
          <w:tab w:pos="2320" w:val="left"/>
          <w:tab w:pos="346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2B2B2D"/>
          <w:spacing w:val="-4"/>
          <w:w w:val="56"/>
          <w:position w:val="2"/>
        </w:rPr>
        <w:t>:</w:t>
      </w:r>
      <w:r>
        <w:rPr>
          <w:rFonts w:ascii="Arial" w:hAnsi="Arial" w:cs="Arial" w:eastAsia="Arial"/>
          <w:sz w:val="31"/>
          <w:szCs w:val="31"/>
          <w:color w:val="2B2B2D"/>
          <w:spacing w:val="-104"/>
          <w:w w:val="71"/>
          <w:position w:val="2"/>
        </w:rPr>
        <w:t>"</w:t>
      </w:r>
      <w:r>
        <w:rPr>
          <w:rFonts w:ascii="Arial" w:hAnsi="Arial" w:cs="Arial" w:eastAsia="Arial"/>
          <w:sz w:val="26"/>
          <w:szCs w:val="26"/>
          <w:color w:val="2B2B2D"/>
          <w:spacing w:val="0"/>
          <w:w w:val="56"/>
          <w:position w:val="2"/>
        </w:rPr>
        <w:t>ı</w:t>
      </w:r>
      <w:r>
        <w:rPr>
          <w:rFonts w:ascii="Arial" w:hAnsi="Arial" w:cs="Arial" w:eastAsia="Arial"/>
          <w:sz w:val="26"/>
          <w:szCs w:val="26"/>
          <w:color w:val="2B2B2D"/>
          <w:spacing w:val="-8"/>
          <w:w w:val="56"/>
          <w:position w:val="2"/>
        </w:rPr>
        <w:t>:</w:t>
      </w:r>
      <w:r>
        <w:rPr>
          <w:rFonts w:ascii="Arial" w:hAnsi="Arial" w:cs="Arial" w:eastAsia="Arial"/>
          <w:sz w:val="31"/>
          <w:szCs w:val="31"/>
          <w:color w:val="2B2B2D"/>
          <w:spacing w:val="-47"/>
          <w:w w:val="71"/>
          <w:position w:val="2"/>
        </w:rPr>
        <w:t>'</w:t>
      </w:r>
      <w:r>
        <w:rPr>
          <w:rFonts w:ascii="Arial" w:hAnsi="Arial" w:cs="Arial" w:eastAsia="Arial"/>
          <w:sz w:val="26"/>
          <w:szCs w:val="26"/>
          <w:color w:val="2B2B2D"/>
          <w:spacing w:val="0"/>
          <w:w w:val="56"/>
          <w:position w:val="2"/>
        </w:rPr>
        <w:t>:</w:t>
      </w:r>
      <w:r>
        <w:rPr>
          <w:rFonts w:ascii="Arial" w:hAnsi="Arial" w:cs="Arial" w:eastAsia="Arial"/>
          <w:sz w:val="26"/>
          <w:szCs w:val="26"/>
          <w:color w:val="2B2B2D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6"/>
          <w:szCs w:val="26"/>
          <w:color w:val="2B2B2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8"/>
          <w:szCs w:val="28"/>
          <w:color w:val="696970"/>
          <w:spacing w:val="0"/>
          <w:w w:val="128"/>
          <w:position w:val="-2"/>
        </w:rPr>
        <w:t>rgun</w:t>
      </w:r>
      <w:r>
        <w:rPr>
          <w:rFonts w:ascii="Times New Roman" w:hAnsi="Times New Roman" w:cs="Times New Roman" w:eastAsia="Times New Roman"/>
          <w:sz w:val="28"/>
          <w:szCs w:val="28"/>
          <w:color w:val="696970"/>
          <w:spacing w:val="-28"/>
          <w:w w:val="128"/>
          <w:position w:val="-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96970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696970"/>
          <w:spacing w:val="0"/>
          <w:w w:val="100"/>
          <w:position w:val="-2"/>
        </w:rPr>
      </w:r>
      <w:r>
        <w:rPr>
          <w:rFonts w:ascii="Arial" w:hAnsi="Arial" w:cs="Arial" w:eastAsia="Arial"/>
          <w:sz w:val="26"/>
          <w:szCs w:val="26"/>
          <w:color w:val="696970"/>
          <w:spacing w:val="0"/>
          <w:w w:val="128"/>
          <w:position w:val="-2"/>
        </w:rPr>
        <w:t>YA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85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2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75" w:lineRule="exact"/>
        <w:ind w:left="-35" w:right="1195"/>
        <w:jc w:val="center"/>
        <w:tabs>
          <w:tab w:pos="194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B1B1B3"/>
          <w:spacing w:val="-5"/>
          <w:w w:val="119"/>
          <w:position w:val="-2"/>
        </w:rPr>
        <w:t>'</w:t>
      </w:r>
      <w:r>
        <w:rPr>
          <w:rFonts w:ascii="Arial" w:hAnsi="Arial" w:cs="Arial" w:eastAsia="Arial"/>
          <w:sz w:val="20"/>
          <w:szCs w:val="20"/>
          <w:color w:val="444444"/>
          <w:spacing w:val="-29"/>
          <w:w w:val="218"/>
          <w:position w:val="-2"/>
        </w:rPr>
        <w:t>l</w:t>
      </w:r>
      <w:r>
        <w:rPr>
          <w:rFonts w:ascii="Arial" w:hAnsi="Arial" w:cs="Arial" w:eastAsia="Arial"/>
          <w:sz w:val="20"/>
          <w:szCs w:val="20"/>
          <w:color w:val="696970"/>
          <w:spacing w:val="0"/>
          <w:w w:val="135"/>
          <w:position w:val="-2"/>
        </w:rPr>
        <w:t>)d</w:t>
      </w:r>
      <w:r>
        <w:rPr>
          <w:rFonts w:ascii="Arial" w:hAnsi="Arial" w:cs="Arial" w:eastAsia="Arial"/>
          <w:sz w:val="20"/>
          <w:szCs w:val="20"/>
          <w:color w:val="A1A1A1"/>
          <w:spacing w:val="-30"/>
          <w:w w:val="95"/>
          <w:position w:val="-2"/>
        </w:rPr>
        <w:t>.</w:t>
      </w:r>
      <w:r>
        <w:rPr>
          <w:rFonts w:ascii="Arial" w:hAnsi="Arial" w:cs="Arial" w:eastAsia="Arial"/>
          <w:sz w:val="20"/>
          <w:szCs w:val="20"/>
          <w:color w:val="696970"/>
          <w:spacing w:val="0"/>
          <w:w w:val="91"/>
          <w:position w:val="-2"/>
        </w:rPr>
        <w:t>ti</w:t>
      </w:r>
      <w:r>
        <w:rPr>
          <w:rFonts w:ascii="Arial" w:hAnsi="Arial" w:cs="Arial" w:eastAsia="Arial"/>
          <w:sz w:val="20"/>
          <w:szCs w:val="20"/>
          <w:color w:val="696970"/>
          <w:spacing w:val="-1"/>
          <w:w w:val="91"/>
          <w:position w:val="-2"/>
        </w:rPr>
        <w:t>l</w:t>
      </w:r>
      <w:r>
        <w:rPr>
          <w:rFonts w:ascii="Arial" w:hAnsi="Arial" w:cs="Arial" w:eastAsia="Arial"/>
          <w:sz w:val="20"/>
          <w:szCs w:val="20"/>
          <w:color w:val="696970"/>
          <w:spacing w:val="-41"/>
          <w:w w:val="50"/>
          <w:position w:val="-2"/>
        </w:rPr>
        <w:t>.</w:t>
      </w:r>
      <w:r>
        <w:rPr>
          <w:rFonts w:ascii="Arial" w:hAnsi="Arial" w:cs="Arial" w:eastAsia="Arial"/>
          <w:sz w:val="20"/>
          <w:szCs w:val="20"/>
          <w:color w:val="696970"/>
          <w:spacing w:val="-26"/>
          <w:w w:val="91"/>
          <w:position w:val="-2"/>
        </w:rPr>
        <w:t>ı</w:t>
      </w:r>
      <w:r>
        <w:rPr>
          <w:rFonts w:ascii="Arial" w:hAnsi="Arial" w:cs="Arial" w:eastAsia="Arial"/>
          <w:sz w:val="20"/>
          <w:szCs w:val="20"/>
          <w:color w:val="696970"/>
          <w:spacing w:val="0"/>
          <w:w w:val="50"/>
          <w:position w:val="-2"/>
        </w:rPr>
        <w:t>.</w:t>
      </w:r>
      <w:r>
        <w:rPr>
          <w:rFonts w:ascii="Arial" w:hAnsi="Arial" w:cs="Arial" w:eastAsia="Arial"/>
          <w:sz w:val="20"/>
          <w:szCs w:val="20"/>
          <w:color w:val="696970"/>
          <w:spacing w:val="-27"/>
          <w:w w:val="100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B1B1B3"/>
          <w:spacing w:val="0"/>
          <w:w w:val="168"/>
          <w:position w:val="-2"/>
        </w:rPr>
        <w:t>·</w:t>
      </w:r>
      <w:r>
        <w:rPr>
          <w:rFonts w:ascii="Arial" w:hAnsi="Arial" w:cs="Arial" w:eastAsia="Arial"/>
          <w:sz w:val="20"/>
          <w:szCs w:val="20"/>
          <w:color w:val="B1B1B3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0"/>
          <w:szCs w:val="20"/>
          <w:color w:val="B1B1B3"/>
          <w:spacing w:val="0"/>
          <w:w w:val="100"/>
          <w:position w:val="-2"/>
        </w:rPr>
      </w:r>
      <w:r>
        <w:rPr>
          <w:rFonts w:ascii="Arial" w:hAnsi="Arial" w:cs="Arial" w:eastAsia="Arial"/>
          <w:sz w:val="20"/>
          <w:szCs w:val="20"/>
          <w:color w:val="8E8E8E"/>
          <w:spacing w:val="0"/>
          <w:w w:val="95"/>
          <w:position w:val="-2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90" w:lineRule="exact"/>
        <w:ind w:left="38" w:right="-20"/>
        <w:jc w:val="left"/>
        <w:tabs>
          <w:tab w:pos="40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pict>
          <v:group style="position:absolute;margin-left:310.882507pt;margin-top:-19.099417pt;width:.1pt;height:33.082256pt;mso-position-horizontal-relative:page;mso-position-vertical-relative:paragraph;z-index:-15791" coordorigin="6218,-382" coordsize="2,662">
            <v:shape style="position:absolute;left:6218;top:-382;width:2;height:662" coordorigin="6218,-382" coordsize="0,662" path="m6218,280l6218,-382e" filled="f" stroked="t" strokeweight="1.196622pt" strokecolor="#383B77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7.400726pt;margin-top:-1.602353pt;width:8.18235pt;height:14.5pt;mso-position-horizontal-relative:page;mso-position-vertical-relative:paragraph;z-index:-15787" type="#_x0000_t202" filled="f" stroked="f">
            <v:textbox inset="0,0,0,0">
              <w:txbxContent>
                <w:p>
                  <w:pPr>
                    <w:spacing w:before="0" w:after="0" w:line="290" w:lineRule="exact"/>
                    <w:ind w:right="-84"/>
                    <w:jc w:val="left"/>
                    <w:rPr>
                      <w:rFonts w:ascii="Arial" w:hAnsi="Arial" w:cs="Arial" w:eastAsia="Arial"/>
                      <w:sz w:val="29"/>
                      <w:szCs w:val="29"/>
                    </w:rPr>
                  </w:pPr>
                  <w:rPr/>
                  <w:r>
                    <w:rPr>
                      <w:rFonts w:ascii="Arial" w:hAnsi="Arial" w:cs="Arial" w:eastAsia="Arial"/>
                      <w:sz w:val="29"/>
                      <w:szCs w:val="29"/>
                      <w:color w:val="444444"/>
                      <w:spacing w:val="0"/>
                      <w:w w:val="295"/>
                    </w:rPr>
                    <w:t>'</w:t>
                  </w:r>
                  <w:r>
                    <w:rPr>
                      <w:rFonts w:ascii="Arial" w:hAnsi="Arial" w:cs="Arial" w:eastAsia="Arial"/>
                      <w:sz w:val="29"/>
                      <w:szCs w:val="2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4"/>
          <w:szCs w:val="14"/>
          <w:color w:val="8E8E8E"/>
          <w:spacing w:val="0"/>
          <w:w w:val="173"/>
          <w:position w:val="-1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8E8E8E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8E8E8E"/>
          <w:spacing w:val="0"/>
          <w:w w:val="100"/>
          <w:position w:val="-1"/>
        </w:rPr>
        <w:t>"</w:t>
      </w:r>
      <w:r>
        <w:rPr>
          <w:rFonts w:ascii="Times New Roman" w:hAnsi="Times New Roman" w:cs="Times New Roman" w:eastAsia="Times New Roman"/>
          <w:sz w:val="14"/>
          <w:szCs w:val="14"/>
          <w:color w:val="8E8E8E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B1B1B3"/>
          <w:spacing w:val="0"/>
          <w:w w:val="156"/>
          <w:position w:val="-1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B1B1B3"/>
          <w:spacing w:val="21"/>
          <w:w w:val="156"/>
          <w:position w:val="-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8E8E8E"/>
          <w:spacing w:val="0"/>
          <w:w w:val="156"/>
          <w:position w:val="-1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8E8E8E"/>
          <w:spacing w:val="0"/>
          <w:w w:val="156"/>
          <w:position w:val="-1"/>
        </w:rPr>
        <w:t>\</w:t>
      </w:r>
      <w:r>
        <w:rPr>
          <w:rFonts w:ascii="Times New Roman" w:hAnsi="Times New Roman" w:cs="Times New Roman" w:eastAsia="Times New Roman"/>
          <w:sz w:val="14"/>
          <w:szCs w:val="14"/>
          <w:color w:val="8E8E8E"/>
          <w:spacing w:val="-33"/>
          <w:w w:val="156"/>
          <w:position w:val="-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444444"/>
          <w:spacing w:val="0"/>
          <w:w w:val="42"/>
          <w:position w:val="-1"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color w:val="444444"/>
          <w:spacing w:val="0"/>
          <w:w w:val="42"/>
          <w:position w:val="-1"/>
        </w:rPr>
        <w:t>   </w:t>
      </w:r>
      <w:r>
        <w:rPr>
          <w:rFonts w:ascii="Times New Roman" w:hAnsi="Times New Roman" w:cs="Times New Roman" w:eastAsia="Times New Roman"/>
          <w:sz w:val="14"/>
          <w:szCs w:val="14"/>
          <w:color w:val="444444"/>
          <w:spacing w:val="2"/>
          <w:w w:val="42"/>
          <w:position w:val="-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7E7C80"/>
          <w:spacing w:val="0"/>
          <w:w w:val="100"/>
          <w:b/>
          <w:bCs/>
          <w:i/>
          <w:position w:val="-1"/>
        </w:rPr>
        <w:t>tt</w:t>
      </w:r>
      <w:r>
        <w:rPr>
          <w:rFonts w:ascii="Times New Roman" w:hAnsi="Times New Roman" w:cs="Times New Roman" w:eastAsia="Times New Roman"/>
          <w:sz w:val="14"/>
          <w:szCs w:val="14"/>
          <w:color w:val="7E7C80"/>
          <w:spacing w:val="0"/>
          <w:w w:val="100"/>
          <w:b/>
          <w:bCs/>
          <w:i/>
          <w:position w:val="-1"/>
        </w:rPr>
        <w:t>   </w:t>
      </w:r>
      <w:r>
        <w:rPr>
          <w:rFonts w:ascii="Times New Roman" w:hAnsi="Times New Roman" w:cs="Times New Roman" w:eastAsia="Times New Roman"/>
          <w:sz w:val="14"/>
          <w:szCs w:val="14"/>
          <w:color w:val="7E7C80"/>
          <w:spacing w:val="17"/>
          <w:w w:val="100"/>
          <w:b/>
          <w:bCs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8E8E8E"/>
          <w:spacing w:val="0"/>
          <w:w w:val="100"/>
          <w:b/>
          <w:bCs/>
          <w:i/>
          <w:position w:val="-1"/>
        </w:rPr>
        <w:t>':.</w:t>
      </w:r>
      <w:r>
        <w:rPr>
          <w:rFonts w:ascii="Times New Roman" w:hAnsi="Times New Roman" w:cs="Times New Roman" w:eastAsia="Times New Roman"/>
          <w:sz w:val="11"/>
          <w:szCs w:val="11"/>
          <w:color w:val="8E8E8E"/>
          <w:spacing w:val="-1"/>
          <w:w w:val="100"/>
          <w:b/>
          <w:bCs/>
          <w:i/>
          <w:position w:val="-1"/>
        </w:rPr>
        <w:t>1</w:t>
      </w:r>
      <w:r>
        <w:rPr>
          <w:rFonts w:ascii="Times New Roman" w:hAnsi="Times New Roman" w:cs="Times New Roman" w:eastAsia="Times New Roman"/>
          <w:sz w:val="11"/>
          <w:szCs w:val="11"/>
          <w:color w:val="696970"/>
          <w:spacing w:val="0"/>
          <w:w w:val="100"/>
          <w:b/>
          <w:bCs/>
          <w:i/>
          <w:position w:val="-1"/>
        </w:rPr>
        <w:t>1</w:t>
      </w:r>
      <w:r>
        <w:rPr>
          <w:rFonts w:ascii="Times New Roman" w:hAnsi="Times New Roman" w:cs="Times New Roman" w:eastAsia="Times New Roman"/>
          <w:sz w:val="11"/>
          <w:szCs w:val="11"/>
          <w:color w:val="696970"/>
          <w:spacing w:val="0"/>
          <w:w w:val="100"/>
          <w:b/>
          <w:bCs/>
          <w:i/>
          <w:position w:val="-1"/>
        </w:rPr>
        <w:t>   </w:t>
      </w:r>
      <w:r>
        <w:rPr>
          <w:rFonts w:ascii="Times New Roman" w:hAnsi="Times New Roman" w:cs="Times New Roman" w:eastAsia="Times New Roman"/>
          <w:sz w:val="11"/>
          <w:szCs w:val="11"/>
          <w:color w:val="696970"/>
          <w:spacing w:val="15"/>
          <w:w w:val="100"/>
          <w:b/>
          <w:bCs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696970"/>
          <w:spacing w:val="0"/>
          <w:w w:val="100"/>
          <w:position w:val="-1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16" w:lineRule="exact"/>
        <w:ind w:left="9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696970"/>
          <w:spacing w:val="0"/>
          <w:w w:val="159"/>
          <w:position w:val="-2"/>
        </w:rPr>
        <w:t>\</w:t>
      </w:r>
      <w:r>
        <w:rPr>
          <w:rFonts w:ascii="Times New Roman" w:hAnsi="Times New Roman" w:cs="Times New Roman" w:eastAsia="Times New Roman"/>
          <w:sz w:val="14"/>
          <w:szCs w:val="14"/>
          <w:color w:val="696970"/>
          <w:spacing w:val="13"/>
          <w:w w:val="159"/>
          <w:position w:val="-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B1B1B3"/>
          <w:spacing w:val="6"/>
          <w:w w:val="56"/>
          <w:position w:val="-2"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color w:val="444444"/>
          <w:spacing w:val="0"/>
          <w:w w:val="79"/>
          <w:position w:val="-2"/>
        </w:rPr>
        <w:t>,.,</w:t>
      </w:r>
      <w:r>
        <w:rPr>
          <w:rFonts w:ascii="Times New Roman" w:hAnsi="Times New Roman" w:cs="Times New Roman" w:eastAsia="Times New Roman"/>
          <w:sz w:val="14"/>
          <w:szCs w:val="14"/>
          <w:color w:val="444444"/>
          <w:spacing w:val="-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696970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696970"/>
          <w:spacing w:val="0"/>
          <w:w w:val="100"/>
          <w:position w:val="-2"/>
        </w:rPr>
        <w:t>   </w:t>
      </w:r>
      <w:r>
        <w:rPr>
          <w:rFonts w:ascii="Times New Roman" w:hAnsi="Times New Roman" w:cs="Times New Roman" w:eastAsia="Times New Roman"/>
          <w:sz w:val="14"/>
          <w:szCs w:val="14"/>
          <w:color w:val="696970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8E8E8E"/>
          <w:spacing w:val="0"/>
          <w:w w:val="133"/>
          <w:position w:val="-2"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8E8E8E"/>
          <w:spacing w:val="0"/>
          <w:w w:val="133"/>
          <w:position w:val="-2"/>
        </w:rPr>
        <w:t>  </w:t>
      </w:r>
      <w:r>
        <w:rPr>
          <w:rFonts w:ascii="Times New Roman" w:hAnsi="Times New Roman" w:cs="Times New Roman" w:eastAsia="Times New Roman"/>
          <w:sz w:val="14"/>
          <w:szCs w:val="14"/>
          <w:color w:val="8E8E8E"/>
          <w:spacing w:val="28"/>
          <w:w w:val="133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E7C80"/>
          <w:spacing w:val="0"/>
          <w:w w:val="55"/>
          <w:position w:val="-2"/>
        </w:rPr>
        <w:t>........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72" w:lineRule="exact"/>
        <w:ind w:left="91" w:right="1452"/>
        <w:jc w:val="center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696970"/>
          <w:spacing w:val="2"/>
          <w:w w:val="206"/>
          <w:position w:val="8"/>
        </w:rPr>
        <w:t>\</w:t>
      </w:r>
      <w:r>
        <w:rPr>
          <w:rFonts w:ascii="Times New Roman" w:hAnsi="Times New Roman" w:cs="Times New Roman" w:eastAsia="Times New Roman"/>
          <w:sz w:val="21"/>
          <w:szCs w:val="21"/>
          <w:color w:val="696970"/>
          <w:spacing w:val="0"/>
          <w:w w:val="78"/>
          <w:position w:val="-1"/>
        </w:rPr>
        <w:t>.,</w:t>
      </w:r>
      <w:r>
        <w:rPr>
          <w:rFonts w:ascii="Times New Roman" w:hAnsi="Times New Roman" w:cs="Times New Roman" w:eastAsia="Times New Roman"/>
          <w:sz w:val="21"/>
          <w:szCs w:val="21"/>
          <w:color w:val="696970"/>
          <w:spacing w:val="-8"/>
          <w:w w:val="100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2B2B2D"/>
          <w:spacing w:val="0"/>
          <w:w w:val="82"/>
          <w:position w:val="8"/>
        </w:rPr>
        <w:t>•"</w:t>
      </w:r>
      <w:r>
        <w:rPr>
          <w:rFonts w:ascii="Arial" w:hAnsi="Arial" w:cs="Arial" w:eastAsia="Arial"/>
          <w:sz w:val="15"/>
          <w:szCs w:val="15"/>
          <w:color w:val="2B2B2D"/>
          <w:spacing w:val="-16"/>
          <w:w w:val="82"/>
          <w:position w:val="8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-36"/>
          <w:w w:val="82"/>
          <w:position w:val="-1"/>
        </w:rPr>
        <w:t>(</w:t>
      </w:r>
      <w:r>
        <w:rPr>
          <w:rFonts w:ascii="Arial" w:hAnsi="Arial" w:cs="Arial" w:eastAsia="Arial"/>
          <w:sz w:val="15"/>
          <w:szCs w:val="15"/>
          <w:color w:val="696970"/>
          <w:spacing w:val="-1"/>
          <w:w w:val="82"/>
          <w:position w:val="8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0"/>
          <w:w w:val="82"/>
          <w:position w:val="-1"/>
        </w:rPr>
        <w:t>''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0"/>
          <w:w w:val="82"/>
          <w:position w:val="-1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10"/>
          <w:w w:val="82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2B2B2D"/>
          <w:spacing w:val="-19"/>
          <w:w w:val="105"/>
          <w:position w:val="8"/>
        </w:rPr>
        <w:t>{</w:t>
      </w:r>
      <w:r>
        <w:rPr>
          <w:rFonts w:ascii="Times New Roman" w:hAnsi="Times New Roman" w:cs="Times New Roman" w:eastAsia="Times New Roman"/>
          <w:sz w:val="21"/>
          <w:szCs w:val="21"/>
          <w:color w:val="696970"/>
          <w:spacing w:val="-3"/>
          <w:w w:val="42"/>
          <w:position w:val="-1"/>
        </w:rPr>
        <w:t>.</w:t>
      </w:r>
      <w:r>
        <w:rPr>
          <w:rFonts w:ascii="Arial" w:hAnsi="Arial" w:cs="Arial" w:eastAsia="Arial"/>
          <w:sz w:val="15"/>
          <w:szCs w:val="15"/>
          <w:color w:val="2B2B2D"/>
          <w:spacing w:val="0"/>
          <w:w w:val="106"/>
          <w:position w:val="8"/>
        </w:rPr>
        <w:t>)</w:t>
      </w:r>
      <w:r>
        <w:rPr>
          <w:rFonts w:ascii="Arial" w:hAnsi="Arial" w:cs="Arial" w:eastAsia="Arial"/>
          <w:sz w:val="15"/>
          <w:szCs w:val="15"/>
          <w:color w:val="2B2B2D"/>
          <w:spacing w:val="-6"/>
          <w:w w:val="100"/>
          <w:position w:val="8"/>
        </w:rPr>
        <w:t> </w:t>
      </w:r>
      <w:r>
        <w:rPr>
          <w:rFonts w:ascii="Arial" w:hAnsi="Arial" w:cs="Arial" w:eastAsia="Arial"/>
          <w:sz w:val="15"/>
          <w:szCs w:val="15"/>
          <w:color w:val="2B2B2D"/>
          <w:spacing w:val="0"/>
          <w:w w:val="100"/>
          <w:i/>
          <w:position w:val="8"/>
        </w:rPr>
        <w:t>fJ'</w:t>
      </w:r>
      <w:r>
        <w:rPr>
          <w:rFonts w:ascii="Arial" w:hAnsi="Arial" w:cs="Arial" w:eastAsia="Arial"/>
          <w:sz w:val="15"/>
          <w:szCs w:val="15"/>
          <w:color w:val="2B2B2D"/>
          <w:spacing w:val="0"/>
          <w:w w:val="100"/>
          <w:i/>
          <w:position w:val="8"/>
        </w:rPr>
        <w:t> </w:t>
      </w:r>
      <w:r>
        <w:rPr>
          <w:rFonts w:ascii="Arial" w:hAnsi="Arial" w:cs="Arial" w:eastAsia="Arial"/>
          <w:sz w:val="15"/>
          <w:szCs w:val="15"/>
          <w:color w:val="2B2B2D"/>
          <w:spacing w:val="15"/>
          <w:w w:val="100"/>
          <w:i/>
          <w:position w:val="8"/>
        </w:rPr>
        <w:t> </w:t>
      </w:r>
      <w:r>
        <w:rPr>
          <w:rFonts w:ascii="Arial" w:hAnsi="Arial" w:cs="Arial" w:eastAsia="Arial"/>
          <w:sz w:val="15"/>
          <w:szCs w:val="15"/>
          <w:color w:val="2B2B2D"/>
          <w:spacing w:val="0"/>
          <w:w w:val="139"/>
          <w:position w:val="8"/>
        </w:rPr>
        <w:t>))</w:t>
      </w:r>
      <w:r>
        <w:rPr>
          <w:rFonts w:ascii="Arial" w:hAnsi="Arial" w:cs="Arial" w:eastAsia="Arial"/>
          <w:sz w:val="15"/>
          <w:szCs w:val="15"/>
          <w:color w:val="2B2B2D"/>
          <w:spacing w:val="-4"/>
          <w:w w:val="139"/>
          <w:position w:val="8"/>
        </w:rPr>
        <w:t> </w:t>
      </w:r>
      <w:r>
        <w:rPr>
          <w:rFonts w:ascii="Arial" w:hAnsi="Arial" w:cs="Arial" w:eastAsia="Arial"/>
          <w:sz w:val="15"/>
          <w:szCs w:val="15"/>
          <w:color w:val="2B2B2D"/>
          <w:spacing w:val="-37"/>
          <w:w w:val="139"/>
          <w:position w:val="8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2B2B2D"/>
          <w:spacing w:val="0"/>
          <w:w w:val="117"/>
          <w:i/>
          <w:position w:val="-1"/>
        </w:rPr>
        <w:t>"</w:t>
      </w:r>
      <w:r>
        <w:rPr>
          <w:rFonts w:ascii="Times New Roman" w:hAnsi="Times New Roman" w:cs="Times New Roman" w:eastAsia="Times New Roman"/>
          <w:sz w:val="21"/>
          <w:szCs w:val="21"/>
          <w:color w:val="2B2B2D"/>
          <w:spacing w:val="-35"/>
          <w:w w:val="100"/>
          <w:i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444444"/>
          <w:spacing w:val="-67"/>
          <w:w w:val="248"/>
          <w:position w:val="8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8E8E8E"/>
          <w:spacing w:val="-19"/>
          <w:w w:val="62"/>
          <w:i/>
          <w:position w:val="-1"/>
        </w:rPr>
        <w:t>o</w:t>
      </w:r>
      <w:r>
        <w:rPr>
          <w:rFonts w:ascii="Times New Roman" w:hAnsi="Times New Roman" w:cs="Times New Roman" w:eastAsia="Times New Roman"/>
          <w:sz w:val="21"/>
          <w:szCs w:val="21"/>
          <w:color w:val="8E8E8E"/>
          <w:spacing w:val="2"/>
          <w:w w:val="62"/>
          <w:i/>
          <w:position w:val="-1"/>
        </w:rPr>
        <w:t>r</w:t>
      </w:r>
      <w:r>
        <w:rPr>
          <w:rFonts w:ascii="Arial" w:hAnsi="Arial" w:cs="Arial" w:eastAsia="Arial"/>
          <w:sz w:val="15"/>
          <w:szCs w:val="15"/>
          <w:color w:val="444444"/>
          <w:spacing w:val="0"/>
          <w:w w:val="249"/>
          <w:position w:val="8"/>
        </w:rPr>
        <w:t>•</w:t>
      </w:r>
      <w:r>
        <w:rPr>
          <w:rFonts w:ascii="Arial" w:hAnsi="Arial" w:cs="Arial" w:eastAsia="Arial"/>
          <w:sz w:val="15"/>
          <w:szCs w:val="15"/>
          <w:color w:val="444444"/>
          <w:spacing w:val="-17"/>
          <w:w w:val="100"/>
          <w:position w:val="8"/>
        </w:rPr>
        <w:t> </w:t>
      </w:r>
      <w:r>
        <w:rPr>
          <w:rFonts w:ascii="Arial" w:hAnsi="Arial" w:cs="Arial" w:eastAsia="Arial"/>
          <w:sz w:val="21"/>
          <w:szCs w:val="21"/>
          <w:color w:val="696970"/>
          <w:spacing w:val="0"/>
          <w:w w:val="162"/>
          <w:i/>
          <w:position w:val="8"/>
        </w:rPr>
        <w:t>f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25" w:lineRule="exact"/>
        <w:ind w:left="381" w:right="1650"/>
        <w:jc w:val="center"/>
        <w:tabs>
          <w:tab w:pos="1480" w:val="left"/>
        </w:tabs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0"/>
          <w:szCs w:val="10"/>
          <w:color w:val="444444"/>
          <w:w w:val="272"/>
          <w:i/>
        </w:rPr>
        <w:t>"</w:t>
      </w:r>
      <w:r>
        <w:rPr>
          <w:rFonts w:ascii="Arial" w:hAnsi="Arial" w:cs="Arial" w:eastAsia="Arial"/>
          <w:sz w:val="10"/>
          <w:szCs w:val="10"/>
          <w:color w:val="444444"/>
          <w:spacing w:val="-16"/>
          <w:w w:val="273"/>
          <w:i/>
        </w:rPr>
        <w:t>·</w:t>
      </w:r>
      <w:r>
        <w:rPr>
          <w:rFonts w:ascii="Arial" w:hAnsi="Arial" w:cs="Arial" w:eastAsia="Arial"/>
          <w:sz w:val="10"/>
          <w:szCs w:val="10"/>
          <w:color w:val="2B2B2D"/>
          <w:spacing w:val="0"/>
          <w:w w:val="50"/>
          <w:i/>
        </w:rPr>
        <w:t>......</w:t>
      </w:r>
      <w:r>
        <w:rPr>
          <w:rFonts w:ascii="Arial" w:hAnsi="Arial" w:cs="Arial" w:eastAsia="Arial"/>
          <w:sz w:val="10"/>
          <w:szCs w:val="10"/>
          <w:color w:val="2B2B2D"/>
          <w:spacing w:val="-5"/>
          <w:w w:val="100"/>
          <w:i/>
        </w:rPr>
        <w:t> </w:t>
      </w:r>
      <w:r>
        <w:rPr>
          <w:rFonts w:ascii="Arial" w:hAnsi="Arial" w:cs="Arial" w:eastAsia="Arial"/>
          <w:sz w:val="10"/>
          <w:szCs w:val="10"/>
          <w:color w:val="444444"/>
          <w:spacing w:val="0"/>
          <w:w w:val="314"/>
        </w:rPr>
        <w:t>i</w:t>
      </w:r>
      <w:r>
        <w:rPr>
          <w:rFonts w:ascii="Times New Roman" w:hAnsi="Times New Roman" w:cs="Times New Roman" w:eastAsia="Times New Roman"/>
          <w:sz w:val="11"/>
          <w:szCs w:val="11"/>
          <w:color w:val="444444"/>
          <w:spacing w:val="0"/>
          <w:w w:val="87"/>
          <w:i/>
        </w:rPr>
        <w:t>1;</w:t>
      </w:r>
      <w:r>
        <w:rPr>
          <w:rFonts w:ascii="Times New Roman" w:hAnsi="Times New Roman" w:cs="Times New Roman" w:eastAsia="Times New Roman"/>
          <w:sz w:val="11"/>
          <w:szCs w:val="11"/>
          <w:color w:val="44444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444444"/>
          <w:spacing w:val="-8"/>
          <w:w w:val="100"/>
          <w:i/>
        </w:rPr>
        <w:t> </w:t>
      </w:r>
      <w:r>
        <w:rPr>
          <w:rFonts w:ascii="Arial" w:hAnsi="Arial" w:cs="Arial" w:eastAsia="Arial"/>
          <w:sz w:val="12"/>
          <w:szCs w:val="12"/>
          <w:color w:val="444444"/>
          <w:spacing w:val="0"/>
          <w:w w:val="100"/>
        </w:rPr>
        <w:t>:t</w:t>
      </w:r>
      <w:r>
        <w:rPr>
          <w:rFonts w:ascii="Arial" w:hAnsi="Arial" w:cs="Arial" w:eastAsia="Arial"/>
          <w:sz w:val="12"/>
          <w:szCs w:val="12"/>
          <w:color w:val="2B2B2D"/>
          <w:spacing w:val="0"/>
          <w:w w:val="100"/>
        </w:rPr>
        <w:t>'</w:t>
      </w:r>
      <w:r>
        <w:rPr>
          <w:rFonts w:ascii="Arial" w:hAnsi="Arial" w:cs="Arial" w:eastAsia="Arial"/>
          <w:sz w:val="12"/>
          <w:szCs w:val="12"/>
          <w:color w:val="2B2B2D"/>
          <w:spacing w:val="-12"/>
          <w:w w:val="100"/>
        </w:rPr>
        <w:t> </w:t>
      </w:r>
      <w:r>
        <w:rPr>
          <w:rFonts w:ascii="Arial" w:hAnsi="Arial" w:cs="Arial" w:eastAsia="Arial"/>
          <w:sz w:val="12"/>
          <w:szCs w:val="12"/>
          <w:color w:val="2B2B2D"/>
          <w:spacing w:val="0"/>
          <w:w w:val="100"/>
        </w:rPr>
        <w:tab/>
      </w:r>
      <w:r>
        <w:rPr>
          <w:rFonts w:ascii="Arial" w:hAnsi="Arial" w:cs="Arial" w:eastAsia="Arial"/>
          <w:sz w:val="12"/>
          <w:szCs w:val="12"/>
          <w:color w:val="2B2B2D"/>
          <w:spacing w:val="0"/>
          <w:w w:val="100"/>
        </w:rPr>
      </w:r>
      <w:r>
        <w:rPr>
          <w:rFonts w:ascii="Arial" w:hAnsi="Arial" w:cs="Arial" w:eastAsia="Arial"/>
          <w:sz w:val="12"/>
          <w:szCs w:val="12"/>
          <w:color w:val="696970"/>
          <w:spacing w:val="0"/>
          <w:w w:val="123"/>
        </w:rPr>
        <w:t>,.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spacing w:before="53" w:after="0" w:line="240" w:lineRule="auto"/>
        <w:ind w:left="635" w:right="1964"/>
        <w:jc w:val="center"/>
        <w:rPr>
          <w:rFonts w:ascii="Arial" w:hAnsi="Arial" w:cs="Arial" w:eastAsia="Arial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6"/>
          <w:szCs w:val="6"/>
          <w:color w:val="444444"/>
          <w:spacing w:val="0"/>
          <w:w w:val="87"/>
        </w:rPr>
        <w:t>'&gt;i:.</w:t>
      </w:r>
      <w:r>
        <w:rPr>
          <w:rFonts w:ascii="Times New Roman" w:hAnsi="Times New Roman" w:cs="Times New Roman" w:eastAsia="Times New Roman"/>
          <w:sz w:val="6"/>
          <w:szCs w:val="6"/>
          <w:color w:val="444444"/>
          <w:spacing w:val="0"/>
          <w:w w:val="87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444444"/>
          <w:spacing w:val="1"/>
          <w:w w:val="87"/>
        </w:rPr>
        <w:t> </w:t>
      </w:r>
      <w:r>
        <w:rPr>
          <w:rFonts w:ascii="Arial" w:hAnsi="Arial" w:cs="Arial" w:eastAsia="Arial"/>
          <w:sz w:val="8"/>
          <w:szCs w:val="8"/>
          <w:color w:val="A1A1A1"/>
          <w:spacing w:val="0"/>
          <w:w w:val="128"/>
          <w:b/>
          <w:bCs/>
        </w:rPr>
        <w:t>rı.-</w:t>
      </w:r>
      <w:r>
        <w:rPr>
          <w:rFonts w:ascii="Arial" w:hAnsi="Arial" w:cs="Arial" w:eastAsia="Arial"/>
          <w:sz w:val="8"/>
          <w:szCs w:val="8"/>
          <w:color w:val="A1A1A1"/>
          <w:spacing w:val="0"/>
          <w:w w:val="128"/>
          <w:b/>
          <w:bCs/>
        </w:rPr>
        <w:t> </w:t>
      </w:r>
      <w:r>
        <w:rPr>
          <w:rFonts w:ascii="Arial" w:hAnsi="Arial" w:cs="Arial" w:eastAsia="Arial"/>
          <w:sz w:val="8"/>
          <w:szCs w:val="8"/>
          <w:color w:val="A1A1A1"/>
          <w:spacing w:val="4"/>
          <w:w w:val="128"/>
          <w:b/>
          <w:bCs/>
        </w:rPr>
        <w:t> </w:t>
      </w:r>
      <w:r>
        <w:rPr>
          <w:rFonts w:ascii="Arial" w:hAnsi="Arial" w:cs="Arial" w:eastAsia="Arial"/>
          <w:sz w:val="8"/>
          <w:szCs w:val="8"/>
          <w:color w:val="8E8E8E"/>
          <w:spacing w:val="0"/>
          <w:w w:val="212"/>
        </w:rPr>
        <w:t>-</w:t>
      </w:r>
      <w:r>
        <w:rPr>
          <w:rFonts w:ascii="Arial" w:hAnsi="Arial" w:cs="Arial" w:eastAsia="Arial"/>
          <w:sz w:val="8"/>
          <w:szCs w:val="8"/>
          <w:color w:val="8E8E8E"/>
          <w:spacing w:val="-1"/>
          <w:w w:val="212"/>
        </w:rPr>
        <w:t> </w:t>
      </w:r>
      <w:r>
        <w:rPr>
          <w:rFonts w:ascii="Arial" w:hAnsi="Arial" w:cs="Arial" w:eastAsia="Arial"/>
          <w:sz w:val="8"/>
          <w:szCs w:val="8"/>
          <w:color w:val="8E8E8E"/>
          <w:spacing w:val="0"/>
          <w:w w:val="212"/>
        </w:rPr>
        <w:t>·</w:t>
      </w:r>
      <w:r>
        <w:rPr>
          <w:rFonts w:ascii="Arial" w:hAnsi="Arial" w:cs="Arial" w:eastAsia="Arial"/>
          <w:sz w:val="8"/>
          <w:szCs w:val="8"/>
          <w:color w:val="8E8E8E"/>
          <w:spacing w:val="0"/>
          <w:w w:val="211"/>
        </w:rPr>
        <w:t>.</w:t>
      </w:r>
      <w:r>
        <w:rPr>
          <w:rFonts w:ascii="Arial" w:hAnsi="Arial" w:cs="Arial" w:eastAsia="Arial"/>
          <w:sz w:val="8"/>
          <w:szCs w:val="8"/>
          <w:color w:val="8E8E8E"/>
          <w:spacing w:val="-12"/>
          <w:w w:val="100"/>
        </w:rPr>
        <w:t> </w:t>
      </w:r>
      <w:r>
        <w:rPr>
          <w:rFonts w:ascii="Arial" w:hAnsi="Arial" w:cs="Arial" w:eastAsia="Arial"/>
          <w:sz w:val="8"/>
          <w:szCs w:val="8"/>
          <w:color w:val="B1B1B3"/>
          <w:spacing w:val="0"/>
          <w:w w:val="374"/>
        </w:rPr>
        <w:t>-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280" w:bottom="280" w:left="180" w:right="200"/>
          <w:cols w:num="3" w:equalWidth="0">
            <w:col w:w="3883" w:space="1073"/>
            <w:col w:w="810" w:space="2464"/>
            <w:col w:w="3310"/>
          </w:cols>
        </w:sectPr>
      </w:pPr>
      <w:rPr/>
    </w:p>
    <w:p>
      <w:pPr>
        <w:spacing w:before="0" w:after="0" w:line="263" w:lineRule="exact"/>
        <w:ind w:left="2027" w:right="-20"/>
        <w:jc w:val="left"/>
        <w:tabs>
          <w:tab w:pos="4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2.803861pt;margin-top:41.832878pt;width:568.754656pt;height:798.76748pt;mso-position-horizontal-relative:page;mso-position-vertical-relative:page;z-index:-15794" coordorigin="256,837" coordsize="11375,15975">
            <v:group style="position:absolute;left:263;top:853;width:11296;height:2" coordorigin="263,853" coordsize="11296,2">
              <v:shape style="position:absolute;left:263;top:853;width:11296;height:2" coordorigin="263,853" coordsize="11296,0" path="m263,853l11559,853e" filled="f" stroked="t" strokeweight=".717973pt" strokecolor="#484848">
                <v:path arrowok="t"/>
              </v:shape>
            </v:group>
            <v:group style="position:absolute;left:290;top:844;width:2;height:7518" coordorigin="290,844" coordsize="2,7518">
              <v:shape style="position:absolute;left:290;top:844;width:2;height:7518" coordorigin="290,844" coordsize="0,7518" path="m290,8362l290,844e" filled="f" stroked="t" strokeweight=".478649pt" strokecolor="#4F4F4F">
                <v:path arrowok="t"/>
              </v:shape>
            </v:group>
            <v:group style="position:absolute;left:651;top:861;width:1331;height:2" coordorigin="651,861" coordsize="1331,2">
              <v:shape style="position:absolute;left:651;top:861;width:1331;height:2" coordorigin="651,861" coordsize="1331,0" path="m651,861l1982,861e" filled="f" stroked="t" strokeweight=".478649pt" strokecolor="#4B4B4B">
                <v:path arrowok="t"/>
              </v:shape>
            </v:group>
            <v:group style="position:absolute;left:1970;top:849;width:2;height:1458" coordorigin="1970,849" coordsize="2,1458">
              <v:shape style="position:absolute;left:1970;top:849;width:2;height:1458" coordorigin="1970,849" coordsize="0,1458" path="m1970,2306l1970,849e" filled="f" stroked="t" strokeweight=".478649pt" strokecolor="#444444">
                <v:path arrowok="t"/>
              </v:shape>
            </v:group>
            <v:group style="position:absolute;left:1905;top:863;width:1637;height:2" coordorigin="1905,863" coordsize="1637,2">
              <v:shape style="position:absolute;left:1905;top:863;width:1637;height:2" coordorigin="1905,863" coordsize="1637,0" path="m1905,863l3542,863e" filled="f" stroked="t" strokeweight=".478649pt" strokecolor="#2F2F2F">
                <v:path arrowok="t"/>
              </v:shape>
            </v:group>
            <v:group style="position:absolute;left:3485;top:863;width:8075;height:2" coordorigin="3485,863" coordsize="8075,2">
              <v:shape style="position:absolute;left:3485;top:863;width:8075;height:2" coordorigin="3485,863" coordsize="8075,0" path="m3485,863l11559,863e" filled="f" stroked="t" strokeweight=".957298pt" strokecolor="#4F4F4F">
                <v:path arrowok="t"/>
              </v:shape>
            </v:group>
            <v:group style="position:absolute;left:7323;top:863;width:1465;height:2" coordorigin="7323,863" coordsize="1465,2">
              <v:shape style="position:absolute;left:7323;top:863;width:1465;height:2" coordorigin="7323,863" coordsize="1465,0" path="m7323,863l8788,863e" filled="f" stroked="t" strokeweight=".478649pt" strokecolor="#383838">
                <v:path arrowok="t"/>
              </v:shape>
            </v:group>
            <v:group style="position:absolute;left:8757;top:858;width:2;height:1443" coordorigin="8757,858" coordsize="2,1443">
              <v:shape style="position:absolute;left:8757;top:858;width:2;height:1443" coordorigin="8757,858" coordsize="0,1443" path="m8757,2301l8757,858e" filled="f" stroked="t" strokeweight=".957298pt" strokecolor="#444444">
                <v:path arrowok="t"/>
              </v:shape>
            </v:group>
            <v:group style="position:absolute;left:11557;top:858;width:2;height:3697" coordorigin="11557,858" coordsize="2,3697">
              <v:shape style="position:absolute;left:11557;top:858;width:2;height:3697" coordorigin="11557,858" coordsize="0,3697" path="m11557,4555l11557,858e" filled="f" stroked="t" strokeweight=".957298pt" strokecolor="#4B4B4B">
                <v:path arrowok="t"/>
              </v:shape>
            </v:group>
            <v:group style="position:absolute;left:292;top:844;width:2;height:7566" coordorigin="292,844" coordsize="2,7566">
              <v:shape style="position:absolute;left:292;top:844;width:2;height:7566" coordorigin="292,844" coordsize="0,7566" path="m292,8410l292,844e" filled="f" stroked="t" strokeweight=".717973pt" strokecolor="#4F4F4F">
                <v:path arrowok="t"/>
              </v:shape>
            </v:group>
            <v:group style="position:absolute;left:287;top:1458;width:2;height:436" coordorigin="287,1458" coordsize="2,436">
              <v:shape style="position:absolute;left:287;top:1458;width:2;height:436" coordorigin="287,1458" coordsize="0,436" path="m287,1894l287,1458e" filled="f" stroked="t" strokeweight=".957298pt" strokecolor="#707070">
                <v:path arrowok="t"/>
              </v:shape>
            </v:group>
            <v:group style="position:absolute;left:278;top:2294;width:8506;height:2" coordorigin="278,2294" coordsize="8506,2">
              <v:shape style="position:absolute;left:278;top:2294;width:8506;height:2" coordorigin="278,2294" coordsize="8506,0" path="m278,2294l8783,2294e" filled="f" stroked="t" strokeweight=".957298pt" strokecolor="#575757">
                <v:path arrowok="t"/>
              </v:shape>
            </v:group>
            <v:group style="position:absolute;left:8721;top:2294;width:373;height:2" coordorigin="8721,2294" coordsize="373,2">
              <v:shape style="position:absolute;left:8721;top:2294;width:373;height:2" coordorigin="8721,2294" coordsize="373,0" path="m8721,2294l9094,2294e" filled="f" stroked="t" strokeweight=".717973pt" strokecolor="#3F3F3F">
                <v:path arrowok="t"/>
              </v:shape>
            </v:group>
            <v:group style="position:absolute;left:8912;top:2292;width:2652;height:2" coordorigin="8912,2292" coordsize="2652,2">
              <v:shape style="position:absolute;left:8912;top:2292;width:2652;height:2" coordorigin="8912,2292" coordsize="2652,0" path="m8912,2292l11564,2292e" filled="f" stroked="t" strokeweight=".957298pt" strokecolor="#545454">
                <v:path arrowok="t"/>
              </v:shape>
            </v:group>
            <v:group style="position:absolute;left:278;top:2536;width:11287;height:2" coordorigin="278,2536" coordsize="11287,2">
              <v:shape style="position:absolute;left:278;top:2536;width:11287;height:2" coordorigin="278,2536" coordsize="11287,0" path="m278,2536l11564,2536e" filled="f" stroked="t" strokeweight=".957298pt" strokecolor="#4F4F4F">
                <v:path arrowok="t"/>
              </v:shape>
            </v:group>
            <v:group style="position:absolute;left:282;top:2774;width:4021;height:2" coordorigin="282,2774" coordsize="4021,2">
              <v:shape style="position:absolute;left:282;top:2774;width:4021;height:2" coordorigin="282,2774" coordsize="4021,0" path="m282,2774l4303,2774e" filled="f" stroked="t" strokeweight=".957298pt" strokecolor="#575757">
                <v:path arrowok="t"/>
              </v:shape>
            </v:group>
            <v:group style="position:absolute;left:4246;top:2776;width:809;height:2" coordorigin="4246,2776" coordsize="809,2">
              <v:shape style="position:absolute;left:4246;top:2776;width:809;height:2" coordorigin="4246,2776" coordsize="809,0" path="m4246,2776l5055,2776e" filled="f" stroked="t" strokeweight=".478649pt" strokecolor="#2B2B2B">
                <v:path arrowok="t"/>
              </v:shape>
            </v:group>
            <v:group style="position:absolute;left:4997;top:2776;width:3781;height:2" coordorigin="4997,2776" coordsize="3781,2">
              <v:shape style="position:absolute;left:4997;top:2776;width:3781;height:2" coordorigin="4997,2776" coordsize="3781,0" path="m4997,2776l8778,2776e" filled="f" stroked="t" strokeweight=".717973pt" strokecolor="#575757">
                <v:path arrowok="t"/>
              </v:shape>
            </v:group>
            <v:group style="position:absolute;left:8721;top:2776;width:436;height:2" coordorigin="8721,2776" coordsize="436,2">
              <v:shape style="position:absolute;left:8721;top:2776;width:436;height:2" coordorigin="8721,2776" coordsize="436,0" path="m8721,2776l9157,2776e" filled="f" stroked="t" strokeweight=".957298pt" strokecolor="#707070">
                <v:path arrowok="t"/>
              </v:shape>
            </v:group>
            <v:group style="position:absolute;left:8960;top:2778;width:2604;height:2" coordorigin="8960,2778" coordsize="2604,2">
              <v:shape style="position:absolute;left:8960;top:2778;width:2604;height:2" coordorigin="8960,2778" coordsize="2604,0" path="m8960,2778l11564,2778e" filled="f" stroked="t" strokeweight=".478649pt" strokecolor="#484848">
                <v:path arrowok="t"/>
              </v:shape>
            </v:group>
            <v:group style="position:absolute;left:282;top:3018;width:5945;height:2" coordorigin="282,3018" coordsize="5945,2">
              <v:shape style="position:absolute;left:282;top:3018;width:5945;height:2" coordorigin="282,3018" coordsize="5945,0" path="m282,3018l6227,3018e" filled="f" stroked="t" strokeweight=".717973pt" strokecolor="#484848">
                <v:path arrowok="t"/>
              </v:shape>
            </v:group>
            <v:group style="position:absolute;left:6170;top:3021;width:914;height:2" coordorigin="6170,3021" coordsize="914,2">
              <v:shape style="position:absolute;left:6170;top:3021;width:914;height:2" coordorigin="6170,3021" coordsize="914,0" path="m6170,3021l7084,3021e" filled="f" stroked="t" strokeweight=".717973pt" strokecolor="#606060">
                <v:path arrowok="t"/>
              </v:shape>
            </v:group>
            <v:group style="position:absolute;left:6969;top:3023;width:426;height:2" coordorigin="6969,3023" coordsize="426,2">
              <v:shape style="position:absolute;left:6969;top:3023;width:426;height:2" coordorigin="6969,3023" coordsize="426,0" path="m6969,3023l7395,3023e" filled="f" stroked="t" strokeweight=".717973pt" strokecolor="#4B4B4B">
                <v:path arrowok="t"/>
              </v:shape>
            </v:group>
            <v:group style="position:absolute;left:7323;top:3021;width:1039;height:2" coordorigin="7323,3021" coordsize="1039,2">
              <v:shape style="position:absolute;left:7323;top:3021;width:1039;height:2" coordorigin="7323,3021" coordsize="1039,0" path="m7323,3021l8362,3021e" filled="f" stroked="t" strokeweight=".478649pt" strokecolor="#2F2F2F">
                <v:path arrowok="t"/>
              </v:shape>
            </v:group>
            <v:group style="position:absolute;left:8214;top:3018;width:3351;height:2" coordorigin="8214,3018" coordsize="3351,2">
              <v:shape style="position:absolute;left:8214;top:3018;width:3351;height:2" coordorigin="8214,3018" coordsize="3351,0" path="m8214,3018l11564,3018e" filled="f" stroked="t" strokeweight=".957298pt" strokecolor="#4B4B4B">
                <v:path arrowok="t"/>
              </v:shape>
            </v:group>
            <v:group style="position:absolute;left:282;top:3260;width:11282;height:2" coordorigin="282,3260" coordsize="11282,2">
              <v:shape style="position:absolute;left:282;top:3260;width:11282;height:2" coordorigin="282,3260" coordsize="11282,0" path="m282,3260l11564,3260e" filled="f" stroked="t" strokeweight=".717973pt" strokecolor="#444444">
                <v:path arrowok="t"/>
              </v:shape>
            </v:group>
            <v:group style="position:absolute;left:11559;top:858;width:2;height:2656" coordorigin="11559,858" coordsize="2,2656">
              <v:shape style="position:absolute;left:11559;top:858;width:2;height:2656" coordorigin="11559,858" coordsize="0,2656" path="m11559,3514l11559,858e" filled="f" stroked="t" strokeweight=".478649pt" strokecolor="#444444">
                <v:path arrowok="t"/>
              </v:shape>
            </v:group>
            <v:group style="position:absolute;left:287;top:3502;width:11282;height:2" coordorigin="287,3502" coordsize="11282,2">
              <v:shape style="position:absolute;left:287;top:3502;width:11282;height:2" coordorigin="287,3502" coordsize="11282,0" path="m287,3502l11569,3502e" filled="f" stroked="t" strokeweight=".957298pt" strokecolor="#484848">
                <v:path arrowok="t"/>
              </v:shape>
            </v:group>
            <v:group style="position:absolute;left:3513;top:3466;width:2;height:240" coordorigin="3513,3466" coordsize="2,240">
              <v:shape style="position:absolute;left:3513;top:3466;width:2;height:240" coordorigin="3513,3466" coordsize="0,240" path="m3513,3706l3513,3466e" filled="f" stroked="t" strokeweight=".239324pt" strokecolor="#575757">
                <v:path arrowok="t"/>
              </v:shape>
            </v:group>
            <v:group style="position:absolute;left:6579;top:3495;width:2;height:772" coordorigin="6579,3495" coordsize="2,772">
              <v:shape style="position:absolute;left:6579;top:3495;width:2;height:772" coordorigin="6579,3495" coordsize="0,772" path="m6579,4267l6579,3495e" filled="f" stroked="t" strokeweight=".717973pt" strokecolor="#484848">
                <v:path arrowok="t"/>
              </v:shape>
            </v:group>
            <v:group style="position:absolute;left:6557;top:3946;width:2192;height:2" coordorigin="6557,3946" coordsize="2192,2">
              <v:shape style="position:absolute;left:6557;top:3946;width:2192;height:2" coordorigin="6557,3946" coordsize="2192,0" path="m6557,3946l8750,3946e" filled="f" stroked="t" strokeweight=".239324pt" strokecolor="#7C7C7C">
                <v:path arrowok="t"/>
              </v:shape>
            </v:group>
            <v:group style="position:absolute;left:3537;top:3773;width:2;height:125" coordorigin="3537,3773" coordsize="2,125">
              <v:shape style="position:absolute;left:3537;top:3773;width:2;height:125" coordorigin="3537,3773" coordsize="0,125" path="m3537,3898l3537,3773e" filled="f" stroked="t" strokeweight="1.196622pt" strokecolor="#3B3B3B">
                <v:path arrowok="t"/>
              </v:shape>
            </v:group>
            <v:group style="position:absolute;left:3485;top:3951;width:3102;height:2" coordorigin="3485,3951" coordsize="3102,2">
              <v:shape style="position:absolute;left:3485;top:3951;width:3102;height:2" coordorigin="3485,3951" coordsize="3102,0" path="m3485,3951l6586,3951e" filled="f" stroked="t" strokeweight=".717973pt" strokecolor="#646464">
                <v:path arrowok="t"/>
              </v:shape>
            </v:group>
            <v:group style="position:absolute;left:8750;top:3946;width:962;height:2" coordorigin="8750,3946" coordsize="962,2">
              <v:shape style="position:absolute;left:8750;top:3946;width:962;height:2" coordorigin="8750,3946" coordsize="962,0" path="m8750,3946l9712,3946e" filled="f" stroked="t" strokeweight=".239324pt" strokecolor="#000000">
                <v:path arrowok="t"/>
              </v:shape>
            </v:group>
            <v:group style="position:absolute;left:9712;top:3946;width:1872;height:2" coordorigin="9712,3946" coordsize="1872,2">
              <v:shape style="position:absolute;left:9712;top:3946;width:1872;height:2" coordorigin="9712,3946" coordsize="1872,0" path="m9712,3946l11583,3946e" filled="f" stroked="t" strokeweight=".239324pt" strokecolor="#575757">
                <v:path arrowok="t"/>
              </v:shape>
            </v:group>
            <v:group style="position:absolute;left:282;top:4260;width:1010;height:2" coordorigin="282,4260" coordsize="1010,2">
              <v:shape style="position:absolute;left:282;top:4260;width:1010;height:2" coordorigin="282,4260" coordsize="1010,0" path="m282,4260l1292,4260e" filled="f" stroked="t" strokeweight=".239324pt" strokecolor="#1F1F1F">
                <v:path arrowok="t"/>
              </v:shape>
            </v:group>
            <v:group style="position:absolute;left:3513;top:3946;width:2;height:292" coordorigin="3513,3946" coordsize="2,292">
              <v:shape style="position:absolute;left:3513;top:3946;width:2;height:292" coordorigin="3513,3946" coordsize="0,292" path="m3513,4238l3513,3946e" filled="f" stroked="t" strokeweight=".239324pt" strokecolor="#232323">
                <v:path arrowok="t"/>
              </v:shape>
            </v:group>
            <v:group style="position:absolute;left:1235;top:4258;width:10334;height:2" coordorigin="1235,4258" coordsize="10334,2">
              <v:shape style="position:absolute;left:1235;top:4258;width:10334;height:2" coordorigin="1235,4258" coordsize="10334,0" path="m1235,4258l11569,4258e" filled="f" stroked="t" strokeweight=".717973pt" strokecolor="#444444">
                <v:path arrowok="t"/>
              </v:shape>
            </v:group>
            <v:group style="position:absolute;left:282;top:4543;width:4265;height:2" coordorigin="282,4543" coordsize="4265,2">
              <v:shape style="position:absolute;left:282;top:4543;width:4265;height:2" coordorigin="282,4543" coordsize="4265,0" path="m282,4543l4547,4543e" filled="f" stroked="t" strokeweight=".957298pt" strokecolor="#545454">
                <v:path arrowok="t"/>
              </v:shape>
            </v:group>
            <v:group style="position:absolute;left:1972;top:4253;width:2;height:1261" coordorigin="1972,4253" coordsize="2,1261">
              <v:shape style="position:absolute;left:1972;top:4253;width:2;height:1261" coordorigin="1972,4253" coordsize="0,1261" path="m1972,5514l1972,4253e" filled="f" stroked="t" strokeweight=".478649pt" strokecolor="#1F1F1F">
                <v:path arrowok="t"/>
              </v:shape>
            </v:group>
            <v:group style="position:absolute;left:4490;top:4540;width:1110;height:2" coordorigin="4490,4540" coordsize="1110,2">
              <v:shape style="position:absolute;left:4490;top:4540;width:1110;height:2" coordorigin="4490,4540" coordsize="1110,0" path="m4490,4540l5600,4540e" filled="f" stroked="t" strokeweight=".478649pt" strokecolor="#282828">
                <v:path arrowok="t"/>
              </v:shape>
            </v:group>
            <v:group style="position:absolute;left:5581;top:4248;width:2;height:297" coordorigin="5581,4248" coordsize="2,297">
              <v:shape style="position:absolute;left:5581;top:4248;width:2;height:297" coordorigin="5581,4248" coordsize="0,297" path="m5581,4545l5581,4248e" filled="f" stroked="t" strokeweight=".478649pt" strokecolor="#444444">
                <v:path arrowok="t"/>
              </v:shape>
            </v:group>
            <v:group style="position:absolute;left:5538;top:4540;width:4073;height:2" coordorigin="5538,4540" coordsize="4073,2">
              <v:shape style="position:absolute;left:5538;top:4540;width:4073;height:2" coordorigin="5538,4540" coordsize="4073,0" path="m5538,4540l9611,4540e" filled="f" stroked="t" strokeweight=".957298pt" strokecolor="#4B4B4B">
                <v:path arrowok="t"/>
              </v:shape>
            </v:group>
            <v:group style="position:absolute;left:8960;top:4538;width:780;height:2" coordorigin="8960,4538" coordsize="780,2">
              <v:shape style="position:absolute;left:8960;top:4538;width:780;height:2" coordorigin="8960,4538" coordsize="780,0" path="m8960,4538l9741,4538e" filled="f" stroked="t" strokeweight=".717973pt" strokecolor="#383838">
                <v:path arrowok="t"/>
              </v:shape>
            </v:group>
            <v:group style="position:absolute;left:9683;top:4536;width:1886;height:2" coordorigin="9683,4536" coordsize="1886,2">
              <v:shape style="position:absolute;left:9683;top:4536;width:1886;height:2" coordorigin="9683,4536" coordsize="1886,0" path="m9683,4536l11569,4536e" filled="f" stroked="t" strokeweight=".957298pt" strokecolor="#4F4F4F">
                <v:path arrowok="t"/>
              </v:shape>
            </v:group>
            <v:group style="position:absolute;left:1967;top:4785;width:2580;height:2" coordorigin="1967,4785" coordsize="2580,2">
              <v:shape style="position:absolute;left:1967;top:4785;width:2580;height:2" coordorigin="1967,4785" coordsize="2580,0" path="m1967,4785l4547,4785e" filled="f" stroked="t" strokeweight=".478649pt" strokecolor="#444444">
                <v:path arrowok="t"/>
              </v:shape>
            </v:group>
            <v:group style="position:absolute;left:3547;top:4785;width:3049;height:2" coordorigin="3547,4785" coordsize="3049,2">
              <v:shape style="position:absolute;left:3547;top:4785;width:3049;height:2" coordorigin="3547,4785" coordsize="3049,0" path="m3547,4785l6596,4785e" filled="f" stroked="t" strokeweight=".957298pt" strokecolor="#545454">
                <v:path arrowok="t"/>
              </v:shape>
            </v:group>
            <v:group style="position:absolute;left:6170;top:4785;width:249;height:2" coordorigin="6170,4785" coordsize="249,2">
              <v:shape style="position:absolute;left:6170;top:4785;width:249;height:2" coordorigin="6170,4785" coordsize="249,0" path="m6170,4785l6419,4785e" filled="f" stroked="t" strokeweight=".957298pt" strokecolor="#6B6B6B">
                <v:path arrowok="t"/>
              </v:shape>
            </v:group>
            <v:group style="position:absolute;left:6538;top:4785;width:488;height:2" coordorigin="6538,4785" coordsize="488,2">
              <v:shape style="position:absolute;left:6538;top:4785;width:488;height:2" coordorigin="6538,4785" coordsize="488,0" path="m6538,4785l7027,4785e" filled="f" stroked="t" strokeweight=".478649pt" strokecolor="#383838">
                <v:path arrowok="t"/>
              </v:shape>
            </v:group>
            <v:group style="position:absolute;left:6969;top:4783;width:2254;height:2" coordorigin="6969,4783" coordsize="2254,2">
              <v:shape style="position:absolute;left:6969;top:4783;width:2254;height:2" coordorigin="6969,4783" coordsize="2254,0" path="m6969,4783l9224,4783e" filled="f" stroked="t" strokeweight=".957298pt" strokecolor="#4F4F4F">
                <v:path arrowok="t"/>
              </v:shape>
            </v:group>
            <v:group style="position:absolute;left:8960;top:4785;width:780;height:2" coordorigin="8960,4785" coordsize="780,2">
              <v:shape style="position:absolute;left:8960;top:4785;width:780;height:2" coordorigin="8960,4785" coordsize="780,0" path="m8960,4785l9741,4785e" filled="f" stroked="t" strokeweight=".717973pt" strokecolor="#383838">
                <v:path arrowok="t"/>
              </v:shape>
            </v:group>
            <v:group style="position:absolute;left:9683;top:4778;width:1891;height:2" coordorigin="9683,4778" coordsize="1891,2">
              <v:shape style="position:absolute;left:9683;top:4778;width:1891;height:2" coordorigin="9683,4778" coordsize="1891,0" path="m9683,4778l11574,4778e" filled="f" stroked="t" strokeweight=".957298pt" strokecolor="#545454">
                <v:path arrowok="t"/>
              </v:shape>
            </v:group>
            <v:group style="position:absolute;left:11569;top:4478;width:2;height:1544" coordorigin="11569,4478" coordsize="2,1544">
              <v:shape style="position:absolute;left:11569;top:4478;width:2;height:1544" coordorigin="11569,4478" coordsize="0,1544" path="m11569,6022l11569,4478e" filled="f" stroked="t" strokeweight=".717973pt" strokecolor="#484848">
                <v:path arrowok="t"/>
              </v:shape>
            </v:group>
            <v:group style="position:absolute;left:4518;top:4775;width:2;height:738" coordorigin="4518,4775" coordsize="2,738">
              <v:shape style="position:absolute;left:4518;top:4775;width:2;height:738" coordorigin="4518,4775" coordsize="0,738" path="m4518,5514l4518,4775e" filled="f" stroked="t" strokeweight=".478649pt" strokecolor="#232323">
                <v:path arrowok="t"/>
              </v:shape>
            </v:group>
            <v:group style="position:absolute;left:4514;top:5267;width:2106;height:2" coordorigin="4514,5267" coordsize="2106,2">
              <v:shape style="position:absolute;left:4514;top:5267;width:2106;height:2" coordorigin="4514,5267" coordsize="2106,0" path="m4514,5267l6620,5267e" filled="f" stroked="t" strokeweight=".717973pt" strokecolor="#545454">
                <v:path arrowok="t"/>
              </v:shape>
            </v:group>
            <v:group style="position:absolute;left:7352;top:4747;width:2;height:268" coordorigin="7352,4747" coordsize="2,268">
              <v:shape style="position:absolute;left:7352;top:4747;width:2;height:268" coordorigin="7352,4747" coordsize="0,268" path="m7352,5015l7352,4747e" filled="f" stroked="t" strokeweight=".239324pt" strokecolor="#4B4B4B">
                <v:path arrowok="t"/>
              </v:shape>
            </v:group>
            <v:group style="position:absolute;left:6155;top:5267;width:278;height:2" coordorigin="6155,5267" coordsize="278,2">
              <v:shape style="position:absolute;left:6155;top:5267;width:278;height:2" coordorigin="6155,5267" coordsize="278,0" path="m6155,5267l6433,5267e" filled="f" stroked="t" strokeweight="1.196622pt" strokecolor="#6B6B6B">
                <v:path arrowok="t"/>
              </v:shape>
            </v:group>
            <v:group style="position:absolute;left:6538;top:5264;width:1824;height:2" coordorigin="6538,5264" coordsize="1824,2">
              <v:shape style="position:absolute;left:6538;top:5264;width:1824;height:2" coordorigin="6538,5264" coordsize="1824,0" path="m6538,5264l8362,5264e" filled="f" stroked="t" strokeweight=".478649pt" strokecolor="#232323">
                <v:path arrowok="t"/>
              </v:shape>
            </v:group>
            <v:group style="position:absolute;left:7352;top:5015;width:2;height:235" coordorigin="7352,5015" coordsize="2,235">
              <v:shape style="position:absolute;left:7352;top:5015;width:2;height:235" coordorigin="7352,5015" coordsize="0,235" path="m7352,5250l7352,5015e" filled="f" stroked="t" strokeweight=".239324pt" strokecolor="#000000">
                <v:path arrowok="t"/>
              </v:shape>
            </v:group>
            <v:group style="position:absolute;left:8295;top:5262;width:3284;height:2" coordorigin="8295,5262" coordsize="3284,2">
              <v:shape style="position:absolute;left:8295;top:5262;width:3284;height:2" coordorigin="8295,5262" coordsize="3284,0" path="m8295,5262l11579,5262e" filled="f" stroked="t" strokeweight=".957298pt" strokecolor="#4F4F4F">
                <v:path arrowok="t"/>
              </v:shape>
            </v:group>
            <v:group style="position:absolute;left:4514;top:5509;width:2082;height:2" coordorigin="4514,5509" coordsize="2082,2">
              <v:shape style="position:absolute;left:4514;top:5509;width:2082;height:2" coordorigin="4514,5509" coordsize="2082,0" path="m4514,5509l6596,5509e" filled="f" stroked="t" strokeweight=".478649pt" strokecolor="#484848">
                <v:path arrowok="t"/>
              </v:shape>
            </v:group>
            <v:group style="position:absolute;left:6098;top:5507;width:5481;height:2" coordorigin="6098,5507" coordsize="5481,2">
              <v:shape style="position:absolute;left:6098;top:5507;width:5481;height:2" coordorigin="6098,5507" coordsize="5481,0" path="m6098,5507l11579,5507e" filled="f" stroked="t" strokeweight=".957298pt" strokecolor="#4B4B4B">
                <v:path arrowok="t"/>
              </v:shape>
            </v:group>
            <v:group style="position:absolute;left:4514;top:5749;width:2513;height:2" coordorigin="4514,5749" coordsize="2513,2">
              <v:shape style="position:absolute;left:4514;top:5749;width:2513;height:2" coordorigin="4514,5749" coordsize="2513,0" path="m4514,5749l7027,5749e" filled="f" stroked="t" strokeweight=".478649pt" strokecolor="#4B4B4B">
                <v:path arrowok="t"/>
              </v:shape>
            </v:group>
            <v:group style="position:absolute;left:6194;top:5749;width:1331;height:2" coordorigin="6194,5749" coordsize="1331,2">
              <v:shape style="position:absolute;left:6194;top:5749;width:1331;height:2" coordorigin="6194,5749" coordsize="1331,0" path="m6194,5749l7524,5749e" filled="f" stroked="t" strokeweight=".957298pt" strokecolor="#545454">
                <v:path arrowok="t"/>
              </v:shape>
            </v:group>
            <v:group style="position:absolute;left:7323;top:5744;width:1039;height:2" coordorigin="7323,5744" coordsize="1039,2">
              <v:shape style="position:absolute;left:7323;top:5744;width:1039;height:2" coordorigin="7323,5744" coordsize="1039,0" path="m7323,5744l8362,5744e" filled="f" stroked="t" strokeweight=".478649pt" strokecolor="#2F2F2F">
                <v:path arrowok="t"/>
              </v:shape>
            </v:group>
            <v:group style="position:absolute;left:8290;top:5741;width:3288;height:2" coordorigin="8290,5741" coordsize="3288,2">
              <v:shape style="position:absolute;left:8290;top:5741;width:3288;height:2" coordorigin="8290,5741" coordsize="3288,0" path="m8290,5741l11579,5741e" filled="f" stroked="t" strokeweight=".957298pt" strokecolor="#4B4B4B">
                <v:path arrowok="t"/>
              </v:shape>
            </v:group>
            <v:group style="position:absolute;left:1967;top:5993;width:1120;height:2" coordorigin="1967,5993" coordsize="1120,2">
              <v:shape style="position:absolute;left:1967;top:5993;width:1120;height:2" coordorigin="1967,5993" coordsize="1120,0" path="m1967,5993l3087,5993e" filled="f" stroked="t" strokeweight=".478649pt" strokecolor="#232323">
                <v:path arrowok="t"/>
              </v:shape>
            </v:group>
            <v:group style="position:absolute;left:3030;top:5991;width:5959;height:2" coordorigin="3030,5991" coordsize="5959,2">
              <v:shape style="position:absolute;left:3030;top:5991;width:5959;height:2" coordorigin="3030,5991" coordsize="5959,0" path="m3030,5991l8989,5991e" filled="f" stroked="t" strokeweight=".957298pt" strokecolor="#545454">
                <v:path arrowok="t"/>
              </v:shape>
            </v:group>
            <v:group style="position:absolute;left:8721;top:5991;width:297;height:2" coordorigin="8721,5991" coordsize="297,2">
              <v:shape style="position:absolute;left:8721;top:5991;width:297;height:2" coordorigin="8721,5991" coordsize="297,0" path="m8721,5991l9018,5991e" filled="f" stroked="t" strokeweight="1.196622pt" strokecolor="#676767">
                <v:path arrowok="t"/>
              </v:shape>
            </v:group>
            <v:group style="position:absolute;left:8960;top:5986;width:780;height:2" coordorigin="8960,5986" coordsize="780,2">
              <v:shape style="position:absolute;left:8960;top:5986;width:780;height:2" coordorigin="8960,5986" coordsize="780,0" path="m8960,5986l9741,5986e" filled="f" stroked="t" strokeweight=".717973pt" strokecolor="#3F3F3F">
                <v:path arrowok="t"/>
              </v:shape>
            </v:group>
            <v:group style="position:absolute;left:9650;top:5984;width:1929;height:2" coordorigin="9650,5984" coordsize="1929,2">
              <v:shape style="position:absolute;left:9650;top:5984;width:1929;height:2" coordorigin="9650,5984" coordsize="1929,0" path="m9650,5984l11579,5984e" filled="f" stroked="t" strokeweight=".957298pt" strokecolor="#545454">
                <v:path arrowok="t"/>
              </v:shape>
            </v:group>
            <v:group style="position:absolute;left:1972;top:5456;width:2;height:1295" coordorigin="1972,5456" coordsize="2,1295">
              <v:shape style="position:absolute;left:1972;top:5456;width:2;height:1295" coordorigin="1972,5456" coordsize="0,1295" path="m1972,6751l1972,5456e" filled="f" stroked="t" strokeweight=".957298pt" strokecolor="#545454">
                <v:path arrowok="t"/>
              </v:shape>
            </v:group>
            <v:group style="position:absolute;left:287;top:6233;width:8922;height:2" coordorigin="287,6233" coordsize="8922,2">
              <v:shape style="position:absolute;left:287;top:6233;width:8922;height:2" coordorigin="287,6233" coordsize="8922,0" path="m287,6233l9209,6233e" filled="f" stroked="t" strokeweight=".957298pt" strokecolor="#545454">
                <v:path arrowok="t"/>
              </v:shape>
            </v:group>
            <v:group style="position:absolute;left:8960;top:6228;width:780;height:2" coordorigin="8960,6228" coordsize="780,2">
              <v:shape style="position:absolute;left:8960;top:6228;width:780;height:2" coordorigin="8960,6228" coordsize="780,0" path="m8960,6228l9741,6228e" filled="f" stroked="t" strokeweight=".478649pt" strokecolor="#343434">
                <v:path arrowok="t"/>
              </v:shape>
            </v:group>
            <v:group style="position:absolute;left:9683;top:6223;width:1900;height:2" coordorigin="9683,6223" coordsize="1900,2">
              <v:shape style="position:absolute;left:9683;top:6223;width:1900;height:2" coordorigin="9683,6223" coordsize="1900,0" path="m9683,6223l11583,6223e" filled="f" stroked="t" strokeweight=".717973pt" strokecolor="#484848">
                <v:path arrowok="t"/>
              </v:shape>
            </v:group>
            <v:group style="position:absolute;left:11574;top:3519;width:2;height:2728" coordorigin="11574,3519" coordsize="2,2728">
              <v:shape style="position:absolute;left:11574;top:3519;width:2;height:2728" coordorigin="11574,3519" coordsize="0,2728" path="m11574,6247l11574,3519e" filled="f" stroked="t" strokeweight=".478649pt" strokecolor="#484848">
                <v:path arrowok="t"/>
              </v:shape>
            </v:group>
            <v:group style="position:absolute;left:4521;top:5456;width:2;height:1496" coordorigin="4521,5456" coordsize="2,1496">
              <v:shape style="position:absolute;left:4521;top:5456;width:2;height:1496" coordorigin="4521,5456" coordsize="0,1496" path="m4521,6952l4521,5456e" filled="f" stroked="t" strokeweight=".957298pt" strokecolor="#575757">
                <v:path arrowok="t"/>
              </v:shape>
            </v:group>
            <v:group style="position:absolute;left:7352;top:6199;width:2;height:532" coordorigin="7352,6199" coordsize="2,532">
              <v:shape style="position:absolute;left:7352;top:6199;width:2;height:532" coordorigin="7352,6199" coordsize="0,532" path="m7352,6732l7352,6199e" filled="f" stroked="t" strokeweight=".239324pt" strokecolor="#4B4B4B">
                <v:path arrowok="t"/>
              </v:shape>
            </v:group>
            <v:group style="position:absolute;left:11574;top:6142;width:2;height:1318" coordorigin="11574,6142" coordsize="2,1318">
              <v:shape style="position:absolute;left:11574;top:6142;width:2;height:1318" coordorigin="11574,6142" coordsize="0,1318" path="m11574,7460l11574,6142e" filled="f" stroked="t" strokeweight=".957298pt" strokecolor="#4F4F4F">
                <v:path arrowok="t"/>
              </v:shape>
            </v:group>
            <v:group style="position:absolute;left:1967;top:6708;width:1120;height:2" coordorigin="1967,6708" coordsize="1120,2">
              <v:shape style="position:absolute;left:1967;top:6708;width:1120;height:2" coordorigin="1967,6708" coordsize="1120,0" path="m1967,6708l3087,6708e" filled="f" stroked="t" strokeweight=".717973pt" strokecolor="#3F3F3F">
                <v:path arrowok="t"/>
              </v:shape>
            </v:group>
            <v:group style="position:absolute;left:2479;top:6710;width:2077;height:2" coordorigin="2479,6710" coordsize="2077,2">
              <v:shape style="position:absolute;left:2479;top:6710;width:2077;height:2" coordorigin="2479,6710" coordsize="2077,0" path="m2479,6710l4557,6710e" filled="f" stroked="t" strokeweight=".957298pt" strokecolor="#575B5B">
                <v:path arrowok="t"/>
              </v:shape>
            </v:group>
            <v:group style="position:absolute;left:4480;top:6708;width:1115;height:2" coordorigin="4480,6708" coordsize="1115,2">
              <v:shape style="position:absolute;left:4480;top:6708;width:1115;height:2" coordorigin="4480,6708" coordsize="1115,0" path="m4480,6708l5595,6708e" filled="f" stroked="t" strokeweight=".478649pt" strokecolor="#232323">
                <v:path arrowok="t"/>
              </v:shape>
            </v:group>
            <v:group style="position:absolute;left:5538;top:6703;width:6045;height:2" coordorigin="5538,6703" coordsize="6045,2">
              <v:shape style="position:absolute;left:5538;top:6703;width:6045;height:2" coordorigin="5538,6703" coordsize="6045,0" path="m5538,6703l11583,6703e" filled="f" stroked="t" strokeweight=".957298pt" strokecolor="#4F4F4F">
                <v:path arrowok="t"/>
              </v:shape>
            </v:group>
            <v:group style="position:absolute;left:292;top:6693;width:2;height:254" coordorigin="292,6693" coordsize="2,254">
              <v:shape style="position:absolute;left:292;top:6693;width:2;height:254" coordorigin="292,6693" coordsize="0,254" path="m292,6947l292,6693e" filled="f" stroked="t" strokeweight=".478649pt" strokecolor="#2F2F2F">
                <v:path arrowok="t"/>
              </v:shape>
            </v:group>
            <v:group style="position:absolute;left:1974;top:6693;width:2;height:997" coordorigin="1974,6693" coordsize="2,997">
              <v:shape style="position:absolute;left:1974;top:6693;width:2;height:997" coordorigin="1974,6693" coordsize="0,997" path="m1974,7690l1974,6693e" filled="f" stroked="t" strokeweight=".478649pt" strokecolor="#181818">
                <v:path arrowok="t"/>
              </v:shape>
            </v:group>
            <v:group style="position:absolute;left:1972;top:6947;width:2585;height:2" coordorigin="1972,6947" coordsize="2585,2">
              <v:shape style="position:absolute;left:1972;top:6947;width:2585;height:2" coordorigin="1972,6947" coordsize="2585,0" path="m1972,6947l4557,6947e" filled="f" stroked="t" strokeweight=".717973pt" strokecolor="#484848">
                <v:path arrowok="t"/>
              </v:shape>
            </v:group>
            <v:group style="position:absolute;left:4480;top:6947;width:1115;height:2" coordorigin="4480,6947" coordsize="1115,2">
              <v:shape style="position:absolute;left:4480;top:6947;width:1115;height:2" coordorigin="4480,6947" coordsize="1115,0" path="m4480,6947l5595,6947e" filled="f" stroked="t" strokeweight=".478649pt" strokecolor="#181818">
                <v:path arrowok="t"/>
              </v:shape>
            </v:group>
            <v:group style="position:absolute;left:5538;top:6947;width:1876;height:2" coordorigin="5538,6947" coordsize="1876,2">
              <v:shape style="position:absolute;left:5538;top:6947;width:1876;height:2" coordorigin="5538,6947" coordsize="1876,0" path="m5538,6947l7414,6947e" filled="f" stroked="t" strokeweight=".957298pt" strokecolor="#545454">
                <v:path arrowok="t"/>
              </v:shape>
            </v:group>
            <v:group style="position:absolute;left:7352;top:6712;width:2;height:216" coordorigin="7352,6712" coordsize="2,216">
              <v:shape style="position:absolute;left:7352;top:6712;width:2;height:216" coordorigin="7352,6712" coordsize="0,216" path="m7352,6928l7352,6712e" filled="f" stroked="t" strokeweight=".239324pt" strokecolor="#808080">
                <v:path arrowok="t"/>
              </v:shape>
            </v:group>
            <v:group style="position:absolute;left:7323;top:6945;width:1039;height:2" coordorigin="7323,6945" coordsize="1039,2">
              <v:shape style="position:absolute;left:7323;top:6945;width:1039;height:2" coordorigin="7323,6945" coordsize="1039,0" path="m7323,6945l8362,6945e" filled="f" stroked="t" strokeweight=".478649pt" strokecolor="#383838">
                <v:path arrowok="t"/>
              </v:shape>
            </v:group>
            <v:group style="position:absolute;left:8305;top:6940;width:3279;height:2" coordorigin="8305,6940" coordsize="3279,2">
              <v:shape style="position:absolute;left:8305;top:6940;width:3279;height:2" coordorigin="8305,6940" coordsize="3279,0" path="m8305,6940l11583,6940e" filled="f" stroked="t" strokeweight=".957298pt" strokecolor="#4B4B4B">
                <v:path arrowok="t"/>
              </v:shape>
            </v:group>
            <v:group style="position:absolute;left:287;top:7189;width:1690;height:2" coordorigin="287,7189" coordsize="1690,2">
              <v:shape style="position:absolute;left:287;top:7189;width:1690;height:2" coordorigin="287,7189" coordsize="1690,0" path="m287,7189l1977,7189e" filled="f" stroked="t" strokeweight=".717973pt" strokecolor="#3F3F3F">
                <v:path arrowok="t"/>
              </v:shape>
            </v:group>
            <v:group style="position:absolute;left:1915;top:7189;width:2633;height:2" coordorigin="1915,7189" coordsize="2633,2">
              <v:shape style="position:absolute;left:1915;top:7189;width:2633;height:2" coordorigin="1915,7189" coordsize="2633,0" path="m1915,7189l4547,7189e" filled="f" stroked="t" strokeweight=".717973pt" strokecolor="#545454">
                <v:path arrowok="t"/>
              </v:shape>
            </v:group>
            <v:group style="position:absolute;left:4490;top:7187;width:1106;height:2" coordorigin="4490,7187" coordsize="1106,2">
              <v:shape style="position:absolute;left:4490;top:7187;width:1106;height:2" coordorigin="4490,7187" coordsize="1106,0" path="m4490,7187l5595,7187e" filled="f" stroked="t" strokeweight=".478649pt" strokecolor="#1C1C1C">
                <v:path arrowok="t"/>
              </v:shape>
            </v:group>
            <v:group style="position:absolute;left:5538;top:7187;width:689;height:2" coordorigin="5538,7187" coordsize="689,2">
              <v:shape style="position:absolute;left:5538;top:7187;width:689;height:2" coordorigin="5538,7187" coordsize="689,0" path="m5538,7187l6227,7187e" filled="f" stroked="t" strokeweight=".478649pt" strokecolor="#383838">
                <v:path arrowok="t"/>
              </v:shape>
            </v:group>
            <v:group style="position:absolute;left:6127;top:7185;width:5457;height:2" coordorigin="6127,7185" coordsize="5457,2">
              <v:shape style="position:absolute;left:6127;top:7185;width:5457;height:2" coordorigin="6127,7185" coordsize="5457,0" path="m6127,7185l11583,7185e" filled="f" stroked="t" strokeweight=".957298pt" strokecolor="#4B4B4B">
                <v:path arrowok="t"/>
              </v:shape>
            </v:group>
            <v:group style="position:absolute;left:297;top:7125;width:2;height:336" coordorigin="297,7125" coordsize="2,336">
              <v:shape style="position:absolute;left:297;top:7125;width:2;height:336" coordorigin="297,7125" coordsize="0,336" path="m297,7460l297,7125e" filled="f" stroked="t" strokeweight=".717973pt" strokecolor="#383838">
                <v:path arrowok="t"/>
              </v:shape>
            </v:group>
            <v:group style="position:absolute;left:287;top:7662;width:8510;height:2" coordorigin="287,7662" coordsize="8510,2">
              <v:shape style="position:absolute;left:287;top:7662;width:8510;height:2" coordorigin="287,7662" coordsize="8510,0" path="m287,7662l8798,7662e" filled="f" stroked="t" strokeweight=".957298pt" strokecolor="#545454">
                <v:path arrowok="t"/>
              </v:shape>
            </v:group>
            <v:group style="position:absolute;left:8721;top:7654;width:297;height:2" coordorigin="8721,7654" coordsize="297,2">
              <v:shape style="position:absolute;left:8721;top:7654;width:297;height:2" coordorigin="8721,7654" coordsize="297,0" path="m8721,7654l9018,7654e" filled="f" stroked="t" strokeweight=".717973pt" strokecolor="#3B3B3B">
                <v:path arrowok="t"/>
              </v:shape>
            </v:group>
            <v:group style="position:absolute;left:8960;top:7657;width:780;height:2" coordorigin="8960,7657" coordsize="780,2">
              <v:shape style="position:absolute;left:8960;top:7657;width:780;height:2" coordorigin="8960,7657" coordsize="780,0" path="m8960,7657l9741,7657e" filled="f" stroked="t" strokeweight=".478649pt" strokecolor="#1C1C1C">
                <v:path arrowok="t"/>
              </v:shape>
            </v:group>
            <v:group style="position:absolute;left:9683;top:7652;width:1900;height:2" coordorigin="9683,7652" coordsize="1900,2">
              <v:shape style="position:absolute;left:9683;top:7652;width:1900;height:2" coordorigin="9683,7652" coordsize="1900,0" path="m9683,7652l11583,7652e" filled="f" stroked="t" strokeweight=".957298pt" strokecolor="#545454">
                <v:path arrowok="t"/>
              </v:shape>
            </v:group>
            <v:group style="position:absolute;left:11579;top:7403;width:2;height:288" coordorigin="11579,7403" coordsize="2,288">
              <v:shape style="position:absolute;left:11579;top:7403;width:2;height:288" coordorigin="11579,7403" coordsize="0,288" path="m11579,7690l11579,7403e" filled="f" stroked="t" strokeweight=".478649pt" strokecolor="#282828">
                <v:path arrowok="t"/>
              </v:shape>
            </v:group>
            <v:group style="position:absolute;left:1977;top:7614;width:2;height:297" coordorigin="1977,7614" coordsize="2,297">
              <v:shape style="position:absolute;left:1977;top:7614;width:2;height:297" coordorigin="1977,7614" coordsize="0,297" path="m1977,7911l1977,7614e" filled="f" stroked="t" strokeweight=".717973pt" strokecolor="#343434">
                <v:path arrowok="t"/>
              </v:shape>
            </v:group>
            <v:group style="position:absolute;left:4528;top:7652;width:2;height:738" coordorigin="4528,7652" coordsize="2,738">
              <v:shape style="position:absolute;left:4528;top:7652;width:2;height:738" coordorigin="4528,7652" coordsize="0,738" path="m4528,8390l4528,7652e" filled="f" stroked="t" strokeweight=".957298pt" strokecolor="#575757">
                <v:path arrowok="t"/>
              </v:shape>
            </v:group>
            <v:group style="position:absolute;left:4518;top:7899;width:4844;height:2" coordorigin="4518,7899" coordsize="4844,2">
              <v:shape style="position:absolute;left:4518;top:7899;width:4844;height:2" coordorigin="4518,7899" coordsize="4844,0" path="m4518,7899l9362,7899e" filled="f" stroked="t" strokeweight=".957298pt" strokecolor="#575757">
                <v:path arrowok="t"/>
              </v:shape>
            </v:group>
            <v:group style="position:absolute;left:8960;top:7901;width:780;height:2" coordorigin="8960,7901" coordsize="780,2">
              <v:shape style="position:absolute;left:8960;top:7901;width:780;height:2" coordorigin="8960,7901" coordsize="780,0" path="m8960,7901l9741,7901e" filled="f" stroked="t" strokeweight=".717973pt" strokecolor="#3F3F44">
                <v:path arrowok="t"/>
              </v:shape>
            </v:group>
            <v:group style="position:absolute;left:9683;top:7894;width:1905;height:2" coordorigin="9683,7894" coordsize="1905,2">
              <v:shape style="position:absolute;left:9683;top:7894;width:1905;height:2" coordorigin="9683,7894" coordsize="1905,0" path="m9683,7894l11588,7894e" filled="f" stroked="t" strokeweight=".957298pt" strokecolor="#575757">
                <v:path arrowok="t"/>
              </v:shape>
            </v:group>
            <v:group style="position:absolute;left:11590;top:4766;width:2;height:7235" coordorigin="11590,4766" coordsize="2,7235">
              <v:shape style="position:absolute;left:11590;top:4766;width:2;height:7235" coordorigin="11590,4766" coordsize="0,7235" path="m11590,12001l11590,4766e" filled="f" stroked="t" strokeweight=".717973pt" strokecolor="#4F4F4F">
                <v:path arrowok="t"/>
              </v:shape>
            </v:group>
            <v:group style="position:absolute;left:4518;top:8141;width:1857;height:2" coordorigin="4518,8141" coordsize="1857,2">
              <v:shape style="position:absolute;left:4518;top:8141;width:1857;height:2" coordorigin="4518,8141" coordsize="1857,0" path="m4518,8141l6376,8141e" filled="f" stroked="t" strokeweight=".957298pt" strokecolor="#606060">
                <v:path arrowok="t"/>
              </v:shape>
            </v:group>
            <v:group style="position:absolute;left:6170;top:8139;width:1211;height:2" coordorigin="6170,8139" coordsize="1211,2">
              <v:shape style="position:absolute;left:6170;top:8139;width:1211;height:2" coordorigin="6170,8139" coordsize="1211,0" path="m6170,8139l7381,8139e" filled="f" stroked="t" strokeweight=".478649pt" strokecolor="#3F3F3F">
                <v:path arrowok="t"/>
              </v:shape>
            </v:group>
            <v:group style="position:absolute;left:7323;top:8136;width:4270;height:2" coordorigin="7323,8136" coordsize="4270,2">
              <v:shape style="position:absolute;left:7323;top:8136;width:4270;height:2" coordorigin="7323,8136" coordsize="4270,0" path="m7323,8136l11593,8136e" filled="f" stroked="t" strokeweight=".957298pt" strokecolor="#545454">
                <v:path arrowok="t"/>
              </v:shape>
            </v:group>
            <v:group style="position:absolute;left:292;top:8386;width:416;height:2" coordorigin="292,8386" coordsize="416,2">
              <v:shape style="position:absolute;left:292;top:8386;width:416;height:2" coordorigin="292,8386" coordsize="416,0" path="m292,8386l708,8386e" filled="f" stroked="t" strokeweight=".478649pt" strokecolor="#282828">
                <v:path arrowok="t"/>
              </v:shape>
            </v:group>
            <v:group style="position:absolute;left:651;top:8386;width:641;height:2" coordorigin="651,8386" coordsize="641,2">
              <v:shape style="position:absolute;left:651;top:8386;width:641;height:2" coordorigin="651,8386" coordsize="641,0" path="m651,8386l1292,8386e" filled="f" stroked="t" strokeweight=".478649pt" strokecolor="#3F3F3F">
                <v:path arrowok="t"/>
              </v:shape>
            </v:group>
            <v:group style="position:absolute;left:1087;top:8386;width:3217;height:2" coordorigin="1087,8386" coordsize="3217,2">
              <v:shape style="position:absolute;left:1087;top:8386;width:3217;height:2" coordorigin="1087,8386" coordsize="3217,0" path="m1087,8386l4303,8386e" filled="f" stroked="t" strokeweight=".957298pt" strokecolor="#4F4F4F">
                <v:path arrowok="t"/>
              </v:shape>
            </v:group>
            <v:group style="position:absolute;left:4246;top:8386;width:311;height:2" coordorigin="4246,8386" coordsize="311,2">
              <v:shape style="position:absolute;left:4246;top:8386;width:311;height:2" coordorigin="4246,8386" coordsize="311,0" path="m4246,8386l4557,8386e" filled="f" stroked="t" strokeweight=".478649pt" strokecolor="#3B3B3B">
                <v:path arrowok="t"/>
              </v:shape>
            </v:group>
            <v:group style="position:absolute;left:4480;top:8381;width:1747;height:2" coordorigin="4480,8381" coordsize="1747,2">
              <v:shape style="position:absolute;left:4480;top:8381;width:1747;height:2" coordorigin="4480,8381" coordsize="1747,0" path="m4480,8381l6227,8381e" filled="f" stroked="t" strokeweight=".957298pt" strokecolor="#57575B">
                <v:path arrowok="t"/>
              </v:shape>
            </v:group>
            <v:group style="position:absolute;left:6170;top:8381;width:1211;height:2" coordorigin="6170,8381" coordsize="1211,2">
              <v:shape style="position:absolute;left:6170;top:8381;width:1211;height:2" coordorigin="6170,8381" coordsize="1211,0" path="m6170,8381l7381,8381e" filled="f" stroked="t" strokeweight=".478649pt" strokecolor="#2F2F2F">
                <v:path arrowok="t"/>
              </v:shape>
            </v:group>
            <v:group style="position:absolute;left:7295;top:8378;width:4298;height:2" coordorigin="7295,8378" coordsize="4298,2">
              <v:shape style="position:absolute;left:7295;top:8378;width:4298;height:2" coordorigin="7295,8378" coordsize="4298,0" path="m7295,8378l11593,8378e" filled="f" stroked="t" strokeweight=".957298pt" strokecolor="#4F4F4F">
                <v:path arrowok="t"/>
              </v:shape>
            </v:group>
            <v:group style="position:absolute;left:11583;top:7925;width:2;height:997" coordorigin="11583,7925" coordsize="2,997">
              <v:shape style="position:absolute;left:11583;top:7925;width:2;height:997" coordorigin="11583,7925" coordsize="0,997" path="m11583,8923l11583,7925e" filled="f" stroked="t" strokeweight=".957298pt" strokecolor="#575757">
                <v:path arrowok="t"/>
              </v:shape>
            </v:group>
            <v:group style="position:absolute;left:302;top:8328;width:2;height:8477" coordorigin="302,8328" coordsize="2,8477">
              <v:shape style="position:absolute;left:302;top:8328;width:2;height:8477" coordorigin="302,8328" coordsize="0,8477" path="m302,16805l302,8328e" filled="f" stroked="t" strokeweight=".717973pt" strokecolor="#4F4F4F">
                <v:path arrowok="t"/>
              </v:shape>
            </v:group>
            <v:group style="position:absolute;left:1974;top:7758;width:2;height:1127" coordorigin="1974,7758" coordsize="2,1127">
              <v:shape style="position:absolute;left:1974;top:7758;width:2;height:1127" coordorigin="1974,7758" coordsize="0,1127" path="m1974,8884l1974,7758e" filled="f" stroked="t" strokeweight=".957298pt" strokecolor="#484848">
                <v:path arrowok="t"/>
              </v:shape>
            </v:group>
            <v:group style="position:absolute;left:1943;top:8855;width:2;height:455" coordorigin="1943,8855" coordsize="2,455">
              <v:shape style="position:absolute;left:1943;top:8855;width:2;height:455" coordorigin="1943,8855" coordsize="0,455" path="m1943,9311l1943,8855e" filled="f" stroked="t" strokeweight=".239324pt" strokecolor="#000000">
                <v:path arrowok="t"/>
              </v:shape>
            </v:group>
            <v:group style="position:absolute;left:292;top:9325;width:1000;height:2" coordorigin="292,9325" coordsize="1000,2">
              <v:shape style="position:absolute;left:292;top:9325;width:1000;height:2" coordorigin="292,9325" coordsize="1000,0" path="m292,9325l1292,9325e" filled="f" stroked="t" strokeweight=".478649pt" strokecolor="#2B2B2B">
                <v:path arrowok="t"/>
              </v:shape>
            </v:group>
            <v:group style="position:absolute;left:1235;top:9325;width:1771;height:2" coordorigin="1235,9325" coordsize="1771,2">
              <v:shape style="position:absolute;left:1235;top:9325;width:1771;height:2" coordorigin="1235,9325" coordsize="1771,0" path="m1235,9325l3006,9325e" filled="f" stroked="t" strokeweight=".957298pt" strokecolor="#4F4F4F">
                <v:path arrowok="t"/>
              </v:shape>
            </v:group>
            <v:group style="position:absolute;left:2848;top:9318;width:8745;height:2" coordorigin="2848,9318" coordsize="8745,2">
              <v:shape style="position:absolute;left:2848;top:9318;width:8745;height:2" coordorigin="2848,9318" coordsize="8745,0" path="m2848,9318l11593,9318e" filled="f" stroked="t" strokeweight=".957298pt" strokecolor="#4B4B4B">
                <v:path arrowok="t"/>
              </v:shape>
            </v:group>
            <v:group style="position:absolute;left:1943;top:9292;width:2;height:273" coordorigin="1943,9292" coordsize="2,273">
              <v:shape style="position:absolute;left:1943;top:9292;width:2;height:273" coordorigin="1943,9292" coordsize="0,273" path="m1943,9565l1943,9292e" filled="f" stroked="t" strokeweight=".239324pt" strokecolor="#575757">
                <v:path arrowok="t"/>
              </v:shape>
            </v:group>
            <v:group style="position:absolute;left:1943;top:9565;width:2;height:254" coordorigin="1943,9565" coordsize="2,254">
              <v:shape style="position:absolute;left:1943;top:9565;width:2;height:254" coordorigin="1943,9565" coordsize="0,254" path="m1943,9819l1943,9565e" filled="f" stroked="t" strokeweight=".239324pt" strokecolor="#343434">
                <v:path arrowok="t"/>
              </v:shape>
            </v:group>
            <v:group style="position:absolute;left:1979;top:9747;width:2;height:973" coordorigin="1979,9747" coordsize="2,973">
              <v:shape style="position:absolute;left:1979;top:9747;width:2;height:973" coordorigin="1979,9747" coordsize="0,973" path="m1979,10721l1979,9747e" filled="f" stroked="t" strokeweight=".717973pt" strokecolor="#4B4B4B">
                <v:path arrowok="t"/>
              </v:shape>
            </v:group>
            <v:group style="position:absolute;left:292;top:10260;width:6735;height:2" coordorigin="292,10260" coordsize="6735,2">
              <v:shape style="position:absolute;left:292;top:10260;width:6735;height:2" coordorigin="292,10260" coordsize="6735,0" path="m292,10260l7027,10260e" filled="f" stroked="t" strokeweight=".717973pt" strokecolor="#545454">
                <v:path arrowok="t"/>
              </v:shape>
            </v:group>
            <v:group style="position:absolute;left:6969;top:10251;width:412;height:2" coordorigin="6969,10251" coordsize="412,2">
              <v:shape style="position:absolute;left:6969;top:10251;width:412;height:2" coordorigin="6969,10251" coordsize="412,0" path="m6969,10251l7381,10251e" filled="f" stroked="t" strokeweight=".478649pt" strokecolor="#181818">
                <v:path arrowok="t"/>
              </v:shape>
            </v:group>
            <v:group style="position:absolute;left:7323;top:10251;width:1039;height:2" coordorigin="7323,10251" coordsize="1039,2">
              <v:shape style="position:absolute;left:7323;top:10251;width:1039;height:2" coordorigin="7323,10251" coordsize="1039,0" path="m7323,10251l8362,10251e" filled="f" stroked="t" strokeweight=".478649pt" strokecolor="#2B2B2B">
                <v:path arrowok="t"/>
              </v:shape>
            </v:group>
            <v:group style="position:absolute;left:8022;top:10246;width:3576;height:2" coordorigin="8022,10246" coordsize="3576,2">
              <v:shape style="position:absolute;left:8022;top:10246;width:3576;height:2" coordorigin="8022,10246" coordsize="3576,0" path="m8022,10246l11598,10246e" filled="f" stroked="t" strokeweight=".957298pt" strokecolor="#545454">
                <v:path arrowok="t"/>
              </v:shape>
            </v:group>
            <v:group style="position:absolute;left:292;top:10502;width:1690;height:2" coordorigin="292,10502" coordsize="1690,2">
              <v:shape style="position:absolute;left:292;top:10502;width:1690;height:2" coordorigin="292,10502" coordsize="1690,0" path="m292,10502l1982,10502e" filled="f" stroked="t" strokeweight=".957298pt" strokecolor="#5B5B5B">
                <v:path arrowok="t"/>
              </v:shape>
            </v:group>
            <v:group style="position:absolute;left:1905;top:10500;width:1182;height:2" coordorigin="1905,10500" coordsize="1182,2">
              <v:shape style="position:absolute;left:1905;top:10500;width:1182;height:2" coordorigin="1905,10500" coordsize="1182,0" path="m1905,10500l3087,10500e" filled="f" stroked="t" strokeweight=".478649pt" strokecolor="#383838">
                <v:path arrowok="t"/>
              </v:shape>
            </v:group>
            <v:group style="position:absolute;left:2853;top:10498;width:1757;height:2" coordorigin="2853,10498" coordsize="1757,2">
              <v:shape style="position:absolute;left:2853;top:10498;width:1757;height:2" coordorigin="2853,10498" coordsize="1757,0" path="m2853,10498l4609,10498e" filled="f" stroked="t" strokeweight=".957298pt" strokecolor="#5B5B5B">
                <v:path arrowok="t"/>
              </v:shape>
            </v:group>
            <v:group style="position:absolute;left:4490;top:10495;width:1106;height:2" coordorigin="4490,10495" coordsize="1106,2">
              <v:shape style="position:absolute;left:4490;top:10495;width:1106;height:2" coordorigin="4490,10495" coordsize="1106,0" path="m4490,10495l5595,10495e" filled="f" stroked="t" strokeweight=".478649pt" strokecolor="#2F2F2F">
                <v:path arrowok="t"/>
              </v:shape>
            </v:group>
            <v:group style="position:absolute;left:5457;top:10493;width:771;height:2" coordorigin="5457,10493" coordsize="771,2">
              <v:shape style="position:absolute;left:5457;top:10493;width:771;height:2" coordorigin="5457,10493" coordsize="771,0" path="m5457,10493l6227,10493e" filled="f" stroked="t" strokeweight=".957298pt" strokecolor="#646464">
                <v:path arrowok="t"/>
              </v:shape>
            </v:group>
            <v:group style="position:absolute;left:6170;top:10495;width:1211;height:2" coordorigin="6170,10495" coordsize="1211,2">
              <v:shape style="position:absolute;left:6170;top:10495;width:1211;height:2" coordorigin="6170,10495" coordsize="1211,0" path="m6170,10495l7381,10495e" filled="f" stroked="t" strokeweight=".717973pt" strokecolor="#484848">
                <v:path arrowok="t"/>
              </v:shape>
            </v:group>
            <v:group style="position:absolute;left:7323;top:10486;width:1039;height:2" coordorigin="7323,10486" coordsize="1039,2">
              <v:shape style="position:absolute;left:7323;top:10486;width:1039;height:2" coordorigin="7323,10486" coordsize="1039,0" path="m7323,10486l8362,10486e" filled="f" stroked="t" strokeweight=".717973pt" strokecolor="#444444">
                <v:path arrowok="t"/>
              </v:shape>
            </v:group>
            <v:group style="position:absolute;left:7888;top:10488;width:1852;height:2" coordorigin="7888,10488" coordsize="1852,2">
              <v:shape style="position:absolute;left:7888;top:10488;width:1852;height:2" coordorigin="7888,10488" coordsize="1852,0" path="m7888,10488l9741,10488e" filled="f" stroked="t" strokeweight=".957298pt" strokecolor="#575757">
                <v:path arrowok="t"/>
              </v:shape>
            </v:group>
            <v:group style="position:absolute;left:9683;top:10483;width:1915;height:2" coordorigin="9683,10483" coordsize="1915,2">
              <v:shape style="position:absolute;left:9683;top:10483;width:1915;height:2" coordorigin="9683,10483" coordsize="1915,0" path="m9683,10483l11598,10483e" filled="f" stroked="t" strokeweight=".717973pt" strokecolor="#444444">
                <v:path arrowok="t"/>
              </v:shape>
            </v:group>
            <v:group style="position:absolute;left:11593;top:7767;width:2;height:2987" coordorigin="11593,7767" coordsize="2,2987">
              <v:shape style="position:absolute;left:11593;top:7767;width:2;height:2987" coordorigin="11593,7767" coordsize="0,2987" path="m11593,10754l11593,7767e" filled="f" stroked="t" strokeweight=".478649pt" strokecolor="#4B4B4B">
                <v:path arrowok="t"/>
              </v:shape>
            </v:group>
            <v:group style="position:absolute;left:1979;top:10457;width:2;height:297" coordorigin="1979,10457" coordsize="2,297">
              <v:shape style="position:absolute;left:1979;top:10457;width:2;height:297" coordorigin="1979,10457" coordsize="0,297" path="m1979,10754l1979,10457e" filled="f" stroked="t" strokeweight=".717973pt" strokecolor="#606060">
                <v:path arrowok="t"/>
              </v:shape>
            </v:group>
            <v:group style="position:absolute;left:297;top:10742;width:9439;height:2" coordorigin="297,10742" coordsize="9439,2">
              <v:shape style="position:absolute;left:297;top:10742;width:9439;height:2" coordorigin="297,10742" coordsize="9439,0" path="m297,10742l9736,10742e" filled="f" stroked="t" strokeweight=".957298pt" strokecolor="#545454">
                <v:path arrowok="t"/>
              </v:shape>
            </v:group>
            <v:group style="position:absolute;left:5538;top:10730;width:6064;height:2" coordorigin="5538,10730" coordsize="6064,2">
              <v:shape style="position:absolute;left:5538;top:10730;width:6064;height:2" coordorigin="5538,10730" coordsize="6064,0" path="m5538,10730l11602,10730e" filled="f" stroked="t" strokeweight=".717973pt" strokecolor="#4F4F4F">
                <v:path arrowok="t"/>
              </v:shape>
            </v:group>
            <v:group style="position:absolute;left:1943;top:10706;width:2;height:254" coordorigin="1943,10706" coordsize="2,254">
              <v:shape style="position:absolute;left:1943;top:10706;width:2;height:254" coordorigin="1943,10706" coordsize="0,254" path="m1943,10960l1943,10706e" filled="f" stroked="t" strokeweight=".239324pt" strokecolor="#575757">
                <v:path arrowok="t"/>
              </v:shape>
            </v:group>
            <v:group style="position:absolute;left:297;top:11219;width:1680;height:2" coordorigin="297,11219" coordsize="1680,2">
              <v:shape style="position:absolute;left:297;top:11219;width:1680;height:2" coordorigin="297,11219" coordsize="1680,0" path="m297,11219l1977,11219e" filled="f" stroked="t" strokeweight=".957298pt" strokecolor="#5B5B5B">
                <v:path arrowok="t"/>
              </v:shape>
            </v:group>
            <v:group style="position:absolute;left:1943;top:10960;width:2;height:240" coordorigin="1943,10960" coordsize="2,240">
              <v:shape style="position:absolute;left:1943;top:10960;width:2;height:240" coordorigin="1943,10960" coordsize="0,240" path="m1943,11200l1943,10960e" filled="f" stroked="t" strokeweight=".239324pt" strokecolor="#000000">
                <v:path arrowok="t"/>
              </v:shape>
            </v:group>
            <v:group style="position:absolute;left:1915;top:11219;width:546;height:2" coordorigin="1915,11219" coordsize="546,2">
              <v:shape style="position:absolute;left:1915;top:11219;width:546;height:2" coordorigin="1915,11219" coordsize="546,0" path="m1915,11219l2460,11219e" filled="f" stroked="t" strokeweight=".478649pt" strokecolor="#2F2F2F">
                <v:path arrowok="t"/>
              </v:shape>
            </v:group>
            <v:group style="position:absolute;left:2403;top:11217;width:1900;height:2" coordorigin="2403,11217" coordsize="1900,2">
              <v:shape style="position:absolute;left:2403;top:11217;width:1900;height:2" coordorigin="2403,11217" coordsize="1900,0" path="m2403,11217l4303,11217e" filled="f" stroked="t" strokeweight=".957298pt" strokecolor="#5B5B5B">
                <v:path arrowok="t"/>
              </v:shape>
            </v:group>
            <v:group style="position:absolute;left:4246;top:11214;width:809;height:2" coordorigin="4246,11214" coordsize="809,2">
              <v:shape style="position:absolute;left:4246;top:11214;width:809;height:2" coordorigin="4246,11214" coordsize="809,0" path="m4246,11214l5055,11214e" filled="f" stroked="t" strokeweight=".478649pt" strokecolor="#232323">
                <v:path arrowok="t"/>
              </v:shape>
            </v:group>
            <v:group style="position:absolute;left:6146;top:11212;width:603;height:2" coordorigin="6146,11212" coordsize="603,2">
              <v:shape style="position:absolute;left:6146;top:11212;width:603;height:2" coordorigin="6146,11212" coordsize="603,0" path="m6146,11212l6749,11212e" filled="f" stroked="t" strokeweight="1.196622pt" strokecolor="#6B6B6B">
                <v:path arrowok="t"/>
              </v:shape>
            </v:group>
            <v:group style="position:absolute;left:6538;top:11214;width:488;height:2" coordorigin="6538,11214" coordsize="488,2">
              <v:shape style="position:absolute;left:6538;top:11214;width:488;height:2" coordorigin="6538,11214" coordsize="488,0" path="m6538,11214l7027,11214e" filled="f" stroked="t" strokeweight=".717973pt" strokecolor="#545454">
                <v:path arrowok="t"/>
              </v:shape>
            </v:group>
            <v:group style="position:absolute;left:6969;top:11210;width:412;height:2" coordorigin="6969,11210" coordsize="412,2">
              <v:shape style="position:absolute;left:6969;top:11210;width:412;height:2" coordorigin="6969,11210" coordsize="412,0" path="m6969,11210l7381,11210e" filled="f" stroked="t" strokeweight=".478649pt" strokecolor="#282828">
                <v:path arrowok="t"/>
              </v:shape>
            </v:group>
            <v:group style="position:absolute;left:8597;top:11207;width:737;height:2" coordorigin="8597,11207" coordsize="737,2">
              <v:shape style="position:absolute;left:8597;top:11207;width:737;height:2" coordorigin="8597,11207" coordsize="737,0" path="m8597,11207l9334,11207e" filled="f" stroked="t" strokeweight="1.196622pt" strokecolor="#676767">
                <v:path arrowok="t"/>
              </v:shape>
            </v:group>
            <v:group style="position:absolute;left:2393;top:11205;width:9209;height:2" coordorigin="2393,11205" coordsize="9209,2">
              <v:shape style="position:absolute;left:2393;top:11205;width:9209;height:2" coordorigin="2393,11205" coordsize="9209,0" path="m2393,11205l11602,11205e" filled="f" stroked="t" strokeweight=".717973pt" strokecolor="#545454">
                <v:path arrowok="t"/>
              </v:shape>
            </v:group>
            <v:group style="position:absolute;left:297;top:11461;width:4758;height:2" coordorigin="297,11461" coordsize="4758,2">
              <v:shape style="position:absolute;left:297;top:11461;width:4758;height:2" coordorigin="297,11461" coordsize="4758,0" path="m297,11461l5055,11461e" filled="f" stroked="t" strokeweight=".957298pt" strokecolor="#575757">
                <v:path arrowok="t"/>
              </v:shape>
            </v:group>
            <v:group style="position:absolute;left:1943;top:11181;width:2;height:547" coordorigin="1943,11181" coordsize="2,547">
              <v:shape style="position:absolute;left:1943;top:11181;width:2;height:547" coordorigin="1943,11181" coordsize="0,547" path="m1943,11727l1943,11181e" filled="f" stroked="t" strokeweight=".239324pt" strokecolor="#676767">
                <v:path arrowok="t"/>
              </v:shape>
            </v:group>
            <v:group style="position:absolute;left:4997;top:11454;width:598;height:2" coordorigin="4997,11454" coordsize="598,2">
              <v:shape style="position:absolute;left:4997;top:11454;width:598;height:2" coordorigin="4997,11454" coordsize="598,0" path="m4997,11454l5595,11454e" filled="f" stroked="t" strokeweight=".478649pt" strokecolor="#3F3F3F">
                <v:path arrowok="t"/>
              </v:shape>
            </v:group>
            <v:group style="position:absolute;left:5457;top:11452;width:1608;height:2" coordorigin="5457,11452" coordsize="1608,2">
              <v:shape style="position:absolute;left:5457;top:11452;width:1608;height:2" coordorigin="5457,11452" coordsize="1608,0" path="m5457,11452l7065,11452e" filled="f" stroked="t" strokeweight=".957298pt" strokecolor="#606060">
                <v:path arrowok="t"/>
              </v:shape>
            </v:group>
            <v:group style="position:absolute;left:6969;top:11449;width:412;height:2" coordorigin="6969,11449" coordsize="412,2">
              <v:shape style="position:absolute;left:6969;top:11449;width:412;height:2" coordorigin="6969,11449" coordsize="412,0" path="m6969,11449l7381,11449e" filled="f" stroked="t" strokeweight=".478649pt" strokecolor="#282828">
                <v:path arrowok="t"/>
              </v:shape>
            </v:group>
            <v:group style="position:absolute;left:7323;top:11447;width:4279;height:2" coordorigin="7323,11447" coordsize="4279,2">
              <v:shape style="position:absolute;left:7323;top:11447;width:4279;height:2" coordorigin="7323,11447" coordsize="4279,0" path="m7323,11447l11602,11447e" filled="f" stroked="t" strokeweight=".717973pt" strokecolor="#4F4F4F">
                <v:path arrowok="t"/>
              </v:shape>
            </v:group>
            <v:group style="position:absolute;left:11593;top:10840;width:2;height:1069" coordorigin="11593,10840" coordsize="2,1069">
              <v:shape style="position:absolute;left:11593;top:10840;width:2;height:1069" coordorigin="11593,10840" coordsize="0,1069" path="m11593,11910l11593,10840e" filled="f" stroked="t" strokeweight=".957298pt" strokecolor="#606060">
                <v:path arrowok="t"/>
              </v:shape>
            </v:group>
            <v:group style="position:absolute;left:708;top:11449;width:2;height:551" coordorigin="708,11449" coordsize="2,551">
              <v:shape style="position:absolute;left:708;top:11449;width:2;height:551" coordorigin="708,11449" coordsize="0,551" path="m708,12001l708,11449e" filled="f" stroked="t" strokeweight=".957298pt" strokecolor="#545454">
                <v:path arrowok="t"/>
              </v:shape>
            </v:group>
            <v:group style="position:absolute;left:1297;top:11454;width:2;height:547" coordorigin="1297,11454" coordsize="2,547">
              <v:shape style="position:absolute;left:1297;top:11454;width:2;height:547" coordorigin="1297,11454" coordsize="0,547" path="m1297,12001l1297,11454e" filled="f" stroked="t" strokeweight=".478649pt" strokecolor="#444444">
                <v:path arrowok="t"/>
              </v:shape>
            </v:group>
            <v:group style="position:absolute;left:7022;top:11445;width:2;height:3380" coordorigin="7022,11445" coordsize="2,3380">
              <v:shape style="position:absolute;left:7022;top:11445;width:2;height:3380" coordorigin="7022,11445" coordsize="0,3380" path="m7022,14825l7022,11445e" filled="f" stroked="t" strokeweight=".717973pt" strokecolor="#5B5B5B">
                <v:path arrowok="t"/>
              </v:shape>
            </v:group>
            <v:group style="position:absolute;left:1943;top:11727;width:2;height:245" coordorigin="1943,11727" coordsize="2,245">
              <v:shape style="position:absolute;left:1943;top:11727;width:2;height:245" coordorigin="1943,11727" coordsize="0,245" path="m1943,11972l1943,11727e" filled="f" stroked="t" strokeweight=".239324pt" strokecolor="#000000">
                <v:path arrowok="t"/>
              </v:shape>
            </v:group>
            <v:group style="position:absolute;left:263;top:12322;width:1010;height:2" coordorigin="263,12322" coordsize="1010,2">
              <v:shape style="position:absolute;left:263;top:12322;width:1010;height:2" coordorigin="263,12322" coordsize="1010,0" path="m263,12322l1273,12322e" filled="f" stroked="t" strokeweight=".239324pt" strokecolor="#282828">
                <v:path arrowok="t"/>
              </v:shape>
            </v:group>
            <v:group style="position:absolute;left:711;top:11943;width:2;height:412" coordorigin="711,11943" coordsize="2,412">
              <v:shape style="position:absolute;left:711;top:11943;width:2;height:412" coordorigin="711,11943" coordsize="0,412" path="m711,12356l711,11943e" filled="f" stroked="t" strokeweight=".478649pt" strokecolor="#1F1F1F">
                <v:path arrowok="t"/>
              </v:shape>
            </v:group>
            <v:group style="position:absolute;left:1297;top:11943;width:2;height:412" coordorigin="1297,11943" coordsize="2,412">
              <v:shape style="position:absolute;left:1297;top:11943;width:2;height:412" coordorigin="1297,11943" coordsize="0,412" path="m1297,12356l1297,11943e" filled="f" stroked="t" strokeweight=".478649pt" strokecolor="#575757">
                <v:path arrowok="t"/>
              </v:shape>
            </v:group>
            <v:group style="position:absolute;left:1254;top:12322;width:1177;height:2" coordorigin="1254,12322" coordsize="1177,2">
              <v:shape style="position:absolute;left:1254;top:12322;width:1177;height:2" coordorigin="1254,12322" coordsize="1177,0" path="m1254,12322l2432,12322e" filled="f" stroked="t" strokeweight=".239324pt" strokecolor="#4F4F4F">
                <v:path arrowok="t"/>
              </v:shape>
            </v:group>
            <v:group style="position:absolute;left:1943;top:11972;width:2;height:355" coordorigin="1943,11972" coordsize="2,355">
              <v:shape style="position:absolute;left:1943;top:11972;width:2;height:355" coordorigin="1943,11972" coordsize="0,355" path="m1943,12327l1943,11972e" filled="f" stroked="t" strokeweight=".239324pt" strokecolor="#5B5B5B">
                <v:path arrowok="t"/>
              </v:shape>
            </v:group>
            <v:group style="position:absolute;left:2432;top:12322;width:4576;height:2" coordorigin="2432,12322" coordsize="4576,2">
              <v:shape style="position:absolute;left:2432;top:12322;width:4576;height:2" coordorigin="2432,12322" coordsize="4576,0" path="m2432,12322l7007,12322e" filled="f" stroked="t" strokeweight=".239324pt" strokecolor="#000000">
                <v:path arrowok="t"/>
              </v:shape>
            </v:group>
            <v:group style="position:absolute;left:6988;top:12322;width:364;height:2" coordorigin="6988,12322" coordsize="364,2">
              <v:shape style="position:absolute;left:6988;top:12322;width:364;height:2" coordorigin="6988,12322" coordsize="364,0" path="m6988,12322l7352,12322e" filled="f" stroked="t" strokeweight=".239324pt" strokecolor="#232323">
                <v:path arrowok="t"/>
              </v:shape>
            </v:group>
            <v:group style="position:absolute;left:7352;top:12322;width:4226;height:2" coordorigin="7352,12322" coordsize="4226,2">
              <v:shape style="position:absolute;left:7352;top:12322;width:4226;height:2" coordorigin="7352,12322" coordsize="4226,0" path="m7352,12322l11579,12322e" filled="f" stroked="t" strokeweight=".239324pt" strokecolor="#000000">
                <v:path arrowok="t"/>
              </v:shape>
            </v:group>
            <v:group style="position:absolute;left:11598;top:11943;width:2;height:412" coordorigin="11598,11943" coordsize="2,412">
              <v:shape style="position:absolute;left:11598;top:11943;width:2;height:412" coordorigin="11598,11943" coordsize="0,412" path="m11598,12356l11598,11943e" filled="f" stroked="t" strokeweight=".478649pt" strokecolor="#2B2B2B">
                <v:path arrowok="t"/>
              </v:shape>
            </v:group>
            <v:group style="position:absolute;left:273;top:12322;width:2;height:652" coordorigin="273,12322" coordsize="2,652">
              <v:shape style="position:absolute;left:273;top:12322;width:2;height:652" coordorigin="273,12322" coordsize="0,652" path="m273,12974l273,12322e" filled="f" stroked="t" strokeweight=".239324pt" strokecolor="#000000">
                <v:path arrowok="t"/>
              </v:shape>
            </v:group>
            <v:group style="position:absolute;left:713;top:12293;width:2;height:1462" coordorigin="713,12293" coordsize="2,1462">
              <v:shape style="position:absolute;left:713;top:12293;width:2;height:1462" coordorigin="713,12293" coordsize="0,1462" path="m713,13756l713,12293e" filled="f" stroked="t" strokeweight=".957298pt" strokecolor="#484848">
                <v:path arrowok="t"/>
              </v:shape>
            </v:group>
            <v:group style="position:absolute;left:1264;top:12322;width:2;height:566" coordorigin="1264,12322" coordsize="2,566">
              <v:shape style="position:absolute;left:1264;top:12322;width:2;height:566" coordorigin="1264,12322" coordsize="0,566" path="m1264,12888l1264,12322e" filled="f" stroked="t" strokeweight=".957298pt" strokecolor="#000000">
                <v:path arrowok="t"/>
              </v:shape>
            </v:group>
            <v:group style="position:absolute;left:1943;top:12322;width:2;height:374" coordorigin="1943,12322" coordsize="2,374">
              <v:shape style="position:absolute;left:1943;top:12322;width:2;height:374" coordorigin="1943,12322" coordsize="0,374" path="m1943,12696l1943,12322e" filled="f" stroked="t" strokeweight=".957298pt" strokecolor="#000000">
                <v:path arrowok="t"/>
              </v:shape>
            </v:group>
            <v:group style="position:absolute;left:7022;top:12293;width:2;height:710" coordorigin="7022,12293" coordsize="2,710">
              <v:shape style="position:absolute;left:7022;top:12293;width:2;height:710" coordorigin="7022,12293" coordsize="0,710" path="m7022,13003l7022,12293e" filled="f" stroked="t" strokeweight=".478649pt" strokecolor="#343434">
                <v:path arrowok="t"/>
              </v:shape>
            </v:group>
            <v:group style="position:absolute;left:11600;top:12293;width:2;height:2244" coordorigin="11600,12293" coordsize="2,2244">
              <v:shape style="position:absolute;left:11600;top:12293;width:2;height:2244" coordorigin="11600,12293" coordsize="0,2244" path="m11600,14537l11600,12293e" filled="f" stroked="t" strokeweight=".478649pt" strokecolor="#575757">
                <v:path arrowok="t"/>
              </v:shape>
            </v:group>
            <v:group style="position:absolute;left:1943;top:12696;width:2;height:1539" coordorigin="1943,12696" coordsize="2,1539">
              <v:shape style="position:absolute;left:1943;top:12696;width:2;height:1539" coordorigin="1943,12696" coordsize="0,1539" path="m1943,14235l1943,12696e" filled="f" stroked="t" strokeweight=".239324pt" strokecolor="#000000">
                <v:path arrowok="t"/>
              </v:shape>
            </v:group>
            <v:group style="position:absolute;left:1264;top:12888;width:2;height:393" coordorigin="1264,12888" coordsize="2,393">
              <v:shape style="position:absolute;left:1264;top:12888;width:2;height:393" coordorigin="1264,12888" coordsize="0,393" path="m1264,13281l1264,12888e" filled="f" stroked="t" strokeweight=".239324pt" strokecolor="#000000">
                <v:path arrowok="t"/>
              </v:shape>
            </v:group>
            <v:group style="position:absolute;left:309;top:12945;width:2;height:364" coordorigin="309,12945" coordsize="2,364">
              <v:shape style="position:absolute;left:309;top:12945;width:2;height:364" coordorigin="309,12945" coordsize="0,364" path="m309,13310l309,12945e" filled="f" stroked="t" strokeweight=".239324pt" strokecolor="#383838">
                <v:path arrowok="t"/>
              </v:shape>
            </v:group>
            <v:group style="position:absolute;left:309;top:13252;width:2;height:249" coordorigin="309,13252" coordsize="2,249">
              <v:shape style="position:absolute;left:309;top:13252;width:2;height:249" coordorigin="309,13252" coordsize="0,249" path="m309,13501l309,13252e" filled="f" stroked="t" strokeweight=".239324pt" strokecolor="#545454">
                <v:path arrowok="t"/>
              </v:shape>
            </v:group>
            <v:group style="position:absolute;left:306;top:13444;width:2;height:384" coordorigin="306,13444" coordsize="2,384">
              <v:shape style="position:absolute;left:306;top:13444;width:2;height:384" coordorigin="306,13444" coordsize="0,384" path="m306,13827l306,13444e" filled="f" stroked="t" strokeweight=".478649pt" strokecolor="#747474">
                <v:path arrowok="t"/>
              </v:shape>
            </v:group>
            <v:group style="position:absolute;left:716;top:13698;width:2;height:566" coordorigin="716,13698" coordsize="2,566">
              <v:shape style="position:absolute;left:716;top:13698;width:2;height:566" coordorigin="716,13698" coordsize="0,566" path="m716,14264l716,13698e" filled="f" stroked="t" strokeweight=".478649pt" strokecolor="#2F2F2F">
                <v:path arrowok="t"/>
              </v:shape>
            </v:group>
            <v:group style="position:absolute;left:7027;top:13698;width:2;height:302" coordorigin="7027,13698" coordsize="2,302">
              <v:shape style="position:absolute;left:7027;top:13698;width:2;height:302" coordorigin="7027,13698" coordsize="0,302" path="m7027,14000l7027,13698e" filled="f" stroked="t" strokeweight=".478649pt" strokecolor="#3F3F3F">
                <v:path arrowok="t"/>
              </v:shape>
            </v:group>
            <v:group style="position:absolute;left:273;top:14230;width:1675;height:2" coordorigin="273,14230" coordsize="1675,2">
              <v:shape style="position:absolute;left:273;top:14230;width:1675;height:2" coordorigin="273,14230" coordsize="1675,0" path="m273,14230l1948,14230e" filled="f" stroked="t" strokeweight=".239324pt" strokecolor="#2F2F2F">
                <v:path arrowok="t"/>
              </v:shape>
            </v:group>
            <v:group style="position:absolute;left:273;top:13971;width:2;height:470" coordorigin="273,13971" coordsize="2,470">
              <v:shape style="position:absolute;left:273;top:13971;width:2;height:470" coordorigin="273,13971" coordsize="0,470" path="m273,14441l273,13971e" filled="f" stroked="t" strokeweight=".239324pt" strokecolor="#000000">
                <v:path arrowok="t"/>
              </v:shape>
            </v:group>
            <v:group style="position:absolute;left:1300;top:13290;width:2;height:710" coordorigin="1300,13290" coordsize="2,710">
              <v:shape style="position:absolute;left:1300;top:13290;width:2;height:710" coordorigin="1300,13290" coordsize="0,710" path="m1300,14000l1300,13290e" filled="f" stroked="t" strokeweight=".239324pt" strokecolor="#747474">
                <v:path arrowok="t"/>
              </v:shape>
            </v:group>
            <v:group style="position:absolute;left:1300;top:13942;width:2;height:254" coordorigin="1300,13942" coordsize="2,254">
              <v:shape style="position:absolute;left:1300;top:13942;width:2;height:254" coordorigin="1300,13942" coordsize="0,254" path="m1300,14197l1300,13942e" filled="f" stroked="t" strokeweight=".239324pt" strokecolor="#878787">
                <v:path arrowok="t"/>
              </v:shape>
            </v:group>
            <v:group style="position:absolute;left:7029;top:13942;width:2;height:968" coordorigin="7029,13942" coordsize="2,968">
              <v:shape style="position:absolute;left:7029;top:13942;width:2;height:968" coordorigin="7029,13942" coordsize="0,968" path="m7029,14911l7029,13942e" filled="f" stroked="t" strokeweight=".957298pt" strokecolor="#606060">
                <v:path arrowok="t"/>
              </v:shape>
            </v:group>
            <v:group style="position:absolute;left:716;top:14201;width:2;height:1525" coordorigin="716,14201" coordsize="2,1525">
              <v:shape style="position:absolute;left:716;top:14201;width:2;height:1525" coordorigin="716,14201" coordsize="0,1525" path="m716,15726l716,14201e" filled="f" stroked="t" strokeweight=".717973pt" strokecolor="#4F4F4F">
                <v:path arrowok="t"/>
              </v:shape>
            </v:group>
            <v:group style="position:absolute;left:1264;top:14230;width:2;height:211" coordorigin="1264,14230" coordsize="2,211">
              <v:shape style="position:absolute;left:1264;top:14230;width:2;height:211" coordorigin="1264,14230" coordsize="0,211" path="m1264,14441l1264,14230e" filled="f" stroked="t" strokeweight=".239324pt" strokecolor="#575757">
                <v:path arrowok="t"/>
              </v:shape>
            </v:group>
            <v:group style="position:absolute;left:1943;top:14230;width:2;height:211" coordorigin="1943,14230" coordsize="2,211">
              <v:shape style="position:absolute;left:1943;top:14230;width:2;height:211" coordorigin="1943,14230" coordsize="0,211" path="m1943,14441l1943,14230e" filled="f" stroked="t" strokeweight=".239324pt" strokecolor="#606060">
                <v:path arrowok="t"/>
              </v:shape>
            </v:group>
            <v:group style="position:absolute;left:273;top:14441;width:2;height:1510" coordorigin="273,14441" coordsize="2,1510">
              <v:shape style="position:absolute;left:273;top:14441;width:2;height:1510" coordorigin="273,14441" coordsize="0,1510" path="m273,15951l273,14441e" filled="f" stroked="t" strokeweight=".957298pt" strokecolor="#000000">
                <v:path arrowok="t"/>
              </v:shape>
            </v:group>
            <v:group style="position:absolute;left:1264;top:14441;width:2;height:441" coordorigin="1264,14441" coordsize="2,441">
              <v:shape style="position:absolute;left:1264;top:14441;width:2;height:441" coordorigin="1264,14441" coordsize="0,441" path="m1264,14882l1264,14441e" filled="f" stroked="t" strokeweight=".239324pt" strokecolor="#000000">
                <v:path arrowok="t"/>
              </v:shape>
            </v:group>
            <v:group style="position:absolute;left:1943;top:14441;width:2;height:2345" coordorigin="1943,14441" coordsize="2,2345">
              <v:shape style="position:absolute;left:1943;top:14441;width:2;height:2345" coordorigin="1943,14441" coordsize="0,2345" path="m1943,16786l1943,14441e" filled="f" stroked="t" strokeweight=".239324pt" strokecolor="#000000">
                <v:path arrowok="t"/>
              </v:shape>
            </v:group>
            <v:group style="position:absolute;left:11574;top:14532;width:2;height:1764" coordorigin="11574,14532" coordsize="2,1764">
              <v:shape style="position:absolute;left:11574;top:14532;width:2;height:1764" coordorigin="11574,14532" coordsize="0,1764" path="m11574,16297l11574,14532e" filled="f" stroked="t" strokeweight=".239324pt" strokecolor="#000000">
                <v:path arrowok="t"/>
              </v:shape>
            </v:group>
            <v:group style="position:absolute;left:1264;top:14882;width:2;height:1069" coordorigin="1264,14882" coordsize="2,1069">
              <v:shape style="position:absolute;left:1264;top:14882;width:2;height:1069" coordorigin="1264,14882" coordsize="0,1069" path="m1264,15951l1264,14882e" filled="f" stroked="t" strokeweight=".957298pt" strokecolor="#000000">
                <v:path arrowok="t"/>
              </v:shape>
            </v:group>
            <v:group style="position:absolute;left:7034;top:14853;width:2;height:254" coordorigin="7034,14853" coordsize="2,254">
              <v:shape style="position:absolute;left:7034;top:14853;width:2;height:254" coordorigin="7034,14853" coordsize="0,254" path="m7034,15108l7034,14853e" filled="f" stroked="t" strokeweight=".478649pt" strokecolor="#3B3B3B">
                <v:path arrowok="t"/>
              </v:shape>
            </v:group>
            <v:group style="position:absolute;left:716;top:15050;width:2;height:676" coordorigin="716,15050" coordsize="2,676">
              <v:shape style="position:absolute;left:716;top:15050;width:2;height:676" coordorigin="716,15050" coordsize="0,676" path="m716,15726l716,15050e" filled="f" stroked="t" strokeweight=".717973pt" strokecolor="#676767">
                <v:path arrowok="t"/>
              </v:shape>
            </v:group>
            <v:group style="position:absolute;left:6998;top:15079;width:2;height:618" coordorigin="6998,15079" coordsize="2,618">
              <v:shape style="position:absolute;left:6998;top:15079;width:2;height:618" coordorigin="6998,15079" coordsize="0,618" path="m6998,15697l6998,15079e" filled="f" stroked="t" strokeweight=".239324pt" strokecolor="#000000">
                <v:path arrowok="t"/>
              </v:shape>
            </v:group>
            <v:group style="position:absolute;left:680;top:15347;width:2;height:1434" coordorigin="680,15347" coordsize="2,1434">
              <v:shape style="position:absolute;left:680;top:15347;width:2;height:1434" coordorigin="680,15347" coordsize="0,1434" path="m680,16781l680,15347e" filled="f" stroked="t" strokeweight=".957298pt" strokecolor="#000000">
                <v:path arrowok="t"/>
              </v:shape>
            </v:group>
            <v:group style="position:absolute;left:273;top:15951;width:2;height:345" coordorigin="273,15951" coordsize="2,345">
              <v:shape style="position:absolute;left:273;top:15951;width:2;height:345" coordorigin="273,15951" coordsize="0,345" path="m273,16297l273,15951e" filled="f" stroked="t" strokeweight=".239324pt" strokecolor="#000000">
                <v:path arrowok="t"/>
              </v:shape>
            </v:group>
            <v:group style="position:absolute;left:1264;top:15951;width:2;height:829" coordorigin="1264,15951" coordsize="2,829">
              <v:shape style="position:absolute;left:1264;top:15951;width:2;height:829" coordorigin="1264,15951" coordsize="0,829" path="m1264,16781l1264,15951e" filled="f" stroked="t" strokeweight=".239324pt" strokecolor="#000000">
                <v:path arrowok="t"/>
              </v:shape>
            </v:group>
            <v:group style="position:absolute;left:7031;top:15573;width:2;height:786" coordorigin="7031,15573" coordsize="2,786">
              <v:shape style="position:absolute;left:7031;top:15573;width:2;height:786" coordorigin="7031,15573" coordsize="0,786" path="m7031,16359l7031,15573e" filled="f" stroked="t" strokeweight=".717973pt" strokecolor="#676767">
                <v:path arrowok="t"/>
              </v:shape>
            </v:group>
            <v:group style="position:absolute;left:316;top:16800;width:402;height:2" coordorigin="316,16800" coordsize="402,2">
              <v:shape style="position:absolute;left:316;top:16800;width:402;height:2" coordorigin="316,16800" coordsize="402,0" path="m316,16800l718,16800e" filled="f" stroked="t" strokeweight=".478649pt" strokecolor="#2F2F2F">
                <v:path arrowok="t"/>
              </v:shape>
            </v:group>
            <v:group style="position:absolute;left:273;top:16297;width:2;height:484" coordorigin="273,16297" coordsize="2,484">
              <v:shape style="position:absolute;left:273;top:16297;width:2;height:484" coordorigin="273,16297" coordsize="0,484" path="m273,16781l273,16297e" filled="f" stroked="t" strokeweight=".957298pt" strokecolor="#000000">
                <v:path arrowok="t"/>
              </v:shape>
            </v:group>
            <v:group style="position:absolute;left:316;top:16800;width:7036;height:2" coordorigin="316,16800" coordsize="7036,2">
              <v:shape style="position:absolute;left:316;top:16800;width:7036;height:2" coordorigin="316,16800" coordsize="7036,0" path="m316,16800l7352,16800e" filled="f" stroked="t" strokeweight=".957298pt" strokecolor="#4F4F4F">
                <v:path arrowok="t"/>
              </v:shape>
            </v:group>
            <v:group style="position:absolute;left:4246;top:16790;width:302;height:2" coordorigin="4246,16790" coordsize="302,2">
              <v:shape style="position:absolute;left:4246;top:16790;width:302;height:2" coordorigin="4246,16790" coordsize="302,0" path="m4246,16790l4547,16790e" filled="f" stroked="t" strokeweight=".478649pt" strokecolor="#2B2B2B">
                <v:path arrowok="t"/>
              </v:shape>
            </v:group>
            <v:group style="position:absolute;left:6998;top:16297;width:2;height:489" coordorigin="6998,16297" coordsize="2,489">
              <v:shape style="position:absolute;left:6998;top:16297;width:2;height:489" coordorigin="6998,16297" coordsize="0,489" path="m6998,16786l6998,16297e" filled="f" stroked="t" strokeweight=".239324pt" strokecolor="#5B5B5B">
                <v:path arrowok="t"/>
              </v:shape>
            </v:group>
            <v:group style="position:absolute;left:2848;top:16788;width:8285;height:2" coordorigin="2848,16788" coordsize="8285,2">
              <v:shape style="position:absolute;left:2848;top:16788;width:8285;height:2" coordorigin="2848,16788" coordsize="8285,0" path="m2848,16788l11133,16788e" filled="f" stroked="t" strokeweight=".717973pt" strokecolor="#4F4F4F">
                <v:path arrowok="t"/>
              </v:shape>
            </v:group>
            <v:group style="position:absolute;left:7323;top:16771;width:4298;height:2" coordorigin="7323,16771" coordsize="4298,2">
              <v:shape style="position:absolute;left:7323;top:16771;width:4298;height:2" coordorigin="7323,16771" coordsize="4298,0" path="m7323,16771l11622,16771e" filled="f" stroked="t" strokeweight=".957298pt" strokecolor="#4F4F4F">
                <v:path arrowok="t"/>
              </v:shape>
            </v:group>
            <v:group style="position:absolute;left:11605;top:16268;width:2;height:503" coordorigin="11605,16268" coordsize="2,503">
              <v:shape style="position:absolute;left:11605;top:16268;width:2;height:503" coordorigin="11605,16268" coordsize="0,503" path="m11605,16771l11605,16268e" filled="f" stroked="t" strokeweight=".239324pt" strokecolor="#7C7C7C">
                <v:path arrowok="t"/>
              </v:shape>
            </v:group>
            <v:group style="position:absolute;left:4930;top:3946;width:1618;height:2" coordorigin="4930,3946" coordsize="1618,2">
              <v:shape style="position:absolute;left:4930;top:3946;width:1618;height:2" coordorigin="4930,3946" coordsize="1618,0" path="m4930,3946l6548,3946e" filled="f" stroked="t" strokeweight=".957298pt" strokecolor="#000000">
                <v:path arrowok="t"/>
              </v:shape>
            </v:group>
            <v:group style="position:absolute;left:5359;top:3945;width:251;height:2" coordorigin="5359,3945" coordsize="251,2">
              <v:shape style="position:absolute;left:5359;top:3945;width:251;height:2" coordorigin="5359,3945" coordsize="251,0" path="m5359,3945l5610,3945e" filled="f" stroked="t" strokeweight=".38pt" strokecolor="#2A2A2C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2.637390pt;margin-top:2.0711pt;width:85.050004pt;height:45pt;mso-position-horizontal-relative:page;mso-position-vertical-relative:paragraph;z-index:-15786" type="#_x0000_t202" filled="f" stroked="f">
            <v:textbox inset="0,0,0,0">
              <w:txbxContent>
                <w:p>
                  <w:pPr>
                    <w:spacing w:before="0" w:after="0" w:line="900" w:lineRule="exact"/>
                    <w:ind w:right="-175"/>
                    <w:jc w:val="left"/>
                    <w:rPr>
                      <w:rFonts w:ascii="Courier New" w:hAnsi="Courier New" w:cs="Courier New" w:eastAsia="Courier New"/>
                      <w:sz w:val="90"/>
                      <w:szCs w:val="90"/>
                    </w:rPr>
                  </w:pPr>
                  <w:rPr/>
                  <w:r>
                    <w:rPr>
                      <w:rFonts w:ascii="Courier New" w:hAnsi="Courier New" w:cs="Courier New" w:eastAsia="Courier New"/>
                      <w:sz w:val="90"/>
                      <w:szCs w:val="90"/>
                      <w:color w:val="3A46B3"/>
                      <w:spacing w:val="0"/>
                      <w:w w:val="105"/>
                      <w:position w:val="6"/>
                    </w:rPr>
                    <w:t>'%$</w:t>
                  </w:r>
                  <w:r>
                    <w:rPr>
                      <w:rFonts w:ascii="Courier New" w:hAnsi="Courier New" w:cs="Courier New" w:eastAsia="Courier New"/>
                      <w:sz w:val="90"/>
                      <w:szCs w:val="9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3"/>
          <w:szCs w:val="23"/>
          <w:color w:val="7E7C80"/>
          <w:spacing w:val="0"/>
          <w:w w:val="77"/>
        </w:rPr>
        <w:t>itfaiy</w:t>
      </w:r>
      <w:r>
        <w:rPr>
          <w:rFonts w:ascii="Arial" w:hAnsi="Arial" w:cs="Arial" w:eastAsia="Arial"/>
          <w:sz w:val="23"/>
          <w:szCs w:val="23"/>
          <w:color w:val="7E7C80"/>
          <w:spacing w:val="0"/>
          <w:w w:val="77"/>
        </w:rPr>
        <w:t>e</w:t>
      </w:r>
      <w:r>
        <w:rPr>
          <w:rFonts w:ascii="Arial" w:hAnsi="Arial" w:cs="Arial" w:eastAsia="Arial"/>
          <w:sz w:val="23"/>
          <w:szCs w:val="23"/>
          <w:color w:val="7E7C80"/>
          <w:spacing w:val="26"/>
          <w:w w:val="77"/>
        </w:rPr>
        <w:t> </w:t>
      </w:r>
      <w:r>
        <w:rPr>
          <w:rFonts w:ascii="Arial" w:hAnsi="Arial" w:cs="Arial" w:eastAsia="Arial"/>
          <w:sz w:val="23"/>
          <w:szCs w:val="23"/>
          <w:color w:val="696970"/>
          <w:spacing w:val="0"/>
          <w:w w:val="77"/>
        </w:rPr>
        <w:t>Güne</w:t>
      </w:r>
      <w:r>
        <w:rPr>
          <w:rFonts w:ascii="Arial" w:hAnsi="Arial" w:cs="Arial" w:eastAsia="Arial"/>
          <w:sz w:val="23"/>
          <w:szCs w:val="23"/>
          <w:color w:val="696970"/>
          <w:spacing w:val="0"/>
          <w:w w:val="77"/>
        </w:rPr>
        <w:t>y</w:t>
      </w:r>
      <w:r>
        <w:rPr>
          <w:rFonts w:ascii="Arial" w:hAnsi="Arial" w:cs="Arial" w:eastAsia="Arial"/>
          <w:sz w:val="23"/>
          <w:szCs w:val="23"/>
          <w:color w:val="696970"/>
          <w:spacing w:val="-5"/>
          <w:w w:val="77"/>
        </w:rPr>
        <w:t> </w:t>
      </w:r>
      <w:r>
        <w:rPr>
          <w:rFonts w:ascii="Arial" w:hAnsi="Arial" w:cs="Arial" w:eastAsia="Arial"/>
          <w:sz w:val="23"/>
          <w:szCs w:val="23"/>
          <w:color w:val="696970"/>
          <w:spacing w:val="0"/>
          <w:w w:val="79"/>
        </w:rPr>
        <w:t>Bölg</w:t>
      </w:r>
      <w:r>
        <w:rPr>
          <w:rFonts w:ascii="Arial" w:hAnsi="Arial" w:cs="Arial" w:eastAsia="Arial"/>
          <w:sz w:val="23"/>
          <w:szCs w:val="23"/>
          <w:color w:val="696970"/>
          <w:spacing w:val="0"/>
          <w:w w:val="80"/>
        </w:rPr>
        <w:t>e</w:t>
      </w:r>
      <w:r>
        <w:rPr>
          <w:rFonts w:ascii="Arial" w:hAnsi="Arial" w:cs="Arial" w:eastAsia="Arial"/>
          <w:sz w:val="23"/>
          <w:szCs w:val="23"/>
          <w:color w:val="696970"/>
          <w:spacing w:val="-29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696970"/>
          <w:spacing w:val="0"/>
          <w:w w:val="82"/>
        </w:rPr>
        <w:t>Amiri</w:t>
      </w:r>
      <w:r>
        <w:rPr>
          <w:rFonts w:ascii="Arial" w:hAnsi="Arial" w:cs="Arial" w:eastAsia="Arial"/>
          <w:sz w:val="23"/>
          <w:szCs w:val="23"/>
          <w:color w:val="696970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69697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2"/>
        </w:rPr>
        <w:t>AKKAR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8" w:lineRule="exact"/>
        <w:ind w:left="4922" w:right="570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D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3008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A46B3"/>
          <w:spacing w:val="0"/>
          <w:w w:val="100"/>
          <w:i/>
        </w:rPr>
        <w:t>o..5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80" w:right="200"/>
        </w:sectPr>
      </w:pPr>
      <w:rPr/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868" w:lineRule="exact"/>
        <w:ind w:left="653" w:right="-166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4"/>
          <w:szCs w:val="84"/>
          <w:color w:val="383838"/>
          <w:spacing w:val="-386"/>
          <w:w w:val="179"/>
          <w:b/>
          <w:bCs/>
          <w:i/>
          <w:position w:val="-9"/>
        </w:rPr>
        <w:t>l</w:t>
      </w:r>
      <w:r>
        <w:rPr>
          <w:rFonts w:ascii="Arial" w:hAnsi="Arial" w:cs="Arial" w:eastAsia="Arial"/>
          <w:sz w:val="14"/>
          <w:szCs w:val="14"/>
          <w:color w:val="383838"/>
          <w:spacing w:val="5"/>
          <w:w w:val="120"/>
          <w:position w:val="-21"/>
        </w:rPr>
        <w:t>I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20"/>
          <w:position w:val="-21"/>
        </w:rPr>
        <w:t>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1" w:after="0" w:line="917" w:lineRule="exact"/>
        <w:ind w:right="-20"/>
        <w:jc w:val="left"/>
        <w:tabs>
          <w:tab w:pos="6440" w:val="left"/>
        </w:tabs>
        <w:rPr>
          <w:rFonts w:ascii="Arial" w:hAnsi="Arial" w:cs="Arial" w:eastAsia="Arial"/>
          <w:sz w:val="83"/>
          <w:szCs w:val="8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9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9"/>
        </w:rPr>
        <w:t>BÜYÜKŞEHİR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6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9"/>
        </w:rPr>
        <w:t>BELEDİYESİ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9"/>
        </w:rPr>
      </w:r>
      <w:r>
        <w:rPr>
          <w:rFonts w:ascii="Arial" w:hAnsi="Arial" w:cs="Arial" w:eastAsia="Arial"/>
          <w:sz w:val="83"/>
          <w:szCs w:val="83"/>
          <w:color w:val="757577"/>
          <w:spacing w:val="4"/>
          <w:w w:val="102"/>
          <w:position w:val="-5"/>
        </w:rPr>
        <w:t>-</w:t>
      </w:r>
      <w:r>
        <w:rPr>
          <w:rFonts w:ascii="Arial" w:hAnsi="Arial" w:cs="Arial" w:eastAsia="Arial"/>
          <w:sz w:val="83"/>
          <w:szCs w:val="83"/>
          <w:color w:val="757577"/>
          <w:spacing w:val="-187"/>
          <w:w w:val="102"/>
          <w:position w:val="-5"/>
        </w:rPr>
        <w:t>-</w:t>
      </w:r>
      <w:r>
        <w:rPr>
          <w:rFonts w:ascii="Arial" w:hAnsi="Arial" w:cs="Arial" w:eastAsia="Arial"/>
          <w:sz w:val="83"/>
          <w:szCs w:val="83"/>
          <w:color w:val="000000"/>
          <w:spacing w:val="0"/>
          <w:w w:val="100"/>
          <w:position w:val="0"/>
        </w:rPr>
      </w:r>
    </w:p>
    <w:p>
      <w:pPr>
        <w:spacing w:before="0" w:after="0" w:line="146" w:lineRule="exact"/>
        <w:ind w:left="8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532.372009pt;margin-top:-4.19852pt;width:.1pt;height:24.860727pt;mso-position-horizontal-relative:page;mso-position-vertical-relative:paragraph;z-index:-15784" coordorigin="10647,-84" coordsize="2,497">
            <v:shape style="position:absolute;left:10647;top:-84;width:2;height:497" coordorigin="10647,-84" coordsize="0,497" path="m10647,413l10647,-84e" filled="f" stroked="t" strokeweight="2.855818pt" strokecolor="#878C9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6.912292pt;margin-top:-14.282784pt;width:34.582026pt;height:21pt;mso-position-horizontal-relative:page;mso-position-vertical-relative:paragraph;z-index:-15783" type="#_x0000_t202" filled="f" stroked="f">
            <v:textbox inset="0,0,0,0">
              <w:txbxContent>
                <w:p>
                  <w:pPr>
                    <w:spacing w:before="0" w:after="0" w:line="420" w:lineRule="exact"/>
                    <w:ind w:right="-103"/>
                    <w:jc w:val="left"/>
                    <w:rPr>
                      <w:rFonts w:ascii="Arial" w:hAnsi="Arial" w:cs="Arial" w:eastAsia="Arial"/>
                      <w:sz w:val="42"/>
                      <w:szCs w:val="42"/>
                    </w:rPr>
                  </w:pPr>
                  <w:rPr/>
                  <w:r>
                    <w:rPr>
                      <w:rFonts w:ascii="Arial" w:hAnsi="Arial" w:cs="Arial" w:eastAsia="Arial"/>
                      <w:sz w:val="42"/>
                      <w:szCs w:val="42"/>
                      <w:color w:val="757577"/>
                      <w:spacing w:val="-1"/>
                      <w:w w:val="120"/>
                    </w:rPr>
                    <w:t>=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909193"/>
                      <w:spacing w:val="-2"/>
                      <w:w w:val="143"/>
                    </w:rPr>
                    <w:t>!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909193"/>
                      <w:spacing w:val="0"/>
                      <w:w w:val="144"/>
                    </w:rPr>
                    <w:t>i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909193"/>
                      <w:spacing w:val="-77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909193"/>
                      <w:spacing w:val="0"/>
                      <w:w w:val="143"/>
                    </w:rPr>
                    <w:t>'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İTFAİYE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BAŞKANLIGI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300" w:bottom="280" w:left="240" w:right="180"/>
          <w:cols w:num="2" w:equalWidth="0">
            <w:col w:w="1368" w:space="2071"/>
            <w:col w:w="8061"/>
          </w:cols>
        </w:sectPr>
      </w:pPr>
      <w:rPr/>
    </w:p>
    <w:p>
      <w:pPr>
        <w:spacing w:before="0" w:after="0" w:line="218" w:lineRule="exact"/>
        <w:ind w:left="636" w:right="-20"/>
        <w:jc w:val="left"/>
        <w:tabs>
          <w:tab w:pos="3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-2"/>
        </w:rPr>
        <w:t>BÜYÜKŞEHIR</w:t>
      </w:r>
      <w:r>
        <w:rPr>
          <w:rFonts w:ascii="Arial" w:hAnsi="Arial" w:cs="Arial" w:eastAsia="Arial"/>
          <w:sz w:val="15"/>
          <w:szCs w:val="15"/>
          <w:color w:val="383838"/>
          <w:spacing w:val="-12"/>
          <w:w w:val="100"/>
          <w:position w:val="-2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3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3"/>
          <w:position w:val="3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3"/>
          <w:position w:val="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93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3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3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7"/>
          <w:position w:val="3"/>
        </w:rPr>
        <w:t>Müdalıale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"/>
          <w:w w:val="97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3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3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left="683" w:right="-20"/>
        <w:jc w:val="left"/>
        <w:tabs>
          <w:tab w:pos="40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4"/>
          <w:szCs w:val="14"/>
          <w:color w:val="383838"/>
          <w:spacing w:val="0"/>
          <w:w w:val="114"/>
          <w:position w:val="2"/>
        </w:rPr>
        <w:t>BELEDIYESI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6"/>
          <w:position w:val="0"/>
        </w:rPr>
        <w:t>YANGIN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0" w:lineRule="exact"/>
        <w:ind w:left="160" w:right="3221" w:firstLine="-10"/>
        <w:jc w:val="left"/>
        <w:tabs>
          <w:tab w:pos="1360" w:val="left"/>
          <w:tab w:pos="3180" w:val="left"/>
          <w:tab w:pos="4420" w:val="left"/>
          <w:tab w:pos="5560" w:val="left"/>
          <w:tab w:pos="76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2"/>
        </w:rPr>
        <w:t>Ola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2"/>
        </w:rPr>
        <w:t>22.05.2017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4"/>
          <w:position w:val="1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2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28</w:t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4"/>
          <w:position w:val="1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3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61"/>
          <w:position w:val="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61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9:32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tfel: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30"/>
          <w:position w:val="0"/>
        </w:rPr>
        <w:t>ll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65"/>
          <w:position w:val="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6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1"/>
          <w:position w:val="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3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"/>
        </w:rPr>
        <w:t>ıt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44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:22.05.2017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2"/>
          <w:position w:val="0"/>
        </w:rPr>
        <w:t>!Kayıt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  <w:t>:3382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4"/>
          <w:position w:val="0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2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1" w:lineRule="exact"/>
        <w:ind w:left="15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6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9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92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92"/>
        </w:rPr>
        <w:t>akka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3"/>
          <w:w w:val="92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2"/>
        </w:rPr>
        <w:t>ıcı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3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Sitesi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6138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9"/>
          <w:w w:val="69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şıkkenı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77"/>
          <w:i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77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Bomova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9.814501" w:type="dxa"/>
      </w:tblPr>
      <w:tblGrid/>
      <w:tr>
        <w:trPr>
          <w:trHeight w:val="213" w:hRule="exact"/>
        </w:trPr>
        <w:tc>
          <w:tcPr>
            <w:tcW w:w="1097" w:type="dxa"/>
            <w:tcBorders>
              <w:top w:val="single" w:sz="5.711632" w:space="0" w:color="575757"/>
              <w:bottom w:val="single" w:sz="5.71163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</w:rPr>
              <w:t>Doğru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-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</w:rPr>
              <w:t>Adres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4475" w:type="dxa"/>
            <w:tcBorders>
              <w:top w:val="single" w:sz="5.711632" w:space="0" w:color="575757"/>
              <w:bottom w:val="single" w:sz="5.71163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9" w:lineRule="exact"/>
              <w:ind w:left="171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606060"/>
                <w:w w:val="145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06060"/>
                <w:spacing w:val="-2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D4D4D"/>
                <w:spacing w:val="0"/>
                <w:w w:val="94"/>
                <w:position w:val="-1"/>
              </w:rPr>
              <w:t>Ayakkabıcı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D4D4D"/>
                <w:spacing w:val="-2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12121"/>
                <w:spacing w:val="0"/>
                <w:w w:val="46"/>
                <w:position w:val="-1"/>
              </w:rPr>
              <w:t>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12121"/>
                <w:spacing w:val="-3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D4D4D"/>
                <w:spacing w:val="0"/>
                <w:w w:val="100"/>
                <w:position w:val="-1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D4D4D"/>
                <w:spacing w:val="0"/>
                <w:w w:val="100"/>
                <w:position w:val="-1"/>
              </w:rPr>
              <w:t>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D4D4D"/>
                <w:spacing w:val="-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  <w:position w:val="-1"/>
              </w:rPr>
              <w:t>Sitesi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-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  <w:position w:val="-1"/>
              </w:rPr>
              <w:t>6138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1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12121"/>
                <w:spacing w:val="9"/>
                <w:w w:val="69"/>
                <w:position w:val="-1"/>
              </w:rPr>
              <w:t>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D4D4D"/>
                <w:spacing w:val="0"/>
                <w:w w:val="99"/>
                <w:position w:val="-1"/>
              </w:rPr>
              <w:t>sıkkent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D4D4D"/>
                <w:spacing w:val="-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84"/>
                <w:i/>
                <w:position w:val="-1"/>
              </w:rPr>
              <w:t>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-1"/>
                <w:w w:val="84"/>
                <w:i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  <w:position w:val="-1"/>
              </w:rPr>
              <w:t>Bornova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5673" w:type="dxa"/>
            <w:tcBorders>
              <w:top w:val="single" w:sz="5.711632" w:space="0" w:color="575757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27" w:hRule="exact"/>
        </w:trPr>
        <w:tc>
          <w:tcPr>
            <w:tcW w:w="1097" w:type="dxa"/>
            <w:tcBorders>
              <w:top w:val="single" w:sz="5.711632" w:space="0" w:color="545454"/>
              <w:bottom w:val="single" w:sz="3.80776" w:space="0" w:color="3F3F3F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5" w:lineRule="exact"/>
              <w:ind w:left="45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89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89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13"/>
                <w:w w:val="89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4475" w:type="dxa"/>
            <w:tcBorders>
              <w:top w:val="single" w:sz="5.711632" w:space="0" w:color="545454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240" w:lineRule="auto"/>
              <w:ind w:left="152" w:right="-20"/>
              <w:jc w:val="left"/>
              <w:tabs>
                <w:tab w:pos="268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Arial" w:hAnsi="Arial" w:cs="Arial" w:eastAsia="Arial"/>
                <w:sz w:val="17"/>
                <w:szCs w:val="17"/>
                <w:color w:val="383838"/>
                <w:spacing w:val="0"/>
                <w:w w:val="100"/>
              </w:rPr>
              <w:t>:</w:t>
            </w:r>
            <w:r>
              <w:rPr>
                <w:rFonts w:ascii="Arial" w:hAnsi="Arial" w:cs="Arial" w:eastAsia="Arial"/>
                <w:sz w:val="17"/>
                <w:szCs w:val="17"/>
                <w:color w:val="383838"/>
                <w:spacing w:val="-17"/>
                <w:w w:val="100"/>
              </w:rPr>
              <w:t> </w:t>
            </w:r>
            <w:r>
              <w:rPr>
                <w:rFonts w:ascii="Arial" w:hAnsi="Arial" w:cs="Arial" w:eastAsia="Arial"/>
                <w:sz w:val="17"/>
                <w:szCs w:val="17"/>
                <w:color w:val="4D4D4D"/>
                <w:spacing w:val="0"/>
                <w:w w:val="78"/>
              </w:rPr>
              <w:t>ÇÖQ</w:t>
            </w:r>
            <w:r>
              <w:rPr>
                <w:rFonts w:ascii="Arial" w:hAnsi="Arial" w:cs="Arial" w:eastAsia="Arial"/>
                <w:sz w:val="17"/>
                <w:szCs w:val="17"/>
                <w:color w:val="4D4D4D"/>
                <w:spacing w:val="11"/>
                <w:w w:val="78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</w:rPr>
              <w:t>Yangını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94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94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9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5673" w:type="dxa"/>
            <w:tcBorders>
              <w:top w:val="nil" w:sz="6" w:space="0" w:color="auto"/>
              <w:bottom w:val="single" w:sz="5.7116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9" w:after="0" w:line="240" w:lineRule="auto"/>
              <w:ind w:left="575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95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95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8"/>
                <w:w w:val="95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4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D4D4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D4D4D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</w:rPr>
              <w:t>Sigara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100"/>
              </w:rPr>
              <w:t>lznıariti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198" w:lineRule="exact"/>
        <w:ind w:left="160" w:right="-20"/>
        <w:jc w:val="left"/>
        <w:tabs>
          <w:tab w:pos="3680" w:val="left"/>
          <w:tab w:pos="6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3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İse: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2"/>
          <w:position w:val="-1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45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8" w:lineRule="exact"/>
        <w:ind w:left="3649" w:right="836"/>
        <w:jc w:val="center"/>
        <w:tabs>
          <w:tab w:pos="678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2"/>
        </w:rPr>
        <w:t>Beıoıııırnıe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>Kagi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2"/>
        </w:rPr>
        <w:t>Ahşap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3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98"/>
          <w:position w:val="-2"/>
        </w:rPr>
        <w:t>Çeli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0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0"/>
          <w:position w:val="-2"/>
        </w:rPr>
        <w:t>  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4"/>
          <w:w w:val="8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Diğer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70"/>
          <w:position w:val="-2"/>
        </w:rPr>
        <w:t>........</w:t>
      </w:r>
      <w:r>
        <w:rPr>
          <w:rFonts w:ascii="Arial" w:hAnsi="Arial" w:cs="Arial" w:eastAsia="Arial"/>
          <w:sz w:val="23"/>
          <w:szCs w:val="23"/>
          <w:color w:val="606060"/>
          <w:spacing w:val="-5"/>
          <w:w w:val="7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-10"/>
          <w:w w:val="8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71"/>
          <w:position w:val="-2"/>
        </w:rPr>
        <w:t>...........</w:t>
      </w:r>
      <w:r>
        <w:rPr>
          <w:rFonts w:ascii="Arial" w:hAnsi="Arial" w:cs="Arial" w:eastAsia="Arial"/>
          <w:sz w:val="23"/>
          <w:szCs w:val="23"/>
          <w:color w:val="606060"/>
          <w:spacing w:val="-34"/>
          <w:w w:val="71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0"/>
          <w:position w:val="-2"/>
        </w:rPr>
        <w:t>.....</w:t>
      </w:r>
      <w:r>
        <w:rPr>
          <w:rFonts w:ascii="Arial" w:hAnsi="Arial" w:cs="Arial" w:eastAsia="Arial"/>
          <w:sz w:val="23"/>
          <w:szCs w:val="23"/>
          <w:color w:val="383838"/>
          <w:spacing w:val="-29"/>
          <w:w w:val="7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71"/>
          <w:position w:val="-2"/>
        </w:rPr>
        <w:t>..............</w:t>
      </w:r>
      <w:r>
        <w:rPr>
          <w:rFonts w:ascii="Arial" w:hAnsi="Arial" w:cs="Arial" w:eastAsia="Arial"/>
          <w:sz w:val="23"/>
          <w:szCs w:val="23"/>
          <w:color w:val="606060"/>
          <w:spacing w:val="-29"/>
          <w:w w:val="71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-10"/>
          <w:w w:val="8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70"/>
          <w:position w:val="-2"/>
        </w:rPr>
        <w:t>............................</w:t>
      </w:r>
      <w:r>
        <w:rPr>
          <w:rFonts w:ascii="Arial" w:hAnsi="Arial" w:cs="Arial" w:eastAsia="Arial"/>
          <w:sz w:val="23"/>
          <w:szCs w:val="23"/>
          <w:color w:val="606060"/>
          <w:spacing w:val="-34"/>
          <w:w w:val="7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212121"/>
          <w:spacing w:val="3"/>
          <w:w w:val="61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4D4D4D"/>
          <w:spacing w:val="-10"/>
          <w:w w:val="8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57577"/>
          <w:spacing w:val="-10"/>
          <w:w w:val="8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4D4D4D"/>
          <w:spacing w:val="0"/>
          <w:w w:val="75"/>
          <w:position w:val="-2"/>
        </w:rPr>
        <w:t>..</w:t>
      </w:r>
      <w:r>
        <w:rPr>
          <w:rFonts w:ascii="Arial" w:hAnsi="Arial" w:cs="Arial" w:eastAsia="Arial"/>
          <w:sz w:val="23"/>
          <w:szCs w:val="23"/>
          <w:color w:val="4D4D4D"/>
          <w:spacing w:val="-45"/>
          <w:w w:val="75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57577"/>
          <w:spacing w:val="0"/>
          <w:w w:val="75"/>
          <w:position w:val="-2"/>
        </w:rPr>
        <w:t>..</w:t>
      </w:r>
      <w:r>
        <w:rPr>
          <w:rFonts w:ascii="Arial" w:hAnsi="Arial" w:cs="Arial" w:eastAsia="Arial"/>
          <w:sz w:val="23"/>
          <w:szCs w:val="23"/>
          <w:color w:val="757577"/>
          <w:spacing w:val="-18"/>
          <w:w w:val="75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4D4D4D"/>
          <w:spacing w:val="-10"/>
          <w:w w:val="8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57577"/>
          <w:spacing w:val="0"/>
          <w:w w:val="72"/>
          <w:position w:val="-2"/>
        </w:rPr>
        <w:t>...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313" w:lineRule="exact"/>
        <w:ind w:left="4444" w:right="1583"/>
        <w:jc w:val="center"/>
        <w:tabs>
          <w:tab w:pos="5020" w:val="left"/>
          <w:tab w:pos="5540" w:val="left"/>
          <w:tab w:pos="6160" w:val="left"/>
          <w:tab w:pos="67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42"/>
          <w:szCs w:val="42"/>
          <w:color w:val="383838"/>
          <w:spacing w:val="0"/>
          <w:w w:val="54"/>
          <w:position w:val="-6"/>
        </w:rPr>
        <w:t>ı</w:t>
      </w:r>
      <w:r>
        <w:rPr>
          <w:rFonts w:ascii="Arial" w:hAnsi="Arial" w:cs="Arial" w:eastAsia="Arial"/>
          <w:sz w:val="42"/>
          <w:szCs w:val="42"/>
          <w:color w:val="383838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42"/>
          <w:szCs w:val="42"/>
          <w:color w:val="383838"/>
          <w:spacing w:val="0"/>
          <w:w w:val="100"/>
          <w:position w:val="-6"/>
        </w:rPr>
      </w:r>
      <w:r>
        <w:rPr>
          <w:rFonts w:ascii="Arial" w:hAnsi="Arial" w:cs="Arial" w:eastAsia="Arial"/>
          <w:sz w:val="42"/>
          <w:szCs w:val="42"/>
          <w:color w:val="4D4D4D"/>
          <w:spacing w:val="0"/>
          <w:w w:val="54"/>
          <w:position w:val="-6"/>
        </w:rPr>
        <w:t>ı</w:t>
      </w:r>
      <w:r>
        <w:rPr>
          <w:rFonts w:ascii="Arial" w:hAnsi="Arial" w:cs="Arial" w:eastAsia="Arial"/>
          <w:sz w:val="42"/>
          <w:szCs w:val="42"/>
          <w:color w:val="4D4D4D"/>
          <w:spacing w:val="-53"/>
          <w:w w:val="54"/>
          <w:position w:val="-6"/>
        </w:rPr>
        <w:t> </w:t>
      </w:r>
      <w:r>
        <w:rPr>
          <w:rFonts w:ascii="Arial" w:hAnsi="Arial" w:cs="Arial" w:eastAsia="Arial"/>
          <w:sz w:val="42"/>
          <w:szCs w:val="42"/>
          <w:color w:val="4D4D4D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42"/>
          <w:szCs w:val="42"/>
          <w:color w:val="4D4D4D"/>
          <w:spacing w:val="0"/>
          <w:w w:val="100"/>
          <w:position w:val="-6"/>
        </w:rPr>
      </w:r>
      <w:r>
        <w:rPr>
          <w:rFonts w:ascii="Arial" w:hAnsi="Arial" w:cs="Arial" w:eastAsia="Arial"/>
          <w:sz w:val="42"/>
          <w:szCs w:val="42"/>
          <w:color w:val="AAAAAA"/>
          <w:spacing w:val="0"/>
          <w:w w:val="54"/>
          <w:position w:val="-6"/>
        </w:rPr>
        <w:t>ı</w:t>
      </w:r>
      <w:r>
        <w:rPr>
          <w:rFonts w:ascii="Arial" w:hAnsi="Arial" w:cs="Arial" w:eastAsia="Arial"/>
          <w:sz w:val="42"/>
          <w:szCs w:val="42"/>
          <w:color w:val="AAAAAA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42"/>
          <w:szCs w:val="42"/>
          <w:color w:val="AAAAAA"/>
          <w:spacing w:val="0"/>
          <w:w w:val="54"/>
          <w:position w:val="-6"/>
        </w:rPr>
        <w:t>ı</w:t>
      </w:r>
      <w:r>
        <w:rPr>
          <w:rFonts w:ascii="Arial" w:hAnsi="Arial" w:cs="Arial" w:eastAsia="Arial"/>
          <w:sz w:val="42"/>
          <w:szCs w:val="42"/>
          <w:color w:val="AAAAAA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42"/>
          <w:szCs w:val="42"/>
          <w:color w:val="AAAAAA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7"/>
          <w:position w:val="7"/>
        </w:rPr>
        <w:t>!Yangı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8"/>
          <w:position w:val="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7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58"/>
          <w:position w:val="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58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6"/>
          <w:w w:val="58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6"/>
          <w:position w:val="7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96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7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6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7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7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7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1"/>
          <w:position w:val="7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"/>
          <w:w w:val="101"/>
          <w:position w:val="7"/>
        </w:rPr>
        <w:t>9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9"/>
          <w:w w:val="120"/>
          <w:position w:val="7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7"/>
          <w:position w:val="7"/>
        </w:rPr>
        <w:t>38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52" w:lineRule="exact"/>
        <w:ind w:left="160" w:right="-20"/>
        <w:jc w:val="left"/>
        <w:tabs>
          <w:tab w:pos="2220" w:val="left"/>
          <w:tab w:pos="5740" w:val="left"/>
          <w:tab w:pos="11180" w:val="left"/>
        </w:tabs>
        <w:rPr>
          <w:rFonts w:ascii="Arial" w:hAnsi="Arial" w:cs="Arial" w:eastAsia="Arial"/>
          <w:sz w:val="46"/>
          <w:szCs w:val="46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0"/>
          <w:position w:val="10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0"/>
          <w:position w:val="1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0"/>
          <w:w w:val="90"/>
          <w:position w:val="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0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8"/>
        </w:rPr>
        <w:t>ahibi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8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8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3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85"/>
          <w:position w:val="9"/>
        </w:rPr>
        <w:t>jKirncı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17"/>
          <w:w w:val="85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9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9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100"/>
          <w:position w:val="9"/>
        </w:rPr>
        <w:t> </w:t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131"/>
          <w:position w:val="8"/>
        </w:rPr>
        <w:t>:</w:t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100"/>
          <w:position w:val="8"/>
        </w:rPr>
      </w:r>
      <w:r>
        <w:rPr>
          <w:rFonts w:ascii="Arial" w:hAnsi="Arial" w:cs="Arial" w:eastAsia="Arial"/>
          <w:sz w:val="46"/>
          <w:szCs w:val="46"/>
          <w:color w:val="AAAAAA"/>
          <w:spacing w:val="0"/>
          <w:w w:val="58"/>
          <w:position w:val="0"/>
        </w:rPr>
        <w:t>ı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  <w:position w:val="0"/>
        </w:rPr>
      </w:r>
    </w:p>
    <w:p>
      <w:pPr>
        <w:spacing w:before="0" w:after="0" w:line="151" w:lineRule="exact"/>
        <w:ind w:left="216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79"/>
          <w:position w:val="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79"/>
          <w:position w:val="1"/>
        </w:rPr>
        <w:t>\,miri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7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2"/>
          <w:w w:val="7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Çvş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1"/>
        </w:rPr>
        <w:t>Fevzi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SAVRAN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7" w:after="0" w:line="203" w:lineRule="exact"/>
        <w:ind w:left="2230" w:right="-20"/>
        <w:jc w:val="left"/>
        <w:tabs>
          <w:tab w:pos="4760" w:val="left"/>
          <w:tab w:pos="7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36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5"/>
          <w:w w:val="13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4"/>
          <w:w w:val="14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29"/>
          <w:position w:val="-1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29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3"/>
          <w:w w:val="12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19:33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9"/>
          <w:position w:val="0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9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19:34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40" w:right="180"/>
        </w:sectPr>
      </w:pPr>
      <w:rPr/>
    </w:p>
    <w:p>
      <w:pPr>
        <w:spacing w:before="0" w:after="0" w:line="190" w:lineRule="exact"/>
        <w:ind w:left="150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1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36"/>
          <w:position w:val="-1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7"/>
          <w:w w:val="13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1"/>
        </w:rPr>
        <w:t>FN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106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40" w:right="180"/>
          <w:cols w:num="2" w:equalWidth="0">
            <w:col w:w="582" w:space="1648"/>
            <w:col w:w="9270"/>
          </w:cols>
        </w:sectPr>
      </w:pPr>
      <w:rPr/>
    </w:p>
    <w:p>
      <w:pPr>
        <w:spacing w:before="0" w:after="0" w:line="281" w:lineRule="exact"/>
        <w:ind w:left="155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7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6"/>
          <w:position w:val="-2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6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"/>
          <w:w w:val="96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7" w:after="0" w:line="240" w:lineRule="auto"/>
        <w:ind w:left="4722" w:right="4768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1"/>
        </w:rPr>
        <w:t>112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9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49" w:lineRule="auto"/>
        <w:ind w:left="2187" w:right="4427" w:firstLine="2551"/>
        <w:jc w:val="left"/>
        <w:tabs>
          <w:tab w:pos="47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7"/>
        </w:rPr>
        <w:t>Emniyet-Jandarma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4</w:t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7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5" w:after="0" w:line="196" w:lineRule="exact"/>
        <w:ind w:left="2183" w:right="2649" w:firstLine="-2051"/>
        <w:jc w:val="left"/>
        <w:tabs>
          <w:tab w:pos="2220" w:val="left"/>
          <w:tab w:pos="4780" w:val="left"/>
          <w:tab w:pos="7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0"/>
          <w:position w:val="1"/>
        </w:rPr>
        <w:t>[Yardımcı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1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27"/>
          <w:position w:val="0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27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1"/>
          <w:w w:val="12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Saati:</w:t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38"/>
          <w:position w:val="0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2"/>
          <w:w w:val="138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  <w:position w:val="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3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6"/>
          <w:position w:val="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218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2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40" w:lineRule="auto"/>
        <w:ind w:left="218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6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40" w:lineRule="auto"/>
        <w:ind w:left="13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7"/>
        </w:rPr>
        <w:t>!Yangı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7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yanınakla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734" w:right="4206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öndürmede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2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04" w:lineRule="exact"/>
        <w:ind w:left="182" w:right="-20"/>
        <w:jc w:val="left"/>
        <w:tabs>
          <w:tab w:pos="2160" w:val="left"/>
          <w:tab w:pos="4700" w:val="left"/>
          <w:tab w:pos="6640" w:val="left"/>
          <w:tab w:pos="8200" w:val="left"/>
          <w:tab w:pos="98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12"/>
        </w:rPr>
        <w:t>öndünn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1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3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81"/>
          <w:position w:val="-2"/>
        </w:rPr>
        <w:t>!Su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1"/>
          <w:w w:val="81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>ın3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4"/>
          <w:position w:val="-2"/>
        </w:rPr>
        <w:t>!Köpük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9"/>
          <w:w w:val="94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9"/>
          <w:position w:val="-2"/>
        </w:rPr>
        <w:t>IK.K.T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9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89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62"/>
          <w:position w:val="-2"/>
        </w:rPr>
        <w:t>02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21"/>
          <w:w w:val="162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71" w:lineRule="exact"/>
        <w:ind w:left="5272" w:right="-20"/>
        <w:jc w:val="left"/>
        <w:tabs>
          <w:tab w:pos="6640" w:val="left"/>
          <w:tab w:pos="820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b/>
          <w:bCs/>
          <w:position w:val="2"/>
        </w:rPr>
        <w:t>1</w:t>
      </w:r>
      <w:r>
        <w:rPr>
          <w:rFonts w:ascii="Arial" w:hAnsi="Arial" w:cs="Arial" w:eastAsia="Arial"/>
          <w:sz w:val="17"/>
          <w:szCs w:val="17"/>
          <w:color w:val="383838"/>
          <w:spacing w:val="-6"/>
          <w:w w:val="100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"/>
        </w:rPr>
      </w:r>
      <w:r>
        <w:rPr>
          <w:rFonts w:ascii="Arial" w:hAnsi="Arial" w:cs="Arial" w:eastAsia="Arial"/>
          <w:sz w:val="30"/>
          <w:szCs w:val="30"/>
          <w:color w:val="383838"/>
          <w:spacing w:val="0"/>
          <w:w w:val="62"/>
          <w:position w:val="0"/>
        </w:rPr>
        <w:t>ı</w:t>
      </w:r>
      <w:r>
        <w:rPr>
          <w:rFonts w:ascii="Arial" w:hAnsi="Arial" w:cs="Arial" w:eastAsia="Arial"/>
          <w:sz w:val="30"/>
          <w:szCs w:val="30"/>
          <w:color w:val="383838"/>
          <w:spacing w:val="-44"/>
          <w:w w:val="62"/>
          <w:position w:val="0"/>
        </w:rPr>
        <w:t> </w:t>
      </w:r>
      <w:r>
        <w:rPr>
          <w:rFonts w:ascii="Arial" w:hAnsi="Arial" w:cs="Arial" w:eastAsia="Arial"/>
          <w:sz w:val="30"/>
          <w:szCs w:val="30"/>
          <w:color w:val="38383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0"/>
          <w:szCs w:val="30"/>
          <w:color w:val="383838"/>
          <w:spacing w:val="0"/>
          <w:w w:val="100"/>
          <w:position w:val="0"/>
        </w:rPr>
      </w:r>
      <w:r>
        <w:rPr>
          <w:rFonts w:ascii="Arial" w:hAnsi="Arial" w:cs="Arial" w:eastAsia="Arial"/>
          <w:sz w:val="10"/>
          <w:szCs w:val="10"/>
          <w:color w:val="212121"/>
          <w:spacing w:val="0"/>
          <w:w w:val="62"/>
          <w:position w:val="0"/>
        </w:rPr>
        <w:t>1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173" w:lineRule="exact"/>
        <w:ind w:left="225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</w:rPr>
        <w:t>Yangında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5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mıştır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40" w:lineRule="auto"/>
        <w:ind w:left="18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öndürıne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1" w:lineRule="exact"/>
        <w:ind w:left="14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216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</w:rPr>
        <w:t>tarafımızda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left="150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0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kişile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7"/>
        </w:rPr>
        <w:t>tarafında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6"/>
        </w:rPr>
        <w:t>düşürüle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left="217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757577"/>
          <w:spacing w:val="7"/>
          <w:w w:val="100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zmaritini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etrafta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maddeleri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7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81" w:right="-20"/>
        <w:jc w:val="left"/>
        <w:tabs>
          <w:tab w:pos="2160" w:val="left"/>
          <w:tab w:pos="68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2"/>
        </w:rPr>
        <w:t>igortalı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1"/>
        </w:rPr>
        <w:t>Şirketi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85"/>
          <w:position w:val="0"/>
        </w:rPr>
        <w:t>jOedel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  <w:t>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55" w:lineRule="auto"/>
        <w:ind w:left="131" w:right="9779" w:firstLine="62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36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5"/>
          <w:w w:val="13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14"/>
        </w:rPr>
        <w:t>angı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"/>
          <w:w w:val="11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</w:rPr>
        <w:t>Teslim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7" w:after="0" w:line="240" w:lineRule="auto"/>
        <w:ind w:left="141" w:right="-20"/>
        <w:jc w:val="left"/>
        <w:tabs>
          <w:tab w:pos="2200" w:val="left"/>
          <w:tab w:pos="60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rarih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22.05.2017</w:t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</w:r>
      <w:r>
        <w:rPr>
          <w:rFonts w:ascii="Arial" w:hAnsi="Arial" w:cs="Arial" w:eastAsia="Arial"/>
          <w:sz w:val="18"/>
          <w:szCs w:val="18"/>
          <w:color w:val="606060"/>
          <w:spacing w:val="0"/>
          <w:w w:val="78"/>
          <w:position w:val="0"/>
        </w:rPr>
        <w:t>ISa</w:t>
      </w:r>
      <w:r>
        <w:rPr>
          <w:rFonts w:ascii="Arial" w:hAnsi="Arial" w:cs="Arial" w:eastAsia="Arial"/>
          <w:sz w:val="18"/>
          <w:szCs w:val="18"/>
          <w:color w:val="606060"/>
          <w:spacing w:val="-2"/>
          <w:w w:val="78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78"/>
          <w:position w:val="0"/>
        </w:rPr>
        <w:t>li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24"/>
          <w:w w:val="78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57577"/>
          <w:spacing w:val="0"/>
          <w:w w:val="145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57577"/>
          <w:spacing w:val="-29"/>
          <w:w w:val="14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61"/>
          <w:position w:val="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  <w:t>9:45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67" w:lineRule="exact"/>
        <w:ind w:left="131" w:right="-20"/>
        <w:jc w:val="left"/>
        <w:tabs>
          <w:tab w:pos="560" w:val="left"/>
          <w:tab w:pos="1040" w:val="left"/>
          <w:tab w:pos="1540" w:val="left"/>
          <w:tab w:pos="2160" w:val="left"/>
          <w:tab w:pos="8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Courier New" w:hAnsi="Courier New" w:cs="Courier New" w:eastAsia="Courier New"/>
          <w:sz w:val="16"/>
          <w:szCs w:val="16"/>
          <w:color w:val="4D4D4D"/>
          <w:w w:val="73"/>
          <w:i/>
        </w:rPr>
        <w:t>_</w:t>
      </w:r>
      <w:r>
        <w:rPr>
          <w:rFonts w:ascii="Courier New" w:hAnsi="Courier New" w:cs="Courier New" w:eastAsia="Courier New"/>
          <w:sz w:val="16"/>
          <w:szCs w:val="16"/>
          <w:color w:val="4D4D4D"/>
          <w:spacing w:val="-63"/>
          <w:w w:val="73"/>
          <w:i/>
        </w:rPr>
        <w:t>(</w:t>
      </w:r>
      <w:r>
        <w:rPr>
          <w:rFonts w:ascii="Arial" w:hAnsi="Arial" w:cs="Arial" w:eastAsia="Arial"/>
          <w:sz w:val="24"/>
          <w:szCs w:val="24"/>
          <w:color w:val="383838"/>
          <w:spacing w:val="0"/>
          <w:w w:val="177"/>
          <w:position w:val="-1"/>
        </w:rPr>
        <w:t>'</w:t>
      </w:r>
      <w:r>
        <w:rPr>
          <w:rFonts w:ascii="Arial" w:hAnsi="Arial" w:cs="Arial" w:eastAsia="Arial"/>
          <w:sz w:val="24"/>
          <w:szCs w:val="24"/>
          <w:color w:val="38383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4"/>
          <w:szCs w:val="24"/>
          <w:color w:val="383838"/>
          <w:spacing w:val="0"/>
          <w:w w:val="100"/>
          <w:position w:val="-1"/>
        </w:rPr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58"/>
          <w:position w:val="4"/>
        </w:rPr>
        <w:t>ı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4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4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4"/>
        </w:rPr>
        <w:t>GiDE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4"/>
        </w:rPr>
        <w:t>EKİP:Işıkkent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4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4"/>
        </w:rPr>
        <w:t>3.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4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4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8"/>
          <w:w w:val="100"/>
          <w:position w:val="4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4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4524" w:right="5563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7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7" w:lineRule="exact"/>
        <w:ind w:left="322" w:right="-20"/>
        <w:jc w:val="left"/>
        <w:tabs>
          <w:tab w:pos="2260" w:val="left"/>
        </w:tabs>
        <w:rPr>
          <w:rFonts w:ascii="Arial" w:hAnsi="Arial" w:cs="Arial" w:eastAsia="Arial"/>
          <w:sz w:val="109"/>
          <w:szCs w:val="10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8.077972pt;margin-top:-26.665253pt;width:80.317944pt;height:48.5pt;mso-position-horizontal-relative:page;mso-position-vertical-relative:paragraph;z-index:-15782" type="#_x0000_t202" filled="f" stroked="f">
            <v:textbox inset="0,0,0,0">
              <w:txbxContent>
                <w:p>
                  <w:pPr>
                    <w:spacing w:before="0" w:after="0" w:line="970" w:lineRule="exact"/>
                    <w:ind w:right="-186"/>
                    <w:jc w:val="left"/>
                    <w:rPr>
                      <w:rFonts w:ascii="Arial" w:hAnsi="Arial" w:cs="Arial" w:eastAsia="Arial"/>
                      <w:sz w:val="97"/>
                      <w:szCs w:val="97"/>
                    </w:rPr>
                  </w:pPr>
                  <w:rPr/>
                  <w:r>
                    <w:rPr>
                      <w:rFonts w:ascii="Arial" w:hAnsi="Arial" w:cs="Arial" w:eastAsia="Arial"/>
                      <w:sz w:val="97"/>
                      <w:szCs w:val="97"/>
                      <w:color w:val="383838"/>
                      <w:w w:val="56"/>
                      <w:position w:val="-1"/>
                    </w:rPr>
                    <w:t>::</w:t>
                  </w:r>
                  <w:r>
                    <w:rPr>
                      <w:rFonts w:ascii="Arial" w:hAnsi="Arial" w:cs="Arial" w:eastAsia="Arial"/>
                      <w:sz w:val="97"/>
                      <w:szCs w:val="97"/>
                      <w:color w:val="383838"/>
                      <w:spacing w:val="-117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97"/>
                      <w:szCs w:val="97"/>
                      <w:color w:val="383838"/>
                      <w:spacing w:val="0"/>
                      <w:w w:val="56"/>
                      <w:position w:val="-1"/>
                    </w:rPr>
                    <w:t>,ü</w:t>
                  </w:r>
                  <w:r>
                    <w:rPr>
                      <w:rFonts w:ascii="Arial" w:hAnsi="Arial" w:cs="Arial" w:eastAsia="Arial"/>
                      <w:sz w:val="97"/>
                      <w:szCs w:val="97"/>
                      <w:color w:val="3D425E"/>
                      <w:spacing w:val="0"/>
                      <w:w w:val="98"/>
                      <w:position w:val="-1"/>
                    </w:rPr>
                    <w:t>w</w:t>
                  </w:r>
                  <w:r>
                    <w:rPr>
                      <w:rFonts w:ascii="Arial" w:hAnsi="Arial" w:cs="Arial" w:eastAsia="Arial"/>
                      <w:sz w:val="97"/>
                      <w:szCs w:val="9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72"/>
          <w:position w:val="-62"/>
        </w:rPr>
        <w:t>"'</w:t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100"/>
          <w:position w:val="-62"/>
        </w:rPr>
        <w:tab/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100"/>
          <w:position w:val="-62"/>
        </w:rPr>
      </w:r>
      <w:r>
        <w:rPr>
          <w:rFonts w:ascii="Arial" w:hAnsi="Arial" w:cs="Arial" w:eastAsia="Arial"/>
          <w:sz w:val="109"/>
          <w:szCs w:val="109"/>
          <w:color w:val="212121"/>
          <w:spacing w:val="-209"/>
          <w:w w:val="19"/>
          <w:position w:val="-86"/>
        </w:rPr>
        <w:t>M</w:t>
      </w:r>
      <w:r>
        <w:rPr>
          <w:rFonts w:ascii="Arial" w:hAnsi="Arial" w:cs="Arial" w:eastAsia="Arial"/>
          <w:sz w:val="109"/>
          <w:szCs w:val="109"/>
          <w:color w:val="3D425E"/>
          <w:spacing w:val="0"/>
          <w:w w:val="253"/>
          <w:position w:val="-86"/>
        </w:rPr>
        <w:t>·</w:t>
      </w:r>
      <w:r>
        <w:rPr>
          <w:rFonts w:ascii="Arial" w:hAnsi="Arial" w:cs="Arial" w:eastAsia="Arial"/>
          <w:sz w:val="109"/>
          <w:szCs w:val="109"/>
          <w:color w:val="212121"/>
          <w:spacing w:val="-41"/>
          <w:w w:val="34"/>
          <w:position w:val="-86"/>
        </w:rPr>
        <w:t>'</w:t>
      </w:r>
      <w:r>
        <w:rPr>
          <w:rFonts w:ascii="Arial" w:hAnsi="Arial" w:cs="Arial" w:eastAsia="Arial"/>
          <w:sz w:val="109"/>
          <w:szCs w:val="109"/>
          <w:color w:val="3D425E"/>
          <w:spacing w:val="0"/>
          <w:w w:val="21"/>
          <w:position w:val="-86"/>
        </w:rPr>
        <w:t>'.-</w:t>
      </w:r>
      <w:r>
        <w:rPr>
          <w:rFonts w:ascii="Arial" w:hAnsi="Arial" w:cs="Arial" w:eastAsia="Arial"/>
          <w:sz w:val="109"/>
          <w:szCs w:val="109"/>
          <w:color w:val="3D425E"/>
          <w:spacing w:val="0"/>
          <w:w w:val="22"/>
          <w:position w:val="-86"/>
        </w:rPr>
        <w:t>-</w:t>
      </w:r>
      <w:r>
        <w:rPr>
          <w:rFonts w:ascii="Arial" w:hAnsi="Arial" w:cs="Arial" w:eastAsia="Arial"/>
          <w:sz w:val="109"/>
          <w:szCs w:val="109"/>
          <w:color w:val="3D425E"/>
          <w:spacing w:val="-205"/>
          <w:w w:val="100"/>
          <w:position w:val="-86"/>
        </w:rPr>
        <w:t> </w:t>
      </w:r>
      <w:r>
        <w:rPr>
          <w:rFonts w:ascii="Arial" w:hAnsi="Arial" w:cs="Arial" w:eastAsia="Arial"/>
          <w:sz w:val="109"/>
          <w:szCs w:val="109"/>
          <w:color w:val="212121"/>
          <w:spacing w:val="-4"/>
          <w:w w:val="32"/>
          <w:position w:val="-86"/>
        </w:rPr>
        <w:t>"</w:t>
      </w:r>
      <w:r>
        <w:rPr>
          <w:rFonts w:ascii="Arial" w:hAnsi="Arial" w:cs="Arial" w:eastAsia="Arial"/>
          <w:sz w:val="109"/>
          <w:szCs w:val="109"/>
          <w:color w:val="4D4D4D"/>
          <w:spacing w:val="0"/>
          <w:w w:val="32"/>
          <w:position w:val="-86"/>
        </w:rPr>
        <w:t>..</w:t>
      </w:r>
      <w:r>
        <w:rPr>
          <w:rFonts w:ascii="Arial" w:hAnsi="Arial" w:cs="Arial" w:eastAsia="Arial"/>
          <w:sz w:val="109"/>
          <w:szCs w:val="10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40" w:right="180"/>
        </w:sectPr>
      </w:pPr>
      <w:rPr/>
    </w:p>
    <w:p>
      <w:pPr>
        <w:spacing w:before="0" w:after="0" w:line="184" w:lineRule="exact"/>
        <w:ind w:right="-2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2"/>
        </w:rPr>
        <w:t>EkipAmiri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8" w:after="0" w:line="176" w:lineRule="exact"/>
        <w:ind w:left="284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4D4D4D"/>
          <w:spacing w:val="0"/>
          <w:w w:val="127"/>
          <w:position w:val="-1"/>
        </w:rPr>
        <w:t>'ü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99" w:after="0" w:line="339" w:lineRule="exact"/>
        <w:ind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67"/>
          <w:b/>
          <w:bCs/>
          <w:position w:val="-1"/>
        </w:rPr>
        <w:t>2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26"/>
          <w:w w:val="67"/>
          <w:b/>
          <w:bCs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67"/>
          <w:position w:val="-1"/>
        </w:rPr>
        <w:t>31MaY</w:t>
      </w:r>
      <w:r>
        <w:rPr>
          <w:rFonts w:ascii="Arial" w:hAnsi="Arial" w:cs="Arial" w:eastAsia="Arial"/>
          <w:sz w:val="27"/>
          <w:szCs w:val="27"/>
          <w:color w:val="383838"/>
          <w:spacing w:val="1"/>
          <w:w w:val="67"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68"/>
          <w:position w:val="-1"/>
        </w:rPr>
        <w:t>l017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40" w:right="180"/>
          <w:cols w:num="2" w:equalWidth="0">
            <w:col w:w="5574" w:space="3134"/>
            <w:col w:w="2792"/>
          </w:cols>
        </w:sectPr>
      </w:pPr>
      <w:rPr/>
    </w:p>
    <w:p>
      <w:pPr>
        <w:spacing w:before="0" w:after="0" w:line="138" w:lineRule="exact"/>
        <w:ind w:left="279" w:right="-20"/>
        <w:jc w:val="left"/>
        <w:tabs>
          <w:tab w:pos="2060" w:val="left"/>
          <w:tab w:pos="3240" w:val="left"/>
          <w:tab w:pos="8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4"/>
          <w:szCs w:val="24"/>
          <w:color w:val="4D4D4D"/>
          <w:spacing w:val="0"/>
          <w:w w:val="100"/>
          <w:i/>
          <w:position w:val="-8"/>
        </w:rPr>
        <w:t>.o</w:t>
      </w:r>
      <w:r>
        <w:rPr>
          <w:rFonts w:ascii="Arial" w:hAnsi="Arial" w:cs="Arial" w:eastAsia="Arial"/>
          <w:sz w:val="24"/>
          <w:szCs w:val="24"/>
          <w:color w:val="4D4D4D"/>
          <w:spacing w:val="0"/>
          <w:w w:val="100"/>
          <w:i/>
          <w:position w:val="-8"/>
        </w:rPr>
        <w:tab/>
      </w:r>
      <w:r>
        <w:rPr>
          <w:rFonts w:ascii="Arial" w:hAnsi="Arial" w:cs="Arial" w:eastAsia="Arial"/>
          <w:sz w:val="24"/>
          <w:szCs w:val="24"/>
          <w:color w:val="4D4D4D"/>
          <w:spacing w:val="0"/>
          <w:w w:val="100"/>
          <w:i/>
          <w:position w:val="-8"/>
        </w:rPr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00"/>
          <w:position w:val="-18"/>
        </w:rPr>
        <w:t>P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00"/>
          <w:position w:val="-18"/>
        </w:rPr>
        <w:t>o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00"/>
          <w:position w:val="-18"/>
        </w:rPr>
        <w:t> </w:t>
      </w:r>
      <w:r>
        <w:rPr>
          <w:rFonts w:ascii="Arial" w:hAnsi="Arial" w:cs="Arial" w:eastAsia="Arial"/>
          <w:sz w:val="19"/>
          <w:szCs w:val="19"/>
          <w:color w:val="4D4D4D"/>
          <w:spacing w:val="17"/>
          <w:w w:val="100"/>
          <w:position w:val="-18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-18"/>
        </w:rPr>
        <w:t>ta</w:t>
      </w:r>
      <w:r>
        <w:rPr>
          <w:rFonts w:ascii="Arial" w:hAnsi="Arial" w:cs="Arial" w:eastAsia="Arial"/>
          <w:sz w:val="19"/>
          <w:szCs w:val="19"/>
          <w:color w:val="383838"/>
          <w:spacing w:val="-39"/>
          <w:w w:val="100"/>
          <w:position w:val="-18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-18"/>
        </w:rPr>
        <w:tab/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-18"/>
        </w:rPr>
      </w:r>
      <w:r>
        <w:rPr>
          <w:rFonts w:ascii="Arial" w:hAnsi="Arial" w:cs="Arial" w:eastAsia="Arial"/>
          <w:sz w:val="19"/>
          <w:szCs w:val="19"/>
          <w:color w:val="3D425E"/>
          <w:spacing w:val="0"/>
          <w:w w:val="195"/>
          <w:position w:val="-18"/>
        </w:rPr>
        <w:t>r</w:t>
      </w:r>
      <w:r>
        <w:rPr>
          <w:rFonts w:ascii="Arial" w:hAnsi="Arial" w:cs="Arial" w:eastAsia="Arial"/>
          <w:sz w:val="19"/>
          <w:szCs w:val="19"/>
          <w:color w:val="3D425E"/>
          <w:spacing w:val="5"/>
          <w:w w:val="195"/>
          <w:position w:val="-18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-18"/>
        </w:rPr>
        <w:t>Am1rı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-18"/>
        </w:rPr>
        <w:tab/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-18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4"/>
        </w:rPr>
        <w:t>itfa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0"/>
          <w:position w:val="-2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24"/>
        </w:rPr>
        <w:t>.J3ii'iınJ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24"/>
        </w:rPr>
        <w:t>).1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24"/>
        </w:rPr>
        <w:t>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40" w:right="180"/>
        </w:sectPr>
      </w:pPr>
      <w:rPr/>
    </w:p>
    <w:p>
      <w:pPr>
        <w:spacing w:before="0" w:after="0" w:line="473" w:lineRule="exact"/>
        <w:ind w:left="255" w:right="-199"/>
        <w:jc w:val="left"/>
        <w:tabs>
          <w:tab w:pos="4560" w:val="left"/>
        </w:tabs>
        <w:rPr>
          <w:rFonts w:ascii="Arial" w:hAnsi="Arial" w:cs="Arial" w:eastAsia="Arial"/>
          <w:sz w:val="95"/>
          <w:szCs w:val="95"/>
        </w:rPr>
      </w:pPr>
      <w:rPr/>
      <w:r>
        <w:rPr>
          <w:rFonts w:ascii="Arial" w:hAnsi="Arial" w:cs="Arial" w:eastAsia="Arial"/>
          <w:sz w:val="56"/>
          <w:szCs w:val="56"/>
          <w:color w:val="4D4D4D"/>
          <w:spacing w:val="0"/>
          <w:w w:val="52"/>
          <w:position w:val="-8"/>
        </w:rPr>
        <w:t>·-</w:t>
      </w:r>
      <w:r>
        <w:rPr>
          <w:rFonts w:ascii="Arial" w:hAnsi="Arial" w:cs="Arial" w:eastAsia="Arial"/>
          <w:sz w:val="56"/>
          <w:szCs w:val="56"/>
          <w:color w:val="4D4D4D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56"/>
          <w:szCs w:val="56"/>
          <w:color w:val="4D4D4D"/>
          <w:spacing w:val="0"/>
          <w:w w:val="100"/>
          <w:position w:val="-8"/>
        </w:rPr>
      </w:r>
      <w:r>
        <w:rPr>
          <w:rFonts w:ascii="Arial" w:hAnsi="Arial" w:cs="Arial" w:eastAsia="Arial"/>
          <w:sz w:val="95"/>
          <w:szCs w:val="95"/>
          <w:color w:val="494D90"/>
          <w:spacing w:val="0"/>
          <w:w w:val="83"/>
          <w:i/>
          <w:position w:val="-50"/>
        </w:rPr>
        <w:t>-f/</w:t>
      </w:r>
      <w:r>
        <w:rPr>
          <w:rFonts w:ascii="Arial" w:hAnsi="Arial" w:cs="Arial" w:eastAsia="Arial"/>
          <w:sz w:val="95"/>
          <w:szCs w:val="95"/>
          <w:color w:val="494D90"/>
          <w:spacing w:val="0"/>
          <w:w w:val="84"/>
          <w:i/>
          <w:position w:val="-50"/>
        </w:rPr>
        <w:t>)r</w:t>
      </w:r>
      <w:r>
        <w:rPr>
          <w:rFonts w:ascii="Arial" w:hAnsi="Arial" w:cs="Arial" w:eastAsia="Arial"/>
          <w:sz w:val="95"/>
          <w:szCs w:val="95"/>
          <w:color w:val="000000"/>
          <w:spacing w:val="0"/>
          <w:w w:val="100"/>
          <w:position w:val="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29" w:lineRule="exact"/>
        <w:ind w:right="-9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757577"/>
          <w:spacing w:val="-27"/>
          <w:w w:val="247"/>
          <w:position w:val="-12"/>
        </w:rPr>
        <w:t>,</w:t>
      </w:r>
      <w:r>
        <w:rPr>
          <w:rFonts w:ascii="Times New Roman" w:hAnsi="Times New Roman" w:cs="Times New Roman" w:eastAsia="Times New Roman"/>
          <w:sz w:val="29"/>
          <w:szCs w:val="29"/>
          <w:color w:val="909193"/>
          <w:spacing w:val="0"/>
          <w:w w:val="27"/>
          <w:position w:val="-12"/>
        </w:rPr>
        <w:t>..</w:t>
      </w:r>
      <w:r>
        <w:rPr>
          <w:rFonts w:ascii="Times New Roman" w:hAnsi="Times New Roman" w:cs="Times New Roman" w:eastAsia="Times New Roman"/>
          <w:sz w:val="29"/>
          <w:szCs w:val="29"/>
          <w:color w:val="909193"/>
          <w:spacing w:val="-6"/>
          <w:w w:val="27"/>
          <w:position w:val="-12"/>
        </w:rPr>
        <w:t>.</w:t>
      </w:r>
      <w:r>
        <w:rPr>
          <w:rFonts w:ascii="Arial" w:hAnsi="Arial" w:cs="Arial" w:eastAsia="Arial"/>
          <w:sz w:val="23"/>
          <w:szCs w:val="23"/>
          <w:color w:val="909193"/>
          <w:spacing w:val="0"/>
          <w:w w:val="88"/>
          <w:i/>
          <w:position w:val="-3"/>
        </w:rPr>
        <w:t>,1'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308" w:lineRule="exact"/>
        <w:ind w:right="-20"/>
        <w:jc w:val="left"/>
        <w:tabs>
          <w:tab w:pos="98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41"/>
          <w:szCs w:val="41"/>
          <w:color w:val="AAAAAA"/>
          <w:spacing w:val="-54"/>
          <w:w w:val="69"/>
          <w:position w:val="-14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909193"/>
          <w:spacing w:val="0"/>
          <w:w w:val="133"/>
          <w:i/>
          <w:position w:val="-5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909193"/>
          <w:spacing w:val="0"/>
          <w:w w:val="100"/>
          <w:i/>
          <w:position w:val="-5"/>
        </w:rPr>
        <w:t>     </w:t>
      </w:r>
      <w:r>
        <w:rPr>
          <w:rFonts w:ascii="Times New Roman" w:hAnsi="Times New Roman" w:cs="Times New Roman" w:eastAsia="Times New Roman"/>
          <w:sz w:val="10"/>
          <w:szCs w:val="10"/>
          <w:color w:val="909193"/>
          <w:spacing w:val="7"/>
          <w:w w:val="100"/>
          <w:i/>
          <w:position w:val="-5"/>
        </w:rPr>
        <w:t> </w:t>
      </w:r>
      <w:r>
        <w:rPr>
          <w:rFonts w:ascii="Arial" w:hAnsi="Arial" w:cs="Arial" w:eastAsia="Arial"/>
          <w:sz w:val="37"/>
          <w:szCs w:val="37"/>
          <w:color w:val="4D4D4D"/>
          <w:spacing w:val="-8"/>
          <w:w w:val="63"/>
          <w:position w:val="-14"/>
        </w:rPr>
        <w:t>.</w:t>
      </w:r>
      <w:r>
        <w:rPr>
          <w:rFonts w:ascii="Arial" w:hAnsi="Arial" w:cs="Arial" w:eastAsia="Arial"/>
          <w:sz w:val="19"/>
          <w:szCs w:val="19"/>
          <w:color w:val="909193"/>
          <w:spacing w:val="0"/>
          <w:w w:val="72"/>
          <w:position w:val="-14"/>
        </w:rPr>
        <w:t>.,</w:t>
      </w:r>
      <w:r>
        <w:rPr>
          <w:rFonts w:ascii="Arial" w:hAnsi="Arial" w:cs="Arial" w:eastAsia="Arial"/>
          <w:sz w:val="19"/>
          <w:szCs w:val="19"/>
          <w:color w:val="909193"/>
          <w:spacing w:val="-39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909193"/>
          <w:spacing w:val="-4"/>
          <w:w w:val="105"/>
          <w:i/>
          <w:position w:val="-5"/>
        </w:rPr>
        <w:t>f</w:t>
      </w:r>
      <w:r>
        <w:rPr>
          <w:rFonts w:ascii="Times New Roman" w:hAnsi="Times New Roman" w:cs="Times New Roman" w:eastAsia="Times New Roman"/>
          <w:sz w:val="35"/>
          <w:szCs w:val="35"/>
          <w:color w:val="AAAAAA"/>
          <w:spacing w:val="-48"/>
          <w:w w:val="38"/>
          <w:position w:val="-14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909193"/>
          <w:spacing w:val="-65"/>
          <w:w w:val="106"/>
          <w:i/>
          <w:position w:val="-5"/>
        </w:rPr>
        <w:t>r</w:t>
      </w:r>
      <w:r>
        <w:rPr>
          <w:rFonts w:ascii="Times New Roman" w:hAnsi="Times New Roman" w:cs="Times New Roman" w:eastAsia="Times New Roman"/>
          <w:sz w:val="35"/>
          <w:szCs w:val="35"/>
          <w:color w:val="AAAAAA"/>
          <w:spacing w:val="0"/>
          <w:w w:val="38"/>
          <w:position w:val="-14"/>
        </w:rPr>
        <w:t>.,</w:t>
      </w:r>
      <w:r>
        <w:rPr>
          <w:rFonts w:ascii="Times New Roman" w:hAnsi="Times New Roman" w:cs="Times New Roman" w:eastAsia="Times New Roman"/>
          <w:sz w:val="35"/>
          <w:szCs w:val="35"/>
          <w:color w:val="AAAAAA"/>
          <w:spacing w:val="-83"/>
          <w:w w:val="38"/>
          <w:position w:val="-14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color w:val="909193"/>
          <w:spacing w:val="-11"/>
          <w:w w:val="106"/>
          <w:i/>
          <w:position w:val="-5"/>
        </w:rPr>
        <w:t>!</w:t>
      </w:r>
      <w:r>
        <w:rPr>
          <w:rFonts w:ascii="Times New Roman" w:hAnsi="Times New Roman" w:cs="Times New Roman" w:eastAsia="Times New Roman"/>
          <w:sz w:val="24"/>
          <w:szCs w:val="24"/>
          <w:color w:val="AAAAAA"/>
          <w:spacing w:val="0"/>
          <w:w w:val="16"/>
          <w:i/>
          <w:position w:val="-5"/>
        </w:rPr>
        <w:t>•</w:t>
      </w:r>
      <w:r>
        <w:rPr>
          <w:rFonts w:ascii="Times New Roman" w:hAnsi="Times New Roman" w:cs="Times New Roman" w:eastAsia="Times New Roman"/>
          <w:sz w:val="24"/>
          <w:szCs w:val="24"/>
          <w:color w:val="AAAAAA"/>
          <w:spacing w:val="0"/>
          <w:w w:val="100"/>
          <w:i/>
          <w:position w:val="-5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AAAAAA"/>
          <w:spacing w:val="0"/>
          <w:w w:val="100"/>
          <w:i/>
          <w:position w:val="-5"/>
        </w:rPr>
      </w:r>
      <w:r>
        <w:rPr>
          <w:rFonts w:ascii="Arial" w:hAnsi="Arial" w:cs="Arial" w:eastAsia="Arial"/>
          <w:sz w:val="23"/>
          <w:szCs w:val="23"/>
          <w:color w:val="909193"/>
          <w:spacing w:val="0"/>
          <w:w w:val="171"/>
          <w:position w:val="-14"/>
        </w:rPr>
        <w:t>\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40" w:right="180"/>
          <w:cols w:num="3" w:equalWidth="0">
            <w:col w:w="5817" w:space="2754"/>
            <w:col w:w="414" w:space="209"/>
            <w:col w:w="2306"/>
          </w:cols>
        </w:sectPr>
      </w:pPr>
      <w:rPr/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21" w:lineRule="atLeast"/>
        <w:ind w:right="-2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Fevzi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5"/>
        </w:rPr>
        <w:t>SAVRAN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62" w:lineRule="exact"/>
        <w:ind w:right="-20"/>
        <w:jc w:val="left"/>
        <w:tabs>
          <w:tab w:pos="1900" w:val="left"/>
        </w:tabs>
        <w:rPr>
          <w:rFonts w:ascii="Times New Roman" w:hAnsi="Times New Roman" w:cs="Times New Roman" w:eastAsia="Times New Roman"/>
          <w:sz w:val="104"/>
          <w:szCs w:val="10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8"/>
          <w:szCs w:val="38"/>
          <w:color w:val="757577"/>
          <w:spacing w:val="-227"/>
          <w:w w:val="127"/>
          <w:position w:val="-63"/>
        </w:rPr>
        <w:t>"</w:t>
      </w:r>
      <w:r>
        <w:rPr>
          <w:rFonts w:ascii="Times New Roman" w:hAnsi="Times New Roman" w:cs="Times New Roman" w:eastAsia="Times New Roman"/>
          <w:sz w:val="38"/>
          <w:szCs w:val="38"/>
          <w:color w:val="4D4D4D"/>
          <w:spacing w:val="23"/>
          <w:w w:val="127"/>
          <w:position w:val="-63"/>
        </w:rPr>
        <w:t>·</w:t>
      </w:r>
      <w:r>
        <w:rPr>
          <w:rFonts w:ascii="Times New Roman" w:hAnsi="Times New Roman" w:cs="Times New Roman" w:eastAsia="Times New Roman"/>
          <w:sz w:val="38"/>
          <w:szCs w:val="38"/>
          <w:color w:val="62678C"/>
          <w:spacing w:val="0"/>
          <w:w w:val="127"/>
          <w:position w:val="-63"/>
        </w:rPr>
        <w:t>"</w:t>
      </w:r>
      <w:r>
        <w:rPr>
          <w:rFonts w:ascii="Times New Roman" w:hAnsi="Times New Roman" w:cs="Times New Roman" w:eastAsia="Times New Roman"/>
          <w:sz w:val="38"/>
          <w:szCs w:val="38"/>
          <w:color w:val="62678C"/>
          <w:spacing w:val="38"/>
          <w:w w:val="127"/>
          <w:position w:val="-63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909193"/>
          <w:spacing w:val="0"/>
          <w:w w:val="86"/>
          <w:position w:val="-63"/>
        </w:rPr>
        <w:t>,</w:t>
      </w:r>
      <w:r>
        <w:rPr>
          <w:rFonts w:ascii="Times New Roman" w:hAnsi="Times New Roman" w:cs="Times New Roman" w:eastAsia="Times New Roman"/>
          <w:sz w:val="38"/>
          <w:szCs w:val="38"/>
          <w:color w:val="909193"/>
          <w:spacing w:val="-67"/>
          <w:w w:val="100"/>
          <w:position w:val="-63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757577"/>
          <w:spacing w:val="0"/>
          <w:w w:val="76"/>
          <w:position w:val="-63"/>
        </w:rPr>
        <w:t>'</w:t>
      </w:r>
      <w:r>
        <w:rPr>
          <w:rFonts w:ascii="Times New Roman" w:hAnsi="Times New Roman" w:cs="Times New Roman" w:eastAsia="Times New Roman"/>
          <w:sz w:val="38"/>
          <w:szCs w:val="38"/>
          <w:color w:val="757577"/>
          <w:spacing w:val="15"/>
          <w:w w:val="76"/>
          <w:position w:val="-6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81"/>
          <w:position w:val="-68"/>
        </w:rPr>
        <w:t>'!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26"/>
          <w:w w:val="81"/>
          <w:position w:val="-68"/>
        </w:rPr>
        <w:t>!</w:t>
      </w:r>
      <w:r>
        <w:rPr>
          <w:rFonts w:ascii="Times New Roman" w:hAnsi="Times New Roman" w:cs="Times New Roman" w:eastAsia="Times New Roman"/>
          <w:sz w:val="38"/>
          <w:szCs w:val="38"/>
          <w:color w:val="757577"/>
          <w:spacing w:val="-73"/>
          <w:w w:val="76"/>
          <w:i/>
          <w:position w:val="-6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58"/>
          <w:w w:val="81"/>
          <w:position w:val="-68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909193"/>
          <w:spacing w:val="-16"/>
          <w:w w:val="139"/>
          <w:position w:val="-6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2"/>
          <w:w w:val="51"/>
          <w:position w:val="-68"/>
        </w:rPr>
        <w:t>'</w:t>
      </w:r>
      <w:r>
        <w:rPr>
          <w:rFonts w:ascii="Times New Roman" w:hAnsi="Times New Roman" w:cs="Times New Roman" w:eastAsia="Times New Roman"/>
          <w:sz w:val="38"/>
          <w:szCs w:val="38"/>
          <w:color w:val="757577"/>
          <w:spacing w:val="-85"/>
          <w:w w:val="77"/>
          <w:i/>
          <w:position w:val="-63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AAAAAA"/>
          <w:spacing w:val="-15"/>
          <w:w w:val="72"/>
          <w:position w:val="-68"/>
        </w:rPr>
        <w:t>·</w:t>
      </w:r>
      <w:r>
        <w:rPr>
          <w:rFonts w:ascii="Times New Roman" w:hAnsi="Times New Roman" w:cs="Times New Roman" w:eastAsia="Times New Roman"/>
          <w:sz w:val="38"/>
          <w:szCs w:val="38"/>
          <w:color w:val="AAAAAA"/>
          <w:spacing w:val="-84"/>
          <w:w w:val="105"/>
          <w:i/>
          <w:position w:val="-63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AAAAAA"/>
          <w:spacing w:val="0"/>
          <w:w w:val="71"/>
          <w:position w:val="-68"/>
        </w:rPr>
        <w:t>:::,</w:t>
      </w:r>
      <w:r>
        <w:rPr>
          <w:rFonts w:ascii="Times New Roman" w:hAnsi="Times New Roman" w:cs="Times New Roman" w:eastAsia="Times New Roman"/>
          <w:sz w:val="19"/>
          <w:szCs w:val="19"/>
          <w:color w:val="AAAAAA"/>
          <w:spacing w:val="0"/>
          <w:w w:val="100"/>
          <w:position w:val="-6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AAAAA"/>
          <w:spacing w:val="17"/>
          <w:w w:val="100"/>
          <w:position w:val="-68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4D4D4D"/>
          <w:spacing w:val="-126"/>
          <w:w w:val="73"/>
          <w:i/>
          <w:position w:val="-68"/>
        </w:rPr>
        <w:t>Y</w:t>
      </w:r>
      <w:r>
        <w:rPr>
          <w:rFonts w:ascii="Times New Roman" w:hAnsi="Times New Roman" w:cs="Times New Roman" w:eastAsia="Times New Roman"/>
          <w:sz w:val="34"/>
          <w:szCs w:val="34"/>
          <w:color w:val="AAAAAA"/>
          <w:spacing w:val="0"/>
          <w:w w:val="39"/>
          <w:i/>
          <w:position w:val="-68"/>
        </w:rPr>
        <w:t>·</w:t>
      </w:r>
      <w:r>
        <w:rPr>
          <w:rFonts w:ascii="Times New Roman" w:hAnsi="Times New Roman" w:cs="Times New Roman" w:eastAsia="Times New Roman"/>
          <w:sz w:val="34"/>
          <w:szCs w:val="34"/>
          <w:color w:val="AAAAAA"/>
          <w:spacing w:val="0"/>
          <w:w w:val="100"/>
          <w:i/>
          <w:position w:val="-68"/>
        </w:rPr>
        <w:tab/>
      </w:r>
      <w:r>
        <w:rPr>
          <w:rFonts w:ascii="Times New Roman" w:hAnsi="Times New Roman" w:cs="Times New Roman" w:eastAsia="Times New Roman"/>
          <w:sz w:val="34"/>
          <w:szCs w:val="34"/>
          <w:color w:val="AAAAAA"/>
          <w:spacing w:val="0"/>
          <w:w w:val="100"/>
          <w:i/>
          <w:position w:val="-68"/>
        </w:rPr>
      </w:r>
      <w:r>
        <w:rPr>
          <w:rFonts w:ascii="Times New Roman" w:hAnsi="Times New Roman" w:cs="Times New Roman" w:eastAsia="Times New Roman"/>
          <w:sz w:val="104"/>
          <w:szCs w:val="104"/>
          <w:color w:val="757577"/>
          <w:spacing w:val="62"/>
          <w:w w:val="46"/>
          <w:position w:val="-63"/>
        </w:rPr>
        <w:t>t</w:t>
      </w:r>
      <w:r>
        <w:rPr>
          <w:rFonts w:ascii="Times New Roman" w:hAnsi="Times New Roman" w:cs="Times New Roman" w:eastAsia="Times New Roman"/>
          <w:sz w:val="104"/>
          <w:szCs w:val="104"/>
          <w:color w:val="282B79"/>
          <w:spacing w:val="0"/>
          <w:w w:val="132"/>
          <w:position w:val="-63"/>
        </w:rPr>
        <w:t>l</w:t>
      </w:r>
      <w:r>
        <w:rPr>
          <w:rFonts w:ascii="Times New Roman" w:hAnsi="Times New Roman" w:cs="Times New Roman" w:eastAsia="Times New Roman"/>
          <w:sz w:val="104"/>
          <w:szCs w:val="10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40" w:right="180"/>
          <w:cols w:num="2" w:equalWidth="0">
            <w:col w:w="5758" w:space="2644"/>
            <w:col w:w="3098"/>
          </w:cols>
        </w:sectPr>
      </w:pPr>
      <w:rPr/>
    </w:p>
    <w:p>
      <w:pPr>
        <w:spacing w:before="0" w:after="0" w:line="192" w:lineRule="atLeast"/>
        <w:ind w:right="1010"/>
        <w:jc w:val="right"/>
        <w:tabs>
          <w:tab w:pos="900" w:val="left"/>
          <w:tab w:pos="158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16.896921pt;margin-top:29.762751pt;width:564.024002pt;height:806.058093pt;mso-position-horizontal-relative:page;mso-position-vertical-relative:page;z-index:-15785" coordorigin="338,595" coordsize="11280,16121">
            <v:group style="position:absolute;left:381;top:622;width:5859;height:2" coordorigin="381,622" coordsize="5859,2">
              <v:shape style="position:absolute;left:381;top:622;width:5859;height:2" coordorigin="381,622" coordsize="5859,0" path="m381,622l6240,622e" filled="f" stroked="t" strokeweight=".951939pt" strokecolor="#5B5B5B">
                <v:path arrowok="t"/>
              </v:shape>
            </v:group>
            <v:group style="position:absolute;left:386;top:612;width:2;height:607" coordorigin="386,612" coordsize="2,607">
              <v:shape style="position:absolute;left:386;top:612;width:2;height:607" coordorigin="386,612" coordsize="0,607" path="m386,1219l386,612e" filled="f" stroked="t" strokeweight=".47597pt" strokecolor="#4B4B4B">
                <v:path arrowok="t"/>
              </v:shape>
            </v:group>
            <v:group style="position:absolute;left:2813;top:631;width:919;height:2" coordorigin="2813,631" coordsize="919,2">
              <v:shape style="position:absolute;left:2813;top:631;width:919;height:2" coordorigin="2813,631" coordsize="919,0" path="m2813,631l3732,631e" filled="f" stroked="t" strokeweight=".951939pt" strokecolor="#606060">
                <v:path arrowok="t"/>
              </v:shape>
            </v:group>
            <v:group style="position:absolute;left:3575;top:629;width:1071;height:2" coordorigin="3575,629" coordsize="1071,2">
              <v:shape style="position:absolute;left:3575;top:629;width:1071;height:2" coordorigin="3575,629" coordsize="1071,0" path="m3575,629l4645,629e" filled="f" stroked="t" strokeweight=".47597pt" strokecolor="#3F3F3F">
                <v:path arrowok="t"/>
              </v:shape>
            </v:group>
            <v:group style="position:absolute;left:4512;top:636;width:3427;height:2" coordorigin="4512,636" coordsize="3427,2">
              <v:shape style="position:absolute;left:4512;top:636;width:3427;height:2" coordorigin="4512,636" coordsize="3427,0" path="m4512,636l7939,636e" filled="f" stroked="t" strokeweight=".951939pt" strokecolor="#5B5B5B">
                <v:path arrowok="t"/>
              </v:shape>
            </v:group>
            <v:group style="position:absolute;left:7825;top:638;width:790;height:2" coordorigin="7825,638" coordsize="790,2">
              <v:shape style="position:absolute;left:7825;top:638;width:790;height:2" coordorigin="7825,638" coordsize="790,0" path="m7825,638l8615,638e" filled="f" stroked="t" strokeweight=".47597pt" strokecolor="#484848">
                <v:path arrowok="t"/>
              </v:shape>
            </v:group>
            <v:group style="position:absolute;left:8529;top:638;width:3070;height:2" coordorigin="8529,638" coordsize="3070,2">
              <v:shape style="position:absolute;left:8529;top:638;width:3070;height:2" coordorigin="8529,638" coordsize="3070,0" path="m8529,638l11599,638e" filled="f" stroked="t" strokeweight=".713954pt" strokecolor="#5B5B5B">
                <v:path arrowok="t"/>
              </v:shape>
            </v:group>
            <v:group style="position:absolute;left:11597;top:631;width:2;height:1755" coordorigin="11597,631" coordsize="2,1755">
              <v:shape style="position:absolute;left:11597;top:631;width:2;height:1755" coordorigin="11597,631" coordsize="0,1755" path="m11597,2386l11597,631e" filled="f" stroked="t" strokeweight=".713954pt" strokecolor="#606060">
                <v:path arrowok="t"/>
              </v:shape>
            </v:group>
            <v:group style="position:absolute;left:386;top:602;width:2;height:1544" coordorigin="386,602" coordsize="2,1544">
              <v:shape style="position:absolute;left:386;top:602;width:2;height:1544" coordorigin="386,602" coordsize="0,1544" path="m386,2147l386,602e" filled="f" stroked="t" strokeweight=".713954pt" strokecolor="#606060">
                <v:path arrowok="t"/>
              </v:shape>
            </v:group>
            <v:group style="position:absolute;left:2413;top:617;width:2;height:1501" coordorigin="2413,617" coordsize="2,1501">
              <v:shape style="position:absolute;left:2413;top:617;width:2;height:1501" coordorigin="2413,617" coordsize="0,1501" path="m2413,2118l2413,617e" filled="f" stroked="t" strokeweight=".951939pt" strokecolor="#545454">
                <v:path arrowok="t"/>
              </v:shape>
            </v:group>
            <v:group style="position:absolute;left:9193;top:1119;width:2;height:392" coordorigin="9193,1119" coordsize="2,392">
              <v:shape style="position:absolute;left:9193;top:1119;width:2;height:392" coordorigin="9193,1119" coordsize="0,392" path="m9193,1511l9193,1119e" filled="f" stroked="t" strokeweight=".951939pt" strokecolor="#676767">
                <v:path arrowok="t"/>
              </v:shape>
            </v:group>
            <v:group style="position:absolute;left:9191;top:626;width:2;height:1501" coordorigin="9191,626" coordsize="2,1501">
              <v:shape style="position:absolute;left:9191;top:626;width:2;height:1501" coordorigin="9191,626" coordsize="0,1501" path="m9191,2128l9191,626e" filled="f" stroked="t" strokeweight=".713954pt" strokecolor="#4B4B4B">
                <v:path arrowok="t"/>
              </v:shape>
            </v:group>
            <v:group style="position:absolute;left:381;top:2101;width:509;height:2" coordorigin="381,2101" coordsize="509,2">
              <v:shape style="position:absolute;left:381;top:2101;width:509;height:2" coordorigin="381,2101" coordsize="509,0" path="m381,2101l890,2101e" filled="f" stroked="t" strokeweight=".47597pt" strokecolor="#3B3B3B">
                <v:path arrowok="t"/>
              </v:shape>
            </v:group>
            <v:group style="position:absolute;left:833;top:2113;width:2556;height:2" coordorigin="833,2113" coordsize="2556,2">
              <v:shape style="position:absolute;left:833;top:2113;width:2556;height:2" coordorigin="833,2113" coordsize="2556,0" path="m833,2113l3389,2113e" filled="f" stroked="t" strokeweight=".47597pt" strokecolor="#3B3B3B">
                <v:path arrowok="t"/>
              </v:shape>
            </v:group>
            <v:group style="position:absolute;left:3332;top:2118;width:3532;height:2" coordorigin="3332,2118" coordsize="3532,2">
              <v:shape style="position:absolute;left:3332;top:2118;width:3532;height:2" coordorigin="3332,2118" coordsize="3532,0" path="m3332,2118l6863,2118e" filled="f" stroked="t" strokeweight=".951939pt" strokecolor="#575757">
                <v:path arrowok="t"/>
              </v:shape>
            </v:group>
            <v:group style="position:absolute;left:6778;top:2120;width:257;height:2" coordorigin="6778,2120" coordsize="257,2">
              <v:shape style="position:absolute;left:6778;top:2120;width:257;height:2" coordorigin="6778,2120" coordsize="257,0" path="m6778,2120l7035,2120e" filled="f" stroked="t" strokeweight=".713954pt" strokecolor="#545454">
                <v:path arrowok="t"/>
              </v:shape>
            </v:group>
            <v:group style="position:absolute;left:6978;top:2123;width:662;height:2" coordorigin="6978,2123" coordsize="662,2">
              <v:shape style="position:absolute;left:6978;top:2123;width:662;height:2" coordorigin="6978,2123" coordsize="662,0" path="m6978,2123l7639,2123e" filled="f" stroked="t" strokeweight=".47597pt" strokecolor="#3F3F3F">
                <v:path arrowok="t"/>
              </v:shape>
            </v:group>
            <v:group style="position:absolute;left:7582;top:2125;width:4027;height:2" coordorigin="7582,2125" coordsize="4027,2">
              <v:shape style="position:absolute;left:7582;top:2125;width:4027;height:2" coordorigin="7582,2125" coordsize="4027,0" path="m7582,2125l11609,2125e" filled="f" stroked="t" strokeweight=".713954pt" strokecolor="#5B5B5B">
                <v:path arrowok="t"/>
              </v:shape>
            </v:group>
            <v:group style="position:absolute;left:8558;top:2123;width:666;height:2" coordorigin="8558,2123" coordsize="666,2">
              <v:shape style="position:absolute;left:8558;top:2123;width:666;height:2" coordorigin="8558,2123" coordsize="666,0" path="m8558,2123l9224,2123e" filled="f" stroked="t" strokeweight=".47597pt" strokecolor="#484848">
                <v:path arrowok="t"/>
              </v:shape>
            </v:group>
            <v:group style="position:absolute;left:9196;top:1582;width:2;height:545" coordorigin="9196,1582" coordsize="2,545">
              <v:shape style="position:absolute;left:9196;top:1582;width:2;height:545" coordorigin="9196,1582" coordsize="0,545" path="m9196,2128l9196,1582e" filled="f" stroked="t" strokeweight=".47597pt" strokecolor="#2F2F2F">
                <v:path arrowok="t"/>
              </v:shape>
            </v:group>
            <v:group style="position:absolute;left:381;top:2328;width:2037;height:2" coordorigin="381,2328" coordsize="2037,2">
              <v:shape style="position:absolute;left:381;top:2328;width:2037;height:2" coordorigin="381,2328" coordsize="2037,0" path="m381,2328l2418,2328e" filled="f" stroked="t" strokeweight=".47597pt" strokecolor="#3B3B3B">
                <v:path arrowok="t"/>
              </v:shape>
            </v:group>
            <v:group style="position:absolute;left:386;top:2075;width:2;height:311" coordorigin="386,2075" coordsize="2,311">
              <v:shape style="position:absolute;left:386;top:2075;width:2;height:311" coordorigin="386,2075" coordsize="0,311" path="m386,2386l386,2075e" filled="f" stroked="t" strokeweight=".47597pt" strokecolor="#343434">
                <v:path arrowok="t"/>
              </v:shape>
            </v:group>
            <v:group style="position:absolute;left:2361;top:2333;width:5074;height:2" coordorigin="2361,2333" coordsize="5074,2">
              <v:shape style="position:absolute;left:2361;top:2333;width:5074;height:2" coordorigin="2361,2333" coordsize="5074,0" path="m2361,2333l7435,2333e" filled="f" stroked="t" strokeweight=".713954pt" strokecolor="#575757">
                <v:path arrowok="t"/>
              </v:shape>
            </v:group>
            <v:group style="position:absolute;left:7378;top:2343;width:2922;height:2" coordorigin="7378,2343" coordsize="2922,2">
              <v:shape style="position:absolute;left:7378;top:2343;width:2922;height:2" coordorigin="7378,2343" coordsize="2922,0" path="m7378,2343l10300,2343e" filled="f" stroked="t" strokeweight=".713954pt" strokecolor="#606060">
                <v:path arrowok="t"/>
              </v:shape>
            </v:group>
            <v:group style="position:absolute;left:10062;top:2345;width:271;height:2" coordorigin="10062,2345" coordsize="271,2">
              <v:shape style="position:absolute;left:10062;top:2345;width:271;height:2" coordorigin="10062,2345" coordsize="271,0" path="m10062,2345l10333,2345e" filled="f" stroked="t" strokeweight=".951939pt" strokecolor="#747474">
                <v:path arrowok="t"/>
              </v:shape>
            </v:group>
            <v:group style="position:absolute;left:10276;top:2343;width:400;height:2" coordorigin="10276,2343" coordsize="400,2">
              <v:shape style="position:absolute;left:10276;top:2343;width:400;height:2" coordorigin="10276,2343" coordsize="400,0" path="m10276,2343l10676,2343e" filled="f" stroked="t" strokeweight=".47597pt" strokecolor="#4B4B4B">
                <v:path arrowok="t"/>
              </v:shape>
            </v:group>
            <v:group style="position:absolute;left:10619;top:2343;width:985;height:2" coordorigin="10619,2343" coordsize="985,2">
              <v:shape style="position:absolute;left:10619;top:2343;width:985;height:2" coordorigin="10619,2343" coordsize="985,0" path="m10619,2343l11604,2343e" filled="f" stroked="t" strokeweight=".951939pt" strokecolor="#6B6B6B">
                <v:path arrowok="t"/>
              </v:shape>
            </v:group>
            <v:group style="position:absolute;left:381;top:2543;width:2604;height:2" coordorigin="381,2543" coordsize="2604,2">
              <v:shape style="position:absolute;left:381;top:2543;width:2604;height:2" coordorigin="381,2543" coordsize="2604,0" path="m381,2543l2984,2543e" filled="f" stroked="t" strokeweight=".951939pt" strokecolor="#606060">
                <v:path arrowok="t"/>
              </v:shape>
            </v:group>
            <v:group style="position:absolute;left:386;top:2314;width:2;height:268" coordorigin="386,2314" coordsize="2,268">
              <v:shape style="position:absolute;left:386;top:2314;width:2;height:268" coordorigin="386,2314" coordsize="0,268" path="m386,2582l386,2314e" filled="f" stroked="t" strokeweight=".47597pt" strokecolor="#1C1C1C">
                <v:path arrowok="t"/>
              </v:shape>
            </v:group>
            <v:group style="position:absolute;left:2813;top:2548;width:576;height:2" coordorigin="2813,2548" coordsize="576,2">
              <v:shape style="position:absolute;left:2813;top:2548;width:576;height:2" coordorigin="2813,2548" coordsize="576,0" path="m2813,2548l3389,2548e" filled="f" stroked="t" strokeweight=".47597pt" strokecolor="#3F3F3F">
                <v:path arrowok="t"/>
              </v:shape>
            </v:group>
            <v:group style="position:absolute;left:419;top:2558;width:9515;height:2" coordorigin="419,2558" coordsize="9515,2">
              <v:shape style="position:absolute;left:419;top:2558;width:9515;height:2" coordorigin="419,2558" coordsize="9515,0" path="m419,2558l9933,2558e" filled="f" stroked="t" strokeweight=".713954pt" strokecolor="#545454">
                <v:path arrowok="t"/>
              </v:shape>
            </v:group>
            <v:group style="position:absolute;left:5721;top:2555;width:1314;height:2" coordorigin="5721,2555" coordsize="1314,2">
              <v:shape style="position:absolute;left:5721;top:2555;width:1314;height:2" coordorigin="5721,2555" coordsize="1314,0" path="m5721,2555l7035,2555e" filled="f" stroked="t" strokeweight=".713954pt" strokecolor="#4F4F4F">
                <v:path arrowok="t"/>
              </v:shape>
            </v:group>
            <v:group style="position:absolute;left:7582;top:2555;width:842;height:2" coordorigin="7582,2555" coordsize="842,2">
              <v:shape style="position:absolute;left:7582;top:2555;width:842;height:2" coordorigin="7582,2555" coordsize="842,0" path="m7582,2555l8425,2555e" filled="f" stroked="t" strokeweight=".47597pt" strokecolor="#3F3F3F">
                <v:path arrowok="t"/>
              </v:shape>
            </v:group>
            <v:group style="position:absolute;left:8368;top:2555;width:248;height:2" coordorigin="8368,2555" coordsize="248,2">
              <v:shape style="position:absolute;left:8368;top:2555;width:248;height:2" coordorigin="8368,2555" coordsize="248,0" path="m8368,2555l8615,2555e" filled="f" stroked="t" strokeweight=".951939pt" strokecolor="#707070">
                <v:path arrowok="t"/>
              </v:shape>
            </v:group>
            <v:group style="position:absolute;left:9876;top:2558;width:243;height:2" coordorigin="9876,2558" coordsize="243,2">
              <v:shape style="position:absolute;left:9876;top:2558;width:243;height:2" coordorigin="9876,2558" coordsize="243,0" path="m9876,2558l10119,2558e" filled="f" stroked="t" strokeweight=".47597pt" strokecolor="#3B3B3B">
                <v:path arrowok="t"/>
              </v:shape>
            </v:group>
            <v:group style="position:absolute;left:10062;top:2558;width:1542;height:2" coordorigin="10062,2558" coordsize="1542,2">
              <v:shape style="position:absolute;left:10062;top:2558;width:1542;height:2" coordorigin="10062,2558" coordsize="1542,0" path="m10062,2558l11604,2558e" filled="f" stroked="t" strokeweight=".713954pt" strokecolor="#575757">
                <v:path arrowok="t"/>
              </v:shape>
            </v:group>
            <v:group style="position:absolute;left:11599;top:2314;width:2;height:483" coordorigin="11599,2314" coordsize="2,483">
              <v:shape style="position:absolute;left:11599;top:2314;width:2;height:483" coordorigin="11599,2314" coordsize="0,483" path="m11599,2797l11599,2314e" filled="f" stroked="t" strokeweight=".47597pt" strokecolor="#343434">
                <v:path arrowok="t"/>
              </v:shape>
            </v:group>
            <v:group style="position:absolute;left:386;top:2510;width:2;height:287" coordorigin="386,2510" coordsize="2,287">
              <v:shape style="position:absolute;left:386;top:2510;width:2;height:287" coordorigin="386,2510" coordsize="0,287" path="m386,2797l386,2510e" filled="f" stroked="t" strokeweight=".47597pt" strokecolor="#383838">
                <v:path arrowok="t"/>
              </v:shape>
            </v:group>
            <v:group style="position:absolute;left:11597;top:2725;width:2;height:287" coordorigin="11597,2725" coordsize="2,287">
              <v:shape style="position:absolute;left:11597;top:2725;width:2;height:287" coordorigin="11597,2725" coordsize="0,287" path="m11597,3012l11597,2725e" filled="f" stroked="t" strokeweight=".713954pt" strokecolor="#4F4F4F">
                <v:path arrowok="t"/>
              </v:shape>
            </v:group>
            <v:group style="position:absolute;left:11599;top:2897;width:2;height:1052" coordorigin="11599,2897" coordsize="2,1052">
              <v:shape style="position:absolute;left:11599;top:2897;width:2;height:1052" coordorigin="11599,2897" coordsize="0,1052" path="m11599,3949l11599,2897e" filled="f" stroked="t" strokeweight=".951939pt" strokecolor="#646464">
                <v:path arrowok="t"/>
              </v:shape>
            </v:group>
            <v:group style="position:absolute;left:371;top:3930;width:2513;height:2" coordorigin="371,3930" coordsize="2513,2">
              <v:shape style="position:absolute;left:371;top:3930;width:2513;height:2" coordorigin="371,3930" coordsize="2513,0" path="m371,3930l2884,3930e" filled="f" stroked="t" strokeweight=".951939pt" strokecolor="#606060">
                <v:path arrowok="t"/>
              </v:shape>
            </v:group>
            <v:group style="position:absolute;left:381;top:2725;width:2;height:1238" coordorigin="381,2725" coordsize="2,1238">
              <v:shape style="position:absolute;left:381;top:2725;width:2;height:1238" coordorigin="381,2725" coordsize="0,1238" path="m381,3963l381,2725e" filled="f" stroked="t" strokeweight=".47597pt" strokecolor="#3F3F3F">
                <v:path arrowok="t"/>
              </v:shape>
            </v:group>
            <v:group style="position:absolute;left:2813;top:3935;width:576;height:2" coordorigin="2813,3935" coordsize="576,2">
              <v:shape style="position:absolute;left:2813;top:3935;width:576;height:2" coordorigin="2813,3935" coordsize="576,0" path="m2813,3935l3389,3935e" filled="f" stroked="t" strokeweight=".47597pt" strokecolor="#3F3F3F">
                <v:path arrowok="t"/>
              </v:shape>
            </v:group>
            <v:group style="position:absolute;left:3332;top:3930;width:181;height:2" coordorigin="3332,3930" coordsize="181,2">
              <v:shape style="position:absolute;left:3332;top:3930;width:181;height:2" coordorigin="3332,3930" coordsize="181,0" path="m3332,3930l3513,3930e" filled="f" stroked="t" strokeweight=".713954pt" strokecolor="#4B4B4B">
                <v:path arrowok="t"/>
              </v:shape>
            </v:group>
            <v:group style="position:absolute;left:7016;top:3198;width:2;height:746" coordorigin="7016,3198" coordsize="2,746">
              <v:shape style="position:absolute;left:7016;top:3198;width:2;height:746" coordorigin="7016,3198" coordsize="0,746" path="m7016,3944l7016,3198e" filled="f" stroked="t" strokeweight=".713954pt" strokecolor="#484848">
                <v:path arrowok="t"/>
              </v:shape>
            </v:group>
            <v:group style="position:absolute;left:3898;top:3624;width:2494;height:2" coordorigin="3898,3624" coordsize="2494,2">
              <v:shape style="position:absolute;left:3898;top:3624;width:2494;height:2" coordorigin="3898,3624" coordsize="2494,0" path="m3898,3624l6392,3624e" filled="f" stroked="t" strokeweight=".713954pt" strokecolor="#676767">
                <v:path arrowok="t"/>
              </v:shape>
            </v:group>
            <v:group style="position:absolute;left:5992;top:3622;width:1028;height:2" coordorigin="5992,3622" coordsize="1028,2">
              <v:shape style="position:absolute;left:5992;top:3622;width:1028;height:2" coordorigin="5992,3622" coordsize="1028,0" path="m5992,3622l7021,3622e" filled="f" stroked="t" strokeweight=".47597pt" strokecolor="#ACACAC">
                <v:path arrowok="t"/>
              </v:shape>
            </v:group>
            <v:group style="position:absolute;left:3456;top:3932;width:476;height:2" coordorigin="3456,3932" coordsize="476,2">
              <v:shape style="position:absolute;left:3456;top:3932;width:476;height:2" coordorigin="3456,3932" coordsize="476,0" path="m3456,3932l3932,3932e" filled="f" stroked="t" strokeweight=".951939pt" strokecolor="#606060">
                <v:path arrowok="t"/>
              </v:shape>
            </v:group>
            <v:group style="position:absolute;left:3905;top:3198;width:2;height:746" coordorigin="3905,3198" coordsize="2,746">
              <v:shape style="position:absolute;left:3905;top:3198;width:2;height:746" coordorigin="3905,3198" coordsize="0,746" path="m3905,3944l3905,3198e" filled="f" stroked="t" strokeweight=".951939pt" strokecolor="#575757">
                <v:path arrowok="t"/>
              </v:shape>
            </v:group>
            <v:group style="position:absolute;left:3527;top:3932;width:2865;height:2" coordorigin="3527,3932" coordsize="2865,2">
              <v:shape style="position:absolute;left:3527;top:3932;width:2865;height:2" coordorigin="3527,3932" coordsize="2865,0" path="m3527,3932l6392,3932e" filled="f" stroked="t" strokeweight=".951939pt" strokecolor="#444444">
                <v:path arrowok="t"/>
              </v:shape>
            </v:group>
            <v:group style="position:absolute;left:4588;top:3932;width:1190;height:2" coordorigin="4588,3932" coordsize="1190,2">
              <v:shape style="position:absolute;left:4588;top:3932;width:1190;height:2" coordorigin="4588,3932" coordsize="1190,0" path="m4588,3932l5778,3932e" filled="f" stroked="t" strokeweight=".951939pt" strokecolor="#2F2F2F">
                <v:path arrowok="t"/>
              </v:shape>
            </v:group>
            <v:group style="position:absolute;left:6173;top:3942;width:5436;height:2" coordorigin="6173,3942" coordsize="5436,2">
              <v:shape style="position:absolute;left:6173;top:3942;width:5436;height:2" coordorigin="6173,3942" coordsize="5436,0" path="m6173,3942l11609,3942e" filled="f" stroked="t" strokeweight=".713954pt" strokecolor="#5B5B5B">
                <v:path arrowok="t"/>
              </v:shape>
            </v:group>
            <v:group style="position:absolute;left:7016;top:3600;width:2;height:344" coordorigin="7016,3600" coordsize="2,344">
              <v:shape style="position:absolute;left:7016;top:3600;width:2;height:344" coordorigin="7016,3600" coordsize="0,344" path="m7016,3944l7016,3600e" filled="f" stroked="t" strokeweight=".713954pt" strokecolor="#545454">
                <v:path arrowok="t"/>
              </v:shape>
            </v:group>
            <v:group style="position:absolute;left:371;top:4207;width:4274;height:2" coordorigin="371,4207" coordsize="4274,2">
              <v:shape style="position:absolute;left:371;top:4207;width:4274;height:2" coordorigin="371,4207" coordsize="4274,0" path="m371,4207l4645,4207e" filled="f" stroked="t" strokeweight=".951939pt" strokecolor="#5B5B5B">
                <v:path arrowok="t"/>
              </v:shape>
            </v:group>
            <v:group style="position:absolute;left:4588;top:4212;width:395;height:2" coordorigin="4588,4212" coordsize="395,2">
              <v:shape style="position:absolute;left:4588;top:4212;width:395;height:2" coordorigin="4588,4212" coordsize="395,0" path="m4588,4212l4983,4212e" filled="f" stroked="t" strokeweight=".47597pt" strokecolor="#282828">
                <v:path arrowok="t"/>
              </v:shape>
            </v:group>
            <v:group style="position:absolute;left:4926;top:4212;width:3660;height:2" coordorigin="4926,4212" coordsize="3660,2">
              <v:shape style="position:absolute;left:4926;top:4212;width:3660;height:2" coordorigin="4926,4212" coordsize="3660,0" path="m4926,4212l8586,4212e" filled="f" stroked="t" strokeweight=".713954pt" strokecolor="#545454">
                <v:path arrowok="t"/>
              </v:shape>
            </v:group>
            <v:group style="position:absolute;left:8368;top:4214;width:248;height:2" coordorigin="8368,4214" coordsize="248,2">
              <v:shape style="position:absolute;left:8368;top:4214;width:248;height:2" coordorigin="8368,4214" coordsize="248,0" path="m8368,4214l8615,4214e" filled="f" stroked="t" strokeweight=".713954pt" strokecolor="#4B4B4B">
                <v:path arrowok="t"/>
              </v:shape>
            </v:group>
            <v:group style="position:absolute;left:8558;top:4217;width:657;height:2" coordorigin="8558,4217" coordsize="657,2">
              <v:shape style="position:absolute;left:8558;top:4217;width:657;height:2" coordorigin="8558,4217" coordsize="657,0" path="m8558,4217l9215,4217e" filled="f" stroked="t" strokeweight=".47597pt" strokecolor="#2F2F2F">
                <v:path arrowok="t"/>
              </v:shape>
            </v:group>
            <v:group style="position:absolute;left:9158;top:4219;width:1176;height:2" coordorigin="9158,4219" coordsize="1176,2">
              <v:shape style="position:absolute;left:9158;top:4219;width:1176;height:2" coordorigin="9158,4219" coordsize="1176,0" path="m9158,4219l10333,4219e" filled="f" stroked="t" strokeweight=".951939pt" strokecolor="#646464">
                <v:path arrowok="t"/>
              </v:shape>
            </v:group>
            <v:group style="position:absolute;left:10276;top:4217;width:400;height:2" coordorigin="10276,4217" coordsize="400,2">
              <v:shape style="position:absolute;left:10276;top:4217;width:400;height:2" coordorigin="10276,4217" coordsize="400,0" path="m10276,4217l10676,4217e" filled="f" stroked="t" strokeweight=".47597pt" strokecolor="#383838">
                <v:path arrowok="t"/>
              </v:shape>
            </v:group>
            <v:group style="position:absolute;left:10619;top:4217;width:985;height:2" coordorigin="10619,4217" coordsize="985,2">
              <v:shape style="position:absolute;left:10619;top:4217;width:985;height:2" coordorigin="10619,4217" coordsize="985,0" path="m10619,4217l11604,4217e" filled="f" stroked="t" strokeweight=".713954pt" strokecolor="#646464">
                <v:path arrowok="t"/>
              </v:shape>
            </v:group>
            <v:group style="position:absolute;left:2404;top:4427;width:2242;height:2" coordorigin="2404,4427" coordsize="2242,2">
              <v:shape style="position:absolute;left:2404;top:4427;width:2242;height:2" coordorigin="2404,4427" coordsize="2242,0" path="m2404,4427l4645,4427e" filled="f" stroked="t" strokeweight=".713954pt" strokecolor="#4F4F4F">
                <v:path arrowok="t"/>
              </v:shape>
            </v:group>
            <v:group style="position:absolute;left:4588;top:4432;width:395;height:2" coordorigin="4588,4432" coordsize="395,2">
              <v:shape style="position:absolute;left:4588;top:4432;width:395;height:2" coordorigin="4588,4432" coordsize="395,0" path="m4588,4432l4983,4432e" filled="f" stroked="t" strokeweight=".47597pt" strokecolor="#282828">
                <v:path arrowok="t"/>
              </v:shape>
            </v:group>
            <v:group style="position:absolute;left:4926;top:4432;width:1466;height:2" coordorigin="4926,4432" coordsize="1466,2">
              <v:shape style="position:absolute;left:4926;top:4432;width:1466;height:2" coordorigin="4926,4432" coordsize="1466,0" path="m4926,4432l6392,4432e" filled="f" stroked="t" strokeweight=".713954pt" strokecolor="#545454">
                <v:path arrowok="t"/>
              </v:shape>
            </v:group>
            <v:group style="position:absolute;left:6335;top:4432;width:500;height:2" coordorigin="6335,4432" coordsize="500,2">
              <v:shape style="position:absolute;left:6335;top:4432;width:500;height:2" coordorigin="6335,4432" coordsize="500,0" path="m6335,4432l6835,4432e" filled="f" stroked="t" strokeweight=".47597pt" strokecolor="#2B2B2B">
                <v:path arrowok="t"/>
              </v:shape>
            </v:group>
            <v:group style="position:absolute;left:6778;top:4434;width:257;height:2" coordorigin="6778,4434" coordsize="257,2">
              <v:shape style="position:absolute;left:6778;top:4434;width:257;height:2" coordorigin="6778,4434" coordsize="257,0" path="m6778,4434l7035,4434e" filled="f" stroked="t" strokeweight=".47597pt" strokecolor="#444444">
                <v:path arrowok="t"/>
              </v:shape>
            </v:group>
            <v:group style="position:absolute;left:6911;top:4434;width:4693;height:2" coordorigin="6911,4434" coordsize="4693,2">
              <v:shape style="position:absolute;left:6911;top:4434;width:4693;height:2" coordorigin="6911,4434" coordsize="4693,0" path="m6911,4434l11604,4434e" filled="f" stroked="t" strokeweight=".713954pt" strokecolor="#606060">
                <v:path arrowok="t"/>
              </v:shape>
            </v:group>
            <v:group style="position:absolute;left:11599;top:4207;width:2;height:464" coordorigin="11599,4207" coordsize="2,464">
              <v:shape style="position:absolute;left:11599;top:4207;width:2;height:464" coordorigin="11599,4207" coordsize="0,464" path="m11599,4671l11599,4207e" filled="f" stroked="t" strokeweight=".47597pt" strokecolor="#444444">
                <v:path arrowok="t"/>
              </v:shape>
            </v:group>
            <v:group style="position:absolute;left:7870;top:4427;width:2;height:469" coordorigin="7870,4427" coordsize="2,469">
              <v:shape style="position:absolute;left:7870;top:4427;width:2;height:469" coordorigin="7870,4427" coordsize="0,469" path="m7870,4896l7870,4427e" filled="f" stroked="t" strokeweight=".951939pt" strokecolor="#707070">
                <v:path arrowok="t"/>
              </v:shape>
            </v:group>
            <v:group style="position:absolute;left:2408;top:3925;width:2;height:5555" coordorigin="2408,3925" coordsize="2,5555">
              <v:shape style="position:absolute;left:2408;top:3925;width:2;height:5555" coordorigin="2408,3925" coordsize="0,5555" path="m2408,9481l2408,3925e" filled="f" stroked="t" strokeweight=".47597pt" strokecolor="#484848">
                <v:path arrowok="t"/>
              </v:shape>
            </v:group>
            <v:group style="position:absolute;left:4950;top:4862;width:1414;height:2" coordorigin="4950,4862" coordsize="1414,2">
              <v:shape style="position:absolute;left:4950;top:4862;width:1414;height:2" coordorigin="4950,4862" coordsize="1414,0" path="m4950,4862l6364,4862e" filled="f" stroked="t" strokeweight=".237985pt" strokecolor="#4B4B4B">
                <v:path arrowok="t"/>
              </v:shape>
            </v:group>
            <v:group style="position:absolute;left:6364;top:4862;width:1247;height:2" coordorigin="6364,4862" coordsize="1247,2">
              <v:shape style="position:absolute;left:6364;top:4862;width:1247;height:2" coordorigin="6364,4862" coordsize="1247,0" path="m6364,4862l7611,4862e" filled="f" stroked="t" strokeweight=".237985pt" strokecolor="#000000">
                <v:path arrowok="t"/>
              </v:shape>
            </v:group>
            <v:group style="position:absolute;left:7611;top:4862;width:252;height:2" coordorigin="7611,4862" coordsize="252,2">
              <v:shape style="position:absolute;left:7611;top:4862;width:252;height:2" coordorigin="7611,4862" coordsize="252,0" path="m7611,4862l7863,4862e" filled="f" stroked="t" strokeweight=".237985pt" strokecolor="#838383">
                <v:path arrowok="t"/>
              </v:shape>
            </v:group>
            <v:group style="position:absolute;left:7849;top:4862;width:547;height:2" coordorigin="7849,4862" coordsize="547,2">
              <v:shape style="position:absolute;left:7849;top:4862;width:547;height:2" coordorigin="7849,4862" coordsize="547,0" path="m7849,4862l8396,4862e" filled="f" stroked="t" strokeweight=".237985pt" strokecolor="#646464">
                <v:path arrowok="t"/>
              </v:shape>
            </v:group>
            <v:group style="position:absolute;left:8396;top:4862;width:2251;height:2" coordorigin="8396,4862" coordsize="2251,2">
              <v:shape style="position:absolute;left:8396;top:4862;width:2251;height:2" coordorigin="8396,4862" coordsize="2251,0" path="m8396,4862l10647,4862e" filled="f" stroked="t" strokeweight=".237985pt" strokecolor="#000000">
                <v:path arrowok="t"/>
              </v:shape>
            </v:group>
            <v:group style="position:absolute;left:10647;top:4862;width:942;height:2" coordorigin="10647,4862" coordsize="942,2">
              <v:shape style="position:absolute;left:10647;top:4862;width:942;height:2" coordorigin="10647,4862" coordsize="942,0" path="m10647,4862l11590,4862e" filled="f" stroked="t" strokeweight=".237985pt" strokecolor="#6B6B6B">
                <v:path arrowok="t"/>
              </v:shape>
            </v:group>
            <v:group style="position:absolute;left:2408;top:4833;width:2;height:339" coordorigin="2408,4833" coordsize="2,339">
              <v:shape style="position:absolute;left:2408;top:4833;width:2;height:339" coordorigin="2408,4833" coordsize="0,339" path="m2408,5173l2408,4833e" filled="f" stroked="t" strokeweight=".47597pt" strokecolor="#1F1F1F">
                <v:path arrowok="t"/>
              </v:shape>
            </v:group>
            <v:group style="position:absolute;left:4955;top:5156;width:6654;height:2" coordorigin="4955,5156" coordsize="6654,2">
              <v:shape style="position:absolute;left:4955;top:5156;width:6654;height:2" coordorigin="4955,5156" coordsize="6654,0" path="m4955,5156l11609,5156e" filled="f" stroked="t" strokeweight=".713954pt" strokecolor="#676767">
                <v:path arrowok="t"/>
              </v:shape>
            </v:group>
            <v:group style="position:absolute;left:7378;top:5154;width:262;height:2" coordorigin="7378,5154" coordsize="262,2">
              <v:shape style="position:absolute;left:7378;top:5154;width:262;height:2" coordorigin="7378,5154" coordsize="262,0" path="m7378,5154l7639,5154e" filled="f" stroked="t" strokeweight=".47597pt" strokecolor="#444444">
                <v:path arrowok="t"/>
              </v:shape>
            </v:group>
            <v:group style="position:absolute;left:4950;top:5395;width:2932;height:2" coordorigin="4950,5395" coordsize="2932,2">
              <v:shape style="position:absolute;left:4950;top:5395;width:2932;height:2" coordorigin="4950,5395" coordsize="2932,0" path="m4950,5395l7882,5395e" filled="f" stroked="t" strokeweight=".951939pt" strokecolor="#575757">
                <v:path arrowok="t"/>
              </v:shape>
            </v:group>
            <v:group style="position:absolute;left:7825;top:5398;width:600;height:2" coordorigin="7825,5398" coordsize="600,2">
              <v:shape style="position:absolute;left:7825;top:5398;width:600;height:2" coordorigin="7825,5398" coordsize="600,0" path="m7825,5398l8425,5398e" filled="f" stroked="t" strokeweight=".47597pt" strokecolor="#343434">
                <v:path arrowok="t"/>
              </v:shape>
            </v:group>
            <v:group style="position:absolute;left:8368;top:5395;width:990;height:2" coordorigin="8368,5395" coordsize="990,2">
              <v:shape style="position:absolute;left:8368;top:5395;width:990;height:2" coordorigin="8368,5395" coordsize="990,0" path="m8368,5395l9358,5395e" filled="f" stroked="t" strokeweight=".951939pt" strokecolor="#646464">
                <v:path arrowok="t"/>
              </v:shape>
            </v:group>
            <v:group style="position:absolute;left:9158;top:5398;width:776;height:2" coordorigin="9158,5398" coordsize="776,2">
              <v:shape style="position:absolute;left:9158;top:5398;width:776;height:2" coordorigin="9158,5398" coordsize="776,0" path="m9158,5398l9933,5398e" filled="f" stroked="t" strokeweight=".47597pt" strokecolor="#484848">
                <v:path arrowok="t"/>
              </v:shape>
            </v:group>
            <v:group style="position:absolute;left:9876;top:5395;width:1733;height:2" coordorigin="9876,5395" coordsize="1733,2">
              <v:shape style="position:absolute;left:9876;top:5395;width:1733;height:2" coordorigin="9876,5395" coordsize="1733,0" path="m9876,5395l11609,5395e" filled="f" stroked="t" strokeweight=".713954pt" strokecolor="#606060">
                <v:path arrowok="t"/>
              </v:shape>
            </v:group>
            <v:group style="position:absolute;left:376;top:602;width:2;height:5522" coordorigin="376,602" coordsize="2,5522">
              <v:shape style="position:absolute;left:376;top:602;width:2;height:5522" coordorigin="376,602" coordsize="0,5522" path="m376,6124l376,602e" filled="f" stroked="t" strokeweight=".713954pt" strokecolor="#545454">
                <v:path arrowok="t"/>
              </v:shape>
            </v:group>
            <v:group style="position:absolute;left:2399;top:5610;width:1271;height:2" coordorigin="2399,5610" coordsize="1271,2">
              <v:shape style="position:absolute;left:2399;top:5610;width:1271;height:2" coordorigin="2399,5610" coordsize="1271,0" path="m2399,5610l3670,5610e" filled="f" stroked="t" strokeweight=".951939pt" strokecolor="#575757">
                <v:path arrowok="t"/>
              </v:shape>
            </v:group>
            <v:group style="position:absolute;left:3575;top:5613;width:347;height:2" coordorigin="3575,5613" coordsize="347,2">
              <v:shape style="position:absolute;left:3575;top:5613;width:347;height:2" coordorigin="3575,5613" coordsize="347,0" path="m3575,5613l3922,5613e" filled="f" stroked="t" strokeweight=".47597pt" strokecolor="#444444">
                <v:path arrowok="t"/>
              </v:shape>
            </v:group>
            <v:group style="position:absolute;left:3865;top:5613;width:6835;height:2" coordorigin="3865,5613" coordsize="6835,2">
              <v:shape style="position:absolute;left:3865;top:5613;width:6835;height:2" coordorigin="3865,5613" coordsize="6835,0" path="m3865,5613l10700,5613e" filled="f" stroked="t" strokeweight=".951939pt" strokecolor="#575757">
                <v:path arrowok="t"/>
              </v:shape>
            </v:group>
            <v:group style="position:absolute;left:4962;top:4427;width:2;height:2065" coordorigin="4962,4427" coordsize="2,2065">
              <v:shape style="position:absolute;left:4962;top:4427;width:2;height:2065" coordorigin="4962,4427" coordsize="0,2065" path="m4962,6492l4962,4427e" filled="f" stroked="t" strokeweight=".951939pt" strokecolor="#545454">
                <v:path arrowok="t"/>
              </v:shape>
            </v:group>
            <v:group style="position:absolute;left:10619;top:5615;width:985;height:2" coordorigin="10619,5615" coordsize="985,2">
              <v:shape style="position:absolute;left:10619;top:5615;width:985;height:2" coordorigin="10619,5615" coordsize="985,0" path="m10619,5615l11604,5615e" filled="f" stroked="t" strokeweight=".47597pt" strokecolor="#484848">
                <v:path arrowok="t"/>
              </v:shape>
            </v:group>
            <v:group style="position:absolute;left:362;top:5840;width:7073;height:2" coordorigin="362,5840" coordsize="7073,2">
              <v:shape style="position:absolute;left:362;top:5840;width:7073;height:2" coordorigin="362,5840" coordsize="7073,0" path="m362,5840l7435,5840e" filled="f" stroked="t" strokeweight=".713954pt" strokecolor="#575757">
                <v:path arrowok="t"/>
              </v:shape>
            </v:group>
            <v:group style="position:absolute;left:1119;top:5837;width:514;height:2" coordorigin="1119,5837" coordsize="514,2">
              <v:shape style="position:absolute;left:1119;top:5837;width:514;height:2" coordorigin="1119,5837" coordsize="514,0" path="m1119,5837l1633,5837e" filled="f" stroked="t" strokeweight=".47597pt" strokecolor="#4B4B4B">
                <v:path arrowok="t"/>
              </v:shape>
            </v:group>
            <v:group style="position:absolute;left:7378;top:5842;width:262;height:2" coordorigin="7378,5842" coordsize="262,2">
              <v:shape style="position:absolute;left:7378;top:5842;width:262;height:2" coordorigin="7378,5842" coordsize="262,0" path="m7378,5842l7639,5842e" filled="f" stroked="t" strokeweight=".47597pt" strokecolor="#383838">
                <v:path arrowok="t"/>
              </v:shape>
            </v:group>
            <v:group style="position:absolute;left:7582;top:5845;width:4022;height:2" coordorigin="7582,5845" coordsize="4022,2">
              <v:shape style="position:absolute;left:7582;top:5845;width:4022;height:2" coordorigin="7582,5845" coordsize="4022,0" path="m7582,5845l11604,5845e" filled="f" stroked="t" strokeweight=".713954pt" strokecolor="#5B5B5B">
                <v:path arrowok="t"/>
              </v:shape>
            </v:group>
            <v:group style="position:absolute;left:11599;top:5570;width:2;height:296" coordorigin="11599,5570" coordsize="2,296">
              <v:shape style="position:absolute;left:11599;top:5570;width:2;height:296" coordorigin="11599,5570" coordsize="0,296" path="m11599,5866l11599,5570e" filled="f" stroked="t" strokeweight=".47597pt" strokecolor="#3B3B3B">
                <v:path arrowok="t"/>
              </v:shape>
            </v:group>
            <v:group style="position:absolute;left:11599;top:4207;width:2;height:12497" coordorigin="11599,4207" coordsize="2,12497">
              <v:shape style="position:absolute;left:11599;top:4207;width:2;height:12497" coordorigin="11599,4207" coordsize="0,12497" path="m11599,16704l11599,4207e" filled="f" stroked="t" strokeweight=".713954pt" strokecolor="#5B5B5B">
                <v:path arrowok="t"/>
              </v:shape>
            </v:group>
            <v:group style="position:absolute;left:371;top:6067;width:2;height:220" coordorigin="371,6067" coordsize="2,220">
              <v:shape style="position:absolute;left:371;top:6067;width:2;height:220" coordorigin="371,6067" coordsize="0,220" path="m371,6287l371,6067e" filled="f" stroked="t" strokeweight=".47597pt" strokecolor="#484848">
                <v:path arrowok="t"/>
              </v:shape>
            </v:group>
            <v:group style="position:absolute;left:2394;top:6265;width:2251;height:2" coordorigin="2394,6265" coordsize="2251,2">
              <v:shape style="position:absolute;left:2394;top:6265;width:2251;height:2" coordorigin="2394,6265" coordsize="2251,0" path="m2394,6265l4645,6265e" filled="f" stroked="t" strokeweight=".713954pt" strokecolor="#545454">
                <v:path arrowok="t"/>
              </v:shape>
            </v:group>
            <v:group style="position:absolute;left:4588;top:6268;width:405;height:2" coordorigin="4588,6268" coordsize="405,2">
              <v:shape style="position:absolute;left:4588;top:6268;width:405;height:2" coordorigin="4588,6268" coordsize="405,0" path="m4588,6268l4993,6268e" filled="f" stroked="t" strokeweight=".47597pt" strokecolor="#2F2F2F">
                <v:path arrowok="t"/>
              </v:shape>
            </v:group>
            <v:group style="position:absolute;left:4922;top:6265;width:1471;height:2" coordorigin="4922,6265" coordsize="1471,2">
              <v:shape style="position:absolute;left:4922;top:6265;width:1471;height:2" coordorigin="4922,6265" coordsize="1471,0" path="m4922,6265l6392,6265e" filled="f" stroked="t" strokeweight=".713954pt" strokecolor="#545454">
                <v:path arrowok="t"/>
              </v:shape>
            </v:group>
            <v:group style="position:absolute;left:6335;top:6268;width:500;height:2" coordorigin="6335,6268" coordsize="500,2">
              <v:shape style="position:absolute;left:6335;top:6268;width:500;height:2" coordorigin="6335,6268" coordsize="500,0" path="m6335,6268l6835,6268e" filled="f" stroked="t" strokeweight=".47597pt" strokecolor="#282828">
                <v:path arrowok="t"/>
              </v:shape>
            </v:group>
            <v:group style="position:absolute;left:6778;top:6270;width:257;height:2" coordorigin="6778,6270" coordsize="257,2">
              <v:shape style="position:absolute;left:6778;top:6270;width:257;height:2" coordorigin="6778,6270" coordsize="257,0" path="m6778,6270l7035,6270e" filled="f" stroked="t" strokeweight=".713954pt" strokecolor="#444444">
                <v:path arrowok="t"/>
              </v:shape>
            </v:group>
            <v:group style="position:absolute;left:6916;top:6270;width:1066;height:2" coordorigin="6916,6270" coordsize="1066,2">
              <v:shape style="position:absolute;left:6916;top:6270;width:1066;height:2" coordorigin="6916,6270" coordsize="1066,0" path="m6916,6270l7982,6270e" filled="f" stroked="t" strokeweight=".951939pt" strokecolor="#5B5B5B">
                <v:path arrowok="t"/>
              </v:shape>
            </v:group>
            <v:group style="position:absolute;left:7870;top:5837;width:2;height:655" coordorigin="7870,5837" coordsize="2,655">
              <v:shape style="position:absolute;left:7870;top:5837;width:2;height:655" coordorigin="7870,5837" coordsize="0,655" path="m7870,6492l7870,5837e" filled="f" stroked="t" strokeweight=".951939pt" strokecolor="#676767">
                <v:path arrowok="t"/>
              </v:shape>
            </v:group>
            <v:group style="position:absolute;left:7820;top:6268;width:604;height:2" coordorigin="7820,6268" coordsize="604,2">
              <v:shape style="position:absolute;left:7820;top:6268;width:604;height:2" coordorigin="7820,6268" coordsize="604,0" path="m7820,6268l8425,6268e" filled="f" stroked="t" strokeweight=".47597pt" strokecolor="#3B3B3B">
                <v:path arrowok="t"/>
              </v:shape>
            </v:group>
            <v:group style="position:absolute;left:8368;top:6270;width:3241;height:2" coordorigin="8368,6270" coordsize="3241,2">
              <v:shape style="position:absolute;left:8368;top:6270;width:3241;height:2" coordorigin="8368,6270" coordsize="3241,0" path="m8368,6270l11609,6270e" filled="f" stroked="t" strokeweight=".713954pt" strokecolor="#5B5B5B">
                <v:path arrowok="t"/>
              </v:shape>
            </v:group>
            <v:group style="position:absolute;left:371;top:6230;width:2;height:497" coordorigin="371,6230" coordsize="2,497">
              <v:shape style="position:absolute;left:371;top:6230;width:2;height:497" coordorigin="371,6230" coordsize="0,497" path="m371,6727l371,6230e" filled="f" stroked="t" strokeweight=".47597pt" strokecolor="#2B2B2B">
                <v:path arrowok="t"/>
              </v:shape>
            </v:group>
            <v:group style="position:absolute;left:2394;top:6483;width:2251;height:2" coordorigin="2394,6483" coordsize="2251,2">
              <v:shape style="position:absolute;left:2394;top:6483;width:2251;height:2" coordorigin="2394,6483" coordsize="2251,0" path="m2394,6483l4645,6483e" filled="f" stroked="t" strokeweight=".47597pt" strokecolor="#4F4F4F">
                <v:path arrowok="t"/>
              </v:shape>
            </v:group>
            <v:group style="position:absolute;left:2423;top:6485;width:9186;height:2" coordorigin="2423,6485" coordsize="9186,2">
              <v:shape style="position:absolute;left:2423;top:6485;width:9186;height:2" coordorigin="2423,6485" coordsize="9186,0" path="m2423,6485l11609,6485e" filled="f" stroked="t" strokeweight=".713954pt" strokecolor="#575757">
                <v:path arrowok="t"/>
              </v:shape>
            </v:group>
            <v:group style="position:absolute;left:366;top:6698;width:2061;height:2" coordorigin="366,6698" coordsize="2061,2">
              <v:shape style="position:absolute;left:366;top:6698;width:2061;height:2" coordorigin="366,6698" coordsize="2061,0" path="m366,6698l2427,6698e" filled="f" stroked="t" strokeweight=".47597pt" strokecolor="#3B3B3B">
                <v:path arrowok="t"/>
              </v:shape>
            </v:group>
            <v:group style="position:absolute;left:2032;top:6703;width:3446;height:2" coordorigin="2032,6703" coordsize="3446,2">
              <v:shape style="position:absolute;left:2032;top:6703;width:3446;height:2" coordorigin="2032,6703" coordsize="3446,0" path="m2032,6703l5478,6703e" filled="f" stroked="t" strokeweight=".713954pt" strokecolor="#575757">
                <v:path arrowok="t"/>
              </v:shape>
            </v:group>
            <v:group style="position:absolute;left:5421;top:6703;width:357;height:2" coordorigin="5421,6703" coordsize="357,2">
              <v:shape style="position:absolute;left:5421;top:6703;width:357;height:2" coordorigin="5421,6703" coordsize="357,0" path="m5421,6703l5778,6703e" filled="f" stroked="t" strokeweight=".47597pt" strokecolor="#2B2B2B">
                <v:path arrowok="t"/>
              </v:shape>
            </v:group>
            <v:group style="position:absolute;left:5721;top:6703;width:1314;height:2" coordorigin="5721,6703" coordsize="1314,2">
              <v:shape style="position:absolute;left:5721;top:6703;width:1314;height:2" coordorigin="5721,6703" coordsize="1314,0" path="m5721,6703l7035,6703e" filled="f" stroked="t" strokeweight=".713954pt" strokecolor="#575757">
                <v:path arrowok="t"/>
              </v:shape>
            </v:group>
            <v:group style="position:absolute;left:6978;top:6703;width:662;height:2" coordorigin="6978,6703" coordsize="662,2">
              <v:shape style="position:absolute;left:6978;top:6703;width:662;height:2" coordorigin="6978,6703" coordsize="662,0" path="m6978,6703l7639,6703e" filled="f" stroked="t" strokeweight=".47597pt" strokecolor="#343434">
                <v:path arrowok="t"/>
              </v:shape>
            </v:group>
            <v:group style="position:absolute;left:7582;top:6703;width:1161;height:2" coordorigin="7582,6703" coordsize="1161,2">
              <v:shape style="position:absolute;left:7582;top:6703;width:1161;height:2" coordorigin="7582,6703" coordsize="1161,0" path="m7582,6703l8744,6703e" filled="f" stroked="t" strokeweight=".951939pt" strokecolor="#646464">
                <v:path arrowok="t"/>
              </v:shape>
            </v:group>
            <v:group style="position:absolute;left:8558;top:6703;width:657;height:2" coordorigin="8558,6703" coordsize="657,2">
              <v:shape style="position:absolute;left:8558;top:6703;width:657;height:2" coordorigin="8558,6703" coordsize="657,0" path="m8558,6703l9215,6703e" filled="f" stroked="t" strokeweight=".47597pt" strokecolor="#444444">
                <v:path arrowok="t"/>
              </v:shape>
            </v:group>
            <v:group style="position:absolute;left:9158;top:6705;width:2451;height:2" coordorigin="9158,6705" coordsize="2451,2">
              <v:shape style="position:absolute;left:9158;top:6705;width:2451;height:2" coordorigin="9158,6705" coordsize="2451,0" path="m9158,6705l11609,6705e" filled="f" stroked="t" strokeweight=".713954pt" strokecolor="#5B5B5B">
                <v:path arrowok="t"/>
              </v:shape>
            </v:group>
            <v:group style="position:absolute;left:362;top:7124;width:8063;height:2" coordorigin="362,7124" coordsize="8063,2">
              <v:shape style="position:absolute;left:362;top:7124;width:8063;height:2" coordorigin="362,7124" coordsize="8063,0" path="m362,7124l8425,7124e" filled="f" stroked="t" strokeweight=".713954pt" strokecolor="#575757">
                <v:path arrowok="t"/>
              </v:shape>
            </v:group>
            <v:group style="position:absolute;left:371;top:6655;width:2;height:1152" coordorigin="371,6655" coordsize="2,1152">
              <v:shape style="position:absolute;left:371;top:6655;width:2;height:1152" coordorigin="371,6655" coordsize="0,1152" path="m371,7807l371,6655e" filled="f" stroked="t" strokeweight=".951939pt" strokecolor="#575757">
                <v:path arrowok="t"/>
              </v:shape>
            </v:group>
            <v:group style="position:absolute;left:8368;top:7128;width:248;height:2" coordorigin="8368,7128" coordsize="248,2">
              <v:shape style="position:absolute;left:8368;top:7128;width:248;height:2" coordorigin="8368,7128" coordsize="248,0" path="m8368,7128l8615,7128e" filled="f" stroked="t" strokeweight=".47597pt" strokecolor="#484848">
                <v:path arrowok="t"/>
              </v:shape>
            </v:group>
            <v:group style="position:absolute;left:8539;top:7128;width:890;height:2" coordorigin="8539,7128" coordsize="890,2">
              <v:shape style="position:absolute;left:8539;top:7128;width:890;height:2" coordorigin="8539,7128" coordsize="890,0" path="m8539,7128l9429,7128e" filled="f" stroked="t" strokeweight=".951939pt" strokecolor="#676767">
                <v:path arrowok="t"/>
              </v:shape>
            </v:group>
            <v:group style="position:absolute;left:9158;top:7128;width:776;height:2" coordorigin="9158,7128" coordsize="776,2">
              <v:shape style="position:absolute;left:9158;top:7128;width:776;height:2" coordorigin="9158,7128" coordsize="776,0" path="m9158,7128l9933,7128e" filled="f" stroked="t" strokeweight=".713954pt" strokecolor="#4F4F4F">
                <v:path arrowok="t"/>
              </v:shape>
            </v:group>
            <v:group style="position:absolute;left:9876;top:7128;width:243;height:2" coordorigin="9876,7128" coordsize="243,2">
              <v:shape style="position:absolute;left:9876;top:7128;width:243;height:2" coordorigin="9876,7128" coordsize="243,0" path="m9876,7128l10119,7128e" filled="f" stroked="t" strokeweight=".47597pt" strokecolor="#3B3B3B">
                <v:path arrowok="t"/>
              </v:shape>
            </v:group>
            <v:group style="position:absolute;left:10062;top:7131;width:271;height:2" coordorigin="10062,7131" coordsize="271,2">
              <v:shape style="position:absolute;left:10062;top:7131;width:271;height:2" coordorigin="10062,7131" coordsize="271,0" path="m10062,7131l10333,7131e" filled="f" stroked="t" strokeweight=".713954pt" strokecolor="#4F4F4F">
                <v:path arrowok="t"/>
              </v:shape>
            </v:group>
            <v:group style="position:absolute;left:10152;top:7128;width:1456;height:2" coordorigin="10152,7128" coordsize="1456,2">
              <v:shape style="position:absolute;left:10152;top:7128;width:1456;height:2" coordorigin="10152,7128" coordsize="1456,0" path="m10152,7128l11609,7128e" filled="f" stroked="t" strokeweight=".713954pt" strokecolor="#646464">
                <v:path arrowok="t"/>
              </v:shape>
            </v:group>
            <v:group style="position:absolute;left:2404;top:7085;width:2;height:722" coordorigin="2404,7085" coordsize="2,722">
              <v:shape style="position:absolute;left:2404;top:7085;width:2;height:722" coordorigin="2404,7085" coordsize="0,722" path="m2404,7807l2404,7085e" filled="f" stroked="t" strokeweight=".47597pt" strokecolor="#2B2B2B">
                <v:path arrowok="t"/>
              </v:shape>
            </v:group>
            <v:group style="position:absolute;left:4960;top:7119;width:2;height:674" coordorigin="4960,7119" coordsize="2,674">
              <v:shape style="position:absolute;left:4960;top:7119;width:2;height:674" coordorigin="4960,7119" coordsize="0,674" path="m4960,7793l4960,7119e" filled="f" stroked="t" strokeweight=".951939pt" strokecolor="#545454">
                <v:path arrowok="t"/>
              </v:shape>
            </v:group>
            <v:group style="position:absolute;left:4950;top:7351;width:3037;height:2" coordorigin="4950,7351" coordsize="3037,2">
              <v:shape style="position:absolute;left:4950;top:7351;width:3037;height:2" coordorigin="4950,7351" coordsize="3037,0" path="m4950,7351l7987,7351e" filled="f" stroked="t" strokeweight=".713954pt" strokecolor="#545454">
                <v:path arrowok="t"/>
              </v:shape>
            </v:group>
            <v:group style="position:absolute;left:7825;top:7348;width:600;height:2" coordorigin="7825,7348" coordsize="600,2">
              <v:shape style="position:absolute;left:7825;top:7348;width:600;height:2" coordorigin="7825,7348" coordsize="600,0" path="m7825,7348l8425,7348e" filled="f" stroked="t" strokeweight=".47597pt" strokecolor="#383838">
                <v:path arrowok="t"/>
              </v:shape>
            </v:group>
            <v:group style="position:absolute;left:8368;top:7351;width:3237;height:2" coordorigin="8368,7351" coordsize="3237,2">
              <v:shape style="position:absolute;left:8368;top:7351;width:3237;height:2" coordorigin="8368,7351" coordsize="3237,0" path="m8368,7351l11604,7351e" filled="f" stroked="t" strokeweight=".713954pt" strokecolor="#5B5B5B">
                <v:path arrowok="t"/>
              </v:shape>
            </v:group>
            <v:group style="position:absolute;left:11599;top:7085;width:2;height:722" coordorigin="11599,7085" coordsize="2,722">
              <v:shape style="position:absolute;left:11599;top:7085;width:2;height:722" coordorigin="11599,7085" coordsize="0,722" path="m11599,7807l11599,7085e" filled="f" stroked="t" strokeweight=".47597pt" strokecolor="#3F3F3F">
                <v:path arrowok="t"/>
              </v:shape>
            </v:group>
            <v:group style="position:absolute;left:4955;top:7566;width:1437;height:2" coordorigin="4955,7566" coordsize="1437,2">
              <v:shape style="position:absolute;left:4955;top:7566;width:1437;height:2" coordorigin="4955,7566" coordsize="1437,0" path="m4955,7566l6392,7566e" filled="f" stroked="t" strokeweight=".713954pt" strokecolor="#575757">
                <v:path arrowok="t"/>
              </v:shape>
            </v:group>
            <v:group style="position:absolute;left:6335;top:7568;width:500;height:2" coordorigin="6335,7568" coordsize="500,2">
              <v:shape style="position:absolute;left:6335;top:7568;width:500;height:2" coordorigin="6335,7568" coordsize="500,0" path="m6335,7568l6835,7568e" filled="f" stroked="t" strokeweight=".47597pt" strokecolor="#2B2B2B">
                <v:path arrowok="t"/>
              </v:shape>
            </v:group>
            <v:group style="position:absolute;left:6778;top:7568;width:4826;height:2" coordorigin="6778,7568" coordsize="4826,2">
              <v:shape style="position:absolute;left:6778;top:7568;width:4826;height:2" coordorigin="6778,7568" coordsize="4826,0" path="m6778,7568l11604,7568e" filled="f" stroked="t" strokeweight=".713954pt" strokecolor="#5B5B5B">
                <v:path arrowok="t"/>
              </v:shape>
            </v:group>
            <v:group style="position:absolute;left:357;top:7779;width:2070;height:2" coordorigin="357,7779" coordsize="2070,2">
              <v:shape style="position:absolute;left:357;top:7779;width:2070;height:2" coordorigin="357,7779" coordsize="2070,0" path="m357,7779l2427,7779e" filled="f" stroked="t" strokeweight=".47597pt" strokecolor="#444444">
                <v:path arrowok="t"/>
              </v:shape>
            </v:group>
            <v:group style="position:absolute;left:2356;top:7781;width:1333;height:2" coordorigin="2356,7781" coordsize="1333,2">
              <v:shape style="position:absolute;left:2356;top:7781;width:1333;height:2" coordorigin="2356,7781" coordsize="1333,0" path="m2356,7781l3689,7781e" filled="f" stroked="t" strokeweight=".951939pt" strokecolor="#575757">
                <v:path arrowok="t"/>
              </v:shape>
            </v:group>
            <v:group style="position:absolute;left:3575;top:7783;width:1071;height:2" coordorigin="3575,7783" coordsize="1071,2">
              <v:shape style="position:absolute;left:3575;top:7783;width:1071;height:2" coordorigin="3575,7783" coordsize="1071,0" path="m3575,7783l4645,7783e" filled="f" stroked="t" strokeweight=".47597pt" strokecolor="#3B3B3B">
                <v:path arrowok="t"/>
              </v:shape>
            </v:group>
            <v:group style="position:absolute;left:4469;top:7786;width:2965;height:2" coordorigin="4469,7786" coordsize="2965,2">
              <v:shape style="position:absolute;left:4469;top:7786;width:2965;height:2" coordorigin="4469,7786" coordsize="2965,0" path="m4469,7786l7435,7786e" filled="f" stroked="t" strokeweight=".951939pt" strokecolor="#575757">
                <v:path arrowok="t"/>
              </v:shape>
            </v:group>
            <v:group style="position:absolute;left:7378;top:7783;width:262;height:2" coordorigin="7378,7783" coordsize="262,2">
              <v:shape style="position:absolute;left:7378;top:7783;width:262;height:2" coordorigin="7378,7783" coordsize="262,0" path="m7378,7783l7639,7783e" filled="f" stroked="t" strokeweight=".47597pt" strokecolor="#444444">
                <v:path arrowok="t"/>
              </v:shape>
            </v:group>
            <v:group style="position:absolute;left:7582;top:7786;width:4022;height:2" coordorigin="7582,7786" coordsize="4022,2">
              <v:shape style="position:absolute;left:7582;top:7786;width:4022;height:2" coordorigin="7582,7786" coordsize="4022,0" path="m7582,7786l11604,7786e" filled="f" stroked="t" strokeweight=".713954pt" strokecolor="#5B5B5B">
                <v:path arrowok="t"/>
              </v:shape>
            </v:group>
            <v:group style="position:absolute;left:362;top:8587;width:4284;height:2" coordorigin="362,8587" coordsize="4284,2">
              <v:shape style="position:absolute;left:362;top:8587;width:4284;height:2" coordorigin="362,8587" coordsize="4284,0" path="m362,8587l4645,8587e" filled="f" stroked="t" strokeweight=".713954pt" strokecolor="#5B5B5B">
                <v:path arrowok="t"/>
              </v:shape>
            </v:group>
            <v:group style="position:absolute;left:4588;top:8591;width:395;height:2" coordorigin="4588,8591" coordsize="395,2">
              <v:shape style="position:absolute;left:4588;top:8591;width:395;height:2" coordorigin="4588,8591" coordsize="395,0" path="m4588,8591l4983,8591e" filled="f" stroked="t" strokeweight=".47597pt" strokecolor="#343434">
                <v:path arrowok="t"/>
              </v:shape>
            </v:group>
            <v:group style="position:absolute;left:4926;top:8589;width:2956;height:2" coordorigin="4926,8589" coordsize="2956,2">
              <v:shape style="position:absolute;left:4926;top:8589;width:2956;height:2" coordorigin="4926,8589" coordsize="2956,0" path="m4926,8589l7882,8589e" filled="f" stroked="t" strokeweight=".713954pt" strokecolor="#575757">
                <v:path arrowok="t"/>
              </v:shape>
            </v:group>
            <v:group style="position:absolute;left:7825;top:8591;width:600;height:2" coordorigin="7825,8591" coordsize="600,2">
              <v:shape style="position:absolute;left:7825;top:8591;width:600;height:2" coordorigin="7825,8591" coordsize="600,0" path="m7825,8591l8425,8591e" filled="f" stroked="t" strokeweight=".47597pt" strokecolor="#3F3F3F">
                <v:path arrowok="t"/>
              </v:shape>
            </v:group>
            <v:group style="position:absolute;left:8277;top:8589;width:995;height:2" coordorigin="8277,8589" coordsize="995,2">
              <v:shape style="position:absolute;left:8277;top:8589;width:995;height:2" coordorigin="8277,8589" coordsize="995,0" path="m8277,8589l9272,8589e" filled="f" stroked="t" strokeweight=".951939pt" strokecolor="#676767">
                <v:path arrowok="t"/>
              </v:shape>
            </v:group>
            <v:group style="position:absolute;left:9158;top:8591;width:961;height:2" coordorigin="9158,8591" coordsize="961,2">
              <v:shape style="position:absolute;left:9158;top:8591;width:961;height:2" coordorigin="9158,8591" coordsize="961,0" path="m9158,8591l10119,8591e" filled="f" stroked="t" strokeweight=".47597pt" strokecolor="#3B3B3B">
                <v:path arrowok="t"/>
              </v:shape>
            </v:group>
            <v:group style="position:absolute;left:10062;top:8591;width:1547;height:2" coordorigin="10062,8591" coordsize="1547,2">
              <v:shape style="position:absolute;left:10062;top:8591;width:1547;height:2" coordorigin="10062,8591" coordsize="1547,0" path="m10062,8591l11609,8591e" filled="f" stroked="t" strokeweight=".713954pt" strokecolor="#5B5B5B">
                <v:path arrowok="t"/>
              </v:shape>
            </v:group>
            <v:group style="position:absolute;left:2404;top:3925;width:2;height:5555" coordorigin="2404,3925" coordsize="2,5555">
              <v:shape style="position:absolute;left:2404;top:3925;width:2;height:5555" coordorigin="2404,3925" coordsize="0,5555" path="m2404,9481l2404,3925e" filled="f" stroked="t" strokeweight=".713954pt" strokecolor="#4F4F4F">
                <v:path arrowok="t"/>
              </v:shape>
            </v:group>
            <v:group style="position:absolute;left:366;top:8797;width:2;height:258" coordorigin="366,8797" coordsize="2,258">
              <v:shape style="position:absolute;left:366;top:8797;width:2;height:258" coordorigin="366,8797" coordsize="0,258" path="m366,9055l366,8797e" filled="f" stroked="t" strokeweight=".47597pt" strokecolor="#1F1F1F">
                <v:path arrowok="t"/>
              </v:shape>
            </v:group>
            <v:group style="position:absolute;left:11599;top:8797;width:2;height:698" coordorigin="11599,8797" coordsize="2,698">
              <v:shape style="position:absolute;left:11599;top:8797;width:2;height:698" coordorigin="11599,8797" coordsize="0,698" path="m11599,9495l11599,8797e" filled="f" stroked="t" strokeweight=".47597pt" strokecolor="#3B3B3B">
                <v:path arrowok="t"/>
              </v:shape>
            </v:group>
            <v:group style="position:absolute;left:357;top:9469;width:11247;height:2" coordorigin="357,9469" coordsize="11247,2">
              <v:shape style="position:absolute;left:357;top:9469;width:11247;height:2" coordorigin="357,9469" coordsize="11247,0" path="m357,9469l11604,9469e" filled="f" stroked="t" strokeweight=".713954pt" strokecolor="#575757">
                <v:path arrowok="t"/>
              </v:shape>
            </v:group>
            <v:group style="position:absolute;left:2401;top:8797;width:2;height:1037" coordorigin="2401,8797" coordsize="2,1037">
              <v:shape style="position:absolute;left:2401;top:8797;width:2;height:1037" coordorigin="2401,8797" coordsize="0,1037" path="m2401,9834l2401,8797e" filled="f" stroked="t" strokeweight=".47597pt" strokecolor="#444444">
                <v:path arrowok="t"/>
              </v:shape>
            </v:group>
            <v:group style="position:absolute;left:357;top:9806;width:1276;height:2" coordorigin="357,9806" coordsize="1276,2">
              <v:shape style="position:absolute;left:357;top:9806;width:1276;height:2" coordorigin="357,9806" coordsize="1276,0" path="m357,9806l1633,9806e" filled="f" stroked="t" strokeweight=".951939pt" strokecolor="#5B5B5B">
                <v:path arrowok="t"/>
              </v:shape>
            </v:group>
            <v:group style="position:absolute;left:1575;top:9808;width:852;height:2" coordorigin="1575,9808" coordsize="852,2">
              <v:shape style="position:absolute;left:1575;top:9808;width:852;height:2" coordorigin="1575,9808" coordsize="852,0" path="m1575,9808l2427,9808e" filled="f" stroked="t" strokeweight=".47597pt" strokecolor="#3F3F3F">
                <v:path arrowok="t"/>
              </v:shape>
            </v:group>
            <v:group style="position:absolute;left:2356;top:9813;width:1566;height:2" coordorigin="2356,9813" coordsize="1566,2">
              <v:shape style="position:absolute;left:2356;top:9813;width:1566;height:2" coordorigin="2356,9813" coordsize="1566,0" path="m2356,9813l3922,9813e" filled="f" stroked="t" strokeweight=".951939pt" strokecolor="#5B5B5B">
                <v:path arrowok="t"/>
              </v:shape>
            </v:group>
            <v:group style="position:absolute;left:3865;top:9810;width:781;height:2" coordorigin="3865,9810" coordsize="781,2">
              <v:shape style="position:absolute;left:3865;top:9810;width:781;height:2" coordorigin="3865,9810" coordsize="781,0" path="m3865,9810l4645,9810e" filled="f" stroked="t" strokeweight=".47597pt" strokecolor="#3B3B3B">
                <v:path arrowok="t"/>
              </v:shape>
            </v:group>
            <v:group style="position:absolute;left:4460;top:9810;width:1019;height:2" coordorigin="4460,9810" coordsize="1019,2">
              <v:shape style="position:absolute;left:4460;top:9810;width:1019;height:2" coordorigin="4460,9810" coordsize="1019,0" path="m4460,9810l5478,9810e" filled="f" stroked="t" strokeweight=".951939pt" strokecolor="#545454">
                <v:path arrowok="t"/>
              </v:shape>
            </v:group>
            <v:group style="position:absolute;left:5421;top:9810;width:357;height:2" coordorigin="5421,9810" coordsize="357,2">
              <v:shape style="position:absolute;left:5421;top:9810;width:357;height:2" coordorigin="5421,9810" coordsize="357,0" path="m5421,9810l5778,9810e" filled="f" stroked="t" strokeweight=".47597pt" strokecolor="#383838">
                <v:path arrowok="t"/>
              </v:shape>
            </v:group>
            <v:group style="position:absolute;left:5721;top:9808;width:2894;height:2" coordorigin="5721,9808" coordsize="2894,2">
              <v:shape style="position:absolute;left:5721;top:9808;width:2894;height:2" coordorigin="5721,9808" coordsize="2894,0" path="m5721,9808l8615,9808e" filled="f" stroked="t" strokeweight=".951939pt" strokecolor="#5B5B5B">
                <v:path arrowok="t"/>
              </v:shape>
            </v:group>
            <v:group style="position:absolute;left:8558;top:9810;width:657;height:2" coordorigin="8558,9810" coordsize="657,2">
              <v:shape style="position:absolute;left:8558;top:9810;width:657;height:2" coordorigin="8558,9810" coordsize="657,0" path="m8558,9810l9215,9810e" filled="f" stroked="t" strokeweight=".47597pt" strokecolor="#343434">
                <v:path arrowok="t"/>
              </v:shape>
            </v:group>
            <v:group style="position:absolute;left:9158;top:9813;width:1176;height:2" coordorigin="9158,9813" coordsize="1176,2">
              <v:shape style="position:absolute;left:9158;top:9813;width:1176;height:2" coordorigin="9158,9813" coordsize="1176,0" path="m9158,9813l10333,9813e" filled="f" stroked="t" strokeweight=".951939pt" strokecolor="#5B5B5B">
                <v:path arrowok="t"/>
              </v:shape>
            </v:group>
            <v:group style="position:absolute;left:10276;top:9810;width:400;height:2" coordorigin="10276,9810" coordsize="400,2">
              <v:shape style="position:absolute;left:10276;top:9810;width:400;height:2" coordorigin="10276,9810" coordsize="400,0" path="m10276,9810l10676,9810e" filled="f" stroked="t" strokeweight=".47597pt" strokecolor="#343434">
                <v:path arrowok="t"/>
              </v:shape>
            </v:group>
            <v:group style="position:absolute;left:10619;top:9813;width:990;height:2" coordorigin="10619,9813" coordsize="990,2">
              <v:shape style="position:absolute;left:10619;top:9813;width:990;height:2" coordorigin="10619,9813" coordsize="990,0" path="m10619,9813l11609,9813e" filled="f" stroked="t" strokeweight=".47597pt" strokecolor="#4B4B4B">
                <v:path arrowok="t"/>
              </v:shape>
            </v:group>
            <v:group style="position:absolute;left:357;top:10042;width:2513;height:2" coordorigin="357,10042" coordsize="2513,2">
              <v:shape style="position:absolute;left:357;top:10042;width:2513;height:2" coordorigin="357,10042" coordsize="2513,0" path="m357,10042l2870,10042e" filled="f" stroked="t" strokeweight=".713954pt" strokecolor="#575757">
                <v:path arrowok="t"/>
              </v:shape>
            </v:group>
            <v:group style="position:absolute;left:2399;top:9763;width:2;height:306" coordorigin="2399,9763" coordsize="2,306">
              <v:shape style="position:absolute;left:2399;top:9763;width:2;height:306" coordorigin="2399,9763" coordsize="0,306" path="m2399,10069l2399,9763e" filled="f" stroked="t" strokeweight=".47597pt" strokecolor="#2B2B2B">
                <v:path arrowok="t"/>
              </v:shape>
            </v:group>
            <v:group style="position:absolute;left:2813;top:10045;width:819;height:2" coordorigin="2813,10045" coordsize="819,2">
              <v:shape style="position:absolute;left:2813;top:10045;width:819;height:2" coordorigin="2813,10045" coordsize="819,0" path="m2813,10045l3632,10045e" filled="f" stroked="t" strokeweight=".47597pt" strokecolor="#383838">
                <v:path arrowok="t"/>
              </v:shape>
            </v:group>
            <v:group style="position:absolute;left:3575;top:10045;width:1071;height:2" coordorigin="3575,10045" coordsize="1071,2">
              <v:shape style="position:absolute;left:3575;top:10045;width:1071;height:2" coordorigin="3575,10045" coordsize="1071,0" path="m3575,10045l4645,10045e" filled="f" stroked="t" strokeweight=".951939pt" strokecolor="#5B5B5B">
                <v:path arrowok="t"/>
              </v:shape>
            </v:group>
            <v:group style="position:absolute;left:4588;top:10045;width:395;height:2" coordorigin="4588,10045" coordsize="395,2">
              <v:shape style="position:absolute;left:4588;top:10045;width:395;height:2" coordorigin="4588,10045" coordsize="395,0" path="m4588,10045l4983,10045e" filled="f" stroked="t" strokeweight=".47597pt" strokecolor="#2F2F2F">
                <v:path arrowok="t"/>
              </v:shape>
            </v:group>
            <v:group style="position:absolute;left:4926;top:10047;width:552;height:2" coordorigin="4926,10047" coordsize="552,2">
              <v:shape style="position:absolute;left:4926;top:10047;width:552;height:2" coordorigin="4926,10047" coordsize="552,0" path="m4926,10047l5478,10047e" filled="f" stroked="t" strokeweight=".47597pt" strokecolor="#444444">
                <v:path arrowok="t"/>
              </v:shape>
            </v:group>
            <v:group style="position:absolute;left:5369;top:10045;width:1023;height:2" coordorigin="5369,10045" coordsize="1023,2">
              <v:shape style="position:absolute;left:5369;top:10045;width:1023;height:2" coordorigin="5369,10045" coordsize="1023,0" path="m5369,10045l6392,10045e" filled="f" stroked="t" strokeweight=".951939pt" strokecolor="#5B5B5B">
                <v:path arrowok="t"/>
              </v:shape>
            </v:group>
            <v:group style="position:absolute;left:6335;top:10045;width:500;height:2" coordorigin="6335,10045" coordsize="500,2">
              <v:shape style="position:absolute;left:6335;top:10045;width:500;height:2" coordorigin="6335,10045" coordsize="500,0" path="m6335,10045l6835,10045e" filled="f" stroked="t" strokeweight=".47597pt" strokecolor="#343434">
                <v:path arrowok="t"/>
              </v:shape>
            </v:group>
            <v:group style="position:absolute;left:6778;top:10047;width:1142;height:2" coordorigin="6778,10047" coordsize="1142,2">
              <v:shape style="position:absolute;left:6778;top:10047;width:1142;height:2" coordorigin="6778,10047" coordsize="1142,0" path="m6778,10047l7920,10047e" filled="f" stroked="t" strokeweight=".951939pt" strokecolor="#606060">
                <v:path arrowok="t"/>
              </v:shape>
            </v:group>
            <v:group style="position:absolute;left:7825;top:10045;width:600;height:2" coordorigin="7825,10045" coordsize="600,2">
              <v:shape style="position:absolute;left:7825;top:10045;width:600;height:2" coordorigin="7825,10045" coordsize="600,0" path="m7825,10045l8425,10045e" filled="f" stroked="t" strokeweight=".47597pt" strokecolor="#383838">
                <v:path arrowok="t"/>
              </v:shape>
            </v:group>
            <v:group style="position:absolute;left:8368;top:10045;width:248;height:2" coordorigin="8368,10045" coordsize="248,2">
              <v:shape style="position:absolute;left:8368;top:10045;width:248;height:2" coordorigin="8368,10045" coordsize="248,0" path="m8368,10045l8615,10045e" filled="f" stroked="t" strokeweight=".47597pt" strokecolor="#4F4F4F">
                <v:path arrowok="t"/>
              </v:shape>
            </v:group>
            <v:group style="position:absolute;left:8463;top:10047;width:1471;height:2" coordorigin="8463,10047" coordsize="1471,2">
              <v:shape style="position:absolute;left:8463;top:10047;width:1471;height:2" coordorigin="8463,10047" coordsize="1471,0" path="m8463,10047l9933,10047e" filled="f" stroked="t" strokeweight=".951939pt" strokecolor="#5B5B5B">
                <v:path arrowok="t"/>
              </v:shape>
            </v:group>
            <v:group style="position:absolute;left:9876;top:10047;width:457;height:2" coordorigin="9876,10047" coordsize="457,2">
              <v:shape style="position:absolute;left:9876;top:10047;width:457;height:2" coordorigin="9876,10047" coordsize="457,0" path="m9876,10047l10333,10047e" filled="f" stroked="t" strokeweight=".713954pt" strokecolor="#484848">
                <v:path arrowok="t"/>
              </v:shape>
            </v:group>
            <v:group style="position:absolute;left:10276;top:10047;width:1333;height:2" coordorigin="10276,10047" coordsize="1333,2">
              <v:shape style="position:absolute;left:10276;top:10047;width:1333;height:2" coordorigin="10276,10047" coordsize="1333,0" path="m10276,10047l11609,10047e" filled="f" stroked="t" strokeweight=".951939pt" strokecolor="#646464">
                <v:path arrowok="t"/>
              </v:shape>
            </v:group>
            <v:group style="position:absolute;left:2401;top:9997;width:2;height:1128" coordorigin="2401,9997" coordsize="2,1128">
              <v:shape style="position:absolute;left:2401;top:9997;width:2;height:1128" coordorigin="2401,9997" coordsize="0,1128" path="m2401,11125l2401,9997e" filled="f" stroked="t" strokeweight=".951939pt" strokecolor="#575757">
                <v:path arrowok="t"/>
              </v:shape>
            </v:group>
            <v:group style="position:absolute;left:357;top:10523;width:2070;height:2" coordorigin="357,10523" coordsize="2070,2">
              <v:shape style="position:absolute;left:357;top:10523;width:2070;height:2" coordorigin="357,10523" coordsize="2070,0" path="m357,10523l2427,10523e" filled="f" stroked="t" strokeweight=".713954pt" strokecolor="#444444">
                <v:path arrowok="t"/>
              </v:shape>
            </v:group>
            <v:group style="position:absolute;left:2075;top:10525;width:1314;height:2" coordorigin="2075,10525" coordsize="1314,2">
              <v:shape style="position:absolute;left:2075;top:10525;width:1314;height:2" coordorigin="2075,10525" coordsize="1314,0" path="m2075,10525l3389,10525e" filled="f" stroked="t" strokeweight=".951939pt" strokecolor="#5B5B5B">
                <v:path arrowok="t"/>
              </v:shape>
            </v:group>
            <v:group style="position:absolute;left:3332;top:10523;width:181;height:2" coordorigin="3332,10523" coordsize="181,2">
              <v:shape style="position:absolute;left:3332;top:10523;width:181;height:2" coordorigin="3332,10523" coordsize="181,0" path="m3332,10523l3513,10523e" filled="f" stroked="t" strokeweight=".47597pt" strokecolor="#2B2B2B">
                <v:path arrowok="t"/>
              </v:shape>
            </v:group>
            <v:group style="position:absolute;left:3456;top:10520;width:1214;height:2" coordorigin="3456,10520" coordsize="1214,2">
              <v:shape style="position:absolute;left:3456;top:10520;width:1214;height:2" coordorigin="3456,10520" coordsize="1214,0" path="m3456,10520l4669,10520e" filled="f" stroked="t" strokeweight=".951939pt" strokecolor="#606060">
                <v:path arrowok="t"/>
              </v:shape>
            </v:group>
            <v:group style="position:absolute;left:4588;top:10523;width:395;height:2" coordorigin="4588,10523" coordsize="395,2">
              <v:shape style="position:absolute;left:4588;top:10523;width:395;height:2" coordorigin="4588,10523" coordsize="395,0" path="m4588,10523l4983,10523e" filled="f" stroked="t" strokeweight=".47597pt" strokecolor="#343434">
                <v:path arrowok="t"/>
              </v:shape>
            </v:group>
            <v:group style="position:absolute;left:4926;top:10523;width:1466;height:2" coordorigin="4926,10523" coordsize="1466,2">
              <v:shape style="position:absolute;left:4926;top:10523;width:1466;height:2" coordorigin="4926,10523" coordsize="1466,0" path="m4926,10523l6392,10523e" filled="f" stroked="t" strokeweight=".713954pt" strokecolor="#545454">
                <v:path arrowok="t"/>
              </v:shape>
            </v:group>
            <v:group style="position:absolute;left:6335;top:10523;width:500;height:2" coordorigin="6335,10523" coordsize="500,2">
              <v:shape style="position:absolute;left:6335;top:10523;width:500;height:2" coordorigin="6335,10523" coordsize="500,0" path="m6335,10523l6835,10523e" filled="f" stroked="t" strokeweight=".47597pt" strokecolor="#2F2F2F">
                <v:path arrowok="t"/>
              </v:shape>
            </v:group>
            <v:group style="position:absolute;left:6778;top:10525;width:4831;height:2" coordorigin="6778,10525" coordsize="4831,2">
              <v:shape style="position:absolute;left:6778;top:10525;width:4831;height:2" coordorigin="6778,10525" coordsize="4831,0" path="m6778,10525l11609,10525e" filled="f" stroked="t" strokeweight=".951939pt" strokecolor="#5B5B5B">
                <v:path arrowok="t"/>
              </v:shape>
            </v:group>
            <v:group style="position:absolute;left:362;top:10736;width:5117;height:2" coordorigin="362,10736" coordsize="5117,2">
              <v:shape style="position:absolute;left:362;top:10736;width:5117;height:2" coordorigin="362,10736" coordsize="5117,0" path="m362,10736l5478,10736e" filled="f" stroked="t" strokeweight=".951939pt" strokecolor="#606060">
                <v:path arrowok="t"/>
              </v:shape>
            </v:group>
            <v:group style="position:absolute;left:366;top:10475;width:2;height:516" coordorigin="366,10475" coordsize="2,516">
              <v:shape style="position:absolute;left:366;top:10475;width:2;height:516" coordorigin="366,10475" coordsize="0,516" path="m366,10991l366,10475e" filled="f" stroked="t" strokeweight=".47597pt" strokecolor="#343434">
                <v:path arrowok="t"/>
              </v:shape>
            </v:group>
            <v:group style="position:absolute;left:5421;top:10738;width:357;height:2" coordorigin="5421,10738" coordsize="357,2">
              <v:shape style="position:absolute;left:5421;top:10738;width:357;height:2" coordorigin="5421,10738" coordsize="357,0" path="m5421,10738l5778,10738e" filled="f" stroked="t" strokeweight=".47597pt" strokecolor="#2F2F2F">
                <v:path arrowok="t"/>
              </v:shape>
            </v:group>
            <v:group style="position:absolute;left:7378;top:10738;width:262;height:2" coordorigin="7378,10738" coordsize="262,2">
              <v:shape style="position:absolute;left:7378;top:10738;width:262;height:2" coordorigin="7378,10738" coordsize="262,0" path="m7378,10738l7639,10738e" filled="f" stroked="t" strokeweight=".47597pt" strokecolor="#484848">
                <v:path arrowok="t"/>
              </v:shape>
            </v:group>
            <v:group style="position:absolute;left:5721;top:10736;width:5883;height:2" coordorigin="5721,10736" coordsize="5883,2">
              <v:shape style="position:absolute;left:5721;top:10736;width:5883;height:2" coordorigin="5721,10736" coordsize="5883,0" path="m5721,10736l11604,10736e" filled="f" stroked="t" strokeweight=".713954pt" strokecolor="#5B5B5B">
                <v:path arrowok="t"/>
              </v:shape>
            </v:group>
            <v:group style="position:absolute;left:8558;top:10738;width:657;height:2" coordorigin="8558,10738" coordsize="657,2">
              <v:shape style="position:absolute;left:8558;top:10738;width:657;height:2" coordorigin="8558,10738" coordsize="657,0" path="m8558,10738l9215,10738e" filled="f" stroked="t" strokeweight=".47597pt" strokecolor="#3F3F3F">
                <v:path arrowok="t"/>
              </v:shape>
            </v:group>
            <v:group style="position:absolute;left:10276;top:10738;width:728;height:2" coordorigin="10276,10738" coordsize="728,2">
              <v:shape style="position:absolute;left:10276;top:10738;width:728;height:2" coordorigin="10276,10738" coordsize="728,0" path="m10276,10738l11004,10738e" filled="f" stroked="t" strokeweight=".47597pt" strokecolor="#383838">
                <v:path arrowok="t"/>
              </v:shape>
            </v:group>
            <v:group style="position:absolute;left:11599;top:10475;width:2;height:301" coordorigin="11599,10475" coordsize="2,301">
              <v:shape style="position:absolute;left:11599;top:10475;width:2;height:301" coordorigin="11599,10475" coordsize="0,301" path="m11599,10776l11599,10475e" filled="f" stroked="t" strokeweight=".47597pt" strokecolor="#3F3F3F">
                <v:path arrowok="t"/>
              </v:shape>
            </v:group>
            <v:group style="position:absolute;left:809;top:10967;width:376;height:2" coordorigin="809,10967" coordsize="376,2">
              <v:shape style="position:absolute;left:809;top:10967;width:376;height:2" coordorigin="809,10967" coordsize="376,0" path="m809,10967l1185,10967e" filled="f" stroked="t" strokeweight=".713954pt" strokecolor="#3F3F3F">
                <v:path arrowok="t"/>
              </v:shape>
            </v:group>
            <v:group style="position:absolute;left:1114;top:10972;width:524;height:2" coordorigin="1114,10972" coordsize="524,2">
              <v:shape style="position:absolute;left:1114;top:10972;width:524;height:2" coordorigin="1114,10972" coordsize="524,0" path="m1114,10972l1637,10972e" filled="f" stroked="t" strokeweight=".47597pt" strokecolor="#444444">
                <v:path arrowok="t"/>
              </v:shape>
            </v:group>
            <v:group style="position:absolute;left:1604;top:10733;width:2;height:239" coordorigin="1604,10733" coordsize="2,239">
              <v:shape style="position:absolute;left:1604;top:10733;width:2;height:239" coordorigin="1604,10733" coordsize="0,239" path="m1604,10972l1604,10733e" filled="f" stroked="t" strokeweight=".237985pt" strokecolor="#4B4B4B">
                <v:path arrowok="t"/>
              </v:shape>
            </v:group>
            <v:group style="position:absolute;left:1176;top:10970;width:5217;height:2" coordorigin="1176,10970" coordsize="5217,2">
              <v:shape style="position:absolute;left:1176;top:10970;width:5217;height:2" coordorigin="1176,10970" coordsize="5217,0" path="m1176,10970l6392,10970e" filled="f" stroked="t" strokeweight=".713954pt" strokecolor="#575757">
                <v:path arrowok="t"/>
              </v:shape>
            </v:group>
            <v:group style="position:absolute;left:6335;top:10972;width:500;height:2" coordorigin="6335,10972" coordsize="500,2">
              <v:shape style="position:absolute;left:6335;top:10972;width:500;height:2" coordorigin="6335,10972" coordsize="500,0" path="m6335,10972l6835,10972e" filled="f" stroked="t" strokeweight=".47597pt" strokecolor="#2F2F2F">
                <v:path arrowok="t"/>
              </v:shape>
            </v:group>
            <v:group style="position:absolute;left:6778;top:10972;width:1104;height:2" coordorigin="6778,10972" coordsize="1104,2">
              <v:shape style="position:absolute;left:6778;top:10972;width:1104;height:2" coordorigin="6778,10972" coordsize="1104,0" path="m6778,10972l7882,10972e" filled="f" stroked="t" strokeweight=".951939pt" strokecolor="#606060">
                <v:path arrowok="t"/>
              </v:shape>
            </v:group>
            <v:group style="position:absolute;left:7825;top:10972;width:600;height:2" coordorigin="7825,10972" coordsize="600,2">
              <v:shape style="position:absolute;left:7825;top:10972;width:600;height:2" coordorigin="7825,10972" coordsize="600,0" path="m7825,10972l8425,10972e" filled="f" stroked="t" strokeweight=".47597pt" strokecolor="#4B4B4B">
                <v:path arrowok="t"/>
              </v:shape>
            </v:group>
            <v:group style="position:absolute;left:8306;top:10970;width:2508;height:2" coordorigin="8306,10970" coordsize="2508,2">
              <v:shape style="position:absolute;left:8306;top:10970;width:2508;height:2" coordorigin="8306,10970" coordsize="2508,0" path="m8306,10970l10814,10970e" filled="f" stroked="t" strokeweight=".951939pt" strokecolor="#606060">
                <v:path arrowok="t"/>
              </v:shape>
            </v:group>
            <v:group style="position:absolute;left:10619;top:10970;width:990;height:2" coordorigin="10619,10970" coordsize="990,2">
              <v:shape style="position:absolute;left:10619;top:10970;width:990;height:2" coordorigin="10619,10970" coordsize="990,0" path="m10619,10970l11609,10970e" filled="f" stroked="t" strokeweight=".47597pt" strokecolor="#4B4B4B">
                <v:path arrowok="t"/>
              </v:shape>
            </v:group>
            <v:group style="position:absolute;left:364;top:3667;width:2;height:9595" coordorigin="364,3667" coordsize="2,9595">
              <v:shape style="position:absolute;left:364;top:3667;width:2;height:9595" coordorigin="364,3667" coordsize="0,9595" path="m364,13262l364,3667e" filled="f" stroked="t" strokeweight=".713954pt" strokecolor="#4F4F4F">
                <v:path arrowok="t"/>
              </v:shape>
            </v:group>
            <v:group style="position:absolute;left:1159;top:10929;width:2;height:196" coordorigin="1159,10929" coordsize="2,196">
              <v:shape style="position:absolute;left:1159;top:10929;width:2;height:196" coordorigin="1159,10929" coordsize="0,196" path="m1159,11125l1159,10929e" filled="f" stroked="t" strokeweight=".951939pt" strokecolor="#6B6B6B">
                <v:path arrowok="t"/>
              </v:shape>
            </v:group>
            <v:group style="position:absolute;left:1604;top:10958;width:2;height:139" coordorigin="1604,10958" coordsize="2,139">
              <v:shape style="position:absolute;left:1604;top:10958;width:2;height:139" coordorigin="1604,10958" coordsize="0,139" path="m1604,11096l1604,10958e" filled="f" stroked="t" strokeweight=".237985pt" strokecolor="#232323">
                <v:path arrowok="t"/>
              </v:shape>
            </v:group>
            <v:group style="position:absolute;left:7413;top:10733;width:2;height:416" coordorigin="7413,10733" coordsize="2,416">
              <v:shape style="position:absolute;left:7413;top:10733;width:2;height:416" coordorigin="7413,10733" coordsize="0,416" path="m7413,11149l7413,10733e" filled="f" stroked="t" strokeweight=".951939pt" strokecolor="#606060">
                <v:path arrowok="t"/>
              </v:shape>
            </v:group>
            <v:group style="position:absolute;left:1161;top:11068;width:2;height:368" coordorigin="1161,11068" coordsize="2,368">
              <v:shape style="position:absolute;left:1161;top:11068;width:2;height:368" coordorigin="1161,11068" coordsize="0,368" path="m1161,11436l1161,11068e" filled="f" stroked="t" strokeweight=".47597pt" strokecolor="#3B3B3B">
                <v:path arrowok="t"/>
              </v:shape>
            </v:group>
            <v:group style="position:absolute;left:1604;top:11096;width:2;height:1831" coordorigin="1604,11096" coordsize="2,1831">
              <v:shape style="position:absolute;left:1604;top:11096;width:2;height:1831" coordorigin="1604,11096" coordsize="0,1831" path="m1604,12928l1604,11096e" filled="f" stroked="t" strokeweight=".237985pt" strokecolor="#000000">
                <v:path arrowok="t"/>
              </v:shape>
            </v:group>
            <v:group style="position:absolute;left:2399;top:11068;width:2;height:622" coordorigin="2399,11068" coordsize="2,622">
              <v:shape style="position:absolute;left:2399;top:11068;width:2;height:622" coordorigin="2399,11068" coordsize="0,622" path="m2399,11689l2399,11068e" filled="f" stroked="t" strokeweight=".47597pt" strokecolor="#383838">
                <v:path arrowok="t"/>
              </v:shape>
            </v:group>
            <v:group style="position:absolute;left:7416;top:11068;width:2;height:798" coordorigin="7416,11068" coordsize="2,798">
              <v:shape style="position:absolute;left:7416;top:11068;width:2;height:798" coordorigin="7416,11068" coordsize="0,798" path="m7416,11866l7416,11068e" filled="f" stroked="t" strokeweight=".47597pt" strokecolor="#383838">
                <v:path arrowok="t"/>
              </v:shape>
            </v:group>
            <v:group style="position:absolute;left:1161;top:11379;width:2;height:311" coordorigin="1161,11379" coordsize="2,311">
              <v:shape style="position:absolute;left:1161;top:11379;width:2;height:311" coordorigin="1161,11379" coordsize="0,311" path="m1161,11689l1161,11379e" filled="f" stroked="t" strokeweight=".47597pt" strokecolor="#232323">
                <v:path arrowok="t"/>
              </v:shape>
            </v:group>
            <v:group style="position:absolute;left:2408;top:11632;width:2;height:124" coordorigin="2408,11632" coordsize="2,124">
              <v:shape style="position:absolute;left:2408;top:11632;width:2;height:124" coordorigin="2408,11632" coordsize="0,124" path="m2408,11756l2408,11632e" filled="f" stroked="t" strokeweight=".951939pt" strokecolor="#444448">
                <v:path arrowok="t"/>
              </v:shape>
            </v:group>
            <v:group style="position:absolute;left:2397;top:11809;width:2;height:177" coordorigin="2397,11809" coordsize="2,177">
              <v:shape style="position:absolute;left:2397;top:11809;width:2;height:177" coordorigin="2397,11809" coordsize="0,177" path="m2397,11986l2397,11809e" filled="f" stroked="t" strokeweight=".713954pt" strokecolor="#4F4F4F">
                <v:path arrowok="t"/>
              </v:shape>
            </v:group>
            <v:group style="position:absolute;left:7416;top:11809;width:2;height:1147" coordorigin="7416,11809" coordsize="2,1147">
              <v:shape style="position:absolute;left:7416;top:11809;width:2;height:1147" coordorigin="7416,11809" coordsize="0,1147" path="m7416,12956l7416,11809e" filled="f" stroked="t" strokeweight=".713954pt" strokecolor="#545454">
                <v:path arrowok="t"/>
              </v:shape>
            </v:group>
            <v:group style="position:absolute;left:1159;top:11632;width:2;height:641" coordorigin="1159,11632" coordsize="2,641">
              <v:shape style="position:absolute;left:1159;top:11632;width:2;height:641" coordorigin="1159,11632" coordsize="0,641" path="m1159,12273l1159,11632e" filled="f" stroked="t" strokeweight=".47597pt" strokecolor="#3B3B3B">
                <v:path arrowok="t"/>
              </v:shape>
            </v:group>
            <v:group style="position:absolute;left:11599;top:12024;width:2;height:626" coordorigin="11599,12024" coordsize="2,626">
              <v:shape style="position:absolute;left:11599;top:12024;width:2;height:626" coordorigin="11599,12024" coordsize="0,626" path="m11599,12650l11599,12024e" filled="f" stroked="t" strokeweight=".47597pt" strokecolor="#3F3F3F">
                <v:path arrowok="t"/>
              </v:shape>
            </v:group>
            <v:group style="position:absolute;left:362;top:12593;width:2;height:363" coordorigin="362,12593" coordsize="2,363">
              <v:shape style="position:absolute;left:362;top:12593;width:2;height:363" coordorigin="362,12593" coordsize="0,363" path="m362,12956l362,12593e" filled="f" stroked="t" strokeweight=".47597pt" strokecolor="#3B3B3B">
                <v:path arrowok="t"/>
              </v:shape>
            </v:group>
            <v:group style="position:absolute;left:1159;top:12239;width:2;height:1205" coordorigin="1159,12239" coordsize="2,1205">
              <v:shape style="position:absolute;left:1159;top:12239;width:2;height:1205" coordorigin="1159,12239" coordsize="0,1205" path="m1159,13444l1159,12239e" filled="f" stroked="t" strokeweight=".951939pt" strokecolor="#676767">
                <v:path arrowok="t"/>
              </v:shape>
            </v:group>
            <v:group style="position:absolute;left:2397;top:12153;width:2;height:803" coordorigin="2397,12153" coordsize="2,803">
              <v:shape style="position:absolute;left:2397;top:12153;width:2;height:803" coordorigin="2397,12153" coordsize="0,803" path="m2397,12956l2397,12153e" filled="f" stroked="t" strokeweight=".951939pt" strokecolor="#606060">
                <v:path arrowok="t"/>
              </v:shape>
            </v:group>
            <v:group style="position:absolute;left:357;top:13057;width:2047;height:2" coordorigin="357,13057" coordsize="2047,2">
              <v:shape style="position:absolute;left:357;top:13057;width:2047;height:2" coordorigin="357,13057" coordsize="2047,0" path="m357,13057l2404,13057e" filled="f" stroked="t" strokeweight=".713954pt" strokecolor="#575757">
                <v:path arrowok="t"/>
              </v:shape>
            </v:group>
            <v:group style="position:absolute;left:1604;top:12928;width:2;height:163" coordorigin="1604,12928" coordsize="2,163">
              <v:shape style="position:absolute;left:1604;top:12928;width:2;height:163" coordorigin="1604,12928" coordsize="0,163" path="m1604,13090l1604,12928e" filled="f" stroked="t" strokeweight=".237985pt" strokecolor="#4F4F4F">
                <v:path arrowok="t"/>
              </v:shape>
            </v:group>
            <v:group style="position:absolute;left:2394;top:12899;width:2;height:220" coordorigin="2394,12899" coordsize="2,220">
              <v:shape style="position:absolute;left:2394;top:12899;width:2;height:220" coordorigin="2394,12899" coordsize="0,220" path="m2394,13119l2394,12899e" filled="f" stroked="t" strokeweight=".713954pt" strokecolor="#3F3F3F">
                <v:path arrowok="t"/>
              </v:shape>
            </v:group>
            <v:group style="position:absolute;left:7416;top:12899;width:2;height:526" coordorigin="7416,12899" coordsize="2,526">
              <v:shape style="position:absolute;left:7416;top:12899;width:2;height:526" coordorigin="7416,12899" coordsize="0,526" path="m7416,13425l7416,12899e" filled="f" stroked="t" strokeweight=".47597pt" strokecolor="#2F2F2F">
                <v:path arrowok="t"/>
              </v:shape>
            </v:group>
            <v:group style="position:absolute;left:1604;top:13076;width:2;height:1826" coordorigin="1604,13076" coordsize="2,1826">
              <v:shape style="position:absolute;left:1604;top:13076;width:2;height:1826" coordorigin="1604,13076" coordsize="0,1826" path="m1604,14902l1604,13076e" filled="f" stroked="t" strokeweight=".237985pt" strokecolor="#000000">
                <v:path arrowok="t"/>
              </v:shape>
            </v:group>
            <v:group style="position:absolute;left:2399;top:13047;width:2;height:215" coordorigin="2399,13047" coordsize="2,215">
              <v:shape style="position:absolute;left:2399;top:13047;width:2;height:215" coordorigin="2399,13047" coordsize="0,215" path="m2399,13262l2399,13047e" filled="f" stroked="t" strokeweight=".47597pt" strokecolor="#232323">
                <v:path arrowok="t"/>
              </v:shape>
            </v:group>
            <v:group style="position:absolute;left:362;top:13205;width:2;height:220" coordorigin="362,13205" coordsize="2,220">
              <v:shape style="position:absolute;left:362;top:13205;width:2;height:220" coordorigin="362,13205" coordsize="0,220" path="m362,13425l362,13205e" filled="f" stroked="t" strokeweight=".47597pt" strokecolor="#343434">
                <v:path arrowok="t"/>
              </v:shape>
            </v:group>
            <v:group style="position:absolute;left:3327;top:13272;width:2;height:182" coordorigin="3327,13272" coordsize="2,182">
              <v:shape style="position:absolute;left:3327;top:13272;width:2;height:182" coordorigin="3327,13272" coordsize="0,182" path="m3327,13453l3327,13272e" filled="f" stroked="t" strokeweight=".951939pt" strokecolor="#3B3B6B">
                <v:path arrowok="t"/>
              </v:shape>
            </v:group>
            <v:group style="position:absolute;left:2397;top:13205;width:2;height:492" coordorigin="2397,13205" coordsize="2,492">
              <v:shape style="position:absolute;left:2397;top:13205;width:2;height:492" coordorigin="2397,13205" coordsize="0,492" path="m2397,13697l2397,13205e" filled="f" stroked="t" strokeweight=".47597pt" strokecolor="#3B3B3B">
                <v:path arrowok="t"/>
              </v:shape>
            </v:group>
            <v:group style="position:absolute;left:3346;top:13238;width:2;height:378" coordorigin="3346,13238" coordsize="2,378">
              <v:shape style="position:absolute;left:3346;top:13238;width:2;height:378" coordorigin="3346,13238" coordsize="0,378" path="m3346,13616l3346,13238e" filled="f" stroked="t" strokeweight=".951939pt" strokecolor="#444874">
                <v:path arrowok="t"/>
              </v:shape>
            </v:group>
            <v:group style="position:absolute;left:7416;top:13367;width:2;height:167" coordorigin="7416,13367" coordsize="2,167">
              <v:shape style="position:absolute;left:7416;top:13367;width:2;height:167" coordorigin="7416,13367" coordsize="0,167" path="m7416,13535l7416,13367e" filled="f" stroked="t" strokeweight=".47597pt" strokecolor="#444444">
                <v:path arrowok="t"/>
              </v:shape>
            </v:group>
            <v:group style="position:absolute;left:1157;top:13477;width:2;height:765" coordorigin="1157,13477" coordsize="2,765">
              <v:shape style="position:absolute;left:1157;top:13477;width:2;height:765" coordorigin="1157,13477" coordsize="0,765" path="m1157,14242l1157,13477e" filled="f" stroked="t" strokeweight=".47597pt" strokecolor="#343434">
                <v:path arrowok="t"/>
              </v:shape>
            </v:group>
            <v:group style="position:absolute;left:7416;top:13477;width:2;height:808" coordorigin="7416,13477" coordsize="2,808">
              <v:shape style="position:absolute;left:7416;top:13477;width:2;height:808" coordorigin="7416,13477" coordsize="0,808" path="m7416,14285l7416,13477e" filled="f" stroked="t" strokeweight=".951939pt" strokecolor="#5B5B5B">
                <v:path arrowok="t"/>
              </v:shape>
            </v:group>
            <v:group style="position:absolute;left:4617;top:14065;width:338;height:2" coordorigin="4617,14065" coordsize="338,2">
              <v:shape style="position:absolute;left:4617;top:14065;width:338;height:2" coordorigin="4617,14065" coordsize="338,0" path="m4617,14065l4955,14065e" filled="f" stroked="t" strokeweight=".713954pt" strokecolor="#6B7080">
                <v:path arrowok="t"/>
              </v:shape>
            </v:group>
            <v:group style="position:absolute;left:4926;top:14087;width:933;height:2" coordorigin="4926,14087" coordsize="933,2">
              <v:shape style="position:absolute;left:4926;top:14087;width:933;height:2" coordorigin="4926,14087" coordsize="933,0" path="m4926,14087l5859,14087e" filled="f" stroked="t" strokeweight=".713954pt" strokecolor="#6470A0">
                <v:path arrowok="t"/>
              </v:shape>
            </v:group>
            <v:group style="position:absolute;left:5964;top:14094;width:428;height:2" coordorigin="5964,14094" coordsize="428,2">
              <v:shape style="position:absolute;left:5964;top:14094;width:428;height:2" coordorigin="5964,14094" coordsize="428,0" path="m5964,14094l6392,14094e" filled="f" stroked="t" strokeweight=".713954pt" strokecolor="#5457A8">
                <v:path arrowok="t"/>
              </v:shape>
            </v:group>
            <v:group style="position:absolute;left:6126;top:14075;width:614;height:2" coordorigin="6126,14075" coordsize="614,2">
              <v:shape style="position:absolute;left:6126;top:14075;width:614;height:2" coordorigin="6126,14075" coordsize="614,0" path="m6126,14075l6740,14075e" filled="f" stroked="t" strokeweight=".951939pt" strokecolor="#5757A0">
                <v:path arrowok="t"/>
              </v:shape>
            </v:group>
            <v:group style="position:absolute;left:2397;top:13640;width:2;height:3065" coordorigin="2397,13640" coordsize="2,3065">
              <v:shape style="position:absolute;left:2397;top:13640;width:2;height:3065" coordorigin="2397,13640" coordsize="0,3065" path="m2397,16704l2397,13640e" filled="f" stroked="t" strokeweight=".713954pt" strokecolor="#575757">
                <v:path arrowok="t"/>
              </v:shape>
            </v:group>
            <v:group style="position:absolute;left:7418;top:14185;width:2;height:325" coordorigin="7418,14185" coordsize="2,325">
              <v:shape style="position:absolute;left:7418;top:14185;width:2;height:325" coordorigin="7418,14185" coordsize="0,325" path="m7418,14510l7418,14185e" filled="f" stroked="t" strokeweight=".713954pt" strokecolor="#484848">
                <v:path arrowok="t"/>
              </v:shape>
            </v:group>
            <v:group style="position:absolute;left:359;top:14453;width:2;height:478" coordorigin="359,14453" coordsize="2,478">
              <v:shape style="position:absolute;left:359;top:14453;width:2;height:478" coordorigin="359,14453" coordsize="0,478" path="m359,14931l359,14453e" filled="f" stroked="t" strokeweight=".47597pt" strokecolor="#3F3F3F">
                <v:path arrowok="t"/>
              </v:shape>
            </v:group>
            <v:group style="position:absolute;left:7416;top:14453;width:2;height:339" coordorigin="7416,14453" coordsize="2,339">
              <v:shape style="position:absolute;left:7416;top:14453;width:2;height:339" coordorigin="7416,14453" coordsize="0,339" path="m7416,14792l7416,14453e" filled="f" stroked="t" strokeweight=".47597pt" strokecolor="#2F2F2F">
                <v:path arrowok="t"/>
              </v:shape>
            </v:group>
            <v:group style="position:absolute;left:1157;top:14534;width:2;height:923" coordorigin="1157,14534" coordsize="2,923">
              <v:shape style="position:absolute;left:1157;top:14534;width:2;height:923" coordorigin="1157,14534" coordsize="0,923" path="m1157,15457l1157,14534e" filled="f" stroked="t" strokeweight=".951939pt" strokecolor="#676767">
                <v:path arrowok="t"/>
              </v:shape>
            </v:group>
            <v:group style="position:absolute;left:347;top:16695;width:838;height:2" coordorigin="347,16695" coordsize="838,2">
              <v:shape style="position:absolute;left:347;top:16695;width:838;height:2" coordorigin="347,16695" coordsize="838,0" path="m347,16695l1185,16695e" filled="f" stroked="t" strokeweight=".951939pt" strokecolor="#707070">
                <v:path arrowok="t"/>
              </v:shape>
            </v:group>
            <v:group style="position:absolute;left:362;top:2768;width:2;height:13936" coordorigin="362,2768" coordsize="2,13936">
              <v:shape style="position:absolute;left:362;top:2768;width:2;height:13936" coordorigin="362,2768" coordsize="0,13936" path="m362,16704l362,2768e" filled="f" stroked="t" strokeweight=".713954pt" strokecolor="#545454">
                <v:path arrowok="t"/>
              </v:shape>
            </v:group>
            <v:group style="position:absolute;left:1159;top:10724;width:2;height:5986" coordorigin="1159,10724" coordsize="2,5986">
              <v:shape style="position:absolute;left:1159;top:10724;width:2;height:5986" coordorigin="1159,10724" coordsize="0,5986" path="m1159,16709l1159,10724e" filled="f" stroked="t" strokeweight=".713954pt" strokecolor="#545454">
                <v:path arrowok="t"/>
              </v:shape>
            </v:group>
            <v:group style="position:absolute;left:971;top:16700;width:666;height:2" coordorigin="971,16700" coordsize="666,2">
              <v:shape style="position:absolute;left:971;top:16700;width:666;height:2" coordorigin="971,16700" coordsize="666,0" path="m971,16700l1637,16700e" filled="f" stroked="t" strokeweight=".951939pt" strokecolor="#838383">
                <v:path arrowok="t"/>
              </v:shape>
            </v:group>
            <v:group style="position:absolute;left:1604;top:14902;width:2;height:1788" coordorigin="1604,14902" coordsize="2,1788">
              <v:shape style="position:absolute;left:1604;top:14902;width:2;height:1788" coordorigin="1604,14902" coordsize="0,1788" path="m1604,16690l1604,14902e" filled="f" stroked="t" strokeweight=".237985pt" strokecolor="#777777">
                <v:path arrowok="t"/>
              </v:shape>
            </v:group>
            <v:group style="position:absolute;left:2356;top:16700;width:514;height:2" coordorigin="2356,16700" coordsize="514,2">
              <v:shape style="position:absolute;left:2356;top:16700;width:514;height:2" coordorigin="2356,16700" coordsize="514,0" path="m2356,16700l2870,16700e" filled="f" stroked="t" strokeweight=".47597pt" strokecolor="#575757">
                <v:path arrowok="t"/>
              </v:shape>
            </v:group>
            <v:group style="position:absolute;left:3456;top:16697;width:466;height:2" coordorigin="3456,16697" coordsize="466,2">
              <v:shape style="position:absolute;left:3456;top:16697;width:466;height:2" coordorigin="3456,16697" coordsize="466,0" path="m3456,16697l3922,16697e" filled="f" stroked="t" strokeweight=".47597pt" strokecolor="#575757">
                <v:path arrowok="t"/>
              </v:shape>
            </v:group>
            <v:group style="position:absolute;left:1575;top:16695;width:10024;height:2" coordorigin="1575,16695" coordsize="10024,2">
              <v:shape style="position:absolute;left:1575;top:16695;width:10024;height:2" coordorigin="1575,16695" coordsize="10024,0" path="m1575,16695l11599,16695e" filled="f" stroked="t" strokeweight=".713954pt" strokecolor="#707070">
                <v:path arrowok="t"/>
              </v:shape>
            </v:group>
            <v:group style="position:absolute;left:7418;top:14735;width:2;height:1960" coordorigin="7418,14735" coordsize="2,1960">
              <v:shape style="position:absolute;left:7418;top:14735;width:2;height:1960" coordorigin="7418,14735" coordsize="0,1960" path="m7418,16695l7418,14735e" filled="f" stroked="t" strokeweight=".713954pt" strokecolor="#5B5B5B">
                <v:path arrowok="t"/>
              </v:shape>
            </v:group>
            <v:group style="position:absolute;left:7373;top:16693;width:1052;height:2" coordorigin="7373,16693" coordsize="1052,2">
              <v:shape style="position:absolute;left:7373;top:16693;width:1052;height:2" coordorigin="7373,16693" coordsize="1052,0" path="m7373,16693l8425,16693e" filled="f" stroked="t" strokeweight=".47597pt" strokecolor="#5B5B5B">
                <v:path arrowok="t"/>
              </v:shape>
            </v:group>
            <v:group style="position:absolute;left:9158;top:16695;width:961;height:2" coordorigin="9158,16695" coordsize="961,2">
              <v:shape style="position:absolute;left:9158;top:16695;width:961;height:2" coordorigin="9158,16695" coordsize="961,0" path="m9158,16695l10119,16695e" filled="f" stroked="t" strokeweight=".47597pt" strokecolor="#606060">
                <v:path arrowok="t"/>
              </v:shape>
            </v:group>
            <v:group style="position:absolute;left:9982;top:13010;width:2;height:452" coordorigin="9982,13010" coordsize="2,452">
              <v:shape style="position:absolute;left:9982;top:13010;width:2;height:452" coordorigin="9982,13010" coordsize="0,452" path="m9982,13462l9982,13010e" filled="f" stroked="t" strokeweight="1.7575pt" strokecolor="#C4CACD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32"/>
          <w:szCs w:val="32"/>
          <w:color w:val="AAAAAA"/>
          <w:w w:val="74"/>
          <w:position w:val="6"/>
        </w:rPr>
        <w:t>·</w:t>
      </w:r>
      <w:r>
        <w:rPr>
          <w:rFonts w:ascii="Arial" w:hAnsi="Arial" w:cs="Arial" w:eastAsia="Arial"/>
          <w:sz w:val="32"/>
          <w:szCs w:val="32"/>
          <w:color w:val="AAAAAA"/>
          <w:spacing w:val="-40"/>
          <w:w w:val="100"/>
          <w:position w:val="6"/>
        </w:rPr>
        <w:t> </w:t>
      </w:r>
      <w:r>
        <w:rPr>
          <w:rFonts w:ascii="Arial" w:hAnsi="Arial" w:cs="Arial" w:eastAsia="Arial"/>
          <w:sz w:val="32"/>
          <w:szCs w:val="32"/>
          <w:color w:val="606060"/>
          <w:spacing w:val="0"/>
          <w:w w:val="44"/>
          <w:position w:val="6"/>
        </w:rPr>
        <w:t>:</w:t>
      </w:r>
      <w:r>
        <w:rPr>
          <w:rFonts w:ascii="Arial" w:hAnsi="Arial" w:cs="Arial" w:eastAsia="Arial"/>
          <w:sz w:val="32"/>
          <w:szCs w:val="32"/>
          <w:color w:val="606060"/>
          <w:spacing w:val="0"/>
          <w:w w:val="44"/>
          <w:position w:val="6"/>
        </w:rPr>
        <w:t> </w:t>
      </w:r>
      <w:r>
        <w:rPr>
          <w:rFonts w:ascii="Arial" w:hAnsi="Arial" w:cs="Arial" w:eastAsia="Arial"/>
          <w:sz w:val="32"/>
          <w:szCs w:val="32"/>
          <w:color w:val="606060"/>
          <w:spacing w:val="25"/>
          <w:w w:val="44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  <w:t>aı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AAAAA"/>
          <w:spacing w:val="0"/>
          <w:w w:val="128"/>
          <w:position w:val="0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AAAAA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AAAAAA"/>
          <w:spacing w:val="0"/>
          <w:w w:val="100"/>
          <w:position w:val="0"/>
        </w:rPr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74"/>
          <w:position w:val="0"/>
        </w:rPr>
        <w:t>91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40"/>
          <w:position w:val="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4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4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57577"/>
          <w:spacing w:val="0"/>
          <w:w w:val="282"/>
          <w:position w:val="0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757577"/>
          <w:spacing w:val="-98"/>
          <w:w w:val="282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AAAAAA"/>
          <w:spacing w:val="0"/>
          <w:w w:val="102"/>
          <w:position w:val="0"/>
        </w:rPr>
        <w:t>t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21" w:lineRule="exact"/>
        <w:ind w:left="4834" w:right="-20"/>
        <w:jc w:val="left"/>
        <w:tabs>
          <w:tab w:pos="8500" w:val="left"/>
        </w:tabs>
        <w:rPr>
          <w:rFonts w:ascii="Arial" w:hAnsi="Arial" w:cs="Arial" w:eastAsia="Arial"/>
          <w:sz w:val="40"/>
          <w:szCs w:val="4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9.08197pt;margin-top:15.987586pt;width:89.826335pt;height:4.525384pt;mso-position-horizontal-relative:page;mso-position-vertical-relative:paragraph;z-index:-15781" type="#_x0000_t202" filled="f" stroked="f">
            <v:textbox inset="0,0,0,0">
              <w:txbxContent>
                <w:p>
                  <w:pPr>
                    <w:spacing w:before="0" w:after="0" w:line="91" w:lineRule="exact"/>
                    <w:ind w:right="-54"/>
                    <w:jc w:val="left"/>
                    <w:tabs>
                      <w:tab w:pos="680" w:val="left"/>
                      <w:tab w:pos="1520" w:val="left"/>
                    </w:tabs>
                    <w:rPr>
                      <w:rFonts w:ascii="Times New Roman" w:hAnsi="Times New Roman" w:cs="Times New Roman" w:eastAsia="Times New Roman"/>
                      <w:sz w:val="9"/>
                      <w:szCs w:val="9"/>
                    </w:rPr>
                  </w:pPr>
                  <w:rPr/>
                  <w:r>
                    <w:rPr>
                      <w:rFonts w:ascii="Arial" w:hAnsi="Arial" w:cs="Arial" w:eastAsia="Arial"/>
                      <w:sz w:val="9"/>
                      <w:szCs w:val="9"/>
                      <w:color w:val="909193"/>
                      <w:spacing w:val="0"/>
                      <w:w w:val="551"/>
                    </w:rPr>
                    <w:t>\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909193"/>
                      <w:spacing w:val="-47"/>
                      <w:w w:val="551"/>
                    </w:rPr>
                    <w:t> 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757577"/>
                      <w:spacing w:val="0"/>
                      <w:w w:val="142"/>
                    </w:rPr>
                    <w:t>.jı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757577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757577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AAAAAA"/>
                      <w:spacing w:val="0"/>
                      <w:w w:val="78"/>
                      <w:b/>
                      <w:bCs/>
                    </w:rPr>
                    <w:t>"'l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AAAAAA"/>
                      <w:spacing w:val="0"/>
                      <w:w w:val="78"/>
                      <w:b/>
                      <w:bCs/>
                    </w:rPr>
                    <w:t>    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AAAAAA"/>
                      <w:spacing w:val="4"/>
                      <w:w w:val="78"/>
                      <w:b/>
                      <w:bCs/>
                    </w:rPr>
                    <w:t> 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909193"/>
                      <w:spacing w:val="0"/>
                      <w:w w:val="338"/>
                    </w:rPr>
                    <w:t>.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909193"/>
                      <w:spacing w:val="-46"/>
                      <w:w w:val="338"/>
                    </w:rPr>
                    <w:t> 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AAAAAA"/>
                      <w:spacing w:val="0"/>
                      <w:w w:val="191"/>
                    </w:rPr>
                    <w:t>......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AAAAAA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AAAAAA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AAAAAA"/>
                      <w:spacing w:val="0"/>
                      <w:w w:val="52"/>
                      <w:b/>
                      <w:bCs/>
                      <w:i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AAAAAA"/>
                      <w:spacing w:val="0"/>
                      <w:w w:val="52"/>
                      <w:b/>
                      <w:bCs/>
                      <w:i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AAAAAA"/>
                      <w:spacing w:val="2"/>
                      <w:w w:val="52"/>
                      <w:b/>
                      <w:bCs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757577"/>
                      <w:spacing w:val="0"/>
                      <w:w w:val="160"/>
                      <w:b/>
                      <w:bCs/>
                      <w:i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757577"/>
                      <w:spacing w:val="0"/>
                      <w:w w:val="160"/>
                      <w:b/>
                      <w:bCs/>
                      <w:i/>
                    </w:rPr>
                    <w:t>   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757577"/>
                      <w:spacing w:val="5"/>
                      <w:w w:val="160"/>
                      <w:b/>
                      <w:bCs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AAAAAA"/>
                      <w:spacing w:val="0"/>
                      <w:w w:val="160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7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7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7"/>
        </w:rPr>
        <w:t>Çvş.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7"/>
        </w:rPr>
      </w:r>
      <w:r>
        <w:rPr>
          <w:rFonts w:ascii="Arial" w:hAnsi="Arial" w:cs="Arial" w:eastAsia="Arial"/>
          <w:sz w:val="40"/>
          <w:szCs w:val="40"/>
          <w:color w:val="909193"/>
          <w:spacing w:val="0"/>
          <w:w w:val="35"/>
          <w:i/>
          <w:position w:val="-1"/>
        </w:rPr>
        <w:t>:.</w:t>
      </w:r>
      <w:r>
        <w:rPr>
          <w:rFonts w:ascii="Arial" w:hAnsi="Arial" w:cs="Arial" w:eastAsia="Arial"/>
          <w:sz w:val="40"/>
          <w:szCs w:val="40"/>
          <w:color w:val="909193"/>
          <w:spacing w:val="0"/>
          <w:w w:val="35"/>
          <w:i/>
          <w:position w:val="-1"/>
        </w:rPr>
        <w:t> </w:t>
      </w:r>
      <w:r>
        <w:rPr>
          <w:rFonts w:ascii="Arial" w:hAnsi="Arial" w:cs="Arial" w:eastAsia="Arial"/>
          <w:sz w:val="40"/>
          <w:szCs w:val="40"/>
          <w:color w:val="909193"/>
          <w:spacing w:val="15"/>
          <w:w w:val="35"/>
          <w:i/>
          <w:position w:val="-1"/>
        </w:rPr>
        <w:t> </w:t>
      </w:r>
      <w:r>
        <w:rPr>
          <w:rFonts w:ascii="Arial" w:hAnsi="Arial" w:cs="Arial" w:eastAsia="Arial"/>
          <w:sz w:val="40"/>
          <w:szCs w:val="40"/>
          <w:color w:val="4D4D4D"/>
          <w:spacing w:val="0"/>
          <w:w w:val="63"/>
          <w:position w:val="-1"/>
        </w:rPr>
        <w:t>:</w:t>
      </w:r>
      <w:r>
        <w:rPr>
          <w:rFonts w:ascii="Arial" w:hAnsi="Arial" w:cs="Arial" w:eastAsia="Arial"/>
          <w:sz w:val="40"/>
          <w:szCs w:val="40"/>
          <w:color w:val="4D4D4D"/>
          <w:spacing w:val="-38"/>
          <w:w w:val="64"/>
          <w:position w:val="-1"/>
        </w:rPr>
        <w:t>·</w:t>
      </w:r>
      <w:r>
        <w:rPr>
          <w:rFonts w:ascii="Arial" w:hAnsi="Arial" w:cs="Arial" w:eastAsia="Arial"/>
          <w:sz w:val="40"/>
          <w:szCs w:val="40"/>
          <w:color w:val="AAAAAA"/>
          <w:spacing w:val="-49"/>
          <w:w w:val="55"/>
          <w:position w:val="-1"/>
        </w:rPr>
        <w:t>,</w:t>
      </w:r>
      <w:r>
        <w:rPr>
          <w:rFonts w:ascii="Arial" w:hAnsi="Arial" w:cs="Arial" w:eastAsia="Arial"/>
          <w:sz w:val="40"/>
          <w:szCs w:val="40"/>
          <w:color w:val="383838"/>
          <w:spacing w:val="-114"/>
          <w:w w:val="48"/>
          <w:position w:val="-1"/>
        </w:rPr>
        <w:t>·</w:t>
      </w:r>
      <w:r>
        <w:rPr>
          <w:rFonts w:ascii="Arial" w:hAnsi="Arial" w:cs="Arial" w:eastAsia="Arial"/>
          <w:sz w:val="40"/>
          <w:szCs w:val="40"/>
          <w:color w:val="4D4D4D"/>
          <w:spacing w:val="-2"/>
          <w:w w:val="64"/>
          <w:position w:val="-1"/>
        </w:rPr>
        <w:t>l</w:t>
      </w:r>
      <w:r>
        <w:rPr>
          <w:rFonts w:ascii="Arial" w:hAnsi="Arial" w:cs="Arial" w:eastAsia="Arial"/>
          <w:sz w:val="40"/>
          <w:szCs w:val="40"/>
          <w:color w:val="909193"/>
          <w:spacing w:val="-59"/>
          <w:w w:val="58"/>
          <w:position w:val="-1"/>
        </w:rPr>
        <w:t>.</w:t>
      </w:r>
      <w:r>
        <w:rPr>
          <w:rFonts w:ascii="Arial" w:hAnsi="Arial" w:cs="Arial" w:eastAsia="Arial"/>
          <w:sz w:val="40"/>
          <w:szCs w:val="40"/>
          <w:color w:val="AAAAAA"/>
          <w:spacing w:val="0"/>
          <w:w w:val="70"/>
          <w:position w:val="-1"/>
        </w:rPr>
        <w:t>.</w:t>
      </w:r>
      <w:r>
        <w:rPr>
          <w:rFonts w:ascii="Arial" w:hAnsi="Arial" w:cs="Arial" w:eastAsia="Arial"/>
          <w:sz w:val="40"/>
          <w:szCs w:val="40"/>
          <w:color w:val="000000"/>
          <w:spacing w:val="0"/>
          <w:w w:val="100"/>
          <w:position w:val="0"/>
        </w:rPr>
      </w:r>
    </w:p>
    <w:p>
      <w:pPr>
        <w:spacing w:before="0" w:after="0" w:line="287" w:lineRule="exact"/>
        <w:ind w:left="2759" w:right="-20"/>
        <w:jc w:val="left"/>
        <w:tabs>
          <w:tab w:pos="3740" w:val="left"/>
          <w:tab w:pos="8640" w:val="left"/>
          <w:tab w:pos="9240" w:val="left"/>
          <w:tab w:pos="10220" w:val="left"/>
        </w:tabs>
        <w:rPr>
          <w:rFonts w:ascii="Times New Roman" w:hAnsi="Times New Roman" w:cs="Times New Roman" w:eastAsia="Times New Roman"/>
          <w:sz w:val="33"/>
          <w:szCs w:val="3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3.719635pt;margin-top:13.513197pt;width:36.112912pt;height:12pt;mso-position-horizontal-relative:page;mso-position-vertical-relative:paragraph;z-index:-15780" type="#_x0000_t202" filled="f" stroked="f">
            <v:textbox inset="0,0,0,0">
              <w:txbxContent>
                <w:p>
                  <w:pPr>
                    <w:spacing w:before="0" w:after="0" w:line="240" w:lineRule="exact"/>
                    <w:ind w:right="-76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383838"/>
                      <w:spacing w:val="0"/>
                      <w:w w:val="75"/>
                      <w:b/>
                      <w:bCs/>
                    </w:rPr>
                    <w:t>!go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383838"/>
                      <w:spacing w:val="9"/>
                      <w:w w:val="75"/>
                      <w:b/>
                      <w:bCs/>
                    </w:rPr>
                    <w:t> 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383838"/>
                      <w:spacing w:val="0"/>
                      <w:w w:val="75"/>
                      <w:b/>
                      <w:bCs/>
                    </w:rPr>
                    <w:t>Amiri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9"/>
          <w:szCs w:val="9"/>
          <w:color w:val="909193"/>
          <w:spacing w:val="0"/>
          <w:w w:val="100"/>
          <w:position w:val="1"/>
        </w:rPr>
        <w:t>..</w:t>
      </w:r>
      <w:r>
        <w:rPr>
          <w:rFonts w:ascii="Arial" w:hAnsi="Arial" w:cs="Arial" w:eastAsia="Arial"/>
          <w:sz w:val="9"/>
          <w:szCs w:val="9"/>
          <w:color w:val="909193"/>
          <w:spacing w:val="10"/>
          <w:w w:val="100"/>
          <w:position w:val="1"/>
        </w:rPr>
        <w:t> </w:t>
      </w:r>
      <w:r>
        <w:rPr>
          <w:rFonts w:ascii="Arial" w:hAnsi="Arial" w:cs="Arial" w:eastAsia="Arial"/>
          <w:sz w:val="9"/>
          <w:szCs w:val="9"/>
          <w:color w:val="757577"/>
          <w:spacing w:val="0"/>
          <w:w w:val="80"/>
          <w:position w:val="1"/>
        </w:rPr>
        <w:t>...</w:t>
      </w:r>
      <w:r>
        <w:rPr>
          <w:rFonts w:ascii="Arial" w:hAnsi="Arial" w:cs="Arial" w:eastAsia="Arial"/>
          <w:sz w:val="9"/>
          <w:szCs w:val="9"/>
          <w:color w:val="757577"/>
          <w:spacing w:val="19"/>
          <w:w w:val="80"/>
          <w:position w:val="1"/>
        </w:rPr>
        <w:t> </w:t>
      </w:r>
      <w:r>
        <w:rPr>
          <w:rFonts w:ascii="Arial" w:hAnsi="Arial" w:cs="Arial" w:eastAsia="Arial"/>
          <w:sz w:val="9"/>
          <w:szCs w:val="9"/>
          <w:color w:val="4D4D4D"/>
          <w:spacing w:val="0"/>
          <w:w w:val="135"/>
          <w:position w:val="1"/>
        </w:rPr>
        <w:t>..</w:t>
      </w:r>
      <w:r>
        <w:rPr>
          <w:rFonts w:ascii="Arial" w:hAnsi="Arial" w:cs="Arial" w:eastAsia="Arial"/>
          <w:sz w:val="9"/>
          <w:szCs w:val="9"/>
          <w:color w:val="4D4D4D"/>
          <w:spacing w:val="-24"/>
          <w:w w:val="135"/>
          <w:position w:val="1"/>
        </w:rPr>
        <w:t>.</w:t>
      </w:r>
      <w:r>
        <w:rPr>
          <w:rFonts w:ascii="Arial" w:hAnsi="Arial" w:cs="Arial" w:eastAsia="Arial"/>
          <w:sz w:val="9"/>
          <w:szCs w:val="9"/>
          <w:color w:val="4D4D4D"/>
          <w:spacing w:val="0"/>
          <w:w w:val="135"/>
          <w:position w:val="1"/>
        </w:rPr>
        <w:t>*</w:t>
      </w:r>
      <w:r>
        <w:rPr>
          <w:rFonts w:ascii="Arial" w:hAnsi="Arial" w:cs="Arial" w:eastAsia="Arial"/>
          <w:sz w:val="9"/>
          <w:szCs w:val="9"/>
          <w:color w:val="4D4D4D"/>
          <w:spacing w:val="0"/>
          <w:w w:val="135"/>
          <w:position w:val="1"/>
        </w:rPr>
        <w:t>  </w:t>
      </w:r>
      <w:r>
        <w:rPr>
          <w:rFonts w:ascii="Arial" w:hAnsi="Arial" w:cs="Arial" w:eastAsia="Arial"/>
          <w:sz w:val="9"/>
          <w:szCs w:val="9"/>
          <w:color w:val="4D4D4D"/>
          <w:spacing w:val="7"/>
          <w:w w:val="135"/>
          <w:position w:val="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383838"/>
          <w:spacing w:val="0"/>
          <w:w w:val="71"/>
          <w:b/>
          <w:bCs/>
          <w:position w:val="1"/>
        </w:rPr>
        <w:t>J.</w:t>
      </w:r>
      <w:r>
        <w:rPr>
          <w:rFonts w:ascii="Times New Roman" w:hAnsi="Times New Roman" w:cs="Times New Roman" w:eastAsia="Times New Roman"/>
          <w:sz w:val="8"/>
          <w:szCs w:val="8"/>
          <w:color w:val="383838"/>
          <w:spacing w:val="0"/>
          <w:w w:val="100"/>
          <w:b/>
          <w:bCs/>
          <w:position w:val="1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383838"/>
          <w:spacing w:val="0"/>
          <w:w w:val="100"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0"/>
          <w:w w:val="71"/>
          <w:b/>
          <w:bCs/>
          <w:position w:val="3"/>
        </w:rPr>
        <w:t>OPÇU</w:t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-17"/>
          <w:w w:val="71"/>
          <w:b/>
          <w:bCs/>
          <w:position w:val="3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0"/>
          <w:w w:val="100"/>
          <w:b/>
          <w:bCs/>
          <w:position w:val="3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0"/>
          <w:w w:val="100"/>
          <w:b/>
          <w:bCs/>
          <w:position w:val="3"/>
        </w:rPr>
      </w:r>
      <w:r>
        <w:rPr>
          <w:rFonts w:ascii="Arial" w:hAnsi="Arial" w:cs="Arial" w:eastAsia="Arial"/>
          <w:sz w:val="8"/>
          <w:szCs w:val="8"/>
          <w:color w:val="4D4D4D"/>
          <w:spacing w:val="0"/>
          <w:w w:val="100"/>
          <w:position w:val="1"/>
        </w:rPr>
        <w:t>..</w:t>
      </w:r>
      <w:r>
        <w:rPr>
          <w:rFonts w:ascii="Arial" w:hAnsi="Arial" w:cs="Arial" w:eastAsia="Arial"/>
          <w:sz w:val="8"/>
          <w:szCs w:val="8"/>
          <w:color w:val="4D4D4D"/>
          <w:spacing w:val="-11"/>
          <w:w w:val="100"/>
          <w:position w:val="1"/>
        </w:rPr>
        <w:t> </w:t>
      </w:r>
      <w:r>
        <w:rPr>
          <w:rFonts w:ascii="Arial" w:hAnsi="Arial" w:cs="Arial" w:eastAsia="Arial"/>
          <w:sz w:val="8"/>
          <w:szCs w:val="8"/>
          <w:color w:val="4D4D4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8"/>
          <w:szCs w:val="8"/>
          <w:color w:val="4D4D4D"/>
          <w:spacing w:val="0"/>
          <w:w w:val="100"/>
          <w:position w:val="1"/>
        </w:rPr>
      </w:r>
      <w:r>
        <w:rPr>
          <w:rFonts w:ascii="Arial" w:hAnsi="Arial" w:cs="Arial" w:eastAsia="Arial"/>
          <w:sz w:val="8"/>
          <w:szCs w:val="8"/>
          <w:color w:val="AAAAAA"/>
          <w:spacing w:val="0"/>
          <w:w w:val="73"/>
          <w:i/>
          <w:position w:val="1"/>
        </w:rPr>
        <w:t>..</w:t>
      </w:r>
      <w:r>
        <w:rPr>
          <w:rFonts w:ascii="Arial" w:hAnsi="Arial" w:cs="Arial" w:eastAsia="Arial"/>
          <w:sz w:val="8"/>
          <w:szCs w:val="8"/>
          <w:color w:val="AAAAAA"/>
          <w:spacing w:val="-2"/>
          <w:w w:val="73"/>
          <w:i/>
          <w:position w:val="1"/>
        </w:rPr>
        <w:t>.</w:t>
      </w:r>
      <w:r>
        <w:rPr>
          <w:rFonts w:ascii="Arial" w:hAnsi="Arial" w:cs="Arial" w:eastAsia="Arial"/>
          <w:sz w:val="8"/>
          <w:szCs w:val="8"/>
          <w:color w:val="AAAAAA"/>
          <w:spacing w:val="0"/>
          <w:w w:val="73"/>
          <w:i/>
          <w:position w:val="1"/>
        </w:rPr>
        <w:t>1</w:t>
      </w:r>
      <w:r>
        <w:rPr>
          <w:rFonts w:ascii="Arial" w:hAnsi="Arial" w:cs="Arial" w:eastAsia="Arial"/>
          <w:sz w:val="8"/>
          <w:szCs w:val="8"/>
          <w:color w:val="AAAAAA"/>
          <w:spacing w:val="0"/>
          <w:w w:val="73"/>
          <w:i/>
          <w:position w:val="1"/>
        </w:rPr>
        <w:t>:</w:t>
      </w:r>
      <w:r>
        <w:rPr>
          <w:rFonts w:ascii="Arial" w:hAnsi="Arial" w:cs="Arial" w:eastAsia="Arial"/>
          <w:sz w:val="8"/>
          <w:szCs w:val="8"/>
          <w:color w:val="AAAAAA"/>
          <w:spacing w:val="0"/>
          <w:w w:val="73"/>
          <w:i/>
          <w:position w:val="1"/>
        </w:rPr>
        <w:t> </w:t>
      </w:r>
      <w:r>
        <w:rPr>
          <w:rFonts w:ascii="Arial" w:hAnsi="Arial" w:cs="Arial" w:eastAsia="Arial"/>
          <w:sz w:val="8"/>
          <w:szCs w:val="8"/>
          <w:color w:val="AAAAAA"/>
          <w:spacing w:val="1"/>
          <w:w w:val="73"/>
          <w:i/>
          <w:position w:val="1"/>
        </w:rPr>
        <w:t> </w:t>
      </w:r>
      <w:r>
        <w:rPr>
          <w:rFonts w:ascii="Arial" w:hAnsi="Arial" w:cs="Arial" w:eastAsia="Arial"/>
          <w:sz w:val="8"/>
          <w:szCs w:val="8"/>
          <w:color w:val="AAAAAA"/>
          <w:spacing w:val="0"/>
          <w:w w:val="194"/>
          <w:position w:val="1"/>
        </w:rPr>
        <w:t>':</w:t>
      </w:r>
      <w:r>
        <w:rPr>
          <w:rFonts w:ascii="Arial" w:hAnsi="Arial" w:cs="Arial" w:eastAsia="Arial"/>
          <w:sz w:val="8"/>
          <w:szCs w:val="8"/>
          <w:color w:val="AAAAAA"/>
          <w:spacing w:val="0"/>
          <w:w w:val="194"/>
          <w:position w:val="1"/>
        </w:rPr>
        <w:t> </w:t>
      </w:r>
      <w:r>
        <w:rPr>
          <w:rFonts w:ascii="Arial" w:hAnsi="Arial" w:cs="Arial" w:eastAsia="Arial"/>
          <w:sz w:val="8"/>
          <w:szCs w:val="8"/>
          <w:color w:val="AAAAAA"/>
          <w:spacing w:val="16"/>
          <w:w w:val="194"/>
          <w:position w:val="1"/>
        </w:rPr>
        <w:t> </w:t>
      </w:r>
      <w:r>
        <w:rPr>
          <w:rFonts w:ascii="Arial" w:hAnsi="Arial" w:cs="Arial" w:eastAsia="Arial"/>
          <w:sz w:val="8"/>
          <w:szCs w:val="8"/>
          <w:color w:val="AAAAAA"/>
          <w:spacing w:val="0"/>
          <w:w w:val="267"/>
          <w:position w:val="1"/>
        </w:rPr>
        <w:t>;.\</w:t>
      </w:r>
      <w:r>
        <w:rPr>
          <w:rFonts w:ascii="Arial" w:hAnsi="Arial" w:cs="Arial" w:eastAsia="Arial"/>
          <w:sz w:val="8"/>
          <w:szCs w:val="8"/>
          <w:color w:val="4D4D4D"/>
          <w:spacing w:val="0"/>
          <w:w w:val="267"/>
          <w:position w:val="1"/>
        </w:rPr>
        <w:t>.</w:t>
      </w:r>
      <w:r>
        <w:rPr>
          <w:rFonts w:ascii="Arial" w:hAnsi="Arial" w:cs="Arial" w:eastAsia="Arial"/>
          <w:sz w:val="8"/>
          <w:szCs w:val="8"/>
          <w:color w:val="4D4D4D"/>
          <w:spacing w:val="55"/>
          <w:w w:val="267"/>
          <w:position w:val="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4D4D4D"/>
          <w:spacing w:val="0"/>
          <w:w w:val="82"/>
          <w:i/>
          <w:position w:val="1"/>
        </w:rPr>
        <w:t>1l,.</w:t>
      </w:r>
      <w:r>
        <w:rPr>
          <w:rFonts w:ascii="Times New Roman" w:hAnsi="Times New Roman" w:cs="Times New Roman" w:eastAsia="Times New Roman"/>
          <w:sz w:val="10"/>
          <w:szCs w:val="10"/>
          <w:color w:val="4D4D4D"/>
          <w:spacing w:val="0"/>
          <w:w w:val="100"/>
          <w:i/>
          <w:position w:val="1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4D4D4D"/>
          <w:spacing w:val="0"/>
          <w:w w:val="100"/>
          <w:i/>
          <w:position w:val="1"/>
        </w:rPr>
      </w:r>
      <w:r>
        <w:rPr>
          <w:rFonts w:ascii="Times New Roman" w:hAnsi="Times New Roman" w:cs="Times New Roman" w:eastAsia="Times New Roman"/>
          <w:sz w:val="33"/>
          <w:szCs w:val="33"/>
          <w:color w:val="909193"/>
          <w:spacing w:val="0"/>
          <w:w w:val="82"/>
          <w:b/>
          <w:bCs/>
          <w:i/>
          <w:position w:val="1"/>
        </w:rPr>
        <w:t>r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28" w:lineRule="exact"/>
        <w:ind w:left="3120" w:right="-20"/>
        <w:jc w:val="left"/>
        <w:tabs>
          <w:tab w:pos="8740" w:val="left"/>
          <w:tab w:pos="9080" w:val="left"/>
          <w:tab w:pos="1004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Arial" w:hAnsi="Arial" w:cs="Arial" w:eastAsia="Arial"/>
          <w:sz w:val="27"/>
          <w:szCs w:val="27"/>
          <w:color w:val="3D425E"/>
          <w:spacing w:val="0"/>
          <w:w w:val="55"/>
          <w:b/>
          <w:bCs/>
          <w:position w:val="-19"/>
        </w:rPr>
        <w:t>1e</w:t>
      </w:r>
      <w:r>
        <w:rPr>
          <w:rFonts w:ascii="Arial" w:hAnsi="Arial" w:cs="Arial" w:eastAsia="Arial"/>
          <w:sz w:val="27"/>
          <w:szCs w:val="27"/>
          <w:color w:val="3D425E"/>
          <w:spacing w:val="0"/>
          <w:w w:val="100"/>
          <w:b/>
          <w:bCs/>
          <w:position w:val="-19"/>
        </w:rPr>
        <w:tab/>
      </w:r>
      <w:r>
        <w:rPr>
          <w:rFonts w:ascii="Arial" w:hAnsi="Arial" w:cs="Arial" w:eastAsia="Arial"/>
          <w:sz w:val="27"/>
          <w:szCs w:val="27"/>
          <w:color w:val="3D425E"/>
          <w:spacing w:val="0"/>
          <w:w w:val="100"/>
          <w:b/>
          <w:bCs/>
          <w:position w:val="-19"/>
        </w:rPr>
      </w:r>
      <w:r>
        <w:rPr>
          <w:rFonts w:ascii="Times New Roman" w:hAnsi="Times New Roman" w:cs="Times New Roman" w:eastAsia="Times New Roman"/>
          <w:sz w:val="11"/>
          <w:szCs w:val="11"/>
          <w:color w:val="909193"/>
          <w:spacing w:val="0"/>
          <w:w w:val="179"/>
          <w:position w:val="-22"/>
        </w:rPr>
        <w:t>"</w:t>
      </w:r>
      <w:r>
        <w:rPr>
          <w:rFonts w:ascii="Times New Roman" w:hAnsi="Times New Roman" w:cs="Times New Roman" w:eastAsia="Times New Roman"/>
          <w:sz w:val="11"/>
          <w:szCs w:val="11"/>
          <w:color w:val="909193"/>
          <w:spacing w:val="-39"/>
          <w:w w:val="179"/>
          <w:position w:val="-22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09193"/>
          <w:spacing w:val="0"/>
          <w:w w:val="100"/>
          <w:position w:val="-22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909193"/>
          <w:spacing w:val="0"/>
          <w:w w:val="100"/>
          <w:position w:val="-22"/>
        </w:rPr>
      </w:r>
      <w:r>
        <w:rPr>
          <w:rFonts w:ascii="Times New Roman" w:hAnsi="Times New Roman" w:cs="Times New Roman" w:eastAsia="Times New Roman"/>
          <w:sz w:val="11"/>
          <w:szCs w:val="11"/>
          <w:color w:val="AAAAAA"/>
          <w:spacing w:val="0"/>
          <w:w w:val="179"/>
          <w:position w:val="-22"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AAAAAA"/>
          <w:spacing w:val="0"/>
          <w:w w:val="179"/>
          <w:position w:val="-22"/>
        </w:rPr>
        <w:t>:</w:t>
      </w:r>
      <w:r>
        <w:rPr>
          <w:rFonts w:ascii="Times New Roman" w:hAnsi="Times New Roman" w:cs="Times New Roman" w:eastAsia="Times New Roman"/>
          <w:sz w:val="11"/>
          <w:szCs w:val="11"/>
          <w:color w:val="AAAAAA"/>
          <w:spacing w:val="0"/>
          <w:w w:val="179"/>
          <w:position w:val="-22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09193"/>
          <w:spacing w:val="-27"/>
          <w:w w:val="158"/>
          <w:position w:val="-22"/>
        </w:rPr>
        <w:t>:</w:t>
      </w:r>
      <w:r>
        <w:rPr>
          <w:rFonts w:ascii="Times New Roman" w:hAnsi="Times New Roman" w:cs="Times New Roman" w:eastAsia="Times New Roman"/>
          <w:sz w:val="11"/>
          <w:szCs w:val="11"/>
          <w:color w:val="AAAAAA"/>
          <w:spacing w:val="0"/>
          <w:w w:val="178"/>
          <w:position w:val="-22"/>
        </w:rPr>
        <w:t>,</w:t>
      </w:r>
      <w:r>
        <w:rPr>
          <w:rFonts w:ascii="Times New Roman" w:hAnsi="Times New Roman" w:cs="Times New Roman" w:eastAsia="Times New Roman"/>
          <w:sz w:val="11"/>
          <w:szCs w:val="11"/>
          <w:color w:val="AAAAAA"/>
          <w:spacing w:val="11"/>
          <w:w w:val="100"/>
          <w:position w:val="-22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AAAAA"/>
          <w:spacing w:val="0"/>
          <w:w w:val="287"/>
          <w:position w:val="-22"/>
        </w:rPr>
        <w:t>l</w:t>
      </w:r>
      <w:r>
        <w:rPr>
          <w:rFonts w:ascii="Times New Roman" w:hAnsi="Times New Roman" w:cs="Times New Roman" w:eastAsia="Times New Roman"/>
          <w:sz w:val="11"/>
          <w:szCs w:val="11"/>
          <w:color w:val="AAAAAA"/>
          <w:spacing w:val="43"/>
          <w:w w:val="287"/>
          <w:position w:val="-22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AAAAA"/>
          <w:spacing w:val="0"/>
          <w:w w:val="287"/>
          <w:position w:val="-22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AAAAAA"/>
          <w:spacing w:val="-70"/>
          <w:w w:val="287"/>
          <w:position w:val="-22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AAAAA"/>
          <w:spacing w:val="0"/>
          <w:w w:val="100"/>
          <w:position w:val="-22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AAAAAA"/>
          <w:spacing w:val="0"/>
          <w:w w:val="571"/>
          <w:position w:val="-22"/>
        </w:rPr>
        <w:t>/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left="2492" w:right="-20"/>
        <w:jc w:val="left"/>
        <w:tabs>
          <w:tab w:pos="302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11"/>
          <w:szCs w:val="11"/>
          <w:color w:val="909193"/>
          <w:spacing w:val="0"/>
          <w:w w:val="244"/>
          <w:position w:val="6"/>
        </w:rPr>
        <w:t>;</w:t>
      </w:r>
      <w:r>
        <w:rPr>
          <w:rFonts w:ascii="Arial" w:hAnsi="Arial" w:cs="Arial" w:eastAsia="Arial"/>
          <w:sz w:val="11"/>
          <w:szCs w:val="11"/>
          <w:color w:val="909193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11"/>
          <w:szCs w:val="11"/>
          <w:color w:val="909193"/>
          <w:spacing w:val="0"/>
          <w:w w:val="100"/>
          <w:position w:val="6"/>
        </w:rPr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66"/>
          <w:position w:val="-1"/>
        </w:rPr>
        <w:t>r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589" w:lineRule="exact"/>
        <w:ind w:left="5212" w:right="4749"/>
        <w:jc w:val="center"/>
        <w:tabs>
          <w:tab w:pos="6420" w:val="left"/>
        </w:tabs>
        <w:rPr>
          <w:rFonts w:ascii="Arial" w:hAnsi="Arial" w:cs="Arial" w:eastAsia="Arial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2.469421pt;margin-top:14.220761pt;width:6.9336pt;height:18pt;mso-position-horizontal-relative:page;mso-position-vertical-relative:paragraph;z-index:-15779" type="#_x0000_t202" filled="f" stroked="f">
            <v:textbox inset="0,0,0,0">
              <w:txbxContent>
                <w:p>
                  <w:pPr>
                    <w:spacing w:before="0" w:after="0" w:line="360" w:lineRule="exact"/>
                    <w:ind w:right="-94"/>
                    <w:jc w:val="left"/>
                    <w:rPr>
                      <w:rFonts w:ascii="Times New Roman" w:hAnsi="Times New Roman" w:cs="Times New Roman" w:eastAsia="Times New Roman"/>
                      <w:sz w:val="36"/>
                      <w:szCs w:val="3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282B79"/>
                      <w:spacing w:val="0"/>
                      <w:w w:val="214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59"/>
          <w:szCs w:val="59"/>
          <w:color w:val="494D90"/>
          <w:spacing w:val="0"/>
          <w:w w:val="100"/>
          <w:position w:val="1"/>
        </w:rPr>
        <w:t>:=s</w:t>
      </w:r>
      <w:r>
        <w:rPr>
          <w:rFonts w:ascii="Arial" w:hAnsi="Arial" w:cs="Arial" w:eastAsia="Arial"/>
          <w:sz w:val="59"/>
          <w:szCs w:val="59"/>
          <w:color w:val="494D90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59"/>
          <w:szCs w:val="59"/>
          <w:color w:val="494D90"/>
          <w:spacing w:val="0"/>
          <w:w w:val="100"/>
          <w:position w:val="1"/>
        </w:rPr>
      </w:r>
      <w:r>
        <w:rPr>
          <w:rFonts w:ascii="Arial" w:hAnsi="Arial" w:cs="Arial" w:eastAsia="Arial"/>
          <w:sz w:val="15"/>
          <w:szCs w:val="15"/>
          <w:color w:val="62678C"/>
          <w:spacing w:val="0"/>
          <w:w w:val="395"/>
          <w:position w:val="26"/>
        </w:rPr>
        <w:t>ı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35" w:lineRule="exact"/>
        <w:ind w:left="284" w:right="-20"/>
        <w:jc w:val="left"/>
        <w:tabs>
          <w:tab w:pos="45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0"/>
          <w:szCs w:val="20"/>
          <w:color w:val="383838"/>
          <w:spacing w:val="0"/>
          <w:w w:val="50"/>
          <w:position w:val="-1"/>
        </w:rPr>
        <w:t>::ı::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"/>
        </w:rPr>
        <w:t>Erdal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"/>
        </w:rPr>
        <w:t>DAGCAN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4886" w:right="6029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</w:rPr>
        <w:t>İtf.</w:t>
      </w:r>
      <w:r>
        <w:rPr>
          <w:rFonts w:ascii="Arial" w:hAnsi="Arial" w:cs="Arial" w:eastAsia="Arial"/>
          <w:sz w:val="17"/>
          <w:szCs w:val="17"/>
          <w:color w:val="38383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89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280" w:bottom="280" w:left="240" w:right="180"/>
        </w:sectPr>
      </w:pPr>
      <w:rPr/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72" w:lineRule="auto"/>
        <w:ind w:left="3373" w:right="4780" w:firstLine="-10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1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1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6" w:lineRule="exact"/>
        <w:ind w:left="862" w:right="-20"/>
        <w:jc w:val="left"/>
        <w:tabs>
          <w:tab w:pos="2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.109093pt;margin-top:-37.888386pt;width:442.707988pt;height:47.5pt;mso-position-horizontal-relative:page;mso-position-vertical-relative:paragraph;z-index:-15777" type="#_x0000_t202" filled="f" stroked="f">
            <v:textbox inset="0,0,0,0">
              <w:txbxContent>
                <w:p>
                  <w:pPr>
                    <w:spacing w:before="0" w:after="0" w:line="950" w:lineRule="exact"/>
                    <w:ind w:right="-183"/>
                    <w:jc w:val="left"/>
                    <w:tabs>
                      <w:tab w:pos="7860" w:val="left"/>
                    </w:tabs>
                    <w:rPr>
                      <w:rFonts w:ascii="Arial" w:hAnsi="Arial" w:cs="Arial" w:eastAsia="Arial"/>
                      <w:sz w:val="78"/>
                      <w:szCs w:val="7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5"/>
                      <w:szCs w:val="95"/>
                      <w:color w:val="262626"/>
                      <w:spacing w:val="0"/>
                      <w:w w:val="153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5"/>
                      <w:szCs w:val="95"/>
                      <w:color w:val="262626"/>
                      <w:spacing w:val="0"/>
                      <w:w w:val="100"/>
                      <w:b/>
                      <w:bCs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5"/>
                      <w:szCs w:val="95"/>
                      <w:color w:val="262626"/>
                      <w:spacing w:val="0"/>
                      <w:w w:val="100"/>
                      <w:b/>
                      <w:bCs/>
                    </w:rPr>
                  </w:r>
                  <w:r>
                    <w:rPr>
                      <w:rFonts w:ascii="Arial" w:hAnsi="Arial" w:cs="Arial" w:eastAsia="Arial"/>
                      <w:sz w:val="78"/>
                      <w:szCs w:val="78"/>
                      <w:color w:val="4B4D4D"/>
                      <w:spacing w:val="0"/>
                      <w:w w:val="153"/>
                      <w:b/>
                      <w:bCs/>
                      <w:position w:val="-3"/>
                    </w:rPr>
                    <w:t>M</w:t>
                  </w:r>
                  <w:r>
                    <w:rPr>
                      <w:rFonts w:ascii="Arial" w:hAnsi="Arial" w:cs="Arial" w:eastAsia="Arial"/>
                      <w:sz w:val="78"/>
                      <w:szCs w:val="7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14"/>
          <w:position w:val="3"/>
        </w:rPr>
        <w:t>!ZMIR</w:t>
      </w:r>
      <w:r>
        <w:rPr>
          <w:rFonts w:ascii="Arial" w:hAnsi="Arial" w:cs="Arial" w:eastAsia="Arial"/>
          <w:sz w:val="15"/>
          <w:szCs w:val="15"/>
          <w:color w:val="363636"/>
          <w:spacing w:val="-43"/>
          <w:w w:val="114"/>
          <w:position w:val="3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-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1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-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1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-3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5"/>
          <w:w w:val="11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-3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1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-3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4" w:lineRule="exact"/>
        <w:ind w:left="587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104"/>
          <w:b/>
          <w:bCs/>
          <w:position w:val="-1"/>
        </w:rPr>
        <w:t>BÜYÜKSEHIR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73" w:lineRule="exact"/>
        <w:ind w:left="639" w:right="-20"/>
        <w:jc w:val="left"/>
        <w:tabs>
          <w:tab w:pos="4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112"/>
          <w:position w:val="1"/>
        </w:rPr>
        <w:t>BELEDIYESI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12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  <w:position w:val="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1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  <w:position w:val="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12" w:right="-20"/>
        <w:jc w:val="left"/>
        <w:tabs>
          <w:tab w:pos="4660" w:val="left"/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22.05.2017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27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8"/>
          <w:w w:val="100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18:07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07"/>
          <w:position w:val="0"/>
        </w:rPr>
        <w:t>rreı: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67" w:lineRule="auto"/>
        <w:ind w:left="112" w:right="3706" w:firstLine="19"/>
        <w:jc w:val="left"/>
        <w:tabs>
          <w:tab w:pos="1760" w:val="left"/>
          <w:tab w:pos="3840" w:val="left"/>
          <w:tab w:pos="4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22.05.2017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22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3381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BALCJOGLU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[Bildirile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Koyundere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Paza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</w:rPr>
        <w:t>-MENEMEN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126" w:right="-20"/>
        <w:jc w:val="left"/>
        <w:tabs>
          <w:tab w:pos="1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Doğı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Koyundere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Paza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-MENEMEN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26" w:right="-20"/>
        <w:jc w:val="left"/>
        <w:tabs>
          <w:tab w:pos="1740" w:val="left"/>
          <w:tab w:pos="4240" w:val="left"/>
          <w:tab w:pos="7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Yaııgını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Yaııgı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0" w:after="0" w:line="130" w:lineRule="auto"/>
        <w:ind w:left="2775" w:right="4190" w:firstLine="-2653"/>
        <w:jc w:val="left"/>
        <w:tabs>
          <w:tab w:pos="2760" w:val="left"/>
          <w:tab w:pos="5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262626"/>
          <w:spacing w:val="0"/>
          <w:w w:val="164"/>
        </w:rPr>
        <w:t>i</w:t>
      </w:r>
      <w:r>
        <w:rPr>
          <w:rFonts w:ascii="Arial" w:hAnsi="Arial" w:cs="Arial" w:eastAsia="Arial"/>
          <w:sz w:val="23"/>
          <w:szCs w:val="23"/>
          <w:color w:val="262626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2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92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2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92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0"/>
          <w:w w:val="137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6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4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4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  <w:position w:val="0"/>
        </w:rPr>
        <w:t>Betonan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94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94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94"/>
          <w:position w:val="0"/>
        </w:rPr>
        <w:t> </w:t>
      </w:r>
      <w:r>
        <w:rPr>
          <w:rFonts w:ascii="Arial" w:hAnsi="Arial" w:cs="Arial" w:eastAsia="Arial"/>
          <w:sz w:val="48"/>
          <w:szCs w:val="48"/>
          <w:color w:val="363636"/>
          <w:spacing w:val="6"/>
          <w:w w:val="44"/>
          <w:position w:val="-2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4"/>
          <w:w w:val="93"/>
          <w:position w:val="0"/>
        </w:rPr>
        <w:t>A</w:t>
      </w:r>
      <w:r>
        <w:rPr>
          <w:rFonts w:ascii="Arial" w:hAnsi="Arial" w:cs="Arial" w:eastAsia="Arial"/>
          <w:sz w:val="48"/>
          <w:szCs w:val="48"/>
          <w:color w:val="4B4D4D"/>
          <w:spacing w:val="19"/>
          <w:w w:val="44"/>
          <w:position w:val="-2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0"/>
        </w:rPr>
        <w:t>hşap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-42"/>
          <w:w w:val="94"/>
          <w:position w:val="0"/>
        </w:rPr>
        <w:t>Ç</w:t>
      </w:r>
      <w:r>
        <w:rPr>
          <w:rFonts w:ascii="Arial" w:hAnsi="Arial" w:cs="Arial" w:eastAsia="Arial"/>
          <w:sz w:val="49"/>
          <w:szCs w:val="49"/>
          <w:color w:val="C1C1BF"/>
          <w:spacing w:val="-94"/>
          <w:w w:val="62"/>
          <w:position w:val="-23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-19"/>
          <w:w w:val="94"/>
          <w:position w:val="0"/>
        </w:rPr>
        <w:t>e</w:t>
      </w:r>
      <w:r>
        <w:rPr>
          <w:rFonts w:ascii="Arial" w:hAnsi="Arial" w:cs="Arial" w:eastAsia="Arial"/>
          <w:sz w:val="49"/>
          <w:szCs w:val="49"/>
          <w:color w:val="C1C1BF"/>
          <w:spacing w:val="-126"/>
          <w:w w:val="62"/>
          <w:position w:val="-23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94"/>
          <w:position w:val="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-6"/>
          <w:w w:val="94"/>
          <w:position w:val="0"/>
        </w:rPr>
        <w:t>k</w:t>
      </w:r>
      <w:r>
        <w:rPr>
          <w:rFonts w:ascii="Arial" w:hAnsi="Arial" w:cs="Arial" w:eastAsia="Arial"/>
          <w:sz w:val="49"/>
          <w:szCs w:val="49"/>
          <w:color w:val="262626"/>
          <w:spacing w:val="-15"/>
          <w:w w:val="65"/>
          <w:position w:val="-23"/>
        </w:rPr>
        <w:t>ı</w:t>
      </w:r>
      <w:r>
        <w:rPr>
          <w:rFonts w:ascii="Arial" w:hAnsi="Arial" w:cs="Arial" w:eastAsia="Arial"/>
          <w:sz w:val="49"/>
          <w:szCs w:val="49"/>
          <w:color w:val="C1C1BF"/>
          <w:spacing w:val="-64"/>
          <w:w w:val="152"/>
          <w:position w:val="-23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2"/>
          <w:w w:val="83"/>
          <w:position w:val="0"/>
        </w:rPr>
        <w:t>D</w:t>
      </w:r>
      <w:r>
        <w:rPr>
          <w:rFonts w:ascii="Arial" w:hAnsi="Arial" w:cs="Arial" w:eastAsia="Arial"/>
          <w:sz w:val="49"/>
          <w:szCs w:val="49"/>
          <w:color w:val="C1C1BF"/>
          <w:spacing w:val="-236"/>
          <w:w w:val="152"/>
          <w:position w:val="-23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82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93"/>
          <w:position w:val="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8"/>
          <w:w w:val="92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3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3" w:lineRule="exact"/>
        <w:ind w:left="58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3"/>
        </w:rPr>
        <w:t>18:30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2" w:after="0" w:line="240" w:lineRule="auto"/>
        <w:ind w:left="126" w:right="-20"/>
        <w:jc w:val="left"/>
        <w:tabs>
          <w:tab w:pos="1740" w:val="left"/>
          <w:tab w:pos="4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94"/>
        </w:rPr>
        <w:t>IKirac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3" w:after="0" w:line="173" w:lineRule="exact"/>
        <w:ind w:left="17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6_ıniri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1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Haka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-4"/>
        </w:rPr>
        <w:t>BALCIOGLU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9" w:lineRule="exact"/>
        <w:ind w:left="1745" w:right="-20"/>
        <w:jc w:val="left"/>
        <w:tabs>
          <w:tab w:pos="3880" w:val="left"/>
          <w:tab w:pos="6720" w:val="left"/>
          <w:tab w:pos="1012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7"/>
          <w:position w:val="-2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7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9"/>
          <w:w w:val="137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18:08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5"/>
          <w:w w:val="13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18:13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</w:r>
      <w:r>
        <w:rPr>
          <w:rFonts w:ascii="Arial" w:hAnsi="Arial" w:cs="Arial" w:eastAsia="Arial"/>
          <w:sz w:val="28"/>
          <w:szCs w:val="28"/>
          <w:color w:val="C1C1BF"/>
          <w:spacing w:val="0"/>
          <w:w w:val="135"/>
          <w:position w:val="5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left="112" w:right="-20"/>
        <w:jc w:val="left"/>
        <w:tabs>
          <w:tab w:pos="1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0"/>
        </w:rPr>
        <w:t>61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112" w:right="-20"/>
        <w:jc w:val="left"/>
        <w:tabs>
          <w:tab w:pos="3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00"/>
          <w:position w:val="3"/>
        </w:rPr>
        <w:t>if:kibin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3821" w:right="544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5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61" w:lineRule="auto"/>
        <w:ind w:left="1755" w:right="5077" w:firstLine="2088"/>
        <w:jc w:val="left"/>
        <w:tabs>
          <w:tab w:pos="3200" w:val="left"/>
          <w:tab w:pos="3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7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3"/>
          <w:w w:val="9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9"/>
          <w:w w:val="13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</w:rPr>
        <w:t>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left="126" w:right="-20"/>
        <w:jc w:val="left"/>
        <w:tabs>
          <w:tab w:pos="1740" w:val="left"/>
          <w:tab w:pos="382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12" w:right="-20"/>
        <w:jc w:val="left"/>
        <w:tabs>
          <w:tab w:pos="640" w:val="left"/>
          <w:tab w:pos="1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w w:val="108"/>
          <w:position w:val="1"/>
        </w:rPr>
        <w:t>(]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7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73"/>
          <w:position w:val="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00"/>
          <w:position w:val="0"/>
        </w:rPr>
        <w:t>se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00"/>
          <w:position w:val="0"/>
        </w:rPr>
        <w:t>önüş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17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7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Adı-Soyadı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1" w:lineRule="auto"/>
        <w:ind w:left="126" w:right="4403" w:firstLine="-14"/>
        <w:jc w:val="left"/>
        <w:tabs>
          <w:tab w:pos="1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7"/>
        </w:rPr>
        <w:t>Yangınınalevli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3799" w:right="482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185" w:lineRule="exact"/>
        <w:ind w:left="166" w:right="-20"/>
        <w:jc w:val="left"/>
        <w:tabs>
          <w:tab w:pos="2560" w:val="left"/>
          <w:tab w:pos="3820" w:val="left"/>
          <w:tab w:pos="5720" w:val="left"/>
          <w:tab w:pos="7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12"/>
          <w:position w:val="-3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1"/>
          <w:w w:val="112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15"/>
          <w:position w:val="-3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2"/>
          <w:w w:val="44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8"/>
          <w:position w:val="-4"/>
        </w:rPr>
        <w:t>Köpi.l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96"/>
          <w:position w:val="-4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96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96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5" w:lineRule="exact"/>
        <w:ind w:left="3785" w:right="4063"/>
        <w:jc w:val="center"/>
        <w:tabs>
          <w:tab w:pos="5680" w:val="left"/>
          <w:tab w:pos="724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0"/>
          <w:w w:val="100"/>
          <w:position w:val="4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-4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D4D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5D5D5D"/>
          <w:spacing w:val="0"/>
          <w:w w:val="51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5D5D5D"/>
          <w:spacing w:val="-49"/>
          <w:w w:val="51"/>
          <w:position w:val="1"/>
        </w:rPr>
        <w:t> </w:t>
      </w:r>
      <w:r>
        <w:rPr>
          <w:rFonts w:ascii="Arial" w:hAnsi="Arial" w:cs="Arial" w:eastAsia="Arial"/>
          <w:sz w:val="38"/>
          <w:szCs w:val="38"/>
          <w:color w:val="5D5D5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5D5D5D"/>
          <w:spacing w:val="0"/>
          <w:w w:val="100"/>
          <w:position w:val="1"/>
        </w:rPr>
      </w:r>
      <w:r>
        <w:rPr>
          <w:rFonts w:ascii="Arial" w:hAnsi="Arial" w:cs="Arial" w:eastAsia="Arial"/>
          <w:sz w:val="31"/>
          <w:szCs w:val="31"/>
          <w:color w:val="262626"/>
          <w:spacing w:val="0"/>
          <w:w w:val="51"/>
          <w:position w:val="1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57" w:lineRule="auto"/>
        <w:ind w:left="166" w:right="5488" w:firstLine="-54"/>
        <w:jc w:val="left"/>
        <w:tabs>
          <w:tab w:pos="1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gelmemiştir.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07"/>
        </w:rPr>
        <w:t>onundaki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45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7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0" w:lineRule="exact"/>
        <w:ind w:left="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57" w:lineRule="auto"/>
        <w:ind w:left="112" w:right="59" w:firstLine="178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alanda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atıl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durumdaki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tahta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9"/>
        </w:rPr>
        <w:t>parçalan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Çıkış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   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ağaç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budağı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vb.)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soruşturınada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temizlik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amacıyla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bırakılması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75" w:right="4927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D4D"/>
          <w:w w:val="131"/>
        </w:rPr>
        <w:t>gorta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     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5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5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Adı;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1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8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"/>
          <w:w w:val="111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0"/>
        </w:rPr>
        <w:t>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54" w:lineRule="auto"/>
        <w:ind w:left="173" w:right="9832" w:firstLine="8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43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5"/>
          <w:w w:val="14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6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4B4D4D"/>
          <w:spacing w:val="0"/>
          <w:w w:val="382"/>
        </w:rPr>
        <w:t>c-</w:t>
      </w:r>
      <w:r>
        <w:rPr>
          <w:rFonts w:ascii="Times New Roman" w:hAnsi="Times New Roman" w:cs="Times New Roman" w:eastAsia="Times New Roman"/>
          <w:sz w:val="9"/>
          <w:szCs w:val="9"/>
          <w:color w:val="4B4D4D"/>
          <w:spacing w:val="59"/>
          <w:w w:val="38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4B4D4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4B4D4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31" w:right="5171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3"/>
        </w:rPr>
        <w:t>EkıLJı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22.05.2017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92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16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52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  <w:position w:val="1"/>
        </w:rPr>
        <w:t>18:55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217" w:right="195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Q_İDENEKİP: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Gıub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7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82" w:lineRule="exact"/>
        <w:ind w:left="1897" w:right="-20"/>
        <w:jc w:val="left"/>
        <w:tabs>
          <w:tab w:pos="4400" w:val="left"/>
          <w:tab w:pos="842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70"/>
          <w:position w:val="-2"/>
        </w:rPr>
        <w:t>3</w:t>
      </w:r>
      <w:r>
        <w:rPr>
          <w:rFonts w:ascii="Arial" w:hAnsi="Arial" w:cs="Arial" w:eastAsia="Arial"/>
          <w:sz w:val="26"/>
          <w:szCs w:val="26"/>
          <w:color w:val="363636"/>
          <w:spacing w:val="4"/>
          <w:w w:val="70"/>
          <w:position w:val="-2"/>
        </w:rPr>
        <w:t> </w:t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46"/>
          <w:position w:val="-2"/>
        </w:rPr>
        <w:t>O</w:t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46"/>
          <w:position w:val="-2"/>
        </w:rPr>
        <w:t> </w:t>
      </w:r>
      <w:r>
        <w:rPr>
          <w:rFonts w:ascii="Arial" w:hAnsi="Arial" w:cs="Arial" w:eastAsia="Arial"/>
          <w:sz w:val="26"/>
          <w:szCs w:val="26"/>
          <w:color w:val="363636"/>
          <w:spacing w:val="28"/>
          <w:w w:val="46"/>
          <w:position w:val="-2"/>
        </w:rPr>
        <w:t> </w:t>
      </w:r>
      <w:r>
        <w:rPr>
          <w:rFonts w:ascii="Arial" w:hAnsi="Arial" w:cs="Arial" w:eastAsia="Arial"/>
          <w:sz w:val="24"/>
          <w:szCs w:val="24"/>
          <w:color w:val="363636"/>
          <w:spacing w:val="0"/>
          <w:w w:val="46"/>
          <w:position w:val="-2"/>
        </w:rPr>
        <w:t>MaYı</w:t>
      </w:r>
      <w:r>
        <w:rPr>
          <w:rFonts w:ascii="Arial" w:hAnsi="Arial" w:cs="Arial" w:eastAsia="Arial"/>
          <w:sz w:val="24"/>
          <w:szCs w:val="24"/>
          <w:color w:val="363636"/>
          <w:spacing w:val="0"/>
          <w:w w:val="46"/>
          <w:position w:val="-2"/>
        </w:rPr>
        <w:t>s</w:t>
      </w:r>
      <w:r>
        <w:rPr>
          <w:rFonts w:ascii="Arial" w:hAnsi="Arial" w:cs="Arial" w:eastAsia="Arial"/>
          <w:sz w:val="24"/>
          <w:szCs w:val="24"/>
          <w:color w:val="363636"/>
          <w:spacing w:val="0"/>
          <w:w w:val="46"/>
          <w:position w:val="-2"/>
        </w:rPr>
        <w:t>  </w:t>
      </w:r>
      <w:r>
        <w:rPr>
          <w:rFonts w:ascii="Arial" w:hAnsi="Arial" w:cs="Arial" w:eastAsia="Arial"/>
          <w:sz w:val="24"/>
          <w:szCs w:val="24"/>
          <w:color w:val="363636"/>
          <w:spacing w:val="23"/>
          <w:w w:val="46"/>
          <w:position w:val="-2"/>
        </w:rPr>
        <w:t> </w:t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60"/>
          <w:position w:val="-2"/>
        </w:rPr>
        <w:t>2017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73" w:lineRule="exact"/>
        <w:ind w:left="4601" w:right="590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right="2134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4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0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77" w:lineRule="exact"/>
        <w:ind w:right="1744"/>
        <w:jc w:val="right"/>
        <w:tabs>
          <w:tab w:pos="80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>itfaiyeci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0"/>
          <w:position w:val="-5"/>
        </w:rPr>
        <w:t>İtfai,_.e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80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0"/>
          <w:position w:val="-5"/>
        </w:rPr>
        <w:t>Birim·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0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"/>
          <w:w w:val="80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0"/>
          <w:position w:val="-5"/>
        </w:rPr>
        <w:t>:RJ.!ri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67" w:lineRule="exact"/>
        <w:ind w:right="1758"/>
        <w:jc w:val="right"/>
        <w:tabs>
          <w:tab w:pos="460" w:val="left"/>
          <w:tab w:pos="88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21"/>
          <w:szCs w:val="21"/>
          <w:color w:val="C1C1BF"/>
          <w:spacing w:val="1"/>
          <w:w w:val="127"/>
        </w:rPr>
        <w:t>,</w:t>
      </w:r>
      <w:r>
        <w:rPr>
          <w:rFonts w:ascii="Arial" w:hAnsi="Arial" w:cs="Arial" w:eastAsia="Arial"/>
          <w:sz w:val="13"/>
          <w:szCs w:val="13"/>
          <w:color w:val="B1B1B1"/>
          <w:spacing w:val="0"/>
          <w:w w:val="88"/>
          <w:position w:val="1"/>
        </w:rPr>
        <w:t>•</w:t>
      </w:r>
      <w:r>
        <w:rPr>
          <w:rFonts w:ascii="Arial" w:hAnsi="Arial" w:cs="Arial" w:eastAsia="Arial"/>
          <w:sz w:val="13"/>
          <w:szCs w:val="13"/>
          <w:color w:val="B1B1B1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3"/>
          <w:szCs w:val="13"/>
          <w:color w:val="B1B1B1"/>
          <w:spacing w:val="0"/>
          <w:w w:val="115"/>
          <w:position w:val="1"/>
        </w:rPr>
        <w:t>..</w:t>
      </w:r>
      <w:r>
        <w:rPr>
          <w:rFonts w:ascii="Arial" w:hAnsi="Arial" w:cs="Arial" w:eastAsia="Arial"/>
          <w:sz w:val="13"/>
          <w:szCs w:val="13"/>
          <w:color w:val="B1B1B1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3"/>
          <w:szCs w:val="13"/>
          <w:color w:val="B1B1B1"/>
          <w:spacing w:val="0"/>
          <w:w w:val="100"/>
          <w:position w:val="1"/>
        </w:rPr>
      </w:r>
      <w:r>
        <w:rPr>
          <w:rFonts w:ascii="Arial" w:hAnsi="Arial" w:cs="Arial" w:eastAsia="Arial"/>
          <w:sz w:val="13"/>
          <w:szCs w:val="13"/>
          <w:color w:val="7C7C7C"/>
          <w:spacing w:val="0"/>
          <w:w w:val="60"/>
          <w:position w:val="1"/>
        </w:rPr>
        <w:t>'&lt;..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268" w:lineRule="exact"/>
        <w:ind w:right="1609"/>
        <w:jc w:val="righ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2"/>
          <w:szCs w:val="22"/>
          <w:color w:val="3D447C"/>
          <w:spacing w:val="0"/>
          <w:w w:val="100"/>
        </w:rPr>
        <w:t>\.</w:t>
      </w:r>
      <w:r>
        <w:rPr>
          <w:rFonts w:ascii="Arial" w:hAnsi="Arial" w:cs="Arial" w:eastAsia="Arial"/>
          <w:sz w:val="22"/>
          <w:szCs w:val="22"/>
          <w:color w:val="3D447C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3D447C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1B1B1"/>
          <w:spacing w:val="0"/>
          <w:w w:val="78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B1B1B1"/>
          <w:spacing w:val="0"/>
          <w:w w:val="78"/>
        </w:rPr>
        <w:t>   </w:t>
      </w:r>
      <w:r>
        <w:rPr>
          <w:rFonts w:ascii="Times New Roman" w:hAnsi="Times New Roman" w:cs="Times New Roman" w:eastAsia="Times New Roman"/>
          <w:sz w:val="12"/>
          <w:szCs w:val="12"/>
          <w:color w:val="B1B1B1"/>
          <w:spacing w:val="8"/>
          <w:w w:val="78"/>
        </w:rPr>
        <w:t> </w:t>
      </w:r>
      <w:r>
        <w:rPr>
          <w:rFonts w:ascii="Arial" w:hAnsi="Arial" w:cs="Arial" w:eastAsia="Arial"/>
          <w:sz w:val="28"/>
          <w:szCs w:val="28"/>
          <w:color w:val="5D5D5D"/>
          <w:spacing w:val="-3"/>
          <w:w w:val="188"/>
        </w:rPr>
        <w:t>\</w:t>
      </w:r>
      <w:r>
        <w:rPr>
          <w:rFonts w:ascii="Arial" w:hAnsi="Arial" w:cs="Arial" w:eastAsia="Arial"/>
          <w:sz w:val="28"/>
          <w:szCs w:val="28"/>
          <w:color w:val="5D60BD"/>
          <w:spacing w:val="0"/>
          <w:w w:val="84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jc w:val="right"/>
        <w:spacing w:after="0"/>
        <w:sectPr>
          <w:pgSz w:w="11920" w:h="16840"/>
          <w:pgMar w:top="560" w:bottom="280" w:left="220" w:right="200"/>
        </w:sectPr>
      </w:pPr>
      <w:rPr/>
    </w:p>
    <w:p>
      <w:pPr>
        <w:spacing w:before="28" w:after="0" w:line="249" w:lineRule="exact"/>
        <w:ind w:left="4137" w:right="-62"/>
        <w:jc w:val="left"/>
        <w:tabs>
          <w:tab w:pos="790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6"/>
        </w:rPr>
        <w:t>Haka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6"/>
        </w:rPr>
        <w:t>BALCIOÖLU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7"/>
          <w:szCs w:val="27"/>
          <w:color w:val="C1C1BF"/>
          <w:spacing w:val="0"/>
          <w:w w:val="196"/>
          <w:position w:val="-5"/>
        </w:rPr>
        <w:t>'·</w:t>
      </w:r>
      <w:r>
        <w:rPr>
          <w:rFonts w:ascii="Times New Roman" w:hAnsi="Times New Roman" w:cs="Times New Roman" w:eastAsia="Times New Roman"/>
          <w:sz w:val="27"/>
          <w:szCs w:val="27"/>
          <w:color w:val="C1C1BF"/>
          <w:spacing w:val="-4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D5D5D"/>
          <w:spacing w:val="0"/>
          <w:w w:val="122"/>
          <w:position w:val="-5"/>
        </w:rPr>
        <w:t>Böle</w:t>
      </w:r>
      <w:r>
        <w:rPr>
          <w:rFonts w:ascii="Times New Roman" w:hAnsi="Times New Roman" w:cs="Times New Roman" w:eastAsia="Times New Roman"/>
          <w:sz w:val="27"/>
          <w:szCs w:val="27"/>
          <w:color w:val="5D5D5D"/>
          <w:spacing w:val="0"/>
          <w:w w:val="123"/>
          <w:position w:val="-5"/>
        </w:rPr>
        <w:t>n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36" w:lineRule="exact"/>
        <w:ind w:left="4422" w:right="-205"/>
        <w:jc w:val="left"/>
        <w:tabs>
          <w:tab w:pos="806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17.711006pt;margin-top:23.352684pt;width:85.054864pt;height:64.5pt;mso-position-horizontal-relative:page;mso-position-vertical-relative:paragraph;z-index:-15776" type="#_x0000_t202" filled="f" stroked="f">
            <v:textbox inset="0,0,0,0">
              <w:txbxContent>
                <w:p>
                  <w:pPr>
                    <w:spacing w:before="0" w:after="0" w:line="1290" w:lineRule="exact"/>
                    <w:ind w:right="-234"/>
                    <w:jc w:val="left"/>
                    <w:rPr>
                      <w:rFonts w:ascii="Arial" w:hAnsi="Arial" w:cs="Arial" w:eastAsia="Arial"/>
                      <w:sz w:val="129"/>
                      <w:szCs w:val="129"/>
                    </w:rPr>
                  </w:pPr>
                  <w:rPr/>
                  <w:r>
                    <w:rPr>
                      <w:rFonts w:ascii="Arial" w:hAnsi="Arial" w:cs="Arial" w:eastAsia="Arial"/>
                      <w:sz w:val="129"/>
                      <w:szCs w:val="129"/>
                      <w:color w:val="3D447C"/>
                      <w:spacing w:val="0"/>
                      <w:w w:val="197"/>
                      <w:i/>
                      <w:position w:val="-1"/>
                    </w:rPr>
                    <w:t>&amp;</w:t>
                  </w:r>
                  <w:r>
                    <w:rPr>
                      <w:rFonts w:ascii="Arial" w:hAnsi="Arial" w:cs="Arial" w:eastAsia="Arial"/>
                      <w:sz w:val="129"/>
                      <w:szCs w:val="12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10"/>
          <w:szCs w:val="110"/>
          <w:color w:val="3D447C"/>
          <w:spacing w:val="0"/>
          <w:w w:val="145"/>
          <w:i/>
          <w:position w:val="-64"/>
        </w:rPr>
        <w:t>ll</w:t>
      </w:r>
      <w:r>
        <w:rPr>
          <w:rFonts w:ascii="Arial" w:hAnsi="Arial" w:cs="Arial" w:eastAsia="Arial"/>
          <w:sz w:val="110"/>
          <w:szCs w:val="110"/>
          <w:color w:val="3D447C"/>
          <w:spacing w:val="0"/>
          <w:w w:val="100"/>
          <w:i/>
          <w:position w:val="-64"/>
        </w:rPr>
        <w:tab/>
      </w:r>
      <w:r>
        <w:rPr>
          <w:rFonts w:ascii="Arial" w:hAnsi="Arial" w:cs="Arial" w:eastAsia="Arial"/>
          <w:sz w:val="110"/>
          <w:szCs w:val="110"/>
          <w:color w:val="3D447C"/>
          <w:spacing w:val="0"/>
          <w:w w:val="100"/>
          <w:i/>
          <w:position w:val="-64"/>
        </w:rPr>
      </w:r>
      <w:r>
        <w:rPr>
          <w:rFonts w:ascii="Arial" w:hAnsi="Arial" w:cs="Arial" w:eastAsia="Arial"/>
          <w:sz w:val="20"/>
          <w:szCs w:val="20"/>
          <w:color w:val="909795"/>
          <w:spacing w:val="-9"/>
          <w:w w:val="71"/>
          <w:position w:val="0"/>
        </w:rPr>
        <w:t>·</w:t>
      </w:r>
      <w:r>
        <w:rPr>
          <w:rFonts w:ascii="Arial" w:hAnsi="Arial" w:cs="Arial" w:eastAsia="Arial"/>
          <w:sz w:val="9"/>
          <w:szCs w:val="9"/>
          <w:color w:val="B1B1B1"/>
          <w:spacing w:val="-2"/>
          <w:w w:val="196"/>
          <w:position w:val="-6"/>
        </w:rPr>
        <w:t>,</w:t>
      </w:r>
      <w:r>
        <w:rPr>
          <w:rFonts w:ascii="Arial" w:hAnsi="Arial" w:cs="Arial" w:eastAsia="Arial"/>
          <w:sz w:val="20"/>
          <w:szCs w:val="20"/>
          <w:color w:val="C1C1BF"/>
          <w:spacing w:val="0"/>
          <w:w w:val="112"/>
          <w:position w:val="0"/>
        </w:rPr>
        <w:t>.</w:t>
      </w:r>
      <w:r>
        <w:rPr>
          <w:rFonts w:ascii="Arial" w:hAnsi="Arial" w:cs="Arial" w:eastAsia="Arial"/>
          <w:sz w:val="20"/>
          <w:szCs w:val="20"/>
          <w:color w:val="C1C1BF"/>
          <w:spacing w:val="0"/>
          <w:w w:val="100"/>
          <w:position w:val="0"/>
        </w:rPr>
        <w:t>  </w:t>
      </w:r>
      <w:r>
        <w:rPr>
          <w:rFonts w:ascii="Arial" w:hAnsi="Arial" w:cs="Arial" w:eastAsia="Arial"/>
          <w:sz w:val="20"/>
          <w:szCs w:val="20"/>
          <w:color w:val="C1C1BF"/>
          <w:spacing w:val="-22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91"/>
          <w:position w:val="0"/>
        </w:rPr>
        <w:t>Itf</w:t>
      </w:r>
      <w:r>
        <w:rPr>
          <w:rFonts w:ascii="Arial" w:hAnsi="Arial" w:cs="Arial" w:eastAsia="Arial"/>
          <w:sz w:val="20"/>
          <w:szCs w:val="20"/>
          <w:color w:val="363636"/>
          <w:spacing w:val="-38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5D5D5D"/>
          <w:spacing w:val="-48"/>
          <w:w w:val="84"/>
          <w:position w:val="0"/>
        </w:rPr>
        <w:t>a</w:t>
      </w:r>
      <w:r>
        <w:rPr>
          <w:rFonts w:ascii="Arial" w:hAnsi="Arial" w:cs="Arial" w:eastAsia="Arial"/>
          <w:sz w:val="9"/>
          <w:szCs w:val="9"/>
          <w:color w:val="C1C1BF"/>
          <w:spacing w:val="-3"/>
          <w:w w:val="149"/>
          <w:position w:val="-6"/>
        </w:rPr>
        <w:t>•</w:t>
      </w:r>
      <w:r>
        <w:rPr>
          <w:rFonts w:ascii="Arial" w:hAnsi="Arial" w:cs="Arial" w:eastAsia="Arial"/>
          <w:sz w:val="20"/>
          <w:szCs w:val="20"/>
          <w:color w:val="5D5D5D"/>
          <w:spacing w:val="0"/>
          <w:w w:val="84"/>
          <w:position w:val="0"/>
        </w:rPr>
        <w:t>i</w:t>
      </w:r>
      <w:r>
        <w:rPr>
          <w:rFonts w:ascii="Arial" w:hAnsi="Arial" w:cs="Arial" w:eastAsia="Arial"/>
          <w:sz w:val="20"/>
          <w:szCs w:val="20"/>
          <w:color w:val="5D5D5D"/>
          <w:spacing w:val="-29"/>
          <w:w w:val="84"/>
          <w:position w:val="0"/>
        </w:rPr>
        <w:t>y</w:t>
      </w:r>
      <w:r>
        <w:rPr>
          <w:rFonts w:ascii="Arial" w:hAnsi="Arial" w:cs="Arial" w:eastAsia="Arial"/>
          <w:sz w:val="9"/>
          <w:szCs w:val="9"/>
          <w:color w:val="C1C1BF"/>
          <w:spacing w:val="-28"/>
          <w:w w:val="127"/>
          <w:i/>
          <w:position w:val="-6"/>
        </w:rPr>
        <w:t>1</w:t>
      </w:r>
      <w:r>
        <w:rPr>
          <w:rFonts w:ascii="Arial" w:hAnsi="Arial" w:cs="Arial" w:eastAsia="Arial"/>
          <w:sz w:val="20"/>
          <w:szCs w:val="20"/>
          <w:color w:val="5D5D5D"/>
          <w:spacing w:val="10"/>
          <w:w w:val="84"/>
          <w:position w:val="0"/>
        </w:rPr>
        <w:t>e</w:t>
      </w:r>
      <w:r>
        <w:rPr>
          <w:rFonts w:ascii="Times New Roman" w:hAnsi="Times New Roman" w:cs="Times New Roman" w:eastAsia="Times New Roman"/>
          <w:sz w:val="5"/>
          <w:szCs w:val="5"/>
          <w:color w:val="909795"/>
          <w:spacing w:val="3"/>
          <w:w w:val="110"/>
          <w:position w:val="-6"/>
        </w:rPr>
        <w:t>o</w:t>
      </w:r>
      <w:r>
        <w:rPr>
          <w:rFonts w:ascii="Arial" w:hAnsi="Arial" w:cs="Arial" w:eastAsia="Arial"/>
          <w:sz w:val="19"/>
          <w:szCs w:val="19"/>
          <w:color w:val="4B4D4D"/>
          <w:spacing w:val="0"/>
          <w:w w:val="81"/>
          <w:position w:val="0"/>
        </w:rPr>
        <w:t>Yan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29" w:lineRule="exact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3"/>
          <w:szCs w:val="13"/>
          <w:color w:val="5D60BD"/>
          <w:spacing w:val="-13"/>
          <w:w w:val="145"/>
          <w:position w:val="-6"/>
        </w:rPr>
        <w:t>.</w:t>
      </w:r>
      <w:r>
        <w:rPr>
          <w:rFonts w:ascii="Arial" w:hAnsi="Arial" w:cs="Arial" w:eastAsia="Arial"/>
          <w:sz w:val="19"/>
          <w:szCs w:val="19"/>
          <w:color w:val="909795"/>
          <w:spacing w:val="-18"/>
          <w:w w:val="50"/>
          <w:position w:val="0"/>
        </w:rPr>
        <w:t>·</w:t>
      </w:r>
      <w:r>
        <w:rPr>
          <w:rFonts w:ascii="Arial" w:hAnsi="Arial" w:cs="Arial" w:eastAsia="Arial"/>
          <w:sz w:val="13"/>
          <w:szCs w:val="13"/>
          <w:color w:val="B1B1B1"/>
          <w:spacing w:val="-71"/>
          <w:w w:val="111"/>
          <w:position w:val="-6"/>
        </w:rPr>
        <w:t>1</w:t>
      </w:r>
      <w:r>
        <w:rPr>
          <w:rFonts w:ascii="Arial" w:hAnsi="Arial" w:cs="Arial" w:eastAsia="Arial"/>
          <w:sz w:val="19"/>
          <w:szCs w:val="19"/>
          <w:color w:val="B1B1B1"/>
          <w:spacing w:val="0"/>
          <w:w w:val="71"/>
          <w:position w:val="0"/>
        </w:rPr>
        <w:t>•</w:t>
      </w:r>
      <w:r>
        <w:rPr>
          <w:rFonts w:ascii="Arial" w:hAnsi="Arial" w:cs="Arial" w:eastAsia="Arial"/>
          <w:sz w:val="19"/>
          <w:szCs w:val="19"/>
          <w:color w:val="B1B1B1"/>
          <w:spacing w:val="-36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C1C1BF"/>
          <w:spacing w:val="0"/>
          <w:w w:val="100"/>
          <w:position w:val="0"/>
        </w:rPr>
        <w:t>·</w:t>
      </w:r>
      <w:r>
        <w:rPr>
          <w:rFonts w:ascii="Arial" w:hAnsi="Arial" w:cs="Arial" w:eastAsia="Arial"/>
          <w:sz w:val="19"/>
          <w:szCs w:val="19"/>
          <w:color w:val="C1C1BF"/>
          <w:spacing w:val="-1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525D82"/>
          <w:spacing w:val="0"/>
          <w:w w:val="203"/>
          <w:i/>
          <w:position w:val="0"/>
        </w:rPr>
        <w:t>:</w:t>
      </w:r>
      <w:r>
        <w:rPr>
          <w:rFonts w:ascii="Arial" w:hAnsi="Arial" w:cs="Arial" w:eastAsia="Arial"/>
          <w:sz w:val="19"/>
          <w:szCs w:val="19"/>
          <w:color w:val="525D82"/>
          <w:spacing w:val="30"/>
          <w:w w:val="203"/>
          <w:i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C1C1BF"/>
          <w:spacing w:val="7"/>
          <w:w w:val="203"/>
          <w:position w:val="0"/>
        </w:rPr>
        <w:t>·</w:t>
      </w:r>
      <w:r>
        <w:rPr>
          <w:rFonts w:ascii="Arial" w:hAnsi="Arial" w:cs="Arial" w:eastAsia="Arial"/>
          <w:sz w:val="19"/>
          <w:szCs w:val="19"/>
          <w:color w:val="909795"/>
          <w:spacing w:val="0"/>
          <w:w w:val="149"/>
          <w:position w:val="0"/>
        </w:rPr>
        <w:t>'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20" w:right="200"/>
          <w:cols w:num="2" w:equalWidth="0">
            <w:col w:w="9168" w:space="171"/>
            <w:col w:w="2161"/>
          </w:cols>
        </w:sectPr>
      </w:pPr>
      <w:rPr/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/>
        <w:pict>
          <v:group style="position:absolute;margin-left:15.425838pt;margin-top:36.643509pt;width:566.840203pt;height:773.881939pt;mso-position-horizontal-relative:page;mso-position-vertical-relative:page;z-index:-15778" coordorigin="309,733" coordsize="11337,15478">
            <v:group style="position:absolute;left:318;top:752;width:1201;height:2" coordorigin="318,752" coordsize="1201,2">
              <v:shape style="position:absolute;left:318;top:752;width:1201;height:2" coordorigin="318,752" coordsize="1201,0" path="m318,752l1519,752e" filled="f" stroked="t" strokeweight=".949282pt" strokecolor="#7C7C80">
                <v:path arrowok="t"/>
              </v:shape>
            </v:group>
            <v:group style="position:absolute;left:325;top:740;width:2;height:1432" coordorigin="325,740" coordsize="2,1432">
              <v:shape style="position:absolute;left:325;top:740;width:2;height:1432" coordorigin="325,740" coordsize="0,1432" path="m325,2172l325,740e" filled="f" stroked="t" strokeweight=".711962pt" strokecolor="#BCBCBC">
                <v:path arrowok="t"/>
              </v:shape>
            </v:group>
            <v:group style="position:absolute;left:1960;top:750;width:2;height:1337" coordorigin="1960,750" coordsize="2,1337">
              <v:shape style="position:absolute;left:1960;top:750;width:2;height:1337" coordorigin="1960,750" coordsize="0,1337" path="m1960,2086l1960,750e" filled="f" stroked="t" strokeweight=".711962pt" strokecolor="#808080">
                <v:path arrowok="t"/>
              </v:shape>
            </v:group>
            <v:group style="position:absolute;left:2948;top:754;width:337;height:2" coordorigin="2948,754" coordsize="337,2">
              <v:shape style="position:absolute;left:2948;top:754;width:337;height:2" coordorigin="2948,754" coordsize="337,0" path="m2948,754l3285,754e" filled="f" stroked="t" strokeweight=".474641pt" strokecolor="#343438">
                <v:path arrowok="t"/>
              </v:shape>
            </v:group>
            <v:group style="position:absolute;left:8240;top:745;width:2;height:473" coordorigin="8240,745" coordsize="2,473">
              <v:shape style="position:absolute;left:8240;top:745;width:2;height:473" coordorigin="8240,745" coordsize="0,473" path="m8240,1217l8240,745e" filled="f" stroked="t" strokeweight=".711962pt" strokecolor="#676767">
                <v:path arrowok="t"/>
              </v:shape>
            </v:group>
            <v:group style="position:absolute;left:318;top:754;width:11282;height:2" coordorigin="318,754" coordsize="11282,2">
              <v:shape style="position:absolute;left:318;top:754;width:11282;height:2" coordorigin="318,754" coordsize="11282,0" path="m318,754l11600,754e" filled="f" stroked="t" strokeweight=".711962pt" strokecolor="#606060">
                <v:path arrowok="t"/>
              </v:shape>
            </v:group>
            <v:group style="position:absolute;left:11603;top:740;width:2;height:4779" coordorigin="11603,740" coordsize="2,4779">
              <v:shape style="position:absolute;left:11603;top:740;width:2;height:4779" coordorigin="11603,740" coordsize="0,4779" path="m11603,5519l11603,740e" filled="f" stroked="t" strokeweight=".711962pt" strokecolor="#5B5B5B">
                <v:path arrowok="t"/>
              </v:shape>
            </v:group>
            <v:group style="position:absolute;left:8245;top:1141;width:2;height:458" coordorigin="8245,1141" coordsize="2,458">
              <v:shape style="position:absolute;left:8245;top:1141;width:2;height:458" coordorigin="8245,1141" coordsize="0,458" path="m8245,1599l8245,1141e" filled="f" stroked="t" strokeweight=".474641pt" strokecolor="#4B4B4B">
                <v:path arrowok="t"/>
              </v:shape>
            </v:group>
            <v:group style="position:absolute;left:11595;top:1141;width:2;height:329" coordorigin="11595,1141" coordsize="2,329">
              <v:shape style="position:absolute;left:11595;top:1141;width:2;height:329" coordorigin="11595,1141" coordsize="0,329" path="m11595,1470l11595,1141e" filled="f" stroked="t" strokeweight=".474641pt" strokecolor="#3B3B3B">
                <v:path arrowok="t"/>
              </v:shape>
            </v:group>
            <v:group style="position:absolute;left:8245;top:1542;width:2;height:539" coordorigin="8245,1542" coordsize="2,539">
              <v:shape style="position:absolute;left:8245;top:1542;width:2;height:539" coordorigin="8245,1542" coordsize="0,539" path="m8245,2082l8245,1542e" filled="f" stroked="t" strokeweight=".949282pt" strokecolor="#6B6B6B">
                <v:path arrowok="t"/>
              </v:shape>
            </v:group>
            <v:group style="position:absolute;left:328;top:2079;width:3351;height:2" coordorigin="328,2079" coordsize="3351,2">
              <v:shape style="position:absolute;left:328;top:2079;width:3351;height:2" coordorigin="328,2079" coordsize="3351,0" path="m328,2079l3678,2079e" filled="f" stroked="t" strokeweight=".711962pt" strokecolor="#5B5B5B">
                <v:path arrowok="t"/>
              </v:shape>
            </v:group>
            <v:group style="position:absolute;left:3622;top:2077;width:441;height:2" coordorigin="3622,2077" coordsize="441,2">
              <v:shape style="position:absolute;left:3622;top:2077;width:441;height:2" coordorigin="3622,2077" coordsize="441,0" path="m3622,2077l4063,2077e" filled="f" stroked="t" strokeweight=".474641pt" strokecolor="#484848">
                <v:path arrowok="t"/>
              </v:shape>
            </v:group>
            <v:group style="position:absolute;left:4006;top:2077;width:2881;height:2" coordorigin="4006,2077" coordsize="2881,2">
              <v:shape style="position:absolute;left:4006;top:2077;width:2881;height:2" coordorigin="4006,2077" coordsize="2881,0" path="m4006,2077l6887,2077e" filled="f" stroked="t" strokeweight=".711962pt" strokecolor="#5B5B5B">
                <v:path arrowok="t"/>
              </v:shape>
            </v:group>
            <v:group style="position:absolute;left:6830;top:2077;width:622;height:2" coordorigin="6830,2077" coordsize="622,2">
              <v:shape style="position:absolute;left:6830;top:2077;width:622;height:2" coordorigin="6830,2077" coordsize="622,0" path="m6830,2077l7452,2077e" filled="f" stroked="t" strokeweight=".474641pt" strokecolor="#3F3F3F">
                <v:path arrowok="t"/>
              </v:shape>
            </v:group>
            <v:group style="position:absolute;left:7395;top:2074;width:4210;height:2" coordorigin="7395,2074" coordsize="4210,2">
              <v:shape style="position:absolute;left:7395;top:2074;width:4210;height:2" coordorigin="7395,2074" coordsize="4210,0" path="m7395,2074l11605,2074e" filled="f" stroked="t" strokeweight=".711962pt" strokecolor="#5B5B5B">
                <v:path arrowok="t"/>
              </v:shape>
            </v:group>
            <v:group style="position:absolute;left:323;top:2315;width:6583;height:2" coordorigin="323,2315" coordsize="6583,2">
              <v:shape style="position:absolute;left:323;top:2315;width:6583;height:2" coordorigin="323,2315" coordsize="6583,0" path="m323,2315l6906,2315e" filled="f" stroked="t" strokeweight=".711962pt" strokecolor="#606060">
                <v:path arrowok="t"/>
              </v:shape>
            </v:group>
            <v:group style="position:absolute;left:330;top:764;width:2;height:15430" coordorigin="330,764" coordsize="2,15430">
              <v:shape style="position:absolute;left:330;top:764;width:2;height:15430" coordorigin="330,764" coordsize="0,15430" path="m330,16194l330,764e" filled="f" stroked="t" strokeweight=".711962pt" strokecolor="#6B6B6B">
                <v:path arrowok="t"/>
              </v:shape>
            </v:group>
            <v:group style="position:absolute;left:6830;top:2315;width:622;height:2" coordorigin="6830,2315" coordsize="622,2">
              <v:shape style="position:absolute;left:6830;top:2315;width:622;height:2" coordorigin="6830,2315" coordsize="622,0" path="m6830,2315l7452,2315e" filled="f" stroked="t" strokeweight=".474641pt" strokecolor="#444444">
                <v:path arrowok="t"/>
              </v:shape>
            </v:group>
            <v:group style="position:absolute;left:7395;top:2313;width:4215;height:2" coordorigin="7395,2313" coordsize="4215,2">
              <v:shape style="position:absolute;left:7395;top:2313;width:4215;height:2" coordorigin="7395,2313" coordsize="4215,0" path="m7395,2313l11610,2313e" filled="f" stroked="t" strokeweight=".711962pt" strokecolor="#5B5B5B">
                <v:path arrowok="t"/>
              </v:shape>
            </v:group>
            <v:group style="position:absolute;left:323;top:2559;width:3740;height:2" coordorigin="323,2559" coordsize="3740,2">
              <v:shape style="position:absolute;left:323;top:2559;width:3740;height:2" coordorigin="323,2559" coordsize="3740,0" path="m323,2559l4063,2559e" filled="f" stroked="t" strokeweight=".711962pt" strokecolor="#545454">
                <v:path arrowok="t"/>
              </v:shape>
            </v:group>
            <v:group style="position:absolute;left:4006;top:2559;width:598;height:2" coordorigin="4006,2559" coordsize="598,2">
              <v:shape style="position:absolute;left:4006;top:2559;width:598;height:2" coordorigin="4006,2559" coordsize="598,0" path="m4006,2559l4604,2559e" filled="f" stroked="t" strokeweight=".474641pt" strokecolor="#4B4B4B">
                <v:path arrowok="t"/>
              </v:shape>
            </v:group>
            <v:group style="position:absolute;left:8202;top:2554;width:807;height:2" coordorigin="8202,2554" coordsize="807,2">
              <v:shape style="position:absolute;left:8202;top:2554;width:807;height:2" coordorigin="8202,2554" coordsize="807,0" path="m8202,2554l9009,2554e" filled="f" stroked="t" strokeweight=".474641pt" strokecolor="#484848">
                <v:path arrowok="t"/>
              </v:shape>
            </v:group>
            <v:group style="position:absolute;left:4547;top:2557;width:7063;height:2" coordorigin="4547,2557" coordsize="7063,2">
              <v:shape style="position:absolute;left:4547;top:2557;width:7063;height:2" coordorigin="4547,2557" coordsize="7063,0" path="m4547,2557l11610,2557e" filled="f" stroked="t" strokeweight=".711962pt" strokecolor="#5B5B5B">
                <v:path arrowok="t"/>
              </v:shape>
            </v:group>
            <v:group style="position:absolute;left:318;top:2795;width:5776;height:2" coordorigin="318,2795" coordsize="5776,2">
              <v:shape style="position:absolute;left:318;top:2795;width:5776;height:2" coordorigin="318,2795" coordsize="5776,0" path="m318,2795l6094,2795e" filled="f" stroked="t" strokeweight=".711962pt" strokecolor="#5B5B5B">
                <v:path arrowok="t"/>
              </v:shape>
            </v:group>
            <v:group style="position:absolute;left:6037;top:2793;width:484;height:2" coordorigin="6037,2793" coordsize="484,2">
              <v:shape style="position:absolute;left:6037;top:2793;width:484;height:2" coordorigin="6037,2793" coordsize="484,0" path="m6037,2793l6522,2793e" filled="f" stroked="t" strokeweight=".474641pt" strokecolor="#484848">
                <v:path arrowok="t"/>
              </v:shape>
            </v:group>
            <v:group style="position:absolute;left:6379;top:2793;width:5231;height:2" coordorigin="6379,2793" coordsize="5231,2">
              <v:shape style="position:absolute;left:6379;top:2793;width:5231;height:2" coordorigin="6379,2793" coordsize="5231,0" path="m6379,2793l11610,2793e" filled="f" stroked="t" strokeweight=".711962pt" strokecolor="#5B5B5B">
                <v:path arrowok="t"/>
              </v:shape>
            </v:group>
            <v:group style="position:absolute;left:332;top:764;width:2;height:15435" coordorigin="332,764" coordsize="2,15435">
              <v:shape style="position:absolute;left:332;top:764;width:2;height:15435" coordorigin="332,764" coordsize="0,15435" path="m332,16199l332,764e" filled="f" stroked="t" strokeweight=".711962pt" strokecolor="#6B6B6B">
                <v:path arrowok="t"/>
              </v:shape>
            </v:group>
            <v:group style="position:absolute;left:328;top:3039;width:6194;height:2" coordorigin="328,3039" coordsize="6194,2">
              <v:shape style="position:absolute;left:328;top:3039;width:6194;height:2" coordorigin="328,3039" coordsize="6194,0" path="m328,3039l6522,3039e" filled="f" stroked="t" strokeweight=".711962pt" strokecolor="#575757">
                <v:path arrowok="t"/>
              </v:shape>
            </v:group>
            <v:group style="position:absolute;left:6465;top:3036;width:422;height:2" coordorigin="6465,3036" coordsize="422,2">
              <v:shape style="position:absolute;left:6465;top:3036;width:422;height:2" coordorigin="6465,3036" coordsize="422,0" path="m6465,3036l6887,3036e" filled="f" stroked="t" strokeweight=".474641pt" strokecolor="#3B3B3B">
                <v:path arrowok="t"/>
              </v:shape>
            </v:group>
            <v:group style="position:absolute;left:6830;top:3034;width:4780;height:2" coordorigin="6830,3034" coordsize="4780,2">
              <v:shape style="position:absolute;left:6830;top:3034;width:4780;height:2" coordorigin="6830,3034" coordsize="4780,0" path="m6830,3034l11610,3034e" filled="f" stroked="t" strokeweight=".711962pt" strokecolor="#5B5B5B">
                <v:path arrowok="t"/>
              </v:shape>
            </v:group>
            <v:group style="position:absolute;left:11605;top:2769;width:2;height:955" coordorigin="11605,2769" coordsize="2,955">
              <v:shape style="position:absolute;left:11605;top:2769;width:2;height:955" coordorigin="11605,2769" coordsize="0,955" path="m11605,3724l11605,2769e" filled="f" stroked="t" strokeweight=".711962pt" strokecolor="#575757">
                <v:path arrowok="t"/>
              </v:shape>
            </v:group>
            <v:group style="position:absolute;left:323;top:3280;width:1111;height:2" coordorigin="323,3280" coordsize="1111,2">
              <v:shape style="position:absolute;left:323;top:3280;width:1111;height:2" coordorigin="323,3280" coordsize="1111,0" path="m323,3280l1433,3280e" filled="f" stroked="t" strokeweight=".474641pt" strokecolor="#575757">
                <v:path arrowok="t"/>
              </v:shape>
            </v:group>
            <v:group style="position:absolute;left:332;top:3017;width:2;height:286" coordorigin="332,3017" coordsize="2,286">
              <v:shape style="position:absolute;left:332;top:3017;width:2;height:286" coordorigin="332,3017" coordsize="0,286" path="m332,3304l332,3017e" filled="f" stroked="t" strokeweight=".474641pt" strokecolor="#4B4B4B">
                <v:path arrowok="t"/>
              </v:shape>
            </v:group>
            <v:group style="position:absolute;left:1376;top:3280;width:1965;height:2" coordorigin="1376,3280" coordsize="1965,2">
              <v:shape style="position:absolute;left:1376;top:3280;width:1965;height:2" coordorigin="1376,3280" coordsize="1965,0" path="m1376,3280l3341,3280e" filled="f" stroked="t" strokeweight=".711962pt" strokecolor="#5B5B5B">
                <v:path arrowok="t"/>
              </v:shape>
            </v:group>
            <v:group style="position:absolute;left:3228;top:3280;width:451;height:2" coordorigin="3228,3280" coordsize="451,2">
              <v:shape style="position:absolute;left:3228;top:3280;width:451;height:2" coordorigin="3228,3280" coordsize="451,0" path="m3228,3280l3678,3280e" filled="f" stroked="t" strokeweight=".474641pt" strokecolor="#444444">
                <v:path arrowok="t"/>
              </v:shape>
            </v:group>
            <v:group style="position:absolute;left:3622;top:3277;width:7993;height:2" coordorigin="3622,3277" coordsize="7993,2">
              <v:shape style="position:absolute;left:3622;top:3277;width:7993;height:2" coordorigin="3622,3277" coordsize="7993,0" path="m3622,3277l11614,3277e" filled="f" stroked="t" strokeweight=".711962pt" strokecolor="#5B5B5B">
                <v:path arrowok="t"/>
              </v:shape>
            </v:group>
            <v:group style="position:absolute;left:2981;top:3270;width:2;height:754" coordorigin="2981,3270" coordsize="2,754">
              <v:shape style="position:absolute;left:2981;top:3270;width:2;height:754" coordorigin="2981,3270" coordsize="0,754" path="m2981,4025l2981,3270e" filled="f" stroked="t" strokeweight=".949282pt" strokecolor="#575757">
                <v:path arrowok="t"/>
              </v:shape>
            </v:group>
            <v:group style="position:absolute;left:6061;top:3690;width:1362;height:2" coordorigin="6061,3690" coordsize="1362,2">
              <v:shape style="position:absolute;left:6061;top:3690;width:1362;height:2" coordorigin="6061,3690" coordsize="1362,0" path="m6061,3690l7423,3690e" filled="f" stroked="t" strokeweight=".237321pt" strokecolor="#747474">
                <v:path arrowok="t"/>
              </v:shape>
            </v:group>
            <v:group style="position:absolute;left:2971;top:3702;width:2421;height:2" coordorigin="2971,3702" coordsize="2421,2">
              <v:shape style="position:absolute;left:2971;top:3702;width:2421;height:2" coordorigin="2971,3702" coordsize="2421,0" path="m2971,3702l5392,3702e" filled="f" stroked="t" strokeweight=".474641pt" strokecolor="#646464">
                <v:path arrowok="t"/>
              </v:shape>
            </v:group>
            <v:group style="position:absolute;left:6075;top:3266;width:2;height:463" coordorigin="6075,3266" coordsize="2,463">
              <v:shape style="position:absolute;left:6075;top:3266;width:2;height:463" coordorigin="6075,3266" coordsize="0,463" path="m6075,3729l6075,3266e" filled="f" stroked="t" strokeweight=".949282pt" strokecolor="#707070">
                <v:path arrowok="t"/>
              </v:shape>
            </v:group>
            <v:group style="position:absolute;left:7423;top:3690;width:2397;height:2" coordorigin="7423,3690" coordsize="2397,2">
              <v:shape style="position:absolute;left:7423;top:3690;width:2397;height:2" coordorigin="7423,3690" coordsize="2397,0" path="m7423,3690l9820,3690e" filled="f" stroked="t" strokeweight=".237321pt" strokecolor="#000000">
                <v:path arrowok="t"/>
              </v:shape>
            </v:group>
            <v:group style="position:absolute;left:9820;top:3690;width:1785;height:2" coordorigin="9820,3690" coordsize="1785,2">
              <v:shape style="position:absolute;left:9820;top:3690;width:1785;height:2" coordorigin="9820,3690" coordsize="1785,0" path="m9820,3690l11605,3690e" filled="f" stroked="t" strokeweight=".237321pt" strokecolor="#383838">
                <v:path arrowok="t"/>
              </v:shape>
            </v:group>
            <v:group style="position:absolute;left:318;top:4015;width:593;height:2" coordorigin="318,4015" coordsize="593,2">
              <v:shape style="position:absolute;left:318;top:4015;width:593;height:2" coordorigin="318,4015" coordsize="593,0" path="m318,4015l911,4015e" filled="f" stroked="t" strokeweight=".949282pt" strokecolor="#646464">
                <v:path arrowok="t"/>
              </v:shape>
            </v:group>
            <v:group style="position:absolute;left:826;top:4015;width:256;height:2" coordorigin="826,4015" coordsize="256,2">
              <v:shape style="position:absolute;left:826;top:4015;width:256;height:2" coordorigin="826,4015" coordsize="256,0" path="m826,4015l1082,4015e" filled="f" stroked="t" strokeweight=".474641pt" strokecolor="#484848">
                <v:path arrowok="t"/>
              </v:shape>
            </v:group>
            <v:group style="position:absolute;left:1025;top:4015;width:408;height:2" coordorigin="1025,4015" coordsize="408,2">
              <v:shape style="position:absolute;left:1025;top:4015;width:408;height:2" coordorigin="1025,4015" coordsize="408,0" path="m1025,4015l1433,4015e" filled="f" stroked="t" strokeweight=".474641pt" strokecolor="#2B2B2B">
                <v:path arrowok="t"/>
              </v:shape>
            </v:group>
            <v:group style="position:absolute;left:1376;top:4013;width:8472;height:2" coordorigin="1376,4013" coordsize="8472,2">
              <v:shape style="position:absolute;left:1376;top:4013;width:8472;height:2" coordorigin="1376,4013" coordsize="8472,0" path="m1376,4013l9849,4013e" filled="f" stroked="t" strokeweight=".949282pt" strokecolor="#4F4F4F">
                <v:path arrowok="t"/>
              </v:shape>
            </v:group>
            <v:group style="position:absolute;left:6080;top:3657;width:2;height:363" coordorigin="6080,3657" coordsize="2,363">
              <v:shape style="position:absolute;left:6080;top:3657;width:2;height:363" coordorigin="6080,3657" coordsize="0,363" path="m6080,4020l6080,3657e" filled="f" stroked="t" strokeweight=".474641pt" strokecolor="#444444">
                <v:path arrowok="t"/>
              </v:shape>
            </v:group>
            <v:group style="position:absolute;left:9422;top:4008;width:2188;height:2" coordorigin="9422,4008" coordsize="2188,2">
              <v:shape style="position:absolute;left:9422;top:4008;width:2188;height:2" coordorigin="9422,4008" coordsize="2188,0" path="m9422,4008l11610,4008e" filled="f" stroked="t" strokeweight=".711962pt" strokecolor="#575757">
                <v:path arrowok="t"/>
              </v:shape>
            </v:group>
            <v:group style="position:absolute;left:11605;top:3662;width:2;height:377" coordorigin="11605,3662" coordsize="2,377">
              <v:shape style="position:absolute;left:11605;top:3662;width:2;height:377" coordorigin="11605,3662" coordsize="0,377" path="m11605,4039l11605,3662e" filled="f" stroked="t" strokeweight=".474641pt" strokecolor="#3B3B3B">
                <v:path arrowok="t"/>
              </v:shape>
            </v:group>
            <v:group style="position:absolute;left:318;top:4292;width:3023;height:2" coordorigin="318,4292" coordsize="3023,2">
              <v:shape style="position:absolute;left:318;top:4292;width:3023;height:2" coordorigin="318,4292" coordsize="3023,0" path="m318,4292l3341,4292e" filled="f" stroked="t" strokeweight=".711962pt" strokecolor="#545454">
                <v:path arrowok="t"/>
              </v:shape>
            </v:group>
            <v:group style="position:absolute;left:1956;top:4005;width:2;height:310" coordorigin="1956,4005" coordsize="2,310">
              <v:shape style="position:absolute;left:1956;top:4005;width:2;height:310" coordorigin="1956,4005" coordsize="0,310" path="m1956,4316l1956,4005e" filled="f" stroked="t" strokeweight=".711962pt" strokecolor="#3B3B3B">
                <v:path arrowok="t"/>
              </v:shape>
            </v:group>
            <v:group style="position:absolute;left:3228;top:4292;width:451;height:2" coordorigin="3228,4292" coordsize="451,2">
              <v:shape style="position:absolute;left:3228;top:4292;width:451;height:2" coordorigin="3228,4292" coordsize="451,0" path="m3228,4292l3678,4292e" filled="f" stroked="t" strokeweight=".474641pt" strokecolor="#484848">
                <v:path arrowok="t"/>
              </v:shape>
            </v:group>
            <v:group style="position:absolute;left:3622;top:4287;width:7993;height:2" coordorigin="3622,4287" coordsize="7993,2">
              <v:shape style="position:absolute;left:3622;top:4287;width:7993;height:2" coordorigin="3622,4287" coordsize="7993,0" path="m3622,4287l11614,4287e" filled="f" stroked="t" strokeweight=".711962pt" strokecolor="#5B5B5B">
                <v:path arrowok="t"/>
              </v:shape>
            </v:group>
            <v:group style="position:absolute;left:1960;top:4244;width:2;height:325" coordorigin="1960,4244" coordsize="2,325">
              <v:shape style="position:absolute;left:1960;top:4244;width:2;height:325" coordorigin="1960,4244" coordsize="0,325" path="m1960,4569l1960,4244e" filled="f" stroked="t" strokeweight=".711962pt" strokecolor="#3F3F3F">
                <v:path arrowok="t"/>
              </v:shape>
            </v:group>
            <v:group style="position:absolute;left:1951;top:4528;width:4571;height:2" coordorigin="1951,4528" coordsize="4571,2">
              <v:shape style="position:absolute;left:1951;top:4528;width:4571;height:2" coordorigin="1951,4528" coordsize="4571,0" path="m1951,4528l6522,4528e" filled="f" stroked="t" strokeweight=".711962pt" strokecolor="#5B5B5B">
                <v:path arrowok="t"/>
              </v:shape>
            </v:group>
            <v:group style="position:absolute;left:6465;top:4526;width:422;height:2" coordorigin="6465,4526" coordsize="422,2">
              <v:shape style="position:absolute;left:6465;top:4526;width:422;height:2" coordorigin="6465,4526" coordsize="422,0" path="m6465,4526l6887,4526e" filled="f" stroked="t" strokeweight=".474641pt" strokecolor="#343434">
                <v:path arrowok="t"/>
              </v:shape>
            </v:group>
            <v:group style="position:absolute;left:6830;top:4523;width:4784;height:2" coordorigin="6830,4523" coordsize="4784,2">
              <v:shape style="position:absolute;left:6830;top:4523;width:4784;height:2" coordorigin="6830,4523" coordsize="4784,0" path="m6830,4523l11614,4523e" filled="f" stroked="t" strokeweight=".711962pt" strokecolor="#5B5B5B">
                <v:path arrowok="t"/>
              </v:shape>
            </v:group>
            <v:group style="position:absolute;left:1958;top:4464;width:2;height:802" coordorigin="1958,4464" coordsize="2,802">
              <v:shape style="position:absolute;left:1958;top:4464;width:2;height:802" coordorigin="1958,4464" coordsize="0,802" path="m1958,5266l1958,4464e" filled="f" stroked="t" strokeweight=".949282pt" strokecolor="#575757">
                <v:path arrowok="t"/>
              </v:shape>
            </v:group>
            <v:group style="position:absolute;left:4039;top:4521;width:2;height:2177" coordorigin="4039,4521" coordsize="2,2177">
              <v:shape style="position:absolute;left:4039;top:4521;width:2;height:2177" coordorigin="4039,4521" coordsize="0,2177" path="m4039,6698l4039,4521e" filled="f" stroked="t" strokeweight=".711962pt" strokecolor="#4B4B4B">
                <v:path arrowok="t"/>
              </v:shape>
            </v:group>
            <v:group style="position:absolute;left:6859;top:4535;width:2;height:224" coordorigin="6859,4535" coordsize="2,224">
              <v:shape style="position:absolute;left:6859;top:4535;width:2;height:224" coordorigin="6859,4535" coordsize="0,224" path="m6859,4760l6859,4535e" filled="f" stroked="t" strokeweight=".237321pt" strokecolor="#000000">
                <v:path arrowok="t"/>
              </v:shape>
            </v:group>
            <v:group style="position:absolute;left:4034;top:5010;width:7580;height:2" coordorigin="4034,5010" coordsize="7580,2">
              <v:shape style="position:absolute;left:4034;top:5010;width:7580;height:2" coordorigin="4034,5010" coordsize="7580,0" path="m4034,5010l11614,5010e" filled="f" stroked="t" strokeweight=".711962pt" strokecolor="#5B5B5B">
                <v:path arrowok="t"/>
              </v:shape>
            </v:group>
            <v:group style="position:absolute;left:6859;top:4760;width:2;height:243" coordorigin="6859,4760" coordsize="2,243">
              <v:shape style="position:absolute;left:6859;top:4760;width:2;height:243" coordorigin="6859,4760" coordsize="0,243" path="m6859,5003l6859,4760e" filled="f" stroked="t" strokeweight=".237321pt" strokecolor="#7C7C7C">
                <v:path arrowok="t"/>
              </v:shape>
            </v:group>
            <v:group style="position:absolute;left:4030;top:5252;width:2492;height:2" coordorigin="4030,5252" coordsize="2492,2">
              <v:shape style="position:absolute;left:4030;top:5252;width:2492;height:2" coordorigin="4030,5252" coordsize="2492,0" path="m4030,5252l6522,5252e" filled="f" stroked="t" strokeweight=".474641pt" strokecolor="#575757">
                <v:path arrowok="t"/>
              </v:shape>
            </v:group>
            <v:group style="position:absolute;left:6465;top:5249;width:5155;height:2" coordorigin="6465,5249" coordsize="5155,2">
              <v:shape style="position:absolute;left:6465;top:5249;width:5155;height:2" coordorigin="6465,5249" coordsize="5155,0" path="m6465,5249l11619,5249e" filled="f" stroked="t" strokeweight=".711962pt" strokecolor="#606060">
                <v:path arrowok="t"/>
              </v:shape>
            </v:group>
            <v:group style="position:absolute;left:1956;top:5209;width:2;height:539" coordorigin="1956,5209" coordsize="2,539">
              <v:shape style="position:absolute;left:1956;top:5209;width:2;height:539" coordorigin="1956,5209" coordsize="0,539" path="m1956,5748l1956,5209e" filled="f" stroked="t" strokeweight=".474641pt" strokecolor="#2B2B2B">
                <v:path arrowok="t"/>
              </v:shape>
            </v:group>
            <v:group style="position:absolute;left:4039;top:5189;width:2;height:621" coordorigin="4039,5189" coordsize="2,621">
              <v:shape style="position:absolute;left:4039;top:5189;width:2;height:621" coordorigin="4039,5189" coordsize="0,621" path="m4039,5810l4039,5189e" filled="f" stroked="t" strokeweight=".949282pt" strokecolor="#575757">
                <v:path arrowok="t"/>
              </v:shape>
            </v:group>
            <v:group style="position:absolute;left:4030;top:5493;width:7590;height:2" coordorigin="4030,5493" coordsize="7590,2">
              <v:shape style="position:absolute;left:4030;top:5493;width:7590;height:2" coordorigin="4030,5493" coordsize="7590,0" path="m4030,5493l11619,5493e" filled="f" stroked="t" strokeweight=".711962pt" strokecolor="#5B5B5B">
                <v:path arrowok="t"/>
              </v:shape>
            </v:group>
            <v:group style="position:absolute;left:1951;top:5736;width:1728;height:2" coordorigin="1951,5736" coordsize="1728,2">
              <v:shape style="position:absolute;left:1951;top:5736;width:1728;height:2" coordorigin="1951,5736" coordsize="1728,0" path="m1951,5736l3678,5736e" filled="f" stroked="t" strokeweight=".711962pt" strokecolor="#5B5B5B">
                <v:path arrowok="t"/>
              </v:shape>
            </v:group>
            <v:group style="position:absolute;left:3622;top:5734;width:451;height:2" coordorigin="3622,5734" coordsize="451,2">
              <v:shape style="position:absolute;left:3622;top:5734;width:451;height:2" coordorigin="3622,5734" coordsize="451,0" path="m3622,5734l4072,5734e" filled="f" stroked="t" strokeweight=".474641pt" strokecolor="#444444">
                <v:path arrowok="t"/>
              </v:shape>
            </v:group>
            <v:group style="position:absolute;left:4001;top:5731;width:7613;height:2" coordorigin="4001,5731" coordsize="7613,2">
              <v:shape style="position:absolute;left:4001;top:5731;width:7613;height:2" coordorigin="4001,5731" coordsize="7613,0" path="m4001,5731l11614,5731e" filled="f" stroked="t" strokeweight=".711962pt" strokecolor="#575757">
                <v:path arrowok="t"/>
              </v:shape>
            </v:group>
            <v:group style="position:absolute;left:11610;top:5447;width:2;height:310" coordorigin="11610,5447" coordsize="2,310">
              <v:shape style="position:absolute;left:11610;top:5447;width:2;height:310" coordorigin="11610,5447" coordsize="0,310" path="m11610,5758l11610,5447e" filled="f" stroked="t" strokeweight=".474641pt" strokecolor="#3B3B3B">
                <v:path arrowok="t"/>
              </v:shape>
            </v:group>
            <v:group style="position:absolute;left:323;top:5975;width:6564;height:2" coordorigin="323,5975" coordsize="6564,2">
              <v:shape style="position:absolute;left:323;top:5975;width:6564;height:2" coordorigin="323,5975" coordsize="6564,0" path="m323,5975l6887,5975e" filled="f" stroked="t" strokeweight=".711962pt" strokecolor="#5B5B5B">
                <v:path arrowok="t"/>
              </v:shape>
            </v:group>
            <v:group style="position:absolute;left:6830;top:5972;width:622;height:2" coordorigin="6830,5972" coordsize="622,2">
              <v:shape style="position:absolute;left:6830;top:5972;width:622;height:2" coordorigin="6830,5972" coordsize="622,0" path="m6830,5972l7452,5972e" filled="f" stroked="t" strokeweight=".474641pt" strokecolor="#484848">
                <v:path arrowok="t"/>
              </v:shape>
            </v:group>
            <v:group style="position:absolute;left:7395;top:5970;width:4224;height:2" coordorigin="7395,5970" coordsize="4224,2">
              <v:shape style="position:absolute;left:7395;top:5970;width:4224;height:2" coordorigin="7395,5970" coordsize="4224,0" path="m7395,5970l11619,5970e" filled="f" stroked="t" strokeweight=".711962pt" strokecolor="#606060">
                <v:path arrowok="t"/>
              </v:shape>
            </v:group>
            <v:group style="position:absolute;left:11610;top:5686;width:2;height:315" coordorigin="11610,5686" coordsize="2,315">
              <v:shape style="position:absolute;left:11610;top:5686;width:2;height:315" coordorigin="11610,5686" coordsize="0,315" path="m11610,6001l11610,5686e" filled="f" stroked="t" strokeweight=".474641pt" strokecolor="#4F4F4F">
                <v:path arrowok="t"/>
              </v:shape>
            </v:group>
            <v:group style="position:absolute;left:1956;top:5691;width:2;height:831" coordorigin="1956,5691" coordsize="2,831">
              <v:shape style="position:absolute;left:1956;top:5691;width:2;height:831" coordorigin="1956,5691" coordsize="0,831" path="m1956,6521l1956,5691e" filled="f" stroked="t" strokeweight=".949282pt" strokecolor="#545454">
                <v:path arrowok="t"/>
              </v:shape>
            </v:group>
            <v:group style="position:absolute;left:6859;top:5958;width:2;height:272" coordorigin="6859,5958" coordsize="2,272">
              <v:shape style="position:absolute;left:6859;top:5958;width:2;height:272" coordorigin="6859,5958" coordsize="0,272" path="m6859,6230l6859,5958e" filled="f" stroked="t" strokeweight=".237321pt" strokecolor="#676767">
                <v:path arrowok="t"/>
              </v:shape>
            </v:group>
            <v:group style="position:absolute;left:11610;top:5901;width:2;height:850" coordorigin="11610,5901" coordsize="2,850">
              <v:shape style="position:absolute;left:11610;top:5901;width:2;height:850" coordorigin="11610,5901" coordsize="0,850" path="m11610,6751l11610,5901e" filled="f" stroked="t" strokeweight=".949282pt" strokecolor="#606060">
                <v:path arrowok="t"/>
              </v:shape>
            </v:group>
            <v:group style="position:absolute;left:1951;top:6450;width:1391;height:2" coordorigin="1951,6450" coordsize="1391,2">
              <v:shape style="position:absolute;left:1951;top:6450;width:1391;height:2" coordorigin="1951,6450" coordsize="1391,0" path="m1951,6450l3341,6450e" filled="f" stroked="t" strokeweight=".711962pt" strokecolor="#5B5B5B">
                <v:path arrowok="t"/>
              </v:shape>
            </v:group>
            <v:group style="position:absolute;left:3228;top:6450;width:451;height:2" coordorigin="3228,6450" coordsize="451,2">
              <v:shape style="position:absolute;left:3228;top:6450;width:451;height:2" coordorigin="3228,6450" coordsize="451,0" path="m3228,6450l3678,6450e" filled="f" stroked="t" strokeweight=".474641pt" strokecolor="#4B4B4B">
                <v:path arrowok="t"/>
              </v:shape>
            </v:group>
            <v:group style="position:absolute;left:3622;top:6450;width:7428;height:2" coordorigin="3622,6450" coordsize="7428,2">
              <v:shape style="position:absolute;left:3622;top:6450;width:7428;height:2" coordorigin="3622,6450" coordsize="7428,0" path="m3622,6450l11050,6450e" filled="f" stroked="t" strokeweight=".711962pt" strokecolor="#5B5B5B">
                <v:path arrowok="t"/>
              </v:shape>
            </v:group>
            <v:group style="position:absolute;left:6859;top:6230;width:2;height:253" coordorigin="6859,6230" coordsize="2,253">
              <v:shape style="position:absolute;left:6859;top:6230;width:2;height:253" coordorigin="6859,6230" coordsize="0,253" path="m6859,6483l6859,6230e" filled="f" stroked="t" strokeweight=".237321pt" strokecolor="#3F3F3F">
                <v:path arrowok="t"/>
              </v:shape>
            </v:group>
            <v:group style="position:absolute;left:1956;top:6450;width:2;height:506" coordorigin="1956,6450" coordsize="2,506">
              <v:shape style="position:absolute;left:1956;top:6450;width:2;height:506" coordorigin="1956,6450" coordsize="0,506" path="m1956,6956l1956,6450e" filled="f" stroked="t" strokeweight=".474641pt" strokecolor="#2B2B2B">
                <v:path arrowok="t"/>
              </v:shape>
            </v:group>
            <v:group style="position:absolute;left:4042;top:5915;width:2;height:783" coordorigin="4042,5915" coordsize="2,783">
              <v:shape style="position:absolute;left:4042;top:5915;width:2;height:783" coordorigin="4042,5915" coordsize="0,783" path="m4042,6698l4042,5915e" filled="f" stroked="t" strokeweight=".949282pt" strokecolor="#545454">
                <v:path arrowok="t"/>
              </v:shape>
            </v:group>
            <v:group style="position:absolute;left:5867;top:6689;width:655;height:2" coordorigin="5867,6689" coordsize="655,2">
              <v:shape style="position:absolute;left:5867;top:6689;width:655;height:2" coordorigin="5867,6689" coordsize="655,0" path="m5867,6689l6522,6689e" filled="f" stroked="t" strokeweight=".474641pt" strokecolor="#4B4B4B">
                <v:path arrowok="t"/>
              </v:shape>
            </v:group>
            <v:group style="position:absolute;left:6859;top:6478;width:2;height:243" coordorigin="6859,6478" coordsize="2,243">
              <v:shape style="position:absolute;left:6859;top:6478;width:2;height:243" coordorigin="6859,6478" coordsize="0,243" path="m6859,6722l6859,6478e" filled="f" stroked="t" strokeweight=".237321pt" strokecolor="#676767">
                <v:path arrowok="t"/>
              </v:shape>
            </v:group>
            <v:group style="position:absolute;left:6830;top:6689;width:622;height:2" coordorigin="6830,6689" coordsize="622,2">
              <v:shape style="position:absolute;left:6830;top:6689;width:622;height:2" coordorigin="6830,6689" coordsize="622,0" path="m6830,6689l7452,6689e" filled="f" stroked="t" strokeweight=".474641pt" strokecolor="#4B4B4B">
                <v:path arrowok="t"/>
              </v:shape>
            </v:group>
            <v:group style="position:absolute;left:1951;top:6689;width:9668;height:2" coordorigin="1951,6689" coordsize="9668,2">
              <v:shape style="position:absolute;left:1951;top:6689;width:9668;height:2" coordorigin="1951,6689" coordsize="9668,0" path="m1951,6689l11619,6689e" filled="f" stroked="t" strokeweight=".711962pt" strokecolor="#5B5B5B">
                <v:path arrowok="t"/>
              </v:shape>
            </v:group>
            <v:group style="position:absolute;left:318;top:6930;width:5606;height:2" coordorigin="318,6930" coordsize="5606,2">
              <v:shape style="position:absolute;left:318;top:6930;width:5606;height:2" coordorigin="318,6930" coordsize="5606,0" path="m318,6930l5924,6930e" filled="f" stroked="t" strokeweight=".711962pt" strokecolor="#606060">
                <v:path arrowok="t"/>
              </v:shape>
            </v:group>
            <v:group style="position:absolute;left:5867;top:6927;width:228;height:2" coordorigin="5867,6927" coordsize="228,2">
              <v:shape style="position:absolute;left:5867;top:6927;width:228;height:2" coordorigin="5867,6927" coordsize="228,0" path="m5867,6927l6094,6927e" filled="f" stroked="t" strokeweight=".474641pt" strokecolor="#383838">
                <v:path arrowok="t"/>
              </v:shape>
            </v:group>
            <v:group style="position:absolute;left:6037;top:6927;width:484;height:2" coordorigin="6037,6927" coordsize="484,2">
              <v:shape style="position:absolute;left:6037;top:6927;width:484;height:2" coordorigin="6037,6927" coordsize="484,0" path="m6037,6927l6522,6927e" filled="f" stroked="t" strokeweight=".474641pt" strokecolor="#4F4F4F">
                <v:path arrowok="t"/>
              </v:shape>
            </v:group>
            <v:group style="position:absolute;left:6465;top:6927;width:532;height:2" coordorigin="6465,6927" coordsize="532,2">
              <v:shape style="position:absolute;left:6465;top:6927;width:532;height:2" coordorigin="6465,6927" coordsize="532,0" path="m6465,6927l6996,6927e" filled="f" stroked="t" strokeweight=".949282pt" strokecolor="#676767">
                <v:path arrowok="t"/>
              </v:shape>
            </v:group>
            <v:group style="position:absolute;left:6830;top:6927;width:622;height:2" coordorigin="6830,6927" coordsize="622,2">
              <v:shape style="position:absolute;left:6830;top:6927;width:622;height:2" coordorigin="6830,6927" coordsize="622,0" path="m6830,6927l7452,6927e" filled="f" stroked="t" strokeweight=".474641pt" strokecolor="#4F4F4F">
                <v:path arrowok="t"/>
              </v:shape>
            </v:group>
            <v:group style="position:absolute;left:7395;top:6925;width:4229;height:2" coordorigin="7395,6925" coordsize="4229,2">
              <v:shape style="position:absolute;left:7395;top:6925;width:4229;height:2" coordorigin="7395,6925" coordsize="4229,0" path="m7395,6925l11624,6925e" filled="f" stroked="t" strokeweight=".711962pt" strokecolor="#606060">
                <v:path arrowok="t"/>
              </v:shape>
            </v:group>
            <v:group style="position:absolute;left:11610;top:6679;width:2;height:277" coordorigin="11610,6679" coordsize="2,277">
              <v:shape style="position:absolute;left:11610;top:6679;width:2;height:277" coordorigin="11610,6679" coordsize="0,277" path="m11610,6956l11610,6679e" filled="f" stroked="t" strokeweight=".474641pt" strokecolor="#3F3F3F">
                <v:path arrowok="t"/>
              </v:shape>
            </v:group>
            <v:group style="position:absolute;left:1956;top:6884;width:2;height:1026" coordorigin="1956,6884" coordsize="2,1026">
              <v:shape style="position:absolute;left:1956;top:6884;width:2;height:1026" coordorigin="1956,6884" coordsize="0,1026" path="m1956,7911l1956,6884e" filled="f" stroked="t" strokeweight=".949282pt" strokecolor="#575757">
                <v:path arrowok="t"/>
              </v:shape>
            </v:group>
            <v:group style="position:absolute;left:323;top:7400;width:759;height:2" coordorigin="323,7400" coordsize="759,2">
              <v:shape style="position:absolute;left:323;top:7400;width:759;height:2" coordorigin="323,7400" coordsize="759,0" path="m323,7400l1082,7400e" filled="f" stroked="t" strokeweight=".474641pt" strokecolor="#4B4B4B">
                <v:path arrowok="t"/>
              </v:shape>
            </v:group>
            <v:group style="position:absolute;left:983;top:7402;width:2022;height:2" coordorigin="983,7402" coordsize="2022,2">
              <v:shape style="position:absolute;left:983;top:7402;width:2022;height:2" coordorigin="983,7402" coordsize="2022,0" path="m983,7402l3004,7402e" filled="f" stroked="t" strokeweight=".949282pt" strokecolor="#606060">
                <v:path arrowok="t"/>
              </v:shape>
            </v:group>
            <v:group style="position:absolute;left:2948;top:7400;width:337;height:2" coordorigin="2948,7400" coordsize="337,2">
              <v:shape style="position:absolute;left:2948;top:7400;width:337;height:2" coordorigin="2948,7400" coordsize="337,0" path="m2948,7400l3285,7400e" filled="f" stroked="t" strokeweight=".474641pt" strokecolor="#343434">
                <v:path arrowok="t"/>
              </v:shape>
            </v:group>
            <v:group style="position:absolute;left:3228;top:7400;width:835;height:2" coordorigin="3228,7400" coordsize="835,2">
              <v:shape style="position:absolute;left:3228;top:7400;width:835;height:2" coordorigin="3228,7400" coordsize="835,0" path="m3228,7400l4063,7400e" filled="f" stroked="t" strokeweight=".711962pt" strokecolor="#5B5B5B">
                <v:path arrowok="t"/>
              </v:shape>
            </v:group>
            <v:group style="position:absolute;left:4006;top:7400;width:346;height:2" coordorigin="4006,7400" coordsize="346,2">
              <v:shape style="position:absolute;left:4006;top:7400;width:346;height:2" coordorigin="4006,7400" coordsize="346,0" path="m4006,7400l4352,7400e" filled="f" stroked="t" strokeweight=".474641pt" strokecolor="#2F2F2F">
                <v:path arrowok="t"/>
              </v:shape>
            </v:group>
            <v:group style="position:absolute;left:4296;top:7400;width:309;height:2" coordorigin="4296,7400" coordsize="309,2">
              <v:shape style="position:absolute;left:4296;top:7400;width:309;height:2" coordorigin="4296,7400" coordsize="309,0" path="m4296,7400l4604,7400e" filled="f" stroked="t" strokeweight=".474641pt" strokecolor="#444444">
                <v:path arrowok="t"/>
              </v:shape>
            </v:group>
            <v:group style="position:absolute;left:4547;top:7398;width:7072;height:2" coordorigin="4547,7398" coordsize="7072,2">
              <v:shape style="position:absolute;left:4547;top:7398;width:7072;height:2" coordorigin="4547,7398" coordsize="7072,0" path="m4547,7398l11619,7398e" filled="f" stroked="t" strokeweight=".711962pt" strokecolor="#606060">
                <v:path arrowok="t"/>
              </v:shape>
            </v:group>
            <v:group style="position:absolute;left:11612;top:6860;width:2;height:563" coordorigin="11612,6860" coordsize="2,563">
              <v:shape style="position:absolute;left:11612;top:6860;width:2;height:563" coordorigin="11612,6860" coordsize="0,563" path="m11612,7424l11612,6860e" filled="f" stroked="t" strokeweight=".949282pt" strokecolor="#676767">
                <v:path arrowok="t"/>
              </v:shape>
            </v:group>
            <v:group style="position:absolute;left:4044;top:7395;width:2;height:277" coordorigin="4044,7395" coordsize="2,277">
              <v:shape style="position:absolute;left:4044;top:7395;width:2;height:277" coordorigin="4044,7395" coordsize="0,277" path="m4044,7672l4044,7395e" filled="f" stroked="t" strokeweight=".949282pt" strokecolor="#5B5B5B">
                <v:path arrowok="t"/>
              </v:shape>
            </v:group>
            <v:group style="position:absolute;left:4034;top:7636;width:7585;height:2" coordorigin="4034,7636" coordsize="7585,2">
              <v:shape style="position:absolute;left:4034;top:7636;width:7585;height:2" coordorigin="4034,7636" coordsize="7585,0" path="m4034,7636l11619,7636e" filled="f" stroked="t" strokeweight=".711962pt" strokecolor="#5B5B5B">
                <v:path arrowok="t"/>
              </v:shape>
            </v:group>
            <v:group style="position:absolute;left:11614;top:7352;width:2;height:315" coordorigin="11614,7352" coordsize="2,315">
              <v:shape style="position:absolute;left:11614;top:7352;width:2;height:315" coordorigin="11614,7352" coordsize="0,315" path="m11614,7667l11614,7352e" filled="f" stroked="t" strokeweight=".474641pt" strokecolor="#3B3B3B">
                <v:path arrowok="t"/>
              </v:shape>
            </v:group>
            <v:group style="position:absolute;left:4044;top:7600;width:2;height:310" coordorigin="4044,7600" coordsize="2,310">
              <v:shape style="position:absolute;left:4044;top:7600;width:2;height:310" coordorigin="4044,7600" coordsize="0,310" path="m4044,7911l4044,7600e" filled="f" stroked="t" strokeweight=".711962pt" strokecolor="#484848">
                <v:path arrowok="t"/>
              </v:shape>
            </v:group>
            <v:group style="position:absolute;left:4039;top:7875;width:7585;height:2" coordorigin="4039,7875" coordsize="7585,2">
              <v:shape style="position:absolute;left:4039;top:7875;width:7585;height:2" coordorigin="4039,7875" coordsize="7585,0" path="m4039,7875l11624,7875e" filled="f" stroked="t" strokeweight=".711962pt" strokecolor="#5B5B5B">
                <v:path arrowok="t"/>
              </v:shape>
            </v:group>
            <v:group style="position:absolute;left:11614;top:7596;width:2;height:1031" coordorigin="11614,7596" coordsize="2,1031">
              <v:shape style="position:absolute;left:11614;top:7596;width:2;height:1031" coordorigin="11614,7596" coordsize="0,1031" path="m11614,8627l11614,7596e" filled="f" stroked="t" strokeweight=".711962pt" strokecolor="#5B5B5B">
                <v:path arrowok="t"/>
              </v:shape>
            </v:group>
            <v:group style="position:absolute;left:323;top:8121;width:759;height:2" coordorigin="323,8121" coordsize="759,2">
              <v:shape style="position:absolute;left:323;top:8121;width:759;height:2" coordorigin="323,8121" coordsize="759,0" path="m323,8121l1082,8121e" filled="f" stroked="t" strokeweight=".949282pt" strokecolor="#676767">
                <v:path arrowok="t"/>
              </v:shape>
            </v:group>
            <v:group style="position:absolute;left:1025;top:8121;width:408;height:2" coordorigin="1025,8121" coordsize="408,2">
              <v:shape style="position:absolute;left:1025;top:8121;width:408;height:2" coordorigin="1025,8121" coordsize="408,0" path="m1025,8121l1433,8121e" filled="f" stroked="t" strokeweight=".474641pt" strokecolor="#3B383B">
                <v:path arrowok="t"/>
              </v:shape>
            </v:group>
            <v:group style="position:absolute;left:1376;top:8121;width:2302;height:2" coordorigin="1376,8121" coordsize="2302,2">
              <v:shape style="position:absolute;left:1376;top:8121;width:2302;height:2" coordorigin="1376,8121" coordsize="2302,0" path="m1376,8121l3678,8121e" filled="f" stroked="t" strokeweight=".711962pt" strokecolor="#5B5B5B">
                <v:path arrowok="t"/>
              </v:shape>
            </v:group>
            <v:group style="position:absolute;left:1956;top:7853;width:2;height:291" coordorigin="1956,7853" coordsize="2,291">
              <v:shape style="position:absolute;left:1956;top:7853;width:2;height:291" coordorigin="1956,7853" coordsize="0,291" path="m1956,8145l1956,7853e" filled="f" stroked="t" strokeweight=".474641pt" strokecolor="#1F1F1F">
                <v:path arrowok="t"/>
              </v:shape>
            </v:group>
            <v:group style="position:absolute;left:3622;top:8121;width:451;height:2" coordorigin="3622,8121" coordsize="451,2">
              <v:shape style="position:absolute;left:3622;top:8121;width:451;height:2" coordorigin="3622,8121" coordsize="451,0" path="m3622,8121l4072,8121e" filled="f" stroked="t" strokeweight=".474641pt" strokecolor="#4F4F4F">
                <v:path arrowok="t"/>
              </v:shape>
            </v:group>
            <v:group style="position:absolute;left:4044;top:7853;width:2;height:277" coordorigin="4044,7853" coordsize="2,277">
              <v:shape style="position:absolute;left:4044;top:7853;width:2;height:277" coordorigin="4044,7853" coordsize="0,277" path="m4044,8130l4044,7853e" filled="f" stroked="t" strokeweight=".711962pt" strokecolor="#2F2F2F">
                <v:path arrowok="t"/>
              </v:shape>
            </v:group>
            <v:group style="position:absolute;left:4001;top:8121;width:603;height:2" coordorigin="4001,8121" coordsize="603,2">
              <v:shape style="position:absolute;left:4001;top:8121;width:603;height:2" coordorigin="4001,8121" coordsize="603,0" path="m4001,8121l4604,8121e" filled="f" stroked="t" strokeweight=".949282pt" strokecolor="#606060">
                <v:path arrowok="t"/>
              </v:shape>
            </v:group>
            <v:group style="position:absolute;left:4547;top:8121;width:579;height:2" coordorigin="4547,8121" coordsize="579,2">
              <v:shape style="position:absolute;left:4547;top:8121;width:579;height:2" coordorigin="4547,8121" coordsize="579,0" path="m4547,8121l5126,8121e" filled="f" stroked="t" strokeweight=".474641pt" strokecolor="#4B4B4B">
                <v:path arrowok="t"/>
              </v:shape>
            </v:group>
            <v:group style="position:absolute;left:4993;top:8121;width:774;height:2" coordorigin="4993,8121" coordsize="774,2">
              <v:shape style="position:absolute;left:4993;top:8121;width:774;height:2" coordorigin="4993,8121" coordsize="774,0" path="m4993,8121l5767,8121e" filled="f" stroked="t" strokeweight=".949282pt" strokecolor="#676767">
                <v:path arrowok="t"/>
              </v:shape>
            </v:group>
            <v:group style="position:absolute;left:5710;top:8121;width:214;height:2" coordorigin="5710,8121" coordsize="214,2">
              <v:shape style="position:absolute;left:5710;top:8121;width:214;height:2" coordorigin="5710,8121" coordsize="214,0" path="m5710,8121l5924,8121e" filled="f" stroked="t" strokeweight=".474641pt" strokecolor="#4F4F4F">
                <v:path arrowok="t"/>
              </v:shape>
            </v:group>
            <v:group style="position:absolute;left:5867;top:8121;width:228;height:2" coordorigin="5867,8121" coordsize="228,2">
              <v:shape style="position:absolute;left:5867;top:8121;width:228;height:2" coordorigin="5867,8121" coordsize="228,0" path="m5867,8121l6094,8121e" filled="f" stroked="t" strokeweight=".474641pt" strokecolor="#3B3B3B">
                <v:path arrowok="t"/>
              </v:shape>
            </v:group>
            <v:group style="position:absolute;left:6037;top:8118;width:5587;height:2" coordorigin="6037,8118" coordsize="5587,2">
              <v:shape style="position:absolute;left:6037;top:8118;width:5587;height:2" coordorigin="6037,8118" coordsize="5587,0" path="m6037,8118l11624,8118e" filled="f" stroked="t" strokeweight=".711962pt" strokecolor="#5B5B5B">
                <v:path arrowok="t"/>
              </v:shape>
            </v:group>
            <v:group style="position:absolute;left:1956;top:8073;width:2;height:802" coordorigin="1956,8073" coordsize="2,802">
              <v:shape style="position:absolute;left:1956;top:8073;width:2;height:802" coordorigin="1956,8073" coordsize="0,802" path="m1956,8875l1956,8073e" filled="f" stroked="t" strokeweight=".949282pt" strokecolor="#5B5B5B">
                <v:path arrowok="t"/>
              </v:shape>
            </v:group>
            <v:group style="position:absolute;left:11614;top:8570;width:2;height:306" coordorigin="11614,8570" coordsize="2,306">
              <v:shape style="position:absolute;left:11614;top:8570;width:2;height:306" coordorigin="11614,8570" coordsize="0,306" path="m11614,8875l11614,8570e" filled="f" stroked="t" strokeweight=".474641pt" strokecolor="#4B4B4B">
                <v:path arrowok="t"/>
              </v:shape>
            </v:group>
            <v:group style="position:absolute;left:318;top:9052;width:764;height:2" coordorigin="318,9052" coordsize="764,2">
              <v:shape style="position:absolute;left:318;top:9052;width:764;height:2" coordorigin="318,9052" coordsize="764,0" path="m318,9052l1082,9052e" filled="f" stroked="t" strokeweight=".474641pt" strokecolor="#444444">
                <v:path arrowok="t"/>
              </v:shape>
            </v:group>
            <v:group style="position:absolute;left:916;top:9054;width:2122;height:2" coordorigin="916,9054" coordsize="2122,2">
              <v:shape style="position:absolute;left:916;top:9054;width:2122;height:2" coordorigin="916,9054" coordsize="2122,0" path="m916,9054l3038,9054e" filled="f" stroked="t" strokeweight=".711962pt" strokecolor="#5B5B5B">
                <v:path arrowok="t"/>
              </v:shape>
            </v:group>
            <v:group style="position:absolute;left:1956;top:8818;width:2;height:520" coordorigin="1956,8818" coordsize="2,520">
              <v:shape style="position:absolute;left:1956;top:8818;width:2;height:520" coordorigin="1956,8818" coordsize="0,520" path="m1956,9338l1956,8818e" filled="f" stroked="t" strokeweight=".474641pt" strokecolor="#2F2F2F">
                <v:path arrowok="t"/>
              </v:shape>
            </v:group>
            <v:group style="position:absolute;left:2948;top:9052;width:337;height:2" coordorigin="2948,9052" coordsize="337,2">
              <v:shape style="position:absolute;left:2948;top:9052;width:337;height:2" coordorigin="2948,9052" coordsize="337,0" path="m2948,9052l3285,9052e" filled="f" stroked="t" strokeweight=".474641pt" strokecolor="#444444">
                <v:path arrowok="t"/>
              </v:shape>
            </v:group>
            <v:group style="position:absolute;left:3228;top:9052;width:873;height:2" coordorigin="3228,9052" coordsize="873,2">
              <v:shape style="position:absolute;left:3228;top:9052;width:873;height:2" coordorigin="3228,9052" coordsize="873,0" path="m3228,9052l4101,9052e" filled="f" stroked="t" strokeweight=".711962pt" strokecolor="#646464">
                <v:path arrowok="t"/>
              </v:shape>
            </v:group>
            <v:group style="position:absolute;left:4006;top:9052;width:598;height:2" coordorigin="4006,9052" coordsize="598,2">
              <v:shape style="position:absolute;left:4006;top:9052;width:598;height:2" coordorigin="4006,9052" coordsize="598,0" path="m4006,9052l4604,9052e" filled="f" stroked="t" strokeweight=".474641pt" strokecolor="#444444">
                <v:path arrowok="t"/>
              </v:shape>
            </v:group>
            <v:group style="position:absolute;left:4547;top:9052;width:579;height:2" coordorigin="4547,9052" coordsize="579,2">
              <v:shape style="position:absolute;left:4547;top:9052;width:579;height:2" coordorigin="4547,9052" coordsize="579,0" path="m4547,9052l5126,9052e" filled="f" stroked="t" strokeweight=".949282pt" strokecolor="#646464">
                <v:path arrowok="t"/>
              </v:shape>
            </v:group>
            <v:group style="position:absolute;left:5069;top:9052;width:698;height:2" coordorigin="5069,9052" coordsize="698,2">
              <v:shape style="position:absolute;left:5069;top:9052;width:698;height:2" coordorigin="5069,9052" coordsize="698,0" path="m5069,9052l5767,9052e" filled="f" stroked="t" strokeweight=".474641pt" strokecolor="#4F4F4F">
                <v:path arrowok="t"/>
              </v:shape>
            </v:group>
            <v:group style="position:absolute;left:5710;top:9049;width:5919;height:2" coordorigin="5710,9049" coordsize="5919,2">
              <v:shape style="position:absolute;left:5710;top:9049;width:5919;height:2" coordorigin="5710,9049" coordsize="5919,0" path="m5710,9049l11629,9049e" filled="f" stroked="t" strokeweight=".711962pt" strokecolor="#5B5B5B">
                <v:path arrowok="t"/>
              </v:shape>
            </v:group>
            <v:group style="position:absolute;left:11617;top:8803;width:2;height:535" coordorigin="11617,8803" coordsize="2,535">
              <v:shape style="position:absolute;left:11617;top:8803;width:2;height:535" coordorigin="11617,8803" coordsize="0,535" path="m11617,9338l11617,8803e" filled="f" stroked="t" strokeweight=".949282pt" strokecolor="#646464">
                <v:path arrowok="t"/>
              </v:shape>
            </v:group>
            <v:group style="position:absolute;left:11619;top:9281;width:2;height:282" coordorigin="11619,9281" coordsize="2,282">
              <v:shape style="position:absolute;left:11619;top:9281;width:2;height:282" coordorigin="11619,9281" coordsize="0,282" path="m11619,9563l11619,9281e" filled="f" stroked="t" strokeweight=".474641pt" strokecolor="#383838">
                <v:path arrowok="t"/>
              </v:shape>
            </v:group>
            <v:group style="position:absolute;left:323;top:9987;width:1177;height:2" coordorigin="323,9987" coordsize="1177,2">
              <v:shape style="position:absolute;left:323;top:9987;width:1177;height:2" coordorigin="323,9987" coordsize="1177,0" path="m323,9987l1500,9987e" filled="f" stroked="t" strokeweight=".711962pt" strokecolor="#606060">
                <v:path arrowok="t"/>
              </v:shape>
            </v:group>
            <v:group style="position:absolute;left:1376;top:9987;width:608;height:2" coordorigin="1376,9987" coordsize="608,2">
              <v:shape style="position:absolute;left:1376;top:9987;width:608;height:2" coordorigin="1376,9987" coordsize="608,0" path="m1376,9987l1984,9987e" filled="f" stroked="t" strokeweight=".474641pt" strokecolor="#484848">
                <v:path arrowok="t"/>
              </v:shape>
            </v:group>
            <v:group style="position:absolute;left:1958;top:9281;width:2;height:974" coordorigin="1958,9281" coordsize="2,974">
              <v:shape style="position:absolute;left:1958;top:9281;width:2;height:974" coordorigin="1958,9281" coordsize="0,974" path="m1958,10255l1958,9281e" filled="f" stroked="t" strokeweight=".949282pt" strokecolor="#545454">
                <v:path arrowok="t"/>
              </v:shape>
            </v:group>
            <v:group style="position:absolute;left:1913;top:9985;width:7936;height:2" coordorigin="1913,9985" coordsize="7936,2">
              <v:shape style="position:absolute;left:1913;top:9985;width:7936;height:2" coordorigin="1913,9985" coordsize="7936,0" path="m1913,9985l9849,9985e" filled="f" stroked="t" strokeweight=".711962pt" strokecolor="#5B5B5B">
                <v:path arrowok="t"/>
              </v:shape>
            </v:group>
            <v:group style="position:absolute;left:9778;top:9978;width:1851;height:2" coordorigin="9778,9978" coordsize="1851,2">
              <v:shape style="position:absolute;left:9778;top:9978;width:1851;height:2" coordorigin="9778,9978" coordsize="1851,0" path="m9778,9978l11629,9978e" filled="f" stroked="t" strokeweight=".711962pt" strokecolor="#606060">
                <v:path arrowok="t"/>
              </v:shape>
            </v:group>
            <v:group style="position:absolute;left:11619;top:9505;width:2;height:773" coordorigin="11619,9505" coordsize="2,773">
              <v:shape style="position:absolute;left:11619;top:9505;width:2;height:773" coordorigin="11619,9505" coordsize="0,773" path="m11619,10279l11619,9505e" filled="f" stroked="t" strokeweight=".949282pt" strokecolor="#646464">
                <v:path arrowok="t"/>
              </v:shape>
            </v:group>
            <v:group style="position:absolute;left:318;top:10231;width:3023;height:2" coordorigin="318,10231" coordsize="3023,2">
              <v:shape style="position:absolute;left:318;top:10231;width:3023;height:2" coordorigin="318,10231" coordsize="3023,0" path="m318,10231l3341,10231e" filled="f" stroked="t" strokeweight=".711962pt" strokecolor="#5B5B5B">
                <v:path arrowok="t"/>
              </v:shape>
            </v:group>
            <v:group style="position:absolute;left:3228;top:10231;width:451;height:2" coordorigin="3228,10231" coordsize="451,2">
              <v:shape style="position:absolute;left:3228;top:10231;width:451;height:2" coordorigin="3228,10231" coordsize="451,0" path="m3228,10231l3678,10231e" filled="f" stroked="t" strokeweight=".474641pt" strokecolor="#3F3F44">
                <v:path arrowok="t"/>
              </v:shape>
            </v:group>
            <v:group style="position:absolute;left:3622;top:10226;width:8007;height:2" coordorigin="3622,10226" coordsize="8007,2">
              <v:shape style="position:absolute;left:3622;top:10226;width:8007;height:2" coordorigin="3622,10226" coordsize="8007,0" path="m3622,10226l11629,10226e" filled="f" stroked="t" strokeweight=".711962pt" strokecolor="#5B5B5B">
                <v:path arrowok="t"/>
              </v:shape>
            </v:group>
            <v:group style="position:absolute;left:318;top:10470;width:3023;height:2" coordorigin="318,10470" coordsize="3023,2">
              <v:shape style="position:absolute;left:318;top:10470;width:3023;height:2" coordorigin="318,10470" coordsize="3023,0" path="m318,10470l3341,10470e" filled="f" stroked="t" strokeweight=".711962pt" strokecolor="#5B5B5B">
                <v:path arrowok="t"/>
              </v:shape>
            </v:group>
            <v:group style="position:absolute;left:1956;top:10183;width:2;height:334" coordorigin="1956,10183" coordsize="2,334">
              <v:shape style="position:absolute;left:1956;top:10183;width:2;height:334" coordorigin="1956,10183" coordsize="0,334" path="m1956,10517l1956,10183e" filled="f" stroked="t" strokeweight=".474641pt" strokecolor="#2F2F2F">
                <v:path arrowok="t"/>
              </v:shape>
            </v:group>
            <v:group style="position:absolute;left:3228;top:10470;width:451;height:2" coordorigin="3228,10470" coordsize="451,2">
              <v:shape style="position:absolute;left:3228;top:10470;width:451;height:2" coordorigin="3228,10470" coordsize="451,0" path="m3228,10470l3678,10470e" filled="f" stroked="t" strokeweight=".474641pt" strokecolor="#444444">
                <v:path arrowok="t"/>
              </v:shape>
            </v:group>
            <v:group style="position:absolute;left:3622;top:10467;width:731;height:2" coordorigin="3622,10467" coordsize="731,2">
              <v:shape style="position:absolute;left:3622;top:10467;width:731;height:2" coordorigin="3622,10467" coordsize="731,0" path="m3622,10467l4352,10467e" filled="f" stroked="t" strokeweight=".711962pt" strokecolor="#606060">
                <v:path arrowok="t"/>
              </v:shape>
            </v:group>
            <v:group style="position:absolute;left:4296;top:10465;width:309;height:2" coordorigin="4296,10465" coordsize="309,2">
              <v:shape style="position:absolute;left:4296;top:10465;width:309;height:2" coordorigin="4296,10465" coordsize="309,0" path="m4296,10465l4604,10465e" filled="f" stroked="t" strokeweight=".474641pt" strokecolor="#484848">
                <v:path arrowok="t"/>
              </v:shape>
            </v:group>
            <v:group style="position:absolute;left:4547;top:10465;width:579;height:2" coordorigin="4547,10465" coordsize="579,2">
              <v:shape style="position:absolute;left:4547;top:10465;width:579;height:2" coordorigin="4547,10465" coordsize="579,0" path="m4547,10465l5126,10465e" filled="f" stroked="t" strokeweight=".711962pt" strokecolor="#575757">
                <v:path arrowok="t"/>
              </v:shape>
            </v:group>
            <v:group style="position:absolute;left:5069;top:10465;width:698;height:2" coordorigin="5069,10465" coordsize="698,2">
              <v:shape style="position:absolute;left:5069;top:10465;width:698;height:2" coordorigin="5069,10465" coordsize="698,0" path="m5069,10465l5767,10465e" filled="f" stroked="t" strokeweight=".474641pt" strokecolor="#4F4F4F">
                <v:path arrowok="t"/>
              </v:shape>
            </v:group>
            <v:group style="position:absolute;left:5710;top:10465;width:812;height:2" coordorigin="5710,10465" coordsize="812,2">
              <v:shape style="position:absolute;left:5710;top:10465;width:812;height:2" coordorigin="5710,10465" coordsize="812,0" path="m5710,10465l6522,10465e" filled="f" stroked="t" strokeweight=".949282pt" strokecolor="#646464">
                <v:path arrowok="t"/>
              </v:shape>
            </v:group>
            <v:group style="position:absolute;left:6465;top:10465;width:422;height:2" coordorigin="6465,10465" coordsize="422,2">
              <v:shape style="position:absolute;left:6465;top:10465;width:422;height:2" coordorigin="6465,10465" coordsize="422,0" path="m6465,10465l6887,10465e" filled="f" stroked="t" strokeweight=".474641pt" strokecolor="#383838">
                <v:path arrowok="t"/>
              </v:shape>
            </v:group>
            <v:group style="position:absolute;left:6830;top:10463;width:4794;height:2" coordorigin="6830,10463" coordsize="4794,2">
              <v:shape style="position:absolute;left:6830;top:10463;width:4794;height:2" coordorigin="6830,10463" coordsize="4794,0" path="m6830,10463l11624,10463e" filled="f" stroked="t" strokeweight=".711962pt" strokecolor="#606060">
                <v:path arrowok="t"/>
              </v:shape>
            </v:group>
            <v:group style="position:absolute;left:11619;top:10183;width:2;height:563" coordorigin="11619,10183" coordsize="2,563">
              <v:shape style="position:absolute;left:11619;top:10183;width:2;height:563" coordorigin="11619,10183" coordsize="0,563" path="m11619,10747l11619,10183e" filled="f" stroked="t" strokeweight=".474641pt" strokecolor="#444444">
                <v:path arrowok="t"/>
              </v:shape>
            </v:group>
            <v:group style="position:absolute;left:1958;top:10446;width:2;height:2779" coordorigin="1958,10446" coordsize="2,2779">
              <v:shape style="position:absolute;left:1958;top:10446;width:2;height:2779" coordorigin="1958,10446" coordsize="0,2779" path="m1958,13224l1958,10446e" filled="f" stroked="t" strokeweight=".949282pt" strokecolor="#545454">
                <v:path arrowok="t"/>
              </v:shape>
            </v:group>
            <v:group style="position:absolute;left:318;top:11000;width:1638;height:2" coordorigin="318,11000" coordsize="1638,2">
              <v:shape style="position:absolute;left:318;top:11000;width:1638;height:2" coordorigin="318,11000" coordsize="1638,0" path="m318,11000l1956,11000e" filled="f" stroked="t" strokeweight=".237321pt" strokecolor="#3B3B3B">
                <v:path arrowok="t"/>
              </v:shape>
            </v:group>
            <v:group style="position:absolute;left:1941;top:11000;width:693;height:2" coordorigin="1941,11000" coordsize="693,2">
              <v:shape style="position:absolute;left:1941;top:11000;width:693;height:2" coordorigin="1941,11000" coordsize="693,0" path="m1941,11000l2634,11000e" filled="f" stroked="t" strokeweight=".237321pt" strokecolor="#575757">
                <v:path arrowok="t"/>
              </v:shape>
            </v:group>
            <v:group style="position:absolute;left:2634;top:11000;width:342;height:2" coordorigin="2634,11000" coordsize="342,2">
              <v:shape style="position:absolute;left:2634;top:11000;width:342;height:2" coordorigin="2634,11000" coordsize="342,0" path="m2634,11000l2976,11000e" filled="f" stroked="t" strokeweight=".237321pt" strokecolor="#2B2B2B">
                <v:path arrowok="t"/>
              </v:shape>
            </v:group>
            <v:group style="position:absolute;left:2976;top:11000;width:280;height:2" coordorigin="2976,11000" coordsize="280,2">
              <v:shape style="position:absolute;left:2976;top:11000;width:280;height:2" coordorigin="2976,11000" coordsize="280,0" path="m2976,11000l3256,11000e" filled="f" stroked="t" strokeweight=".237321pt" strokecolor="#4F4F4F">
                <v:path arrowok="t"/>
              </v:shape>
            </v:group>
            <v:group style="position:absolute;left:3294;top:11019;width:384;height:2" coordorigin="3294,11019" coordsize="384,2">
              <v:shape style="position:absolute;left:3294;top:11019;width:384;height:2" coordorigin="3294,11019" coordsize="384,0" path="m3294,11019l3678,11019e" filled="f" stroked="t" strokeweight=".711962pt" strokecolor="#343434">
                <v:path arrowok="t"/>
              </v:shape>
            </v:group>
            <v:group style="position:absolute;left:3650;top:11000;width:384;height:2" coordorigin="3650,11000" coordsize="384,2">
              <v:shape style="position:absolute;left:3650;top:11000;width:384;height:2" coordorigin="3650,11000" coordsize="384,0" path="m3650,11000l4034,11000e" filled="f" stroked="t" strokeweight=".237321pt" strokecolor="#2F2F2F">
                <v:path arrowok="t"/>
              </v:shape>
            </v:group>
            <v:group style="position:absolute;left:4034;top:11000;width:1063;height:2" coordorigin="4034,11000" coordsize="1063,2">
              <v:shape style="position:absolute;left:4034;top:11000;width:1063;height:2" coordorigin="4034,11000" coordsize="1063,0" path="m4034,11000l5098,11000e" filled="f" stroked="t" strokeweight=".237321pt" strokecolor="#000000">
                <v:path arrowok="t"/>
              </v:shape>
            </v:group>
            <v:group style="position:absolute;left:5098;top:11000;width:641;height:2" coordorigin="5098,11000" coordsize="641,2">
              <v:shape style="position:absolute;left:5098;top:11000;width:641;height:2" coordorigin="5098,11000" coordsize="641,0" path="m5098,11000l5738,11000e" filled="f" stroked="t" strokeweight=".237321pt" strokecolor="#808080">
                <v:path arrowok="t"/>
              </v:shape>
            </v:group>
            <v:group style="position:absolute;left:5738;top:11000;width:157;height:2" coordorigin="5738,11000" coordsize="157,2">
              <v:shape style="position:absolute;left:5738;top:11000;width:157;height:2" coordorigin="5738,11000" coordsize="157,0" path="m5738,11000l5895,11000e" filled="f" stroked="t" strokeweight=".237321pt" strokecolor="#575757">
                <v:path arrowok="t"/>
              </v:shape>
            </v:group>
            <v:group style="position:absolute;left:5895;top:11000;width:171;height:2" coordorigin="5895,11000" coordsize="171,2">
              <v:shape style="position:absolute;left:5895;top:11000;width:171;height:2" coordorigin="5895,11000" coordsize="171,0" path="m5895,11000l6066,11000e" filled="f" stroked="t" strokeweight=".237321pt" strokecolor="#2F2F2F">
                <v:path arrowok="t"/>
              </v:shape>
            </v:group>
            <v:group style="position:absolute;left:6066;top:11000;width:427;height:2" coordorigin="6066,11000" coordsize="427,2">
              <v:shape style="position:absolute;left:6066;top:11000;width:427;height:2" coordorigin="6066,11000" coordsize="427,0" path="m6066,11000l6493,11000e" filled="f" stroked="t" strokeweight=".237321pt" strokecolor="#444444">
                <v:path arrowok="t"/>
              </v:shape>
            </v:group>
            <v:group style="position:absolute;left:6493;top:11000;width:5112;height:2" coordorigin="6493,11000" coordsize="5112,2">
              <v:shape style="position:absolute;left:6493;top:11000;width:5112;height:2" coordorigin="6493,11000" coordsize="5112,0" path="m6493,11000l11605,11000e" filled="f" stroked="t" strokeweight=".237321pt" strokecolor="#000000">
                <v:path arrowok="t"/>
              </v:shape>
            </v:group>
            <v:group style="position:absolute;left:11619;top:10689;width:2;height:1480" coordorigin="11619,10689" coordsize="2,1480">
              <v:shape style="position:absolute;left:11619;top:10689;width:2;height:1480" coordorigin="11619,10689" coordsize="0,1480" path="m11619,12169l11619,10689e" filled="f" stroked="t" strokeweight=".711962pt" strokecolor="#606060">
                <v:path arrowok="t"/>
              </v:shape>
            </v:group>
            <v:group style="position:absolute;left:2606;top:11186;width:1457;height:2" coordorigin="2606,11186" coordsize="1457,2">
              <v:shape style="position:absolute;left:2606;top:11186;width:1457;height:2" coordorigin="2606,11186" coordsize="1457,0" path="m2606,11186l4063,11186e" filled="f" stroked="t" strokeweight=".711962pt" strokecolor="#575757">
                <v:path arrowok="t"/>
              </v:shape>
            </v:group>
            <v:group style="position:absolute;left:323;top:11183;width:11306;height:2" coordorigin="323,11183" coordsize="11306,2">
              <v:shape style="position:absolute;left:323;top:11183;width:11306;height:2" coordorigin="323,11183" coordsize="11306,0" path="m323,11183l11629,11183e" filled="f" stroked="t" strokeweight=".711962pt" strokecolor="#606060">
                <v:path arrowok="t"/>
              </v:shape>
            </v:group>
            <v:group style="position:absolute;left:318;top:11549;width:1092;height:2" coordorigin="318,11549" coordsize="1092,2">
              <v:shape style="position:absolute;left:318;top:11549;width:1092;height:2" coordorigin="318,11549" coordsize="1092,0" path="m318,11549l1410,11549e" filled="f" stroked="t" strokeweight=".237321pt" strokecolor="#676767">
                <v:path arrowok="t"/>
              </v:shape>
            </v:group>
            <v:group style="position:absolute;left:1054;top:11171;width:2;height:382" coordorigin="1054,11171" coordsize="2,382">
              <v:shape style="position:absolute;left:1054;top:11171;width:2;height:382" coordorigin="1054,11171" coordsize="0,382" path="m1054,11553l1054,11171e" filled="f" stroked="t" strokeweight=".237321pt" strokecolor="#6B6B6B">
                <v:path arrowok="t"/>
              </v:shape>
            </v:group>
            <v:group style="position:absolute;left:1405;top:11171;width:2;height:382" coordorigin="1405,11171" coordsize="2,382">
              <v:shape style="position:absolute;left:1405;top:11171;width:2;height:382" coordorigin="1405,11171" coordsize="0,382" path="m1405,11553l1405,11171e" filled="f" stroked="t" strokeweight=".237321pt" strokecolor="#545754">
                <v:path arrowok="t"/>
              </v:shape>
            </v:group>
            <v:group style="position:absolute;left:1405;top:11549;width:551;height:2" coordorigin="1405,11549" coordsize="551,2">
              <v:shape style="position:absolute;left:1405;top:11549;width:551;height:2" coordorigin="1405,11549" coordsize="551,0" path="m1405,11549l1956,11549e" filled="f" stroked="t" strokeweight=".237321pt" strokecolor="#484848">
                <v:path arrowok="t"/>
              </v:shape>
            </v:group>
            <v:group style="position:absolute;left:1941;top:11549;width:1315;height:2" coordorigin="1941,11549" coordsize="1315,2">
              <v:shape style="position:absolute;left:1941;top:11549;width:1315;height:2" coordorigin="1941,11549" coordsize="1315,0" path="m1941,11549l3256,11549e" filled="f" stroked="t" strokeweight=".237321pt" strokecolor="#2B2B2B">
                <v:path arrowok="t"/>
              </v:shape>
            </v:group>
            <v:group style="position:absolute;left:3256;top:11549;width:2810;height:2" coordorigin="3256,11549" coordsize="2810,2">
              <v:shape style="position:absolute;left:3256;top:11549;width:2810;height:2" coordorigin="3256,11549" coordsize="2810,0" path="m3256,11549l6066,11549e" filled="f" stroked="t" strokeweight=".237321pt" strokecolor="#000000">
                <v:path arrowok="t"/>
              </v:shape>
            </v:group>
            <v:group style="position:absolute;left:6066;top:11549;width:793;height:2" coordorigin="6066,11549" coordsize="793,2">
              <v:shape style="position:absolute;left:6066;top:11549;width:793;height:2" coordorigin="6066,11549" coordsize="793,0" path="m6066,11549l6859,11549e" filled="f" stroked="t" strokeweight=".237321pt" strokecolor="#6B6B6B">
                <v:path arrowok="t"/>
              </v:shape>
            </v:group>
            <v:group style="position:absolute;left:6498;top:11176;width:2;height:788" coordorigin="6498,11176" coordsize="2,788">
              <v:shape style="position:absolute;left:6498;top:11176;width:2;height:788" coordorigin="6498,11176" coordsize="0,788" path="m6498,11964l6498,11176e" filled="f" stroked="t" strokeweight=".711962pt" strokecolor="#646464">
                <v:path arrowok="t"/>
              </v:shape>
            </v:group>
            <v:group style="position:absolute;left:6859;top:11549;width:4742;height:2" coordorigin="6859,11549" coordsize="4742,2">
              <v:shape style="position:absolute;left:6859;top:11549;width:4742;height:2" coordorigin="6859,11549" coordsize="4742,0" path="m6859,11549l11600,11549e" filled="f" stroked="t" strokeweight=".237321pt" strokecolor="#000000">
                <v:path arrowok="t"/>
              </v:shape>
            </v:group>
            <v:group style="position:absolute;left:1054;top:11549;width:2;height:1614" coordorigin="1054,11549" coordsize="2,1614">
              <v:shape style="position:absolute;left:1054;top:11549;width:2;height:1614" coordorigin="1054,11549" coordsize="0,1614" path="m1054,13162l1054,11549e" filled="f" stroked="t" strokeweight=".237321pt" strokecolor="#000000">
                <v:path arrowok="t"/>
              </v:shape>
            </v:group>
            <v:group style="position:absolute;left:1405;top:11549;width:2;height:1614" coordorigin="1405,11549" coordsize="2,1614">
              <v:shape style="position:absolute;left:1405;top:11549;width:2;height:1614" coordorigin="1405,11549" coordsize="0,1614" path="m1405,13162l1405,11549e" filled="f" stroked="t" strokeweight=".237321pt" strokecolor="#000000">
                <v:path arrowok="t"/>
              </v:shape>
            </v:group>
            <v:group style="position:absolute;left:6498;top:11892;width:2;height:277" coordorigin="6498,11892" coordsize="2,277">
              <v:shape style="position:absolute;left:6498;top:11892;width:2;height:277" coordorigin="6498,11892" coordsize="0,277" path="m6498,12169l6498,11892e" filled="f" stroked="t" strokeweight=".474641pt" strokecolor="#575757">
                <v:path arrowok="t"/>
              </v:shape>
            </v:group>
            <v:group style="position:absolute;left:3277;top:12284;width:2;height:153" coordorigin="3277,12284" coordsize="2,153">
              <v:shape style="position:absolute;left:3277;top:12284;width:2;height:153" coordorigin="3277,12284" coordsize="0,153" path="m3277,12437l3277,12284e" filled="f" stroked="t" strokeweight="1.186603pt" strokecolor="#606B80">
                <v:path arrowok="t"/>
              </v:shape>
            </v:group>
            <v:group style="position:absolute;left:6503;top:12112;width:2;height:754" coordorigin="6503,12112" coordsize="2,754">
              <v:shape style="position:absolute;left:6503;top:12112;width:2;height:754" coordorigin="6503,12112" coordsize="0,754" path="m6503,12866l6503,12112e" filled="f" stroked="t" strokeweight=".711962pt" strokecolor="#646464">
                <v:path arrowok="t"/>
              </v:shape>
            </v:group>
            <v:group style="position:absolute;left:11624;top:12112;width:2;height:325" coordorigin="11624,12112" coordsize="2,325">
              <v:shape style="position:absolute;left:11624;top:12112;width:2;height:325" coordorigin="11624,12112" coordsize="0,325" path="m11624,12437l11624,12112e" filled="f" stroked="t" strokeweight=".474641pt" strokecolor="#3B3B3B">
                <v:path arrowok="t"/>
              </v:shape>
            </v:group>
            <v:group style="position:absolute;left:3256;top:12379;width:2;height:539" coordorigin="3256,12379" coordsize="2,539">
              <v:shape style="position:absolute;left:3256;top:12379;width:2;height:539" coordorigin="3256,12379" coordsize="0,539" path="m3256,12919l3256,12379e" filled="f" stroked="t" strokeweight="2.135885pt" strokecolor="#5B6490">
                <v:path arrowok="t"/>
              </v:shape>
            </v:group>
            <v:group style="position:absolute;left:3652;top:12169;width:2;height:683" coordorigin="3652,12169" coordsize="2,683">
              <v:shape style="position:absolute;left:3652;top:12169;width:2;height:683" coordorigin="3652,12169" coordsize="0,683" path="m3652,12852l3652,12169e" filled="f" stroked="t" strokeweight="1.661244pt" strokecolor="#606790">
                <v:path arrowok="t"/>
              </v:shape>
            </v:group>
            <v:group style="position:absolute;left:11622;top:12379;width:2;height:2783" coordorigin="11622,12379" coordsize="2,2783">
              <v:shape style="position:absolute;left:11622;top:12379;width:2;height:2783" coordorigin="11622,12379" coordsize="0,2783" path="m11622,15163l11622,12379e" filled="f" stroked="t" strokeweight=".474641pt" strokecolor="#606060">
                <v:path arrowok="t"/>
              </v:shape>
            </v:group>
            <v:group style="position:absolute;left:332;top:12809;width:2;height:158" coordorigin="332,12809" coordsize="2,158">
              <v:shape style="position:absolute;left:332;top:12809;width:2;height:158" coordorigin="332,12809" coordsize="0,158" path="m332,12967l332,12809e" filled="f" stroked="t" strokeweight=".474641pt" strokecolor="#3B3B3B">
                <v:path arrowok="t"/>
              </v:shape>
            </v:group>
            <v:group style="position:absolute;left:3256;top:12838;width:2;height:100" coordorigin="3256,12838" coordsize="2,100">
              <v:shape style="position:absolute;left:3256;top:12838;width:2;height:100" coordorigin="3256,12838" coordsize="0,100" path="m3256,12938l3256,12838e" filled="f" stroked="t" strokeweight="1.186603pt" strokecolor="#7080AF">
                <v:path arrowok="t"/>
              </v:shape>
            </v:group>
            <v:group style="position:absolute;left:6503;top:12809;width:2;height:158" coordorigin="6503,12809" coordsize="2,158">
              <v:shape style="position:absolute;left:6503;top:12809;width:2;height:158" coordorigin="6503,12809" coordsize="0,158" path="m6503,12967l6503,12809e" filled="f" stroked="t" strokeweight=".474641pt" strokecolor="#282828">
                <v:path arrowok="t"/>
              </v:shape>
            </v:group>
            <v:group style="position:absolute;left:323;top:13508;width:769;height:2" coordorigin="323,13508" coordsize="769,2">
              <v:shape style="position:absolute;left:323;top:13508;width:769;height:2" coordorigin="323,13508" coordsize="769,0" path="m323,13508l1092,13508e" filled="f" stroked="t" strokeweight=".949282pt" strokecolor="#707070">
                <v:path arrowok="t"/>
              </v:shape>
            </v:group>
            <v:group style="position:absolute;left:1054;top:13162;width:2;height:525" coordorigin="1054,13162" coordsize="2,525">
              <v:shape style="position:absolute;left:1054;top:13162;width:2;height:525" coordorigin="1054,13162" coordsize="0,525" path="m1054,13687l1054,13162e" filled="f" stroked="t" strokeweight=".237321pt" strokecolor="#6B6B6B">
                <v:path arrowok="t"/>
              </v:shape>
            </v:group>
            <v:group style="position:absolute;left:1405;top:13162;width:2;height:525" coordorigin="1405,13162" coordsize="2,525">
              <v:shape style="position:absolute;left:1405;top:13162;width:2;height:525" coordorigin="1405,13162" coordsize="0,525" path="m1405,13687l1405,13162e" filled="f" stroked="t" strokeweight=".237321pt" strokecolor="#484848">
                <v:path arrowok="t"/>
              </v:shape>
            </v:group>
            <v:group style="position:absolute;left:1025;top:13508;width:940;height:2" coordorigin="1025,13508" coordsize="940,2">
              <v:shape style="position:absolute;left:1025;top:13508;width:940;height:2" coordorigin="1025,13508" coordsize="940,0" path="m1025,13508l1965,13508e" filled="f" stroked="t" strokeweight=".711962pt" strokecolor="#5B5B5B">
                <v:path arrowok="t"/>
              </v:shape>
            </v:group>
            <v:group style="position:absolute;left:1960;top:13134;width:2;height:668" coordorigin="1960,13134" coordsize="2,668">
              <v:shape style="position:absolute;left:1960;top:13134;width:2;height:668" coordorigin="1960,13134" coordsize="0,668" path="m1960,13802l1960,13134e" filled="f" stroked="t" strokeweight=".474641pt" strokecolor="#383838">
                <v:path arrowok="t"/>
              </v:shape>
            </v:group>
            <v:group style="position:absolute;left:6505;top:12909;width:2;height:649" coordorigin="6505,12909" coordsize="2,649">
              <v:shape style="position:absolute;left:6505;top:12909;width:2;height:649" coordorigin="6505,12909" coordsize="0,649" path="m6505,13559l6505,12909e" filled="f" stroked="t" strokeweight=".949282pt" strokecolor="#6B6B6B">
                <v:path arrowok="t"/>
              </v:shape>
            </v:group>
            <v:group style="position:absolute;left:6507;top:13482;width:2;height:320" coordorigin="6507,13482" coordsize="2,320">
              <v:shape style="position:absolute;left:6507;top:13482;width:2;height:320" coordorigin="6507,13482" coordsize="0,320" path="m6507,13802l6507,13482e" filled="f" stroked="t" strokeweight=".474641pt" strokecolor="#4F4F4F">
                <v:path arrowok="t"/>
              </v:shape>
            </v:group>
            <v:group style="position:absolute;left:1054;top:13687;width:2;height:2492" coordorigin="1054,13687" coordsize="2,2492">
              <v:shape style="position:absolute;left:1054;top:13687;width:2;height:2492" coordorigin="1054,13687" coordsize="0,2492" path="m1054,16180l1054,13687e" filled="f" stroked="t" strokeweight=".237321pt" strokecolor="#000000">
                <v:path arrowok="t"/>
              </v:shape>
            </v:group>
            <v:group style="position:absolute;left:1405;top:13687;width:2;height:1585" coordorigin="1405,13687" coordsize="2,1585">
              <v:shape style="position:absolute;left:1405;top:13687;width:2;height:1585" coordorigin="1405,13687" coordsize="0,1585" path="m1405,15272l1405,13687e" filled="f" stroked="t" strokeweight=".237321pt" strokecolor="#000000">
                <v:path arrowok="t"/>
              </v:shape>
            </v:group>
            <v:group style="position:absolute;left:8401;top:13792;width:1448;height:2" coordorigin="8401,13792" coordsize="1448,2">
              <v:shape style="position:absolute;left:8401;top:13792;width:1448;height:2" coordorigin="8401,13792" coordsize="1448,0" path="m8401,13792l9849,13792e" filled="f" stroked="t" strokeweight=".949282pt" strokecolor="#676B80">
                <v:path arrowok="t"/>
              </v:shape>
            </v:group>
            <v:group style="position:absolute;left:332;top:13745;width:2;height:243" coordorigin="332,13745" coordsize="2,243">
              <v:shape style="position:absolute;left:332;top:13745;width:2;height:243" coordorigin="332,13745" coordsize="0,243" path="m332,13988l332,13745e" filled="f" stroked="t" strokeweight=".474641pt" strokecolor="#4B4B4B">
                <v:path arrowok="t"/>
              </v:shape>
            </v:group>
            <v:group style="position:absolute;left:1960;top:13745;width:2;height:931" coordorigin="1960,13745" coordsize="2,931">
              <v:shape style="position:absolute;left:1960;top:13745;width:2;height:931" coordorigin="1960,13745" coordsize="0,931" path="m1960,14676l1960,13745e" filled="f" stroked="t" strokeweight=".711962pt" strokecolor="#4B4B4B">
                <v:path arrowok="t"/>
              </v:shape>
            </v:group>
            <v:group style="position:absolute;left:6507;top:13745;width:2;height:2459" coordorigin="6507,13745" coordsize="2,2459">
              <v:shape style="position:absolute;left:6507;top:13745;width:2;height:2459" coordorigin="6507,13745" coordsize="0,2459" path="m6507,16203l6507,13745e" filled="f" stroked="t" strokeweight=".711962pt" strokecolor="#646464">
                <v:path arrowok="t"/>
              </v:shape>
            </v:group>
            <v:group style="position:absolute;left:1960;top:14618;width:2;height:544" coordorigin="1960,14618" coordsize="2,544">
              <v:shape style="position:absolute;left:1960;top:14618;width:2;height:544" coordorigin="1960,14618" coordsize="0,544" path="m1960,15163l1960,14618e" filled="f" stroked="t" strokeweight=".474641pt" strokecolor="#444444">
                <v:path arrowok="t"/>
              </v:shape>
            </v:group>
            <v:group style="position:absolute;left:1960;top:14981;width:2;height:1213" coordorigin="1960,14981" coordsize="2,1213">
              <v:shape style="position:absolute;left:1960;top:14981;width:2;height:1213" coordorigin="1960,14981" coordsize="0,1213" path="m1960,16194l1960,14981e" filled="f" stroked="t" strokeweight=".711962pt" strokecolor="#4F4F4F">
                <v:path arrowok="t"/>
              </v:shape>
            </v:group>
            <v:group style="position:absolute;left:6507;top:14948;width:2;height:382" coordorigin="6507,14948" coordsize="2,382">
              <v:shape style="position:absolute;left:6507;top:14948;width:2;height:382" coordorigin="6507,14948" coordsize="0,382" path="m6507,15330l6507,14948e" filled="f" stroked="t" strokeweight=".949282pt" strokecolor="#777777">
                <v:path arrowok="t"/>
              </v:shape>
            </v:group>
            <v:group style="position:absolute;left:11626;top:15105;width:2;height:196" coordorigin="11626,15105" coordsize="2,196">
              <v:shape style="position:absolute;left:11626;top:15105;width:2;height:196" coordorigin="11626,15105" coordsize="0,196" path="m11626,15301l11626,15105e" filled="f" stroked="t" strokeweight=".474641pt" strokecolor="#4B4B4B">
                <v:path arrowok="t"/>
              </v:shape>
            </v:group>
            <v:group style="position:absolute;left:1405;top:15272;width:2;height:907" coordorigin="1405,15272" coordsize="2,907">
              <v:shape style="position:absolute;left:1405;top:15272;width:2;height:907" coordorigin="1405,15272" coordsize="0,907" path="m1405,16180l1405,15272e" filled="f" stroked="t" strokeweight=".237321pt" strokecolor="#9C9C9C">
                <v:path arrowok="t"/>
              </v:shape>
            </v:group>
            <v:group style="position:absolute;left:328;top:16187;width:11311;height:2" coordorigin="328,16187" coordsize="11311,2">
              <v:shape style="position:absolute;left:328;top:16187;width:11311;height:2" coordorigin="328,16187" coordsize="11311,0" path="m328,16187l11638,16187e" filled="f" stroked="t" strokeweight=".711962pt" strokecolor="#676767">
                <v:path arrowok="t"/>
              </v:shape>
            </v:group>
            <v:group style="position:absolute;left:8202;top:16180;width:807;height:2" coordorigin="8202,16180" coordsize="807,2">
              <v:shape style="position:absolute;left:8202;top:16180;width:807;height:2" coordorigin="8202,16180" coordsize="807,0" path="m8202,16180l9009,16180e" filled="f" stroked="t" strokeweight=".474641pt" strokecolor="#4F4F4F">
                <v:path arrowok="t"/>
              </v:shape>
            </v:group>
            <v:group style="position:absolute;left:8952;top:16180;width:2677;height:2" coordorigin="8952,16180" coordsize="2677,2">
              <v:shape style="position:absolute;left:8952;top:16180;width:2677;height:2" coordorigin="8952,16180" coordsize="2677,0" path="m8952,16180l11629,16180e" filled="f" stroked="t" strokeweight=".711962pt" strokecolor="#606060">
                <v:path arrowok="t"/>
              </v:shape>
            </v:group>
            <v:group style="position:absolute;left:11624;top:15244;width:2;height:945" coordorigin="11624,15244" coordsize="2,945">
              <v:shape style="position:absolute;left:11624;top:15244;width:2;height:945" coordorigin="11624,15244" coordsize="0,945" path="m11624,16189l11624,15244e" filled="f" stroked="t" strokeweight=".474641pt" strokecolor="#606060">
                <v:path arrowok="t"/>
              </v:shape>
            </v:group>
            <w10:wrap type="none"/>
          </v:group>
        </w:pict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321" w:lineRule="exact"/>
        <w:ind w:left="28" w:right="-20"/>
        <w:jc w:val="left"/>
        <w:tabs>
          <w:tab w:pos="52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4B4D4D"/>
          <w:spacing w:val="0"/>
          <w:w w:val="100"/>
          <w:b/>
          <w:bCs/>
          <w:position w:val="-1"/>
        </w:rPr>
        <w:t>A</w:t>
      </w:r>
      <w:r>
        <w:rPr>
          <w:rFonts w:ascii="Arial" w:hAnsi="Arial" w:cs="Arial" w:eastAsia="Arial"/>
          <w:sz w:val="28"/>
          <w:szCs w:val="28"/>
          <w:color w:val="4B4D4D"/>
          <w:spacing w:val="-60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8"/>
          <w:szCs w:val="28"/>
          <w:color w:val="4B4D4D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28"/>
          <w:szCs w:val="28"/>
          <w:color w:val="4B4D4D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101"/>
          <w:b/>
          <w:bCs/>
          <w:position w:val="0"/>
        </w:rPr>
        <w:t>el"imKOSE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right="-78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25"/>
          <w:szCs w:val="25"/>
          <w:color w:val="4B4D4D"/>
          <w:spacing w:val="0"/>
          <w:w w:val="141"/>
        </w:rPr>
        <w:t>lt</w:t>
      </w:r>
      <w:r>
        <w:rPr>
          <w:rFonts w:ascii="Arial" w:hAnsi="Arial" w:cs="Arial" w:eastAsia="Arial"/>
          <w:sz w:val="25"/>
          <w:szCs w:val="25"/>
          <w:color w:val="4B4D4D"/>
          <w:spacing w:val="-9"/>
          <w:w w:val="141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363636"/>
          <w:spacing w:val="-9"/>
          <w:w w:val="100"/>
        </w:rPr>
        <w:t>y</w:t>
      </w:r>
      <w:r>
        <w:rPr>
          <w:rFonts w:ascii="Arial" w:hAnsi="Arial" w:cs="Arial" w:eastAsia="Arial"/>
          <w:sz w:val="19"/>
          <w:szCs w:val="19"/>
          <w:color w:val="5D5D5D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5D5D5D"/>
          <w:spacing w:val="-3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  <w:t>/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  <w:t>(uzey</w:t>
      </w:r>
      <w:r>
        <w:rPr>
          <w:rFonts w:ascii="Arial" w:hAnsi="Arial" w:cs="Arial" w:eastAsia="Arial"/>
          <w:sz w:val="18"/>
          <w:szCs w:val="18"/>
          <w:color w:val="363636"/>
          <w:spacing w:val="-7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  <w:t>Bölg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363636"/>
          <w:spacing w:val="13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9"/>
        </w:rPr>
        <w:t>Amiri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KAKIZ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1" w:lineRule="exact"/>
        <w:ind w:right="-20"/>
        <w:jc w:val="left"/>
        <w:tabs>
          <w:tab w:pos="72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5D5D5D"/>
          <w:spacing w:val="0"/>
          <w:w w:val="100"/>
          <w:position w:val="-2"/>
        </w:rPr>
        <w:t>Müda</w:t>
      </w:r>
      <w:r>
        <w:rPr>
          <w:rFonts w:ascii="Arial" w:hAnsi="Arial" w:cs="Arial" w:eastAsia="Arial"/>
          <w:sz w:val="19"/>
          <w:szCs w:val="19"/>
          <w:color w:val="5D5D5D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9"/>
          <w:szCs w:val="19"/>
          <w:color w:val="5D5D5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4"/>
          <w:szCs w:val="24"/>
          <w:color w:val="646B80"/>
          <w:spacing w:val="0"/>
          <w:w w:val="82"/>
          <w:i/>
          <w:position w:val="-2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color w:val="646B80"/>
          <w:spacing w:val="-18"/>
          <w:w w:val="81"/>
          <w:i/>
          <w:position w:val="-2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color w:val="909795"/>
          <w:spacing w:val="-35"/>
          <w:w w:val="116"/>
          <w:i/>
          <w:position w:val="-2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color w:val="525D82"/>
          <w:spacing w:val="0"/>
          <w:w w:val="70"/>
          <w:i/>
          <w:position w:val="-2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color w:val="525D82"/>
          <w:spacing w:val="0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B1B1B1"/>
          <w:spacing w:val="0"/>
          <w:w w:val="83"/>
          <w:i/>
          <w:position w:val="-2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color w:val="B1B1B1"/>
          <w:spacing w:val="0"/>
          <w:w w:val="83"/>
          <w:i/>
          <w:position w:val="-2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color w:val="B1B1B1"/>
          <w:spacing w:val="44"/>
          <w:w w:val="83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B1B1B1"/>
          <w:spacing w:val="0"/>
          <w:w w:val="100"/>
          <w:position w:val="-2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color w:val="B1B1B1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color w:val="B1B1B1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B1B1B1"/>
          <w:spacing w:val="0"/>
          <w:w w:val="149"/>
          <w:position w:val="-2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73" w:lineRule="exact"/>
        <w:ind w:left="1189" w:right="1743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8"/>
          <w:szCs w:val="18"/>
          <w:color w:val="B1B1B1"/>
          <w:spacing w:val="0"/>
          <w:w w:val="70"/>
          <w:position w:val="3"/>
        </w:rPr>
        <w:t>·.</w:t>
      </w:r>
      <w:r>
        <w:rPr>
          <w:rFonts w:ascii="Arial" w:hAnsi="Arial" w:cs="Arial" w:eastAsia="Arial"/>
          <w:sz w:val="18"/>
          <w:szCs w:val="18"/>
          <w:color w:val="B1B1B1"/>
          <w:spacing w:val="0"/>
          <w:w w:val="70"/>
          <w:position w:val="3"/>
        </w:rPr>
        <w:t>  </w:t>
      </w:r>
      <w:r>
        <w:rPr>
          <w:rFonts w:ascii="Arial" w:hAnsi="Arial" w:cs="Arial" w:eastAsia="Arial"/>
          <w:sz w:val="18"/>
          <w:szCs w:val="18"/>
          <w:color w:val="B1B1B1"/>
          <w:spacing w:val="31"/>
          <w:w w:val="70"/>
          <w:position w:val="3"/>
        </w:rPr>
        <w:t> </w:t>
      </w:r>
      <w:r>
        <w:rPr>
          <w:rFonts w:ascii="Arial" w:hAnsi="Arial" w:cs="Arial" w:eastAsia="Arial"/>
          <w:sz w:val="15"/>
          <w:szCs w:val="15"/>
          <w:color w:val="B1B1B1"/>
          <w:spacing w:val="0"/>
          <w:w w:val="213"/>
          <w:i/>
          <w:position w:val="0"/>
        </w:rPr>
        <w:t>l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280" w:bottom="280" w:left="220" w:right="200"/>
          <w:cols w:num="4" w:equalWidth="0">
            <w:col w:w="505" w:space="1425"/>
            <w:col w:w="2061" w:space="402"/>
            <w:col w:w="1324" w:space="2459"/>
            <w:col w:w="3324"/>
          </w:cols>
        </w:sectPr>
      </w:pPr>
      <w:rPr/>
    </w:p>
    <w:p>
      <w:pPr>
        <w:spacing w:before="0" w:after="0" w:line="730" w:lineRule="exact"/>
        <w:ind w:left="906" w:right="-20"/>
        <w:jc w:val="left"/>
        <w:tabs>
          <w:tab w:pos="3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94"/>
          <w:szCs w:val="94"/>
          <w:color w:val="2F2F2F"/>
          <w:spacing w:val="0"/>
          <w:w w:val="116"/>
          <w:b/>
          <w:bCs/>
          <w:position w:val="-27"/>
        </w:rPr>
        <w:t>1</w:t>
      </w:r>
      <w:r>
        <w:rPr>
          <w:rFonts w:ascii="Times New Roman" w:hAnsi="Times New Roman" w:cs="Times New Roman" w:eastAsia="Times New Roman"/>
          <w:sz w:val="94"/>
          <w:szCs w:val="94"/>
          <w:color w:val="2F2F2F"/>
          <w:spacing w:val="-202"/>
          <w:w w:val="116"/>
          <w:b/>
          <w:bCs/>
          <w:position w:val="-27"/>
        </w:rPr>
        <w:t> </w:t>
      </w:r>
      <w:r>
        <w:rPr>
          <w:rFonts w:ascii="Times New Roman" w:hAnsi="Times New Roman" w:cs="Times New Roman" w:eastAsia="Times New Roman"/>
          <w:sz w:val="94"/>
          <w:szCs w:val="94"/>
          <w:color w:val="2F2F2F"/>
          <w:spacing w:val="0"/>
          <w:w w:val="100"/>
          <w:b/>
          <w:bCs/>
          <w:position w:val="-27"/>
        </w:rPr>
        <w:tab/>
      </w:r>
      <w:r>
        <w:rPr>
          <w:rFonts w:ascii="Times New Roman" w:hAnsi="Times New Roman" w:cs="Times New Roman" w:eastAsia="Times New Roman"/>
          <w:sz w:val="94"/>
          <w:szCs w:val="94"/>
          <w:color w:val="2F2F2F"/>
          <w:spacing w:val="0"/>
          <w:w w:val="100"/>
          <w:b/>
          <w:bCs/>
          <w:position w:val="-27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6"/>
          <w:position w:val="-5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0"/>
          <w:w w:val="116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6"/>
          <w:position w:val="-5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3"/>
          <w:w w:val="116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6"/>
          <w:position w:val="-5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40" w:bottom="280" w:left="240" w:right="260"/>
        </w:sectPr>
      </w:pPr>
      <w:rPr/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3" w:lineRule="atLeast"/>
        <w:ind w:left="906" w:right="-61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F2F2F"/>
          <w:spacing w:val="0"/>
          <w:w w:val="122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19" w:lineRule="exact"/>
        <w:ind w:right="-20"/>
        <w:jc w:val="left"/>
        <w:tabs>
          <w:tab w:pos="640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3"/>
          <w:position w:val="-6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113"/>
          <w:position w:val="-6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-6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-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13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-6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13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-6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13"/>
          <w:position w:val="-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-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6"/>
        </w:rPr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36"/>
          <w:position w:val="-10"/>
        </w:rPr>
        <w:t>"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40" w:right="260"/>
          <w:cols w:num="2" w:equalWidth="0">
            <w:col w:w="1375" w:space="2439"/>
            <w:col w:w="7606"/>
          </w:cols>
        </w:sectPr>
      </w:pPr>
      <w:rPr/>
    </w:p>
    <w:p>
      <w:pPr>
        <w:spacing w:before="0" w:after="0" w:line="159" w:lineRule="exact"/>
        <w:ind w:left="634" w:right="-20"/>
        <w:jc w:val="left"/>
        <w:tabs>
          <w:tab w:pos="3320" w:val="left"/>
          <w:tab w:pos="1012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b/>
          <w:bCs/>
        </w:rPr>
        <w:t>BÜYÜKŞEHIR</w:t>
      </w:r>
      <w:r>
        <w:rPr>
          <w:rFonts w:ascii="Arial" w:hAnsi="Arial" w:cs="Arial" w:eastAsia="Arial"/>
          <w:sz w:val="15"/>
          <w:szCs w:val="15"/>
          <w:color w:val="2F2F2F"/>
          <w:spacing w:val="-12"/>
          <w:w w:val="100"/>
          <w:b/>
          <w:bCs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6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1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6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6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1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0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8"/>
          <w:szCs w:val="28"/>
          <w:color w:val="5E5E5E"/>
          <w:spacing w:val="0"/>
          <w:w w:val="52"/>
          <w:position w:val="7"/>
        </w:rPr>
        <w:t>..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left="682" w:right="-20"/>
        <w:jc w:val="left"/>
        <w:tabs>
          <w:tab w:pos="44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4"/>
          <w:szCs w:val="14"/>
          <w:color w:val="2F2F2F"/>
          <w:spacing w:val="0"/>
          <w:w w:val="110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2F2F2F"/>
          <w:spacing w:val="-2"/>
          <w:w w:val="11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1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0"/>
          <w:position w:val="-1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10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23" w:right="-20"/>
        <w:jc w:val="left"/>
        <w:tabs>
          <w:tab w:pos="1500" w:val="left"/>
          <w:tab w:pos="3160" w:val="left"/>
          <w:tab w:pos="556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:22.05.2017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11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No:26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11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17: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0"/>
        </w:rPr>
        <w:t>Tel:5354376681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32" w:right="-20"/>
        <w:jc w:val="left"/>
        <w:tabs>
          <w:tab w:pos="1500" w:val="left"/>
          <w:tab w:pos="3160" w:val="left"/>
          <w:tab w:pos="4540" w:val="left"/>
          <w:tab w:pos="5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:22.05.2017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8"/>
          <w:w w:val="3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  <w:position w:val="0"/>
        </w:rPr>
        <w:t>Kayıl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:3380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11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5"/>
          <w:position w:val="0"/>
        </w:rPr>
        <w:t>grup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Dündarlı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32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Dündarlı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28" w:right="-20"/>
        <w:jc w:val="left"/>
        <w:tabs>
          <w:tab w:pos="1500" w:val="left"/>
          <w:tab w:pos="4620" w:val="left"/>
          <w:tab w:pos="7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8"/>
          <w:position w:val="0"/>
        </w:rPr>
        <w:t>:Çö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8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1"/>
          <w:w w:val="11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0"/>
        </w:rPr>
        <w:t>:Sigara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111" w:lineRule="exact"/>
        <w:ind w:left="123" w:right="-20"/>
        <w:jc w:val="left"/>
        <w:tabs>
          <w:tab w:pos="366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5"/>
          <w:position w:val="-10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-8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-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91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8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8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8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40" w:right="260"/>
        </w:sectPr>
      </w:pPr>
      <w:rPr/>
    </w:p>
    <w:p>
      <w:pPr>
        <w:spacing w:before="0" w:after="0" w:line="680" w:lineRule="exact"/>
        <w:ind w:left="3671" w:right="-14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w w:val="79"/>
          <w:position w:val="27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w w:val="102"/>
          <w:position w:val="2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6"/>
          <w:w w:val="102"/>
          <w:position w:val="27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7"/>
          <w:position w:val="27"/>
        </w:rPr>
        <w:t>onan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98"/>
          <w:position w:val="2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5"/>
          <w:position w:val="2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2"/>
          <w:w w:val="100"/>
          <w:position w:val="27"/>
        </w:rPr>
        <w:t> </w:t>
      </w:r>
      <w:r>
        <w:rPr>
          <w:rFonts w:ascii="Arial" w:hAnsi="Arial" w:cs="Arial" w:eastAsia="Arial"/>
          <w:sz w:val="47"/>
          <w:szCs w:val="47"/>
          <w:color w:val="444444"/>
          <w:spacing w:val="11"/>
          <w:w w:val="34"/>
          <w:position w:val="-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77"/>
          <w:position w:val="2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98"/>
          <w:position w:val="2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5"/>
          <w:w w:val="99"/>
          <w:position w:val="27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5"/>
          <w:position w:val="2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6"/>
          <w:position w:val="2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2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100"/>
          <w:position w:val="2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86"/>
          <w:w w:val="93"/>
          <w:position w:val="27"/>
        </w:rPr>
        <w:t>A</w:t>
      </w:r>
      <w:r>
        <w:rPr>
          <w:rFonts w:ascii="Arial" w:hAnsi="Arial" w:cs="Arial" w:eastAsia="Arial"/>
          <w:sz w:val="47"/>
          <w:szCs w:val="47"/>
          <w:color w:val="444444"/>
          <w:spacing w:val="20"/>
          <w:w w:val="45"/>
          <w:position w:val="-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2"/>
          <w:position w:val="27"/>
        </w:rPr>
        <w:t>hşa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3"/>
          <w:position w:val="27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2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100"/>
          <w:position w:val="27"/>
        </w:rPr>
        <w:t> </w:t>
      </w:r>
      <w:r>
        <w:rPr>
          <w:rFonts w:ascii="Arial" w:hAnsi="Arial" w:cs="Arial" w:eastAsia="Arial"/>
          <w:sz w:val="51"/>
          <w:szCs w:val="51"/>
          <w:color w:val="ACAEAC"/>
          <w:spacing w:val="-87"/>
          <w:w w:val="52"/>
          <w:position w:val="-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4"/>
          <w:w w:val="100"/>
          <w:position w:val="27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3"/>
          <w:position w:val="27"/>
        </w:rPr>
        <w:t>eli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93"/>
          <w:position w:val="27"/>
        </w:rPr>
        <w:t>k</w:t>
      </w:r>
      <w:r>
        <w:rPr>
          <w:rFonts w:ascii="Times New Roman" w:hAnsi="Times New Roman" w:cs="Times New Roman" w:eastAsia="Times New Roman"/>
          <w:sz w:val="72"/>
          <w:szCs w:val="72"/>
          <w:color w:val="C1C1C1"/>
          <w:spacing w:val="-2"/>
          <w:w w:val="24"/>
          <w:position w:val="-4"/>
        </w:rPr>
        <w:t>-</w:t>
      </w:r>
      <w:r>
        <w:rPr>
          <w:rFonts w:ascii="Times New Roman" w:hAnsi="Times New Roman" w:cs="Times New Roman" w:eastAsia="Times New Roman"/>
          <w:sz w:val="72"/>
          <w:szCs w:val="72"/>
          <w:color w:val="727474"/>
          <w:spacing w:val="-81"/>
          <w:w w:val="110"/>
          <w:position w:val="-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86"/>
          <w:position w:val="27"/>
        </w:rPr>
        <w:t>D</w:t>
      </w:r>
      <w:r>
        <w:rPr>
          <w:rFonts w:ascii="Times New Roman" w:hAnsi="Times New Roman" w:cs="Times New Roman" w:eastAsia="Times New Roman"/>
          <w:sz w:val="72"/>
          <w:szCs w:val="72"/>
          <w:color w:val="727474"/>
          <w:spacing w:val="-173"/>
          <w:w w:val="110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5"/>
          <w:position w:val="2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00"/>
          <w:position w:val="2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97"/>
          <w:position w:val="27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2"/>
          <w:w w:val="96"/>
          <w:position w:val="2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3"/>
          <w:position w:val="2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w w:val="10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18:10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40" w:right="260"/>
          <w:cols w:num="3" w:equalWidth="0">
            <w:col w:w="6612" w:space="162"/>
            <w:col w:w="474" w:space="0"/>
            <w:col w:w="4172"/>
          </w:cols>
        </w:sectPr>
      </w:pPr>
      <w:rPr/>
    </w:p>
    <w:p>
      <w:pPr>
        <w:spacing w:before="0" w:after="0" w:line="204" w:lineRule="exact"/>
        <w:ind w:left="128" w:right="-20"/>
        <w:jc w:val="left"/>
        <w:tabs>
          <w:tab w:pos="2160" w:val="left"/>
          <w:tab w:pos="5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3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4" w:after="0" w:line="240" w:lineRule="auto"/>
        <w:ind w:left="216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ÖzgU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</w:rPr>
        <w:t>İKiZ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167" w:right="-20"/>
        <w:jc w:val="left"/>
        <w:tabs>
          <w:tab w:pos="472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17:48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17:52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13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0"/>
        </w:rPr>
        <w:t>635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8" w:lineRule="exact"/>
        <w:ind w:left="128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8kibin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9"/>
          <w:w w:val="92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54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ektri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left="4713" w:right="445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57" w:lineRule="auto"/>
        <w:ind w:left="2181" w:right="4085" w:firstLine="2559"/>
        <w:jc w:val="left"/>
        <w:tabs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.667389pt;margin-top:16.150692pt;width:10.5pt;height:17.5pt;mso-position-horizontal-relative:page;mso-position-vertical-relative:paragraph;z-index:-15772" type="#_x0000_t202" filled="f" stroked="f">
            <v:textbox inset="0,0,0,0">
              <w:txbxContent>
                <w:p>
                  <w:pPr>
                    <w:spacing w:before="0" w:after="0" w:line="350" w:lineRule="exact"/>
                    <w:ind w:right="-93"/>
                    <w:jc w:val="left"/>
                    <w:rPr>
                      <w:rFonts w:ascii="Times New Roman" w:hAnsi="Times New Roman" w:cs="Times New Roman" w:eastAsia="Times New Roman"/>
                      <w:sz w:val="35"/>
                      <w:szCs w:val="3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444444"/>
                      <w:spacing w:val="0"/>
                      <w:w w:val="120"/>
                    </w:rPr>
                    <w:t>y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mniyet-Jandarma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Sayısı:3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6" w:lineRule="auto"/>
        <w:ind w:left="2181" w:right="2445" w:firstLine="-1633"/>
        <w:jc w:val="left"/>
        <w:tabs>
          <w:tab w:pos="472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727474"/>
          <w:spacing w:val="-4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mcı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36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36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7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727474"/>
          <w:spacing w:val="0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217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217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7" w:lineRule="auto"/>
        <w:ind w:left="132" w:right="778" w:firstLine="-1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alevli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4701" w:right="384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98" w:lineRule="exact"/>
        <w:ind w:left="128" w:right="-20"/>
        <w:jc w:val="left"/>
        <w:tabs>
          <w:tab w:pos="2320" w:val="left"/>
          <w:tab w:pos="6640" w:val="left"/>
          <w:tab w:pos="8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  <w:position w:val="-2"/>
        </w:rPr>
        <w:t>yapılmıştı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2"/>
          <w:w w:val="107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ACAEAC"/>
          <w:spacing w:val="0"/>
          <w:w w:val="14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ACAEAC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CAEAC"/>
          <w:spacing w:val="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IKöpükK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727474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27474"/>
          <w:spacing w:val="-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47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2747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52"/>
          <w:position w:val="-3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4"/>
          <w:w w:val="52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-3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4" w:lineRule="exact"/>
        <w:ind w:left="5552" w:right="-20"/>
        <w:jc w:val="left"/>
        <w:tabs>
          <w:tab w:pos="6640" w:val="left"/>
          <w:tab w:pos="82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25"/>
          <w:szCs w:val="25"/>
          <w:color w:val="2F2F2F"/>
          <w:spacing w:val="0"/>
          <w:w w:val="173"/>
          <w:position w:val="3"/>
        </w:rPr>
        <w:t>ı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444444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444444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444444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128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inceleme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tetki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1"/>
        </w:rPr>
        <w:t>gelmemiştir.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226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atıl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vaziyetteki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52" w:lineRule="auto"/>
        <w:ind w:left="2171" w:right="63" w:firstLine="-2053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inceleme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araştırmada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bırakıla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izmaritinin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62" w:lineRule="auto"/>
        <w:ind w:left="132" w:right="3962"/>
        <w:jc w:val="left"/>
        <w:tabs>
          <w:tab w:pos="216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jBedeli: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52" w:lineRule="auto"/>
        <w:ind w:left="113" w:right="972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ireslim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2" w:after="0" w:line="132" w:lineRule="exact"/>
        <w:ind w:left="113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727474"/>
          <w:spacing w:val="0"/>
          <w:w w:val="139"/>
          <w:position w:val="-3"/>
        </w:rPr>
        <w:t>1=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left="137" w:right="-20"/>
        <w:jc w:val="left"/>
        <w:tabs>
          <w:tab w:pos="2160" w:val="left"/>
          <w:tab w:pos="6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Ekıvı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2"/>
        </w:rPr>
        <w:t>:22.05.2017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JSaati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1"/>
        </w:rPr>
        <w:t>18:25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14" w:lineRule="exact"/>
        <w:ind w:left="228" w:right="-20"/>
        <w:jc w:val="left"/>
        <w:tabs>
          <w:tab w:pos="1040" w:val="left"/>
          <w:tab w:pos="1540" w:val="left"/>
          <w:tab w:pos="8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1"/>
        </w:rPr>
        <w:t>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40" w:right="260"/>
        </w:sectPr>
      </w:pPr>
      <w:rPr/>
    </w:p>
    <w:p>
      <w:pPr>
        <w:spacing w:before="40" w:after="0" w:line="240" w:lineRule="auto"/>
        <w:ind w:left="2329" w:right="-73"/>
        <w:jc w:val="left"/>
        <w:tabs>
          <w:tab w:pos="4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right="332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63" w:lineRule="exact"/>
        <w:ind w:left="2434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3.699158pt;margin-top:14.588277pt;width:30.908248pt;height:31.5pt;mso-position-horizontal-relative:page;mso-position-vertical-relative:paragraph;z-index:-15771" type="#_x0000_t202" filled="f" stroked="f">
            <v:textbox inset="0,0,0,0">
              <w:txbxContent>
                <w:p>
                  <w:pPr>
                    <w:spacing w:before="0" w:after="0" w:line="630" w:lineRule="exact"/>
                    <w:ind w:right="-134"/>
                    <w:jc w:val="left"/>
                    <w:rPr>
                      <w:rFonts w:ascii="Arial" w:hAnsi="Arial" w:cs="Arial" w:eastAsia="Arial"/>
                      <w:sz w:val="63"/>
                      <w:szCs w:val="63"/>
                    </w:rPr>
                  </w:pPr>
                  <w:rPr/>
                  <w:r>
                    <w:rPr>
                      <w:rFonts w:ascii="Arial" w:hAnsi="Arial" w:cs="Arial" w:eastAsia="Arial"/>
                      <w:sz w:val="63"/>
                      <w:szCs w:val="63"/>
                      <w:color w:val="5E5E5E"/>
                      <w:spacing w:val="1"/>
                      <w:w w:val="104"/>
                      <w:position w:val="-1"/>
                    </w:rPr>
                    <w:t>(</w:t>
                  </w:r>
                  <w:r>
                    <w:rPr>
                      <w:rFonts w:ascii="Arial" w:hAnsi="Arial" w:cs="Arial" w:eastAsia="Arial"/>
                      <w:sz w:val="63"/>
                      <w:szCs w:val="63"/>
                      <w:color w:val="5E5E5E"/>
                      <w:spacing w:val="5"/>
                      <w:w w:val="104"/>
                      <w:position w:val="-1"/>
                    </w:rPr>
                    <w:t>r</w:t>
                  </w:r>
                  <w:r>
                    <w:rPr>
                      <w:rFonts w:ascii="Arial" w:hAnsi="Arial" w:cs="Arial" w:eastAsia="Arial"/>
                      <w:sz w:val="63"/>
                      <w:szCs w:val="63"/>
                      <w:color w:val="5E5E5E"/>
                      <w:spacing w:val="4"/>
                      <w:w w:val="104"/>
                      <w:position w:val="-1"/>
                    </w:rPr>
                    <w:t>f</w:t>
                  </w:r>
                  <w:r>
                    <w:rPr>
                      <w:rFonts w:ascii="Arial" w:hAnsi="Arial" w:cs="Arial" w:eastAsia="Arial"/>
                      <w:sz w:val="63"/>
                      <w:szCs w:val="63"/>
                      <w:color w:val="5E5E5E"/>
                      <w:spacing w:val="-431"/>
                      <w:w w:val="104"/>
                      <w:position w:val="-1"/>
                    </w:rPr>
                    <w:t>A</w:t>
                  </w:r>
                  <w:r>
                    <w:rPr>
                      <w:rFonts w:ascii="Arial" w:hAnsi="Arial" w:cs="Arial" w:eastAsia="Arial"/>
                      <w:sz w:val="63"/>
                      <w:szCs w:val="6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0.576172pt;margin-top:13.149954pt;width:19.201366pt;height:11.5pt;mso-position-horizontal-relative:page;mso-position-vertical-relative:paragraph;z-index:-15770" type="#_x0000_t202" filled="f" stroked="f">
            <v:textbox inset="0,0,0,0">
              <w:txbxContent>
                <w:p>
                  <w:pPr>
                    <w:spacing w:before="0" w:after="0" w:line="230" w:lineRule="exact"/>
                    <w:ind w:right="-74"/>
                    <w:jc w:val="left"/>
                    <w:rPr>
                      <w:rFonts w:ascii="Arial" w:hAnsi="Arial" w:cs="Arial" w:eastAsia="Arial"/>
                      <w:sz w:val="21"/>
                      <w:szCs w:val="2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727474"/>
                      <w:spacing w:val="0"/>
                      <w:w w:val="81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727474"/>
                      <w:spacing w:val="7"/>
                      <w:w w:val="81"/>
                    </w:rPr>
                    <w:t> 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5E5E5E"/>
                      <w:spacing w:val="0"/>
                      <w:w w:val="100"/>
                    </w:rPr>
                    <w:t>t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5E5E5E"/>
                      <w:spacing w:val="-8"/>
                      <w:w w:val="100"/>
                    </w:rPr>
                    <w:t>g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5E5E5E"/>
                      <w:spacing w:val="0"/>
                      <w:w w:val="100"/>
                    </w:rPr>
                    <w:t>e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8"/>
          <w:szCs w:val="28"/>
          <w:color w:val="727474"/>
          <w:spacing w:val="0"/>
          <w:w w:val="269"/>
          <w:b/>
          <w:bCs/>
          <w:position w:val="-5"/>
        </w:rPr>
        <w:t>Nuret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0"/>
          <w:w w:val="55"/>
          <w:b/>
          <w:bCs/>
        </w:rPr>
        <w:t>3</w:t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24"/>
          <w:w w:val="55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55"/>
        </w:rPr>
        <w:t>O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55"/>
        </w:rPr>
        <w:t> </w:t>
      </w:r>
      <w:r>
        <w:rPr>
          <w:rFonts w:ascii="Arial" w:hAnsi="Arial" w:cs="Arial" w:eastAsia="Arial"/>
          <w:sz w:val="25"/>
          <w:szCs w:val="25"/>
          <w:color w:val="2F2F2F"/>
          <w:spacing w:val="10"/>
          <w:w w:val="55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61"/>
        </w:rPr>
        <w:t>MaYIS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61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16"/>
          <w:w w:val="61"/>
        </w:rPr>
        <w:t> 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61"/>
        </w:rPr>
        <w:t>Z017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10" w:after="0" w:line="178" w:lineRule="exact"/>
        <w:ind w:left="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i/>
          <w:position w:val="-4"/>
        </w:rPr>
        <w:t>1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i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42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0"/>
          <w:position w:val="-4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1" w:lineRule="exact"/>
        <w:ind w:left="812" w:right="-20"/>
        <w:jc w:val="left"/>
        <w:rPr>
          <w:rFonts w:ascii="Arial" w:hAnsi="Arial" w:cs="Arial" w:eastAsia="Arial"/>
          <w:sz w:val="37"/>
          <w:szCs w:val="3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6.706604pt;margin-top:14.827561pt;width:22.880001pt;height:52pt;mso-position-horizontal-relative:page;mso-position-vertical-relative:paragraph;z-index:-15767" type="#_x0000_t202" filled="f" stroked="f">
            <v:textbox inset="0,0,0,0">
              <w:txbxContent>
                <w:p>
                  <w:pPr>
                    <w:spacing w:before="0" w:after="0" w:line="1040" w:lineRule="exact"/>
                    <w:ind w:right="-196"/>
                    <w:jc w:val="left"/>
                    <w:rPr>
                      <w:rFonts w:ascii="Arial" w:hAnsi="Arial" w:cs="Arial" w:eastAsia="Arial"/>
                      <w:sz w:val="104"/>
                      <w:szCs w:val="104"/>
                    </w:rPr>
                  </w:pPr>
                  <w:rPr/>
                  <w:r>
                    <w:rPr>
                      <w:rFonts w:ascii="Arial" w:hAnsi="Arial" w:cs="Arial" w:eastAsia="Arial"/>
                      <w:sz w:val="104"/>
                      <w:szCs w:val="104"/>
                      <w:color w:val="3A4285"/>
                      <w:spacing w:val="0"/>
                      <w:w w:val="100"/>
                      <w:position w:val="-1"/>
                    </w:rPr>
                    <w:t>J</w:t>
                  </w:r>
                  <w:r>
                    <w:rPr>
                      <w:rFonts w:ascii="Arial" w:hAnsi="Arial" w:cs="Arial" w:eastAsia="Arial"/>
                      <w:sz w:val="104"/>
                      <w:szCs w:val="10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7"/>
          <w:szCs w:val="37"/>
          <w:color w:val="ACAEAC"/>
          <w:spacing w:val="0"/>
          <w:w w:val="115"/>
          <w:position w:val="-7"/>
        </w:rPr>
        <w:t>.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40" w:right="260"/>
          <w:cols w:num="2" w:equalWidth="0">
            <w:col w:w="6336" w:space="2554"/>
            <w:col w:w="2530"/>
          </w:cols>
        </w:sectPr>
      </w:pPr>
      <w:rPr/>
    </w:p>
    <w:p>
      <w:pPr>
        <w:spacing w:before="94" w:after="0" w:line="240" w:lineRule="auto"/>
        <w:ind w:left="14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5" w:lineRule="exact"/>
        <w:ind w:left="191" w:right="-74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3"/>
          <w:szCs w:val="23"/>
          <w:color w:val="727474"/>
          <w:spacing w:val="3"/>
          <w:w w:val="100"/>
        </w:rPr>
        <w:t>İ</w:t>
      </w:r>
      <w:r>
        <w:rPr>
          <w:rFonts w:ascii="Times New Roman" w:hAnsi="Times New Roman" w:cs="Times New Roman" w:eastAsia="Times New Roman"/>
          <w:sz w:val="23"/>
          <w:szCs w:val="23"/>
          <w:color w:val="727474"/>
          <w:spacing w:val="0"/>
          <w:w w:val="100"/>
        </w:rPr>
        <w:t>tf</w:t>
      </w:r>
      <w:r>
        <w:rPr>
          <w:rFonts w:ascii="Times New Roman" w:hAnsi="Times New Roman" w:cs="Times New Roman" w:eastAsia="Times New Roman"/>
          <w:sz w:val="23"/>
          <w:szCs w:val="23"/>
          <w:color w:val="72747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727474"/>
          <w:spacing w:val="0"/>
          <w:w w:val="106"/>
        </w:rPr>
        <w:t>!</w:t>
      </w:r>
      <w:r>
        <w:rPr>
          <w:rFonts w:ascii="Times New Roman" w:hAnsi="Times New Roman" w:cs="Times New Roman" w:eastAsia="Times New Roman"/>
          <w:sz w:val="23"/>
          <w:szCs w:val="23"/>
          <w:color w:val="727474"/>
          <w:spacing w:val="1"/>
          <w:w w:val="105"/>
        </w:rPr>
        <w:t>ı</w:t>
      </w:r>
      <w:r>
        <w:rPr>
          <w:rFonts w:ascii="Times New Roman" w:hAnsi="Times New Roman" w:cs="Times New Roman" w:eastAsia="Times New Roman"/>
          <w:sz w:val="23"/>
          <w:szCs w:val="23"/>
          <w:color w:val="727474"/>
          <w:spacing w:val="0"/>
          <w:w w:val="106"/>
        </w:rPr>
        <w:t>r</w:t>
      </w:r>
      <w:r>
        <w:rPr>
          <w:rFonts w:ascii="Times New Roman" w:hAnsi="Times New Roman" w:cs="Times New Roman" w:eastAsia="Times New Roman"/>
          <w:sz w:val="23"/>
          <w:szCs w:val="23"/>
          <w:color w:val="727474"/>
          <w:spacing w:val="-22"/>
          <w:w w:val="106"/>
        </w:rPr>
        <w:t>'</w:t>
      </w:r>
      <w:r>
        <w:rPr>
          <w:rFonts w:ascii="Times New Roman" w:hAnsi="Times New Roman" w:cs="Times New Roman" w:eastAsia="Times New Roman"/>
          <w:sz w:val="23"/>
          <w:szCs w:val="23"/>
          <w:color w:val="181F44"/>
          <w:spacing w:val="0"/>
          <w:w w:val="81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spacing w:before="0" w:after="0" w:line="665" w:lineRule="exact"/>
        <w:ind w:right="-134"/>
        <w:jc w:val="left"/>
        <w:rPr>
          <w:rFonts w:ascii="Arial" w:hAnsi="Arial" w:cs="Arial" w:eastAsia="Arial"/>
          <w:sz w:val="63"/>
          <w:szCs w:val="63"/>
        </w:rPr>
      </w:pPr>
      <w:rPr/>
      <w:r>
        <w:rPr/>
        <w:br w:type="column"/>
      </w:r>
      <w:r>
        <w:rPr>
          <w:rFonts w:ascii="Arial" w:hAnsi="Arial" w:cs="Arial" w:eastAsia="Arial"/>
          <w:sz w:val="63"/>
          <w:szCs w:val="63"/>
          <w:color w:val="5E5E5E"/>
          <w:spacing w:val="1"/>
          <w:w w:val="103"/>
          <w:position w:val="-1"/>
        </w:rPr>
        <w:t>m</w:t>
      </w:r>
      <w:r>
        <w:rPr>
          <w:rFonts w:ascii="Arial" w:hAnsi="Arial" w:cs="Arial" w:eastAsia="Arial"/>
          <w:sz w:val="63"/>
          <w:szCs w:val="63"/>
          <w:color w:val="5E5E5E"/>
          <w:spacing w:val="2"/>
          <w:w w:val="103"/>
          <w:position w:val="-1"/>
        </w:rPr>
        <w:t>i</w:t>
      </w:r>
      <w:r>
        <w:rPr>
          <w:rFonts w:ascii="Arial" w:hAnsi="Arial" w:cs="Arial" w:eastAsia="Arial"/>
          <w:sz w:val="63"/>
          <w:szCs w:val="63"/>
          <w:color w:val="5E5E5E"/>
          <w:spacing w:val="4"/>
          <w:w w:val="103"/>
          <w:position w:val="-1"/>
        </w:rPr>
        <w:t>r</w:t>
      </w:r>
      <w:r>
        <w:rPr>
          <w:rFonts w:ascii="Arial" w:hAnsi="Arial" w:cs="Arial" w:eastAsia="Arial"/>
          <w:sz w:val="63"/>
          <w:szCs w:val="63"/>
          <w:color w:val="5E5E5E"/>
          <w:spacing w:val="0"/>
          <w:w w:val="103"/>
          <w:position w:val="-1"/>
        </w:rPr>
        <w:t>l</w:t>
      </w:r>
      <w:r>
        <w:rPr>
          <w:rFonts w:ascii="Arial" w:hAnsi="Arial" w:cs="Arial" w:eastAsia="Arial"/>
          <w:sz w:val="63"/>
          <w:szCs w:val="63"/>
          <w:color w:val="000000"/>
          <w:spacing w:val="0"/>
          <w:w w:val="100"/>
          <w:position w:val="0"/>
        </w:rPr>
      </w:r>
    </w:p>
    <w:p>
      <w:pPr>
        <w:spacing w:before="41" w:after="0" w:line="240" w:lineRule="auto"/>
        <w:ind w:left="27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</w:rPr>
        <w:t>Amiıı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5"/>
          <w:w w:val="9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727474"/>
          <w:spacing w:val="0"/>
          <w:w w:val="14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auto"/>
        <w:ind w:left="2846" w:right="-20"/>
        <w:jc w:val="left"/>
        <w:tabs>
          <w:tab w:pos="3300" w:val="left"/>
          <w:tab w:pos="428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8.940552pt;margin-top:-1.208726pt;width:5.4516pt;height:22pt;mso-position-horizontal-relative:page;mso-position-vertical-relative:paragraph;z-index:-15769" type="#_x0000_t202" filled="f" stroked="f">
            <v:textbox inset="0,0,0,0">
              <w:txbxContent>
                <w:p>
                  <w:pPr>
                    <w:spacing w:before="0" w:after="0" w:line="440" w:lineRule="exact"/>
                    <w:ind w:right="-106"/>
                    <w:jc w:val="left"/>
                    <w:rPr>
                      <w:rFonts w:ascii="Arial" w:hAnsi="Arial" w:cs="Arial" w:eastAsia="Arial"/>
                      <w:sz w:val="44"/>
                      <w:szCs w:val="44"/>
                    </w:rPr>
                  </w:pPr>
                  <w:rPr/>
                  <w:r>
                    <w:rPr>
                      <w:rFonts w:ascii="Arial" w:hAnsi="Arial" w:cs="Arial" w:eastAsia="Arial"/>
                      <w:sz w:val="44"/>
                      <w:szCs w:val="44"/>
                      <w:color w:val="3A4285"/>
                      <w:spacing w:val="0"/>
                      <w:w w:val="69"/>
                    </w:rPr>
                    <w:t>"</w:t>
                  </w:r>
                  <w:r>
                    <w:rPr>
                      <w:rFonts w:ascii="Arial" w:hAnsi="Arial" w:cs="Arial" w:eastAsia="Arial"/>
                      <w:sz w:val="44"/>
                      <w:szCs w:val="4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8"/>
          <w:szCs w:val="8"/>
          <w:color w:val="5E5E5E"/>
          <w:spacing w:val="-19"/>
          <w:w w:val="164"/>
        </w:rPr>
        <w:t>,</w:t>
      </w:r>
      <w:r>
        <w:rPr>
          <w:rFonts w:ascii="Times New Roman" w:hAnsi="Times New Roman" w:cs="Times New Roman" w:eastAsia="Times New Roman"/>
          <w:sz w:val="8"/>
          <w:szCs w:val="8"/>
          <w:color w:val="8E8E90"/>
          <w:spacing w:val="0"/>
          <w:w w:val="174"/>
        </w:rPr>
        <w:t>·</w:t>
      </w:r>
      <w:r>
        <w:rPr>
          <w:rFonts w:ascii="Times New Roman" w:hAnsi="Times New Roman" w:cs="Times New Roman" w:eastAsia="Times New Roman"/>
          <w:sz w:val="8"/>
          <w:szCs w:val="8"/>
          <w:color w:val="8E8E9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8E8E90"/>
          <w:spacing w:val="0"/>
          <w:w w:val="169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8E8E90"/>
          <w:spacing w:val="0"/>
          <w:w w:val="169"/>
        </w:rPr>
        <w:t>   </w:t>
      </w:r>
      <w:r>
        <w:rPr>
          <w:rFonts w:ascii="Times New Roman" w:hAnsi="Times New Roman" w:cs="Times New Roman" w:eastAsia="Times New Roman"/>
          <w:sz w:val="8"/>
          <w:szCs w:val="8"/>
          <w:color w:val="8E8E90"/>
          <w:spacing w:val="7"/>
          <w:w w:val="169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5E5E5E"/>
          <w:spacing w:val="-12"/>
          <w:w w:val="169"/>
        </w:rPr>
        <w:t>·</w:t>
      </w:r>
      <w:r>
        <w:rPr>
          <w:rFonts w:ascii="Times New Roman" w:hAnsi="Times New Roman" w:cs="Times New Roman" w:eastAsia="Times New Roman"/>
          <w:sz w:val="8"/>
          <w:szCs w:val="8"/>
          <w:color w:val="444444"/>
          <w:spacing w:val="0"/>
          <w:w w:val="169"/>
        </w:rPr>
        <w:t>'</w:t>
      </w:r>
      <w:r>
        <w:rPr>
          <w:rFonts w:ascii="Times New Roman" w:hAnsi="Times New Roman" w:cs="Times New Roman" w:eastAsia="Times New Roman"/>
          <w:sz w:val="8"/>
          <w:szCs w:val="8"/>
          <w:color w:val="444444"/>
          <w:spacing w:val="0"/>
          <w:w w:val="169"/>
        </w:rPr>
        <w:t>   </w:t>
      </w:r>
      <w:r>
        <w:rPr>
          <w:rFonts w:ascii="Times New Roman" w:hAnsi="Times New Roman" w:cs="Times New Roman" w:eastAsia="Times New Roman"/>
          <w:sz w:val="8"/>
          <w:szCs w:val="8"/>
          <w:color w:val="444444"/>
          <w:spacing w:val="27"/>
          <w:w w:val="169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727474"/>
          <w:spacing w:val="0"/>
          <w:w w:val="169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727474"/>
          <w:spacing w:val="-10"/>
          <w:w w:val="169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727474"/>
          <w:spacing w:val="0"/>
          <w:w w:val="169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727474"/>
          <w:spacing w:val="-19"/>
          <w:w w:val="169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727474"/>
          <w:spacing w:val="8"/>
          <w:w w:val="169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5E5E5E"/>
          <w:spacing w:val="0"/>
          <w:w w:val="169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5E5E5E"/>
          <w:spacing w:val="29"/>
          <w:w w:val="169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727474"/>
          <w:spacing w:val="1"/>
          <w:w w:val="181"/>
        </w:rPr>
        <w:t>'</w:t>
      </w:r>
      <w:r>
        <w:rPr>
          <w:rFonts w:ascii="Times New Roman" w:hAnsi="Times New Roman" w:cs="Times New Roman" w:eastAsia="Times New Roman"/>
          <w:sz w:val="8"/>
          <w:szCs w:val="8"/>
          <w:color w:val="8E8E90"/>
          <w:spacing w:val="0"/>
          <w:w w:val="68"/>
        </w:rPr>
        <w:t>·</w:t>
      </w:r>
      <w:r>
        <w:rPr>
          <w:rFonts w:ascii="Times New Roman" w:hAnsi="Times New Roman" w:cs="Times New Roman" w:eastAsia="Times New Roman"/>
          <w:sz w:val="8"/>
          <w:szCs w:val="8"/>
          <w:color w:val="8E8E90"/>
          <w:spacing w:val="-12"/>
          <w:w w:val="68"/>
        </w:rPr>
        <w:t>·</w:t>
      </w:r>
      <w:r>
        <w:rPr>
          <w:rFonts w:ascii="Times New Roman" w:hAnsi="Times New Roman" w:cs="Times New Roman" w:eastAsia="Times New Roman"/>
          <w:sz w:val="8"/>
          <w:szCs w:val="8"/>
          <w:color w:val="5E5E5E"/>
          <w:spacing w:val="-9"/>
          <w:w w:val="97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8E8E90"/>
          <w:spacing w:val="-14"/>
          <w:w w:val="166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727474"/>
          <w:spacing w:val="0"/>
          <w:w w:val="78"/>
        </w:rPr>
        <w:t>;&lt;</w:t>
      </w:r>
      <w:r>
        <w:rPr>
          <w:rFonts w:ascii="Times New Roman" w:hAnsi="Times New Roman" w:cs="Times New Roman" w:eastAsia="Times New Roman"/>
          <w:sz w:val="8"/>
          <w:szCs w:val="8"/>
          <w:color w:val="72747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727474"/>
          <w:spacing w:val="0"/>
          <w:w w:val="100"/>
        </w:rPr>
      </w:r>
      <w:r>
        <w:rPr>
          <w:rFonts w:ascii="Times New Roman" w:hAnsi="Times New Roman" w:cs="Times New Roman" w:eastAsia="Times New Roman"/>
          <w:sz w:val="8"/>
          <w:szCs w:val="8"/>
          <w:color w:val="8E8E90"/>
          <w:spacing w:val="0"/>
          <w:w w:val="300"/>
        </w:rPr>
        <w:t>''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160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302.016846pt;margin-top:3.615998pt;width:35.09603pt;height:.1pt;mso-position-horizontal-relative:page;mso-position-vertical-relative:paragraph;z-index:-15774" coordorigin="6040,72" coordsize="702,2">
            <v:shape style="position:absolute;left:6040;top:72;width:702;height:2" coordorigin="6040,72" coordsize="702,0" path="m6040,72l6742,72e" filled="f" stroked="t" strokeweight=".716246pt" strokecolor="#646BAF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8"/>
          <w:szCs w:val="18"/>
          <w:color w:val="3A4285"/>
          <w:spacing w:val="0"/>
          <w:w w:val="209"/>
          <w:i/>
          <w:position w:val="-4"/>
        </w:rPr>
        <w:t>rv-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40" w:right="260"/>
          <w:cols w:num="4" w:equalWidth="0">
            <w:col w:w="793" w:space="1641"/>
            <w:col w:w="795" w:space="249"/>
            <w:col w:w="1045" w:space="1320"/>
            <w:col w:w="5577"/>
          </w:cols>
        </w:sectPr>
      </w:pPr>
      <w:rPr/>
    </w:p>
    <w:p>
      <w:pPr>
        <w:spacing w:before="0" w:after="0" w:line="260" w:lineRule="exact"/>
        <w:ind w:right="953"/>
        <w:jc w:val="right"/>
        <w:tabs>
          <w:tab w:pos="122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727474"/>
          <w:w w:val="113"/>
          <w:position w:val="-2"/>
        </w:rPr>
        <w:t>Bülen</w:t>
      </w:r>
      <w:r>
        <w:rPr>
          <w:rFonts w:ascii="Times New Roman" w:hAnsi="Times New Roman" w:cs="Times New Roman" w:eastAsia="Times New Roman"/>
          <w:sz w:val="29"/>
          <w:szCs w:val="29"/>
          <w:color w:val="727474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727474"/>
          <w:w w:val="100"/>
          <w:position w:val="-2"/>
        </w:rPr>
      </w:r>
      <w:r>
        <w:rPr>
          <w:rFonts w:ascii="Times New Roman" w:hAnsi="Times New Roman" w:cs="Times New Roman" w:eastAsia="Times New Roman"/>
          <w:sz w:val="25"/>
          <w:szCs w:val="25"/>
          <w:color w:val="727474"/>
          <w:spacing w:val="9"/>
          <w:w w:val="127"/>
          <w:position w:val="-2"/>
        </w:rPr>
        <w:t>J</w:t>
      </w:r>
      <w:r>
        <w:rPr>
          <w:rFonts w:ascii="Times New Roman" w:hAnsi="Times New Roman" w:cs="Times New Roman" w:eastAsia="Times New Roman"/>
          <w:sz w:val="25"/>
          <w:szCs w:val="25"/>
          <w:color w:val="8E8E90"/>
          <w:spacing w:val="0"/>
          <w:w w:val="130"/>
          <w:position w:val="-2"/>
        </w:rPr>
        <w:t>Sl</w:t>
      </w:r>
      <w:r>
        <w:rPr>
          <w:rFonts w:ascii="Times New Roman" w:hAnsi="Times New Roman" w:cs="Times New Roman" w:eastAsia="Times New Roman"/>
          <w:sz w:val="25"/>
          <w:szCs w:val="25"/>
          <w:color w:val="8E8E90"/>
          <w:spacing w:val="-45"/>
          <w:w w:val="131"/>
          <w:position w:val="-2"/>
        </w:rPr>
        <w:t>J</w:t>
      </w:r>
      <w:r>
        <w:rPr>
          <w:rFonts w:ascii="Arial" w:hAnsi="Arial" w:cs="Arial" w:eastAsia="Arial"/>
          <w:sz w:val="22"/>
          <w:szCs w:val="22"/>
          <w:color w:val="ACAEAC"/>
          <w:spacing w:val="11"/>
          <w:w w:val="129"/>
          <w:position w:val="-6"/>
        </w:rPr>
        <w:t>'</w:t>
      </w:r>
      <w:r>
        <w:rPr>
          <w:rFonts w:ascii="Times New Roman" w:hAnsi="Times New Roman" w:cs="Times New Roman" w:eastAsia="Times New Roman"/>
          <w:sz w:val="25"/>
          <w:szCs w:val="25"/>
          <w:color w:val="8E8E90"/>
          <w:spacing w:val="0"/>
          <w:w w:val="131"/>
          <w:position w:val="-2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right="964"/>
        <w:jc w:val="right"/>
        <w:tabs>
          <w:tab w:pos="3540" w:val="left"/>
          <w:tab w:pos="462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gür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1"/>
        </w:rPr>
        <w:t>İKİZ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3"/>
          <w:szCs w:val="23"/>
          <w:color w:val="2F2F2F"/>
          <w:spacing w:val="0"/>
          <w:w w:val="86"/>
          <w:position w:val="7"/>
        </w:rPr>
        <w:t>l</w:t>
      </w:r>
      <w:r>
        <w:rPr>
          <w:rFonts w:ascii="Times New Roman" w:hAnsi="Times New Roman" w:cs="Times New Roman" w:eastAsia="Times New Roman"/>
          <w:sz w:val="23"/>
          <w:szCs w:val="23"/>
          <w:color w:val="2F2F2F"/>
          <w:spacing w:val="1"/>
          <w:w w:val="87"/>
          <w:position w:val="7"/>
        </w:rPr>
        <w:t>n</w:t>
      </w:r>
      <w:r>
        <w:rPr>
          <w:rFonts w:ascii="Times New Roman" w:hAnsi="Times New Roman" w:cs="Times New Roman" w:eastAsia="Times New Roman"/>
          <w:sz w:val="23"/>
          <w:szCs w:val="23"/>
          <w:color w:val="5E5E5E"/>
          <w:spacing w:val="8"/>
          <w:w w:val="86"/>
          <w:position w:val="7"/>
        </w:rPr>
        <w:t>a</w:t>
      </w:r>
      <w:r>
        <w:rPr>
          <w:rFonts w:ascii="Times New Roman" w:hAnsi="Times New Roman" w:cs="Times New Roman" w:eastAsia="Times New Roman"/>
          <w:sz w:val="23"/>
          <w:szCs w:val="23"/>
          <w:color w:val="444444"/>
          <w:spacing w:val="0"/>
          <w:w w:val="45"/>
          <w:position w:val="7"/>
        </w:rPr>
        <w:t>ı</w:t>
      </w:r>
      <w:r>
        <w:rPr>
          <w:rFonts w:ascii="Times New Roman" w:hAnsi="Times New Roman" w:cs="Times New Roman" w:eastAsia="Times New Roman"/>
          <w:sz w:val="23"/>
          <w:szCs w:val="23"/>
          <w:color w:val="444444"/>
          <w:spacing w:val="-39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727474"/>
          <w:spacing w:val="0"/>
          <w:w w:val="58"/>
          <w:position w:val="7"/>
        </w:rPr>
        <w:t>ve</w:t>
      </w:r>
      <w:r>
        <w:rPr>
          <w:rFonts w:ascii="Times New Roman" w:hAnsi="Times New Roman" w:cs="Times New Roman" w:eastAsia="Times New Roman"/>
          <w:sz w:val="23"/>
          <w:szCs w:val="23"/>
          <w:color w:val="727474"/>
          <w:spacing w:val="10"/>
          <w:w w:val="58"/>
          <w:position w:val="7"/>
        </w:rPr>
        <w:t>_</w:t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72"/>
          <w:position w:val="7"/>
        </w:rPr>
        <w:t>Y</w:t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3"/>
          <w:szCs w:val="23"/>
          <w:color w:val="727474"/>
          <w:spacing w:val="0"/>
          <w:w w:val="77"/>
          <w:position w:val="7"/>
        </w:rPr>
        <w:t>v</w:t>
      </w:r>
      <w:r>
        <w:rPr>
          <w:rFonts w:ascii="Times New Roman" w:hAnsi="Times New Roman" w:cs="Times New Roman" w:eastAsia="Times New Roman"/>
          <w:sz w:val="23"/>
          <w:szCs w:val="23"/>
          <w:color w:val="727474"/>
          <w:spacing w:val="0"/>
          <w:w w:val="77"/>
          <w:position w:val="7"/>
        </w:rPr>
        <w:t>e</w:t>
      </w:r>
      <w:r>
        <w:rPr>
          <w:rFonts w:ascii="Times New Roman" w:hAnsi="Times New Roman" w:cs="Times New Roman" w:eastAsia="Times New Roman"/>
          <w:sz w:val="23"/>
          <w:szCs w:val="23"/>
          <w:color w:val="727474"/>
          <w:spacing w:val="-2"/>
          <w:w w:val="77"/>
          <w:position w:val="7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8E8E90"/>
          <w:spacing w:val="0"/>
          <w:w w:val="100"/>
          <w:position w:val="7"/>
        </w:rPr>
        <w:t>A</w:t>
      </w:r>
      <w:r>
        <w:rPr>
          <w:rFonts w:ascii="Times New Roman" w:hAnsi="Times New Roman" w:cs="Times New Roman" w:eastAsia="Times New Roman"/>
          <w:sz w:val="23"/>
          <w:szCs w:val="23"/>
          <w:color w:val="8E8E90"/>
          <w:spacing w:val="-2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8E8E90"/>
          <w:spacing w:val="0"/>
          <w:w w:val="90"/>
          <w:position w:val="7"/>
        </w:rPr>
        <w:t>U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left="5208" w:right="-20"/>
        <w:jc w:val="left"/>
        <w:tabs>
          <w:tab w:pos="8500" w:val="left"/>
          <w:tab w:pos="9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C1C1C1"/>
          <w:spacing w:val="0"/>
          <w:w w:val="76"/>
          <w:position w:val="3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C1C1C1"/>
          <w:spacing w:val="-3"/>
          <w:w w:val="76"/>
          <w:position w:val="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71"/>
          <w:position w:val="3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3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8"/>
          <w:position w:val="3"/>
        </w:rPr>
        <w:t>üd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98"/>
          <w:position w:val="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3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76"/>
          <w:position w:val="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0"/>
          <w:w w:val="76"/>
          <w:position w:val="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8"/>
          <w:w w:val="98"/>
          <w:position w:val="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54"/>
          <w:position w:val="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474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727474"/>
          <w:spacing w:val="-3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47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2747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372"/>
          <w:position w:val="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76"/>
          <w:position w:val="3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3"/>
        </w:rPr>
        <w:t>'·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7" w:after="0" w:line="57" w:lineRule="exact"/>
        <w:ind w:right="1744"/>
        <w:jc w:val="right"/>
        <w:rPr>
          <w:rFonts w:ascii="Arial" w:hAnsi="Arial" w:cs="Arial" w:eastAsia="Arial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3.605774pt;margin-top:9.109891pt;width:46.335627pt;height:44.5pt;mso-position-horizontal-relative:page;mso-position-vertical-relative:paragraph;z-index:-15768" type="#_x0000_t202" filled="f" stroked="f">
            <v:textbox inset="0,0,0,0">
              <w:txbxContent>
                <w:p>
                  <w:pPr>
                    <w:spacing w:before="0" w:after="0" w:line="890" w:lineRule="exact"/>
                    <w:ind w:right="-174"/>
                    <w:jc w:val="left"/>
                    <w:rPr>
                      <w:rFonts w:ascii="Times New Roman" w:hAnsi="Times New Roman" w:cs="Times New Roman" w:eastAsia="Times New Roman"/>
                      <w:sz w:val="89"/>
                      <w:szCs w:val="8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9"/>
                      <w:szCs w:val="89"/>
                      <w:color w:val="3A4285"/>
                      <w:spacing w:val="0"/>
                      <w:w w:val="125"/>
                      <w:i/>
                    </w:rPr>
                    <w:t>#-</w:t>
                  </w:r>
                  <w:r>
                    <w:rPr>
                      <w:rFonts w:ascii="Times New Roman" w:hAnsi="Times New Roman" w:cs="Times New Roman" w:eastAsia="Times New Roman"/>
                      <w:sz w:val="89"/>
                      <w:szCs w:val="8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8"/>
          <w:szCs w:val="28"/>
          <w:color w:val="C1C1C1"/>
          <w:spacing w:val="0"/>
          <w:w w:val="135"/>
          <w:position w:val="-22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280" w:bottom="280" w:left="240" w:right="2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48" w:lineRule="exact"/>
        <w:ind w:left="15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72.853912pt;margin-top:-16.618166pt;width:23.874851pt;height:.1pt;mso-position-horizontal-relative:page;mso-position-vertical-relative:paragraph;z-index:-15773" coordorigin="3457,-332" coordsize="477,2">
            <v:shape style="position:absolute;left:3457;top:-332;width:477;height:2" coordorigin="3457,-332" coordsize="477,0" path="m3457,-332l3935,-332e" filled="f" stroked="t" strokeweight="2.148737pt" strokecolor="#444F8C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6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74" w:lineRule="exact"/>
        <w:ind w:right="-20"/>
        <w:jc w:val="left"/>
        <w:tabs>
          <w:tab w:pos="5320" w:val="left"/>
        </w:tabs>
        <w:rPr>
          <w:rFonts w:ascii="Arial" w:hAnsi="Arial" w:cs="Arial" w:eastAsia="Arial"/>
          <w:sz w:val="46"/>
          <w:szCs w:val="4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4"/>
          <w:szCs w:val="24"/>
          <w:color w:val="282A6B"/>
          <w:spacing w:val="0"/>
          <w:w w:val="57"/>
          <w:i/>
          <w:position w:val="-3"/>
        </w:rPr>
        <w:t>j_</w:t>
      </w:r>
      <w:r>
        <w:rPr>
          <w:rFonts w:ascii="Times New Roman" w:hAnsi="Times New Roman" w:cs="Times New Roman" w:eastAsia="Times New Roman"/>
          <w:sz w:val="24"/>
          <w:szCs w:val="24"/>
          <w:color w:val="282A6B"/>
          <w:spacing w:val="0"/>
          <w:w w:val="100"/>
          <w:i/>
          <w:position w:val="-3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282A6B"/>
          <w:spacing w:val="0"/>
          <w:w w:val="100"/>
          <w:i/>
          <w:position w:val="-3"/>
        </w:rPr>
      </w:r>
      <w:r>
        <w:rPr>
          <w:rFonts w:ascii="Arial" w:hAnsi="Arial" w:cs="Arial" w:eastAsia="Arial"/>
          <w:sz w:val="46"/>
          <w:szCs w:val="46"/>
          <w:color w:val="C1C1C1"/>
          <w:spacing w:val="0"/>
          <w:w w:val="82"/>
          <w:position w:val="1"/>
        </w:rPr>
        <w:t>.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  <w:position w:val="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53" w:lineRule="exact"/>
        <w:ind w:left="6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>M.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>Emi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-5"/>
        </w:rPr>
        <w:t>KARACAOÖLU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40" w:right="260"/>
          <w:cols w:num="2" w:equalWidth="0">
            <w:col w:w="521" w:space="3393"/>
            <w:col w:w="7506"/>
          </w:cols>
        </w:sectPr>
      </w:pPr>
      <w:rPr/>
    </w:p>
    <w:p>
      <w:pPr>
        <w:spacing w:before="0" w:after="0" w:line="286" w:lineRule="exact"/>
        <w:ind w:left="2377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v:group style="position:absolute;margin-left:16.354273pt;margin-top:39.847202pt;width:561.775223pt;height:772.514883pt;mso-position-horizontal-relative:page;mso-position-vertical-relative:page;z-index:-15775" coordorigin="327,797" coordsize="11236,15450">
            <v:group style="position:absolute;left:339;top:809;width:960;height:2" coordorigin="339,809" coordsize="960,2">
              <v:shape style="position:absolute;left:339;top:809;width:960;height:2" coordorigin="339,809" coordsize="960,0" path="m339,809l1299,809e" filled="f" stroked="t" strokeweight=".954994pt" strokecolor="#707070">
                <v:path arrowok="t"/>
              </v:shape>
            </v:group>
            <v:group style="position:absolute;left:1122;top:814;width:635;height:2" coordorigin="1122,814" coordsize="635,2">
              <v:shape style="position:absolute;left:1122;top:814;width:635;height:2" coordorigin="1122,814" coordsize="635,0" path="m1122,814l1757,814e" filled="f" stroked="t" strokeweight=".477497pt" strokecolor="#4F4F4F">
                <v:path arrowok="t"/>
              </v:shape>
            </v:group>
            <v:group style="position:absolute;left:1700;top:818;width:9822;height:2" coordorigin="1700,818" coordsize="9822,2">
              <v:shape style="position:absolute;left:1700;top:818;width:9822;height:2" coordorigin="1700,818" coordsize="9822,0" path="m1700,818l11522,818e" filled="f" stroked="t" strokeweight=".716246pt" strokecolor="#6B6B6B">
                <v:path arrowok="t"/>
              </v:shape>
            </v:group>
            <v:group style="position:absolute;left:2387;top:804;width:2;height:1039" coordorigin="2387,804" coordsize="2,1039">
              <v:shape style="position:absolute;left:2387;top:804;width:2;height:1039" coordorigin="2387,804" coordsize="0,1039" path="m2387,1843l2387,804e" filled="f" stroked="t" strokeweight=".477497pt" strokecolor="#2B2B2B">
                <v:path arrowok="t"/>
              </v:shape>
            </v:group>
            <v:group style="position:absolute;left:8318;top:823;width:874;height:2" coordorigin="8318,823" coordsize="874,2">
              <v:shape style="position:absolute;left:8318;top:823;width:874;height:2" coordorigin="8318,823" coordsize="874,0" path="m8318,823l9192,823e" filled="f" stroked="t" strokeweight=".477497pt" strokecolor="#4F4F4F">
                <v:path arrowok="t"/>
              </v:shape>
            </v:group>
            <v:group style="position:absolute;left:9166;top:814;width:2;height:1532" coordorigin="9166,814" coordsize="2,1532">
              <v:shape style="position:absolute;left:9166;top:814;width:2;height:1532" coordorigin="9166,814" coordsize="0,1532" path="m9166,2345l9166,814e" filled="f" stroked="t" strokeweight=".954994pt" strokecolor="#6B6B6B">
                <v:path arrowok="t"/>
              </v:shape>
            </v:group>
            <v:group style="position:absolute;left:11517;top:818;width:2;height:3159" coordorigin="11517,818" coordsize="2,3159">
              <v:shape style="position:absolute;left:11517;top:818;width:2;height:3159" coordorigin="11517,818" coordsize="0,3159" path="m11517,3977l11517,818e" filled="f" stroked="t" strokeweight=".954994pt" strokecolor="#646464">
                <v:path arrowok="t"/>
              </v:shape>
            </v:group>
            <v:group style="position:absolute;left:11517;top:1302;width:2;height:235" coordorigin="11517,1302" coordsize="2,235">
              <v:shape style="position:absolute;left:11517;top:1302;width:2;height:235" coordorigin="11517,1302" coordsize="0,235" path="m11517,1536l11517,1302e" filled="f" stroked="t" strokeweight=".477497pt" strokecolor="#3F3F3F">
                <v:path arrowok="t"/>
              </v:shape>
            </v:group>
            <v:group style="position:absolute;left:11520;top:818;width:2;height:1024" coordorigin="11520,818" coordsize="2,1024">
              <v:shape style="position:absolute;left:11520;top:818;width:2;height:1024" coordorigin="11520,818" coordsize="0,1024" path="m11520,1843l11520,818e" filled="f" stroked="t" strokeweight=".477497pt" strokecolor="#545454">
                <v:path arrowok="t"/>
              </v:shape>
            </v:group>
            <v:group style="position:absolute;left:344;top:2336;width:11183;height:2" coordorigin="344,2336" coordsize="11183,2">
              <v:shape style="position:absolute;left:344;top:2336;width:11183;height:2" coordorigin="344,2336" coordsize="11183,0" path="m344,2336l11527,2336e" filled="f" stroked="t" strokeweight=".716246pt" strokecolor="#6B6B6B">
                <v:path arrowok="t"/>
              </v:shape>
            </v:group>
            <v:group style="position:absolute;left:349;top:1785;width:2;height:1053" coordorigin="349,1785" coordsize="2,1053">
              <v:shape style="position:absolute;left:349;top:1785;width:2;height:1053" coordorigin="349,1785" coordsize="0,1053" path="m349,2838l349,1785e" filled="f" stroked="t" strokeweight=".477497pt" strokecolor="#343434">
                <v:path arrowok="t"/>
              </v:shape>
            </v:group>
            <v:group style="position:absolute;left:2390;top:1785;width:2;height:560" coordorigin="2390,1785" coordsize="2,560">
              <v:shape style="position:absolute;left:2390;top:1785;width:2;height:560" coordorigin="2390,1785" coordsize="0,560" path="m2390,2345l2390,1785e" filled="f" stroked="t" strokeweight=".477497pt" strokecolor="#3F3F3F">
                <v:path arrowok="t"/>
              </v:shape>
            </v:group>
            <v:group style="position:absolute;left:3457;top:2336;width:449;height:2" coordorigin="3457,2336" coordsize="449,2">
              <v:shape style="position:absolute;left:3457;top:2336;width:449;height:2" coordorigin="3457,2336" coordsize="449,0" path="m3457,2336l3906,2336e" filled="f" stroked="t" strokeweight=".477497pt" strokecolor="#484848">
                <v:path arrowok="t"/>
              </v:shape>
            </v:group>
            <v:group style="position:absolute;left:7387;top:2338;width:988;height:2" coordorigin="7387,2338" coordsize="988,2">
              <v:shape style="position:absolute;left:7387;top:2338;width:988;height:2" coordorigin="7387,2338" coordsize="988,0" path="m7387,2338l8375,2338e" filled="f" stroked="t" strokeweight=".477497pt" strokecolor="#545454">
                <v:path arrowok="t"/>
              </v:shape>
            </v:group>
            <v:group style="position:absolute;left:344;top:2575;width:11188;height:2" coordorigin="344,2575" coordsize="11188,2">
              <v:shape style="position:absolute;left:344;top:2575;width:11188;height:2" coordorigin="344,2575" coordsize="11188,0" path="m344,2575l11532,2575e" filled="f" stroked="t" strokeweight=".716246pt" strokecolor="#676767">
                <v:path arrowok="t"/>
              </v:shape>
            </v:group>
            <v:group style="position:absolute;left:7850;top:2331;width:2;height:254" coordorigin="7850,2331" coordsize="2,254">
              <v:shape style="position:absolute;left:7850;top:2331;width:2;height:254" coordorigin="7850,2331" coordsize="0,254" path="m7850,2585l7850,2331e" filled="f" stroked="t" strokeweight=".954994pt" strokecolor="#606060">
                <v:path arrowok="t"/>
              </v:shape>
            </v:group>
            <v:group style="position:absolute;left:344;top:2812;width:3171;height:2" coordorigin="344,2812" coordsize="3171,2">
              <v:shape style="position:absolute;left:344;top:2812;width:3171;height:2" coordorigin="344,2812" coordsize="3171,0" path="m344,2812l3514,2812e" filled="f" stroked="t" strokeweight=".716246pt" strokecolor="#6B6B6B">
                <v:path arrowok="t"/>
              </v:shape>
            </v:group>
            <v:group style="position:absolute;left:3457;top:2814;width:812;height:2" coordorigin="3457,2814" coordsize="812,2">
              <v:shape style="position:absolute;left:3457;top:2814;width:812;height:2" coordorigin="3457,2814" coordsize="812,0" path="m3457,2814l4269,2814e" filled="f" stroked="t" strokeweight=".477497pt" strokecolor="#4F4F4F">
                <v:path arrowok="t"/>
              </v:shape>
            </v:group>
            <v:group style="position:absolute;left:4212;top:2814;width:4164;height:2" coordorigin="4212,2814" coordsize="4164,2">
              <v:shape style="position:absolute;left:4212;top:2814;width:4164;height:2" coordorigin="4212,2814" coordsize="4164,0" path="m4212,2814l8375,2814e" filled="f" stroked="t" strokeweight=".716246pt" strokecolor="#676767">
                <v:path arrowok="t"/>
              </v:shape>
            </v:group>
            <v:group style="position:absolute;left:8318;top:2814;width:339;height:2" coordorigin="8318,2814" coordsize="339,2">
              <v:shape style="position:absolute;left:8318;top:2814;width:339;height:2" coordorigin="8318,2814" coordsize="339,0" path="m8318,2814l8657,2814e" filled="f" stroked="t" strokeweight=".477497pt" strokecolor="#444444">
                <v:path arrowok="t"/>
              </v:shape>
            </v:group>
            <v:group style="position:absolute;left:8600;top:2817;width:2932;height:2" coordorigin="8600,2817" coordsize="2932,2">
              <v:shape style="position:absolute;left:8600;top:2817;width:2932;height:2" coordorigin="8600,2817" coordsize="2932,0" path="m8600,2817l11532,2817e" filled="f" stroked="t" strokeweight=".716246pt" strokecolor="#707070">
                <v:path arrowok="t"/>
              </v:shape>
            </v:group>
            <v:group style="position:absolute;left:334;top:3054;width:11197;height:2" coordorigin="334,3054" coordsize="11197,2">
              <v:shape style="position:absolute;left:334;top:3054;width:11197;height:2" coordorigin="334,3054" coordsize="11197,0" path="m334,3054l11532,3054e" filled="f" stroked="t" strokeweight=".716246pt" strokecolor="#676767">
                <v:path arrowok="t"/>
              </v:shape>
            </v:group>
            <v:group style="position:absolute;left:344;top:1302;width:2;height:235" coordorigin="344,1302" coordsize="2,235">
              <v:shape style="position:absolute;left:344;top:1302;width:2;height:235" coordorigin="344,1302" coordsize="0,235" path="m344,1536l344,1302e" filled="f" stroked="t" strokeweight=".477497pt" strokecolor="#1F1F1F">
                <v:path arrowok="t"/>
              </v:shape>
            </v:group>
            <v:group style="position:absolute;left:351;top:804;width:2;height:15436" coordorigin="351,804" coordsize="2,15436">
              <v:shape style="position:absolute;left:351;top:804;width:2;height:15436" coordorigin="351,804" coordsize="0,15436" path="m351,16240l351,804e" filled="f" stroked="t" strokeweight=".716246pt" strokecolor="#575757">
                <v:path arrowok="t"/>
              </v:shape>
            </v:group>
            <v:group style="position:absolute;left:3849;top:3054;width:420;height:2" coordorigin="3849,3054" coordsize="420,2">
              <v:shape style="position:absolute;left:3849;top:3054;width:420;height:2" coordorigin="3849,3054" coordsize="420,0" path="m3849,3054l4269,3054e" filled="f" stroked="t" strokeweight=".477497pt" strokecolor="#484848">
                <v:path arrowok="t"/>
              </v:shape>
            </v:group>
            <v:group style="position:absolute;left:5553;top:3054;width:516;height:2" coordorigin="5553,3054" coordsize="516,2">
              <v:shape style="position:absolute;left:5553;top:3054;width:516;height:2" coordorigin="5553,3054" coordsize="516,0" path="m5553,3054l6069,3054e" filled="f" stroked="t" strokeweight=".477497pt" strokecolor="#4B4B4B">
                <v:path arrowok="t"/>
              </v:shape>
            </v:group>
            <v:group style="position:absolute;left:7812;top:3054;width:845;height:2" coordorigin="7812,3054" coordsize="845,2">
              <v:shape style="position:absolute;left:7812;top:3054;width:845;height:2" coordorigin="7812,3054" coordsize="845,0" path="m7812,3054l8657,3054e" filled="f" stroked="t" strokeweight=".477497pt" strokecolor="#545454">
                <v:path arrowok="t"/>
              </v:shape>
            </v:group>
            <v:group style="position:absolute;left:339;top:3293;width:11193;height:2" coordorigin="339,3293" coordsize="11193,2">
              <v:shape style="position:absolute;left:339;top:3293;width:11193;height:2" coordorigin="339,3293" coordsize="11193,0" path="m339,3293l11532,3293e" filled="f" stroked="t" strokeweight=".716246pt" strokecolor="#676767">
                <v:path arrowok="t"/>
              </v:shape>
            </v:group>
            <v:group style="position:absolute;left:349;top:2819;width:2;height:905" coordorigin="349,2819" coordsize="2,905">
              <v:shape style="position:absolute;left:349;top:2819;width:2;height:905" coordorigin="349,2819" coordsize="0,905" path="m349,3724l349,2819e" filled="f" stroked="t" strokeweight=".954994pt" strokecolor="#606060">
                <v:path arrowok="t"/>
              </v:shape>
            </v:group>
            <v:group style="position:absolute;left:5553;top:3293;width:516;height:2" coordorigin="5553,3293" coordsize="516,2">
              <v:shape style="position:absolute;left:5553;top:3293;width:516;height:2" coordorigin="5553,3293" coordsize="516,0" path="m5553,3293l6069,3293e" filled="f" stroked="t" strokeweight=".477497pt" strokecolor="#444444">
                <v:path arrowok="t"/>
              </v:shape>
            </v:group>
            <v:group style="position:absolute;left:6012;top:3293;width:759;height:2" coordorigin="6012,3293" coordsize="759,2">
              <v:shape style="position:absolute;left:6012;top:3293;width:759;height:2" coordorigin="6012,3293" coordsize="759,0" path="m6012,3293l6771,3293e" filled="f" stroked="t" strokeweight=".477497pt" strokecolor="#575757">
                <v:path arrowok="t"/>
              </v:shape>
            </v:group>
            <v:group style="position:absolute;left:6585;top:3293;width:1452;height:2" coordorigin="6585,3293" coordsize="1452,2">
              <v:shape style="position:absolute;left:6585;top:3293;width:1452;height:2" coordorigin="6585,3293" coordsize="1452,0" path="m6585,3293l8036,3293e" filled="f" stroked="t" strokeweight=".954994pt" strokecolor="#7C7C7C">
                <v:path arrowok="t"/>
              </v:shape>
            </v:group>
            <v:group style="position:absolute;left:8318;top:3293;width:339;height:2" coordorigin="8318,3293" coordsize="339,2">
              <v:shape style="position:absolute;left:8318;top:3293;width:339;height:2" coordorigin="8318,3293" coordsize="339,0" path="m8318,3293l8657,3293e" filled="f" stroked="t" strokeweight=".477497pt" strokecolor="#4B4B4B">
                <v:path arrowok="t"/>
              </v:shape>
            </v:group>
            <v:group style="position:absolute;left:339;top:3528;width:4374;height:2" coordorigin="339,3528" coordsize="4374,2">
              <v:shape style="position:absolute;left:339;top:3528;width:4374;height:2" coordorigin="339,3528" coordsize="4374,0" path="m339,3528l4713,3528e" filled="f" stroked="t" strokeweight=".716246pt" strokecolor="#606060">
                <v:path arrowok="t"/>
              </v:shape>
            </v:group>
            <v:group style="position:absolute;left:4656;top:3530;width:1413;height:2" coordorigin="4656,3530" coordsize="1413,2">
              <v:shape style="position:absolute;left:4656;top:3530;width:1413;height:2" coordorigin="4656,3530" coordsize="1413,0" path="m4656,3530l6069,3530e" filled="f" stroked="t" strokeweight=".954994pt" strokecolor="#777777">
                <v:path arrowok="t"/>
              </v:shape>
            </v:group>
            <v:group style="position:absolute;left:6012;top:3532;width:759;height:2" coordorigin="6012,3532" coordsize="759,2">
              <v:shape style="position:absolute;left:6012;top:3532;width:759;height:2" coordorigin="6012,3532" coordsize="759,0" path="m6012,3532l6771,3532e" filled="f" stroked="t" strokeweight=".477497pt" strokecolor="#575757">
                <v:path arrowok="t"/>
              </v:shape>
            </v:group>
            <v:group style="position:absolute;left:6714;top:3532;width:4818;height:2" coordorigin="6714,3532" coordsize="4818,2">
              <v:shape style="position:absolute;left:6714;top:3532;width:4818;height:2" coordorigin="6714,3532" coordsize="4818,0" path="m6714,3532l11532,3532e" filled="f" stroked="t" strokeweight=".716246pt" strokecolor="#6B6B6B">
                <v:path arrowok="t"/>
              </v:shape>
            </v:group>
            <v:group style="position:absolute;left:11527;top:3245;width:2;height:546" coordorigin="11527,3245" coordsize="2,546">
              <v:shape style="position:absolute;left:11527;top:3245;width:2;height:546" coordorigin="11527,3245" coordsize="0,546" path="m11527,3791l11527,3245e" filled="f" stroked="t" strokeweight=".477497pt" strokecolor="#3B3B3B">
                <v:path arrowok="t"/>
              </v:shape>
            </v:group>
            <v:group style="position:absolute;left:349;top:3504;width:2;height:287" coordorigin="349,3504" coordsize="2,287">
              <v:shape style="position:absolute;left:349;top:3504;width:2;height:287" coordorigin="349,3504" coordsize="0,287" path="m349,3791l349,3504e" filled="f" stroked="t" strokeweight=".954994pt" strokecolor="#4B4B4B">
                <v:path arrowok="t"/>
              </v:shape>
            </v:group>
            <v:group style="position:absolute;left:3887;top:3518;width:2;height:450" coordorigin="3887,3518" coordsize="2,450">
              <v:shape style="position:absolute;left:3887;top:3518;width:2;height:450" coordorigin="3887,3518" coordsize="0,450" path="m3887,3968l3887,3518e" filled="f" stroked="t" strokeweight=".477497pt" strokecolor="#343434">
                <v:path arrowok="t"/>
              </v:shape>
            </v:group>
            <v:group style="position:absolute;left:7000;top:3523;width:2;height:775" coordorigin="7000,3523" coordsize="2,775">
              <v:shape style="position:absolute;left:7000;top:3523;width:2;height:775" coordorigin="7000,3523" coordsize="0,775" path="m7000,4298l7000,3523e" filled="f" stroked="t" strokeweight=".716246pt" strokecolor="#3F3F3F">
                <v:path arrowok="t"/>
              </v:shape>
            </v:group>
            <v:group style="position:absolute;left:6995;top:3910;width:2187;height:2" coordorigin="6995,3910" coordsize="2187,2">
              <v:shape style="position:absolute;left:6995;top:3910;width:2187;height:2" coordorigin="6995,3910" coordsize="2187,0" path="m6995,3910l9182,3910e" filled="f" stroked="t" strokeweight=".716246pt" strokecolor="#6B6B6B">
                <v:path arrowok="t"/>
              </v:shape>
            </v:group>
            <v:group style="position:absolute;left:344;top:3733;width:2;height:235" coordorigin="344,3733" coordsize="2,235">
              <v:shape style="position:absolute;left:344;top:3733;width:2;height:235" coordorigin="344,3733" coordsize="0,235" path="m344,3968l344,3733e" filled="f" stroked="t" strokeweight=".477497pt" strokecolor="#1C1C1C">
                <v:path arrowok="t"/>
              </v:shape>
            </v:group>
            <v:group style="position:absolute;left:3873;top:3956;width:3132;height:2" coordorigin="3873,3956" coordsize="3132,2">
              <v:shape style="position:absolute;left:3873;top:3956;width:3132;height:2" coordorigin="3873,3956" coordsize="3132,0" path="m3873,3956l7005,3956e" filled="f" stroked="t" strokeweight=".477497pt" strokecolor="#878787">
                <v:path arrowok="t"/>
              </v:shape>
            </v:group>
            <v:group style="position:absolute;left:9125;top:3910;width:291;height:2" coordorigin="9125,3910" coordsize="291,2">
              <v:shape style="position:absolute;left:9125;top:3910;width:291;height:2" coordorigin="9125,3910" coordsize="291,0" path="m9125,3910l9416,3910e" filled="f" stroked="t" strokeweight=".477497pt" strokecolor="#575757">
                <v:path arrowok="t"/>
              </v:shape>
            </v:group>
            <v:group style="position:absolute;left:9359;top:3910;width:2177;height:2" coordorigin="9359,3910" coordsize="2177,2">
              <v:shape style="position:absolute;left:9359;top:3910;width:2177;height:2" coordorigin="9359,3910" coordsize="2177,0" path="m9359,3910l11536,3910e" filled="f" stroked="t" strokeweight=".716246pt" strokecolor="#6B6B6B">
                <v:path arrowok="t"/>
              </v:shape>
            </v:group>
            <v:group style="position:absolute;left:339;top:4286;width:3529;height:2" coordorigin="339,4286" coordsize="3529,2">
              <v:shape style="position:absolute;left:339;top:4286;width:3529;height:2" coordorigin="339,4286" coordsize="3529,0" path="m339,4286l3868,4286e" filled="f" stroked="t" strokeweight=".955564pt" strokecolor="#646464">
                <v:path arrowok="t"/>
              </v:shape>
            </v:group>
            <v:group style="position:absolute;left:344;top:3910;width:2;height:402" coordorigin="344,3910" coordsize="2,402">
              <v:shape style="position:absolute;left:344;top:3910;width:2;height:402" coordorigin="344,3910" coordsize="0,402" path="m344,4312l344,3910e" filled="f" stroked="t" strokeweight=".477497pt" strokecolor="#383838">
                <v:path arrowok="t"/>
              </v:shape>
            </v:group>
            <v:group style="position:absolute;left:1700;top:4284;width:707;height:2" coordorigin="1700,4284" coordsize="707,2">
              <v:shape style="position:absolute;left:1700;top:4284;width:707;height:2" coordorigin="1700,4284" coordsize="707,0" path="m1700,4284l2407,4284e" filled="f" stroked="t" strokeweight=".477497pt" strokecolor="#4F4F4F">
                <v:path arrowok="t"/>
              </v:shape>
            </v:group>
            <v:group style="position:absolute;left:3457;top:4289;width:458;height:2" coordorigin="3457,4289" coordsize="458,2">
              <v:shape style="position:absolute;left:3457;top:4289;width:458;height:2" coordorigin="3457,4289" coordsize="458,0" path="m3457,4289l3915,4289e" filled="f" stroked="t" strokeweight=".477497pt" strokecolor="#3B3B3B">
                <v:path arrowok="t"/>
              </v:shape>
            </v:group>
            <v:group style="position:absolute;left:3892;top:3910;width:2;height:383" coordorigin="3892,3910" coordsize="2,383">
              <v:shape style="position:absolute;left:3892;top:3910;width:2;height:383" coordorigin="3892,3910" coordsize="0,383" path="m3892,4293l3892,3910e" filled="f" stroked="t" strokeweight=".954994pt" strokecolor="#232323">
                <v:path arrowok="t"/>
              </v:shape>
            </v:group>
            <v:group style="position:absolute;left:3882;top:4279;width:387;height:2" coordorigin="3882,4279" coordsize="387,2">
              <v:shape style="position:absolute;left:3882;top:4279;width:387;height:2" coordorigin="3882,4279" coordsize="387,0" path="m3882,4279l4269,4279e" filled="f" stroked="t" strokeweight="1.193743pt" strokecolor="#676767">
                <v:path arrowok="t"/>
              </v:shape>
            </v:group>
            <v:group style="position:absolute;left:3915;top:4279;width:3061;height:2" coordorigin="3915,4279" coordsize="3061,2">
              <v:shape style="position:absolute;left:3915;top:4279;width:3061;height:2" coordorigin="3915,4279" coordsize="3061,0" path="m3915,4279l6976,4279e" filled="f" stroked="t" strokeweight="1.432491pt" strokecolor="#7C7C7C">
                <v:path arrowok="t"/>
              </v:shape>
            </v:group>
            <v:group style="position:absolute;left:6742;top:4274;width:258;height:2" coordorigin="6742,4274" coordsize="258,2">
              <v:shape style="position:absolute;left:6742;top:4274;width:258;height:2" coordorigin="6742,4274" coordsize="258,0" path="m6742,4274l7000,4274e" filled="f" stroked="t" strokeweight=".716246pt" strokecolor="#9C9C9C">
                <v:path arrowok="t"/>
              </v:shape>
            </v:group>
            <v:group style="position:absolute;left:6957;top:4291;width:4579;height:2" coordorigin="6957,4291" coordsize="4579,2">
              <v:shape style="position:absolute;left:6957;top:4291;width:4579;height:2" coordorigin="6957,4291" coordsize="4579,0" path="m6957,4291l11536,4291e" filled="f" stroked="t" strokeweight=".716246pt" strokecolor="#6B6B6B">
                <v:path arrowok="t"/>
              </v:shape>
            </v:group>
            <v:group style="position:absolute;left:11529;top:3906;width:2;height:2881" coordorigin="11529,3906" coordsize="2,2881">
              <v:shape style="position:absolute;left:11529;top:3906;width:2;height:2881" coordorigin="11529,3906" coordsize="0,2881" path="m11529,6787l11529,3906e" filled="f" stroked="t" strokeweight=".954994pt" strokecolor="#707070">
                <v:path arrowok="t"/>
              </v:shape>
            </v:group>
            <v:group style="position:absolute;left:334;top:4571;width:1423;height:2" coordorigin="334,4571" coordsize="1423,2">
              <v:shape style="position:absolute;left:334;top:4571;width:1423;height:2" coordorigin="334,4571" coordsize="1423,0" path="m334,4571l1757,4571e" filled="f" stroked="t" strokeweight=".716246pt" strokecolor="#606060">
                <v:path arrowok="t"/>
              </v:shape>
            </v:group>
            <v:group style="position:absolute;left:346;top:4241;width:2;height:359" coordorigin="346,4241" coordsize="2,359">
              <v:shape style="position:absolute;left:346;top:4241;width:2;height:359" coordorigin="346,4241" coordsize="0,359" path="m346,4600l346,4241e" filled="f" stroked="t" strokeweight=".716246pt" strokecolor="#4F4F4F">
                <v:path arrowok="t"/>
              </v:shape>
            </v:group>
            <v:group style="position:absolute;left:1700;top:4571;width:716;height:2" coordorigin="1700,4571" coordsize="716,2">
              <v:shape style="position:absolute;left:1700;top:4571;width:716;height:2" coordorigin="1700,4571" coordsize="716,0" path="m1700,4571l2416,4571e" filled="f" stroked="t" strokeweight=".477497pt" strokecolor="#4F4F4F">
                <v:path arrowok="t"/>
              </v:shape>
            </v:group>
            <v:group style="position:absolute;left:2395;top:4279;width:2;height:2498" coordorigin="2395,4279" coordsize="2,2498">
              <v:shape style="position:absolute;left:2395;top:4279;width:2;height:2498" coordorigin="2395,4279" coordsize="0,2498" path="m2395,6777l2395,4279e" filled="f" stroked="t" strokeweight=".477497pt" strokecolor="#3F3F3F">
                <v:path arrowok="t"/>
              </v:shape>
            </v:group>
            <v:group style="position:absolute;left:2345;top:4571;width:1561;height:2" coordorigin="2345,4571" coordsize="1561,2">
              <v:shape style="position:absolute;left:2345;top:4571;width:1561;height:2" coordorigin="2345,4571" coordsize="1561,0" path="m2345,4571l3906,4571e" filled="f" stroked="t" strokeweight=".716246pt" strokecolor="#676767">
                <v:path arrowok="t"/>
              </v:shape>
            </v:group>
            <v:group style="position:absolute;left:3849;top:4576;width:420;height:2" coordorigin="3849,4576" coordsize="420,2">
              <v:shape style="position:absolute;left:3849;top:4576;width:420;height:2" coordorigin="3849,4576" coordsize="420,0" path="m3849,4576l4269,4576e" filled="f" stroked="t" strokeweight=".477497pt" strokecolor="#4B4B4B">
                <v:path arrowok="t"/>
              </v:shape>
            </v:group>
            <v:group style="position:absolute;left:4212;top:4576;width:1399;height:2" coordorigin="4212,4576" coordsize="1399,2">
              <v:shape style="position:absolute;left:4212;top:4576;width:1399;height:2" coordorigin="4212,4576" coordsize="1399,0" path="m4212,4576l5611,4576e" filled="f" stroked="t" strokeweight=".716246pt" strokecolor="#676767">
                <v:path arrowok="t"/>
              </v:shape>
            </v:group>
            <v:group style="position:absolute;left:5553;top:4576;width:349;height:2" coordorigin="5553,4576" coordsize="349,2">
              <v:shape style="position:absolute;left:5553;top:4576;width:349;height:2" coordorigin="5553,4576" coordsize="349,0" path="m5553,4576l5902,4576e" filled="f" stroked="t" strokeweight=".477497pt" strokecolor="#4B4B4B">
                <v:path arrowok="t"/>
              </v:shape>
            </v:group>
            <v:group style="position:absolute;left:5845;top:4576;width:2025;height:2" coordorigin="5845,4576" coordsize="2025,2">
              <v:shape style="position:absolute;left:5845;top:4576;width:2025;height:2" coordorigin="5845,4576" coordsize="2025,0" path="m5845,4576l7869,4576e" filled="f" stroked="t" strokeweight=".716246pt" strokecolor="#646464">
                <v:path arrowok="t"/>
              </v:shape>
            </v:group>
            <v:group style="position:absolute;left:7812;top:4576;width:563;height:2" coordorigin="7812,4576" coordsize="563,2">
              <v:shape style="position:absolute;left:7812;top:4576;width:563;height:2" coordorigin="7812,4576" coordsize="563,0" path="m7812,4576l8375,4576e" filled="f" stroked="t" strokeweight=".477497pt" strokecolor="#5B5B5B">
                <v:path arrowok="t"/>
              </v:shape>
            </v:group>
            <v:group style="position:absolute;left:8318;top:4576;width:339;height:2" coordorigin="8318,4576" coordsize="339,2">
              <v:shape style="position:absolute;left:8318;top:4576;width:339;height:2" coordorigin="8318,4576" coordsize="339,0" path="m8318,4576l8657,4576e" filled="f" stroked="t" strokeweight=".477497pt" strokecolor="#343434">
                <v:path arrowok="t"/>
              </v:shape>
            </v:group>
            <v:group style="position:absolute;left:8600;top:4576;width:583;height:2" coordorigin="8600,4576" coordsize="583,2">
              <v:shape style="position:absolute;left:8600;top:4576;width:583;height:2" coordorigin="8600,4576" coordsize="583,0" path="m8600,4576l9182,4576e" filled="f" stroked="t" strokeweight=".477497pt" strokecolor="#484848">
                <v:path arrowok="t"/>
              </v:shape>
            </v:group>
            <v:group style="position:absolute;left:9125;top:4576;width:2411;height:2" coordorigin="9125,4576" coordsize="2411,2">
              <v:shape style="position:absolute;left:9125;top:4576;width:2411;height:2" coordorigin="9125,4576" coordsize="2411,0" path="m9125,4576l11536,4576e" filled="f" stroked="t" strokeweight=".716246pt" strokecolor="#6B6B6B">
                <v:path arrowok="t"/>
              </v:shape>
            </v:group>
            <v:group style="position:absolute;left:2387;top:4815;width:3223;height:2" coordorigin="2387,4815" coordsize="3223,2">
              <v:shape style="position:absolute;left:2387;top:4815;width:3223;height:2" coordorigin="2387,4815" coordsize="3223,0" path="m2387,4815l5611,4815e" filled="f" stroked="t" strokeweight=".716246pt" strokecolor="#6B6B6B">
                <v:path arrowok="t"/>
              </v:shape>
            </v:group>
            <v:group style="position:absolute;left:5553;top:4815;width:1218;height:2" coordorigin="5553,4815" coordsize="1218,2">
              <v:shape style="position:absolute;left:5553;top:4815;width:1218;height:2" coordorigin="5553,4815" coordsize="1218,0" path="m5553,4815l6771,4815e" filled="f" stroked="t" strokeweight=".477497pt" strokecolor="#4B4B4B">
                <v:path arrowok="t"/>
              </v:shape>
            </v:group>
            <v:group style="position:absolute;left:6714;top:4815;width:1156;height:2" coordorigin="6714,4815" coordsize="1156,2">
              <v:shape style="position:absolute;left:6714;top:4815;width:1156;height:2" coordorigin="6714,4815" coordsize="1156,0" path="m6714,4815l7869,4815e" filled="f" stroked="t" strokeweight=".954994pt" strokecolor="#747474">
                <v:path arrowok="t"/>
              </v:shape>
            </v:group>
            <v:group style="position:absolute;left:7812;top:4815;width:563;height:2" coordorigin="7812,4815" coordsize="563,2">
              <v:shape style="position:absolute;left:7812;top:4815;width:563;height:2" coordorigin="7812,4815" coordsize="563,0" path="m7812,4815l8375,4815e" filled="f" stroked="t" strokeweight=".477497pt" strokecolor="#646464">
                <v:path arrowok="t"/>
              </v:shape>
            </v:group>
            <v:group style="position:absolute;left:8318;top:4815;width:339;height:2" coordorigin="8318,4815" coordsize="339,2">
              <v:shape style="position:absolute;left:8318;top:4815;width:339;height:2" coordorigin="8318,4815" coordsize="339,0" path="m8318,4815l8657,4815e" filled="f" stroked="t" strokeweight=".477497pt" strokecolor="#3F3F3F">
                <v:path arrowok="t"/>
              </v:shape>
            </v:group>
            <v:group style="position:absolute;left:8600;top:4817;width:2937;height:2" coordorigin="8600,4817" coordsize="2937,2">
              <v:shape style="position:absolute;left:8600;top:4817;width:2937;height:2" coordorigin="8600,4817" coordsize="2937,0" path="m8600,4817l11536,4817e" filled="f" stroked="t" strokeweight=".716246pt" strokecolor="#6B6B6B">
                <v:path arrowok="t"/>
              </v:shape>
            </v:group>
            <v:group style="position:absolute;left:4952;top:4805;width:2;height:503" coordorigin="4952,4805" coordsize="2,503">
              <v:shape style="position:absolute;left:4952;top:4805;width:2;height:503" coordorigin="4952,4805" coordsize="0,503" path="m4952,5308l4952,4805e" filled="f" stroked="t" strokeweight=".477497pt" strokecolor="#3F3F3F">
                <v:path arrowok="t"/>
              </v:shape>
            </v:group>
            <v:group style="position:absolute;left:7855;top:4805;width:2;height:268" coordorigin="7855,4805" coordsize="2,268">
              <v:shape style="position:absolute;left:7855;top:4805;width:2;height:268" coordorigin="7855,4805" coordsize="0,268" path="m7855,5074l7855,4805e" filled="f" stroked="t" strokeweight=".477497pt" strokecolor="#3F3F3F">
                <v:path arrowok="t"/>
              </v:shape>
            </v:group>
            <v:group style="position:absolute;left:4947;top:5306;width:6589;height:2" coordorigin="4947,5306" coordsize="6589,2">
              <v:shape style="position:absolute;left:4947;top:5306;width:6589;height:2" coordorigin="4947,5306" coordsize="6589,0" path="m4947,5306l11536,5306e" filled="f" stroked="t" strokeweight=".477497pt" strokecolor="#646464">
                <v:path arrowok="t"/>
              </v:shape>
            </v:group>
            <v:group style="position:absolute;left:7857;top:5016;width:2;height:297" coordorigin="7857,5016" coordsize="2,297">
              <v:shape style="position:absolute;left:7857;top:5016;width:2;height:297" coordorigin="7857,5016" coordsize="0,297" path="m7857,5313l7857,5016e" filled="f" stroked="t" strokeweight=".716246pt" strokecolor="#545454">
                <v:path arrowok="t"/>
              </v:shape>
            </v:group>
            <v:group style="position:absolute;left:4954;top:5251;width:2;height:325" coordorigin="4954,5251" coordsize="2,325">
              <v:shape style="position:absolute;left:4954;top:5251;width:2;height:325" coordorigin="4954,5251" coordsize="0,325" path="m4954,5576l4954,5251e" filled="f" stroked="t" strokeweight=".716246pt" strokecolor="#575757">
                <v:path arrowok="t"/>
              </v:shape>
            </v:group>
            <v:group style="position:absolute;left:4947;top:5559;width:3428;height:2" coordorigin="4947,5559" coordsize="3428,2">
              <v:shape style="position:absolute;left:4947;top:5559;width:3428;height:2" coordorigin="4947,5559" coordsize="3428,0" path="m4947,5559l8375,5559e" filled="f" stroked="t" strokeweight=".716246pt" strokecolor="#707070">
                <v:path arrowok="t"/>
              </v:shape>
            </v:group>
            <v:group style="position:absolute;left:8318;top:5562;width:864;height:2" coordorigin="8318,5562" coordsize="864,2">
              <v:shape style="position:absolute;left:8318;top:5562;width:864;height:2" coordorigin="8318,5562" coordsize="864,0" path="m8318,5562l9182,5562e" filled="f" stroked="t" strokeweight=".477497pt" strokecolor="#484848">
                <v:path arrowok="t"/>
              </v:shape>
            </v:group>
            <v:group style="position:absolute;left:9125;top:5562;width:2416;height:2" coordorigin="9125,5562" coordsize="2416,2">
              <v:shape style="position:absolute;left:9125;top:5562;width:2416;height:2" coordorigin="9125,5562" coordsize="2416,0" path="m9125,5562l11541,5562e" filled="f" stroked="t" strokeweight=".716246pt" strokecolor="#676767">
                <v:path arrowok="t"/>
              </v:shape>
            </v:group>
            <v:group style="position:absolute;left:4956;top:5519;width:2;height:555" coordorigin="4956,5519" coordsize="2,555">
              <v:shape style="position:absolute;left:4956;top:5519;width:2;height:555" coordorigin="4956,5519" coordsize="0,555" path="m4956,6074l4956,5519e" filled="f" stroked="t" strokeweight=".477497pt" strokecolor="#3F3F3F">
                <v:path arrowok="t"/>
              </v:shape>
            </v:group>
            <v:group style="position:absolute;left:4952;top:5808;width:3705;height:2" coordorigin="4952,5808" coordsize="3705,2">
              <v:shape style="position:absolute;left:4952;top:5808;width:3705;height:2" coordorigin="4952,5808" coordsize="3705,0" path="m4952,5808l8657,5808e" filled="f" stroked="t" strokeweight=".716246pt" strokecolor="#707070">
                <v:path arrowok="t"/>
              </v:shape>
            </v:group>
            <v:group style="position:absolute;left:8600;top:5811;width:583;height:2" coordorigin="8600,5811" coordsize="583,2">
              <v:shape style="position:absolute;left:8600;top:5811;width:583;height:2" coordorigin="8600,5811" coordsize="583,0" path="m8600,5811l9182,5811e" filled="f" stroked="t" strokeweight=".477497pt" strokecolor="#4B4B4B">
                <v:path arrowok="t"/>
              </v:shape>
            </v:group>
            <v:group style="position:absolute;left:9125;top:5811;width:2416;height:2" coordorigin="9125,5811" coordsize="2416,2">
              <v:shape style="position:absolute;left:9125;top:5811;width:2416;height:2" coordorigin="9125,5811" coordsize="2416,0" path="m9125,5811l11541,5811e" filled="f" stroked="t" strokeweight=".716246pt" strokecolor="#707070">
                <v:path arrowok="t"/>
              </v:shape>
            </v:group>
            <v:group style="position:absolute;left:2392;top:6045;width:587;height:2" coordorigin="2392,6045" coordsize="587,2">
              <v:shape style="position:absolute;left:2392;top:6045;width:587;height:2" coordorigin="2392,6045" coordsize="587,0" path="m2392,6045l2980,6045e" filled="f" stroked="t" strokeweight=".477497pt" strokecolor="#444444">
                <v:path arrowok="t"/>
              </v:shape>
            </v:group>
            <v:group style="position:absolute;left:2922;top:6045;width:984;height:2" coordorigin="2922,6045" coordsize="984,2">
              <v:shape style="position:absolute;left:2922;top:6045;width:984;height:2" coordorigin="2922,6045" coordsize="984,0" path="m2922,6045l3906,6045e" filled="f" stroked="t" strokeweight=".954994pt" strokecolor="#777777">
                <v:path arrowok="t"/>
              </v:shape>
            </v:group>
            <v:group style="position:absolute;left:3849;top:6048;width:1136;height:2" coordorigin="3849,6048" coordsize="1136,2">
              <v:shape style="position:absolute;left:3849;top:6048;width:1136;height:2" coordorigin="3849,6048" coordsize="1136,0" path="m3849,6048l4985,6048e" filled="f" stroked="t" strokeweight=".477497pt" strokecolor="#575757">
                <v:path arrowok="t"/>
              </v:shape>
            </v:group>
            <v:group style="position:absolute;left:4870;top:6048;width:3557;height:2" coordorigin="4870,6048" coordsize="3557,2">
              <v:shape style="position:absolute;left:4870;top:6048;width:3557;height:2" coordorigin="4870,6048" coordsize="3557,0" path="m4870,6048l8428,6048e" filled="f" stroked="t" strokeweight=".954994pt" strokecolor="#747474">
                <v:path arrowok="t"/>
              </v:shape>
            </v:group>
            <v:group style="position:absolute;left:8318;top:6050;width:864;height:2" coordorigin="8318,6050" coordsize="864,2">
              <v:shape style="position:absolute;left:8318;top:6050;width:864;height:2" coordorigin="8318,6050" coordsize="864,0" path="m8318,6050l9182,6050e" filled="f" stroked="t" strokeweight=".477497pt" strokecolor="#575757">
                <v:path arrowok="t"/>
              </v:shape>
            </v:group>
            <v:group style="position:absolute;left:9115;top:6050;width:2426;height:2" coordorigin="9115,6050" coordsize="2426,2">
              <v:shape style="position:absolute;left:9115;top:6050;width:2426;height:2" coordorigin="9115,6050" coordsize="2426,0" path="m9115,6050l11541,6050e" filled="f" stroked="t" strokeweight=".716246pt" strokecolor="#6B6B6B">
                <v:path arrowok="t"/>
              </v:shape>
            </v:group>
            <v:group style="position:absolute;left:1700;top:6284;width:716;height:2" coordorigin="1700,6284" coordsize="716,2">
              <v:shape style="position:absolute;left:1700;top:6284;width:716;height:2" coordorigin="1700,6284" coordsize="716,0" path="m1700,6284l2416,6284e" filled="f" stroked="t" strokeweight=".477497pt" strokecolor="#4F4F4F">
                <v:path arrowok="t"/>
              </v:shape>
            </v:group>
            <v:group style="position:absolute;left:740;top:6284;width:3166;height:2" coordorigin="740,6284" coordsize="3166,2">
              <v:shape style="position:absolute;left:740;top:6284;width:3166;height:2" coordorigin="740,6284" coordsize="3166,0" path="m740,6284l3906,6284e" filled="f" stroked="t" strokeweight=".716246pt" strokecolor="#676767">
                <v:path arrowok="t"/>
              </v:shape>
            </v:group>
            <v:group style="position:absolute;left:3849;top:6289;width:420;height:2" coordorigin="3849,6289" coordsize="420,2">
              <v:shape style="position:absolute;left:3849;top:6289;width:420;height:2" coordorigin="3849,6289" coordsize="420,0" path="m3849,6289l4269,6289e" filled="f" stroked="t" strokeweight=".477497pt" strokecolor="#575757">
                <v:path arrowok="t"/>
              </v:shape>
            </v:group>
            <v:group style="position:absolute;left:4212;top:6289;width:3658;height:2" coordorigin="4212,6289" coordsize="3658,2">
              <v:shape style="position:absolute;left:4212;top:6289;width:3658;height:2" coordorigin="4212,6289" coordsize="3658,0" path="m4212,6289l7869,6289e" filled="f" stroked="t" strokeweight=".716246pt" strokecolor="#6B6B6B">
                <v:path arrowok="t"/>
              </v:shape>
            </v:group>
            <v:group style="position:absolute;left:4959;top:6002;width:2;height:1005" coordorigin="4959,6002" coordsize="2,1005">
              <v:shape style="position:absolute;left:4959;top:6002;width:2;height:1005" coordorigin="4959,6002" coordsize="0,1005" path="m4959,7007l4959,6002e" filled="f" stroked="t" strokeweight=".716246pt" strokecolor="#545454">
                <v:path arrowok="t"/>
              </v:shape>
            </v:group>
            <v:group style="position:absolute;left:7812;top:6289;width:563;height:2" coordorigin="7812,6289" coordsize="563,2">
              <v:shape style="position:absolute;left:7812;top:6289;width:563;height:2" coordorigin="7812,6289" coordsize="563,0" path="m7812,6289l8375,6289e" filled="f" stroked="t" strokeweight=".477497pt" strokecolor="#646464">
                <v:path arrowok="t"/>
              </v:shape>
            </v:group>
            <v:group style="position:absolute;left:8318;top:6289;width:339;height:2" coordorigin="8318,6289" coordsize="339,2">
              <v:shape style="position:absolute;left:8318;top:6289;width:339;height:2" coordorigin="8318,6289" coordsize="339,0" path="m8318,6289l8657,6289e" filled="f" stroked="t" strokeweight=".477497pt" strokecolor="#3F3F3F">
                <v:path arrowok="t"/>
              </v:shape>
            </v:group>
            <v:group style="position:absolute;left:8600;top:6289;width:2941;height:2" coordorigin="8600,6289" coordsize="2941,2">
              <v:shape style="position:absolute;left:8600;top:6289;width:2941;height:2" coordorigin="8600,6289" coordsize="2941,0" path="m8600,6289l11541,6289e" filled="f" stroked="t" strokeweight=".716246pt" strokecolor="#6B6B6B">
                <v:path arrowok="t"/>
              </v:shape>
            </v:group>
            <v:group style="position:absolute;left:7864;top:6280;width:2;height:507" coordorigin="7864,6280" coordsize="2,507">
              <v:shape style="position:absolute;left:7864;top:6280;width:2;height:507" coordorigin="7864,6280" coordsize="0,507" path="m7864,6787l7864,6280e" filled="f" stroked="t" strokeweight=".954994pt" strokecolor="#676767">
                <v:path arrowok="t"/>
              </v:shape>
            </v:group>
            <v:group style="position:absolute;left:2387;top:6758;width:1518;height:2" coordorigin="2387,6758" coordsize="1518,2">
              <v:shape style="position:absolute;left:2387;top:6758;width:1518;height:2" coordorigin="2387,6758" coordsize="1518,0" path="m2387,6758l3906,6758e" filled="f" stroked="t" strokeweight=".716246pt" strokecolor="#777777">
                <v:path arrowok="t"/>
              </v:shape>
            </v:group>
            <v:group style="position:absolute;left:3849;top:6758;width:420;height:2" coordorigin="3849,6758" coordsize="420,2">
              <v:shape style="position:absolute;left:3849;top:6758;width:420;height:2" coordorigin="3849,6758" coordsize="420,0" path="m3849,6758l4269,6758e" filled="f" stroked="t" strokeweight=".477497pt" strokecolor="#606060">
                <v:path arrowok="t"/>
              </v:shape>
            </v:group>
            <v:group style="position:absolute;left:4212;top:6758;width:1399;height:2" coordorigin="4212,6758" coordsize="1399,2">
              <v:shape style="position:absolute;left:4212;top:6758;width:1399;height:2" coordorigin="4212,6758" coordsize="1399,0" path="m4212,6758l5611,6758e" filled="f" stroked="t" strokeweight=".954994pt" strokecolor="#777777">
                <v:path arrowok="t"/>
              </v:shape>
            </v:group>
            <v:group style="position:absolute;left:5553;top:6758;width:516;height:2" coordorigin="5553,6758" coordsize="516,2">
              <v:shape style="position:absolute;left:5553;top:6758;width:516;height:2" coordorigin="5553,6758" coordsize="516,0" path="m5553,6758l6069,6758e" filled="f" stroked="t" strokeweight=".477497pt" strokecolor="#575757">
                <v:path arrowok="t"/>
              </v:shape>
            </v:group>
            <v:group style="position:absolute;left:6012;top:6761;width:5534;height:2" coordorigin="6012,6761" coordsize="5534,2">
              <v:shape style="position:absolute;left:6012;top:6761;width:5534;height:2" coordorigin="6012,6761" coordsize="5534,0" path="m6012,6761l11546,6761e" filled="f" stroked="t" strokeweight=".716246pt" strokecolor="#747474">
                <v:path arrowok="t"/>
              </v:shape>
            </v:group>
            <v:group style="position:absolute;left:7807;top:6758;width:850;height:2" coordorigin="7807,6758" coordsize="850,2">
              <v:shape style="position:absolute;left:7807;top:6758;width:850;height:2" coordorigin="7807,6758" coordsize="850,0" path="m7807,6758l8657,6758e" filled="f" stroked="t" strokeweight=".477497pt" strokecolor="#545454">
                <v:path arrowok="t"/>
              </v:shape>
            </v:group>
            <v:group style="position:absolute;left:2397;top:6720;width:2;height:1283" coordorigin="2397,6720" coordsize="2,1283">
              <v:shape style="position:absolute;left:2397;top:6720;width:2;height:1283" coordorigin="2397,6720" coordsize="0,1283" path="m2397,8003l2397,6720e" filled="f" stroked="t" strokeweight=".954994pt" strokecolor="#606060">
                <v:path arrowok="t"/>
              </v:shape>
            </v:group>
            <v:group style="position:absolute;left:2387;top:6998;width:3223;height:2" coordorigin="2387,6998" coordsize="3223,2">
              <v:shape style="position:absolute;left:2387;top:6998;width:3223;height:2" coordorigin="2387,6998" coordsize="3223,0" path="m2387,6998l5611,6998e" filled="f" stroked="t" strokeweight=".716246pt" strokecolor="#707070">
                <v:path arrowok="t"/>
              </v:shape>
            </v:group>
            <v:group style="position:absolute;left:5553;top:6998;width:1218;height:2" coordorigin="5553,6998" coordsize="1218,2">
              <v:shape style="position:absolute;left:5553;top:6998;width:1218;height:2" coordorigin="5553,6998" coordsize="1218,0" path="m5553,6998l6771,6998e" filled="f" stroked="t" strokeweight=".477497pt" strokecolor="#606060">
                <v:path arrowok="t"/>
              </v:shape>
            </v:group>
            <v:group style="position:absolute;left:6680;top:6998;width:1199;height:2" coordorigin="6680,6998" coordsize="1199,2">
              <v:shape style="position:absolute;left:6680;top:6998;width:1199;height:2" coordorigin="6680,6998" coordsize="1199,0" path="m6680,6998l7879,6998e" filled="f" stroked="t" strokeweight=".954994pt" strokecolor="#7C7C7C">
                <v:path arrowok="t"/>
              </v:shape>
            </v:group>
            <v:group style="position:absolute;left:7864;top:6715;width:2;height:292" coordorigin="7864,6715" coordsize="2,292">
              <v:shape style="position:absolute;left:7864;top:6715;width:2;height:292" coordorigin="7864,6715" coordsize="0,292" path="m7864,7007l7864,6715e" filled="f" stroked="t" strokeweight=".477497pt" strokecolor="#4F4F4F">
                <v:path arrowok="t"/>
              </v:shape>
            </v:group>
            <v:group style="position:absolute;left:7807;top:6998;width:568;height:2" coordorigin="7807,6998" coordsize="568,2">
              <v:shape style="position:absolute;left:7807;top:6998;width:568;height:2" coordorigin="7807,6998" coordsize="568,0" path="m7807,6998l8375,6998e" filled="f" stroked="t" strokeweight=".477497pt" strokecolor="#646464">
                <v:path arrowok="t"/>
              </v:shape>
            </v:group>
            <v:group style="position:absolute;left:7898;top:7000;width:3648;height:2" coordorigin="7898,7000" coordsize="3648,2">
              <v:shape style="position:absolute;left:7898;top:7000;width:3648;height:2" coordorigin="7898,7000" coordsize="3648,0" path="m7898,7000l11546,7000e" filled="f" stroked="t" strokeweight=".716246pt" strokecolor="#707070">
                <v:path arrowok="t"/>
              </v:shape>
            </v:group>
            <v:group style="position:absolute;left:344;top:7232;width:1480;height:2" coordorigin="344,7232" coordsize="1480,2">
              <v:shape style="position:absolute;left:344;top:7232;width:1480;height:2" coordorigin="344,7232" coordsize="1480,0" path="m344,7232l1824,7232e" filled="f" stroked="t" strokeweight=".954994pt" strokecolor="#707070">
                <v:path arrowok="t"/>
              </v:shape>
            </v:group>
            <v:group style="position:absolute;left:1700;top:7232;width:716;height:2" coordorigin="1700,7232" coordsize="716,2">
              <v:shape style="position:absolute;left:1700;top:7232;width:716;height:2" coordorigin="1700,7232" coordsize="716,0" path="m1700,7232l2416,7232e" filled="f" stroked="t" strokeweight=".477497pt" strokecolor="#5B5B5B">
                <v:path arrowok="t"/>
              </v:shape>
            </v:group>
            <v:group style="position:absolute;left:2345;top:7237;width:3266;height:2" coordorigin="2345,7237" coordsize="3266,2">
              <v:shape style="position:absolute;left:2345;top:7237;width:3266;height:2" coordorigin="2345,7237" coordsize="3266,0" path="m2345,7237l5611,7237e" filled="f" stroked="t" strokeweight=".716246pt" strokecolor="#6B6B6B">
                <v:path arrowok="t"/>
              </v:shape>
            </v:group>
            <v:group style="position:absolute;left:5553;top:7237;width:516;height:2" coordorigin="5553,7237" coordsize="516,2">
              <v:shape style="position:absolute;left:5553;top:7237;width:516;height:2" coordorigin="5553,7237" coordsize="516,0" path="m5553,7237l6069,7237e" filled="f" stroked="t" strokeweight=".477497pt" strokecolor="#5B5B5B">
                <v:path arrowok="t"/>
              </v:shape>
            </v:group>
            <v:group style="position:absolute;left:6012;top:7239;width:5534;height:2" coordorigin="6012,7239" coordsize="5534,2">
              <v:shape style="position:absolute;left:6012;top:7239;width:5534;height:2" coordorigin="6012,7239" coordsize="5534,0" path="m6012,7239l11546,7239e" filled="f" stroked="t" strokeweight=".716246pt" strokecolor="#707070">
                <v:path arrowok="t"/>
              </v:shape>
            </v:group>
            <v:group style="position:absolute;left:349;top:7194;width:2;height:531" coordorigin="349,7194" coordsize="2,531">
              <v:shape style="position:absolute;left:349;top:7194;width:2;height:531" coordorigin="349,7194" coordsize="0,531" path="m349,7725l349,7194e" filled="f" stroked="t" strokeweight=".477497pt" strokecolor="#282828">
                <v:path arrowok="t"/>
              </v:shape>
            </v:group>
            <v:group style="position:absolute;left:344;top:7696;width:1413;height:2" coordorigin="344,7696" coordsize="1413,2">
              <v:shape style="position:absolute;left:344;top:7696;width:1413;height:2" coordorigin="344,7696" coordsize="1413,0" path="m344,7696l1757,7696e" filled="f" stroked="t" strokeweight=".477497pt" strokecolor="#575757">
                <v:path arrowok="t"/>
              </v:shape>
            </v:group>
            <v:group style="position:absolute;left:1700;top:7696;width:716;height:2" coordorigin="1700,7696" coordsize="716,2">
              <v:shape style="position:absolute;left:1700;top:7696;width:716;height:2" coordorigin="1700,7696" coordsize="716,0" path="m1700,7696l2416,7696e" filled="f" stroked="t" strokeweight=".954994pt" strokecolor="#747474">
                <v:path arrowok="t"/>
              </v:shape>
            </v:group>
            <v:group style="position:absolute;left:2345;top:7701;width:635;height:2" coordorigin="2345,7701" coordsize="635,2">
              <v:shape style="position:absolute;left:2345;top:7701;width:635;height:2" coordorigin="2345,7701" coordsize="635,0" path="m2345,7701l2980,7701e" filled="f" stroked="t" strokeweight=".477497pt" strokecolor="#575757">
                <v:path arrowok="t"/>
              </v:shape>
            </v:group>
            <v:group style="position:absolute;left:2922;top:7701;width:1423;height:2" coordorigin="2922,7701" coordsize="1423,2">
              <v:shape style="position:absolute;left:2922;top:7701;width:1423;height:2" coordorigin="2922,7701" coordsize="1423,0" path="m2922,7701l4345,7701e" filled="f" stroked="t" strokeweight=".716246pt" strokecolor="#707070">
                <v:path arrowok="t"/>
              </v:shape>
            </v:group>
            <v:group style="position:absolute;left:4212;top:7701;width:764;height:2" coordorigin="4212,7701" coordsize="764,2">
              <v:shape style="position:absolute;left:4212;top:7701;width:764;height:2" coordorigin="4212,7701" coordsize="764,0" path="m4212,7701l4976,7701e" filled="f" stroked="t" strokeweight=".477497pt" strokecolor="#606060">
                <v:path arrowok="t"/>
              </v:shape>
            </v:group>
            <v:group style="position:absolute;left:4918;top:7704;width:1853;height:2" coordorigin="4918,7704" coordsize="1853,2">
              <v:shape style="position:absolute;left:4918;top:7704;width:1853;height:2" coordorigin="4918,7704" coordsize="1853,0" path="m4918,7704l6771,7704e" filled="f" stroked="t" strokeweight=".954994pt" strokecolor="#777777">
                <v:path arrowok="t"/>
              </v:shape>
            </v:group>
            <v:group style="position:absolute;left:6714;top:7701;width:731;height:2" coordorigin="6714,7701" coordsize="731,2">
              <v:shape style="position:absolute;left:6714;top:7701;width:731;height:2" coordorigin="6714,7701" coordsize="731,0" path="m6714,7701l7444,7701e" filled="f" stroked="t" strokeweight=".477497pt" strokecolor="#575757">
                <v:path arrowok="t"/>
              </v:shape>
            </v:group>
            <v:group style="position:absolute;left:7363;top:7704;width:1294;height:2" coordorigin="7363,7704" coordsize="1294,2">
              <v:shape style="position:absolute;left:7363;top:7704;width:1294;height:2" coordorigin="7363,7704" coordsize="1294,0" path="m7363,7704l8657,7704e" filled="f" stroked="t" strokeweight=".954994pt" strokecolor="#777777">
                <v:path arrowok="t"/>
              </v:shape>
            </v:group>
            <v:group style="position:absolute;left:8600;top:7704;width:817;height:2" coordorigin="8600,7704" coordsize="817,2">
              <v:shape style="position:absolute;left:8600;top:7704;width:817;height:2" coordorigin="8600,7704" coordsize="817,0" path="m8600,7704l9416,7704e" filled="f" stroked="t" strokeweight=".477497pt" strokecolor="#545454">
                <v:path arrowok="t"/>
              </v:shape>
            </v:group>
            <v:group style="position:absolute;left:9359;top:7706;width:2187;height:2" coordorigin="9359,7706" coordsize="2187,2">
              <v:shape style="position:absolute;left:9359;top:7706;width:2187;height:2" coordorigin="9359,7706" coordsize="2187,0" path="m9359,7706l11546,7706e" filled="f" stroked="t" strokeweight=".716246pt" strokecolor="#676767">
                <v:path arrowok="t"/>
              </v:shape>
            </v:group>
            <v:group style="position:absolute;left:4961;top:7696;width:2;height:268" coordorigin="4961,7696" coordsize="2,268">
              <v:shape style="position:absolute;left:4961;top:7696;width:2;height:268" coordorigin="4961,7696" coordsize="0,268" path="m4961,7964l4961,7696e" filled="f" stroked="t" strokeweight=".477497pt" strokecolor="#545454">
                <v:path arrowok="t"/>
              </v:shape>
            </v:group>
            <v:group style="position:absolute;left:4956;top:7941;width:3701;height:2" coordorigin="4956,7941" coordsize="3701,2">
              <v:shape style="position:absolute;left:4956;top:7941;width:3701;height:2" coordorigin="4956,7941" coordsize="3701,0" path="m4956,7941l8657,7941e" filled="f" stroked="t" strokeweight=".716246pt" strokecolor="#707070">
                <v:path arrowok="t"/>
              </v:shape>
            </v:group>
            <v:group style="position:absolute;left:8600;top:7943;width:817;height:2" coordorigin="8600,7943" coordsize="817,2">
              <v:shape style="position:absolute;left:8600;top:7943;width:817;height:2" coordorigin="8600,7943" coordsize="817,0" path="m8600,7943l9416,7943e" filled="f" stroked="t" strokeweight=".477497pt" strokecolor="#575757">
                <v:path arrowok="t"/>
              </v:shape>
            </v:group>
            <v:group style="position:absolute;left:9359;top:7945;width:2187;height:2" coordorigin="9359,7945" coordsize="2187,2">
              <v:shape style="position:absolute;left:9359;top:7945;width:2187;height:2" coordorigin="9359,7945" coordsize="2187,0" path="m9359,7945l11546,7945e" filled="f" stroked="t" strokeweight=".716246pt" strokecolor="#707070">
                <v:path arrowok="t"/>
              </v:shape>
            </v:group>
            <v:group style="position:absolute;left:11541;top:3757;width:2;height:12478" coordorigin="11541,3757" coordsize="2,12478">
              <v:shape style="position:absolute;left:11541;top:3757;width:2;height:12478" coordorigin="11541,3757" coordsize="0,12478" path="m11541,16235l11541,3757e" filled="f" stroked="t" strokeweight=".716246pt" strokecolor="#646464">
                <v:path arrowok="t"/>
              </v:shape>
            </v:group>
            <v:group style="position:absolute;left:349;top:7859;width:2;height:359" coordorigin="349,7859" coordsize="2,359">
              <v:shape style="position:absolute;left:349;top:7859;width:2;height:359" coordorigin="349,7859" coordsize="0,359" path="m349,8218l349,7859e" filled="f" stroked="t" strokeweight=".954994pt" strokecolor="#6B6B6B">
                <v:path arrowok="t"/>
              </v:shape>
            </v:group>
            <v:group style="position:absolute;left:2397;top:7907;width:2;height:1158" coordorigin="2397,7907" coordsize="2,1158">
              <v:shape style="position:absolute;left:2397;top:7907;width:2;height:1158" coordorigin="2397,7907" coordsize="0,1158" path="m2397,9065l2397,7907e" filled="f" stroked="t" strokeweight=".477497pt" strokecolor="#3B3B3B">
                <v:path arrowok="t"/>
              </v:shape>
            </v:group>
            <v:group style="position:absolute;left:4961;top:7907;width:2;height:526" coordorigin="4961,7907" coordsize="2,526">
              <v:shape style="position:absolute;left:4961;top:7907;width:2;height:526" coordorigin="4961,7907" coordsize="0,526" path="m4961,8434l4961,7907e" filled="f" stroked="t" strokeweight=".954994pt" strokecolor="#646464">
                <v:path arrowok="t"/>
              </v:shape>
            </v:group>
            <v:group style="position:absolute;left:4952;top:8182;width:1117;height:2" coordorigin="4952,8182" coordsize="1117,2">
              <v:shape style="position:absolute;left:4952;top:8182;width:1117;height:2" coordorigin="4952,8182" coordsize="1117,0" path="m4952,8182l6069,8182e" filled="f" stroked="t" strokeweight=".954994pt" strokecolor="#7C7C7C">
                <v:path arrowok="t"/>
              </v:shape>
            </v:group>
            <v:group style="position:absolute;left:6012;top:8185;width:759;height:2" coordorigin="6012,8185" coordsize="759,2">
              <v:shape style="position:absolute;left:6012;top:8185;width:759;height:2" coordorigin="6012,8185" coordsize="759,0" path="m6012,8185l6771,8185e" filled="f" stroked="t" strokeweight=".477497pt" strokecolor="#575757">
                <v:path arrowok="t"/>
              </v:shape>
            </v:group>
            <v:group style="position:absolute;left:6714;top:8182;width:4827;height:2" coordorigin="6714,8182" coordsize="4827,2">
              <v:shape style="position:absolute;left:6714;top:8182;width:4827;height:2" coordorigin="6714,8182" coordsize="4827,0" path="m6714,8182l11541,8182e" filled="f" stroked="t" strokeweight=".716246pt" strokecolor="#707070">
                <v:path arrowok="t"/>
              </v:shape>
            </v:group>
            <v:group style="position:absolute;left:339;top:8419;width:1480;height:2" coordorigin="339,8419" coordsize="1480,2">
              <v:shape style="position:absolute;left:339;top:8419;width:1480;height:2" coordorigin="339,8419" coordsize="1480,0" path="m339,8419l1819,8419e" filled="f" stroked="t" strokeweight=".716246pt" strokecolor="#646464">
                <v:path arrowok="t"/>
              </v:shape>
            </v:group>
            <v:group style="position:absolute;left:1700;top:8419;width:1280;height:2" coordorigin="1700,8419" coordsize="1280,2">
              <v:shape style="position:absolute;left:1700;top:8419;width:1280;height:2" coordorigin="1700,8419" coordsize="1280,0" path="m1700,8419l2980,8419e" filled="f" stroked="t" strokeweight=".477497pt" strokecolor="#4F4F4F">
                <v:path arrowok="t"/>
              </v:shape>
            </v:group>
            <v:group style="position:absolute;left:2855;top:8419;width:1050;height:2" coordorigin="2855,8419" coordsize="1050,2">
              <v:shape style="position:absolute;left:2855;top:8419;width:1050;height:2" coordorigin="2855,8419" coordsize="1050,0" path="m2855,8419l3906,8419e" filled="f" stroked="t" strokeweight=".954994pt" strokecolor="#777777">
                <v:path arrowok="t"/>
              </v:shape>
            </v:group>
            <v:group style="position:absolute;left:3849;top:8422;width:864;height:2" coordorigin="3849,8422" coordsize="864,2">
              <v:shape style="position:absolute;left:3849;top:8422;width:864;height:2" coordorigin="3849,8422" coordsize="864,0" path="m3849,8422l4713,8422e" filled="f" stroked="t" strokeweight=".477497pt" strokecolor="#575757">
                <v:path arrowok="t"/>
              </v:shape>
            </v:group>
            <v:group style="position:absolute;left:4656;top:8426;width:6886;height:2" coordorigin="4656,8426" coordsize="6886,2">
              <v:shape style="position:absolute;left:4656;top:8426;width:6886;height:2" coordorigin="4656,8426" coordsize="6886,0" path="m4656,8426l11541,8426e" filled="f" stroked="t" strokeweight=".716246pt" strokecolor="#707070">
                <v:path arrowok="t"/>
              </v:shape>
            </v:group>
            <v:group style="position:absolute;left:6012;top:8424;width:759;height:2" coordorigin="6012,8424" coordsize="759,2">
              <v:shape style="position:absolute;left:6012;top:8424;width:759;height:2" coordorigin="6012,8424" coordsize="759,0" path="m6012,8424l6771,8424e" filled="f" stroked="t" strokeweight=".477497pt" strokecolor="#4F4F4F">
                <v:path arrowok="t"/>
              </v:shape>
            </v:group>
            <v:group style="position:absolute;left:11536;top:8156;width:2;height:909" coordorigin="11536,8156" coordsize="2,909">
              <v:shape style="position:absolute;left:11536;top:8156;width:2;height:909" coordorigin="11536,8156" coordsize="0,909" path="m11536,9065l11536,8156e" filled="f" stroked="t" strokeweight=".477497pt" strokecolor="#444444">
                <v:path arrowok="t"/>
              </v:shape>
            </v:group>
            <v:group style="position:absolute;left:339;top:9032;width:1490;height:2" coordorigin="339,9032" coordsize="1490,2">
              <v:shape style="position:absolute;left:339;top:9032;width:1490;height:2" coordorigin="339,9032" coordsize="1490,0" path="m339,9032l1829,9032e" filled="f" stroked="t" strokeweight=".954994pt" strokecolor="#676767">
                <v:path arrowok="t"/>
              </v:shape>
            </v:group>
            <v:group style="position:absolute;left:1700;top:9032;width:716;height:2" coordorigin="1700,9032" coordsize="716,2">
              <v:shape style="position:absolute;left:1700;top:9032;width:716;height:2" coordorigin="1700,9032" coordsize="716,0" path="m1700,9032l2416,9032e" filled="f" stroked="t" strokeweight=".477497pt" strokecolor="#4B4B4B">
                <v:path arrowok="t"/>
              </v:shape>
            </v:group>
            <v:group style="position:absolute;left:2345;top:9034;width:1170;height:2" coordorigin="2345,9034" coordsize="1170,2">
              <v:shape style="position:absolute;left:2345;top:9034;width:1170;height:2" coordorigin="2345,9034" coordsize="1170,0" path="m2345,9034l3514,9034e" filled="f" stroked="t" strokeweight=".954994pt" strokecolor="#747474">
                <v:path arrowok="t"/>
              </v:shape>
            </v:group>
            <v:group style="position:absolute;left:3457;top:9037;width:812;height:2" coordorigin="3457,9037" coordsize="812,2">
              <v:shape style="position:absolute;left:3457;top:9037;width:812;height:2" coordorigin="3457,9037" coordsize="812,0" path="m3457,9037l4269,9037e" filled="f" stroked="t" strokeweight=".477497pt" strokecolor="#484848">
                <v:path arrowok="t"/>
              </v:shape>
            </v:group>
            <v:group style="position:absolute;left:4212;top:9037;width:1399;height:2" coordorigin="4212,9037" coordsize="1399,2">
              <v:shape style="position:absolute;left:4212;top:9037;width:1399;height:2" coordorigin="4212,9037" coordsize="1399,0" path="m4212,9037l5611,9037e" filled="f" stroked="t" strokeweight=".954994pt" strokecolor="#747474">
                <v:path arrowok="t"/>
              </v:shape>
            </v:group>
            <v:group style="position:absolute;left:5553;top:9037;width:1218;height:2" coordorigin="5553,9037" coordsize="1218,2">
              <v:shape style="position:absolute;left:5553;top:9037;width:1218;height:2" coordorigin="5553,9037" coordsize="1218,0" path="m5553,9037l6771,9037e" filled="f" stroked="t" strokeweight=".477497pt" strokecolor="#545454">
                <v:path arrowok="t"/>
              </v:shape>
            </v:group>
            <v:group style="position:absolute;left:6623;top:9037;width:1313;height:2" coordorigin="6623,9037" coordsize="1313,2">
              <v:shape style="position:absolute;left:6623;top:9037;width:1313;height:2" coordorigin="6623,9037" coordsize="1313,0" path="m6623,9037l7936,9037e" filled="f" stroked="t" strokeweight=".954994pt" strokecolor="#747474">
                <v:path arrowok="t"/>
              </v:shape>
            </v:group>
            <v:group style="position:absolute;left:7812;top:9037;width:563;height:2" coordorigin="7812,9037" coordsize="563,2">
              <v:shape style="position:absolute;left:7812;top:9037;width:563;height:2" coordorigin="7812,9037" coordsize="563,0" path="m7812,9037l8375,9037e" filled="f" stroked="t" strokeweight=".477497pt" strokecolor="#606060">
                <v:path arrowok="t"/>
              </v:shape>
            </v:group>
            <v:group style="position:absolute;left:8318;top:9037;width:339;height:2" coordorigin="8318,9037" coordsize="339,2">
              <v:shape style="position:absolute;left:8318;top:9037;width:339;height:2" coordorigin="8318,9037" coordsize="339,0" path="m8318,9037l8657,9037e" filled="f" stroked="t" strokeweight=".477497pt" strokecolor="#383838">
                <v:path arrowok="t"/>
              </v:shape>
            </v:group>
            <v:group style="position:absolute;left:8600;top:9039;width:2946;height:2" coordorigin="8600,9039" coordsize="2946,2">
              <v:shape style="position:absolute;left:8600;top:9039;width:2946;height:2" coordorigin="8600,9039" coordsize="2946,0" path="m8600,9039l11546,9039e" filled="f" stroked="t" strokeweight=".716246pt" strokecolor="#676767">
                <v:path arrowok="t"/>
              </v:shape>
            </v:group>
            <v:group style="position:absolute;left:2395;top:8994;width:2;height:924" coordorigin="2395,8994" coordsize="2,924">
              <v:shape style="position:absolute;left:2395;top:8994;width:2;height:924" coordorigin="2395,8994" coordsize="0,924" path="m2395,9917l2395,8994e" filled="f" stroked="t" strokeweight=".954994pt" strokecolor="#6B6B6B">
                <v:path arrowok="t"/>
              </v:shape>
            </v:group>
            <v:group style="position:absolute;left:11539;top:8994;width:2;height:555" coordorigin="11539,8994" coordsize="2,555">
              <v:shape style="position:absolute;left:11539;top:8994;width:2;height:555" coordorigin="11539,8994" coordsize="0,555" path="m11539,9549l11539,8994e" filled="f" stroked="t" strokeweight=".716246pt" strokecolor="#606060">
                <v:path arrowok="t"/>
              </v:shape>
            </v:group>
            <v:group style="position:absolute;left:349;top:9266;width:2;height:924" coordorigin="349,9266" coordsize="2,924">
              <v:shape style="position:absolute;left:349;top:9266;width:2;height:924" coordorigin="349,9266" coordsize="0,924" path="m349,10190l349,9266e" filled="f" stroked="t" strokeweight=".477497pt" strokecolor="#3F3F3F">
                <v:path arrowok="t"/>
              </v:shape>
            </v:group>
            <v:group style="position:absolute;left:344;top:9886;width:544;height:2" coordorigin="344,9886" coordsize="544,2">
              <v:shape style="position:absolute;left:344;top:9886;width:544;height:2" coordorigin="344,9886" coordsize="544,0" path="m344,9886l888,9886e" filled="f" stroked="t" strokeweight=".954994pt" strokecolor="#777777">
                <v:path arrowok="t"/>
              </v:shape>
            </v:group>
            <v:group style="position:absolute;left:745;top:9886;width:435;height:2" coordorigin="745,9886" coordsize="435,2">
              <v:shape style="position:absolute;left:745;top:9886;width:435;height:2" coordorigin="745,9886" coordsize="435,0" path="m745,9886l1179,9886e" filled="f" stroked="t" strokeweight=".477497pt" strokecolor="#5B5B5B">
                <v:path arrowok="t"/>
              </v:shape>
            </v:group>
            <v:group style="position:absolute;left:1122;top:9889;width:635;height:2" coordorigin="1122,9889" coordsize="635,2">
              <v:shape style="position:absolute;left:1122;top:9889;width:635;height:2" coordorigin="1122,9889" coordsize="635,0" path="m1122,9889l1757,9889e" filled="f" stroked="t" strokeweight=".477497pt" strokecolor="#3F3F3F">
                <v:path arrowok="t"/>
              </v:shape>
            </v:group>
            <v:group style="position:absolute;left:1700;top:9891;width:9846;height:2" coordorigin="1700,9891" coordsize="9846,2">
              <v:shape style="position:absolute;left:1700;top:9891;width:9846;height:2" coordorigin="1700,9891" coordsize="9846,0" path="m1700,9891l11546,9891e" filled="f" stroked="t" strokeweight=".716246pt" strokecolor="#6B6B6B">
                <v:path arrowok="t"/>
              </v:shape>
            </v:group>
            <v:group style="position:absolute;left:344;top:10133;width:3925;height:2" coordorigin="344,10133" coordsize="3925,2">
              <v:shape style="position:absolute;left:344;top:10133;width:3925;height:2" coordorigin="344,10133" coordsize="3925,0" path="m344,10133l4269,10133e" filled="f" stroked="t" strokeweight=".716246pt" strokecolor="#747474">
                <v:path arrowok="t"/>
              </v:shape>
            </v:group>
            <v:group style="position:absolute;left:2402;top:9846;width:2;height:560" coordorigin="2402,9846" coordsize="2,560">
              <v:shape style="position:absolute;left:2402;top:9846;width:2;height:560" coordorigin="2402,9846" coordsize="0,560" path="m2402,10406l2402,9846e" filled="f" stroked="t" strokeweight=".477497pt" strokecolor="#3F3F3F">
                <v:path arrowok="t"/>
              </v:shape>
            </v:group>
            <v:group style="position:absolute;left:4212;top:10133;width:501;height:2" coordorigin="4212,10133" coordsize="501,2">
              <v:shape style="position:absolute;left:4212;top:10133;width:501;height:2" coordorigin="4212,10133" coordsize="501,0" path="m4212,10133l4713,10133e" filled="f" stroked="t" strokeweight=".477497pt" strokecolor="#646464">
                <v:path arrowok="t"/>
              </v:shape>
            </v:group>
            <v:group style="position:absolute;left:4656;top:10135;width:1495;height:2" coordorigin="4656,10135" coordsize="1495,2">
              <v:shape style="position:absolute;left:4656;top:10135;width:1495;height:2" coordorigin="4656,10135" coordsize="1495,0" path="m4656,10135l6150,10135e" filled="f" stroked="t" strokeweight=".954994pt" strokecolor="#7C7C7C">
                <v:path arrowok="t"/>
              </v:shape>
            </v:group>
            <v:group style="position:absolute;left:6012;top:10135;width:1008;height:2" coordorigin="6012,10135" coordsize="1008,2">
              <v:shape style="position:absolute;left:6012;top:10135;width:1008;height:2" coordorigin="6012,10135" coordsize="1008,0" path="m6012,10135l7019,10135e" filled="f" stroked="t" strokeweight=".477497pt" strokecolor="#646464">
                <v:path arrowok="t"/>
              </v:shape>
            </v:group>
            <v:group style="position:absolute;left:6962;top:10135;width:1480;height:2" coordorigin="6962,10135" coordsize="1480,2">
              <v:shape style="position:absolute;left:6962;top:10135;width:1480;height:2" coordorigin="6962,10135" coordsize="1480,0" path="m6962,10135l8442,10135e" filled="f" stroked="t" strokeweight=".954994pt" strokecolor="#7C7C7C">
                <v:path arrowok="t"/>
              </v:shape>
            </v:group>
            <v:group style="position:absolute;left:8318;top:10133;width:339;height:2" coordorigin="8318,10133" coordsize="339,2">
              <v:shape style="position:absolute;left:8318;top:10133;width:339;height:2" coordorigin="8318,10133" coordsize="339,0" path="m8318,10133l8657,10133e" filled="f" stroked="t" strokeweight=".716246pt" strokecolor="#646464">
                <v:path arrowok="t"/>
              </v:shape>
            </v:group>
            <v:group style="position:absolute;left:8600;top:10137;width:583;height:2" coordorigin="8600,10137" coordsize="583,2">
              <v:shape style="position:absolute;left:8600;top:10137;width:583;height:2" coordorigin="8600,10137" coordsize="583,0" path="m8600,10137l9182,10137e" filled="f" stroked="t" strokeweight=".477497pt" strokecolor="#646464">
                <v:path arrowok="t"/>
              </v:shape>
            </v:group>
            <v:group style="position:absolute;left:9053;top:10137;width:2497;height:2" coordorigin="9053,10137" coordsize="2497,2">
              <v:shape style="position:absolute;left:9053;top:10137;width:2497;height:2" coordorigin="9053,10137" coordsize="2497,0" path="m9053,10137l11551,10137e" filled="f" stroked="t" strokeweight=".716246pt" strokecolor="#707070">
                <v:path arrowok="t"/>
              </v:shape>
            </v:group>
            <v:group style="position:absolute;left:344;top:10374;width:2072;height:2" coordorigin="344,10374" coordsize="2072,2">
              <v:shape style="position:absolute;left:344;top:10374;width:2072;height:2" coordorigin="344,10374" coordsize="2072,0" path="m344,10374l2416,10374e" filled="f" stroked="t" strokeweight=".716246pt" strokecolor="#646464">
                <v:path arrowok="t"/>
              </v:shape>
            </v:group>
            <v:group style="position:absolute;left:2020;top:10374;width:1495;height:2" coordorigin="2020,10374" coordsize="1495,2">
              <v:shape style="position:absolute;left:2020;top:10374;width:1495;height:2" coordorigin="2020,10374" coordsize="1495,0" path="m2020,10374l3514,10374e" filled="f" stroked="t" strokeweight=".954994pt" strokecolor="#777777">
                <v:path arrowok="t"/>
              </v:shape>
            </v:group>
            <v:group style="position:absolute;left:3457;top:10377;width:812;height:2" coordorigin="3457,10377" coordsize="812,2">
              <v:shape style="position:absolute;left:3457;top:10377;width:812;height:2" coordorigin="3457,10377" coordsize="812,0" path="m3457,10377l4269,10377e" filled="f" stroked="t" strokeweight=".477497pt" strokecolor="#4F4F4F">
                <v:path arrowok="t"/>
              </v:shape>
            </v:group>
            <v:group style="position:absolute;left:4212;top:10377;width:1399;height:2" coordorigin="4212,10377" coordsize="1399,2">
              <v:shape style="position:absolute;left:4212;top:10377;width:1399;height:2" coordorigin="4212,10377" coordsize="1399,0" path="m4212,10377l5611,10377e" filled="f" stroked="t" strokeweight=".954994pt" strokecolor="#777777">
                <v:path arrowok="t"/>
              </v:shape>
            </v:group>
            <v:group style="position:absolute;left:5553;top:10377;width:516;height:2" coordorigin="5553,10377" coordsize="516,2">
              <v:shape style="position:absolute;left:5553;top:10377;width:516;height:2" coordorigin="5553,10377" coordsize="516,0" path="m5553,10377l6069,10377e" filled="f" stroked="t" strokeweight=".477497pt" strokecolor="#5B5B5B">
                <v:path arrowok="t"/>
              </v:shape>
            </v:group>
            <v:group style="position:absolute;left:6012;top:10379;width:1920;height:2" coordorigin="6012,10379" coordsize="1920,2">
              <v:shape style="position:absolute;left:6012;top:10379;width:1920;height:2" coordorigin="6012,10379" coordsize="1920,0" path="m6012,10379l7931,10379e" filled="f" stroked="t" strokeweight=".954994pt" strokecolor="#7C7C7C">
                <v:path arrowok="t"/>
              </v:shape>
            </v:group>
            <v:group style="position:absolute;left:7812;top:10377;width:563;height:2" coordorigin="7812,10377" coordsize="563,2">
              <v:shape style="position:absolute;left:7812;top:10377;width:563;height:2" coordorigin="7812,10377" coordsize="563,0" path="m7812,10377l8375,10377e" filled="f" stroked="t" strokeweight=".477497pt" strokecolor="#5B5B5B">
                <v:path arrowok="t"/>
              </v:shape>
            </v:group>
            <v:group style="position:absolute;left:8318;top:10377;width:339;height:2" coordorigin="8318,10377" coordsize="339,2">
              <v:shape style="position:absolute;left:8318;top:10377;width:339;height:2" coordorigin="8318,10377" coordsize="339,0" path="m8318,10377l8657,10377e" filled="f" stroked="t" strokeweight=".477497pt" strokecolor="#3B3B3B">
                <v:path arrowok="t"/>
              </v:shape>
            </v:group>
            <v:group style="position:absolute;left:8600;top:10379;width:2951;height:2" coordorigin="8600,10379" coordsize="2951,2">
              <v:shape style="position:absolute;left:8600;top:10379;width:2951;height:2" coordorigin="8600,10379" coordsize="2951,0" path="m8600,10379l11551,10379e" filled="f" stroked="t" strokeweight=".716246pt" strokecolor="#6B6B6B">
                <v:path arrowok="t"/>
              </v:shape>
            </v:group>
            <v:group style="position:absolute;left:2404;top:10334;width:2;height:699" coordorigin="2404,10334" coordsize="2,699">
              <v:shape style="position:absolute;left:2404;top:10334;width:2;height:699" coordorigin="2404,10334" coordsize="0,699" path="m2404,11033l2404,10334e" filled="f" stroked="t" strokeweight=".716246pt" strokecolor="#545454">
                <v:path arrowok="t"/>
              </v:shape>
            </v:group>
            <v:group style="position:absolute;left:11546;top:10583;width:2;height:646" coordorigin="11546,10583" coordsize="2,646">
              <v:shape style="position:absolute;left:11546;top:10583;width:2;height:646" coordorigin="11546,10583" coordsize="0,646" path="m11546,11229l11546,10583e" filled="f" stroked="t" strokeweight=".477497pt" strokecolor="#3F3F3F">
                <v:path arrowok="t"/>
              </v:shape>
            </v:group>
            <v:group style="position:absolute;left:361;top:804;width:2;height:15436" coordorigin="361,804" coordsize="2,15436">
              <v:shape style="position:absolute;left:361;top:804;width:2;height:15436" coordorigin="361,804" coordsize="0,15436" path="m361,16240l361,804e" filled="f" stroked="t" strokeweight=".716246pt" strokecolor="#545454">
                <v:path arrowok="t"/>
              </v:shape>
            </v:group>
            <v:group style="position:absolute;left:1151;top:10999;width:1237;height:2" coordorigin="1151,10999" coordsize="1237,2">
              <v:shape style="position:absolute;left:1151;top:10999;width:1237;height:2" coordorigin="1151,10999" coordsize="1237,0" path="m1151,10999l2387,10999e" filled="f" stroked="t" strokeweight=".238749pt" strokecolor="#000000">
                <v:path arrowok="t"/>
              </v:shape>
            </v:group>
            <v:group style="position:absolute;left:2373;top:10999;width:578;height:2" coordorigin="2373,10999" coordsize="578,2">
              <v:shape style="position:absolute;left:2373;top:10999;width:578;height:2" coordorigin="2373,10999" coordsize="578,0" path="m2373,10999l2951,10999e" filled="f" stroked="t" strokeweight=".238749pt" strokecolor="#6B6B6B">
                <v:path arrowok="t"/>
              </v:shape>
            </v:group>
            <v:group style="position:absolute;left:2951;top:10999;width:535;height:2" coordorigin="2951,10999" coordsize="535,2">
              <v:shape style="position:absolute;left:2951;top:10999;width:535;height:2" coordorigin="2951,10999" coordsize="535,0" path="m2951,10999l3486,10999e" filled="f" stroked="t" strokeweight=".238749pt" strokecolor="#545454">
                <v:path arrowok="t"/>
              </v:shape>
            </v:group>
            <v:group style="position:absolute;left:3553;top:11018;width:353;height:2" coordorigin="3553,11018" coordsize="353,2">
              <v:shape style="position:absolute;left:3553;top:11018;width:353;height:2" coordorigin="3553,11018" coordsize="353,0" path="m3553,11018l3906,11018e" filled="f" stroked="t" strokeweight=".477497pt" strokecolor="#2B2B2B">
                <v:path arrowok="t"/>
              </v:shape>
            </v:group>
            <v:group style="position:absolute;left:3877;top:10999;width:363;height:2" coordorigin="3877,10999" coordsize="363,2">
              <v:shape style="position:absolute;left:3877;top:10999;width:363;height:2" coordorigin="3877,10999" coordsize="363,0" path="m3877,10999l4240,10999e" filled="f" stroked="t" strokeweight=".238749pt" strokecolor="#282828">
                <v:path arrowok="t"/>
              </v:shape>
            </v:group>
            <v:group style="position:absolute;left:4240;top:10999;width:1800;height:2" coordorigin="4240,10999" coordsize="1800,2">
              <v:shape style="position:absolute;left:4240;top:10999;width:1800;height:2" coordorigin="4240,10999" coordsize="1800,0" path="m4240,10999l6040,10999e" filled="f" stroked="t" strokeweight=".238749pt" strokecolor="#000000">
                <v:path arrowok="t"/>
              </v:shape>
            </v:group>
            <v:group style="position:absolute;left:6040;top:10999;width:950;height:2" coordorigin="6040,10999" coordsize="950,2">
              <v:shape style="position:absolute;left:6040;top:10999;width:950;height:2" coordorigin="6040,10999" coordsize="950,0" path="m6040,10999l6991,10999e" filled="f" stroked="t" strokeweight=".238749pt" strokecolor="#606060">
                <v:path arrowok="t"/>
              </v:shape>
            </v:group>
            <v:group style="position:absolute;left:6991;top:10999;width:425;height:2" coordorigin="6991,10999" coordsize="425,2">
              <v:shape style="position:absolute;left:6991;top:10999;width:425;height:2" coordorigin="6991,10999" coordsize="425,0" path="m6991,10999l7416,10999e" filled="f" stroked="t" strokeweight=".238749pt" strokecolor="#3B3B3B">
                <v:path arrowok="t"/>
              </v:shape>
            </v:group>
            <v:group style="position:absolute;left:7416;top:10999;width:4111;height:2" coordorigin="7416,10999" coordsize="4111,2">
              <v:shape style="position:absolute;left:7416;top:10999;width:4111;height:2" coordorigin="7416,10999" coordsize="4111,0" path="m7416,10999l11527,10999e" filled="f" stroked="t" strokeweight=".238749pt" strokecolor="#000000">
                <v:path arrowok="t"/>
              </v:shape>
            </v:group>
            <v:group style="position:absolute;left:349;top:11186;width:1409;height:2" coordorigin="349,11186" coordsize="1409,2">
              <v:shape style="position:absolute;left:349;top:11186;width:1409;height:2" coordorigin="349,11186" coordsize="1409,0" path="m349,11186l1757,11186e" filled="f" stroked="t" strokeweight=".716246pt" strokecolor="#747474">
                <v:path arrowok="t"/>
              </v:shape>
            </v:group>
            <v:group style="position:absolute;left:1700;top:11186;width:716;height:2" coordorigin="1700,11186" coordsize="716,2">
              <v:shape style="position:absolute;left:1700;top:11186;width:716;height:2" coordorigin="1700,11186" coordsize="716,0" path="m1700,11186l2416,11186e" filled="f" stroked="t" strokeweight=".477497pt" strokecolor="#545454">
                <v:path arrowok="t"/>
              </v:shape>
            </v:group>
            <v:group style="position:absolute;left:2404;top:10970;width:2;height:2187" coordorigin="2404,10970" coordsize="2,2187">
              <v:shape style="position:absolute;left:2404;top:10970;width:2;height:2187" coordorigin="2404,10970" coordsize="0,2187" path="m2404,13158l2404,10970e" filled="f" stroked="t" strokeweight=".954994pt" strokecolor="#676767">
                <v:path arrowok="t"/>
              </v:shape>
            </v:group>
            <v:group style="position:absolute;left:1795;top:11188;width:6580;height:2" coordorigin="1795,11188" coordsize="6580,2">
              <v:shape style="position:absolute;left:1795;top:11188;width:6580;height:2" coordorigin="1795,11188" coordsize="6580,0" path="m1795,11188l8375,11188e" filled="f" stroked="t" strokeweight=".716246pt" strokecolor="#747474">
                <v:path arrowok="t"/>
              </v:shape>
            </v:group>
            <v:group style="position:absolute;left:4212;top:11186;width:501;height:2" coordorigin="4212,11186" coordsize="501,2">
              <v:shape style="position:absolute;left:4212;top:11186;width:501;height:2" coordorigin="4212,11186" coordsize="501,0" path="m4212,11186l4713,11186e" filled="f" stroked="t" strokeweight=".477497pt" strokecolor="#606060">
                <v:path arrowok="t"/>
              </v:shape>
            </v:group>
            <v:group style="position:absolute;left:8318;top:11190;width:864;height:2" coordorigin="8318,11190" coordsize="864,2">
              <v:shape style="position:absolute;left:8318;top:11190;width:864;height:2" coordorigin="8318,11190" coordsize="864,0" path="m8318,11190l9182,11190e" filled="f" stroked="t" strokeweight=".477497pt" strokecolor="#4F4F4F">
                <v:path arrowok="t"/>
              </v:shape>
            </v:group>
            <v:group style="position:absolute;left:9125;top:11190;width:2426;height:2" coordorigin="9125,11190" coordsize="2426,2">
              <v:shape style="position:absolute;left:9125;top:11190;width:2426;height:2" coordorigin="9125,11190" coordsize="2426,0" path="m9125,11190l11551,11190e" filled="f" stroked="t" strokeweight=".716246pt" strokecolor="#707070">
                <v:path arrowok="t"/>
              </v:shape>
            </v:group>
            <v:group style="position:absolute;left:349;top:11430;width:840;height:2" coordorigin="349,11430" coordsize="840,2">
              <v:shape style="position:absolute;left:349;top:11430;width:840;height:2" coordorigin="349,11430" coordsize="840,0" path="m349,11430l1189,11430e" filled="f" stroked="t" strokeweight=".477497pt" strokecolor="#545454">
                <v:path arrowok="t"/>
              </v:shape>
            </v:group>
            <v:group style="position:absolute;left:1156;top:11176;width:2;height:5059" coordorigin="1156,11176" coordsize="2,5059">
              <v:shape style="position:absolute;left:1156;top:11176;width:2;height:5059" coordorigin="1156,11176" coordsize="0,5059" path="m1156,16235l1156,11176e" filled="f" stroked="t" strokeweight=".716246pt" strokecolor="#575757">
                <v:path arrowok="t"/>
              </v:shape>
            </v:group>
            <v:group style="position:absolute;left:1736;top:11181;width:2;height:1833" coordorigin="1736,11181" coordsize="2,1833">
              <v:shape style="position:absolute;left:1736;top:11181;width:2;height:1833" coordorigin="1736,11181" coordsize="0,1833" path="m1736,13014l1736,11181e" filled="f" stroked="t" strokeweight=".716246pt" strokecolor="#606060">
                <v:path arrowok="t"/>
              </v:shape>
            </v:group>
            <v:group style="position:absolute;left:1117;top:11432;width:3858;height:2" coordorigin="1117,11432" coordsize="3858,2">
              <v:shape style="position:absolute;left:1117;top:11432;width:3858;height:2" coordorigin="1117,11432" coordsize="3858,0" path="m1117,11432l4976,11432e" filled="f" stroked="t" strokeweight=".716246pt" strokecolor="#747474">
                <v:path arrowok="t"/>
              </v:shape>
            </v:group>
            <v:group style="position:absolute;left:4918;top:11435;width:392;height:2" coordorigin="4918,11435" coordsize="392,2">
              <v:shape style="position:absolute;left:4918;top:11435;width:392;height:2" coordorigin="4918,11435" coordsize="392,0" path="m4918,11435l5310,11435e" filled="f" stroked="t" strokeweight=".477497pt" strokecolor="#575757">
                <v:path arrowok="t"/>
              </v:shape>
            </v:group>
            <v:group style="position:absolute;left:5252;top:11432;width:6303;height:2" coordorigin="5252,11432" coordsize="6303,2">
              <v:shape style="position:absolute;left:5252;top:11432;width:6303;height:2" coordorigin="5252,11432" coordsize="6303,0" path="m5252,11432l11555,11432e" filled="f" stroked="t" strokeweight=".716246pt" strokecolor="#707070">
                <v:path arrowok="t"/>
              </v:shape>
            </v:group>
            <v:group style="position:absolute;left:7420;top:11181;width:2;height:3350" coordorigin="7420,11181" coordsize="2,3350">
              <v:shape style="position:absolute;left:7420;top:11181;width:2;height:3350" coordorigin="7420,11181" coordsize="0,3350" path="m7420,14531l7420,11181e" filled="f" stroked="t" strokeweight=".954994pt" strokecolor="#6B6B6B">
                <v:path arrowok="t"/>
              </v:shape>
            </v:group>
            <v:group style="position:absolute;left:7382;top:11435;width:487;height:2" coordorigin="7382,11435" coordsize="487,2">
              <v:shape style="position:absolute;left:7382;top:11435;width:487;height:2" coordorigin="7382,11435" coordsize="487,0" path="m7382,11435l7869,11435e" filled="f" stroked="t" strokeweight=".477497pt" strokecolor="#545454">
                <v:path arrowok="t"/>
              </v:shape>
            </v:group>
            <v:group style="position:absolute;left:1160;top:11176;width:2;height:5059" coordorigin="1160,11176" coordsize="2,5059">
              <v:shape style="position:absolute;left:1160;top:11176;width:2;height:5059" coordorigin="1160,11176" coordsize="0,5059" path="m1160,16235l1160,11176e" filled="f" stroked="t" strokeweight=".954994pt" strokecolor="#606060">
                <v:path arrowok="t"/>
              </v:shape>
            </v:group>
            <v:group style="position:absolute;left:11551;top:11387;width:2;height:1053" coordorigin="11551,11387" coordsize="2,1053">
              <v:shape style="position:absolute;left:11551;top:11387;width:2;height:1053" coordorigin="11551,11387" coordsize="0,1053" path="m11551,12440l11551,11387e" filled="f" stroked="t" strokeweight=".477497pt" strokecolor="#4F4F4F">
                <v:path arrowok="t"/>
              </v:shape>
            </v:group>
            <v:group style="position:absolute;left:358;top:11885;width:2;height:555" coordorigin="358,11885" coordsize="2,555">
              <v:shape style="position:absolute;left:358;top:11885;width:2;height:555" coordorigin="358,11885" coordsize="0,555" path="m358,12440l358,11885e" filled="f" stroked="t" strokeweight=".477497pt" strokecolor="#343434">
                <v:path arrowok="t"/>
              </v:shape>
            </v:group>
            <v:group style="position:absolute;left:11548;top:12382;width:2;height:1556" coordorigin="11548,12382" coordsize="2,1556">
              <v:shape style="position:absolute;left:11548;top:12382;width:2;height:1556" coordorigin="11548,12382" coordsize="0,1556" path="m11548,13938l11548,12382e" filled="f" stroked="t" strokeweight=".954994pt" strokecolor="#777777">
                <v:path arrowok="t"/>
              </v:shape>
            </v:group>
            <v:group style="position:absolute;left:358;top:12756;width:2;height:1455" coordorigin="358,12756" coordsize="2,1455">
              <v:shape style="position:absolute;left:358;top:12756;width:2;height:1455" coordorigin="358,12756" coordsize="0,1455" path="m358,14211l358,12756e" filled="f" stroked="t" strokeweight=".954994pt" strokecolor="#676767">
                <v:path arrowok="t"/>
              </v:shape>
            </v:group>
            <v:group style="position:absolute;left:1740;top:12957;width:2;height:1608" coordorigin="1740,12957" coordsize="2,1608">
              <v:shape style="position:absolute;left:1740;top:12957;width:2;height:1608" coordorigin="1740,12957" coordsize="0,1608" path="m1740,14565l1740,12957e" filled="f" stroked="t" strokeweight=".477497pt" strokecolor="#3B3B3B">
                <v:path arrowok="t"/>
              </v:shape>
            </v:group>
            <v:group style="position:absolute;left:339;top:13402;width:435;height:2" coordorigin="339,13402" coordsize="435,2">
              <v:shape style="position:absolute;left:339;top:13402;width:435;height:2" coordorigin="339,13402" coordsize="435,0" path="m339,13402l774,13402e" filled="f" stroked="t" strokeweight=".238749pt" strokecolor="#606060">
                <v:path arrowok="t"/>
              </v:shape>
            </v:group>
            <v:group style="position:absolute;left:774;top:13402;width:1609;height:2" coordorigin="774,13402" coordsize="1609,2">
              <v:shape style="position:absolute;left:774;top:13402;width:1609;height:2" coordorigin="774,13402" coordsize="1609,0" path="m774,13402l2383,13402e" filled="f" stroked="t" strokeweight=".238749pt" strokecolor="#2B2B2B">
                <v:path arrowok="t"/>
              </v:shape>
            </v:group>
            <v:group style="position:absolute;left:2407;top:13100;width:2;height:560" coordorigin="2407,13100" coordsize="2,560">
              <v:shape style="position:absolute;left:2407;top:13100;width:2;height:560" coordorigin="2407,13100" coordsize="0,560" path="m2407,13660l2407,13100e" filled="f" stroked="t" strokeweight=".477497pt" strokecolor="#2B2B2B">
                <v:path arrowok="t"/>
              </v:shape>
            </v:group>
            <v:group style="position:absolute;left:2407;top:13603;width:2;height:1742" coordorigin="2407,13603" coordsize="2,1742">
              <v:shape style="position:absolute;left:2407;top:13603;width:2;height:1742" coordorigin="2407,13603" coordsize="0,1742" path="m2407,15345l2407,13603e" filled="f" stroked="t" strokeweight=".238749pt" strokecolor="#484848">
                <v:path arrowok="t"/>
              </v:shape>
            </v:group>
            <v:group style="position:absolute;left:7432;top:11564;width:2;height:4667" coordorigin="7432,11564" coordsize="2,4667">
              <v:shape style="position:absolute;left:7432;top:11564;width:2;height:4667" coordorigin="7432,11564" coordsize="0,4667" path="m7432,16231l7432,11564e" filled="f" stroked="t" strokeweight=".716246pt" strokecolor="#6B6B6B">
                <v:path arrowok="t"/>
              </v:shape>
            </v:group>
            <v:group style="position:absolute;left:370;top:14297;width:2;height:1943" coordorigin="370,14297" coordsize="2,1943">
              <v:shape style="position:absolute;left:370;top:14297;width:2;height:1943" coordorigin="370,14297" coordsize="0,1943" path="m370,16240l370,14297e" filled="f" stroked="t" strokeweight=".477497pt" strokecolor="#3F3F3F">
                <v:path arrowok="t"/>
              </v:shape>
            </v:group>
            <v:group style="position:absolute;left:11551;top:12478;width:2;height:3360" coordorigin="11551,12478" coordsize="2,3360">
              <v:shape style="position:absolute;left:11551;top:12478;width:2;height:3360" coordorigin="11551,12478" coordsize="0,3360" path="m11551,15838l11551,12478e" filled="f" stroked="t" strokeweight=".716246pt" strokecolor="#707070">
                <v:path arrowok="t"/>
              </v:shape>
            </v:group>
            <v:group style="position:absolute;left:1748;top:14507;width:2;height:852" coordorigin="1748,14507" coordsize="2,852">
              <v:shape style="position:absolute;left:1748;top:14507;width:2;height:852" coordorigin="1748,14507" coordsize="0,852" path="m1748,15359l1748,14507e" filled="f" stroked="t" strokeweight=".716246pt" strokecolor="#545454">
                <v:path arrowok="t"/>
              </v:shape>
            </v:group>
            <v:group style="position:absolute;left:1170;top:13550;width:2;height:2685" coordorigin="1170,13550" coordsize="2,2685">
              <v:shape style="position:absolute;left:1170;top:13550;width:2;height:2685" coordorigin="1170,13550" coordsize="0,2685" path="m1170,16235l1170,13550e" filled="f" stroked="t" strokeweight=".954994pt" strokecolor="#646464">
                <v:path arrowok="t"/>
              </v:shape>
            </v:group>
            <v:group style="position:absolute;left:1748;top:15288;width:2;height:948" coordorigin="1748,15288" coordsize="2,948">
              <v:shape style="position:absolute;left:1748;top:15288;width:2;height:948" coordorigin="1748,15288" coordsize="0,948" path="m1748,16235l1748,15288e" filled="f" stroked="t" strokeweight=".477497pt" strokecolor="#3F3F3F">
                <v:path arrowok="t"/>
              </v:shape>
            </v:group>
            <v:group style="position:absolute;left:2378;top:15316;width:2;height:493" coordorigin="2378,15316" coordsize="2,493">
              <v:shape style="position:absolute;left:2378;top:15316;width:2;height:493" coordorigin="2378,15316" coordsize="0,493" path="m2378,15809l2378,15316e" filled="f" stroked="t" strokeweight=".238749pt" strokecolor="#000000">
                <v:path arrowok="t"/>
              </v:shape>
            </v:group>
            <v:group style="position:absolute;left:368;top:16231;width:1399;height:2" coordorigin="368,16231" coordsize="1399,2">
              <v:shape style="position:absolute;left:368;top:16231;width:1399;height:2" coordorigin="368,16231" coordsize="1399,0" path="m368,16231l1767,16231e" filled="f" stroked="t" strokeweight=".716246pt" strokecolor="#4B4B4B">
                <v:path arrowok="t"/>
              </v:shape>
            </v:group>
            <v:group style="position:absolute;left:1695;top:16226;width:716;height:2" coordorigin="1695,16226" coordsize="716,2">
              <v:shape style="position:absolute;left:1695;top:16226;width:716;height:2" coordorigin="1695,16226" coordsize="716,0" path="m1695,16226l2411,16226e" filled="f" stroked="t" strokeweight=".716246pt" strokecolor="#606060">
                <v:path arrowok="t"/>
              </v:shape>
            </v:group>
            <v:group style="position:absolute;left:2378;top:15809;width:2;height:407" coordorigin="2378,15809" coordsize="2,407">
              <v:shape style="position:absolute;left:2378;top:15809;width:2;height:407" coordorigin="2378,15809" coordsize="0,407" path="m2378,16216l2378,15809e" filled="f" stroked="t" strokeweight=".238749pt" strokecolor="#4B4B4B">
                <v:path arrowok="t"/>
              </v:shape>
            </v:group>
            <v:group style="position:absolute;left:1810;top:16223;width:3992;height:2" coordorigin="1810,16223" coordsize="3992,2">
              <v:shape style="position:absolute;left:1810;top:16223;width:3992;height:2" coordorigin="1810,16223" coordsize="3992,0" path="m1810,16223l5802,16223e" filled="f" stroked="t" strokeweight=".954994pt" strokecolor="#7C7C7C">
                <v:path arrowok="t"/>
              </v:shape>
            </v:group>
            <v:group style="position:absolute;left:5281;top:16207;width:301;height:2" coordorigin="5281,16207" coordsize="301,2">
              <v:shape style="position:absolute;left:5281;top:16207;width:301;height:2" coordorigin="5281,16207" coordsize="301,0" path="m5281,16207l5582,16207e" filled="f" stroked="t" strokeweight="1.193743pt" strokecolor="#8C8C8C">
                <v:path arrowok="t"/>
              </v:shape>
            </v:group>
            <v:group style="position:absolute;left:5582;top:16207;width:291;height:2" coordorigin="5582,16207" coordsize="291,2">
              <v:shape style="position:absolute;left:5582;top:16207;width:291;height:2" coordorigin="5582,16207" coordsize="291,0" path="m5582,16207l5873,16207e" filled="f" stroked="t" strokeweight=".716246pt" strokecolor="#A8A8A8">
                <v:path arrowok="t"/>
              </v:shape>
            </v:group>
            <v:group style="position:absolute;left:5845;top:16221;width:224;height:2" coordorigin="5845,16221" coordsize="224,2">
              <v:shape style="position:absolute;left:5845;top:16221;width:224;height:2" coordorigin="5845,16221" coordsize="224,0" path="m5845,16221l6069,16221e" filled="f" stroked="t" strokeweight=".477497pt" strokecolor="#4F4F4F">
                <v:path arrowok="t"/>
              </v:shape>
            </v:group>
            <v:group style="position:absolute;left:6012;top:16221;width:759;height:2" coordorigin="6012,16221" coordsize="759,2">
              <v:shape style="position:absolute;left:6012;top:16221;width:759;height:2" coordorigin="6012,16221" coordsize="759,0" path="m6012,16221l6771,16221e" filled="f" stroked="t" strokeweight=".477497pt" strokecolor="#646464">
                <v:path arrowok="t"/>
              </v:shape>
            </v:group>
            <v:group style="position:absolute;left:6714;top:16221;width:1662;height:2" coordorigin="6714,16221" coordsize="1662,2">
              <v:shape style="position:absolute;left:6714;top:16221;width:1662;height:2" coordorigin="6714,16221" coordsize="1662,0" path="m6714,16221l8375,16221e" filled="f" stroked="t" strokeweight=".954994pt" strokecolor="#838383">
                <v:path arrowok="t"/>
              </v:shape>
            </v:group>
            <v:group style="position:absolute;left:8318;top:16221;width:339;height:2" coordorigin="8318,16221" coordsize="339,2">
              <v:shape style="position:absolute;left:8318;top:16221;width:339;height:2" coordorigin="8318,16221" coordsize="339,0" path="m8318,16221l8657,16221e" filled="f" stroked="t" strokeweight=".477497pt" strokecolor="#4B4B4B">
                <v:path arrowok="t"/>
              </v:shape>
            </v:group>
            <v:group style="position:absolute;left:8600;top:16221;width:583;height:2" coordorigin="8600,16221" coordsize="583,2">
              <v:shape style="position:absolute;left:8600;top:16221;width:583;height:2" coordorigin="8600,16221" coordsize="583,0" path="m8600,16221l9182,16221e" filled="f" stroked="t" strokeweight=".477497pt" strokecolor="#6B6B6B">
                <v:path arrowok="t"/>
              </v:shape>
            </v:group>
            <v:group style="position:absolute;left:9077;top:16221;width:2478;height:2" coordorigin="9077,16221" coordsize="2478,2">
              <v:shape style="position:absolute;left:9077;top:16221;width:2478;height:2" coordorigin="9077,16221" coordsize="2478,0" path="m9077,16221l11555,16221e" filled="f" stroked="t" strokeweight=".716246pt" strokecolor="#808080">
                <v:path arrowok="t"/>
              </v:shape>
            </v:group>
            <v:group style="position:absolute;left:11553;top:15781;width:2;height:455" coordorigin="11553,15781" coordsize="2,455">
              <v:shape style="position:absolute;left:11553;top:15781;width:2;height:455" coordorigin="11553,15781" coordsize="0,455" path="m11553,16235l11553,15781e" filled="f" stroked="t" strokeweight=".716246pt" strokecolor="#5B5B5B">
                <v:path arrowok="t"/>
              </v:shape>
            </v:group>
            <v:group style="position:absolute;left:5868;top:3954;width:387;height:2" coordorigin="5868,3954" coordsize="387,2">
              <v:shape style="position:absolute;left:5868;top:3954;width:387;height:2" coordorigin="5868,3954" coordsize="387,0" path="m5868,3954l6255,3954e" filled="f" stroked="t" strokeweight=".477497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8"/>
          <w:szCs w:val="28"/>
          <w:color w:val="444444"/>
          <w:spacing w:val="0"/>
          <w:w w:val="100"/>
          <w:b/>
          <w:bCs/>
        </w:rPr>
        <w:t>A.Keri</w:t>
      </w:r>
      <w:r>
        <w:rPr>
          <w:rFonts w:ascii="Times New Roman" w:hAnsi="Times New Roman" w:cs="Times New Roman" w:eastAsia="Times New Roman"/>
          <w:sz w:val="28"/>
          <w:szCs w:val="28"/>
          <w:color w:val="444444"/>
          <w:spacing w:val="0"/>
          <w:w w:val="100"/>
          <w:b/>
          <w:bCs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color w:val="444444"/>
          <w:spacing w:val="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105"/>
          <w:b/>
          <w:bCs/>
        </w:rPr>
        <w:t>KÖSE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34" w:after="0" w:line="240" w:lineRule="auto"/>
        <w:ind w:left="2353"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</w:rPr>
        <w:t>itfaiy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2F2F2F"/>
          <w:spacing w:val="29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97"/>
        </w:rPr>
        <w:t>Kuze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97"/>
        </w:rPr>
        <w:t>y</w:t>
      </w:r>
      <w:r>
        <w:rPr>
          <w:rFonts w:ascii="Arial" w:hAnsi="Arial" w:cs="Arial" w:eastAsia="Arial"/>
          <w:sz w:val="18"/>
          <w:szCs w:val="18"/>
          <w:color w:val="2F2F2F"/>
          <w:spacing w:val="-10"/>
          <w:w w:val="97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</w:rPr>
        <w:t>Bölg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2F2F2F"/>
          <w:spacing w:val="2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8"/>
        </w:rPr>
        <w:t>Amiri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7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40" w:right="260"/>
          <w:cols w:num="2" w:equalWidth="0">
            <w:col w:w="4421" w:space="844"/>
            <w:col w:w="6155"/>
          </w:cols>
        </w:sectPr>
      </w:pPr>
      <w:rPr/>
    </w:p>
    <w:p>
      <w:pPr>
        <w:spacing w:before="10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4" w:lineRule="auto"/>
        <w:ind w:left="598" w:right="298" w:firstLine="131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1.180489pt;margin-top:-34.932373pt;width:52.408402pt;height:43pt;mso-position-horizontal-relative:page;mso-position-vertical-relative:paragraph;z-index:-15761" type="#_x0000_t202" filled="f" stroked="f">
            <v:textbox inset="0,0,0,0">
              <w:txbxContent>
                <w:p>
                  <w:pPr>
                    <w:spacing w:before="0" w:after="0" w:line="860" w:lineRule="exact"/>
                    <w:ind w:right="-169"/>
                    <w:jc w:val="left"/>
                    <w:rPr>
                      <w:rFonts w:ascii="Arial" w:hAnsi="Arial" w:cs="Arial" w:eastAsia="Arial"/>
                      <w:sz w:val="86"/>
                      <w:szCs w:val="86"/>
                    </w:rPr>
                  </w:pPr>
                  <w:rPr/>
                  <w:r>
                    <w:rPr>
                      <w:rFonts w:ascii="Arial" w:hAnsi="Arial" w:cs="Arial" w:eastAsia="Arial"/>
                      <w:sz w:val="86"/>
                      <w:szCs w:val="86"/>
                      <w:color w:val="1C1C1C"/>
                      <w:spacing w:val="0"/>
                      <w:w w:val="438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494B4B"/>
          <w:spacing w:val="-19"/>
          <w:w w:val="100"/>
        </w:rPr>
        <w:t>.</w:t>
      </w:r>
      <w:r>
        <w:rPr>
          <w:rFonts w:ascii="Arial" w:hAnsi="Arial" w:cs="Arial" w:eastAsia="Arial"/>
          <w:sz w:val="17"/>
          <w:szCs w:val="17"/>
          <w:color w:val="828282"/>
          <w:spacing w:val="0"/>
          <w:w w:val="100"/>
        </w:rPr>
        <w:t>.</w:t>
      </w:r>
      <w:r>
        <w:rPr>
          <w:rFonts w:ascii="Arial" w:hAnsi="Arial" w:cs="Arial" w:eastAsia="Arial"/>
          <w:sz w:val="17"/>
          <w:szCs w:val="17"/>
          <w:color w:val="828282"/>
          <w:spacing w:val="12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494B4B"/>
          <w:spacing w:val="0"/>
          <w:w w:val="100"/>
        </w:rPr>
        <w:t>I</w:t>
      </w:r>
      <w:r>
        <w:rPr>
          <w:rFonts w:ascii="Arial" w:hAnsi="Arial" w:cs="Arial" w:eastAsia="Arial"/>
          <w:sz w:val="17"/>
          <w:szCs w:val="17"/>
          <w:color w:val="494B4B"/>
          <w:spacing w:val="14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494B4B"/>
          <w:spacing w:val="0"/>
          <w:w w:val="114"/>
        </w:rPr>
        <w:t>M!R</w:t>
      </w:r>
      <w:r>
        <w:rPr>
          <w:rFonts w:ascii="Arial" w:hAnsi="Arial" w:cs="Arial" w:eastAsia="Arial"/>
          <w:sz w:val="17"/>
          <w:szCs w:val="17"/>
          <w:color w:val="494B4B"/>
          <w:spacing w:val="0"/>
          <w:w w:val="114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-8"/>
          <w:w w:val="114"/>
        </w:rPr>
        <w:t>B</w:t>
      </w:r>
      <w:r>
        <w:rPr>
          <w:rFonts w:ascii="Arial" w:hAnsi="Arial" w:cs="Arial" w:eastAsia="Arial"/>
          <w:sz w:val="15"/>
          <w:szCs w:val="15"/>
          <w:color w:val="1C1C1C"/>
          <w:spacing w:val="0"/>
          <w:w w:val="105"/>
        </w:rPr>
        <w:t>U</w:t>
      </w:r>
      <w:r>
        <w:rPr>
          <w:rFonts w:ascii="Arial" w:hAnsi="Arial" w:cs="Arial" w:eastAsia="Arial"/>
          <w:sz w:val="15"/>
          <w:szCs w:val="15"/>
          <w:color w:val="1C1C1C"/>
          <w:spacing w:val="-3"/>
          <w:w w:val="104"/>
        </w:rPr>
        <w:t>Y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4"/>
        </w:rPr>
        <w:t>UKŞ</w:t>
      </w:r>
      <w:r>
        <w:rPr>
          <w:rFonts w:ascii="Arial" w:hAnsi="Arial" w:cs="Arial" w:eastAsia="Arial"/>
          <w:sz w:val="15"/>
          <w:szCs w:val="15"/>
          <w:color w:val="363636"/>
          <w:spacing w:val="-6"/>
          <w:w w:val="104"/>
        </w:rPr>
        <w:t>E</w:t>
      </w:r>
      <w:r>
        <w:rPr>
          <w:rFonts w:ascii="Arial" w:hAnsi="Arial" w:cs="Arial" w:eastAsia="Arial"/>
          <w:sz w:val="15"/>
          <w:szCs w:val="15"/>
          <w:color w:val="1C1C1C"/>
          <w:spacing w:val="0"/>
          <w:w w:val="117"/>
        </w:rPr>
        <w:t>H</w:t>
      </w:r>
      <w:r>
        <w:rPr>
          <w:rFonts w:ascii="Arial" w:hAnsi="Arial" w:cs="Arial" w:eastAsia="Arial"/>
          <w:sz w:val="15"/>
          <w:szCs w:val="15"/>
          <w:color w:val="1C1C1C"/>
          <w:spacing w:val="-31"/>
          <w:w w:val="116"/>
        </w:rPr>
        <w:t>I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99"/>
        </w:rPr>
        <w:t>R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99"/>
        </w:rPr>
        <w:t> 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11"/>
        </w:rPr>
        <w:t>BELEDIY</w:t>
      </w:r>
      <w:r>
        <w:rPr>
          <w:rFonts w:ascii="Arial" w:hAnsi="Arial" w:cs="Arial" w:eastAsia="Arial"/>
          <w:sz w:val="14"/>
          <w:szCs w:val="14"/>
          <w:color w:val="363636"/>
          <w:spacing w:val="-23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646466"/>
          <w:spacing w:val="0"/>
          <w:w w:val="93"/>
        </w:rPr>
        <w:t>E</w:t>
      </w:r>
      <w:r>
        <w:rPr>
          <w:rFonts w:ascii="Arial" w:hAnsi="Arial" w:cs="Arial" w:eastAsia="Arial"/>
          <w:sz w:val="14"/>
          <w:szCs w:val="14"/>
          <w:color w:val="646466"/>
          <w:spacing w:val="-24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494B4B"/>
          <w:spacing w:val="0"/>
          <w:w w:val="111"/>
        </w:rPr>
        <w:t>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9" w:lineRule="auto"/>
        <w:ind w:left="371" w:right="4215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BÜYÜ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94B4B"/>
          <w:spacing w:val="0"/>
          <w:w w:val="100"/>
        </w:rPr>
        <w:t>EHiR</w:t>
      </w:r>
      <w:r>
        <w:rPr>
          <w:rFonts w:ascii="Times New Roman" w:hAnsi="Times New Roman" w:cs="Times New Roman" w:eastAsia="Times New Roman"/>
          <w:sz w:val="21"/>
          <w:szCs w:val="21"/>
          <w:color w:val="494B4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1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DAİRESt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1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7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shape style="position:absolute;margin-left:515.520020pt;margin-top:10.588465pt;width:30.719999pt;height:7.68pt;mso-position-horizontal-relative:page;mso-position-vertical-relative:paragraph;z-index:-15766" type="#_x0000_t75">
            <v:imagedata r:id="rId12" o:title=""/>
          </v:shape>
        </w:pict>
      </w:r>
      <w:r>
        <w:rPr/>
        <w:pict>
          <v:group style="position:absolute;margin-left:500.370728pt;margin-top:6.270621pt;width:36.995123pt;height:.1pt;mso-position-horizontal-relative:page;mso-position-vertical-relative:paragraph;z-index:-15762" coordorigin="10007,125" coordsize="740,2">
            <v:shape style="position:absolute;left:10007;top:125;width:740;height:2" coordorigin="10007,125" coordsize="740,0" path="m10007,125l10747,125e" filled="f" stroked="t" strokeweight="4.917073pt" strokecolor="#57606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4" w:after="0" w:line="237" w:lineRule="exact"/>
        <w:ind w:left="1112" w:right="5020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w w:val="96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"/>
        </w:rPr>
        <w:t>ANGIN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540" w:bottom="280" w:left="540" w:right="260"/>
          <w:cols w:num="2" w:equalWidth="0">
            <w:col w:w="1932" w:space="1176"/>
            <w:col w:w="8012"/>
          </w:cols>
        </w:sectPr>
      </w:pPr>
      <w:rPr/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540" w:right="260"/>
        </w:sectPr>
      </w:pPr>
      <w:rPr/>
    </w:p>
    <w:p>
      <w:pPr>
        <w:spacing w:before="35" w:after="0" w:line="240" w:lineRule="auto"/>
        <w:ind w:left="125" w:right="-20"/>
        <w:jc w:val="left"/>
        <w:tabs>
          <w:tab w:pos="1480" w:val="left"/>
          <w:tab w:pos="3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Tarihi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22.05.20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7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134" w:right="-69"/>
        <w:jc w:val="left"/>
        <w:tabs>
          <w:tab w:pos="1480" w:val="left"/>
          <w:tab w:pos="3000" w:val="left"/>
          <w:tab w:pos="4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22.05.20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7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3379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1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2371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No:23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14" w:lineRule="exact"/>
        <w:ind w:left="134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:Kona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2371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-1"/>
        </w:rPr>
        <w:t>No:23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right="-20"/>
        <w:jc w:val="left"/>
        <w:tabs>
          <w:tab w:pos="3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17:45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Tel: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110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B4B"/>
          <w:w w:val="83"/>
        </w:rPr>
        <w:t>!Bi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6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540" w:right="260"/>
          <w:cols w:num="2" w:equalWidth="0">
            <w:col w:w="4830" w:space="502"/>
            <w:col w:w="5788"/>
          </w:cols>
        </w:sectPr>
      </w:pPr>
      <w:rPr/>
    </w:p>
    <w:p>
      <w:pPr>
        <w:spacing w:before="27" w:after="0" w:line="240" w:lineRule="auto"/>
        <w:ind w:left="134" w:right="-73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Yaııgını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11" w:lineRule="exact"/>
        <w:ind w:left="1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  <w:position w:val="-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3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7" w:after="0" w:line="240" w:lineRule="auto"/>
        <w:ind w:left="890" w:right="-20"/>
        <w:jc w:val="left"/>
        <w:tabs>
          <w:tab w:pos="4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9"/>
        </w:rPr>
        <w:t>:Elektri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1" w:after="0" w:line="178" w:lineRule="exact"/>
        <w:ind w:right="-20"/>
        <w:jc w:val="left"/>
        <w:tabs>
          <w:tab w:pos="3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89"/>
          <w:position w:val="-4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89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3"/>
          <w:w w:val="89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9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3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28282"/>
          <w:spacing w:val="0"/>
          <w:w w:val="135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828282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828282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-4"/>
        </w:rPr>
        <w:t>:Konut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540" w:right="260"/>
          <w:cols w:num="2" w:equalWidth="0">
            <w:col w:w="2715" w:space="744"/>
            <w:col w:w="7661"/>
          </w:cols>
        </w:sectPr>
      </w:pPr>
      <w:rPr/>
    </w:p>
    <w:p>
      <w:pPr>
        <w:spacing w:before="0" w:after="0" w:line="188" w:lineRule="exact"/>
        <w:ind w:left="3455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  <w:position w:val="-2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  <w:position w:val="-2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B4B"/>
          <w:spacing w:val="0"/>
          <w:w w:val="100"/>
          <w:position w:val="-2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494B4B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94B4B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46466"/>
          <w:spacing w:val="-4"/>
          <w:w w:val="100"/>
          <w:position w:val="-2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494B4B"/>
          <w:spacing w:val="0"/>
          <w:w w:val="100"/>
          <w:position w:val="-2"/>
        </w:rPr>
        <w:t>elik</w:t>
      </w:r>
      <w:r>
        <w:rPr>
          <w:rFonts w:ascii="Times New Roman" w:hAnsi="Times New Roman" w:cs="Times New Roman" w:eastAsia="Times New Roman"/>
          <w:sz w:val="17"/>
          <w:szCs w:val="17"/>
          <w:color w:val="494B4B"/>
          <w:spacing w:val="0"/>
          <w:w w:val="100"/>
          <w:position w:val="-2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494B4B"/>
          <w:spacing w:val="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  <w:position w:val="-2"/>
        </w:rPr>
        <w:t>Di"e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right="-71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494B4B"/>
          <w:w w:val="279"/>
          <w:position w:val="-2"/>
        </w:rPr>
        <w:t>f---------</w:t>
      </w:r>
      <w:r>
        <w:rPr>
          <w:rFonts w:ascii="Arial" w:hAnsi="Arial" w:cs="Arial" w:eastAsia="Arial"/>
          <w:sz w:val="21"/>
          <w:szCs w:val="21"/>
          <w:color w:val="494B4B"/>
          <w:w w:val="280"/>
          <w:position w:val="-2"/>
        </w:rPr>
        <w:t>-</w:t>
      </w:r>
      <w:r>
        <w:rPr>
          <w:rFonts w:ascii="Arial" w:hAnsi="Arial" w:cs="Arial" w:eastAsia="Arial"/>
          <w:sz w:val="21"/>
          <w:szCs w:val="21"/>
          <w:color w:val="494B4B"/>
          <w:spacing w:val="-16"/>
          <w:w w:val="100"/>
          <w:position w:val="-2"/>
        </w:rPr>
        <w:t> </w:t>
      </w:r>
      <w:r>
        <w:rPr>
          <w:rFonts w:ascii="Arial" w:hAnsi="Arial" w:cs="Arial" w:eastAsia="Arial"/>
          <w:sz w:val="21"/>
          <w:szCs w:val="21"/>
          <w:color w:val="646466"/>
          <w:spacing w:val="-53"/>
          <w:w w:val="410"/>
          <w:position w:val="-2"/>
        </w:rPr>
        <w:t>-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494B4B"/>
          <w:spacing w:val="0"/>
          <w:w w:val="295"/>
          <w:position w:val="-2"/>
        </w:rPr>
        <w:t>---------1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540" w:right="260"/>
          <w:cols w:num="3" w:equalWidth="0">
            <w:col w:w="6341" w:space="154"/>
            <w:col w:w="2140" w:space="162"/>
            <w:col w:w="2323"/>
          </w:cols>
        </w:sectPr>
      </w:pPr>
      <w:rPr/>
    </w:p>
    <w:p>
      <w:pPr>
        <w:spacing w:before="0" w:after="0" w:line="230" w:lineRule="exact"/>
        <w:ind w:left="3787" w:right="-75"/>
        <w:jc w:val="left"/>
        <w:tabs>
          <w:tab w:pos="4260" w:val="left"/>
          <w:tab w:pos="4840" w:val="left"/>
          <w:tab w:pos="5340" w:val="left"/>
          <w:tab w:pos="61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9"/>
          <w:szCs w:val="19"/>
          <w:color w:val="494B4B"/>
          <w:w w:val="108"/>
        </w:rPr>
        <w:t>X</w:t>
      </w:r>
      <w:r>
        <w:rPr>
          <w:rFonts w:ascii="Arial" w:hAnsi="Arial" w:cs="Arial" w:eastAsia="Arial"/>
          <w:sz w:val="19"/>
          <w:szCs w:val="19"/>
          <w:color w:val="494B4B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94B4B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w w:val="5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w w:val="100"/>
        </w:rPr>
      </w:r>
      <w:r>
        <w:rPr>
          <w:rFonts w:ascii="Arial" w:hAnsi="Arial" w:cs="Arial" w:eastAsia="Arial"/>
          <w:sz w:val="23"/>
          <w:szCs w:val="23"/>
          <w:color w:val="494B4B"/>
          <w:w w:val="51"/>
        </w:rPr>
        <w:t>j</w:t>
      </w:r>
      <w:r>
        <w:rPr>
          <w:rFonts w:ascii="Arial" w:hAnsi="Arial" w:cs="Arial" w:eastAsia="Arial"/>
          <w:sz w:val="23"/>
          <w:szCs w:val="23"/>
          <w:color w:val="494B4B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494B4B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B1B1B1"/>
          <w:w w:val="5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B1B1B1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B1B1B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1B1B1"/>
          <w:spacing w:val="0"/>
          <w:w w:val="566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B1B1B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B1B1B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1B1B1"/>
          <w:spacing w:val="-3"/>
          <w:w w:val="136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646466"/>
          <w:spacing w:val="0"/>
          <w:w w:val="45"/>
        </w:rPr>
        <w:t>;;</w:t>
      </w:r>
      <w:r>
        <w:rPr>
          <w:rFonts w:ascii="Times New Roman" w:hAnsi="Times New Roman" w:cs="Times New Roman" w:eastAsia="Times New Roman"/>
          <w:sz w:val="18"/>
          <w:szCs w:val="18"/>
          <w:color w:val="646466"/>
          <w:spacing w:val="-11"/>
          <w:w w:val="45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646466"/>
          <w:spacing w:val="-11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46466"/>
          <w:spacing w:val="0"/>
          <w:w w:val="100"/>
          <w:u w:val="single" w:color="B0B0B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6"/>
          <w:spacing w:val="0"/>
          <w:w w:val="100"/>
          <w:u w:val="single" w:color="B0B0B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46466"/>
          <w:spacing w:val="0"/>
          <w:w w:val="100"/>
          <w:u w:val="single" w:color="B0B0B0"/>
        </w:rPr>
      </w:r>
      <w:r>
        <w:rPr>
          <w:rFonts w:ascii="Times New Roman" w:hAnsi="Times New Roman" w:cs="Times New Roman" w:eastAsia="Times New Roman"/>
          <w:sz w:val="18"/>
          <w:szCs w:val="18"/>
          <w:color w:val="64646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17:52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540" w:right="260"/>
          <w:cols w:num="2" w:equalWidth="0">
            <w:col w:w="6145" w:space="377"/>
            <w:col w:w="4598"/>
          </w:cols>
        </w:sectPr>
      </w:pPr>
      <w:rPr/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3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4" w:after="0" w:line="270" w:lineRule="atLeast"/>
        <w:ind w:left="6" w:right="3048" w:firstLine="-6"/>
        <w:jc w:val="left"/>
        <w:tabs>
          <w:tab w:pos="3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17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53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Abidi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GÜLER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90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16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10"/>
        </w:rPr>
        <w:t>:Kendisi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2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3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3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-27"/>
          <w:w w:val="13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Murat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9"/>
        </w:rPr>
        <w:t>lBRE$0ÖLU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540" w:right="260"/>
          <w:cols w:num="2" w:equalWidth="0">
            <w:col w:w="1177" w:space="858"/>
            <w:col w:w="9085"/>
          </w:cols>
        </w:sectPr>
      </w:pPr>
      <w:rPr/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0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12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3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right="-20"/>
        <w:jc w:val="left"/>
        <w:tabs>
          <w:tab w:pos="2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9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1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ık.ı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17:46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1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22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7" w:after="0" w:line="240" w:lineRule="auto"/>
        <w:ind w:left="25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7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14" w:lineRule="exact"/>
        <w:ind w:left="2548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6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7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4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17:50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18:30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540" w:right="260"/>
          <w:cols w:num="3" w:equalWidth="0">
            <w:col w:w="631" w:space="1348"/>
            <w:col w:w="4645" w:space="295"/>
            <w:col w:w="4201"/>
          </w:cols>
        </w:sectPr>
      </w:pPr>
      <w:rPr/>
    </w:p>
    <w:p>
      <w:pPr>
        <w:spacing w:before="27" w:after="0" w:line="260" w:lineRule="auto"/>
        <w:ind w:left="1998" w:right="4056" w:firstLine="2515"/>
        <w:jc w:val="left"/>
        <w:tabs>
          <w:tab w:pos="4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-12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onel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540" w:right="260"/>
        </w:sectPr>
      </w:pPr>
      <w:rPr/>
    </w:p>
    <w:p>
      <w:pPr>
        <w:spacing w:before="0" w:after="0" w:line="214" w:lineRule="exact"/>
        <w:ind w:left="12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91"/>
        </w:rPr>
        <w:t>Y::ırdımcı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2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36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B4B"/>
          <w:w w:val="106"/>
        </w:rPr>
        <w:t>.n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7"/>
          <w:w w:val="10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4"/>
          <w:w w:val="9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4" w:lineRule="auto"/>
        <w:ind w:right="1104" w:firstLine="4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16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1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39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6"/>
        </w:rPr>
        <w:t>Dönti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6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3"/>
          <w:position w:val="-1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11"/>
          <w:w w:val="103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12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540" w:right="260"/>
          <w:cols w:num="4" w:equalWidth="0">
            <w:col w:w="1273" w:space="725"/>
            <w:col w:w="2142" w:space="349"/>
            <w:col w:w="1041" w:space="1834"/>
            <w:col w:w="3756"/>
          </w:cols>
        </w:sectPr>
      </w:pPr>
      <w:rPr/>
    </w:p>
    <w:p>
      <w:pPr>
        <w:spacing w:before="27" w:after="0" w:line="240" w:lineRule="auto"/>
        <w:ind w:left="106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8"/>
          <w:w w:val="15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2"/>
          <w:w w:val="6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ayuı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Göıiildüğü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Duıuın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vatandaşla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göıiildü.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49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97"/>
          <w:position w:val="-1"/>
        </w:rPr>
        <w:t>ISöndürmede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5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540" w:right="260"/>
          <w:cols w:num="2" w:equalWidth="0">
            <w:col w:w="1531" w:space="467"/>
            <w:col w:w="9122"/>
          </w:cols>
        </w:sectPr>
      </w:pPr>
      <w:rPr/>
    </w:p>
    <w:p>
      <w:pPr>
        <w:spacing w:before="22" w:after="0" w:line="240" w:lineRule="auto"/>
        <w:ind w:left="16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7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44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7"/>
        </w:rPr>
        <w:t>Tüıii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left="47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94B4B"/>
          <w:spacing w:val="0"/>
          <w:w w:val="100"/>
        </w:rPr>
        <w:t>Tarafımızca</w:t>
      </w:r>
      <w:r>
        <w:rPr>
          <w:rFonts w:ascii="Times New Roman" w:hAnsi="Times New Roman" w:cs="Times New Roman" w:eastAsia="Times New Roman"/>
          <w:sz w:val="17"/>
          <w:szCs w:val="17"/>
          <w:color w:val="494B4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2"/>
        </w:rPr>
        <w:t>işlemi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9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82"/>
        </w:rPr>
        <w:t>!Yapılmadı.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7" w:lineRule="exact"/>
        <w:ind w:right="-76"/>
        <w:jc w:val="left"/>
        <w:tabs>
          <w:tab w:pos="1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4"/>
          <w:szCs w:val="24"/>
          <w:color w:val="494B4B"/>
          <w:spacing w:val="0"/>
          <w:w w:val="59"/>
        </w:rPr>
        <w:t>§_u</w:t>
      </w:r>
      <w:r>
        <w:rPr>
          <w:rFonts w:ascii="Times New Roman" w:hAnsi="Times New Roman" w:cs="Times New Roman" w:eastAsia="Times New Roman"/>
          <w:sz w:val="24"/>
          <w:szCs w:val="24"/>
          <w:color w:val="494B4B"/>
          <w:spacing w:val="20"/>
          <w:w w:val="5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74"/>
        </w:rPr>
        <w:t>Kö_ı:ıil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7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7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4"/>
          <w:w w:val="7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7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2"/>
          <w:w w:val="9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828282"/>
          <w:spacing w:val="-8"/>
          <w:w w:val="13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K.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1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540" w:right="260"/>
          <w:cols w:num="4" w:equalWidth="0">
            <w:col w:w="1365" w:space="615"/>
            <w:col w:w="2167" w:space="343"/>
            <w:col w:w="2777" w:space="693"/>
            <w:col w:w="3160"/>
          </w:cols>
        </w:sectPr>
      </w:pPr>
      <w:rPr/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540" w:right="260"/>
        </w:sectPr>
      </w:pPr>
      <w:rPr/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0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95"/>
        </w:rPr>
        <w:t>ISöndürmc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5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B1B1B1"/>
          <w:spacing w:val="-23"/>
          <w:w w:val="97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3"/>
        </w:rPr>
        <w:t>la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10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B4B"/>
          <w:spacing w:val="0"/>
          <w:w w:val="51"/>
        </w:rPr>
        <w:t>!.A</w:t>
      </w:r>
      <w:r>
        <w:rPr>
          <w:rFonts w:ascii="Times New Roman" w:hAnsi="Times New Roman" w:cs="Times New Roman" w:eastAsia="Times New Roman"/>
          <w:sz w:val="17"/>
          <w:szCs w:val="17"/>
          <w:color w:val="494B4B"/>
          <w:spacing w:val="21"/>
          <w:w w:val="5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-7"/>
          <w:w w:val="5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-27"/>
          <w:w w:val="51"/>
          <w:emboss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-27"/>
          <w:w w:val="51"/>
          <w:emboss/>
        </w:rPr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-27"/>
          <w:w w:val="51"/>
        </w:rPr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-27"/>
          <w:w w:val="51"/>
        </w:rPr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97"/>
        </w:rPr>
        <w:t>:ıç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60" w:lineRule="auto"/>
        <w:ind w:left="106" w:right="227" w:firstLine="22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959595"/>
          <w:spacing w:val="10"/>
          <w:w w:val="70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8"/>
        </w:rPr>
        <w:t>ıgı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lreslim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209" w:right="-68"/>
        <w:jc w:val="left"/>
        <w:tabs>
          <w:tab w:pos="860" w:val="left"/>
          <w:tab w:pos="1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Varsa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Ölü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55" w:lineRule="auto"/>
        <w:ind w:left="52" w:right="72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binaya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panos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yanmak;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girişi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görmüştü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3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Eşyada: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750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-30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250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1000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1" w:lineRule="auto"/>
        <w:ind w:right="184" w:firstLine="1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binanm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girişe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göre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taraftaki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panosunda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göıiilmü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araştııma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binaya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ai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panosunu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bilinmeye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tekni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yapması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ıklıgı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3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1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1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9" w:after="0" w:line="515" w:lineRule="auto"/>
        <w:ind w:left="52" w:right="3903" w:firstLine="-52"/>
        <w:jc w:val="left"/>
        <w:tabs>
          <w:tab w:pos="4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Sirk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95"/>
        </w:rPr>
        <w:t>!Bedeli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Abidi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97"/>
        </w:rPr>
        <w:t>GÜ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2"/>
          <w:w w:val="9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11"/>
          <w:w w:val="9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edild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3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right="420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22.05.2017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91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2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18:40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14" w:lineRule="exact"/>
        <w:ind w:right="1518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  <w:position w:val="-1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3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3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1"/>
          <w:w w:val="13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30"/>
          <w:position w:val="-1"/>
        </w:rPr>
        <w:t>aındibi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6"/>
          <w:w w:val="13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both"/>
        <w:spacing w:after="0"/>
        <w:sectPr>
          <w:type w:val="continuous"/>
          <w:pgSz w:w="11920" w:h="16840"/>
          <w:pgMar w:top="280" w:bottom="280" w:left="540" w:right="260"/>
          <w:cols w:num="2" w:equalWidth="0">
            <w:col w:w="1850" w:space="129"/>
            <w:col w:w="9141"/>
          </w:cols>
        </w:sectPr>
      </w:pPr>
      <w:rPr/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540" w:right="260"/>
        </w:sectPr>
      </w:pPr>
      <w:rPr/>
    </w:p>
    <w:p>
      <w:pPr>
        <w:spacing w:before="29" w:after="0" w:line="240" w:lineRule="auto"/>
        <w:ind w:right="7"/>
        <w:jc w:val="right"/>
        <w:tabs>
          <w:tab w:pos="2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3.834152pt;margin-top:11.740606pt;width:154.162705pt;height:44.5pt;mso-position-horizontal-relative:page;mso-position-vertical-relative:paragraph;z-index:-15760" type="#_x0000_t202" filled="f" stroked="f">
            <v:textbox inset="0,0,0,0">
              <w:txbxContent>
                <w:p>
                  <w:pPr>
                    <w:spacing w:before="0" w:after="0" w:line="890" w:lineRule="exact"/>
                    <w:ind w:right="-174"/>
                    <w:jc w:val="left"/>
                    <w:tabs>
                      <w:tab w:pos="1980" w:val="left"/>
                    </w:tabs>
                    <w:rPr>
                      <w:rFonts w:ascii="Arial" w:hAnsi="Arial" w:cs="Arial" w:eastAsia="Arial"/>
                      <w:sz w:val="51"/>
                      <w:szCs w:val="5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494B4B"/>
                      <w:spacing w:val="0"/>
                      <w:w w:val="90"/>
                      <w:b/>
                      <w:bCs/>
                    </w:rPr>
                    <w:t>Mura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494B4B"/>
                      <w:spacing w:val="0"/>
                      <w:w w:val="90"/>
                      <w:b/>
                      <w:bCs/>
                    </w:rPr>
                    <w:t>d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494B4B"/>
                      <w:spacing w:val="12"/>
                      <w:w w:val="90"/>
                      <w:b/>
                      <w:bCs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363636"/>
                      <w:spacing w:val="0"/>
                      <w:w w:val="100"/>
                      <w:b/>
                      <w:bCs/>
                    </w:rPr>
                    <w:t>URGU:N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363636"/>
                      <w:spacing w:val="0"/>
                      <w:w w:val="100"/>
                      <w:b/>
                      <w:bCs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363636"/>
                      <w:spacing w:val="0"/>
                      <w:w w:val="100"/>
                      <w:b/>
                      <w:bCs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89"/>
                      <w:szCs w:val="89"/>
                      <w:color w:val="3F4480"/>
                      <w:spacing w:val="0"/>
                      <w:w w:val="50"/>
                      <w:i/>
                    </w:rPr>
                    <w:t>;</w:t>
                  </w:r>
                  <w:r>
                    <w:rPr>
                      <w:rFonts w:ascii="Times New Roman" w:hAnsi="Times New Roman" w:cs="Times New Roman" w:eastAsia="Times New Roman"/>
                      <w:sz w:val="89"/>
                      <w:szCs w:val="89"/>
                      <w:color w:val="3F4480"/>
                      <w:spacing w:val="0"/>
                      <w:w w:val="49"/>
                      <w:i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89"/>
                      <w:szCs w:val="89"/>
                      <w:color w:val="3F4480"/>
                      <w:spacing w:val="-118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89"/>
                      <w:szCs w:val="89"/>
                      <w:color w:val="4B4D9E"/>
                      <w:spacing w:val="0"/>
                      <w:w w:val="68"/>
                      <w:i/>
                    </w:rPr>
                    <w:t>)</w:t>
                  </w:r>
                  <w:r>
                    <w:rPr>
                      <w:rFonts w:ascii="Times New Roman" w:hAnsi="Times New Roman" w:cs="Times New Roman" w:eastAsia="Times New Roman"/>
                      <w:sz w:val="89"/>
                      <w:szCs w:val="89"/>
                      <w:color w:val="4B4D9E"/>
                      <w:spacing w:val="-105"/>
                      <w:w w:val="100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2F337E"/>
                      <w:spacing w:val="0"/>
                      <w:w w:val="52"/>
                      <w:i/>
                    </w:rPr>
                    <w:t>(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2F337E"/>
                      <w:spacing w:val="0"/>
                      <w:w w:val="51"/>
                      <w:i/>
                    </w:rPr>
                    <w:t>!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2F337E"/>
                      <w:spacing w:val="0"/>
                      <w:w w:val="52"/>
                      <w:i/>
                    </w:rPr>
                    <w:t>(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494B4B"/>
          <w:spacing w:val="-34"/>
          <w:w w:val="74"/>
        </w:rPr>
        <w:t>L</w:t>
      </w:r>
      <w:r>
        <w:rPr>
          <w:rFonts w:ascii="Arial" w:hAnsi="Arial" w:cs="Arial" w:eastAsia="Arial"/>
          <w:sz w:val="24"/>
          <w:szCs w:val="24"/>
          <w:color w:val="3F4480"/>
          <w:spacing w:val="-42"/>
          <w:w w:val="125"/>
        </w:rPr>
        <w:t>h</w:t>
      </w:r>
      <w:r>
        <w:rPr>
          <w:rFonts w:ascii="Arial" w:hAnsi="Arial" w:cs="Arial" w:eastAsia="Arial"/>
          <w:sz w:val="24"/>
          <w:szCs w:val="24"/>
          <w:color w:val="030569"/>
          <w:spacing w:val="-6"/>
          <w:w w:val="77"/>
        </w:rPr>
        <w:t>.</w:t>
      </w:r>
      <w:r>
        <w:rPr>
          <w:rFonts w:ascii="Arial" w:hAnsi="Arial" w:cs="Arial" w:eastAsia="Arial"/>
          <w:sz w:val="24"/>
          <w:szCs w:val="24"/>
          <w:color w:val="1D216B"/>
          <w:spacing w:val="0"/>
          <w:w w:val="70"/>
        </w:rPr>
        <w:t>t</w:t>
      </w:r>
      <w:r>
        <w:rPr>
          <w:rFonts w:ascii="Arial" w:hAnsi="Arial" w:cs="Arial" w:eastAsia="Arial"/>
          <w:sz w:val="24"/>
          <w:szCs w:val="24"/>
          <w:color w:val="1D216B"/>
          <w:spacing w:val="0"/>
          <w:w w:val="71"/>
        </w:rPr>
        <w:t>i</w:t>
      </w:r>
      <w:r>
        <w:rPr>
          <w:rFonts w:ascii="Arial" w:hAnsi="Arial" w:cs="Arial" w:eastAsia="Arial"/>
          <w:sz w:val="24"/>
          <w:szCs w:val="24"/>
          <w:color w:val="1D216B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color w:val="1D216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7" w:after="0" w:line="240" w:lineRule="auto"/>
        <w:ind w:right="365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11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4608E"/>
          <w:spacing w:val="-1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36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4608E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4608E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7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7" w:after="0" w:line="612" w:lineRule="exact"/>
        <w:ind w:left="362" w:right="-20"/>
        <w:jc w:val="left"/>
        <w:tabs>
          <w:tab w:pos="4920" w:val="left"/>
        </w:tabs>
        <w:rPr>
          <w:rFonts w:ascii="Arial" w:hAnsi="Arial" w:cs="Arial" w:eastAsia="Arial"/>
          <w:sz w:val="32"/>
          <w:szCs w:val="32"/>
        </w:rPr>
      </w:pPr>
      <w:rPr/>
      <w:r>
        <w:rPr/>
        <w:pict>
          <v:shape style="width:12.48pt;height:33.599998pt;mso-position-horizontal-relative:char;mso-position-vertical-relative:line" type="#_x0000_t75">
            <v:imagedata r:id="rId1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position w:val="-2"/>
        </w:rPr>
        <w:t>                                       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-2"/>
        </w:rPr>
        <w:t>Merkez</w:t>
      </w:r>
      <w:r>
        <w:rPr>
          <w:rFonts w:ascii="Arial" w:hAnsi="Arial" w:cs="Arial" w:eastAsia="Arial"/>
          <w:sz w:val="19"/>
          <w:szCs w:val="19"/>
          <w:color w:val="363636"/>
          <w:spacing w:val="37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-2"/>
        </w:rPr>
        <w:t>Yenişehir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-2"/>
        </w:rPr>
      </w:r>
      <w:r>
        <w:rPr>
          <w:rFonts w:ascii="Arial" w:hAnsi="Arial" w:cs="Arial" w:eastAsia="Arial"/>
          <w:sz w:val="19"/>
          <w:szCs w:val="19"/>
          <w:color w:val="B5B8D4"/>
          <w:spacing w:val="0"/>
          <w:w w:val="147"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B5B8D4"/>
          <w:spacing w:val="46"/>
          <w:w w:val="147"/>
          <w:position w:val="-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4B4D9E"/>
          <w:spacing w:val="4"/>
          <w:w w:val="100"/>
          <w:i/>
          <w:position w:val="-2"/>
        </w:rPr>
        <w:t>f</w:t>
      </w:r>
      <w:r>
        <w:rPr>
          <w:rFonts w:ascii="Times New Roman" w:hAnsi="Times New Roman" w:cs="Times New Roman" w:eastAsia="Times New Roman"/>
          <w:sz w:val="25"/>
          <w:szCs w:val="25"/>
          <w:color w:val="505282"/>
          <w:spacing w:val="0"/>
          <w:w w:val="100"/>
          <w:i/>
          <w:position w:val="-2"/>
        </w:rPr>
        <w:t>l</w:t>
      </w:r>
      <w:r>
        <w:rPr>
          <w:rFonts w:ascii="Times New Roman" w:hAnsi="Times New Roman" w:cs="Times New Roman" w:eastAsia="Times New Roman"/>
          <w:sz w:val="25"/>
          <w:szCs w:val="25"/>
          <w:color w:val="505282"/>
          <w:spacing w:val="38"/>
          <w:w w:val="100"/>
          <w:i/>
          <w:position w:val="-2"/>
        </w:rPr>
        <w:t> </w:t>
      </w:r>
      <w:r>
        <w:rPr>
          <w:rFonts w:ascii="Arial" w:hAnsi="Arial" w:cs="Arial" w:eastAsia="Arial"/>
          <w:sz w:val="32"/>
          <w:szCs w:val="32"/>
          <w:color w:val="797EA3"/>
          <w:spacing w:val="-3"/>
          <w:w w:val="54"/>
          <w:i/>
          <w:position w:val="-2"/>
        </w:rPr>
        <w:t>'</w:t>
      </w:r>
      <w:r>
        <w:rPr>
          <w:rFonts w:ascii="Arial" w:hAnsi="Arial" w:cs="Arial" w:eastAsia="Arial"/>
          <w:sz w:val="32"/>
          <w:szCs w:val="32"/>
          <w:color w:val="2F337E"/>
          <w:spacing w:val="0"/>
          <w:w w:val="62"/>
          <w:i/>
          <w:position w:val="-2"/>
        </w:rPr>
        <w:t>1</w:t>
      </w:r>
      <w:r>
        <w:rPr>
          <w:rFonts w:ascii="Arial" w:hAnsi="Arial" w:cs="Arial" w:eastAsia="Arial"/>
          <w:sz w:val="32"/>
          <w:szCs w:val="32"/>
          <w:color w:val="2F337E"/>
          <w:spacing w:val="-52"/>
          <w:w w:val="100"/>
          <w:i/>
          <w:position w:val="-2"/>
        </w:rPr>
        <w:t> </w:t>
      </w:r>
      <w:r>
        <w:rPr>
          <w:rFonts w:ascii="Arial" w:hAnsi="Arial" w:cs="Arial" w:eastAsia="Arial"/>
          <w:sz w:val="32"/>
          <w:szCs w:val="32"/>
          <w:color w:val="B5B8D4"/>
          <w:spacing w:val="0"/>
          <w:w w:val="38"/>
          <w:i/>
          <w:position w:val="-2"/>
        </w:rPr>
        <w:t>,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left="2410" w:right="-20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Arial" w:hAnsi="Arial" w:cs="Arial" w:eastAsia="Arial"/>
          <w:sz w:val="19"/>
          <w:szCs w:val="19"/>
          <w:color w:val="363636"/>
          <w:spacing w:val="-7"/>
          <w:position w:val="1"/>
        </w:rPr>
        <w:t>3</w:t>
      </w:r>
      <w:r>
        <w:rPr>
          <w:rFonts w:ascii="Arial" w:hAnsi="Arial" w:cs="Arial" w:eastAsia="Arial"/>
          <w:sz w:val="19"/>
          <w:szCs w:val="19"/>
          <w:color w:val="828282"/>
          <w:spacing w:val="-19"/>
          <w:w w:val="147"/>
          <w:position w:val="1"/>
        </w:rPr>
        <w:t>.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2"/>
          <w:position w:val="1"/>
        </w:rPr>
        <w:t>Post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3"/>
          <w:position w:val="1"/>
        </w:rPr>
        <w:t>a</w:t>
      </w:r>
      <w:r>
        <w:rPr>
          <w:rFonts w:ascii="Arial" w:hAnsi="Arial" w:cs="Arial" w:eastAsia="Arial"/>
          <w:sz w:val="19"/>
          <w:szCs w:val="19"/>
          <w:color w:val="363636"/>
          <w:spacing w:val="-1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1"/>
        </w:rPr>
        <w:t>Grup/ar</w:t>
      </w:r>
      <w:r>
        <w:rPr>
          <w:rFonts w:ascii="Arial" w:hAnsi="Arial" w:cs="Arial" w:eastAsia="Arial"/>
          <w:sz w:val="19"/>
          <w:szCs w:val="19"/>
          <w:color w:val="363636"/>
          <w:spacing w:val="4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84"/>
          <w:position w:val="1"/>
        </w:rPr>
        <w:t>Ami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1"/>
          <w:w w:val="85"/>
          <w:position w:val="1"/>
        </w:rPr>
        <w:t>r</w:t>
      </w:r>
      <w:r>
        <w:rPr>
          <w:rFonts w:ascii="Times New Roman" w:hAnsi="Times New Roman" w:cs="Times New Roman" w:eastAsia="Times New Roman"/>
          <w:sz w:val="23"/>
          <w:szCs w:val="23"/>
          <w:color w:val="4459BC"/>
          <w:spacing w:val="-26"/>
          <w:w w:val="82"/>
          <w:position w:val="1"/>
        </w:rPr>
        <w:t>'</w:t>
      </w:r>
      <w:r>
        <w:rPr>
          <w:rFonts w:ascii="Times New Roman" w:hAnsi="Times New Roman" w:cs="Times New Roman" w:eastAsia="Times New Roman"/>
          <w:sz w:val="23"/>
          <w:szCs w:val="23"/>
          <w:color w:val="0521A5"/>
          <w:spacing w:val="0"/>
          <w:w w:val="298"/>
          <w:position w:val="1"/>
        </w:rPr>
        <w:t>i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100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Murat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İBREŞOGLU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14" w:lineRule="exact"/>
        <w:ind w:right="632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-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40" w:lineRule="auto"/>
        <w:ind w:left="56"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494B4B"/>
          <w:spacing w:val="0"/>
          <w:w w:val="72"/>
          <w:b/>
          <w:bCs/>
        </w:rPr>
        <w:t>2</w:t>
      </w:r>
      <w:r>
        <w:rPr>
          <w:rFonts w:ascii="Times New Roman" w:hAnsi="Times New Roman" w:cs="Times New Roman" w:eastAsia="Times New Roman"/>
          <w:sz w:val="31"/>
          <w:szCs w:val="31"/>
          <w:color w:val="494B4B"/>
          <w:spacing w:val="-4"/>
          <w:w w:val="72"/>
          <w:b/>
          <w:bCs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494B4B"/>
          <w:spacing w:val="0"/>
          <w:w w:val="72"/>
          <w:b/>
          <w:bCs/>
        </w:rPr>
        <w:t>5</w:t>
      </w:r>
      <w:r>
        <w:rPr>
          <w:rFonts w:ascii="Times New Roman" w:hAnsi="Times New Roman" w:cs="Times New Roman" w:eastAsia="Times New Roman"/>
          <w:sz w:val="27"/>
          <w:szCs w:val="27"/>
          <w:color w:val="494B4B"/>
          <w:spacing w:val="32"/>
          <w:w w:val="72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494B4B"/>
          <w:spacing w:val="0"/>
          <w:w w:val="51"/>
        </w:rPr>
        <w:t>MaYıs</w:t>
      </w:r>
      <w:r>
        <w:rPr>
          <w:rFonts w:ascii="Arial" w:hAnsi="Arial" w:cs="Arial" w:eastAsia="Arial"/>
          <w:sz w:val="24"/>
          <w:szCs w:val="24"/>
          <w:color w:val="494B4B"/>
          <w:spacing w:val="0"/>
          <w:w w:val="51"/>
        </w:rPr>
        <w:t> </w:t>
      </w:r>
      <w:r>
        <w:rPr>
          <w:rFonts w:ascii="Arial" w:hAnsi="Arial" w:cs="Arial" w:eastAsia="Arial"/>
          <w:sz w:val="24"/>
          <w:szCs w:val="24"/>
          <w:color w:val="494B4B"/>
          <w:spacing w:val="14"/>
          <w:w w:val="5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94B4B"/>
          <w:spacing w:val="0"/>
          <w:w w:val="51"/>
        </w:rPr>
        <w:t>ZOi7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67" w:after="0" w:line="493" w:lineRule="auto"/>
        <w:ind w:right="1291" w:firstLine="34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646466"/>
          <w:spacing w:val="0"/>
          <w:w w:val="82"/>
          <w:i/>
        </w:rPr>
        <w:t>1</w:t>
      </w:r>
      <w:r>
        <w:rPr>
          <w:rFonts w:ascii="Arial" w:hAnsi="Arial" w:cs="Arial" w:eastAsia="Arial"/>
          <w:sz w:val="19"/>
          <w:szCs w:val="19"/>
          <w:color w:val="646466"/>
          <w:spacing w:val="0"/>
          <w:w w:val="82"/>
          <w:i/>
        </w:rPr>
        <w:t>  </w:t>
      </w:r>
      <w:r>
        <w:rPr>
          <w:rFonts w:ascii="Arial" w:hAnsi="Arial" w:cs="Arial" w:eastAsia="Arial"/>
          <w:sz w:val="19"/>
          <w:szCs w:val="19"/>
          <w:color w:val="646466"/>
          <w:spacing w:val="32"/>
          <w:w w:val="82"/>
          <w:i/>
        </w:rPr>
        <w:t> </w:t>
      </w:r>
      <w:r>
        <w:rPr>
          <w:rFonts w:ascii="Arial" w:hAnsi="Arial" w:cs="Arial" w:eastAsia="Arial"/>
          <w:sz w:val="19"/>
          <w:szCs w:val="19"/>
          <w:color w:val="646466"/>
          <w:spacing w:val="0"/>
          <w:w w:val="82"/>
          <w:i/>
        </w:rPr>
        <w:t>1</w:t>
      </w:r>
      <w:r>
        <w:rPr>
          <w:rFonts w:ascii="Arial" w:hAnsi="Arial" w:cs="Arial" w:eastAsia="Arial"/>
          <w:sz w:val="19"/>
          <w:szCs w:val="19"/>
          <w:color w:val="646466"/>
          <w:spacing w:val="2"/>
          <w:w w:val="82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1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540" w:right="260"/>
          <w:cols w:num="2" w:equalWidth="0">
            <w:col w:w="6105" w:space="2145"/>
            <w:col w:w="2870"/>
          </w:cols>
        </w:sectPr>
      </w:pPr>
      <w:rPr/>
    </w:p>
    <w:p>
      <w:pPr>
        <w:spacing w:before="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540" w:right="260"/>
        </w:sectPr>
      </w:pPr>
      <w:rPr/>
    </w:p>
    <w:p>
      <w:pPr>
        <w:spacing w:before="22" w:after="0" w:line="342" w:lineRule="exact"/>
        <w:ind w:left="2495" w:right="-86"/>
        <w:jc w:val="left"/>
        <w:tabs>
          <w:tab w:pos="3080" w:val="left"/>
        </w:tabs>
        <w:rPr>
          <w:rFonts w:ascii="Arial" w:hAnsi="Arial" w:cs="Arial" w:eastAsia="Arial"/>
          <w:sz w:val="12"/>
          <w:szCs w:val="12"/>
        </w:rPr>
      </w:pPr>
      <w:rPr/>
      <w:r>
        <w:rPr/>
        <w:pict>
          <v:group style="position:absolute;margin-left:31.024391pt;margin-top:31.410177pt;width:541.112207pt;height:774.353191pt;mso-position-horizontal-relative:page;mso-position-vertical-relative:page;z-index:-15763" coordorigin="620,628" coordsize="10822,15487">
            <v:group style="position:absolute;left:656;top:654;width:10766;height:2" coordorigin="656,654" coordsize="10766,2">
              <v:shape style="position:absolute;left:656;top:654;width:10766;height:2" coordorigin="656,654" coordsize="10766,0" path="m656,654l11422,654e" filled="f" stroked="t" strokeweight=".702439pt" strokecolor="#646464">
                <v:path arrowok="t"/>
              </v:shape>
            </v:group>
            <v:group style="position:absolute;left:653;top:635;width:2;height:5618" coordorigin="653,635" coordsize="2,5618">
              <v:shape style="position:absolute;left:653;top:635;width:2;height:5618" coordorigin="653,635" coordsize="0,5618" path="m653,6253l653,635e" filled="f" stroked="t" strokeweight=".702439pt" strokecolor="#606060">
                <v:path arrowok="t"/>
              </v:shape>
            </v:group>
            <v:group style="position:absolute;left:2524;top:640;width:2;height:1503" coordorigin="2524,640" coordsize="2,1503">
              <v:shape style="position:absolute;left:2524;top:640;width:2;height:1503" coordorigin="2524,640" coordsize="0,1503" path="m2524,2143l2524,640e" filled="f" stroked="t" strokeweight=".702439pt" strokecolor="#707070">
                <v:path arrowok="t"/>
              </v:shape>
            </v:group>
            <v:group style="position:absolute;left:9193;top:645;width:2;height:1503" coordorigin="9193,645" coordsize="2,1503">
              <v:shape style="position:absolute;left:9193;top:645;width:2;height:1503" coordorigin="9193,645" coordsize="0,1503" path="m9193,2147l9193,645e" filled="f" stroked="t" strokeweight=".702439pt" strokecolor="#545454">
                <v:path arrowok="t"/>
              </v:shape>
            </v:group>
            <v:group style="position:absolute;left:646;top:2138;width:10780;height:2" coordorigin="646,2138" coordsize="10780,2">
              <v:shape style="position:absolute;left:646;top:2138;width:10780;height:2" coordorigin="646,2138" coordsize="10780,0" path="m646,2138l11426,2138e" filled="f" stroked="t" strokeweight=".702439pt" strokecolor="#606060">
                <v:path arrowok="t"/>
              </v:shape>
            </v:group>
            <v:group style="position:absolute;left:651;top:2375;width:10775;height:2" coordorigin="651,2375" coordsize="10775,2">
              <v:shape style="position:absolute;left:651;top:2375;width:10775;height:2" coordorigin="651,2375" coordsize="10775,0" path="m651,2375l11426,2375e" filled="f" stroked="t" strokeweight=".702439pt" strokecolor="#606060">
                <v:path arrowok="t"/>
              </v:shape>
            </v:group>
            <v:group style="position:absolute;left:646;top:2612;width:10780;height:2" coordorigin="646,2612" coordsize="10780,2">
              <v:shape style="position:absolute;left:646;top:2612;width:10780;height:2" coordorigin="646,2612" coordsize="10780,0" path="m646,2612l11426,2612e" filled="f" stroked="t" strokeweight=".702439pt" strokecolor="#646464">
                <v:path arrowok="t"/>
              </v:shape>
            </v:group>
            <v:group style="position:absolute;left:642;top:2851;width:10785;height:2" coordorigin="642,2851" coordsize="10785,2">
              <v:shape style="position:absolute;left:642;top:2851;width:10785;height:2" coordorigin="642,2851" coordsize="10785,0" path="m642,2851l11426,2851e" filled="f" stroked="t" strokeweight=".702439pt" strokecolor="#646464">
                <v:path arrowok="t"/>
              </v:shape>
            </v:group>
            <v:group style="position:absolute;left:646;top:3091;width:10780;height:2" coordorigin="646,3091" coordsize="10780,2">
              <v:shape style="position:absolute;left:646;top:3091;width:10780;height:2" coordorigin="646,3091" coordsize="10780,0" path="m646,3091l11426,3091e" filled="f" stroked="t" strokeweight=".702439pt" strokecolor="#646464">
                <v:path arrowok="t"/>
              </v:shape>
            </v:group>
            <v:group style="position:absolute;left:2515;top:4053;width:2;height:12027" coordorigin="2515,4053" coordsize="2,12027">
              <v:shape style="position:absolute;left:2515;top:4053;width:2;height:12027" coordorigin="2515,4053" coordsize="0,12027" path="m2515,16080l2515,4053e" filled="f" stroked="t" strokeweight=".702439pt" strokecolor="#606060">
                <v:path arrowok="t"/>
              </v:shape>
            </v:group>
            <v:group style="position:absolute;left:2515;top:4575;width:8912;height:2" coordorigin="2515,4575" coordsize="8912,2">
              <v:shape style="position:absolute;left:2515;top:4575;width:8912;height:2" coordorigin="2515,4575" coordsize="8912,0" path="m2515,4575l11426,4575e" filled="f" stroked="t" strokeweight=".702439pt" strokecolor="#575757">
                <v:path arrowok="t"/>
              </v:shape>
            </v:group>
            <v:group style="position:absolute;left:5034;top:4565;width:2;height:2209" coordorigin="5034,4565" coordsize="2,2209">
              <v:shape style="position:absolute;left:5034;top:4565;width:2;height:2209" coordorigin="5034,4565" coordsize="0,2209" path="m5034,6774l5034,4565e" filled="f" stroked="t" strokeweight=".936585pt" strokecolor="#4F4F4F">
                <v:path arrowok="t"/>
              </v:shape>
            </v:group>
            <v:group style="position:absolute;left:11422;top:649;width:2;height:15416" coordorigin="11422,649" coordsize="2,15416">
              <v:shape style="position:absolute;left:11422;top:649;width:2;height:15416" coordorigin="11422,649" coordsize="0,15416" path="m11422,16066l11422,649e" filled="f" stroked="t" strokeweight=".702439pt" strokecolor="#5B5B5B">
                <v:path arrowok="t"/>
              </v:shape>
            </v:group>
            <v:group style="position:absolute;left:5029;top:5056;width:6397;height:2" coordorigin="5029,5056" coordsize="6397,2">
              <v:shape style="position:absolute;left:5029;top:5056;width:6397;height:2" coordorigin="5029,5056" coordsize="6397,0" path="m5029,5056l11426,5056e" filled="f" stroked="t" strokeweight=".702439pt" strokecolor="#5B5B5B">
                <v:path arrowok="t"/>
              </v:shape>
            </v:group>
            <v:group style="position:absolute;left:5025;top:5295;width:6402;height:2" coordorigin="5025,5295" coordsize="6402,2">
              <v:shape style="position:absolute;left:5025;top:5295;width:6402;height:2" coordorigin="5025,5295" coordsize="6402,0" path="m5025,5295l11426,5295e" filled="f" stroked="t" strokeweight=".702439pt" strokecolor="#5B5B5B">
                <v:path arrowok="t"/>
              </v:shape>
            </v:group>
            <v:group style="position:absolute;left:5029;top:5537;width:6402;height:2" coordorigin="5029,5537" coordsize="6402,2">
              <v:shape style="position:absolute;left:5029;top:5537;width:6402;height:2" coordorigin="5029,5537" coordsize="6402,0" path="m5029,5537l11431,5537e" filled="f" stroked="t" strokeweight=".702439pt" strokecolor="#5B5B5B">
                <v:path arrowok="t"/>
              </v:shape>
            </v:group>
            <v:group style="position:absolute;left:2515;top:5774;width:8912;height:2" coordorigin="2515,5774" coordsize="8912,2">
              <v:shape style="position:absolute;left:2515;top:5774;width:8912;height:2" coordorigin="2515,5774" coordsize="8912,0" path="m2515,5774l11426,5774e" filled="f" stroked="t" strokeweight=".702439pt" strokecolor="#606060">
                <v:path arrowok="t"/>
              </v:shape>
            </v:group>
            <v:group style="position:absolute;left:3980;top:3323;width:2;height:749" coordorigin="3980,3323" coordsize="2,749">
              <v:shape style="position:absolute;left:3980;top:3323;width:2;height:749" coordorigin="3980,3323" coordsize="0,749" path="m3980,4072l3980,3323e" filled="f" stroked="t" strokeweight=".702439pt" strokecolor="#545454">
                <v:path arrowok="t"/>
              </v:shape>
            </v:group>
            <v:group style="position:absolute;left:7043;top:3318;width:2;height:749" coordorigin="7043,3318" coordsize="2,749">
              <v:shape style="position:absolute;left:7043;top:3318;width:2;height:749" coordorigin="7043,3318" coordsize="0,749" path="m7043,4067l7043,3318e" filled="f" stroked="t" strokeweight=".702439pt" strokecolor="#575757">
                <v:path arrowok="t"/>
              </v:shape>
            </v:group>
            <v:group style="position:absolute;left:646;top:3328;width:10785;height:2" coordorigin="646,3328" coordsize="10785,2">
              <v:shape style="position:absolute;left:646;top:3328;width:10785;height:2" coordorigin="646,3328" coordsize="10785,0" path="m646,3328l11431,3328e" filled="f" stroked="t" strokeweight=".702439pt" strokecolor="#646464">
                <v:path arrowok="t"/>
              </v:shape>
            </v:group>
            <v:group style="position:absolute;left:651;top:4058;width:10775;height:2" coordorigin="651,4058" coordsize="10775,2">
              <v:shape style="position:absolute;left:651;top:4058;width:10775;height:2" coordorigin="651,4058" coordsize="10775,0" path="m651,4058l11426,4058e" filled="f" stroked="t" strokeweight=".702439pt" strokecolor="#575757">
                <v:path arrowok="t"/>
              </v:shape>
            </v:group>
            <v:group style="position:absolute;left:646;top:4333;width:10785;height:2" coordorigin="646,4333" coordsize="10785,2">
              <v:shape style="position:absolute;left:646;top:4333;width:10785;height:2" coordorigin="646,4333" coordsize="10785,0" path="m646,4333l11431,4333e" filled="f" stroked="t" strokeweight=".702439pt" strokecolor="#5B5B5B">
                <v:path arrowok="t"/>
              </v:shape>
            </v:group>
            <v:group style="position:absolute;left:7886;top:6006;width:2;height:773" coordorigin="7886,6006" coordsize="2,773">
              <v:shape style="position:absolute;left:7886;top:6006;width:2;height:773" coordorigin="7886,6006" coordsize="0,773" path="m7886,6779l7886,6006e" filled="f" stroked="t" strokeweight=".702439pt" strokecolor="#646464">
                <v:path arrowok="t"/>
              </v:shape>
            </v:group>
            <v:group style="position:absolute;left:646;top:6011;width:10785;height:2" coordorigin="646,6011" coordsize="10785,2">
              <v:shape style="position:absolute;left:646;top:6011;width:10785;height:2" coordorigin="646,6011" coordsize="10785,0" path="m646,6011l11431,6011e" filled="f" stroked="t" strokeweight=".702439pt" strokecolor="#606060">
                <v:path arrowok="t"/>
              </v:shape>
            </v:group>
            <v:group style="position:absolute;left:2510;top:6480;width:8921;height:2" coordorigin="2510,6480" coordsize="8921,2">
              <v:shape style="position:absolute;left:2510;top:6480;width:8921;height:2" coordorigin="2510,6480" coordsize="8921,0" path="m2510,6480l11431,6480e" filled="f" stroked="t" strokeweight=".702439pt" strokecolor="#606060">
                <v:path arrowok="t"/>
              </v:shape>
            </v:group>
            <v:group style="position:absolute;left:2515;top:6765;width:8916;height:2" coordorigin="2515,6765" coordsize="8916,2">
              <v:shape style="position:absolute;left:2515;top:6765;width:8916;height:2" coordorigin="2515,6765" coordsize="8916,0" path="m2515,6765l11431,6765e" filled="f" stroked="t" strokeweight=".702439pt" strokecolor="#606060">
                <v:path arrowok="t"/>
              </v:shape>
            </v:group>
            <v:group style="position:absolute;left:642;top:6381;width:2;height:9699" coordorigin="642,6381" coordsize="2,9699">
              <v:shape style="position:absolute;left:642;top:6381;width:2;height:9699" coordorigin="642,6381" coordsize="0,9699" path="m642,16080l642,6381e" filled="f" stroked="t" strokeweight=".702439pt" strokecolor="#575757">
                <v:path arrowok="t"/>
              </v:shape>
            </v:group>
            <v:group style="position:absolute;left:637;top:7006;width:10794;height:2" coordorigin="637,7006" coordsize="10794,2">
              <v:shape style="position:absolute;left:637;top:7006;width:10794;height:2" coordorigin="637,7006" coordsize="10794,0" path="m637,7006l11431,7006e" filled="f" stroked="t" strokeweight=".702439pt" strokecolor="#646464">
                <v:path arrowok="t"/>
              </v:shape>
            </v:group>
            <v:group style="position:absolute;left:5034;top:7466;width:2;height:891" coordorigin="5034,7466" coordsize="2,891">
              <v:shape style="position:absolute;left:5034;top:7466;width:2;height:891" coordorigin="5034,7466" coordsize="0,891" path="m5034,8358l5034,7466e" filled="f" stroked="t" strokeweight=".702439pt" strokecolor="#4F4F4F">
                <v:path arrowok="t"/>
              </v:shape>
            </v:group>
            <v:group style="position:absolute;left:637;top:7471;width:10794;height:2" coordorigin="637,7471" coordsize="10794,2">
              <v:shape style="position:absolute;left:637;top:7471;width:10794;height:2" coordorigin="637,7471" coordsize="10794,0" path="m637,7471l11431,7471e" filled="f" stroked="t" strokeweight=".702439pt" strokecolor="#676767">
                <v:path arrowok="t"/>
              </v:shape>
            </v:group>
            <v:group style="position:absolute;left:6928;top:7708;width:2;height:654" coordorigin="6928,7708" coordsize="2,654">
              <v:shape style="position:absolute;left:6928;top:7708;width:2;height:654" coordorigin="6928,7708" coordsize="0,654" path="m6928,8362l6928,7708e" filled="f" stroked="t" strokeweight=".702439pt" strokecolor="#545454">
                <v:path arrowok="t"/>
              </v:shape>
            </v:group>
            <v:group style="position:absolute;left:8481;top:7708;width:2;height:654" coordorigin="8481,7708" coordsize="2,654">
              <v:shape style="position:absolute;left:8481;top:7708;width:2;height:654" coordorigin="8481,7708" coordsize="0,654" path="m8481,8362l8481,7708e" filled="f" stroked="t" strokeweight=".702439pt" strokecolor="#575757">
                <v:path arrowok="t"/>
              </v:shape>
            </v:group>
            <v:group style="position:absolute;left:632;top:8353;width:10794;height:2" coordorigin="632,8353" coordsize="10794,2">
              <v:shape style="position:absolute;left:632;top:8353;width:10794;height:2" coordorigin="632,8353" coordsize="10794,0" path="m632,8353l11426,8353e" filled="f" stroked="t" strokeweight=".702439pt" strokecolor="#606060">
                <v:path arrowok="t"/>
              </v:shape>
            </v:group>
            <v:group style="position:absolute;left:637;top:9287;width:10794;height:2" coordorigin="637,9287" coordsize="10794,2">
              <v:shape style="position:absolute;left:637;top:9287;width:10794;height:2" coordorigin="637,9287" coordsize="10794,0" path="m637,9287l11431,9287e" filled="f" stroked="t" strokeweight=".702439pt" strokecolor="#606060">
                <v:path arrowok="t"/>
              </v:shape>
            </v:group>
            <v:group style="position:absolute;left:637;top:10287;width:10794;height:2" coordorigin="637,10287" coordsize="10794,2">
              <v:shape style="position:absolute;left:637;top:10287;width:10794;height:2" coordorigin="637,10287" coordsize="10794,0" path="m637,10287l11431,10287e" filled="f" stroked="t" strokeweight=".702439pt" strokecolor="#606060">
                <v:path arrowok="t"/>
              </v:shape>
            </v:group>
            <v:group style="position:absolute;left:632;top:10524;width:10804;height:2" coordorigin="632,10524" coordsize="10804,2">
              <v:shape style="position:absolute;left:632;top:10524;width:10804;height:2" coordorigin="632,10524" coordsize="10804,0" path="m632,10524l11436,10524e" filled="f" stroked="t" strokeweight=".702439pt" strokecolor="#606060">
                <v:path arrowok="t"/>
              </v:shape>
            </v:group>
            <v:group style="position:absolute;left:5029;top:7713;width:6402;height:2" coordorigin="5029,7713" coordsize="6402,2">
              <v:shape style="position:absolute;left:5029;top:7713;width:6402;height:2" coordorigin="5029,7713" coordsize="6402,0" path="m5029,7713l11431,7713e" filled="f" stroked="t" strokeweight=".702439pt" strokecolor="#606060">
                <v:path arrowok="t"/>
              </v:shape>
            </v:group>
            <v:group style="position:absolute;left:5025;top:7950;width:6406;height:2" coordorigin="5025,7950" coordsize="6406,2">
              <v:shape style="position:absolute;left:5025;top:7950;width:6406;height:2" coordorigin="5025,7950" coordsize="6406,0" path="m5025,7950l11431,7950e" filled="f" stroked="t" strokeweight=".702439pt" strokecolor="#606060">
                <v:path arrowok="t"/>
              </v:shape>
            </v:group>
            <v:group style="position:absolute;left:628;top:11235;width:10804;height:2" coordorigin="628,11235" coordsize="10804,2">
              <v:shape style="position:absolute;left:628;top:11235;width:10804;height:2" coordorigin="628,11235" coordsize="10804,0" path="m628,11235l11431,11235e" filled="f" stroked="t" strokeweight=".702439pt" strokecolor="#676767">
                <v:path arrowok="t"/>
              </v:shape>
            </v:group>
            <v:group style="position:absolute;left:1852;top:11467;width:2;height:4613" coordorigin="1852,11467" coordsize="2,4613">
              <v:shape style="position:absolute;left:1852;top:11467;width:2;height:4613" coordorigin="1852,11467" coordsize="0,4613" path="m1852,16080l1852,11467e" filled="f" stroked="t" strokeweight=".702439pt" strokecolor="#545454">
                <v:path arrowok="t"/>
              </v:shape>
            </v:group>
            <v:group style="position:absolute;left:632;top:11472;width:10804;height:2" coordorigin="632,11472" coordsize="10804,2">
              <v:shape style="position:absolute;left:632;top:11472;width:10804;height:2" coordorigin="632,11472" coordsize="10804,0" path="m632,11472l11436,11472e" filled="f" stroked="t" strokeweight=".702439pt" strokecolor="#646464">
                <v:path arrowok="t"/>
              </v:shape>
            </v:group>
            <v:group style="position:absolute;left:1278;top:11425;width:2;height:4684" coordorigin="1278,11425" coordsize="2,4684">
              <v:shape style="position:absolute;left:1278;top:11425;width:2;height:4684" coordorigin="1278,11425" coordsize="0,4684" path="m1278,16108l1278,11425e" filled="f" stroked="t" strokeweight=".702439pt" strokecolor="#646464">
                <v:path arrowok="t"/>
              </v:shape>
            </v:group>
            <v:group style="position:absolute;left:7446;top:11463;width:2;height:4608" coordorigin="7446,11463" coordsize="2,4608">
              <v:shape style="position:absolute;left:7446;top:11463;width:2;height:4608" coordorigin="7446,11463" coordsize="0,4608" path="m7446,16070l7446,11463e" filled="f" stroked="t" strokeweight=".702439pt" strokecolor="#575757">
                <v:path arrowok="t"/>
              </v:shape>
            </v:group>
            <v:group style="position:absolute;left:632;top:11709;width:10799;height:2" coordorigin="632,11709" coordsize="10799,2">
              <v:shape style="position:absolute;left:632;top:11709;width:10799;height:2" coordorigin="632,11709" coordsize="10799,0" path="m632,11709l11431,11709e" filled="f" stroked="t" strokeweight=".702439pt" strokecolor="#646464">
                <v:path arrowok="t"/>
              </v:shape>
            </v:group>
            <v:group style="position:absolute;left:632;top:13771;width:1892;height:2" coordorigin="632,13771" coordsize="1892,2">
              <v:shape style="position:absolute;left:632;top:13771;width:1892;height:2" coordorigin="632,13771" coordsize="1892,0" path="m632,13771l2524,13771e" filled="f" stroked="t" strokeweight=".702439pt" strokecolor="#646464">
                <v:path arrowok="t"/>
              </v:shape>
            </v:group>
            <v:group style="position:absolute;left:1241;top:16061;width:10195;height:2" coordorigin="1241,16061" coordsize="10195,2">
              <v:shape style="position:absolute;left:1241;top:16061;width:10195;height:2" coordorigin="1241,16061" coordsize="10195,0" path="m1241,16061l11436,16061e" filled="f" stroked="t" strokeweight=".702439pt" strokecolor="#646464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8"/>
          <w:szCs w:val="28"/>
          <w:color w:val="494B4B"/>
          <w:spacing w:val="0"/>
          <w:w w:val="63"/>
          <w:b/>
          <w:bCs/>
        </w:rPr>
        <w:t>AIJd</w:t>
      </w:r>
      <w:r>
        <w:rPr>
          <w:rFonts w:ascii="Arial" w:hAnsi="Arial" w:cs="Arial" w:eastAsia="Arial"/>
          <w:sz w:val="28"/>
          <w:szCs w:val="28"/>
          <w:color w:val="494B4B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8"/>
          <w:szCs w:val="28"/>
          <w:color w:val="494B4B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9"/>
          <w:szCs w:val="29"/>
          <w:color w:val="494B4B"/>
          <w:spacing w:val="-1"/>
          <w:w w:val="86"/>
        </w:rPr>
        <w:t>r</w:t>
      </w:r>
      <w:r>
        <w:rPr>
          <w:rFonts w:ascii="Times New Roman" w:hAnsi="Times New Roman" w:cs="Times New Roman" w:eastAsia="Times New Roman"/>
          <w:sz w:val="29"/>
          <w:szCs w:val="29"/>
          <w:color w:val="494B4B"/>
          <w:spacing w:val="-69"/>
          <w:w w:val="85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494B4B"/>
          <w:spacing w:val="-57"/>
          <w:w w:val="85"/>
        </w:rPr>
        <w:t>a</w:t>
      </w:r>
      <w:r>
        <w:rPr>
          <w:rFonts w:ascii="Times New Roman" w:hAnsi="Times New Roman" w:cs="Times New Roman" w:eastAsia="Times New Roman"/>
          <w:sz w:val="29"/>
          <w:szCs w:val="29"/>
          <w:color w:val="494B4B"/>
          <w:spacing w:val="0"/>
          <w:w w:val="85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494B4B"/>
          <w:spacing w:val="-59"/>
          <w:w w:val="85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363B5D"/>
          <w:spacing w:val="-59"/>
          <w:w w:val="84"/>
        </w:rPr>
      </w:r>
      <w:r>
        <w:rPr>
          <w:rFonts w:ascii="Times New Roman" w:hAnsi="Times New Roman" w:cs="Times New Roman" w:eastAsia="Times New Roman"/>
          <w:sz w:val="23"/>
          <w:szCs w:val="23"/>
          <w:color w:val="363B5D"/>
          <w:spacing w:val="-8"/>
          <w:w w:val="84"/>
          <w:emboss/>
        </w:rPr>
        <w:t>i</w:t>
      </w:r>
      <w:r>
        <w:rPr>
          <w:rFonts w:ascii="Times New Roman" w:hAnsi="Times New Roman" w:cs="Times New Roman" w:eastAsia="Times New Roman"/>
          <w:sz w:val="23"/>
          <w:szCs w:val="23"/>
          <w:color w:val="363B5D"/>
          <w:spacing w:val="-8"/>
          <w:w w:val="84"/>
          <w:emboss/>
        </w:rPr>
      </w:r>
      <w:r>
        <w:rPr>
          <w:rFonts w:ascii="Times New Roman" w:hAnsi="Times New Roman" w:cs="Times New Roman" w:eastAsia="Times New Roman"/>
          <w:sz w:val="23"/>
          <w:szCs w:val="23"/>
          <w:color w:val="363B5D"/>
          <w:spacing w:val="-8"/>
          <w:w w:val="84"/>
        </w:rPr>
      </w:r>
      <w:r>
        <w:rPr>
          <w:rFonts w:ascii="Times New Roman" w:hAnsi="Times New Roman" w:cs="Times New Roman" w:eastAsia="Times New Roman"/>
          <w:sz w:val="23"/>
          <w:szCs w:val="23"/>
          <w:color w:val="363B5D"/>
          <w:spacing w:val="-8"/>
          <w:w w:val="84"/>
        </w:rPr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-49"/>
          <w:w w:val="112"/>
        </w:rPr>
        <w:t>,</w:t>
      </w:r>
      <w:r>
        <w:rPr>
          <w:rFonts w:ascii="Times New Roman" w:hAnsi="Times New Roman" w:cs="Times New Roman" w:eastAsia="Times New Roman"/>
          <w:sz w:val="23"/>
          <w:szCs w:val="23"/>
          <w:color w:val="363B5D"/>
          <w:spacing w:val="-29"/>
          <w:w w:val="84"/>
        </w:rPr>
        <w:t>ı</w:t>
      </w:r>
      <w:r>
        <w:rPr>
          <w:rFonts w:ascii="Times New Roman" w:hAnsi="Times New Roman" w:cs="Times New Roman" w:eastAsia="Times New Roman"/>
          <w:sz w:val="23"/>
          <w:szCs w:val="23"/>
          <w:color w:val="131552"/>
          <w:spacing w:val="-12"/>
          <w:w w:val="70"/>
        </w:rPr>
        <w:t>,</w:t>
      </w:r>
      <w:r>
        <w:rPr>
          <w:rFonts w:ascii="Times New Roman" w:hAnsi="Times New Roman" w:cs="Times New Roman" w:eastAsia="Times New Roman"/>
          <w:sz w:val="23"/>
          <w:szCs w:val="23"/>
          <w:color w:val="494B4B"/>
          <w:spacing w:val="0"/>
          <w:w w:val="63"/>
        </w:rPr>
        <w:t>,ı!Mi</w:t>
      </w:r>
      <w:r>
        <w:rPr>
          <w:rFonts w:ascii="Times New Roman" w:hAnsi="Times New Roman" w:cs="Times New Roman" w:eastAsia="Times New Roman"/>
          <w:sz w:val="23"/>
          <w:szCs w:val="23"/>
          <w:color w:val="494B4B"/>
          <w:spacing w:val="13"/>
          <w:w w:val="63"/>
        </w:rPr>
        <w:t>i</w:t>
      </w:r>
      <w:r>
        <w:rPr>
          <w:rFonts w:ascii="Arial" w:hAnsi="Arial" w:cs="Arial" w:eastAsia="Arial"/>
          <w:sz w:val="12"/>
          <w:szCs w:val="12"/>
          <w:color w:val="494B4B"/>
          <w:spacing w:val="0"/>
          <w:w w:val="148"/>
          <w:position w:val="-4"/>
        </w:rPr>
        <w:t>1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259" w:lineRule="exact"/>
        <w:ind w:left="2485" w:right="-20"/>
        <w:jc w:val="left"/>
        <w:tabs>
          <w:tab w:pos="326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4"/>
          <w:szCs w:val="24"/>
          <w:color w:val="494B4B"/>
          <w:w w:val="77"/>
          <w:position w:val="2"/>
        </w:rPr>
        <w:t>Itf</w:t>
      </w:r>
      <w:r>
        <w:rPr>
          <w:rFonts w:ascii="Arial" w:hAnsi="Arial" w:cs="Arial" w:eastAsia="Arial"/>
          <w:sz w:val="24"/>
          <w:szCs w:val="24"/>
          <w:color w:val="494B4B"/>
          <w:spacing w:val="-1"/>
          <w:w w:val="78"/>
          <w:position w:val="2"/>
        </w:rPr>
        <w:t>a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116"/>
          <w:position w:val="2"/>
        </w:rPr>
        <w:t>i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363636"/>
          <w:spacing w:val="30"/>
          <w:w w:val="10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494B4B"/>
          <w:spacing w:val="0"/>
          <w:w w:val="100"/>
          <w:position w:val="-1"/>
        </w:rPr>
        <w:t>z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69.120006pt;height:24.96pt;mso-position-horizontal-relative:char;mso-position-vertical-relative:line" type="#_x0000_t75">
            <v:imagedata r:id="rId1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7" w:after="0" w:line="240" w:lineRule="auto"/>
        <w:ind w:left="60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327.359985pt;margin-top:-22.091738pt;width:31.68pt;height:3.84pt;mso-position-horizontal-relative:page;mso-position-vertical-relative:paragraph;z-index:-15765" type="#_x0000_t75">
            <v:imagedata r:id="rId15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Hüseyi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CANSIZ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7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tabs>
          <w:tab w:pos="420" w:val="left"/>
        </w:tabs>
        <w:rPr>
          <w:rFonts w:ascii="Times New Roman" w:hAnsi="Times New Roman" w:cs="Times New Roman" w:eastAsia="Times New Roman"/>
          <w:sz w:val="37"/>
          <w:szCs w:val="37"/>
        </w:rPr>
      </w:pPr>
      <w:rPr/>
      <w:r>
        <w:rPr/>
        <w:pict>
          <v:shape style="position:absolute;margin-left:439.679993pt;margin-top:-72.243385pt;width:121.919998pt;height:91.199997pt;mso-position-horizontal-relative:page;mso-position-vertical-relative:paragraph;z-index:-15764" type="#_x0000_t75">
            <v:imagedata r:id="rId16" o:title=""/>
          </v:shape>
        </w:pict>
      </w:r>
      <w:r>
        <w:rPr>
          <w:rFonts w:ascii="Arial" w:hAnsi="Arial" w:cs="Arial" w:eastAsia="Arial"/>
          <w:sz w:val="23"/>
          <w:szCs w:val="23"/>
          <w:color w:val="B1B1B1"/>
          <w:w w:val="162"/>
          <w:position w:val="10"/>
        </w:rPr>
        <w:t>.</w:t>
      </w:r>
      <w:r>
        <w:rPr>
          <w:rFonts w:ascii="Arial" w:hAnsi="Arial" w:cs="Arial" w:eastAsia="Arial"/>
          <w:sz w:val="23"/>
          <w:szCs w:val="23"/>
          <w:color w:val="B1B1B1"/>
          <w:spacing w:val="-41"/>
          <w:w w:val="100"/>
          <w:position w:val="10"/>
        </w:rPr>
        <w:t> </w:t>
      </w:r>
      <w:r>
        <w:rPr>
          <w:rFonts w:ascii="Arial" w:hAnsi="Arial" w:cs="Arial" w:eastAsia="Arial"/>
          <w:sz w:val="18"/>
          <w:szCs w:val="18"/>
          <w:color w:val="494B4B"/>
          <w:spacing w:val="0"/>
          <w:w w:val="181"/>
          <w:position w:val="0"/>
        </w:rPr>
        <w:t>'</w:t>
      </w:r>
      <w:r>
        <w:rPr>
          <w:rFonts w:ascii="Arial" w:hAnsi="Arial" w:cs="Arial" w:eastAsia="Arial"/>
          <w:sz w:val="18"/>
          <w:szCs w:val="18"/>
          <w:color w:val="494B4B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8"/>
          <w:szCs w:val="18"/>
          <w:color w:val="494B4B"/>
          <w:spacing w:val="0"/>
          <w:w w:val="100"/>
          <w:position w:val="0"/>
        </w:rPr>
      </w:r>
      <w:r>
        <w:rPr>
          <w:rFonts w:ascii="Arial" w:hAnsi="Arial" w:cs="Arial" w:eastAsia="Arial"/>
          <w:sz w:val="28"/>
          <w:szCs w:val="28"/>
          <w:color w:val="959595"/>
          <w:spacing w:val="-1"/>
          <w:w w:val="133"/>
          <w:position w:val="0"/>
        </w:rPr>
        <w:t>.</w:t>
      </w:r>
      <w:r>
        <w:rPr>
          <w:rFonts w:ascii="Times New Roman" w:hAnsi="Times New Roman" w:cs="Times New Roman" w:eastAsia="Times New Roman"/>
          <w:sz w:val="37"/>
          <w:szCs w:val="37"/>
          <w:color w:val="B1B1B1"/>
          <w:spacing w:val="0"/>
          <w:w w:val="90"/>
          <w:position w:val="0"/>
        </w:rPr>
        <w:t>-</w:t>
      </w:r>
      <w:r>
        <w:rPr>
          <w:rFonts w:ascii="Times New Roman" w:hAnsi="Times New Roman" w:cs="Times New Roman" w:eastAsia="Times New Roman"/>
          <w:sz w:val="37"/>
          <w:szCs w:val="3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540" w:right="260"/>
          <w:cols w:num="3" w:equalWidth="0">
            <w:col w:w="3872" w:space="215"/>
            <w:col w:w="2554" w:space="2185"/>
            <w:col w:w="2294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50" w:lineRule="atLeast"/>
        <w:ind w:left="3791" w:right="4466" w:firstLine="-10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</w:rPr>
        <w:t>İZ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1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8"/>
          <w:w w:val="111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BELEDİ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1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Sİ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BAŞKANLIÖI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67" w:lineRule="exact"/>
        <w:ind w:left="864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.688446pt;margin-top:-41.308861pt;width:503.748145pt;height:87.811908pt;mso-position-horizontal-relative:page;mso-position-vertical-relative:paragraph;z-index:-15751" type="#_x0000_t202" filled="f" stroked="f">
            <v:textbox inset="0,0,0,0">
              <w:txbxContent>
                <w:p>
                  <w:pPr>
                    <w:spacing w:before="0" w:after="0" w:line="1756" w:lineRule="exact"/>
                    <w:ind w:right="-303"/>
                    <w:jc w:val="left"/>
                    <w:tabs>
                      <w:tab w:pos="872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2F2F2F"/>
                      <w:spacing w:val="0"/>
                      <w:w w:val="130"/>
                      <w:b/>
                      <w:bCs/>
                      <w:position w:val="65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2F2F2F"/>
                      <w:spacing w:val="0"/>
                      <w:w w:val="100"/>
                      <w:b/>
                      <w:bCs/>
                      <w:position w:val="65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2F2F2F"/>
                      <w:spacing w:val="0"/>
                      <w:w w:val="100"/>
                      <w:b/>
                      <w:bCs/>
                      <w:position w:val="65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484848"/>
                      <w:spacing w:val="0"/>
                      <w:w w:val="267"/>
                      <w:position w:val="-8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2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74" w:lineRule="exact"/>
        <w:ind w:left="598" w:right="-20"/>
        <w:jc w:val="left"/>
        <w:tabs>
          <w:tab w:pos="3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2F2F2F"/>
          <w:spacing w:val="-3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1" w:lineRule="exact"/>
        <w:ind w:left="645" w:right="-20"/>
        <w:jc w:val="left"/>
        <w:tabs>
          <w:tab w:pos="4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F2F2F"/>
          <w:spacing w:val="0"/>
          <w:w w:val="113"/>
          <w:position w:val="10"/>
        </w:rPr>
        <w:t>BELEDIYESI</w:t>
      </w:r>
      <w:r>
        <w:rPr>
          <w:rFonts w:ascii="Arial" w:hAnsi="Arial" w:cs="Arial" w:eastAsia="Arial"/>
          <w:sz w:val="14"/>
          <w:szCs w:val="14"/>
          <w:color w:val="2F2F2F"/>
          <w:spacing w:val="-36"/>
          <w:w w:val="113"/>
          <w:position w:val="10"/>
        </w:rPr>
        <w:t> 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1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2" w:right="-20"/>
        <w:jc w:val="left"/>
        <w:tabs>
          <w:tab w:pos="1480" w:val="left"/>
          <w:tab w:pos="3160" w:val="left"/>
          <w:tab w:pos="552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la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9"/>
          <w:position w:val="1"/>
        </w:rPr>
        <w:t>:22.05.2017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1"/>
          <w:w w:val="91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6"/>
          <w:position w:val="0"/>
        </w:rPr>
        <w:t>Bildi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rim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24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1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17:35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tr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0"/>
        </w:rPr>
        <w:t>2938800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131" w:right="-20"/>
        <w:jc w:val="left"/>
        <w:tabs>
          <w:tab w:pos="1480" w:val="left"/>
          <w:tab w:pos="3160" w:val="left"/>
          <w:tab w:pos="4660" w:val="left"/>
          <w:tab w:pos="5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95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2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6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1"/>
          <w:w w:val="91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95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9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89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9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9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3378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  <w:position w:val="0"/>
        </w:rPr>
        <w:t>!Bildi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1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0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56" w:lineRule="auto"/>
        <w:ind w:left="131" w:right="7776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Bildiri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9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lar-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5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6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7"/>
        </w:rPr>
        <w:t>k.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0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D6E6E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D6E6E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3"/>
          <w:position w:val="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9"/>
          <w:w w:val="10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96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2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5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ar-4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11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sok.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131" w:right="-20"/>
        <w:jc w:val="left"/>
        <w:tabs>
          <w:tab w:pos="1480" w:val="left"/>
          <w:tab w:pos="4260" w:val="left"/>
          <w:tab w:pos="7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95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5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9"/>
          <w:w w:val="95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5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5"/>
          <w:position w:val="1"/>
        </w:rPr>
        <w:t>:Ot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"/>
          <w:w w:val="12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1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5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"/>
          <w:w w:val="106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6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93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1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Dikkatsizli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(S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3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5"/>
          <w:w w:val="103"/>
          <w:position w:val="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88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riti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4" w:after="0" w:line="161" w:lineRule="auto"/>
        <w:ind w:left="3587" w:right="3272" w:firstLine="-3456"/>
        <w:jc w:val="left"/>
        <w:tabs>
          <w:tab w:pos="3560" w:val="left"/>
          <w:tab w:pos="69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0.570190pt;margin-top:16.005011pt;width:3.743655pt;height:25.5pt;mso-position-horizontal-relative:page;mso-position-vertical-relative:paragraph;z-index:-15750" type="#_x0000_t202" filled="f" stroked="f">
            <v:textbox inset="0,0,0,0">
              <w:txbxContent>
                <w:p>
                  <w:pPr>
                    <w:spacing w:before="0" w:after="0" w:line="510" w:lineRule="exact"/>
                    <w:ind w:right="-116"/>
                    <w:jc w:val="left"/>
                    <w:rPr>
                      <w:rFonts w:ascii="Arial" w:hAnsi="Arial" w:cs="Arial" w:eastAsia="Arial"/>
                      <w:sz w:val="51"/>
                      <w:szCs w:val="51"/>
                    </w:rPr>
                  </w:pPr>
                  <w:rPr/>
                  <w:r>
                    <w:rPr>
                      <w:rFonts w:ascii="Arial" w:hAnsi="Arial" w:cs="Arial" w:eastAsia="Arial"/>
                      <w:sz w:val="51"/>
                      <w:szCs w:val="51"/>
                      <w:color w:val="2F2F2F"/>
                      <w:spacing w:val="0"/>
                      <w:w w:val="5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İs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  <w:position w:val="1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"/>
          <w:w w:val="104"/>
          <w:position w:val="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B5D5E"/>
          <w:spacing w:val="0"/>
          <w:w w:val="153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B5D5E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B5D5E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8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8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-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onar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88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agi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Ah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6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4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7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21"/>
          <w:szCs w:val="21"/>
          <w:color w:val="484848"/>
          <w:spacing w:val="0"/>
          <w:w w:val="100"/>
          <w:position w:val="0"/>
        </w:rPr>
        <w:t>iger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381" w:lineRule="exact"/>
        <w:ind w:left="4401" w:right="-20"/>
        <w:jc w:val="left"/>
        <w:tabs>
          <w:tab w:pos="4980" w:val="left"/>
          <w:tab w:pos="5500" w:val="left"/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89.554901pt;margin-top:.263597pt;width:161.115717pt;height:.953pt;mso-position-horizontal-relative:page;mso-position-vertical-relative:paragraph;z-index:-15752" coordorigin="3791,5" coordsize="3222,19">
            <v:group style="position:absolute;left:3798;top:17;width:2499;height:2" coordorigin="3798,17" coordsize="2499,2">
              <v:shape style="position:absolute;left:3798;top:17;width:2499;height:2" coordorigin="3798,17" coordsize="2499,0" path="m3798,17l6297,17e" filled="f" stroked="t" strokeweight=".713954pt" strokecolor="#5B5B5B">
                <v:path arrowok="t"/>
              </v:shape>
            </v:group>
            <v:group style="position:absolute;left:6245;top:12;width:762;height:2" coordorigin="6245,12" coordsize="762,2">
              <v:shape style="position:absolute;left:6245;top:12;width:762;height:2" coordorigin="6245,12" coordsize="762,0" path="m6245,12l7006,12e" filled="f" stroked="t" strokeweight=".713954pt" strokecolor="#AFAFAF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42"/>
          <w:szCs w:val="42"/>
          <w:color w:val="2F2F2F"/>
          <w:spacing w:val="0"/>
          <w:w w:val="47"/>
          <w:position w:val="1"/>
        </w:rPr>
        <w:t>ı</w:t>
      </w:r>
      <w:r>
        <w:rPr>
          <w:rFonts w:ascii="Arial" w:hAnsi="Arial" w:cs="Arial" w:eastAsia="Arial"/>
          <w:sz w:val="42"/>
          <w:szCs w:val="42"/>
          <w:color w:val="2F2F2F"/>
          <w:spacing w:val="-50"/>
          <w:w w:val="47"/>
          <w:position w:val="1"/>
        </w:rPr>
        <w:t> </w:t>
      </w:r>
      <w:r>
        <w:rPr>
          <w:rFonts w:ascii="Arial" w:hAnsi="Arial" w:cs="Arial" w:eastAsia="Arial"/>
          <w:sz w:val="42"/>
          <w:szCs w:val="42"/>
          <w:color w:val="2F2F2F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2"/>
          <w:szCs w:val="42"/>
          <w:color w:val="2F2F2F"/>
          <w:spacing w:val="0"/>
          <w:w w:val="100"/>
          <w:position w:val="1"/>
        </w:rPr>
      </w:r>
      <w:r>
        <w:rPr>
          <w:rFonts w:ascii="Arial" w:hAnsi="Arial" w:cs="Arial" w:eastAsia="Arial"/>
          <w:sz w:val="48"/>
          <w:szCs w:val="48"/>
          <w:color w:val="484848"/>
          <w:spacing w:val="0"/>
          <w:w w:val="47"/>
          <w:position w:val="1"/>
        </w:rPr>
        <w:t>ı</w:t>
      </w:r>
      <w:r>
        <w:rPr>
          <w:rFonts w:ascii="Arial" w:hAnsi="Arial" w:cs="Arial" w:eastAsia="Arial"/>
          <w:sz w:val="48"/>
          <w:szCs w:val="48"/>
          <w:color w:val="48484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8"/>
          <w:szCs w:val="48"/>
          <w:color w:val="484848"/>
          <w:spacing w:val="0"/>
          <w:w w:val="100"/>
          <w:position w:val="1"/>
        </w:rPr>
      </w:r>
      <w:r>
        <w:rPr>
          <w:rFonts w:ascii="Arial" w:hAnsi="Arial" w:cs="Arial" w:eastAsia="Arial"/>
          <w:sz w:val="48"/>
          <w:szCs w:val="48"/>
          <w:color w:val="898989"/>
          <w:spacing w:val="0"/>
          <w:w w:val="47"/>
          <w:position w:val="1"/>
        </w:rPr>
        <w:t>ı</w:t>
      </w:r>
      <w:r>
        <w:rPr>
          <w:rFonts w:ascii="Arial" w:hAnsi="Arial" w:cs="Arial" w:eastAsia="Arial"/>
          <w:sz w:val="48"/>
          <w:szCs w:val="48"/>
          <w:color w:val="898989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8"/>
          <w:szCs w:val="48"/>
          <w:color w:val="898989"/>
          <w:spacing w:val="0"/>
          <w:w w:val="100"/>
          <w:position w:val="1"/>
        </w:rPr>
      </w:r>
      <w:r>
        <w:rPr>
          <w:rFonts w:ascii="Arial" w:hAnsi="Arial" w:cs="Arial" w:eastAsia="Arial"/>
          <w:sz w:val="42"/>
          <w:szCs w:val="42"/>
          <w:color w:val="6D6E6E"/>
          <w:spacing w:val="0"/>
          <w:w w:val="47"/>
          <w:position w:val="0"/>
        </w:rPr>
        <w:t>ı</w:t>
      </w:r>
      <w:r>
        <w:rPr>
          <w:rFonts w:ascii="Arial" w:hAnsi="Arial" w:cs="Arial" w:eastAsia="Arial"/>
          <w:sz w:val="42"/>
          <w:szCs w:val="42"/>
          <w:color w:val="6D6E6E"/>
          <w:spacing w:val="0"/>
          <w:w w:val="47"/>
          <w:position w:val="0"/>
        </w:rPr>
        <w:t> </w:t>
      </w:r>
      <w:r>
        <w:rPr>
          <w:rFonts w:ascii="Arial" w:hAnsi="Arial" w:cs="Arial" w:eastAsia="Arial"/>
          <w:sz w:val="42"/>
          <w:szCs w:val="42"/>
          <w:color w:val="6D6E6E"/>
          <w:spacing w:val="30"/>
          <w:w w:val="4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10"/>
        </w:rPr>
        <w:t>17:42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131" w:right="-20"/>
        <w:jc w:val="left"/>
        <w:tabs>
          <w:tab w:pos="2240" w:val="left"/>
          <w:tab w:pos="5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4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B5D5E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D5E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D5E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"/>
          <w:w w:val="70"/>
          <w:position w:val="1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3"/>
          <w:position w:val="1"/>
        </w:rPr>
        <w:t>K.i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84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"/>
          <w:w w:val="104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1"/>
        </w:rPr>
        <w:t>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4" w:after="0" w:line="240" w:lineRule="auto"/>
        <w:ind w:left="21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\miri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E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D5E"/>
          <w:spacing w:val="-34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5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KARAARSLAN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4" w:lineRule="exact"/>
        <w:ind w:left="2149" w:right="-20"/>
        <w:jc w:val="left"/>
        <w:tabs>
          <w:tab w:pos="476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7"/>
        </w:rPr>
        <w:t>f.&lt;\raç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7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33"/>
          <w:position w:val="-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33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1"/>
          <w:w w:val="13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-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8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36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0"/>
        </w:rPr>
        <w:t>:17:41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60" w:bottom="280" w:left="240" w:right="80"/>
        </w:sectPr>
      </w:pPr>
      <w:rPr/>
    </w:p>
    <w:p>
      <w:pPr>
        <w:spacing w:before="0" w:after="0" w:line="214" w:lineRule="exact"/>
        <w:ind w:left="11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7"/>
          <w:position w:val="-1"/>
        </w:rPr>
        <w:t>f.&lt;\raç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7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Plakas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  <w:position w:val="-1"/>
        </w:rPr>
        <w:t>942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40" w:right="80"/>
          <w:cols w:num="2" w:equalWidth="0">
            <w:col w:w="598" w:space="1552"/>
            <w:col w:w="9450"/>
          </w:cols>
        </w:sectPr>
      </w:pPr>
      <w:rPr/>
    </w:p>
    <w:p>
      <w:pPr>
        <w:spacing w:before="3" w:after="0" w:line="240" w:lineRule="auto"/>
        <w:ind w:left="136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7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eli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4702" w:right="466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44" w:lineRule="exact"/>
        <w:ind w:left="2173" w:right="4305" w:firstLine="2556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9" w:lineRule="exact"/>
        <w:ind w:left="131" w:right="-20"/>
        <w:jc w:val="left"/>
        <w:tabs>
          <w:tab w:pos="480" w:val="left"/>
          <w:tab w:pos="470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7"/>
          <w:szCs w:val="37"/>
          <w:color w:val="484848"/>
          <w:spacing w:val="0"/>
          <w:w w:val="31"/>
        </w:rPr>
        <w:t>-</w:t>
      </w:r>
      <w:r>
        <w:rPr>
          <w:rFonts w:ascii="Times New Roman" w:hAnsi="Times New Roman" w:cs="Times New Roman" w:eastAsia="Times New Roman"/>
          <w:sz w:val="37"/>
          <w:szCs w:val="37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37"/>
          <w:szCs w:val="37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.ımcı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left="217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216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217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57" w:lineRule="auto"/>
        <w:ind w:left="146" w:right="3443" w:firstLine="-14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93" w:lineRule="exact"/>
        <w:ind w:left="4790" w:right="405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7" w:lineRule="exact"/>
        <w:ind w:left="131" w:right="-20"/>
        <w:jc w:val="left"/>
        <w:tabs>
          <w:tab w:pos="2880" w:val="left"/>
          <w:tab w:pos="4800" w:val="left"/>
          <w:tab w:pos="6620" w:val="left"/>
          <w:tab w:pos="8180" w:val="left"/>
          <w:tab w:pos="9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9"/>
          <w:position w:val="-4"/>
        </w:rPr>
        <w:t>um3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3"/>
        </w:rPr>
        <w:t>IKöpükKg.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3"/>
        </w:rPr>
        <w:t>IK.K.T.Kg.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2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31"/>
          <w:szCs w:val="31"/>
          <w:color w:val="2F2F2F"/>
          <w:spacing w:val="0"/>
          <w:w w:val="84"/>
          <w:i/>
          <w:position w:val="-3"/>
        </w:rPr>
        <w:t>ıcoı</w:t>
      </w:r>
      <w:r>
        <w:rPr>
          <w:rFonts w:ascii="Times New Roman" w:hAnsi="Times New Roman" w:cs="Times New Roman" w:eastAsia="Times New Roman"/>
          <w:sz w:val="31"/>
          <w:szCs w:val="31"/>
          <w:color w:val="2F2F2F"/>
          <w:spacing w:val="-39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1" w:lineRule="exact"/>
        <w:ind w:left="5562" w:right="-20"/>
        <w:jc w:val="left"/>
        <w:tabs>
          <w:tab w:pos="6620" w:val="left"/>
          <w:tab w:pos="8180" w:val="left"/>
          <w:tab w:pos="974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  <w:position w:val="4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8"/>
          <w:w w:val="100"/>
          <w:position w:val="4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484848"/>
          <w:spacing w:val="0"/>
          <w:w w:val="60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484848"/>
          <w:spacing w:val="-53"/>
          <w:w w:val="60"/>
          <w:position w:val="0"/>
        </w:rPr>
        <w:t> </w:t>
      </w:r>
      <w:r>
        <w:rPr>
          <w:rFonts w:ascii="Arial" w:hAnsi="Arial" w:cs="Arial" w:eastAsia="Arial"/>
          <w:sz w:val="38"/>
          <w:szCs w:val="38"/>
          <w:color w:val="48484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484848"/>
          <w:spacing w:val="0"/>
          <w:w w:val="60"/>
          <w:position w:val="2"/>
        </w:rPr>
        <w:t>ı</w:t>
      </w:r>
      <w:r>
        <w:rPr>
          <w:rFonts w:ascii="Arial" w:hAnsi="Arial" w:cs="Arial" w:eastAsia="Arial"/>
          <w:sz w:val="38"/>
          <w:szCs w:val="38"/>
          <w:color w:val="484848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38"/>
          <w:szCs w:val="38"/>
          <w:color w:val="484848"/>
          <w:spacing w:val="0"/>
          <w:w w:val="100"/>
          <w:position w:val="2"/>
        </w:rPr>
      </w:r>
      <w:r>
        <w:rPr>
          <w:rFonts w:ascii="Arial" w:hAnsi="Arial" w:cs="Arial" w:eastAsia="Arial"/>
          <w:sz w:val="38"/>
          <w:szCs w:val="38"/>
          <w:color w:val="2F2F2F"/>
          <w:spacing w:val="0"/>
          <w:w w:val="60"/>
          <w:position w:val="2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216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9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angında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1"/>
        </w:rPr>
        <w:t>yanmıştı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4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D6E6E"/>
          <w:spacing w:val="0"/>
          <w:w w:val="139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6" w:lineRule="auto"/>
        <w:ind w:left="150" w:right="6042" w:firstLine="35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2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2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7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zarar-ziyan: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218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tetkikt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52" w:lineRule="auto"/>
        <w:ind w:left="2187" w:right="232" w:firstLine="-2032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ştırma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geçmekte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kişileri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atmı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50" w:right="412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6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6"/>
          <w:w w:val="10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9"/>
          <w:w w:val="12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9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       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8"/>
          <w:w w:val="3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9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9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1" w:after="0" w:line="171" w:lineRule="auto"/>
        <w:ind w:left="150" w:right="9886" w:firstLine="68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43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4"/>
          <w:w w:val="14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 </w:t>
      </w:r>
      <w:r>
        <w:rPr>
          <w:rFonts w:ascii="Arial" w:hAnsi="Arial" w:cs="Arial" w:eastAsia="Arial"/>
          <w:sz w:val="27"/>
          <w:szCs w:val="27"/>
          <w:color w:val="2F2F2F"/>
          <w:spacing w:val="0"/>
          <w:w w:val="59"/>
        </w:rPr>
        <w:t>l</w:t>
      </w:r>
      <w:r>
        <w:rPr>
          <w:rFonts w:ascii="Arial" w:hAnsi="Arial" w:cs="Arial" w:eastAsia="Arial"/>
          <w:sz w:val="27"/>
          <w:szCs w:val="27"/>
          <w:color w:val="2F2F2F"/>
          <w:spacing w:val="8"/>
          <w:w w:val="5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 </w:t>
      </w:r>
      <w:r>
        <w:rPr>
          <w:rFonts w:ascii="Arial" w:hAnsi="Arial" w:cs="Arial" w:eastAsia="Arial"/>
          <w:sz w:val="29"/>
          <w:szCs w:val="29"/>
          <w:color w:val="484848"/>
          <w:spacing w:val="-13"/>
          <w:w w:val="31"/>
        </w:rPr>
        <w:t>f</w:t>
      </w:r>
      <w:r>
        <w:rPr>
          <w:rFonts w:ascii="Arial" w:hAnsi="Arial" w:cs="Arial" w:eastAsia="Arial"/>
          <w:sz w:val="29"/>
          <w:szCs w:val="29"/>
          <w:color w:val="2F2F2F"/>
          <w:spacing w:val="0"/>
          <w:w w:val="105"/>
        </w:rPr>
        <w:t>l</w:t>
      </w:r>
      <w:r>
        <w:rPr>
          <w:rFonts w:ascii="Arial" w:hAnsi="Arial" w:cs="Arial" w:eastAsia="Arial"/>
          <w:sz w:val="29"/>
          <w:szCs w:val="29"/>
          <w:color w:val="2F2F2F"/>
          <w:spacing w:val="0"/>
          <w:w w:val="104"/>
        </w:rPr>
        <w:t>\</w:t>
      </w:r>
      <w:r>
        <w:rPr>
          <w:rFonts w:ascii="Arial" w:hAnsi="Arial" w:cs="Arial" w:eastAsia="Arial"/>
          <w:sz w:val="29"/>
          <w:szCs w:val="29"/>
          <w:color w:val="2F2F2F"/>
          <w:spacing w:val="0"/>
          <w:w w:val="100"/>
        </w:rPr>
        <w:t>   </w:t>
      </w:r>
      <w:r>
        <w:rPr>
          <w:rFonts w:ascii="Arial" w:hAnsi="Arial" w:cs="Arial" w:eastAsia="Arial"/>
          <w:sz w:val="29"/>
          <w:szCs w:val="29"/>
          <w:color w:val="2F2F2F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left="150" w:right="4407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9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             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5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D5E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E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5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E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D5E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18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8"/>
          <w:w w:val="114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  <w:position w:val="1"/>
        </w:rPr>
        <w:t>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255" w:right="-20"/>
        <w:jc w:val="left"/>
        <w:tabs>
          <w:tab w:pos="1060" w:val="left"/>
          <w:tab w:pos="1560" w:val="left"/>
          <w:tab w:pos="8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PİDE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Karabağla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519" w:lineRule="exact"/>
        <w:ind w:left="2340" w:right="-20"/>
        <w:jc w:val="left"/>
        <w:tabs>
          <w:tab w:pos="4860" w:val="left"/>
          <w:tab w:pos="8640" w:val="left"/>
          <w:tab w:pos="1136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Koyan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0"/>
          <w:w w:val="67"/>
          <w:position w:val="-6"/>
        </w:rPr>
        <w:t>2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-4"/>
          <w:w w:val="67"/>
          <w:position w:val="-6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0"/>
          <w:w w:val="67"/>
          <w:position w:val="-6"/>
        </w:rPr>
        <w:t>6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0"/>
          <w:w w:val="67"/>
          <w:position w:val="-6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3"/>
          <w:w w:val="67"/>
          <w:position w:val="-6"/>
        </w:rPr>
        <w:t> 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54"/>
          <w:position w:val="-6"/>
        </w:rPr>
        <w:t>MaYıs</w:t>
      </w:r>
      <w:r>
        <w:rPr>
          <w:rFonts w:ascii="Arial" w:hAnsi="Arial" w:cs="Arial" w:eastAsia="Arial"/>
          <w:sz w:val="25"/>
          <w:szCs w:val="25"/>
          <w:color w:val="2F2F2F"/>
          <w:spacing w:val="11"/>
          <w:w w:val="54"/>
          <w:position w:val="-6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0"/>
          <w:w w:val="54"/>
          <w:position w:val="-6"/>
        </w:rPr>
        <w:t>2017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-4"/>
          <w:w w:val="54"/>
          <w:position w:val="-6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0"/>
          <w:w w:val="100"/>
          <w:position w:val="-6"/>
        </w:rPr>
      </w:r>
      <w:r>
        <w:rPr>
          <w:rFonts w:ascii="Arial" w:hAnsi="Arial" w:cs="Arial" w:eastAsia="Arial"/>
          <w:sz w:val="41"/>
          <w:szCs w:val="41"/>
          <w:color w:val="CFCFCF"/>
          <w:spacing w:val="0"/>
          <w:w w:val="80"/>
          <w:position w:val="3"/>
        </w:rPr>
        <w:t>.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14" w:lineRule="exact"/>
        <w:ind w:left="5061" w:right="554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-4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280" w:bottom="280" w:left="240" w:right="80"/>
        </w:sectPr>
      </w:pPr>
      <w:rPr/>
    </w:p>
    <w:p>
      <w:pPr>
        <w:spacing w:before="0" w:after="0" w:line="256" w:lineRule="exact"/>
        <w:ind w:left="322" w:right="-61"/>
        <w:jc w:val="left"/>
        <w:rPr>
          <w:rFonts w:ascii="Arial" w:hAnsi="Arial" w:cs="Arial" w:eastAsia="Arial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462055pt;margin-top:11.452108pt;width:5.02044pt;height:4pt;mso-position-horizontal-relative:page;mso-position-vertical-relative:paragraph;z-index:-15749" type="#_x0000_t202" filled="f" stroked="f">
            <v:textbox inset="0,0,0,0">
              <w:txbxContent>
                <w:p>
                  <w:pPr>
                    <w:spacing w:before="0" w:after="0" w:line="80" w:lineRule="exact"/>
                    <w:ind w:right="-52"/>
                    <w:jc w:val="left"/>
                    <w:rPr>
                      <w:rFonts w:ascii="Times New Roman" w:hAnsi="Times New Roman" w:cs="Times New Roman" w:eastAsia="Times New Roman"/>
                      <w:sz w:val="8"/>
                      <w:szCs w:val="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2F2F2F"/>
                      <w:w w:val="106"/>
                    </w:rPr>
                    <w:t>&lt;l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2F2F2F"/>
                      <w:w w:val="107"/>
                    </w:rPr>
                    <w:t>)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79"/>
        </w:rPr>
        <w:t>·u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158" w:lineRule="exact"/>
        <w:ind w:right="-20"/>
        <w:jc w:val="righ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2F2F2F"/>
          <w:spacing w:val="0"/>
          <w:w w:val="61"/>
          <w:position w:val="-1"/>
        </w:rPr>
        <w:t>;;...,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84" w:lineRule="exact"/>
        <w:ind w:left="322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2F2F2F"/>
          <w:spacing w:val="0"/>
          <w:w w:val="53"/>
          <w:position w:val="-9"/>
        </w:rPr>
        <w:t>;_§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89" w:lineRule="exact"/>
        <w:ind w:right="-79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2F2F2F"/>
          <w:spacing w:val="0"/>
          <w:w w:val="100"/>
          <w:position w:val="-9"/>
        </w:rPr>
        <w:t>Mura</w:t>
      </w:r>
      <w:r>
        <w:rPr>
          <w:rFonts w:ascii="Times New Roman" w:hAnsi="Times New Roman" w:cs="Times New Roman" w:eastAsia="Times New Roman"/>
          <w:sz w:val="26"/>
          <w:szCs w:val="26"/>
          <w:color w:val="2F2F2F"/>
          <w:spacing w:val="0"/>
          <w:w w:val="100"/>
          <w:position w:val="-9"/>
        </w:rPr>
        <w:t>d</w:t>
      </w:r>
      <w:r>
        <w:rPr>
          <w:rFonts w:ascii="Times New Roman" w:hAnsi="Times New Roman" w:cs="Times New Roman" w:eastAsia="Times New Roman"/>
          <w:sz w:val="26"/>
          <w:szCs w:val="26"/>
          <w:color w:val="2F2F2F"/>
          <w:spacing w:val="-5"/>
          <w:w w:val="100"/>
          <w:position w:val="-9"/>
        </w:rPr>
        <w:t> 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105"/>
          <w:position w:val="-9"/>
        </w:rPr>
        <w:t>URGUN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6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83"/>
          <w:i/>
        </w:rPr>
        <w:t>1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83"/>
          <w:i/>
        </w:rPr>
        <w:t>  </w:t>
      </w:r>
      <w:r>
        <w:rPr>
          <w:rFonts w:ascii="Arial" w:hAnsi="Arial" w:cs="Arial" w:eastAsia="Arial"/>
          <w:sz w:val="19"/>
          <w:szCs w:val="19"/>
          <w:color w:val="2F2F2F"/>
          <w:spacing w:val="28"/>
          <w:w w:val="83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0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40" w:right="80"/>
          <w:cols w:num="3" w:equalWidth="0">
            <w:col w:w="514" w:space="2130"/>
            <w:col w:w="1730" w:space="4572"/>
            <w:col w:w="2654"/>
          </w:cols>
        </w:sectPr>
      </w:pPr>
      <w:rPr/>
    </w:p>
    <w:p>
      <w:pPr>
        <w:spacing w:before="0" w:after="0" w:line="267" w:lineRule="exact"/>
        <w:ind w:left="298" w:right="-7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w w:val="55"/>
          <w:position w:val="-1"/>
        </w:rPr>
        <w:t>...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55"/>
          <w:position w:val="-1"/>
        </w:rPr>
        <w:t>.</w:t>
      </w:r>
      <w:r>
        <w:rPr>
          <w:rFonts w:ascii="Arial" w:hAnsi="Arial" w:cs="Arial" w:eastAsia="Arial"/>
          <w:sz w:val="22"/>
          <w:szCs w:val="22"/>
          <w:color w:val="2F2F2F"/>
          <w:spacing w:val="-18"/>
          <w:w w:val="52"/>
          <w:position w:val="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0"/>
          <w:w w:val="55"/>
          <w:position w:val="-1"/>
        </w:rPr>
        <w:t>.</w:t>
      </w:r>
      <w:r>
        <w:rPr>
          <w:rFonts w:ascii="Arial" w:hAnsi="Arial" w:cs="Arial" w:eastAsia="Arial"/>
          <w:sz w:val="22"/>
          <w:szCs w:val="22"/>
          <w:color w:val="2F2F2F"/>
          <w:spacing w:val="-27"/>
          <w:w w:val="52"/>
          <w:position w:val="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1"/>
          <w:w w:val="55"/>
          <w:position w:val="-1"/>
        </w:rPr>
        <w:t>.</w:t>
      </w:r>
      <w:r>
        <w:rPr>
          <w:rFonts w:ascii="Arial" w:hAnsi="Arial" w:cs="Arial" w:eastAsia="Arial"/>
          <w:sz w:val="22"/>
          <w:szCs w:val="22"/>
          <w:color w:val="2F2F2F"/>
          <w:spacing w:val="-36"/>
          <w:w w:val="52"/>
          <w:position w:val="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5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8" w:after="0" w:line="240" w:lineRule="auto"/>
        <w:ind w:left="209" w:right="-20"/>
        <w:jc w:val="left"/>
        <w:tabs>
          <w:tab w:pos="3180" w:val="left"/>
          <w:tab w:pos="6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</w:rPr>
        <w:t>Merkez</w:t>
      </w:r>
      <w:r>
        <w:rPr>
          <w:rFonts w:ascii="Arial" w:hAnsi="Arial" w:cs="Arial" w:eastAsia="Arial"/>
          <w:sz w:val="19"/>
          <w:szCs w:val="19"/>
          <w:color w:val="2F2F2F"/>
          <w:spacing w:val="3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</w:rPr>
        <w:t>Yenişehi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F2F2F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84848"/>
          <w:spacing w:val="0"/>
          <w:w w:val="100"/>
        </w:rPr>
        <w:t>.</w:t>
      </w:r>
      <w:r>
        <w:rPr>
          <w:rFonts w:ascii="Arial" w:hAnsi="Arial" w:cs="Arial" w:eastAsia="Arial"/>
          <w:sz w:val="19"/>
          <w:szCs w:val="19"/>
          <w:color w:val="484848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84848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7B83AC"/>
          <w:spacing w:val="0"/>
          <w:w w:val="149"/>
        </w:rPr>
        <w:t>.</w:t>
      </w:r>
      <w:r>
        <w:rPr>
          <w:rFonts w:ascii="Arial" w:hAnsi="Arial" w:cs="Arial" w:eastAsia="Arial"/>
          <w:sz w:val="19"/>
          <w:szCs w:val="19"/>
          <w:color w:val="7B83AC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7B83AC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3" w:after="0" w:line="220" w:lineRule="exact"/>
        <w:ind w:right="-20"/>
        <w:jc w:val="left"/>
        <w:tabs>
          <w:tab w:pos="256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2F2F2F"/>
          <w:w w:val="127"/>
          <w:position w:val="-2"/>
        </w:rPr>
        <w:t>1</w:t>
      </w:r>
      <w:r>
        <w:rPr>
          <w:rFonts w:ascii="Arial" w:hAnsi="Arial" w:cs="Arial" w:eastAsia="Arial"/>
          <w:sz w:val="21"/>
          <w:szCs w:val="21"/>
          <w:color w:val="2F2F2F"/>
          <w:spacing w:val="-18"/>
          <w:w w:val="126"/>
          <w:position w:val="-2"/>
        </w:rPr>
        <w:t>P</w:t>
      </w:r>
      <w:r>
        <w:rPr>
          <w:rFonts w:ascii="Arial" w:hAnsi="Arial" w:cs="Arial" w:eastAsia="Arial"/>
          <w:sz w:val="21"/>
          <w:szCs w:val="21"/>
          <w:color w:val="2F2F2F"/>
          <w:spacing w:val="0"/>
          <w:w w:val="93"/>
          <w:position w:val="-2"/>
        </w:rPr>
        <w:t>Am</w:t>
      </w:r>
      <w:r>
        <w:rPr>
          <w:rFonts w:ascii="Arial" w:hAnsi="Arial" w:cs="Arial" w:eastAsia="Arial"/>
          <w:sz w:val="21"/>
          <w:szCs w:val="21"/>
          <w:color w:val="2F2F2F"/>
          <w:spacing w:val="-38"/>
          <w:w w:val="93"/>
          <w:position w:val="-2"/>
        </w:rPr>
        <w:t>ı</w:t>
      </w:r>
      <w:r>
        <w:rPr>
          <w:rFonts w:ascii="Arial" w:hAnsi="Arial" w:cs="Arial" w:eastAsia="Arial"/>
          <w:sz w:val="21"/>
          <w:szCs w:val="21"/>
          <w:color w:val="484848"/>
          <w:spacing w:val="0"/>
          <w:w w:val="145"/>
          <w:position w:val="-2"/>
        </w:rPr>
        <w:t>r</w:t>
      </w:r>
      <w:r>
        <w:rPr>
          <w:rFonts w:ascii="Arial" w:hAnsi="Arial" w:cs="Arial" w:eastAsia="Arial"/>
          <w:sz w:val="21"/>
          <w:szCs w:val="21"/>
          <w:color w:val="484848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1"/>
          <w:szCs w:val="21"/>
          <w:color w:val="484848"/>
          <w:spacing w:val="0"/>
          <w:w w:val="100"/>
          <w:position w:val="-2"/>
        </w:rPr>
      </w:r>
      <w:r>
        <w:rPr>
          <w:rFonts w:ascii="Arial" w:hAnsi="Arial" w:cs="Arial" w:eastAsia="Arial"/>
          <w:sz w:val="21"/>
          <w:szCs w:val="21"/>
          <w:color w:val="A3AAC3"/>
          <w:spacing w:val="5"/>
          <w:w w:val="213"/>
          <w:position w:val="-2"/>
        </w:rPr>
        <w:t>,</w:t>
      </w:r>
      <w:r>
        <w:rPr>
          <w:rFonts w:ascii="Arial" w:hAnsi="Arial" w:cs="Arial" w:eastAsia="Arial"/>
          <w:sz w:val="21"/>
          <w:szCs w:val="21"/>
          <w:color w:val="A3AAC3"/>
          <w:spacing w:val="0"/>
          <w:w w:val="170"/>
          <w:position w:val="-2"/>
        </w:rPr>
        <w:t>,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44" w:lineRule="exact"/>
        <w:ind w:left="1809" w:right="-20"/>
        <w:jc w:val="left"/>
        <w:tabs>
          <w:tab w:pos="2300" w:val="left"/>
          <w:tab w:pos="6340" w:val="left"/>
        </w:tabs>
        <w:rPr>
          <w:rFonts w:ascii="Arial" w:hAnsi="Arial" w:cs="Arial" w:eastAsia="Arial"/>
          <w:sz w:val="64"/>
          <w:szCs w:val="6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0.507813pt;margin-top:12.223253pt;width:5.825883pt;height:11.669188pt;mso-position-horizontal-relative:page;mso-position-vertical-relative:paragraph;z-index:-15759" type="#_x0000_t202" filled="f" stroked="f">
            <v:textbox inset="0,0,0,0">
              <w:txbxContent>
                <w:p>
                  <w:pPr>
                    <w:spacing w:before="0" w:after="0" w:line="102" w:lineRule="exact"/>
                    <w:ind w:left="24" w:right="-53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Pr/>
                  <w:r>
                    <w:rPr>
                      <w:rFonts w:ascii="Arial" w:hAnsi="Arial" w:cs="Arial" w:eastAsia="Arial"/>
                      <w:sz w:val="10"/>
                      <w:szCs w:val="10"/>
                      <w:color w:val="A3A3A3"/>
                      <w:spacing w:val="0"/>
                      <w:w w:val="108"/>
                    </w:rPr>
                    <w:t>...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Mu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  <w:position w:val="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KARAARSLAN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Arial" w:hAnsi="Arial" w:cs="Arial" w:eastAsia="Arial"/>
          <w:sz w:val="64"/>
          <w:szCs w:val="64"/>
          <w:color w:val="A3A3A3"/>
          <w:spacing w:val="-89"/>
          <w:w w:val="45"/>
          <w:position w:val="-30"/>
        </w:rPr>
        <w:t>·</w:t>
      </w:r>
      <w:r>
        <w:rPr>
          <w:rFonts w:ascii="Arial" w:hAnsi="Arial" w:cs="Arial" w:eastAsia="Arial"/>
          <w:sz w:val="64"/>
          <w:szCs w:val="64"/>
          <w:color w:val="898989"/>
          <w:spacing w:val="-58"/>
          <w:w w:val="74"/>
          <w:position w:val="-30"/>
        </w:rPr>
        <w:t>·</w:t>
      </w:r>
      <w:r>
        <w:rPr>
          <w:rFonts w:ascii="Arial" w:hAnsi="Arial" w:cs="Arial" w:eastAsia="Arial"/>
          <w:sz w:val="64"/>
          <w:szCs w:val="64"/>
          <w:color w:val="A3A3A3"/>
          <w:spacing w:val="0"/>
          <w:w w:val="44"/>
          <w:position w:val="-30"/>
        </w:rPr>
        <w:t>-</w:t>
      </w:r>
      <w:r>
        <w:rPr>
          <w:rFonts w:ascii="Arial" w:hAnsi="Arial" w:cs="Arial" w:eastAsia="Arial"/>
          <w:sz w:val="64"/>
          <w:szCs w:val="6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40" w:right="80"/>
          <w:cols w:num="2" w:equalWidth="0">
            <w:col w:w="481" w:space="2068"/>
            <w:col w:w="9051"/>
          </w:cols>
        </w:sectPr>
      </w:pPr>
      <w:rPr/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158"/>
        <w:jc w:val="right"/>
        <w:rPr>
          <w:rFonts w:ascii="Arial" w:hAnsi="Arial" w:cs="Arial" w:eastAsia="Arial"/>
          <w:sz w:val="31"/>
          <w:szCs w:val="31"/>
        </w:rPr>
      </w:pPr>
      <w:rPr/>
      <w:r>
        <w:rPr>
          <w:rFonts w:ascii="Arial" w:hAnsi="Arial" w:cs="Arial" w:eastAsia="Arial"/>
          <w:sz w:val="31"/>
          <w:szCs w:val="31"/>
          <w:color w:val="242D87"/>
          <w:spacing w:val="0"/>
          <w:w w:val="121"/>
        </w:rPr>
        <w:t>\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0" w:lineRule="exact"/>
        <w:ind w:left="388" w:right="-84"/>
        <w:jc w:val="left"/>
        <w:tabs>
          <w:tab w:pos="272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-12"/>
        </w:rPr>
        <w:t>ro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-12"/>
        </w:rPr>
        <w:tab/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-12"/>
        </w:rPr>
      </w:r>
      <w:r>
        <w:rPr>
          <w:rFonts w:ascii="Times New Roman" w:hAnsi="Times New Roman" w:cs="Times New Roman" w:eastAsia="Times New Roman"/>
          <w:sz w:val="29"/>
          <w:szCs w:val="29"/>
          <w:color w:val="6D6E6E"/>
          <w:spacing w:val="0"/>
          <w:w w:val="73"/>
          <w:position w:val="-9"/>
        </w:rPr>
        <w:t>Abdm</w:t>
      </w:r>
      <w:r>
        <w:rPr>
          <w:rFonts w:ascii="Times New Roman" w:hAnsi="Times New Roman" w:cs="Times New Roman" w:eastAsia="Times New Roman"/>
          <w:sz w:val="29"/>
          <w:szCs w:val="29"/>
          <w:color w:val="6D6E6E"/>
          <w:spacing w:val="-13"/>
          <w:w w:val="74"/>
          <w:position w:val="-9"/>
        </w:rPr>
        <w:t>r</w:t>
      </w:r>
      <w:r>
        <w:rPr>
          <w:rFonts w:ascii="Times New Roman" w:hAnsi="Times New Roman" w:cs="Times New Roman" w:eastAsia="Times New Roman"/>
          <w:sz w:val="29"/>
          <w:szCs w:val="29"/>
          <w:color w:val="484848"/>
          <w:spacing w:val="0"/>
          <w:w w:val="76"/>
          <w:position w:val="-9"/>
        </w:rPr>
        <w:t>P</w:t>
      </w:r>
      <w:r>
        <w:rPr>
          <w:rFonts w:ascii="Times New Roman" w:hAnsi="Times New Roman" w:cs="Times New Roman" w:eastAsia="Times New Roman"/>
          <w:sz w:val="29"/>
          <w:szCs w:val="29"/>
          <w:color w:val="484848"/>
          <w:spacing w:val="-30"/>
          <w:w w:val="75"/>
          <w:position w:val="-9"/>
        </w:rPr>
        <w:t>Ç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0"/>
          <w:w w:val="75"/>
          <w:position w:val="-9"/>
        </w:rPr>
        <w:t>1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77" w:lineRule="exact"/>
        <w:ind w:left="629" w:right="1875"/>
        <w:jc w:val="center"/>
        <w:tabs>
          <w:tab w:pos="1320" w:val="left"/>
        </w:tabs>
        <w:rPr>
          <w:rFonts w:ascii="Arial" w:hAnsi="Arial" w:cs="Arial" w:eastAsia="Arial"/>
          <w:sz w:val="10"/>
          <w:szCs w:val="10"/>
        </w:rPr>
      </w:pPr>
      <w:rPr/>
      <w:r>
        <w:rPr/>
        <w:br w:type="column"/>
      </w:r>
      <w:r>
        <w:rPr>
          <w:rFonts w:ascii="Arial" w:hAnsi="Arial" w:cs="Arial" w:eastAsia="Arial"/>
          <w:sz w:val="10"/>
          <w:szCs w:val="10"/>
          <w:color w:val="898989"/>
          <w:spacing w:val="0"/>
          <w:w w:val="154"/>
          <w:i/>
          <w:position w:val="-2"/>
        </w:rPr>
        <w:t>d</w:t>
      </w:r>
      <w:r>
        <w:rPr>
          <w:rFonts w:ascii="Arial" w:hAnsi="Arial" w:cs="Arial" w:eastAsia="Arial"/>
          <w:sz w:val="10"/>
          <w:szCs w:val="10"/>
          <w:color w:val="898989"/>
          <w:spacing w:val="0"/>
          <w:w w:val="100"/>
          <w:i/>
          <w:position w:val="-2"/>
        </w:rPr>
        <w:tab/>
      </w:r>
      <w:r>
        <w:rPr>
          <w:rFonts w:ascii="Arial" w:hAnsi="Arial" w:cs="Arial" w:eastAsia="Arial"/>
          <w:sz w:val="10"/>
          <w:szCs w:val="10"/>
          <w:color w:val="898989"/>
          <w:spacing w:val="0"/>
          <w:w w:val="100"/>
          <w:i/>
          <w:position w:val="-2"/>
        </w:rPr>
      </w:r>
      <w:r>
        <w:rPr>
          <w:rFonts w:ascii="Arial" w:hAnsi="Arial" w:cs="Arial" w:eastAsia="Arial"/>
          <w:sz w:val="10"/>
          <w:szCs w:val="10"/>
          <w:color w:val="A3A3A3"/>
          <w:spacing w:val="0"/>
          <w:w w:val="154"/>
          <w:position w:val="-2"/>
        </w:rPr>
        <w:t>•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122" w:lineRule="exact"/>
        <w:ind w:left="343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7.238251pt;margin-top:4.574061pt;width:6.20757pt;height:18.417481pt;mso-position-horizontal-relative:page;mso-position-vertical-relative:paragraph;z-index:-15758" type="#_x0000_t202" filled="f" stroked="f">
            <v:textbox inset="0,0,0,0">
              <w:txbxContent>
                <w:p>
                  <w:pPr>
                    <w:spacing w:before="34" w:after="0" w:line="240" w:lineRule="auto"/>
                    <w:ind w:left="51" w:right="-20"/>
                    <w:jc w:val="left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A3A3A3"/>
                      <w:spacing w:val="0"/>
                      <w:w w:val="154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3.983093pt;margin-top:5.330887pt;width:5.934674pt;height:24.024307pt;mso-position-horizontal-relative:page;mso-position-vertical-relative:paragraph;z-index:-15757" type="#_x0000_t202" filled="f" stroked="f">
            <v:textbox inset="0,0,0,0">
              <w:txbxContent>
                <w:p>
                  <w:pPr>
                    <w:spacing w:before="0" w:after="0" w:line="337" w:lineRule="exact"/>
                    <w:ind w:right="-20"/>
                    <w:jc w:val="left"/>
                    <w:rPr>
                      <w:rFonts w:ascii="Times New Roman" w:hAnsi="Times New Roman" w:cs="Times New Roman" w:eastAsia="Times New Roman"/>
                      <w:sz w:val="33"/>
                      <w:szCs w:val="3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484848"/>
                      <w:spacing w:val="0"/>
                      <w:w w:val="65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4.802887pt;margin-top:1.810454pt;width:143.622615pt;height:52.0pt;mso-position-horizontal-relative:page;mso-position-vertical-relative:paragraph;z-index:-15748" type="#_x0000_t202" filled="f" stroked="f">
            <v:textbox inset="0,0,0,0">
              <w:txbxContent>
                <w:p>
                  <w:pPr>
                    <w:spacing w:before="0" w:after="0" w:line="1040" w:lineRule="exact"/>
                    <w:ind w:right="-196"/>
                    <w:jc w:val="left"/>
                    <w:tabs>
                      <w:tab w:pos="840" w:val="left"/>
                      <w:tab w:pos="1620" w:val="left"/>
                      <w:tab w:pos="2200" w:val="left"/>
                    </w:tabs>
                    <w:rPr>
                      <w:rFonts w:ascii="Arial" w:hAnsi="Arial" w:cs="Arial" w:eastAsia="Arial"/>
                      <w:sz w:val="104"/>
                      <w:szCs w:val="10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484848"/>
                      <w:spacing w:val="-6"/>
                      <w:w w:val="56"/>
                      <w:position w:val="-4"/>
                    </w:rPr>
                    <w:t>f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484848"/>
                      <w:spacing w:val="0"/>
                      <w:w w:val="55"/>
                      <w:position w:val="-4"/>
                    </w:rPr>
                    <w:t>{'i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484848"/>
                      <w:spacing w:val="4"/>
                      <w:w w:val="55"/>
                      <w:position w:val="-4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484848"/>
                      <w:spacing w:val="0"/>
                      <w:w w:val="57"/>
                      <w:position w:val="-4"/>
                    </w:rPr>
                    <w:t>hJ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484848"/>
                      <w:spacing w:val="9"/>
                      <w:w w:val="56"/>
                      <w:position w:val="-4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2F2F2F"/>
                      <w:spacing w:val="7"/>
                      <w:w w:val="49"/>
                      <w:position w:val="-4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484848"/>
                      <w:spacing w:val="0"/>
                      <w:w w:val="80"/>
                      <w:position w:val="-4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484848"/>
                      <w:spacing w:val="0"/>
                      <w:w w:val="100"/>
                      <w:position w:val="-4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484848"/>
                      <w:spacing w:val="0"/>
                      <w:w w:val="100"/>
                      <w:position w:val="-4"/>
                    </w:rPr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A3A3A3"/>
                      <w:spacing w:val="-18"/>
                      <w:w w:val="43"/>
                      <w:position w:val="-4"/>
                    </w:rPr>
                    <w:t>_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484848"/>
                      <w:spacing w:val="-2"/>
                      <w:w w:val="88"/>
                      <w:position w:val="-4"/>
                    </w:rPr>
                    <w:t>Ş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484848"/>
                      <w:spacing w:val="0"/>
                      <w:w w:val="72"/>
                      <w:position w:val="-4"/>
                    </w:rPr>
                    <w:t>!J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484848"/>
                      <w:spacing w:val="0"/>
                      <w:w w:val="100"/>
                      <w:position w:val="-4"/>
                    </w:rPr>
                    <w:tab/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484848"/>
                      <w:spacing w:val="0"/>
                      <w:w w:val="100"/>
                      <w:position w:val="-4"/>
                    </w:rPr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6D6E6E"/>
                      <w:spacing w:val="0"/>
                      <w:w w:val="60"/>
                      <w:position w:val="-4"/>
                    </w:rPr>
                    <w:t>..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6D6E6E"/>
                      <w:spacing w:val="0"/>
                      <w:w w:val="60"/>
                      <w:position w:val="-4"/>
                    </w:rPr>
                    <w:t>     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6D6E6E"/>
                      <w:spacing w:val="20"/>
                      <w:w w:val="60"/>
                      <w:position w:val="-4"/>
                    </w:rPr>
                    <w:t> 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B8B8B8"/>
                      <w:spacing w:val="0"/>
                      <w:w w:val="60"/>
                      <w:position w:val="-4"/>
                    </w:rPr>
                    <w:t>.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B8B8B8"/>
                      <w:spacing w:val="0"/>
                      <w:w w:val="100"/>
                      <w:position w:val="-4"/>
                    </w:rPr>
                    <w:tab/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B8B8B8"/>
                      <w:spacing w:val="0"/>
                      <w:w w:val="100"/>
                      <w:position w:val="-4"/>
                    </w:rPr>
                  </w:r>
                  <w:r>
                    <w:rPr>
                      <w:rFonts w:ascii="Arial" w:hAnsi="Arial" w:cs="Arial" w:eastAsia="Arial"/>
                      <w:sz w:val="104"/>
                      <w:szCs w:val="104"/>
                      <w:color w:val="49529E"/>
                      <w:spacing w:val="0"/>
                      <w:w w:val="114"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104"/>
                      <w:szCs w:val="10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A3A3A3"/>
          <w:spacing w:val="0"/>
          <w:w w:val="100"/>
          <w:position w:val="-1"/>
        </w:rPr>
        <w:t>.</w:t>
      </w:r>
      <w:r>
        <w:rPr>
          <w:rFonts w:ascii="Arial" w:hAnsi="Arial" w:cs="Arial" w:eastAsia="Arial"/>
          <w:sz w:val="16"/>
          <w:szCs w:val="16"/>
          <w:color w:val="A3A3A3"/>
          <w:spacing w:val="0"/>
          <w:w w:val="100"/>
          <w:position w:val="-1"/>
        </w:rPr>
        <w:t>  </w:t>
      </w:r>
      <w:r>
        <w:rPr>
          <w:rFonts w:ascii="Arial" w:hAnsi="Arial" w:cs="Arial" w:eastAsia="Arial"/>
          <w:sz w:val="16"/>
          <w:szCs w:val="16"/>
          <w:color w:val="A3A3A3"/>
          <w:spacing w:val="36"/>
          <w:w w:val="1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898989"/>
          <w:spacing w:val="0"/>
          <w:w w:val="140"/>
          <w:position w:val="-1"/>
        </w:rPr>
        <w:t>}\</w:t>
      </w:r>
      <w:r>
        <w:rPr>
          <w:rFonts w:ascii="Arial" w:hAnsi="Arial" w:cs="Arial" w:eastAsia="Arial"/>
          <w:sz w:val="16"/>
          <w:szCs w:val="16"/>
          <w:color w:val="898989"/>
          <w:spacing w:val="0"/>
          <w:w w:val="14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898989"/>
          <w:spacing w:val="0"/>
          <w:w w:val="140"/>
          <w:position w:val="-1"/>
        </w:rPr>
        <w:t>.</w:t>
      </w:r>
      <w:r>
        <w:rPr>
          <w:rFonts w:ascii="Arial" w:hAnsi="Arial" w:cs="Arial" w:eastAsia="Arial"/>
          <w:sz w:val="16"/>
          <w:szCs w:val="16"/>
          <w:color w:val="898989"/>
          <w:spacing w:val="42"/>
          <w:w w:val="14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B8B8B8"/>
          <w:spacing w:val="0"/>
          <w:w w:val="100"/>
          <w:i/>
          <w:position w:val="-1"/>
        </w:rPr>
        <w:t>.1</w:t>
      </w:r>
      <w:r>
        <w:rPr>
          <w:rFonts w:ascii="Arial" w:hAnsi="Arial" w:cs="Arial" w:eastAsia="Arial"/>
          <w:sz w:val="16"/>
          <w:szCs w:val="16"/>
          <w:color w:val="B8B8B8"/>
          <w:spacing w:val="44"/>
          <w:w w:val="100"/>
          <w:i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898989"/>
          <w:spacing w:val="0"/>
          <w:w w:val="148"/>
          <w:position w:val="-1"/>
        </w:rPr>
        <w:t>.</w:t>
      </w:r>
      <w:r>
        <w:rPr>
          <w:rFonts w:ascii="Arial" w:hAnsi="Arial" w:cs="Arial" w:eastAsia="Arial"/>
          <w:sz w:val="16"/>
          <w:szCs w:val="16"/>
          <w:color w:val="898989"/>
          <w:spacing w:val="12"/>
          <w:w w:val="148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A3A3A3"/>
          <w:spacing w:val="0"/>
          <w:w w:val="100"/>
          <w:position w:val="-1"/>
        </w:rPr>
        <w:t>•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96" w:lineRule="exact"/>
        <w:ind w:left="90" w:right="-20"/>
        <w:jc w:val="left"/>
        <w:rPr>
          <w:rFonts w:ascii="Times New Roman" w:hAnsi="Times New Roman" w:cs="Times New Roman" w:eastAsia="Times New Roman"/>
          <w:sz w:val="33"/>
          <w:szCs w:val="3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2.647125pt;margin-top:7.672969pt;width:77.668404pt;height:14pt;mso-position-horizontal-relative:page;mso-position-vertical-relative:paragraph;z-index:-15747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tabs>
                      <w:tab w:pos="1040" w:val="left"/>
                    </w:tabs>
                    <w:rPr>
                      <w:rFonts w:ascii="Times New Roman" w:hAnsi="Times New Roman" w:cs="Times New Roman" w:eastAsia="Times New Roman"/>
                      <w:sz w:val="28"/>
                      <w:szCs w:val="2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6D6E6E"/>
                      <w:w w:val="108"/>
                    </w:rPr>
                    <w:t>.e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6D6E6E"/>
                      <w:spacing w:val="-19"/>
                      <w:w w:val="109"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898989"/>
                      <w:spacing w:val="-18"/>
                      <w:w w:val="63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5B5D5E"/>
                      <w:spacing w:val="-6"/>
                      <w:w w:val="175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898989"/>
                      <w:spacing w:val="0"/>
                      <w:w w:val="126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898989"/>
                      <w:spacing w:val="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898989"/>
                      <w:spacing w:val="-14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898989"/>
                      <w:spacing w:val="0"/>
                      <w:w w:val="3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898989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898989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B8B8B8"/>
                      <w:spacing w:val="0"/>
                      <w:w w:val="81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B8B8B8"/>
                      <w:spacing w:val="9"/>
                      <w:w w:val="8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2F2F2F"/>
                      <w:spacing w:val="0"/>
                      <w:w w:val="50"/>
                      <w:i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2F2F2F"/>
                      <w:spacing w:val="0"/>
                      <w:w w:val="5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2F2F2F"/>
                      <w:spacing w:val="10"/>
                      <w:w w:val="5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484D67"/>
                      <w:spacing w:val="0"/>
                      <w:w w:val="210"/>
                      <w:i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7"/>
          <w:szCs w:val="27"/>
          <w:color w:val="5B5D5E"/>
          <w:spacing w:val="-59"/>
          <w:w w:val="105"/>
          <w:b/>
          <w:bCs/>
          <w:position w:val="-1"/>
        </w:rPr>
        <w:t>B</w:t>
      </w:r>
      <w:r>
        <w:rPr>
          <w:rFonts w:ascii="Times New Roman" w:hAnsi="Times New Roman" w:cs="Times New Roman" w:eastAsia="Times New Roman"/>
          <w:sz w:val="11"/>
          <w:szCs w:val="11"/>
          <w:color w:val="A3A3A3"/>
          <w:spacing w:val="0"/>
          <w:w w:val="137"/>
          <w:i/>
          <w:position w:val="13"/>
        </w:rPr>
        <w:t>t</w:t>
      </w:r>
      <w:r>
        <w:rPr>
          <w:rFonts w:ascii="Times New Roman" w:hAnsi="Times New Roman" w:cs="Times New Roman" w:eastAsia="Times New Roman"/>
          <w:sz w:val="11"/>
          <w:szCs w:val="11"/>
          <w:color w:val="A3A3A3"/>
          <w:spacing w:val="-21"/>
          <w:w w:val="138"/>
          <w:i/>
          <w:position w:val="13"/>
        </w:rPr>
        <w:t>•</w:t>
      </w:r>
      <w:r>
        <w:rPr>
          <w:rFonts w:ascii="Arial" w:hAnsi="Arial" w:cs="Arial" w:eastAsia="Arial"/>
          <w:sz w:val="27"/>
          <w:szCs w:val="27"/>
          <w:color w:val="5B5D5E"/>
          <w:spacing w:val="0"/>
          <w:w w:val="104"/>
          <w:b/>
          <w:bCs/>
          <w:position w:val="-1"/>
        </w:rPr>
        <w:t>il'</w:t>
      </w:r>
      <w:r>
        <w:rPr>
          <w:rFonts w:ascii="Arial" w:hAnsi="Arial" w:cs="Arial" w:eastAsia="Arial"/>
          <w:sz w:val="27"/>
          <w:szCs w:val="27"/>
          <w:color w:val="5B5D5E"/>
          <w:spacing w:val="-48"/>
          <w:w w:val="104"/>
          <w:b/>
          <w:bCs/>
          <w:position w:val="-1"/>
        </w:rPr>
        <w:t>İ</w:t>
      </w:r>
      <w:r>
        <w:rPr>
          <w:rFonts w:ascii="Times New Roman" w:hAnsi="Times New Roman" w:cs="Times New Roman" w:eastAsia="Times New Roman"/>
          <w:sz w:val="11"/>
          <w:szCs w:val="11"/>
          <w:color w:val="A3A3A3"/>
          <w:spacing w:val="0"/>
          <w:w w:val="350"/>
          <w:position w:val="13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A3A3A3"/>
          <w:spacing w:val="-6"/>
          <w:w w:val="100"/>
          <w:position w:val="13"/>
        </w:rPr>
        <w:t> </w:t>
      </w:r>
      <w:r>
        <w:rPr>
          <w:rFonts w:ascii="Arial" w:hAnsi="Arial" w:cs="Arial" w:eastAsia="Arial"/>
          <w:sz w:val="27"/>
          <w:szCs w:val="27"/>
          <w:color w:val="A3A3A3"/>
          <w:spacing w:val="-8"/>
          <w:w w:val="165"/>
          <w:position w:val="-1"/>
        </w:rPr>
        <w:t>,</w:t>
      </w:r>
      <w:r>
        <w:rPr>
          <w:rFonts w:ascii="Arial" w:hAnsi="Arial" w:cs="Arial" w:eastAsia="Arial"/>
          <w:sz w:val="27"/>
          <w:szCs w:val="27"/>
          <w:color w:val="6D6E6E"/>
          <w:spacing w:val="-39"/>
          <w:w w:val="32"/>
          <w:position w:val="-1"/>
        </w:rPr>
        <w:t>-</w:t>
      </w:r>
      <w:r>
        <w:rPr>
          <w:rFonts w:ascii="Arial" w:hAnsi="Arial" w:cs="Arial" w:eastAsia="Arial"/>
          <w:sz w:val="27"/>
          <w:szCs w:val="27"/>
          <w:color w:val="898989"/>
          <w:spacing w:val="0"/>
          <w:w w:val="71"/>
          <w:position w:val="-1"/>
        </w:rPr>
        <w:t>·</w:t>
      </w:r>
      <w:r>
        <w:rPr>
          <w:rFonts w:ascii="Arial" w:hAnsi="Arial" w:cs="Arial" w:eastAsia="Arial"/>
          <w:sz w:val="27"/>
          <w:szCs w:val="27"/>
          <w:color w:val="898989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8B8B8"/>
          <w:spacing w:val="0"/>
          <w:w w:val="247"/>
          <w:i/>
          <w:position w:val="13"/>
        </w:rPr>
        <w:t>\t</w:t>
      </w:r>
      <w:r>
        <w:rPr>
          <w:rFonts w:ascii="Times New Roman" w:hAnsi="Times New Roman" w:cs="Times New Roman" w:eastAsia="Times New Roman"/>
          <w:sz w:val="11"/>
          <w:szCs w:val="11"/>
          <w:color w:val="B8B8B8"/>
          <w:spacing w:val="0"/>
          <w:w w:val="247"/>
          <w:i/>
          <w:position w:val="13"/>
        </w:rPr>
        <w:t>r</w:t>
      </w:r>
      <w:r>
        <w:rPr>
          <w:rFonts w:ascii="Times New Roman" w:hAnsi="Times New Roman" w:cs="Times New Roman" w:eastAsia="Times New Roman"/>
          <w:sz w:val="11"/>
          <w:szCs w:val="11"/>
          <w:color w:val="B8B8B8"/>
          <w:spacing w:val="4"/>
          <w:w w:val="247"/>
          <w:i/>
          <w:position w:val="1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898989"/>
          <w:spacing w:val="0"/>
          <w:w w:val="237"/>
          <w:position w:val="13"/>
        </w:rPr>
        <w:t>,</w:t>
      </w:r>
      <w:r>
        <w:rPr>
          <w:rFonts w:ascii="Times New Roman" w:hAnsi="Times New Roman" w:cs="Times New Roman" w:eastAsia="Times New Roman"/>
          <w:sz w:val="11"/>
          <w:szCs w:val="11"/>
          <w:color w:val="898989"/>
          <w:spacing w:val="-17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6D6E6E"/>
          <w:spacing w:val="0"/>
          <w:w w:val="175"/>
          <w:position w:val="13"/>
        </w:rPr>
        <w:t>,</w:t>
      </w:r>
      <w:r>
        <w:rPr>
          <w:rFonts w:ascii="Times New Roman" w:hAnsi="Times New Roman" w:cs="Times New Roman" w:eastAsia="Times New Roman"/>
          <w:sz w:val="11"/>
          <w:szCs w:val="11"/>
          <w:color w:val="6D6E6E"/>
          <w:spacing w:val="-9"/>
          <w:w w:val="175"/>
          <w:position w:val="13"/>
        </w:rPr>
        <w:t> </w:t>
      </w:r>
      <w:r>
        <w:rPr>
          <w:rFonts w:ascii="Arial" w:hAnsi="Arial" w:cs="Arial" w:eastAsia="Arial"/>
          <w:sz w:val="10"/>
          <w:szCs w:val="10"/>
          <w:color w:val="6D6E6E"/>
          <w:spacing w:val="0"/>
          <w:w w:val="175"/>
          <w:i/>
          <w:position w:val="13"/>
        </w:rPr>
        <w:t>'l</w:t>
      </w:r>
      <w:r>
        <w:rPr>
          <w:rFonts w:ascii="Arial" w:hAnsi="Arial" w:cs="Arial" w:eastAsia="Arial"/>
          <w:sz w:val="10"/>
          <w:szCs w:val="10"/>
          <w:color w:val="6D6E6E"/>
          <w:spacing w:val="12"/>
          <w:w w:val="175"/>
          <w:i/>
          <w:position w:val="13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484848"/>
          <w:spacing w:val="0"/>
          <w:w w:val="65"/>
          <w:position w:val="-1"/>
        </w:rPr>
        <w:t>.c</w:t>
      </w:r>
      <w:r>
        <w:rPr>
          <w:rFonts w:ascii="Times New Roman" w:hAnsi="Times New Roman" w:cs="Times New Roman" w:eastAsia="Times New Roman"/>
          <w:sz w:val="33"/>
          <w:szCs w:val="33"/>
          <w:color w:val="484848"/>
          <w:spacing w:val="-38"/>
          <w:w w:val="100"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898989"/>
          <w:spacing w:val="-6"/>
          <w:w w:val="169"/>
          <w:position w:val="13"/>
        </w:rPr>
        <w:t>'</w:t>
      </w:r>
      <w:r>
        <w:rPr>
          <w:rFonts w:ascii="Arial" w:hAnsi="Arial" w:cs="Arial" w:eastAsia="Arial"/>
          <w:sz w:val="14"/>
          <w:szCs w:val="14"/>
          <w:color w:val="A3A3A3"/>
          <w:spacing w:val="-11"/>
          <w:w w:val="143"/>
          <w:position w:val="13"/>
        </w:rPr>
        <w:t>'</w:t>
      </w:r>
      <w:r>
        <w:rPr>
          <w:rFonts w:ascii="Times New Roman" w:hAnsi="Times New Roman" w:cs="Times New Roman" w:eastAsia="Times New Roman"/>
          <w:sz w:val="33"/>
          <w:szCs w:val="33"/>
          <w:color w:val="6D6E6E"/>
          <w:spacing w:val="-98"/>
          <w:w w:val="44"/>
          <w:position w:val="-1"/>
        </w:rPr>
        <w:t>v</w:t>
      </w:r>
      <w:r>
        <w:rPr>
          <w:rFonts w:ascii="Arial" w:hAnsi="Arial" w:cs="Arial" w:eastAsia="Arial"/>
          <w:sz w:val="14"/>
          <w:szCs w:val="14"/>
          <w:color w:val="A3A3A3"/>
          <w:spacing w:val="-4"/>
          <w:w w:val="143"/>
          <w:position w:val="13"/>
        </w:rPr>
        <w:t>ı</w:t>
      </w:r>
      <w:r>
        <w:rPr>
          <w:rFonts w:ascii="Times New Roman" w:hAnsi="Times New Roman" w:cs="Times New Roman" w:eastAsia="Times New Roman"/>
          <w:sz w:val="33"/>
          <w:szCs w:val="33"/>
          <w:color w:val="6D6E6E"/>
          <w:spacing w:val="0"/>
          <w:w w:val="43"/>
          <w:position w:val="-1"/>
        </w:rPr>
        <w:t>:</w:t>
      </w:r>
      <w:r>
        <w:rPr>
          <w:rFonts w:ascii="Times New Roman" w:hAnsi="Times New Roman" w:cs="Times New Roman" w:eastAsia="Times New Roman"/>
          <w:sz w:val="33"/>
          <w:szCs w:val="33"/>
          <w:color w:val="6D6E6E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484848"/>
          <w:spacing w:val="0"/>
          <w:w w:val="120"/>
          <w:position w:val="-1"/>
        </w:rPr>
        <w:t>,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172" w:lineRule="exact"/>
        <w:ind w:left="6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4" w:after="0" w:line="226" w:lineRule="exact"/>
        <w:ind w:left="29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6.388214pt;margin-top:8.949723pt;width:14.900086pt;height:19.714501pt;mso-position-horizontal-relative:page;mso-position-vertical-relative:paragraph;z-index:-15756" type="#_x0000_t202" filled="f" stroked="f">
            <v:textbox inset="0,0,0,0">
              <w:txbxContent>
                <w:p>
                  <w:pPr>
                    <w:spacing w:before="0" w:after="0" w:line="165" w:lineRule="exact"/>
                    <w:ind w:right="-5"/>
                    <w:jc w:val="righ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484848"/>
                      <w:spacing w:val="0"/>
                      <w:w w:val="112"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185" w:lineRule="exact"/>
                    <w:ind w:left="-49" w:right="-20"/>
                    <w:jc w:val="right"/>
                    <w:rPr>
                      <w:rFonts w:ascii="Arial" w:hAnsi="Arial" w:cs="Arial" w:eastAsia="Arial"/>
                      <w:sz w:val="19"/>
                      <w:szCs w:val="19"/>
                    </w:rPr>
                  </w:pPr>
                  <w:rPr/>
                  <w:r>
                    <w:rPr>
                      <w:rFonts w:ascii="Arial" w:hAnsi="Arial" w:cs="Arial" w:eastAsia="Arial"/>
                      <w:sz w:val="19"/>
                      <w:szCs w:val="19"/>
                      <w:color w:val="A3A3A3"/>
                      <w:spacing w:val="0"/>
                      <w:w w:val="471"/>
                      <w:i/>
                    </w:rPr>
                    <w:t>-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-123"/>
          <w:w w:val="114"/>
          <w:position w:val="-4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27" w:lineRule="exact"/>
        <w:ind w:left="139" w:right="-20"/>
        <w:jc w:val="left"/>
        <w:tabs>
          <w:tab w:pos="136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7"/>
          <w:w w:val="255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D6E6E"/>
          <w:spacing w:val="0"/>
          <w:w w:val="50"/>
          <w:position w:val="-2"/>
        </w:rPr>
        <w:t>....</w:t>
      </w:r>
      <w:r>
        <w:rPr>
          <w:rFonts w:ascii="Times New Roman" w:hAnsi="Times New Roman" w:cs="Times New Roman" w:eastAsia="Times New Roman"/>
          <w:sz w:val="19"/>
          <w:szCs w:val="19"/>
          <w:color w:val="6D6E6E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3A3A3"/>
          <w:spacing w:val="0"/>
          <w:w w:val="56"/>
          <w:position w:val="-2"/>
        </w:rPr>
        <w:t>--.</w:t>
      </w:r>
      <w:r>
        <w:rPr>
          <w:rFonts w:ascii="Times New Roman" w:hAnsi="Times New Roman" w:cs="Times New Roman" w:eastAsia="Times New Roman"/>
          <w:sz w:val="19"/>
          <w:szCs w:val="19"/>
          <w:color w:val="A3A3A3"/>
          <w:spacing w:val="-1"/>
          <w:w w:val="56"/>
          <w:position w:val="-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A3A3A3"/>
          <w:spacing w:val="0"/>
          <w:w w:val="56"/>
          <w:position w:val="-2"/>
        </w:rPr>
        <w:t>ı,</w:t>
      </w:r>
      <w:r>
        <w:rPr>
          <w:rFonts w:ascii="Times New Roman" w:hAnsi="Times New Roman" w:cs="Times New Roman" w:eastAsia="Times New Roman"/>
          <w:sz w:val="19"/>
          <w:szCs w:val="19"/>
          <w:color w:val="A3A3A3"/>
          <w:spacing w:val="0"/>
          <w:w w:val="56"/>
          <w:position w:val="-2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A3A3A3"/>
          <w:spacing w:val="0"/>
          <w:w w:val="56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A3A3A3"/>
          <w:spacing w:val="14"/>
          <w:w w:val="56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8B8B8"/>
          <w:spacing w:val="-7"/>
          <w:w w:val="304"/>
          <w:position w:val="-2"/>
        </w:rPr>
        <w:t>'</w:t>
      </w:r>
      <w:r>
        <w:rPr>
          <w:rFonts w:ascii="Arial" w:hAnsi="Arial" w:cs="Arial" w:eastAsia="Arial"/>
          <w:sz w:val="19"/>
          <w:szCs w:val="19"/>
          <w:color w:val="898989"/>
          <w:spacing w:val="0"/>
          <w:w w:val="52"/>
          <w:position w:val="-2"/>
        </w:rPr>
        <w:t>&gt;</w:t>
      </w:r>
      <w:r>
        <w:rPr>
          <w:rFonts w:ascii="Arial" w:hAnsi="Arial" w:cs="Arial" w:eastAsia="Arial"/>
          <w:sz w:val="19"/>
          <w:szCs w:val="19"/>
          <w:color w:val="898989"/>
          <w:spacing w:val="-20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A3A3A3"/>
          <w:spacing w:val="0"/>
          <w:w w:val="66"/>
          <w:i/>
          <w:position w:val="-2"/>
        </w:rPr>
        <w:t>{.</w:t>
      </w:r>
      <w:r>
        <w:rPr>
          <w:rFonts w:ascii="Arial" w:hAnsi="Arial" w:cs="Arial" w:eastAsia="Arial"/>
          <w:sz w:val="19"/>
          <w:szCs w:val="19"/>
          <w:color w:val="A3A3A3"/>
          <w:spacing w:val="-30"/>
          <w:w w:val="66"/>
          <w:i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A3A3A3"/>
          <w:spacing w:val="0"/>
          <w:w w:val="100"/>
          <w:i/>
          <w:position w:val="-2"/>
        </w:rPr>
        <w:tab/>
      </w:r>
      <w:r>
        <w:rPr>
          <w:rFonts w:ascii="Arial" w:hAnsi="Arial" w:cs="Arial" w:eastAsia="Arial"/>
          <w:sz w:val="19"/>
          <w:szCs w:val="19"/>
          <w:color w:val="A3A3A3"/>
          <w:spacing w:val="0"/>
          <w:w w:val="100"/>
          <w:i/>
          <w:position w:val="-2"/>
        </w:rPr>
      </w:r>
      <w:r>
        <w:rPr>
          <w:rFonts w:ascii="Arial" w:hAnsi="Arial" w:cs="Arial" w:eastAsia="Arial"/>
          <w:sz w:val="26"/>
          <w:szCs w:val="26"/>
          <w:color w:val="A3A3A3"/>
          <w:spacing w:val="0"/>
          <w:w w:val="66"/>
          <w:i/>
          <w:position w:val="-2"/>
        </w:rPr>
        <w:t>t.J</w:t>
      </w:r>
      <w:r>
        <w:rPr>
          <w:rFonts w:ascii="Arial" w:hAnsi="Arial" w:cs="Arial" w:eastAsia="Arial"/>
          <w:sz w:val="26"/>
          <w:szCs w:val="26"/>
          <w:color w:val="A3A3A3"/>
          <w:spacing w:val="11"/>
          <w:w w:val="66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A3AAC3"/>
          <w:spacing w:val="0"/>
          <w:w w:val="30"/>
          <w:position w:val="-2"/>
        </w:rPr>
        <w:t>·</w:t>
      </w:r>
      <w:r>
        <w:rPr>
          <w:rFonts w:ascii="Times New Roman" w:hAnsi="Times New Roman" w:cs="Times New Roman" w:eastAsia="Times New Roman"/>
          <w:sz w:val="31"/>
          <w:szCs w:val="31"/>
          <w:color w:val="A3AAC3"/>
          <w:spacing w:val="-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898989"/>
          <w:spacing w:val="0"/>
          <w:w w:val="51"/>
          <w:position w:val="-2"/>
        </w:rPr>
        <w:t>;c</w:t>
      </w:r>
      <w:r>
        <w:rPr>
          <w:rFonts w:ascii="Times New Roman" w:hAnsi="Times New Roman" w:cs="Times New Roman" w:eastAsia="Times New Roman"/>
          <w:sz w:val="31"/>
          <w:szCs w:val="31"/>
          <w:color w:val="898989"/>
          <w:spacing w:val="10"/>
          <w:w w:val="52"/>
          <w:position w:val="-2"/>
        </w:rPr>
        <w:t>r</w:t>
      </w:r>
      <w:r>
        <w:rPr>
          <w:rFonts w:ascii="Times New Roman" w:hAnsi="Times New Roman" w:cs="Times New Roman" w:eastAsia="Times New Roman"/>
          <w:sz w:val="31"/>
          <w:szCs w:val="31"/>
          <w:color w:val="2F2F2F"/>
          <w:spacing w:val="-6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CFCFCF"/>
          <w:spacing w:val="0"/>
          <w:w w:val="71"/>
          <w:position w:val="-2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26" w:lineRule="exact"/>
        <w:ind w:left="105" w:right="-20"/>
        <w:jc w:val="left"/>
        <w:tabs>
          <w:tab w:pos="540" w:val="left"/>
          <w:tab w:pos="880" w:val="left"/>
          <w:tab w:pos="142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0.114075pt;margin-top:15.803246pt;width:10.69373pt;height:21.002966pt;mso-position-horizontal-relative:page;mso-position-vertical-relative:paragraph;z-index:-15754" type="#_x0000_t202" filled="f" stroked="f">
            <v:textbox inset="0,0,0,0">
              <w:txbxContent>
                <w:p>
                  <w:pPr>
                    <w:spacing w:before="0" w:after="0" w:line="194" w:lineRule="exact"/>
                    <w:ind w:left="125"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A3A3A3"/>
                      <w:spacing w:val="0"/>
                      <w:w w:val="167"/>
                      <w:i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2"/>
          <w:szCs w:val="12"/>
          <w:color w:val="898989"/>
          <w:w w:val="42"/>
          <w:position w:val="-1"/>
        </w:rPr>
        <w:t>...</w:t>
      </w:r>
      <w:r>
        <w:rPr>
          <w:rFonts w:ascii="Arial" w:hAnsi="Arial" w:cs="Arial" w:eastAsia="Arial"/>
          <w:sz w:val="12"/>
          <w:szCs w:val="12"/>
          <w:color w:val="B8B8B8"/>
          <w:w w:val="158"/>
          <w:position w:val="-1"/>
        </w:rPr>
      </w:r>
      <w:r>
        <w:rPr>
          <w:rFonts w:ascii="Arial" w:hAnsi="Arial" w:cs="Arial" w:eastAsia="Arial"/>
          <w:sz w:val="12"/>
          <w:szCs w:val="12"/>
          <w:color w:val="B8B8B8"/>
          <w:spacing w:val="-11"/>
          <w:w w:val="158"/>
          <w:emboss/>
          <w:position w:val="-1"/>
        </w:rPr>
        <w:t>.</w:t>
      </w:r>
      <w:r>
        <w:rPr>
          <w:rFonts w:ascii="Arial" w:hAnsi="Arial" w:cs="Arial" w:eastAsia="Arial"/>
          <w:sz w:val="12"/>
          <w:szCs w:val="12"/>
          <w:color w:val="B8B8B8"/>
          <w:spacing w:val="-11"/>
          <w:w w:val="158"/>
          <w:emboss/>
          <w:position w:val="-1"/>
        </w:rPr>
      </w:r>
      <w:r>
        <w:rPr>
          <w:rFonts w:ascii="Arial" w:hAnsi="Arial" w:cs="Arial" w:eastAsia="Arial"/>
          <w:sz w:val="12"/>
          <w:szCs w:val="12"/>
          <w:color w:val="B8B8B8"/>
          <w:spacing w:val="-11"/>
          <w:w w:val="158"/>
          <w:position w:val="-1"/>
        </w:rPr>
      </w:r>
      <w:r>
        <w:rPr>
          <w:rFonts w:ascii="Arial" w:hAnsi="Arial" w:cs="Arial" w:eastAsia="Arial"/>
          <w:sz w:val="12"/>
          <w:szCs w:val="12"/>
          <w:color w:val="B8B8B8"/>
          <w:spacing w:val="0"/>
          <w:w w:val="64"/>
          <w:position w:val="-1"/>
        </w:rPr>
        <w:t>•</w:t>
      </w:r>
      <w:r>
        <w:rPr>
          <w:rFonts w:ascii="Arial" w:hAnsi="Arial" w:cs="Arial" w:eastAsia="Arial"/>
          <w:sz w:val="12"/>
          <w:szCs w:val="12"/>
          <w:color w:val="B8B8B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2"/>
          <w:szCs w:val="12"/>
          <w:color w:val="B8B8B8"/>
          <w:spacing w:val="0"/>
          <w:w w:val="100"/>
          <w:position w:val="-1"/>
        </w:rPr>
      </w:r>
      <w:r>
        <w:rPr>
          <w:rFonts w:ascii="Arial" w:hAnsi="Arial" w:cs="Arial" w:eastAsia="Arial"/>
          <w:sz w:val="12"/>
          <w:szCs w:val="12"/>
          <w:color w:val="6D6E6E"/>
          <w:spacing w:val="0"/>
          <w:w w:val="160"/>
          <w:position w:val="-1"/>
        </w:rPr>
        <w:t>•</w:t>
      </w:r>
      <w:r>
        <w:rPr>
          <w:rFonts w:ascii="Arial" w:hAnsi="Arial" w:cs="Arial" w:eastAsia="Arial"/>
          <w:sz w:val="12"/>
          <w:szCs w:val="12"/>
          <w:color w:val="6D6E6E"/>
          <w:spacing w:val="-24"/>
          <w:w w:val="100"/>
          <w:position w:val="-1"/>
        </w:rPr>
        <w:t> </w:t>
      </w:r>
      <w:r>
        <w:rPr>
          <w:rFonts w:ascii="Arial" w:hAnsi="Arial" w:cs="Arial" w:eastAsia="Arial"/>
          <w:sz w:val="12"/>
          <w:szCs w:val="12"/>
          <w:color w:val="898989"/>
          <w:spacing w:val="0"/>
          <w:w w:val="74"/>
          <w:position w:val="-1"/>
        </w:rPr>
        <w:t>•</w:t>
      </w:r>
      <w:r>
        <w:rPr>
          <w:rFonts w:ascii="Arial" w:hAnsi="Arial" w:cs="Arial" w:eastAsia="Arial"/>
          <w:sz w:val="12"/>
          <w:szCs w:val="12"/>
          <w:color w:val="898989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2"/>
          <w:szCs w:val="12"/>
          <w:color w:val="898989"/>
          <w:spacing w:val="0"/>
          <w:w w:val="100"/>
          <w:position w:val="-1"/>
        </w:rPr>
      </w:r>
      <w:r>
        <w:rPr>
          <w:rFonts w:ascii="Arial" w:hAnsi="Arial" w:cs="Arial" w:eastAsia="Arial"/>
          <w:sz w:val="12"/>
          <w:szCs w:val="12"/>
          <w:color w:val="6D6E6E"/>
          <w:spacing w:val="0"/>
          <w:w w:val="74"/>
          <w:position w:val="-1"/>
        </w:rPr>
        <w:t>•</w:t>
      </w:r>
      <w:r>
        <w:rPr>
          <w:rFonts w:ascii="Arial" w:hAnsi="Arial" w:cs="Arial" w:eastAsia="Arial"/>
          <w:sz w:val="12"/>
          <w:szCs w:val="12"/>
          <w:color w:val="6D6E6E"/>
          <w:spacing w:val="0"/>
          <w:w w:val="74"/>
          <w:position w:val="-1"/>
        </w:rPr>
        <w:t> </w:t>
      </w:r>
      <w:r>
        <w:rPr>
          <w:rFonts w:ascii="Arial" w:hAnsi="Arial" w:cs="Arial" w:eastAsia="Arial"/>
          <w:sz w:val="12"/>
          <w:szCs w:val="12"/>
          <w:color w:val="6D6E6E"/>
          <w:spacing w:val="0"/>
          <w:w w:val="74"/>
          <w:position w:val="-1"/>
        </w:rPr>
        <w:t> </w:t>
      </w:r>
      <w:r>
        <w:rPr>
          <w:rFonts w:ascii="Arial" w:hAnsi="Arial" w:cs="Arial" w:eastAsia="Arial"/>
          <w:sz w:val="12"/>
          <w:szCs w:val="12"/>
          <w:color w:val="B8B8B8"/>
          <w:spacing w:val="0"/>
          <w:w w:val="74"/>
          <w:position w:val="-1"/>
        </w:rPr>
        <w:t>•</w:t>
      </w:r>
      <w:r>
        <w:rPr>
          <w:rFonts w:ascii="Arial" w:hAnsi="Arial" w:cs="Arial" w:eastAsia="Arial"/>
          <w:sz w:val="12"/>
          <w:szCs w:val="12"/>
          <w:color w:val="B8B8B8"/>
          <w:spacing w:val="8"/>
          <w:w w:val="74"/>
          <w:position w:val="-1"/>
        </w:rPr>
        <w:t> </w:t>
      </w:r>
      <w:r>
        <w:rPr>
          <w:rFonts w:ascii="Arial" w:hAnsi="Arial" w:cs="Arial" w:eastAsia="Arial"/>
          <w:sz w:val="12"/>
          <w:szCs w:val="12"/>
          <w:color w:val="B8B8B8"/>
          <w:spacing w:val="0"/>
          <w:w w:val="100"/>
          <w:position w:val="-1"/>
        </w:rPr>
        <w:t>··</w:t>
      </w:r>
      <w:r>
        <w:rPr>
          <w:rFonts w:ascii="Arial" w:hAnsi="Arial" w:cs="Arial" w:eastAsia="Arial"/>
          <w:sz w:val="12"/>
          <w:szCs w:val="12"/>
          <w:color w:val="B8B8B8"/>
          <w:spacing w:val="0"/>
          <w:w w:val="100"/>
          <w:position w:val="-1"/>
        </w:rPr>
        <w:t>"</w:t>
      </w:r>
      <w:r>
        <w:rPr>
          <w:rFonts w:ascii="Arial" w:hAnsi="Arial" w:cs="Arial" w:eastAsia="Arial"/>
          <w:sz w:val="12"/>
          <w:szCs w:val="12"/>
          <w:color w:val="B8B8B8"/>
          <w:spacing w:val="-14"/>
          <w:w w:val="100"/>
          <w:position w:val="-1"/>
        </w:rPr>
        <w:t> </w:t>
      </w:r>
      <w:r>
        <w:rPr>
          <w:rFonts w:ascii="Arial" w:hAnsi="Arial" w:cs="Arial" w:eastAsia="Arial"/>
          <w:sz w:val="12"/>
          <w:szCs w:val="12"/>
          <w:color w:val="B8B8B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2"/>
          <w:szCs w:val="12"/>
          <w:color w:val="B8B8B8"/>
          <w:spacing w:val="0"/>
          <w:w w:val="100"/>
          <w:position w:val="-1"/>
        </w:rPr>
      </w:r>
      <w:r>
        <w:rPr>
          <w:rFonts w:ascii="Arial" w:hAnsi="Arial" w:cs="Arial" w:eastAsia="Arial"/>
          <w:sz w:val="12"/>
          <w:szCs w:val="12"/>
          <w:color w:val="B8B8B8"/>
          <w:spacing w:val="0"/>
          <w:w w:val="63"/>
          <w:b/>
          <w:bCs/>
          <w:position w:val="-1"/>
        </w:rPr>
        <w:t>J</w:t>
      </w:r>
      <w:r>
        <w:rPr>
          <w:rFonts w:ascii="Arial" w:hAnsi="Arial" w:cs="Arial" w:eastAsia="Arial"/>
          <w:sz w:val="12"/>
          <w:szCs w:val="12"/>
          <w:color w:val="B8B8B8"/>
          <w:spacing w:val="0"/>
          <w:w w:val="63"/>
          <w:b/>
          <w:bCs/>
          <w:position w:val="-1"/>
        </w:rPr>
        <w:t>.</w:t>
      </w:r>
      <w:r>
        <w:rPr>
          <w:rFonts w:ascii="Arial" w:hAnsi="Arial" w:cs="Arial" w:eastAsia="Arial"/>
          <w:sz w:val="12"/>
          <w:szCs w:val="12"/>
          <w:color w:val="B8B8B8"/>
          <w:spacing w:val="0"/>
          <w:w w:val="63"/>
          <w:b/>
          <w:bCs/>
          <w:position w:val="-1"/>
        </w:rPr>
        <w:t>  </w:t>
      </w:r>
      <w:r>
        <w:rPr>
          <w:rFonts w:ascii="Arial" w:hAnsi="Arial" w:cs="Arial" w:eastAsia="Arial"/>
          <w:sz w:val="12"/>
          <w:szCs w:val="12"/>
          <w:color w:val="B8B8B8"/>
          <w:spacing w:val="13"/>
          <w:w w:val="63"/>
          <w:b/>
          <w:bCs/>
          <w:position w:val="-1"/>
        </w:rPr>
        <w:t> </w:t>
      </w:r>
      <w:r>
        <w:rPr>
          <w:rFonts w:ascii="Arial" w:hAnsi="Arial" w:cs="Arial" w:eastAsia="Arial"/>
          <w:sz w:val="12"/>
          <w:szCs w:val="12"/>
          <w:color w:val="6D6E6E"/>
          <w:spacing w:val="0"/>
          <w:w w:val="90"/>
          <w:position w:val="-1"/>
        </w:rPr>
        <w:t>'-\</w:t>
      </w:r>
      <w:r>
        <w:rPr>
          <w:rFonts w:ascii="Arial" w:hAnsi="Arial" w:cs="Arial" w:eastAsia="Arial"/>
          <w:sz w:val="12"/>
          <w:szCs w:val="12"/>
          <w:color w:val="898989"/>
          <w:spacing w:val="0"/>
          <w:w w:val="90"/>
          <w:position w:val="-1"/>
        </w:rPr>
        <w:t>,.</w:t>
      </w:r>
      <w:r>
        <w:rPr>
          <w:rFonts w:ascii="Arial" w:hAnsi="Arial" w:cs="Arial" w:eastAsia="Arial"/>
          <w:sz w:val="12"/>
          <w:szCs w:val="12"/>
          <w:color w:val="898989"/>
          <w:spacing w:val="0"/>
          <w:w w:val="90"/>
          <w:position w:val="-1"/>
        </w:rPr>
        <w:t> </w:t>
      </w:r>
      <w:r>
        <w:rPr>
          <w:rFonts w:ascii="Arial" w:hAnsi="Arial" w:cs="Arial" w:eastAsia="Arial"/>
          <w:sz w:val="12"/>
          <w:szCs w:val="12"/>
          <w:color w:val="898989"/>
          <w:spacing w:val="9"/>
          <w:w w:val="9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898989"/>
          <w:spacing w:val="0"/>
          <w:w w:val="169"/>
          <w:i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40" w:right="80"/>
          <w:cols w:num="3" w:equalWidth="0">
            <w:col w:w="3680" w:space="1383"/>
            <w:col w:w="639" w:space="2555"/>
            <w:col w:w="3343"/>
          </w:cols>
        </w:sectPr>
      </w:pPr>
      <w:rPr/>
    </w:p>
    <w:p>
      <w:pPr>
        <w:spacing w:before="25" w:after="0" w:line="147" w:lineRule="exact"/>
        <w:ind w:left="350" w:right="-93"/>
        <w:jc w:val="left"/>
        <w:tabs>
          <w:tab w:pos="2720" w:val="left"/>
          <w:tab w:pos="4020" w:val="left"/>
          <w:tab w:pos="5060" w:val="left"/>
        </w:tabs>
        <w:rPr>
          <w:rFonts w:ascii="Times New Roman" w:hAnsi="Times New Roman" w:cs="Times New Roman" w:eastAsia="Times New Roman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51"/>
          <w:position w:val="-8"/>
        </w:rPr>
        <w:t>::ı::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8"/>
        </w:rPr>
      </w:r>
      <w:r>
        <w:rPr>
          <w:rFonts w:ascii="Arial" w:hAnsi="Arial" w:cs="Arial" w:eastAsia="Arial"/>
          <w:sz w:val="16"/>
          <w:szCs w:val="16"/>
          <w:color w:val="484848"/>
          <w:spacing w:val="-42"/>
          <w:w w:val="100"/>
          <w:position w:val="-17"/>
        </w:rPr>
        <w:t>(</w:t>
      </w:r>
      <w:r>
        <w:rPr>
          <w:rFonts w:ascii="Times New Roman" w:hAnsi="Times New Roman" w:cs="Times New Roman" w:eastAsia="Times New Roman"/>
          <w:sz w:val="27"/>
          <w:szCs w:val="27"/>
          <w:color w:val="6D6E6E"/>
          <w:spacing w:val="0"/>
          <w:w w:val="100"/>
          <w:position w:val="-20"/>
        </w:rPr>
        <w:t>",,</w:t>
      </w:r>
      <w:r>
        <w:rPr>
          <w:rFonts w:ascii="Times New Roman" w:hAnsi="Times New Roman" w:cs="Times New Roman" w:eastAsia="Times New Roman"/>
          <w:sz w:val="27"/>
          <w:szCs w:val="27"/>
          <w:color w:val="6D6E6E"/>
          <w:spacing w:val="-18"/>
          <w:w w:val="100"/>
          <w:position w:val="-20"/>
        </w:rPr>
        <w:t>,</w:t>
      </w:r>
      <w:r>
        <w:rPr>
          <w:rFonts w:ascii="Times New Roman" w:hAnsi="Times New Roman" w:cs="Times New Roman" w:eastAsia="Times New Roman"/>
          <w:sz w:val="27"/>
          <w:szCs w:val="27"/>
          <w:color w:val="898989"/>
          <w:spacing w:val="0"/>
          <w:w w:val="100"/>
          <w:position w:val="-20"/>
        </w:rPr>
        <w:t>.,</w:t>
      </w:r>
      <w:r>
        <w:rPr>
          <w:rFonts w:ascii="Times New Roman" w:hAnsi="Times New Roman" w:cs="Times New Roman" w:eastAsia="Times New Roman"/>
          <w:sz w:val="27"/>
          <w:szCs w:val="27"/>
          <w:color w:val="898989"/>
          <w:spacing w:val="31"/>
          <w:w w:val="100"/>
          <w:position w:val="-2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B5D5E"/>
          <w:spacing w:val="0"/>
          <w:w w:val="100"/>
          <w:position w:val="-20"/>
        </w:rPr>
        <w:t>,._</w:t>
      </w:r>
      <w:r>
        <w:rPr>
          <w:rFonts w:ascii="Times New Roman" w:hAnsi="Times New Roman" w:cs="Times New Roman" w:eastAsia="Times New Roman"/>
          <w:sz w:val="27"/>
          <w:szCs w:val="27"/>
          <w:color w:val="5B5D5E"/>
          <w:spacing w:val="60"/>
          <w:w w:val="100"/>
          <w:position w:val="-2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B5D5E"/>
          <w:spacing w:val="0"/>
          <w:w w:val="83"/>
          <w:i/>
          <w:position w:val="-20"/>
        </w:rPr>
        <w:t>e</w:t>
      </w:r>
      <w:r>
        <w:rPr>
          <w:rFonts w:ascii="Times New Roman" w:hAnsi="Times New Roman" w:cs="Times New Roman" w:eastAsia="Times New Roman"/>
          <w:sz w:val="27"/>
          <w:szCs w:val="27"/>
          <w:color w:val="5B5D5E"/>
          <w:spacing w:val="0"/>
          <w:w w:val="100"/>
          <w:i/>
          <w:position w:val="-20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5B5D5E"/>
          <w:spacing w:val="0"/>
          <w:w w:val="100"/>
          <w:i/>
          <w:position w:val="-20"/>
        </w:rPr>
      </w:r>
      <w:r>
        <w:rPr>
          <w:rFonts w:ascii="Arial" w:hAnsi="Arial" w:cs="Arial" w:eastAsia="Arial"/>
          <w:sz w:val="21"/>
          <w:szCs w:val="21"/>
          <w:color w:val="484848"/>
          <w:spacing w:val="-1"/>
          <w:w w:val="59"/>
          <w:position w:val="-20"/>
        </w:rPr>
        <w:t>O</w:t>
      </w:r>
      <w:r>
        <w:rPr>
          <w:rFonts w:ascii="Arial" w:hAnsi="Arial" w:cs="Arial" w:eastAsia="Arial"/>
          <w:sz w:val="21"/>
          <w:szCs w:val="21"/>
          <w:color w:val="2F2F2F"/>
          <w:spacing w:val="0"/>
          <w:w w:val="129"/>
          <w:position w:val="-20"/>
        </w:rPr>
        <w:t>l</w:t>
      </w:r>
      <w:r>
        <w:rPr>
          <w:rFonts w:ascii="Arial" w:hAnsi="Arial" w:cs="Arial" w:eastAsia="Arial"/>
          <w:sz w:val="21"/>
          <w:szCs w:val="21"/>
          <w:color w:val="2F2F2F"/>
          <w:spacing w:val="24"/>
          <w:w w:val="100"/>
          <w:position w:val="-2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84848"/>
          <w:spacing w:val="0"/>
          <w:w w:val="104"/>
          <w:position w:val="-2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484848"/>
          <w:spacing w:val="-29"/>
          <w:w w:val="100"/>
          <w:position w:val="-20"/>
        </w:rPr>
        <w:t> </w:t>
      </w:r>
      <w:r>
        <w:rPr>
          <w:rFonts w:ascii="Arial" w:hAnsi="Arial" w:cs="Arial" w:eastAsia="Arial"/>
          <w:sz w:val="21"/>
          <w:szCs w:val="21"/>
          <w:color w:val="484848"/>
          <w:spacing w:val="0"/>
          <w:w w:val="75"/>
          <w:position w:val="-20"/>
        </w:rPr>
        <w:t>A</w:t>
      </w:r>
      <w:r>
        <w:rPr>
          <w:rFonts w:ascii="Arial" w:hAnsi="Arial" w:cs="Arial" w:eastAsia="Arial"/>
          <w:sz w:val="21"/>
          <w:szCs w:val="21"/>
          <w:color w:val="2F2F2F"/>
          <w:spacing w:val="-73"/>
          <w:w w:val="75"/>
          <w:position w:val="-20"/>
        </w:rPr>
        <w:t>m</w:t>
      </w:r>
      <w:r>
        <w:rPr>
          <w:rFonts w:ascii="Arial" w:hAnsi="Arial" w:cs="Arial" w:eastAsia="Arial"/>
          <w:sz w:val="28"/>
          <w:szCs w:val="28"/>
          <w:color w:val="484848"/>
          <w:spacing w:val="0"/>
          <w:w w:val="75"/>
          <w:position w:val="-17"/>
        </w:rPr>
        <w:t>·</w:t>
      </w:r>
      <w:r>
        <w:rPr>
          <w:rFonts w:ascii="Arial" w:hAnsi="Arial" w:cs="Arial" w:eastAsia="Arial"/>
          <w:sz w:val="28"/>
          <w:szCs w:val="28"/>
          <w:color w:val="484848"/>
          <w:spacing w:val="-56"/>
          <w:w w:val="75"/>
          <w:position w:val="-17"/>
        </w:rPr>
        <w:t> </w:t>
      </w:r>
      <w:r>
        <w:rPr>
          <w:rFonts w:ascii="Arial" w:hAnsi="Arial" w:cs="Arial" w:eastAsia="Arial"/>
          <w:sz w:val="28"/>
          <w:szCs w:val="28"/>
          <w:color w:val="484848"/>
          <w:spacing w:val="0"/>
          <w:w w:val="100"/>
          <w:position w:val="-17"/>
        </w:rPr>
        <w:tab/>
      </w:r>
      <w:r>
        <w:rPr>
          <w:rFonts w:ascii="Arial" w:hAnsi="Arial" w:cs="Arial" w:eastAsia="Arial"/>
          <w:sz w:val="28"/>
          <w:szCs w:val="28"/>
          <w:color w:val="484848"/>
          <w:spacing w:val="0"/>
          <w:w w:val="100"/>
          <w:position w:val="-17"/>
        </w:rPr>
      </w:r>
      <w:r>
        <w:rPr>
          <w:rFonts w:ascii="Times New Roman" w:hAnsi="Times New Roman" w:cs="Times New Roman" w:eastAsia="Times New Roman"/>
          <w:sz w:val="34"/>
          <w:szCs w:val="34"/>
          <w:color w:val="2F2F2F"/>
          <w:spacing w:val="0"/>
          <w:w w:val="100"/>
          <w:position w:val="-20"/>
        </w:rPr>
        <w:t>so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20" w:after="0" w:line="162" w:lineRule="exact"/>
        <w:ind w:left="-43" w:right="43"/>
        <w:jc w:val="right"/>
        <w:rPr>
          <w:rFonts w:ascii="Arial" w:hAnsi="Arial" w:cs="Arial" w:eastAsia="Arial"/>
          <w:sz w:val="15"/>
          <w:szCs w:val="15"/>
        </w:rPr>
      </w:pPr>
      <w:rPr/>
      <w:r>
        <w:rPr/>
        <w:br w:type="column"/>
      </w:r>
      <w:r>
        <w:rPr>
          <w:rFonts w:ascii="Arial" w:hAnsi="Arial" w:cs="Arial" w:eastAsia="Arial"/>
          <w:sz w:val="15"/>
          <w:szCs w:val="15"/>
          <w:color w:val="898989"/>
          <w:w w:val="274"/>
          <w:position w:val="-1"/>
        </w:rPr>
        <w:t>\</w:t>
      </w:r>
      <w:r>
        <w:rPr>
          <w:rFonts w:ascii="Arial" w:hAnsi="Arial" w:cs="Arial" w:eastAsia="Arial"/>
          <w:sz w:val="15"/>
          <w:szCs w:val="15"/>
          <w:color w:val="898989"/>
          <w:spacing w:val="-22"/>
          <w:w w:val="100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A3A3A3"/>
          <w:spacing w:val="0"/>
          <w:w w:val="158"/>
          <w:position w:val="-1"/>
        </w:rPr>
        <w:t>.</w:t>
      </w:r>
      <w:r>
        <w:rPr>
          <w:rFonts w:ascii="Arial" w:hAnsi="Arial" w:cs="Arial" w:eastAsia="Arial"/>
          <w:sz w:val="15"/>
          <w:szCs w:val="15"/>
          <w:color w:val="A3A3A3"/>
          <w:spacing w:val="-36"/>
          <w:w w:val="158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A3A3A3"/>
          <w:spacing w:val="0"/>
          <w:w w:val="66"/>
          <w:i/>
          <w:position w:val="-1"/>
        </w:rPr>
        <w:t>1'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0" w:lineRule="atLeast"/>
        <w:ind w:right="-20"/>
        <w:jc w:val="right"/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1.00238pt;margin-top:1.340573pt;width:7.537747pt;height:16.68039pt;mso-position-horizontal-relative:page;mso-position-vertical-relative:paragraph;z-index:-15755" type="#_x0000_t202" filled="f" stroked="f">
            <v:textbox inset="0,0,0,0">
              <w:txbxContent>
                <w:p>
                  <w:pPr>
                    <w:spacing w:before="0" w:after="0" w:line="215" w:lineRule="exact"/>
                    <w:ind w:right="-47"/>
                    <w:jc w:val="left"/>
                    <w:rPr>
                      <w:rFonts w:ascii="Arial" w:hAnsi="Arial" w:cs="Arial" w:eastAsia="Arial"/>
                      <w:sz w:val="21"/>
                      <w:szCs w:val="21"/>
                    </w:rPr>
                  </w:pPr>
                  <w:rPr/>
                  <w:r>
                    <w:rPr>
                      <w:rFonts w:ascii="Arial" w:hAnsi="Arial" w:cs="Arial" w:eastAsia="Arial"/>
                      <w:sz w:val="21"/>
                      <w:szCs w:val="21"/>
                      <w:color w:val="6D6E6E"/>
                      <w:spacing w:val="0"/>
                      <w:w w:val="53"/>
                      <w:i/>
                    </w:rPr>
                    <w:t>c:-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8.349457pt;margin-top:13.224133pt;width:2.5974pt;height:6.5pt;mso-position-horizontal-relative:page;mso-position-vertical-relative:paragraph;z-index:-15746" type="#_x0000_t202" filled="f" stroked="f">
            <v:textbox inset="0,0,0,0">
              <w:txbxContent>
                <w:p>
                  <w:pPr>
                    <w:spacing w:before="0" w:after="0" w:line="130" w:lineRule="exact"/>
                    <w:ind w:right="-60"/>
                    <w:jc w:val="left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898989"/>
                      <w:spacing w:val="0"/>
                      <w:w w:val="222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1"/>
          <w:szCs w:val="21"/>
          <w:color w:val="A3A3A3"/>
          <w:spacing w:val="0"/>
          <w:w w:val="62"/>
          <w:i/>
        </w:rPr>
        <w:t>.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172" w:lineRule="exact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5"/>
          <w:szCs w:val="15"/>
          <w:color w:val="B8B8B8"/>
          <w:spacing w:val="0"/>
          <w:w w:val="68"/>
          <w:position w:val="-2"/>
        </w:rPr>
        <w:t>,_</w:t>
      </w:r>
      <w:r>
        <w:rPr>
          <w:rFonts w:ascii="Arial" w:hAnsi="Arial" w:cs="Arial" w:eastAsia="Arial"/>
          <w:sz w:val="15"/>
          <w:szCs w:val="15"/>
          <w:color w:val="B8B8B8"/>
          <w:spacing w:val="19"/>
          <w:w w:val="68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3A3A3"/>
          <w:spacing w:val="0"/>
          <w:w w:val="68"/>
          <w:position w:val="-2"/>
        </w:rPr>
        <w:t>\:.·ı</w:t>
      </w:r>
      <w:r>
        <w:rPr>
          <w:rFonts w:ascii="Times New Roman" w:hAnsi="Times New Roman" w:cs="Times New Roman" w:eastAsia="Times New Roman"/>
          <w:sz w:val="20"/>
          <w:szCs w:val="20"/>
          <w:color w:val="A3A3A3"/>
          <w:spacing w:val="0"/>
          <w:w w:val="68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3A3A3"/>
          <w:spacing w:val="0"/>
          <w:w w:val="68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B8B8B8"/>
          <w:spacing w:val="0"/>
          <w:w w:val="100"/>
          <w:position w:val="-2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B8B8B8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B8B8B8"/>
          <w:spacing w:val="36"/>
          <w:w w:val="100"/>
          <w:position w:val="-2"/>
        </w:rPr>
        <w:t> </w:t>
      </w:r>
      <w:r>
        <w:rPr>
          <w:rFonts w:ascii="Arial" w:hAnsi="Arial" w:cs="Arial" w:eastAsia="Arial"/>
          <w:sz w:val="11"/>
          <w:szCs w:val="11"/>
          <w:color w:val="898989"/>
          <w:spacing w:val="-19"/>
          <w:w w:val="156"/>
          <w:i/>
          <w:position w:val="-2"/>
        </w:rPr>
        <w:t>'</w:t>
      </w:r>
      <w:r>
        <w:rPr>
          <w:rFonts w:ascii="Arial" w:hAnsi="Arial" w:cs="Arial" w:eastAsia="Arial"/>
          <w:sz w:val="11"/>
          <w:szCs w:val="11"/>
          <w:color w:val="A3A3A3"/>
          <w:spacing w:val="0"/>
          <w:w w:val="156"/>
          <w:i/>
          <w:position w:val="-2"/>
        </w:rPr>
        <w:t>i"</w:t>
      </w:r>
      <w:r>
        <w:rPr>
          <w:rFonts w:ascii="Arial" w:hAnsi="Arial" w:cs="Arial" w:eastAsia="Arial"/>
          <w:sz w:val="11"/>
          <w:szCs w:val="11"/>
          <w:color w:val="A3A3A3"/>
          <w:spacing w:val="-7"/>
          <w:w w:val="156"/>
          <w:i/>
          <w:position w:val="-2"/>
        </w:rPr>
        <w:t> </w:t>
      </w:r>
      <w:r>
        <w:rPr>
          <w:rFonts w:ascii="Arial" w:hAnsi="Arial" w:cs="Arial" w:eastAsia="Arial"/>
          <w:sz w:val="11"/>
          <w:szCs w:val="11"/>
          <w:color w:val="A3A3A3"/>
          <w:spacing w:val="0"/>
          <w:w w:val="134"/>
          <w:i/>
          <w:position w:val="-2"/>
        </w:rPr>
        <w:t>--</w:t>
      </w:r>
      <w:r>
        <w:rPr>
          <w:rFonts w:ascii="Arial" w:hAnsi="Arial" w:cs="Arial" w:eastAsia="Arial"/>
          <w:sz w:val="11"/>
          <w:szCs w:val="11"/>
          <w:color w:val="A3A3A3"/>
          <w:spacing w:val="-17"/>
          <w:w w:val="100"/>
          <w:i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A3A3A3"/>
          <w:spacing w:val="-25"/>
          <w:w w:val="144"/>
          <w:i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A3A3A3"/>
          <w:spacing w:val="0"/>
          <w:w w:val="144"/>
          <w:i/>
          <w:position w:val="-2"/>
        </w:rPr>
        <w:t>1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40" w:right="80"/>
          <w:cols w:num="3" w:equalWidth="0">
            <w:col w:w="5340" w:space="3092"/>
            <w:col w:w="369" w:space="236"/>
            <w:col w:w="2563"/>
          </w:cols>
        </w:sectPr>
      </w:pPr>
      <w:rPr/>
    </w:p>
    <w:p>
      <w:pPr>
        <w:spacing w:before="0" w:after="0" w:line="3" w:lineRule="atLeast"/>
        <w:ind w:right="587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6.658936pt;margin-top:40.280750pt;width:563.667025pt;height:774.504093pt;mso-position-horizontal-relative:page;mso-position-vertical-relative:page;z-index:-15753" coordorigin="333,806" coordsize="11273,15490">
            <v:group style="position:absolute;left:347;top:832;width:3332;height:2" coordorigin="347,832" coordsize="3332,2">
              <v:shape style="position:absolute;left:347;top:832;width:3332;height:2" coordorigin="347,832" coordsize="3332,0" path="m347,832l3679,832e" filled="f" stroked="t" strokeweight=".951939pt" strokecolor="#676767">
                <v:path arrowok="t"/>
              </v:shape>
            </v:group>
            <v:group style="position:absolute;left:350;top:813;width:2;height:1100" coordorigin="350,813" coordsize="2,1100">
              <v:shape style="position:absolute;left:350;top:813;width:2;height:1100" coordorigin="350,813" coordsize="0,1100" path="m350,1912l350,813e" filled="f" stroked="t" strokeweight=".47597pt" strokecolor="#676767">
                <v:path arrowok="t"/>
              </v:shape>
            </v:group>
            <v:group style="position:absolute;left:2837;top:844;width:8268;height:2" coordorigin="2837,844" coordsize="8268,2">
              <v:shape style="position:absolute;left:2837;top:844;width:8268;height:2" coordorigin="2837,844" coordsize="8268,0" path="m2837,844l11104,844e" filled="f" stroked="t" strokeweight=".951939pt" strokecolor="#4B4B4B">
                <v:path arrowok="t"/>
              </v:shape>
            </v:group>
            <v:group style="position:absolute;left:7397;top:853;width:1119;height:2" coordorigin="7397,853" coordsize="1119,2">
              <v:shape style="position:absolute;left:7397;top:853;width:1119;height:2" coordorigin="7397,853" coordsize="1119,0" path="m7397,853l8515,853e" filled="f" stroked="t" strokeweight=".47597pt" strokecolor="#2F2F2F">
                <v:path arrowok="t"/>
              </v:shape>
            </v:group>
            <v:group style="position:absolute;left:4469;top:858;width:7035;height:2" coordorigin="4469,858" coordsize="7035,2">
              <v:shape style="position:absolute;left:4469;top:858;width:7035;height:2" coordorigin="4469,858" coordsize="7035,0" path="m4469,858l11504,858e" filled="f" stroked="t" strokeweight=".713954pt" strokecolor="#444444">
                <v:path arrowok="t"/>
              </v:shape>
            </v:group>
            <v:group style="position:absolute;left:9122;top:846;width:2;height:837" coordorigin="9122,846" coordsize="2,837">
              <v:shape style="position:absolute;left:9122;top:846;width:2;height:837" coordorigin="9122,846" coordsize="0,837" path="m9122,1683l9122,846e" filled="f" stroked="t" strokeweight=".951939pt" strokecolor="#484848">
                <v:path arrowok="t"/>
              </v:shape>
            </v:group>
            <v:group style="position:absolute;left:11514;top:851;width:2;height:4494" coordorigin="11514,851" coordsize="2,4494">
              <v:shape style="position:absolute;left:11514;top:851;width:2;height:4494" coordorigin="11514,851" coordsize="0,4494" path="m11514,5345l11514,851e" filled="f" stroked="t" strokeweight=".951939pt" strokecolor="#545454">
                <v:path arrowok="t"/>
              </v:shape>
            </v:group>
            <v:group style="position:absolute;left:2377;top:827;width:2;height:727" coordorigin="2377,827" coordsize="2,727">
              <v:shape style="position:absolute;left:2377;top:827;width:2;height:727" coordorigin="2377,827" coordsize="0,727" path="m2377,1554l2377,827e" filled="f" stroked="t" strokeweight=".713954pt" strokecolor="#4F4F4F">
                <v:path arrowok="t"/>
              </v:shape>
            </v:group>
            <v:group style="position:absolute;left:2380;top:1496;width:2;height:416" coordorigin="2380,1496" coordsize="2,416">
              <v:shape style="position:absolute;left:2380;top:1496;width:2;height:416" coordorigin="2380,1496" coordsize="0,416" path="m2380,1912l2380,1496e" filled="f" stroked="t" strokeweight=".47597pt" strokecolor="#282828">
                <v:path arrowok="t"/>
              </v:shape>
            </v:group>
            <v:group style="position:absolute;left:9129;top:884;width:2;height:1028" coordorigin="9129,884" coordsize="2,1028">
              <v:shape style="position:absolute;left:9129;top:884;width:2;height:1028" coordorigin="9129,884" coordsize="0,1028" path="m9129,1912l9129,884e" filled="f" stroked="t" strokeweight=".47597pt" strokecolor="#383838">
                <v:path arrowok="t"/>
              </v:shape>
            </v:group>
            <v:group style="position:absolute;left:343;top:2347;width:2061;height:2" coordorigin="343,2347" coordsize="2061,2">
              <v:shape style="position:absolute;left:343;top:2347;width:2061;height:2" coordorigin="343,2347" coordsize="2061,0" path="m343,2347l2404,2347e" filled="f" stroked="t" strokeweight=".713954pt" strokecolor="#484848">
                <v:path arrowok="t"/>
              </v:shape>
            </v:group>
            <v:group style="position:absolute;left:350;top:813;width:2;height:5159" coordorigin="350,813" coordsize="2,5159">
              <v:shape style="position:absolute;left:350;top:813;width:2;height:5159" coordorigin="350,813" coordsize="0,5159" path="m350,5971l350,813e" filled="f" stroked="t" strokeweight=".47597pt" strokecolor="#545454">
                <v:path arrowok="t"/>
              </v:shape>
            </v:group>
            <v:group style="position:absolute;left:2382;top:1855;width:2;height:502" coordorigin="2382,1855" coordsize="2,502">
              <v:shape style="position:absolute;left:2382;top:1855;width:2;height:502" coordorigin="2382,1855" coordsize="0,502" path="m2382,2357l2382,1855e" filled="f" stroked="t" strokeweight=".951939pt" strokecolor="#5B5B5B">
                <v:path arrowok="t"/>
              </v:shape>
            </v:group>
            <v:group style="position:absolute;left:2332;top:2352;width:562;height:2" coordorigin="2332,2352" coordsize="562,2">
              <v:shape style="position:absolute;left:2332;top:2352;width:562;height:2" coordorigin="2332,2352" coordsize="562,0" path="m2332,2352l2894,2352e" filled="f" stroked="t" strokeweight=".47597pt" strokecolor="#2F2F2F">
                <v:path arrowok="t"/>
              </v:shape>
            </v:group>
            <v:group style="position:absolute;left:2837;top:2357;width:4360;height:2" coordorigin="2837,2357" coordsize="4360,2">
              <v:shape style="position:absolute;left:2837;top:2357;width:4360;height:2" coordorigin="2837,2357" coordsize="4360,0" path="m2837,2357l7197,2357e" filled="f" stroked="t" strokeweight=".713954pt" strokecolor="#4B4B4B">
                <v:path arrowok="t"/>
              </v:shape>
            </v:group>
            <v:group style="position:absolute;left:7140;top:2362;width:314;height:2" coordorigin="7140,2362" coordsize="314,2">
              <v:shape style="position:absolute;left:7140;top:2362;width:314;height:2" coordorigin="7140,2362" coordsize="314,0" path="m7140,2362l7454,2362e" filled="f" stroked="t" strokeweight=".47597pt" strokecolor="#1C1C1C">
                <v:path arrowok="t"/>
              </v:shape>
            </v:group>
            <v:group style="position:absolute;left:7397;top:2362;width:4122;height:2" coordorigin="7397,2362" coordsize="4122,2">
              <v:shape style="position:absolute;left:7397;top:2362;width:4122;height:2" coordorigin="7397,2362" coordsize="4122,0" path="m7397,2362l11518,2362e" filled="f" stroked="t" strokeweight=".951939pt" strokecolor="#545454">
                <v:path arrowok="t"/>
              </v:shape>
            </v:group>
            <v:group style="position:absolute;left:9129;top:1855;width:2;height:516" coordorigin="9129,1855" coordsize="2,516">
              <v:shape style="position:absolute;left:9129;top:1855;width:2;height:516" coordorigin="9129,1855" coordsize="0,516" path="m9129,2371l9129,1855e" filled="f" stroked="t" strokeweight=".713954pt" strokecolor="#4B4B4B">
                <v:path arrowok="t"/>
              </v:shape>
            </v:group>
            <v:group style="position:absolute;left:343;top:2591;width:4626;height:2" coordorigin="343,2591" coordsize="4626,2">
              <v:shape style="position:absolute;left:343;top:2591;width:4626;height:2" coordorigin="343,2591" coordsize="4626,0" path="m343,2591l4969,2591e" filled="f" stroked="t" strokeweight=".951939pt" strokecolor="#545454">
                <v:path arrowok="t"/>
              </v:shape>
            </v:group>
            <v:group style="position:absolute;left:347;top:2314;width:2;height:311" coordorigin="347,2314" coordsize="2,311">
              <v:shape style="position:absolute;left:347;top:2314;width:2;height:311" coordorigin="347,2314" coordsize="0,311" path="m347,2625l347,2314e" filled="f" stroked="t" strokeweight=".47597pt" strokecolor="#2B2B2B">
                <v:path arrowok="t"/>
              </v:shape>
            </v:group>
            <v:group style="position:absolute;left:4912;top:2603;width:4536;height:2" coordorigin="4912,2603" coordsize="4536,2">
              <v:shape style="position:absolute;left:4912;top:2603;width:4536;height:2" coordorigin="4912,2603" coordsize="4536,0" path="m4912,2603l9448,2603e" filled="f" stroked="t" strokeweight=".713954pt" strokecolor="#4B4B4B">
                <v:path arrowok="t"/>
              </v:shape>
            </v:group>
            <v:group style="position:absolute;left:9348;top:2603;width:609;height:2" coordorigin="9348,2603" coordsize="609,2">
              <v:shape style="position:absolute;left:9348;top:2603;width:609;height:2" coordorigin="9348,2603" coordsize="609,0" path="m9348,2603l9957,2603e" filled="f" stroked="t" strokeweight=".47597pt" strokecolor="#383838">
                <v:path arrowok="t"/>
              </v:shape>
            </v:group>
            <v:group style="position:absolute;left:9838;top:2606;width:1680;height:2" coordorigin="9838,2606" coordsize="1680,2">
              <v:shape style="position:absolute;left:9838;top:2606;width:1680;height:2" coordorigin="9838,2606" coordsize="1680,0" path="m9838,2606l11518,2606e" filled="f" stroked="t" strokeweight=".951939pt" strokecolor="#575757">
                <v:path arrowok="t"/>
              </v:shape>
            </v:group>
            <v:group style="position:absolute;left:343;top:2830;width:4231;height:2" coordorigin="343,2830" coordsize="4231,2">
              <v:shape style="position:absolute;left:343;top:2830;width:4231;height:2" coordorigin="343,2830" coordsize="4231,0" path="m343,2830l4574,2830e" filled="f" stroked="t" strokeweight=".713954pt" strokecolor="#545454">
                <v:path arrowok="t"/>
              </v:shape>
            </v:group>
            <v:group style="position:absolute;left:4407;top:2835;width:562;height:2" coordorigin="4407,2835" coordsize="562,2">
              <v:shape style="position:absolute;left:4407;top:2835;width:562;height:2" coordorigin="4407,2835" coordsize="562,0" path="m4407,2835l4969,2835e" filled="f" stroked="t" strokeweight=".47597pt" strokecolor="#383838">
                <v:path arrowok="t"/>
              </v:shape>
            </v:group>
            <v:group style="position:absolute;left:4912;top:2835;width:723;height:2" coordorigin="4912,2835" coordsize="723,2">
              <v:shape style="position:absolute;left:4912;top:2835;width:723;height:2" coordorigin="4912,2835" coordsize="723,0" path="m4912,2835l5635,2835e" filled="f" stroked="t" strokeweight=".713954pt" strokecolor="#5B5B5B">
                <v:path arrowok="t"/>
              </v:shape>
            </v:group>
            <v:group style="position:absolute;left:5578;top:2837;width:3018;height:2" coordorigin="5578,2837" coordsize="3018,2">
              <v:shape style="position:absolute;left:5578;top:2837;width:3018;height:2" coordorigin="5578,2837" coordsize="3018,0" path="m5578,2837l8596,2837e" filled="f" stroked="t" strokeweight=".713954pt" strokecolor="#484848">
                <v:path arrowok="t"/>
              </v:shape>
            </v:group>
            <v:group style="position:absolute;left:8458;top:2840;width:947;height:2" coordorigin="8458,2840" coordsize="947,2">
              <v:shape style="position:absolute;left:8458;top:2840;width:947;height:2" coordorigin="8458,2840" coordsize="947,0" path="m8458,2840l9405,2840e" filled="f" stroked="t" strokeweight=".47597pt" strokecolor="#2B2B2B">
                <v:path arrowok="t"/>
              </v:shape>
            </v:group>
            <v:group style="position:absolute;left:9300;top:2842;width:2218;height:2" coordorigin="9300,2842" coordsize="2218,2">
              <v:shape style="position:absolute;left:9300;top:2842;width:2218;height:2" coordorigin="9300,2842" coordsize="2218,0" path="m9300,2842l11518,2842e" filled="f" stroked="t" strokeweight=".713954pt" strokecolor="#484848">
                <v:path arrowok="t"/>
              </v:shape>
            </v:group>
            <v:group style="position:absolute;left:343;top:3079;width:11176;height:2" coordorigin="343,3079" coordsize="11176,2">
              <v:shape style="position:absolute;left:343;top:3079;width:11176;height:2" coordorigin="343,3079" coordsize="11176,0" path="m343,3079l11518,3079e" filled="f" stroked="t" strokeweight=".713954pt" strokecolor="#545454">
                <v:path arrowok="t"/>
              </v:shape>
            </v:group>
            <v:group style="position:absolute;left:352;top:813;width:2;height:6870" coordorigin="352,813" coordsize="2,6870">
              <v:shape style="position:absolute;left:352;top:813;width:2;height:6870" coordorigin="352,813" coordsize="0,6870" path="m352,7683l352,813e" filled="f" stroked="t" strokeweight=".713954pt" strokecolor="#4F4F4F">
                <v:path arrowok="t"/>
              </v:shape>
            </v:group>
            <v:group style="position:absolute;left:4988;top:3077;width:647;height:2" coordorigin="4988,3077" coordsize="647,2">
              <v:shape style="position:absolute;left:4988;top:3077;width:647;height:2" coordorigin="4988,3077" coordsize="647,0" path="m4988,3077l5635,3077e" filled="f" stroked="t" strokeweight=".47597pt" strokecolor="#444444">
                <v:path arrowok="t"/>
              </v:shape>
            </v:group>
            <v:group style="position:absolute;left:386;top:3084;width:7068;height:2" coordorigin="386,3084" coordsize="7068,2">
              <v:shape style="position:absolute;left:386;top:3084;width:7068;height:2" coordorigin="386,3084" coordsize="7068,0" path="m386,3084l7454,3084e" filled="f" stroked="t" strokeweight=".713954pt" strokecolor="#4F4F4F">
                <v:path arrowok="t"/>
              </v:shape>
            </v:group>
            <v:group style="position:absolute;left:9900;top:3086;width:528;height:2" coordorigin="9900,3086" coordsize="528,2">
              <v:shape style="position:absolute;left:9900;top:3086;width:528;height:2" coordorigin="9900,3086" coordsize="528,0" path="m9900,3086l10428,3086e" filled="f" stroked="t" strokeweight=".713954pt" strokecolor="#3F3F3F">
                <v:path arrowok="t"/>
              </v:shape>
            </v:group>
            <v:group style="position:absolute;left:347;top:3311;width:1357;height:2" coordorigin="347,3311" coordsize="1357,2">
              <v:shape style="position:absolute;left:347;top:3311;width:1357;height:2" coordorigin="347,3311" coordsize="1357,0" path="m347,3311l1704,3311e" filled="f" stroked="t" strokeweight=".47597pt" strokecolor="#3F3F3F">
                <v:path arrowok="t"/>
              </v:shape>
            </v:group>
            <v:group style="position:absolute;left:405;top:3320;width:11119;height:2" coordorigin="405,3320" coordsize="11119,2">
              <v:shape style="position:absolute;left:405;top:3320;width:11119;height:2" coordorigin="405,3320" coordsize="11119,0" path="m405,3320l11523,3320e" filled="f" stroked="t" strokeweight=".713954pt" strokecolor="#4F4F4F">
                <v:path arrowok="t"/>
              </v:shape>
            </v:group>
            <v:group style="position:absolute;left:5578;top:3320;width:823;height:2" coordorigin="5578,3320" coordsize="823,2">
              <v:shape style="position:absolute;left:5578;top:3320;width:823;height:2" coordorigin="5578,3320" coordsize="823,0" path="m5578,3320l6402,3320e" filled="f" stroked="t" strokeweight=".713954pt" strokecolor="#3F3F3F">
                <v:path arrowok="t"/>
              </v:shape>
            </v:group>
            <v:group style="position:absolute;left:347;top:3557;width:7430;height:2" coordorigin="347,3557" coordsize="7430,2">
              <v:shape style="position:absolute;left:347;top:3557;width:7430;height:2" coordorigin="347,3557" coordsize="7430,0" path="m347,3557l7777,3557e" filled="f" stroked="t" strokeweight=".713954pt" strokecolor="#545454">
                <v:path arrowok="t"/>
              </v:shape>
            </v:group>
            <v:group style="position:absolute;left:7720;top:3567;width:3803;height:2" coordorigin="7720,3567" coordsize="3803,2">
              <v:shape style="position:absolute;left:7720;top:3567;width:3803;height:2" coordorigin="7720,3567" coordsize="3803,0" path="m7720,3567l11523,3567e" filled="f" stroked="t" strokeweight=".713954pt" strokecolor="#4B4B4B">
                <v:path arrowok="t"/>
              </v:shape>
            </v:group>
            <v:group style="position:absolute;left:3736;top:3562;width:2;height:229" coordorigin="3736,3562" coordsize="2,229">
              <v:shape style="position:absolute;left:3736;top:3562;width:2;height:229" coordorigin="3736,3562" coordsize="0,229" path="m3736,3791l3736,3562e" filled="f" stroked="t" strokeweight=".237985pt" strokecolor="#777777">
                <v:path arrowok="t"/>
              </v:shape>
            </v:group>
            <v:group style="position:absolute;left:7178;top:3552;width:2;height:775" coordorigin="7178,3552" coordsize="2,775">
              <v:shape style="position:absolute;left:7178;top:3552;width:2;height:775" coordorigin="7178,3552" coordsize="0,775" path="m7178,4327l7178,3552e" filled="f" stroked="t" strokeweight=".951939pt" strokecolor="#4F4F4F">
                <v:path arrowok="t"/>
              </v:shape>
            </v:group>
            <v:group style="position:absolute;left:7163;top:4011;width:1947;height:2" coordorigin="7163,4011" coordsize="1947,2">
              <v:shape style="position:absolute;left:7163;top:4011;width:1947;height:2" coordorigin="7163,4011" coordsize="1947,0" path="m7163,4011l9110,4011e" filled="f" stroked="t" strokeweight=".237985pt" strokecolor="#4B4B4B">
                <v:path arrowok="t"/>
              </v:shape>
            </v:group>
            <v:group style="position:absolute;left:3736;top:3791;width:2;height:220" coordorigin="3736,3791" coordsize="2,220">
              <v:shape style="position:absolute;left:3736;top:3791;width:2;height:220" coordorigin="3736,3791" coordsize="0,220" path="m3736,4011l3736,3791e" filled="f" stroked="t" strokeweight=".237985pt" strokecolor="#000000">
                <v:path arrowok="t"/>
              </v:shape>
            </v:group>
            <v:group style="position:absolute;left:9110;top:4011;width:1290;height:2" coordorigin="9110,4011" coordsize="1290,2">
              <v:shape style="position:absolute;left:9110;top:4011;width:1290;height:2" coordorigin="9110,4011" coordsize="1290,0" path="m9110,4011l10400,4011e" filled="f" stroked="t" strokeweight=".237985pt" strokecolor="#000000">
                <v:path arrowok="t"/>
              </v:shape>
            </v:group>
            <v:group style="position:absolute;left:10400;top:4011;width:1138;height:2" coordorigin="10400,4011" coordsize="1138,2">
              <v:shape style="position:absolute;left:10400;top:4011;width:1138;height:2" coordorigin="10400,4011" coordsize="1138,0" path="m10400,4011l11538,4011e" filled="f" stroked="t" strokeweight=".237985pt" strokecolor="#606060">
                <v:path arrowok="t"/>
              </v:shape>
            </v:group>
            <v:group style="position:absolute;left:11516;top:3222;width:2;height:822" coordorigin="11516,3222" coordsize="2,822">
              <v:shape style="position:absolute;left:11516;top:3222;width:2;height:822" coordorigin="11516,3222" coordsize="0,822" path="m11516,4045l11516,3222e" filled="f" stroked="t" strokeweight=".713954pt" strokecolor="#545454">
                <v:path arrowok="t"/>
              </v:shape>
            </v:group>
            <v:group style="position:absolute;left:343;top:4312;width:1361;height:2" coordorigin="343,4312" coordsize="1361,2">
              <v:shape style="position:absolute;left:343;top:4312;width:1361;height:2" coordorigin="343,4312" coordsize="1361,0" path="m343,4312l1704,4312e" filled="f" stroked="t" strokeweight=".47597pt" strokecolor="#3B3B3B">
                <v:path arrowok="t"/>
              </v:shape>
            </v:group>
            <v:group style="position:absolute;left:3736;top:4011;width:2;height:306" coordorigin="3736,4011" coordsize="2,306">
              <v:shape style="position:absolute;left:3736;top:4011;width:2;height:306" coordorigin="3736,4011" coordsize="0,306" path="m3736,4317l3736,4011e" filled="f" stroked="t" strokeweight=".237985pt" strokecolor="#4B4B4B">
                <v:path arrowok="t"/>
              </v:shape>
            </v:group>
            <v:group style="position:absolute;left:1647;top:4315;width:5559;height:2" coordorigin="1647,4315" coordsize="5559,2">
              <v:shape style="position:absolute;left:1647;top:4315;width:5559;height:2" coordorigin="1647,4315" coordsize="5559,0" path="m1647,4315l7206,4315e" filled="f" stroked="t" strokeweight=".951939pt" strokecolor="#4B4B4B">
                <v:path arrowok="t"/>
              </v:shape>
            </v:group>
            <v:group style="position:absolute;left:7135;top:4322;width:4393;height:2" coordorigin="7135,4322" coordsize="4393,2">
              <v:shape style="position:absolute;left:7135;top:4322;width:4393;height:2" coordorigin="7135,4322" coordsize="4393,0" path="m7135,4322l11528,4322e" filled="f" stroked="t" strokeweight=".713954pt" strokecolor="#4B4B4B">
                <v:path arrowok="t"/>
              </v:shape>
            </v:group>
            <v:group style="position:absolute;left:347;top:4592;width:4212;height:2" coordorigin="347,4592" coordsize="4212,2">
              <v:shape style="position:absolute;left:347;top:4592;width:4212;height:2" coordorigin="347,4592" coordsize="4212,0" path="m347,4592l4560,4592e" filled="f" stroked="t" strokeweight=".951939pt" strokecolor="#545454">
                <v:path arrowok="t"/>
              </v:shape>
            </v:group>
            <v:group style="position:absolute;left:2387;top:4308;width:2;height:545" coordorigin="2387,4308" coordsize="2,545">
              <v:shape style="position:absolute;left:2387;top:4308;width:2;height:545" coordorigin="2387,4308" coordsize="0,545" path="m2387,4853l2387,4308e" filled="f" stroked="t" strokeweight=".951939pt" strokecolor="#545454">
                <v:path arrowok="t"/>
              </v:shape>
            </v:group>
            <v:group style="position:absolute;left:4407;top:4594;width:562;height:2" coordorigin="4407,4594" coordsize="562,2">
              <v:shape style="position:absolute;left:4407;top:4594;width:562;height:2" coordorigin="4407,4594" coordsize="562,0" path="m4407,4594l4969,4594e" filled="f" stroked="t" strokeweight=".47597pt" strokecolor="#383838">
                <v:path arrowok="t"/>
              </v:shape>
            </v:group>
            <v:group style="position:absolute;left:4912;top:4594;width:133;height:2" coordorigin="4912,4594" coordsize="133,2">
              <v:shape style="position:absolute;left:4912;top:4594;width:133;height:2" coordorigin="4912,4594" coordsize="133,0" path="m4912,4594l5045,4594e" filled="f" stroked="t" strokeweight=".47597pt" strokecolor="#1F1F1F">
                <v:path arrowok="t"/>
              </v:shape>
            </v:group>
            <v:group style="position:absolute;left:4988;top:4599;width:6535;height:2" coordorigin="4988,4599" coordsize="6535,2">
              <v:shape style="position:absolute;left:4988;top:4599;width:6535;height:2" coordorigin="4988,4599" coordsize="6535,0" path="m4988,4599l11523,4599e" filled="f" stroked="t" strokeweight=".713954pt" strokecolor="#484848">
                <v:path arrowok="t"/>
              </v:shape>
            </v:group>
            <v:group style="position:absolute;left:2375;top:4833;width:3922;height:2" coordorigin="2375,4833" coordsize="3922,2">
              <v:shape style="position:absolute;left:2375;top:4833;width:3922;height:2" coordorigin="2375,4833" coordsize="3922,0" path="m2375,4833l6297,4833e" filled="f" stroked="t" strokeweight=".713954pt" strokecolor="#4F4F4F">
                <v:path arrowok="t"/>
              </v:shape>
            </v:group>
            <v:group style="position:absolute;left:6240;top:4833;width:509;height:2" coordorigin="6240,4833" coordsize="509,2">
              <v:shape style="position:absolute;left:6240;top:4833;width:509;height:2" coordorigin="6240,4833" coordsize="509,0" path="m6240,4833l6749,4833e" filled="f" stroked="t" strokeweight=".47597pt" strokecolor="#232323">
                <v:path arrowok="t"/>
              </v:shape>
            </v:group>
            <v:group style="position:absolute;left:6692;top:4833;width:1090;height:2" coordorigin="6692,4833" coordsize="1090,2">
              <v:shape style="position:absolute;left:6692;top:4833;width:1090;height:2" coordorigin="6692,4833" coordsize="1090,0" path="m6692,4833l7782,4833e" filled="f" stroked="t" strokeweight=".951939pt" strokecolor="#5B5B5B">
                <v:path arrowok="t"/>
              </v:shape>
            </v:group>
            <v:group style="position:absolute;left:7720;top:4833;width:643;height:2" coordorigin="7720,4833" coordsize="643,2">
              <v:shape style="position:absolute;left:7720;top:4833;width:643;height:2" coordorigin="7720,4833" coordsize="643,0" path="m7720,4833l8363,4833e" filled="f" stroked="t" strokeweight=".47597pt" strokecolor="#2B2B2B">
                <v:path arrowok="t"/>
              </v:shape>
            </v:group>
            <v:group style="position:absolute;left:8306;top:4836;width:3218;height:2" coordorigin="8306,4836" coordsize="3218,2">
              <v:shape style="position:absolute;left:8306;top:4836;width:3218;height:2" coordorigin="8306,4836" coordsize="3218,0" path="m8306,4836l11523,4836e" filled="f" stroked="t" strokeweight=".713954pt" strokecolor="#444444">
                <v:path arrowok="t"/>
              </v:shape>
            </v:group>
            <v:group style="position:absolute;left:2389;top:4795;width:2;height:306" coordorigin="2389,4795" coordsize="2,306">
              <v:shape style="position:absolute;left:2389;top:4795;width:2;height:306" coordorigin="2389,4795" coordsize="0,306" path="m2389,5101l2389,4795e" filled="f" stroked="t" strokeweight=".47597pt" strokecolor="#2F2F2F">
                <v:path arrowok="t"/>
              </v:shape>
            </v:group>
            <v:group style="position:absolute;left:4938;top:4829;width:2;height:1018" coordorigin="4938,4829" coordsize="2,1018">
              <v:shape style="position:absolute;left:4938;top:4829;width:2;height:1018" coordorigin="4938,4829" coordsize="0,1018" path="m4938,5847l4938,4829e" filled="f" stroked="t" strokeweight=".951939pt" strokecolor="#545454">
                <v:path arrowok="t"/>
              </v:shape>
            </v:group>
            <v:group style="position:absolute;left:4931;top:5321;width:6602;height:2" coordorigin="4931,5321" coordsize="6602,2">
              <v:shape style="position:absolute;left:4931;top:5321;width:6602;height:2" coordorigin="4931,5321" coordsize="6602,0" path="m4931,5321l11533,5321e" filled="f" stroked="t" strokeweight=".951939pt" strokecolor="#545454">
                <v:path arrowok="t"/>
              </v:shape>
            </v:group>
            <v:group style="position:absolute;left:7749;top:4819;width:2;height:253" coordorigin="7749,4819" coordsize="2,253">
              <v:shape style="position:absolute;left:7749;top:4819;width:2;height:253" coordorigin="7749,4819" coordsize="0,253" path="m7749,5073l7749,4819e" filled="f" stroked="t" strokeweight=".237985pt" strokecolor="#6B6B6B">
                <v:path arrowok="t"/>
              </v:shape>
            </v:group>
            <v:group style="position:absolute;left:11518;top:4790;width:2;height:311" coordorigin="11518,4790" coordsize="2,311">
              <v:shape style="position:absolute;left:11518;top:4790;width:2;height:311" coordorigin="11518,4790" coordsize="0,311" path="m11518,5101l11518,4790e" filled="f" stroked="t" strokeweight=".47597pt" strokecolor="#343434">
                <v:path arrowok="t"/>
              </v:shape>
            </v:group>
            <v:group style="position:absolute;left:2392;top:5044;width:2;height:292" coordorigin="2392,5044" coordsize="2,292">
              <v:shape style="position:absolute;left:2392;top:5044;width:2;height:292" coordorigin="2392,5044" coordsize="0,292" path="m2392,5335l2392,5044e" filled="f" stroked="t" strokeweight=".47597pt" strokecolor="#484848">
                <v:path arrowok="t"/>
              </v:shape>
            </v:group>
            <v:group style="position:absolute;left:7749;top:5073;width:2;height:244" coordorigin="7749,5073" coordsize="2,244">
              <v:shape style="position:absolute;left:7749;top:5073;width:2;height:244" coordorigin="7749,5073" coordsize="0,244" path="m7749,5316l7749,5073e" filled="f" stroked="t" strokeweight=".237985pt" strokecolor="#3F3F3F">
                <v:path arrowok="t"/>
              </v:shape>
            </v:group>
            <v:group style="position:absolute;left:366;top:5278;width:2;height:5015" coordorigin="366,5278" coordsize="2,5015">
              <v:shape style="position:absolute;left:366;top:5278;width:2;height:5015" coordorigin="366,5278" coordsize="0,5015" path="m366,10293l366,5278e" filled="f" stroked="t" strokeweight=".713954pt" strokecolor="#545454">
                <v:path arrowok="t"/>
              </v:shape>
            </v:group>
            <v:group style="position:absolute;left:2389;top:5278;width:2;height:301" coordorigin="2389,5278" coordsize="2,301">
              <v:shape style="position:absolute;left:2389;top:5278;width:2;height:301" coordorigin="2389,5278" coordsize="0,301" path="m2389,5579l2389,5278e" filled="f" stroked="t" strokeweight=".951939pt" strokecolor="#606060">
                <v:path arrowok="t"/>
              </v:shape>
            </v:group>
            <v:group style="position:absolute;left:4931;top:5565;width:5497;height:2" coordorigin="4931,5565" coordsize="5497,2">
              <v:shape style="position:absolute;left:4931;top:5565;width:5497;height:2" coordorigin="4931,5565" coordsize="5497,0" path="m4931,5565l10428,5565e" filled="f" stroked="t" strokeweight=".951939pt" strokecolor="#545454">
                <v:path arrowok="t"/>
              </v:shape>
            </v:group>
            <v:group style="position:absolute;left:10371;top:5567;width:1161;height:2" coordorigin="10371,5567" coordsize="1161,2">
              <v:shape style="position:absolute;left:10371;top:5567;width:1161;height:2" coordorigin="10371,5567" coordsize="1161,0" path="m10371,5567l11533,5567e" filled="f" stroked="t" strokeweight=".713954pt" strokecolor="#3F3F3F">
                <v:path arrowok="t"/>
              </v:shape>
            </v:group>
            <v:group style="position:absolute;left:2394;top:5522;width:2;height:325" coordorigin="2394,5522" coordsize="2,325">
              <v:shape style="position:absolute;left:2394;top:5522;width:2;height:325" coordorigin="2394,5522" coordsize="0,325" path="m2394,5847l2394,5522e" filled="f" stroked="t" strokeweight=".47597pt" strokecolor="#2B2B2B">
                <v:path arrowok="t"/>
              </v:shape>
            </v:group>
            <v:group style="position:absolute;left:4931;top:5799;width:2984;height:2" coordorigin="4931,5799" coordsize="2984,2">
              <v:shape style="position:absolute;left:4931;top:5799;width:2984;height:2" coordorigin="4931,5799" coordsize="2984,0" path="m4931,5799l7915,5799e" filled="f" stroked="t" strokeweight=".713954pt" strokecolor="#545454">
                <v:path arrowok="t"/>
              </v:shape>
            </v:group>
            <v:group style="position:absolute;left:7720;top:5799;width:643;height:2" coordorigin="7720,5799" coordsize="643,2">
              <v:shape style="position:absolute;left:7720;top:5799;width:643;height:2" coordorigin="7720,5799" coordsize="643,0" path="m7720,5799l8363,5799e" filled="f" stroked="t" strokeweight=".47597pt" strokecolor="#3F3F3F">
                <v:path arrowok="t"/>
              </v:shape>
            </v:group>
            <v:group style="position:absolute;left:8306;top:5799;width:3232;height:2" coordorigin="8306,5799" coordsize="3232,2">
              <v:shape style="position:absolute;left:8306;top:5799;width:3232;height:2" coordorigin="8306,5799" coordsize="3232,0" path="m8306,5799l11538,5799e" filled="f" stroked="t" strokeweight=".951939pt" strokecolor="#545454">
                <v:path arrowok="t"/>
              </v:shape>
            </v:group>
            <v:group style="position:absolute;left:11528;top:3222;width:2;height:2634" coordorigin="11528,3222" coordsize="2,2634">
              <v:shape style="position:absolute;left:11528;top:3222;width:2;height:2634" coordorigin="11528,3222" coordsize="0,2634" path="m11528,5857l11528,3222e" filled="f" stroked="t" strokeweight=".713954pt" strokecolor="#545454">
                <v:path arrowok="t"/>
              </v:shape>
            </v:group>
            <v:group style="position:absolute;left:2394;top:5790;width:2;height:268" coordorigin="2394,5790" coordsize="2,268">
              <v:shape style="position:absolute;left:2394;top:5790;width:2;height:268" coordorigin="2394,5790" coordsize="0,268" path="m2394,6057l2394,5790e" filled="f" stroked="t" strokeweight=".47597pt" strokecolor="#444444">
                <v:path arrowok="t"/>
              </v:shape>
            </v:group>
            <v:group style="position:absolute;left:4945;top:5790;width:2;height:277" coordorigin="4945,5790" coordsize="2,277">
              <v:shape style="position:absolute;left:4945;top:5790;width:2;height:277" coordorigin="4945,5790" coordsize="0,277" path="m4945,6067l4945,5790e" filled="f" stroked="t" strokeweight=".47597pt" strokecolor="#383838">
                <v:path arrowok="t"/>
              </v:shape>
            </v:group>
            <v:group style="position:absolute;left:2389;top:6038;width:9148;height:2" coordorigin="2389,6038" coordsize="9148,2">
              <v:shape style="position:absolute;left:2389;top:6038;width:9148;height:2" coordorigin="2389,6038" coordsize="9148,0" path="m2389,6038l11538,6038e" filled="f" stroked="t" strokeweight=".713954pt" strokecolor="#4F4F4F">
                <v:path arrowok="t"/>
              </v:shape>
            </v:group>
            <v:group style="position:absolute;left:11533;top:5785;width:2;height:282" coordorigin="11533,5785" coordsize="2,282">
              <v:shape style="position:absolute;left:11533;top:5785;width:2;height:282" coordorigin="11533,5785" coordsize="0,282" path="m11533,6067l11533,5785e" filled="f" stroked="t" strokeweight=".47597pt" strokecolor="#343434">
                <v:path arrowok="t"/>
              </v:shape>
            </v:group>
            <v:group style="position:absolute;left:766;top:6280;width:2999;height:2" coordorigin="766,6280" coordsize="2999,2">
              <v:shape style="position:absolute;left:766;top:6280;width:2999;height:2" coordorigin="766,6280" coordsize="2999,0" path="m766,6280l3765,6280e" filled="f" stroked="t" strokeweight=".713954pt" strokecolor="#545454">
                <v:path arrowok="t"/>
              </v:shape>
            </v:group>
            <v:group style="position:absolute;left:2394;top:5890;width:2;height:435" coordorigin="2394,5890" coordsize="2,435">
              <v:shape style="position:absolute;left:2394;top:5890;width:2;height:435" coordorigin="2394,5890" coordsize="0,435" path="m2394,6325l2394,5890e" filled="f" stroked="t" strokeweight=".951939pt" strokecolor="#606060">
                <v:path arrowok="t"/>
              </v:shape>
            </v:group>
            <v:group style="position:absolute;left:3708;top:6282;width:757;height:2" coordorigin="3708,6282" coordsize="757,2">
              <v:shape style="position:absolute;left:3708;top:6282;width:757;height:2" coordorigin="3708,6282" coordsize="757,0" path="m3708,6282l4465,6282e" filled="f" stroked="t" strokeweight=".47597pt" strokecolor="#3B3B3B">
                <v:path arrowok="t"/>
              </v:shape>
            </v:group>
            <v:group style="position:absolute;left:4327;top:6282;width:2870;height:2" coordorigin="4327,6282" coordsize="2870,2">
              <v:shape style="position:absolute;left:4327;top:6282;width:2870;height:2" coordorigin="4327,6282" coordsize="2870,0" path="m4327,6282l7197,6282e" filled="f" stroked="t" strokeweight=".713954pt" strokecolor="#545454">
                <v:path arrowok="t"/>
              </v:shape>
            </v:group>
            <v:group style="position:absolute;left:7140;top:6282;width:314;height:2" coordorigin="7140,6282" coordsize="314,2">
              <v:shape style="position:absolute;left:7140;top:6282;width:314;height:2" coordorigin="7140,6282" coordsize="314,0" path="m7140,6282l7454,6282e" filled="f" stroked="t" strokeweight=".47597pt" strokecolor="#1C1C1C">
                <v:path arrowok="t"/>
              </v:shape>
            </v:group>
            <v:group style="position:absolute;left:7397;top:6280;width:4146;height:2" coordorigin="7397,6280" coordsize="4146,2">
              <v:shape style="position:absolute;left:7397;top:6280;width:4146;height:2" coordorigin="7397,6280" coordsize="4146,0" path="m7397,6280l11542,6280e" filled="f" stroked="t" strokeweight=".951939pt" strokecolor="#4B4B4B">
                <v:path arrowok="t"/>
              </v:shape>
            </v:group>
            <v:group style="position:absolute;left:2394;top:6253;width:2;height:751" coordorigin="2394,6253" coordsize="2,751">
              <v:shape style="position:absolute;left:2394;top:6253;width:2;height:751" coordorigin="2394,6253" coordsize="0,751" path="m2394,7004l2394,6253e" filled="f" stroked="t" strokeweight=".713954pt" strokecolor="#3B3B3B">
                <v:path arrowok="t"/>
              </v:shape>
            </v:group>
            <v:group style="position:absolute;left:4945;top:5995;width:2;height:1004" coordorigin="4945,5995" coordsize="2,1004">
              <v:shape style="position:absolute;left:4945;top:5995;width:2;height:1004" coordorigin="4945,5995" coordsize="0,1004" path="m4945,6999l4945,5995e" filled="f" stroked="t" strokeweight=".951939pt" strokecolor="#545454">
                <v:path arrowok="t"/>
              </v:shape>
            </v:group>
            <v:group style="position:absolute;left:7749;top:6282;width:2;height:277" coordorigin="7749,6282" coordsize="2,277">
              <v:shape style="position:absolute;left:7749;top:6282;width:2;height:277" coordorigin="7749,6282" coordsize="0,277" path="m7749,6559l7749,6282e" filled="f" stroked="t" strokeweight=".237985pt" strokecolor="#646464">
                <v:path arrowok="t"/>
              </v:shape>
            </v:group>
            <v:group style="position:absolute;left:364;top:6531;width:2;height:234" coordorigin="364,6531" coordsize="2,234">
              <v:shape style="position:absolute;left:364;top:6531;width:2;height:234" coordorigin="364,6531" coordsize="0,234" path="m364,6765l364,6531e" filled="f" stroked="t" strokeweight=".713954pt" strokecolor="#282828">
                <v:path arrowok="t"/>
              </v:shape>
            </v:group>
            <v:group style="position:absolute;left:2399;top:6531;width:2;height:234" coordorigin="2399,6531" coordsize="2,234">
              <v:shape style="position:absolute;left:2399;top:6531;width:2;height:234" coordorigin="2399,6531" coordsize="0,234" path="m2399,6765l2399,6531e" filled="f" stroked="t" strokeweight=".47597pt" strokecolor="#282828">
                <v:path arrowok="t"/>
              </v:shape>
            </v:group>
            <v:group style="position:absolute;left:2394;top:6748;width:2585;height:2" coordorigin="2394,6748" coordsize="2585,2">
              <v:shape style="position:absolute;left:2394;top:6748;width:2585;height:2" coordorigin="2394,6748" coordsize="2585,0" path="m2394,6748l4979,6748e" filled="f" stroked="t" strokeweight=".951939pt" strokecolor="#545454">
                <v:path arrowok="t"/>
              </v:shape>
            </v:group>
            <v:group style="position:absolute;left:4907;top:6746;width:138;height:2" coordorigin="4907,6746" coordsize="138,2">
              <v:shape style="position:absolute;left:4907;top:6746;width:138;height:2" coordorigin="4907,6746" coordsize="138,0" path="m4907,6746l5045,6746e" filled="f" stroked="t" strokeweight=".47597pt" strokecolor="#383838">
                <v:path arrowok="t"/>
              </v:shape>
            </v:group>
            <v:group style="position:absolute;left:4988;top:6746;width:1323;height:2" coordorigin="4988,6746" coordsize="1323,2">
              <v:shape style="position:absolute;left:4988;top:6746;width:1323;height:2" coordorigin="4988,6746" coordsize="1323,0" path="m4988,6746l6311,6746e" filled="f" stroked="t" strokeweight=".713954pt" strokecolor="#575757">
                <v:path arrowok="t"/>
              </v:shape>
            </v:group>
            <v:group style="position:absolute;left:6240;top:6746;width:509;height:2" coordorigin="6240,6746" coordsize="509,2">
              <v:shape style="position:absolute;left:6240;top:6746;width:509;height:2" coordorigin="6240,6746" coordsize="509,0" path="m6240,6746l6749,6746e" filled="f" stroked="t" strokeweight=".47597pt" strokecolor="#282828">
                <v:path arrowok="t"/>
              </v:shape>
            </v:group>
            <v:group style="position:absolute;left:6692;top:6746;width:1090;height:2" coordorigin="6692,6746" coordsize="1090,2">
              <v:shape style="position:absolute;left:6692;top:6746;width:1090;height:2" coordorigin="6692,6746" coordsize="1090,0" path="m6692,6746l7782,6746e" filled="f" stroked="t" strokeweight=".951939pt" strokecolor="#545454">
                <v:path arrowok="t"/>
              </v:shape>
            </v:group>
            <v:group style="position:absolute;left:7749;top:6559;width:2;height:186" coordorigin="7749,6559" coordsize="2,186">
              <v:shape style="position:absolute;left:7749;top:6559;width:2;height:186" coordorigin="7749,6559" coordsize="0,186" path="m7749,6746l7749,6559e" filled="f" stroked="t" strokeweight=".237985pt" strokecolor="#343434">
                <v:path arrowok="t"/>
              </v:shape>
            </v:group>
            <v:group style="position:absolute;left:7720;top:6746;width:795;height:2" coordorigin="7720,6746" coordsize="795,2">
              <v:shape style="position:absolute;left:7720;top:6746;width:795;height:2" coordorigin="7720,6746" coordsize="795,0" path="m7720,6746l8515,6746e" filled="f" stroked="t" strokeweight=".47597pt" strokecolor="#1F1F1F">
                <v:path arrowok="t"/>
              </v:shape>
            </v:group>
            <v:group style="position:absolute;left:8458;top:6746;width:947;height:2" coordorigin="8458,6746" coordsize="947,2">
              <v:shape style="position:absolute;left:8458;top:6746;width:947;height:2" coordorigin="8458,6746" coordsize="947,0" path="m8458,6746l9405,6746e" filled="f" stroked="t" strokeweight=".951939pt" strokecolor="#4F4F4F">
                <v:path arrowok="t"/>
              </v:shape>
            </v:group>
            <v:group style="position:absolute;left:9348;top:6746;width:609;height:2" coordorigin="9348,6746" coordsize="609,2">
              <v:shape style="position:absolute;left:9348;top:6746;width:609;height:2" coordorigin="9348,6746" coordsize="609,0" path="m9348,6746l9957,6746e" filled="f" stroked="t" strokeweight=".47597pt" strokecolor="#1F1F1F">
                <v:path arrowok="t"/>
              </v:shape>
            </v:group>
            <v:group style="position:absolute;left:9900;top:6746;width:1637;height:2" coordorigin="9900,6746" coordsize="1637,2">
              <v:shape style="position:absolute;left:9900;top:6746;width:1637;height:2" coordorigin="9900,6746" coordsize="1637,0" path="m9900,6746l11538,6746e" filled="f" stroked="t" strokeweight=".713954pt" strokecolor="#484848">
                <v:path arrowok="t"/>
              </v:shape>
            </v:group>
            <v:group style="position:absolute;left:2394;top:6708;width:2;height:818" coordorigin="2394,6708" coordsize="2,818">
              <v:shape style="position:absolute;left:2394;top:6708;width:2;height:818" coordorigin="2394,6708" coordsize="0,818" path="m2394,7525l2394,6708e" filled="f" stroked="t" strokeweight=".47597pt" strokecolor="#3F3F3F">
                <v:path arrowok="t"/>
              </v:shape>
            </v:group>
            <v:group style="position:absolute;left:2389;top:6987;width:9153;height:2" coordorigin="2389,6987" coordsize="9153,2">
              <v:shape style="position:absolute;left:2389;top:6987;width:9153;height:2" coordorigin="2389,6987" coordsize="9153,0" path="m2389,6987l11542,6987e" filled="f" stroked="t" strokeweight=".713954pt" strokecolor="#4F4F4F">
                <v:path arrowok="t"/>
              </v:shape>
            </v:group>
            <v:group style="position:absolute;left:7749;top:6732;width:2;height:287" coordorigin="7749,6732" coordsize="2,287">
              <v:shape style="position:absolute;left:7749;top:6732;width:2;height:287" coordorigin="7749,6732" coordsize="0,287" path="m7749,7018l7749,6732e" filled="f" stroked="t" strokeweight=".237985pt" strokecolor="#4B4B4B">
                <v:path arrowok="t"/>
              </v:shape>
            </v:group>
            <v:group style="position:absolute;left:352;top:7229;width:405;height:2" coordorigin="352,7229" coordsize="405,2">
              <v:shape style="position:absolute;left:352;top:7229;width:405;height:2" coordorigin="352,7229" coordsize="405,0" path="m352,7229l757,7229e" filled="f" stroked="t" strokeweight=".47597pt" strokecolor="#3F3F3F">
                <v:path arrowok="t"/>
              </v:shape>
            </v:group>
            <v:group style="position:absolute;left:700;top:7229;width:509;height:2" coordorigin="700,7229" coordsize="509,2">
              <v:shape style="position:absolute;left:700;top:7229;width:509;height:2" coordorigin="700,7229" coordsize="509,0" path="m700,7229l1209,7229e" filled="f" stroked="t" strokeweight=".47597pt" strokecolor="#282828">
                <v:path arrowok="t"/>
              </v:shape>
            </v:group>
            <v:group style="position:absolute;left:1152;top:7231;width:1247;height:2" coordorigin="1152,7231" coordsize="1247,2">
              <v:shape style="position:absolute;left:1152;top:7231;width:1247;height:2" coordorigin="1152,7231" coordsize="1247,0" path="m1152,7231l2399,7231e" filled="f" stroked="t" strokeweight=".951939pt" strokecolor="#5B5B5B">
                <v:path arrowok="t"/>
              </v:shape>
            </v:group>
            <v:group style="position:absolute;left:2337;top:7229;width:2632;height:2" coordorigin="2337,7229" coordsize="2632,2">
              <v:shape style="position:absolute;left:2337;top:7229;width:2632;height:2" coordorigin="2337,7229" coordsize="2632,0" path="m2337,7229l4969,7229e" filled="f" stroked="t" strokeweight=".47597pt" strokecolor="#4F4F4F">
                <v:path arrowok="t"/>
              </v:shape>
            </v:group>
            <v:group style="position:absolute;left:4479;top:7229;width:2718;height:2" coordorigin="4479,7229" coordsize="2718,2">
              <v:shape style="position:absolute;left:4479;top:7229;width:2718;height:2" coordorigin="4479,7229" coordsize="2718,0" path="m4479,7229l7197,7229e" filled="f" stroked="t" strokeweight=".713954pt" strokecolor="#545454">
                <v:path arrowok="t"/>
              </v:shape>
            </v:group>
            <v:group style="position:absolute;left:7140;top:7229;width:314;height:2" coordorigin="7140,7229" coordsize="314,2">
              <v:shape style="position:absolute;left:7140;top:7229;width:314;height:2" coordorigin="7140,7229" coordsize="314,0" path="m7140,7229l7454,7229e" filled="f" stroked="t" strokeweight=".47597pt" strokecolor="#1F1F1F">
                <v:path arrowok="t"/>
              </v:shape>
            </v:group>
            <v:group style="position:absolute;left:7397;top:7229;width:381;height:2" coordorigin="7397,7229" coordsize="381,2">
              <v:shape style="position:absolute;left:7397;top:7229;width:381;height:2" coordorigin="7397,7229" coordsize="381,0" path="m7397,7229l7777,7229e" filled="f" stroked="t" strokeweight=".47597pt" strokecolor="#3B3B3B">
                <v:path arrowok="t"/>
              </v:shape>
            </v:group>
            <v:group style="position:absolute;left:7673;top:7226;width:3865;height:2" coordorigin="7673,7226" coordsize="3865,2">
              <v:shape style="position:absolute;left:7673;top:7226;width:3865;height:2" coordorigin="7673,7226" coordsize="3865,0" path="m7673,7226l11538,7226e" filled="f" stroked="t" strokeweight=".951939pt" strokecolor="#545454">
                <v:path arrowok="t"/>
              </v:shape>
            </v:group>
            <v:group style="position:absolute;left:11538;top:5116;width:2;height:4398" coordorigin="11538,5116" coordsize="2,4398">
              <v:shape style="position:absolute;left:11538;top:5116;width:2;height:4398" coordorigin="11538,5116" coordsize="0,4398" path="m11538,9514l11538,5116e" filled="f" stroked="t" strokeweight=".713954pt" strokecolor="#575757">
                <v:path arrowok="t"/>
              </v:shape>
            </v:group>
            <v:group style="position:absolute;left:11528;top:7181;width:2;height:344" coordorigin="11528,7181" coordsize="2,344">
              <v:shape style="position:absolute;left:11528;top:7181;width:2;height:344" coordorigin="11528,7181" coordsize="0,344" path="m11528,7525l11528,7181e" filled="f" stroked="t" strokeweight=".713954pt" strokecolor="#4F4F4F">
                <v:path arrowok="t"/>
              </v:shape>
            </v:group>
            <v:group style="position:absolute;left:357;top:7702;width:852;height:2" coordorigin="357,7702" coordsize="852,2">
              <v:shape style="position:absolute;left:357;top:7702;width:852;height:2" coordorigin="357,7702" coordsize="852,0" path="m357,7702l1209,7702e" filled="f" stroked="t" strokeweight=".951939pt" strokecolor="#646464">
                <v:path arrowok="t"/>
              </v:shape>
            </v:group>
            <v:group style="position:absolute;left:1152;top:7702;width:552;height:2" coordorigin="1152,7702" coordsize="552,2">
              <v:shape style="position:absolute;left:1152;top:7702;width:552;height:2" coordorigin="1152,7702" coordsize="552,0" path="m1152,7702l1704,7702e" filled="f" stroked="t" strokeweight=".47597pt" strokecolor="#383838">
                <v:path arrowok="t"/>
              </v:shape>
            </v:group>
            <v:group style="position:absolute;left:1647;top:7704;width:752;height:2" coordorigin="1647,7704" coordsize="752,2">
              <v:shape style="position:absolute;left:1647;top:7704;width:752;height:2" coordorigin="1647,7704" coordsize="752,0" path="m1647,7704l2399,7704e" filled="f" stroked="t" strokeweight=".47597pt" strokecolor="#4B4B4B">
                <v:path arrowok="t"/>
              </v:shape>
            </v:group>
            <v:group style="position:absolute;left:2394;top:7468;width:2;height:488" coordorigin="2394,7468" coordsize="2,488">
              <v:shape style="position:absolute;left:2394;top:7468;width:2;height:488" coordorigin="2394,7468" coordsize="0,488" path="m2394,7955l2394,7468e" filled="f" stroked="t" strokeweight=".47597pt" strokecolor="#575757">
                <v:path arrowok="t"/>
              </v:shape>
            </v:group>
            <v:group style="position:absolute;left:2247;top:7702;width:714;height:2" coordorigin="2247,7702" coordsize="714,2">
              <v:shape style="position:absolute;left:2247;top:7702;width:714;height:2" coordorigin="2247,7702" coordsize="714,0" path="m2247,7702l2961,7702e" filled="f" stroked="t" strokeweight=".951939pt" strokecolor="#676767">
                <v:path arrowok="t"/>
              </v:shape>
            </v:group>
            <v:group style="position:absolute;left:2837;top:7702;width:928;height:2" coordorigin="2837,7702" coordsize="928,2">
              <v:shape style="position:absolute;left:2837;top:7702;width:928;height:2" coordorigin="2837,7702" coordsize="928,0" path="m2837,7702l3765,7702e" filled="f" stroked="t" strokeweight=".47597pt" strokecolor="#444444">
                <v:path arrowok="t"/>
              </v:shape>
            </v:group>
            <v:group style="position:absolute;left:3660;top:7704;width:1309;height:2" coordorigin="3660,7704" coordsize="1309,2">
              <v:shape style="position:absolute;left:3660;top:7704;width:1309;height:2" coordorigin="3660,7704" coordsize="1309,0" path="m3660,7704l4969,7704e" filled="f" stroked="t" strokeweight=".951939pt" strokecolor="#575757">
                <v:path arrowok="t"/>
              </v:shape>
            </v:group>
            <v:group style="position:absolute;left:4912;top:7702;width:133;height:2" coordorigin="4912,7702" coordsize="133,2">
              <v:shape style="position:absolute;left:4912;top:7702;width:133;height:2" coordorigin="4912,7702" coordsize="133,0" path="m4912,7702l5045,7702e" filled="f" stroked="t" strokeweight=".47597pt" strokecolor="#2F2F2F">
                <v:path arrowok="t"/>
              </v:shape>
            </v:group>
            <v:group style="position:absolute;left:4988;top:7702;width:1309;height:2" coordorigin="4988,7702" coordsize="1309,2">
              <v:shape style="position:absolute;left:4988;top:7702;width:1309;height:2" coordorigin="4988,7702" coordsize="1309,0" path="m4988,7702l6297,7702e" filled="f" stroked="t" strokeweight=".713954pt" strokecolor="#545454">
                <v:path arrowok="t"/>
              </v:shape>
            </v:group>
            <v:group style="position:absolute;left:6240;top:7702;width:509;height:2" coordorigin="6240,7702" coordsize="509,2">
              <v:shape style="position:absolute;left:6240;top:7702;width:509;height:2" coordorigin="6240,7702" coordsize="509,0" path="m6240,7702l6749,7702e" filled="f" stroked="t" strokeweight=".47597pt" strokecolor="#2B2B2B">
                <v:path arrowok="t"/>
              </v:shape>
            </v:group>
            <v:group style="position:absolute;left:6692;top:7700;width:2732;height:2" coordorigin="6692,7700" coordsize="2732,2">
              <v:shape style="position:absolute;left:6692;top:7700;width:2732;height:2" coordorigin="6692,7700" coordsize="2732,0" path="m6692,7700l9424,7700e" filled="f" stroked="t" strokeweight=".951939pt" strokecolor="#575757">
                <v:path arrowok="t"/>
              </v:shape>
            </v:group>
            <v:group style="position:absolute;left:9348;top:7702;width:609;height:2" coordorigin="9348,7702" coordsize="609,2">
              <v:shape style="position:absolute;left:9348;top:7702;width:609;height:2" coordorigin="9348,7702" coordsize="609,0" path="m9348,7702l9957,7702e" filled="f" stroked="t" strokeweight=".47597pt" strokecolor="#343434">
                <v:path arrowok="t"/>
              </v:shape>
            </v:group>
            <v:group style="position:absolute;left:9900;top:7702;width:1642;height:2" coordorigin="9900,7702" coordsize="1642,2">
              <v:shape style="position:absolute;left:9900;top:7702;width:1642;height:2" coordorigin="9900,7702" coordsize="1642,0" path="m9900,7702l11542,7702e" filled="f" stroked="t" strokeweight=".713954pt" strokecolor="#4B4B4B">
                <v:path arrowok="t"/>
              </v:shape>
            </v:group>
            <v:group style="position:absolute;left:4945;top:7697;width:2;height:258" coordorigin="4945,7697" coordsize="2,258">
              <v:shape style="position:absolute;left:4945;top:7697;width:2;height:258" coordorigin="4945,7697" coordsize="0,258" path="m4945,7955l4945,7697e" filled="f" stroked="t" strokeweight=".951939pt" strokecolor="#676767">
                <v:path arrowok="t"/>
              </v:shape>
            </v:group>
            <v:group style="position:absolute;left:4936;top:7941;width:119;height:2" coordorigin="4936,7941" coordsize="119,2">
              <v:shape style="position:absolute;left:4936;top:7941;width:119;height:2" coordorigin="4936,7941" coordsize="119,0" path="m4936,7941l5055,7941e" filled="f" stroked="t" strokeweight=".47597pt" strokecolor="#3B3B3B">
                <v:path arrowok="t"/>
              </v:shape>
            </v:group>
            <v:group style="position:absolute;left:5017;top:7688;width:2;height:492" coordorigin="5017,7688" coordsize="2,492">
              <v:shape style="position:absolute;left:5017;top:7688;width:2;height:492" coordorigin="5017,7688" coordsize="0,492" path="m5017,8180l5017,7688e" filled="f" stroked="t" strokeweight=".713954pt" strokecolor="#343434">
                <v:path arrowok="t"/>
              </v:shape>
            </v:group>
            <v:group style="position:absolute;left:4983;top:7941;width:2794;height:2" coordorigin="4983,7941" coordsize="2794,2">
              <v:shape style="position:absolute;left:4983;top:7941;width:2794;height:2" coordorigin="4983,7941" coordsize="2794,0" path="m4983,7941l7777,7941e" filled="f" stroked="t" strokeweight=".47597pt" strokecolor="#4F4F4F">
                <v:path arrowok="t"/>
              </v:shape>
            </v:group>
            <v:group style="position:absolute;left:6892;top:7939;width:4655;height:2" coordorigin="6892,7939" coordsize="4655,2">
              <v:shape style="position:absolute;left:6892;top:7939;width:4655;height:2" coordorigin="6892,7939" coordsize="4655,0" path="m6892,7939l11547,7939e" filled="f" stroked="t" strokeweight=".951939pt" strokecolor="#545454">
                <v:path arrowok="t"/>
              </v:shape>
            </v:group>
            <v:group style="position:absolute;left:2397;top:7898;width:2;height:545" coordorigin="2397,7898" coordsize="2,545">
              <v:shape style="position:absolute;left:2397;top:7898;width:2;height:545" coordorigin="2397,7898" coordsize="0,545" path="m2397,8443l2397,7898e" filled="f" stroked="t" strokeweight=".237985pt" strokecolor="#2B2B2B">
                <v:path arrowok="t"/>
              </v:shape>
            </v:group>
            <v:group style="position:absolute;left:4950;top:7898;width:2;height:301" coordorigin="4950,7898" coordsize="2,301">
              <v:shape style="position:absolute;left:4950;top:7898;width:2;height:301" coordorigin="4950,7898" coordsize="0,301" path="m4950,8199l4950,7898e" filled="f" stroked="t" strokeweight=".47597pt" strokecolor="#383838">
                <v:path arrowok="t"/>
              </v:shape>
            </v:group>
            <v:group style="position:absolute;left:4945;top:8180;width:6602;height:2" coordorigin="4945,8180" coordsize="6602,2">
              <v:shape style="position:absolute;left:4945;top:8180;width:6602;height:2" coordorigin="4945,8180" coordsize="6602,0" path="m4945,8180l11547,8180e" filled="f" stroked="t" strokeweight=".713954pt" strokecolor="#4F4F4F">
                <v:path arrowok="t"/>
              </v:shape>
            </v:group>
            <v:group style="position:absolute;left:362;top:8424;width:395;height:2" coordorigin="362,8424" coordsize="395,2">
              <v:shape style="position:absolute;left:362;top:8424;width:395;height:2" coordorigin="362,8424" coordsize="395,0" path="m362,8424l757,8424e" filled="f" stroked="t" strokeweight=".47597pt" strokecolor="#484848">
                <v:path arrowok="t"/>
              </v:shape>
            </v:group>
            <v:group style="position:absolute;left:700;top:8424;width:509;height:2" coordorigin="700,8424" coordsize="509,2">
              <v:shape style="position:absolute;left:700;top:8424;width:509;height:2" coordorigin="700,8424" coordsize="509,0" path="m700,8424l1209,8424e" filled="f" stroked="t" strokeweight=".47597pt" strokecolor="#343434">
                <v:path arrowok="t"/>
              </v:shape>
            </v:group>
            <v:group style="position:absolute;left:1138;top:8426;width:1261;height:2" coordorigin="1138,8426" coordsize="1261,2">
              <v:shape style="position:absolute;left:1138;top:8426;width:1261;height:2" coordorigin="1138,8426" coordsize="1261,0" path="m1138,8426l2399,8426e" filled="f" stroked="t" strokeweight=".951939pt" strokecolor="#606060">
                <v:path arrowok="t"/>
              </v:shape>
            </v:group>
            <v:group style="position:absolute;left:2337;top:8424;width:557;height:2" coordorigin="2337,8424" coordsize="557,2">
              <v:shape style="position:absolute;left:2337;top:8424;width:557;height:2" coordorigin="2337,8424" coordsize="557,0" path="m2337,8424l2894,8424e" filled="f" stroked="t" strokeweight=".47597pt" strokecolor="#3F3F3F">
                <v:path arrowok="t"/>
              </v:shape>
            </v:group>
            <v:group style="position:absolute;left:4955;top:8142;width:2;height:292" coordorigin="4955,8142" coordsize="2,292">
              <v:shape style="position:absolute;left:4955;top:8142;width:2;height:292" coordorigin="4955,8142" coordsize="0,292" path="m4955,8434l4955,8142e" filled="f" stroked="t" strokeweight=".713954pt" strokecolor="#3F3F3F">
                <v:path arrowok="t"/>
              </v:shape>
            </v:group>
            <v:group style="position:absolute;left:2837;top:8422;width:6568;height:2" coordorigin="2837,8422" coordsize="6568,2">
              <v:shape style="position:absolute;left:2837;top:8422;width:6568;height:2" coordorigin="2837,8422" coordsize="6568,0" path="m2837,8422l9405,8422e" filled="f" stroked="t" strokeweight=".713954pt" strokecolor="#4F4F4F">
                <v:path arrowok="t"/>
              </v:shape>
            </v:group>
            <v:group style="position:absolute;left:9348;top:8419;width:609;height:2" coordorigin="9348,8419" coordsize="609,2">
              <v:shape style="position:absolute;left:9348;top:8419;width:609;height:2" coordorigin="9348,8419" coordsize="609,0" path="m9348,8419l9957,8419e" filled="f" stroked="t" strokeweight=".47597pt" strokecolor="#2F2F2F">
                <v:path arrowok="t"/>
              </v:shape>
            </v:group>
            <v:group style="position:absolute;left:9805;top:8417;width:1737;height:2" coordorigin="9805,8417" coordsize="1737,2">
              <v:shape style="position:absolute;left:9805;top:8417;width:1737;height:2" coordorigin="9805,8417" coordsize="1737,0" path="m9805,8417l11542,8417e" filled="f" stroked="t" strokeweight=".951939pt" strokecolor="#4F4F4F">
                <v:path arrowok="t"/>
              </v:shape>
            </v:group>
            <v:group style="position:absolute;left:11538;top:8137;width:2;height:306" coordorigin="11538,8137" coordsize="2,306">
              <v:shape style="position:absolute;left:11538;top:8137;width:2;height:306" coordorigin="11538,8137" coordsize="0,306" path="m11538,8443l11538,8137e" filled="f" stroked="t" strokeweight=".47597pt" strokecolor="#343434">
                <v:path arrowok="t"/>
              </v:shape>
            </v:group>
            <v:group style="position:absolute;left:2394;top:8371;width:2;height:311" coordorigin="2394,8371" coordsize="2,311">
              <v:shape style="position:absolute;left:2394;top:8371;width:2;height:311" coordorigin="2394,8371" coordsize="0,311" path="m2394,8682l2394,8371e" filled="f" stroked="t" strokeweight=".237985pt" strokecolor="#646464">
                <v:path arrowok="t"/>
              </v:shape>
            </v:group>
            <v:group style="position:absolute;left:2366;top:8668;width:2;height:249" coordorigin="2366,8668" coordsize="2,249">
              <v:shape style="position:absolute;left:2366;top:8668;width:2;height:249" coordorigin="2366,8668" coordsize="0,249" path="m2366,8916l2366,8668e" filled="f" stroked="t" strokeweight=".237985pt" strokecolor="#000000">
                <v:path arrowok="t"/>
              </v:shape>
            </v:group>
            <v:group style="position:absolute;left:2366;top:8916;width:2;height:311" coordorigin="2366,8916" coordsize="2,311">
              <v:shape style="position:absolute;left:2366;top:8916;width:2;height:311" coordorigin="2366,8916" coordsize="0,311" path="m2366,9227l2366,8916e" filled="f" stroked="t" strokeweight=".237985pt" strokecolor="#3F3F3F">
                <v:path arrowok="t"/>
              </v:shape>
            </v:group>
            <v:group style="position:absolute;left:362;top:9230;width:6835;height:2" coordorigin="362,9230" coordsize="6835,2">
              <v:shape style="position:absolute;left:362;top:9230;width:6835;height:2" coordorigin="362,9230" coordsize="6835,0" path="m362,9230l7197,9230e" filled="f" stroked="t" strokeweight=".713954pt" strokecolor="#4B4B4B">
                <v:path arrowok="t"/>
              </v:shape>
            </v:group>
            <v:group style="position:absolute;left:7140;top:9227;width:314;height:2" coordorigin="7140,9227" coordsize="314,2">
              <v:shape style="position:absolute;left:7140;top:9227;width:314;height:2" coordorigin="7140,9227" coordsize="314,0" path="m7140,9227l7454,9227e" filled="f" stroked="t" strokeweight=".47597pt" strokecolor="#2B2B2B">
                <v:path arrowok="t"/>
              </v:shape>
            </v:group>
            <v:group style="position:absolute;left:7397;top:9225;width:1214;height:2" coordorigin="7397,9225" coordsize="1214,2">
              <v:shape style="position:absolute;left:7397;top:9225;width:1214;height:2" coordorigin="7397,9225" coordsize="1214,0" path="m7397,9225l8610,9225e" filled="f" stroked="t" strokeweight=".951939pt" strokecolor="#606060">
                <v:path arrowok="t"/>
              </v:shape>
            </v:group>
            <v:group style="position:absolute;left:8458;top:9227;width:681;height:2" coordorigin="8458,9227" coordsize="681,2">
              <v:shape style="position:absolute;left:8458;top:9227;width:681;height:2" coordorigin="8458,9227" coordsize="681,0" path="m8458,9227l9139,9227e" filled="f" stroked="t" strokeweight=".47597pt" strokecolor="#3F3F3F">
                <v:path arrowok="t"/>
              </v:shape>
            </v:group>
            <v:group style="position:absolute;left:9082;top:9225;width:2466;height:2" coordorigin="9082,9225" coordsize="2466,2">
              <v:shape style="position:absolute;left:9082;top:9225;width:2466;height:2" coordorigin="9082,9225" coordsize="2466,0" path="m9082,9225l11547,9225e" filled="f" stroked="t" strokeweight=".951939pt" strokecolor="#646464">
                <v:path arrowok="t"/>
              </v:shape>
            </v:group>
            <v:group style="position:absolute;left:11538;top:8888;width:2;height:368" coordorigin="11538,8888" coordsize="2,368">
              <v:shape style="position:absolute;left:11538;top:8888;width:2;height:368" coordorigin="11538,8888" coordsize="0,368" path="m11538,9256l11538,8888e" filled="f" stroked="t" strokeweight=".713954pt" strokecolor="#4B4B4B">
                <v:path arrowok="t"/>
              </v:shape>
            </v:group>
            <v:group style="position:absolute;left:376;top:8873;width:2;height:3442" coordorigin="376,8873" coordsize="2,3442">
              <v:shape style="position:absolute;left:376;top:8873;width:2;height:3442" coordorigin="376,8873" coordsize="0,3442" path="m376,12316l376,8873e" filled="f" stroked="t" strokeweight=".713954pt" strokecolor="#575757">
                <v:path arrowok="t"/>
              </v:shape>
            </v:group>
            <v:group style="position:absolute;left:2366;top:9213;width:2;height:273" coordorigin="2366,9213" coordsize="2,273">
              <v:shape style="position:absolute;left:2366;top:9213;width:2;height:273" coordorigin="2366,9213" coordsize="0,273" path="m2366,9485l2366,9213e" filled="f" stroked="t" strokeweight=".237985pt" strokecolor="#575757">
                <v:path arrowok="t"/>
              </v:shape>
            </v:group>
            <v:group style="position:absolute;left:2366;top:9485;width:2;height:234" coordorigin="2366,9485" coordsize="2,234">
              <v:shape style="position:absolute;left:2366;top:9485;width:2;height:234" coordorigin="2366,9485" coordsize="0,234" path="m2366,9720l2366,9485e" filled="f" stroked="t" strokeweight=".237985pt" strokecolor="#000000">
                <v:path arrowok="t"/>
              </v:shape>
            </v:group>
            <v:group style="position:absolute;left:11552;top:9289;width:2;height:2405" coordorigin="11552,9289" coordsize="2,2405">
              <v:shape style="position:absolute;left:11552;top:9289;width:2;height:2405" coordorigin="11552,9289" coordsize="0,2405" path="m11552,11694l11552,9289e" filled="f" stroked="t" strokeweight=".713954pt" strokecolor="#5B5B5B">
                <v:path arrowok="t"/>
              </v:shape>
            </v:group>
            <v:group style="position:absolute;left:376;top:10078;width:381;height:2" coordorigin="376,10078" coordsize="381,2">
              <v:shape style="position:absolute;left:376;top:10078;width:381;height:2" coordorigin="376,10078" coordsize="381,0" path="m376,10078l757,10078e" filled="f" stroked="t" strokeweight=".47597pt" strokecolor="#4B4B4B">
                <v:path arrowok="t"/>
              </v:shape>
            </v:group>
            <v:group style="position:absolute;left:381;top:9691;width:2;height:411" coordorigin="381,9691" coordsize="2,411">
              <v:shape style="position:absolute;left:381;top:9691;width:2;height:411" coordorigin="381,9691" coordsize="0,411" path="m381,10102l381,9691e" filled="f" stroked="t" strokeweight=".47597pt" strokecolor="#3F3F3F">
                <v:path arrowok="t"/>
              </v:shape>
            </v:group>
            <v:group style="position:absolute;left:700;top:10076;width:10862;height:2" coordorigin="700,10076" coordsize="10862,2">
              <v:shape style="position:absolute;left:700;top:10076;width:10862;height:2" coordorigin="700,10076" coordsize="10862,0" path="m700,10076l11561,10076e" filled="f" stroked="t" strokeweight=".713954pt" strokecolor="#545454">
                <v:path arrowok="t"/>
              </v:shape>
            </v:group>
            <v:group style="position:absolute;left:2366;top:9720;width:2;height:827" coordorigin="2366,9720" coordsize="2,827">
              <v:shape style="position:absolute;left:2366;top:9720;width:2;height:827" coordorigin="2366,9720" coordsize="0,827" path="m2366,10547l2366,9720e" filled="f" stroked="t" strokeweight=".237985pt" strokecolor="#2F2F2F">
                <v:path arrowok="t"/>
              </v:shape>
            </v:group>
            <v:group style="position:absolute;left:381;top:10317;width:4588;height:2" coordorigin="381,10317" coordsize="4588,2">
              <v:shape style="position:absolute;left:381;top:10317;width:4588;height:2" coordorigin="381,10317" coordsize="4588,0" path="m381,10317l4969,10317e" filled="f" stroked="t" strokeweight=".713954pt" strokecolor="#575757">
                <v:path arrowok="t"/>
              </v:shape>
            </v:group>
            <v:group style="position:absolute;left:386;top:10030;width:2;height:330" coordorigin="386,10030" coordsize="2,330">
              <v:shape style="position:absolute;left:386;top:10030;width:2;height:330" coordorigin="386,10030" coordsize="0,330" path="m386,10360l386,10030e" filled="f" stroked="t" strokeweight=".951939pt" strokecolor="#676767">
                <v:path arrowok="t"/>
              </v:shape>
            </v:group>
            <v:group style="position:absolute;left:4912;top:10312;width:133;height:2" coordorigin="4912,10312" coordsize="133,2">
              <v:shape style="position:absolute;left:4912;top:10312;width:133;height:2" coordorigin="4912,10312" coordsize="133,0" path="m4912,10312l5045,10312e" filled="f" stroked="t" strokeweight=".47597pt" strokecolor="#2B2B2B">
                <v:path arrowok="t"/>
              </v:shape>
            </v:group>
            <v:group style="position:absolute;left:4988;top:10310;width:3541;height:2" coordorigin="4988,10310" coordsize="3541,2">
              <v:shape style="position:absolute;left:4988;top:10310;width:3541;height:2" coordorigin="4988,10310" coordsize="3541,0" path="m4988,10310l8529,10310e" filled="f" stroked="t" strokeweight=".713954pt" strokecolor="#545454">
                <v:path arrowok="t"/>
              </v:shape>
            </v:group>
            <v:group style="position:absolute;left:8458;top:10308;width:681;height:2" coordorigin="8458,10308" coordsize="681,2">
              <v:shape style="position:absolute;left:8458;top:10308;width:681;height:2" coordorigin="8458,10308" coordsize="681,0" path="m8458,10308l9139,10308e" filled="f" stroked="t" strokeweight=".47597pt" strokecolor="#343434">
                <v:path arrowok="t"/>
              </v:shape>
            </v:group>
            <v:group style="position:absolute;left:9039;top:10305;width:2523;height:2" coordorigin="9039,10305" coordsize="2523,2">
              <v:shape style="position:absolute;left:9039;top:10305;width:2523;height:2" coordorigin="9039,10305" coordsize="2523,0" path="m9039,10305l11561,10305e" filled="f" stroked="t" strokeweight=".951939pt" strokecolor="#545454">
                <v:path arrowok="t"/>
              </v:shape>
            </v:group>
            <v:group style="position:absolute;left:381;top:10559;width:2018;height:2" coordorigin="381,10559" coordsize="2018,2">
              <v:shape style="position:absolute;left:381;top:10559;width:2018;height:2" coordorigin="381,10559" coordsize="2018,0" path="m381,10559l2399,10559e" filled="f" stroked="t" strokeweight=".713954pt" strokecolor="#5B5B5B">
                <v:path arrowok="t"/>
              </v:shape>
            </v:group>
            <v:group style="position:absolute;left:386;top:10289;width:2;height:531" coordorigin="386,10289" coordsize="2,531">
              <v:shape style="position:absolute;left:386;top:10289;width:2;height:531" coordorigin="386,10289" coordsize="0,531" path="m386,10819l386,10289e" filled="f" stroked="t" strokeweight=".47597pt" strokecolor="#383838">
                <v:path arrowok="t"/>
              </v:shape>
            </v:group>
            <v:group style="position:absolute;left:2427;top:10556;width:466;height:2" coordorigin="2427,10556" coordsize="466,2">
              <v:shape style="position:absolute;left:2427;top:10556;width:466;height:2" coordorigin="2427,10556" coordsize="466,0" path="m2427,10556l2894,10556e" filled="f" stroked="t" strokeweight=".47597pt" strokecolor="#3B3B3B">
                <v:path arrowok="t"/>
              </v:shape>
            </v:group>
            <v:group style="position:absolute;left:4912;top:10551;width:133;height:2" coordorigin="4912,10551" coordsize="133,2">
              <v:shape style="position:absolute;left:4912;top:10551;width:133;height:2" coordorigin="4912,10551" coordsize="133,0" path="m4912,10551l5045,10551e" filled="f" stroked="t" strokeweight=".47597pt" strokecolor="#282828">
                <v:path arrowok="t"/>
              </v:shape>
            </v:group>
            <v:group style="position:absolute;left:4988;top:10551;width:1309;height:2" coordorigin="4988,10551" coordsize="1309,2">
              <v:shape style="position:absolute;left:4988;top:10551;width:1309;height:2" coordorigin="4988,10551" coordsize="1309,0" path="m4988,10551l6297,10551e" filled="f" stroked="t" strokeweight=".713954pt" strokecolor="#4F4F4F">
                <v:path arrowok="t"/>
              </v:shape>
            </v:group>
            <v:group style="position:absolute;left:6240;top:10551;width:509;height:2" coordorigin="6240,10551" coordsize="509,2">
              <v:shape style="position:absolute;left:6240;top:10551;width:509;height:2" coordorigin="6240,10551" coordsize="509,0" path="m6240,10551l6749,10551e" filled="f" stroked="t" strokeweight=".47597pt" strokecolor="#282828">
                <v:path arrowok="t"/>
              </v:shape>
            </v:group>
            <v:group style="position:absolute;left:1271;top:10554;width:8444;height:2" coordorigin="1271,10554" coordsize="8444,2">
              <v:shape style="position:absolute;left:1271;top:10554;width:8444;height:2" coordorigin="1271,10554" coordsize="8444,0" path="m1271,10554l9715,10554e" filled="f" stroked="t" strokeweight=".713954pt" strokecolor="#545454">
                <v:path arrowok="t"/>
              </v:shape>
            </v:group>
            <v:group style="position:absolute;left:7140;top:10551;width:314;height:2" coordorigin="7140,10551" coordsize="314,2">
              <v:shape style="position:absolute;left:7140;top:10551;width:314;height:2" coordorigin="7140,10551" coordsize="314,0" path="m7140,10551l7454,10551e" filled="f" stroked="t" strokeweight=".713954pt" strokecolor="#4B4B4B">
                <v:path arrowok="t"/>
              </v:shape>
            </v:group>
            <v:group style="position:absolute;left:7397;top:10547;width:381;height:2" coordorigin="7397,10547" coordsize="381,2">
              <v:shape style="position:absolute;left:7397;top:10547;width:381;height:2" coordorigin="7397,10547" coordsize="381,0" path="m7397,10547l7777,10547e" filled="f" stroked="t" strokeweight=".47597pt" strokecolor="#3B3B3B">
                <v:path arrowok="t"/>
              </v:shape>
            </v:group>
            <v:group style="position:absolute;left:7715;top:10544;width:3846;height:2" coordorigin="7715,10544" coordsize="3846,2">
              <v:shape style="position:absolute;left:7715;top:10544;width:3846;height:2" coordorigin="7715,10544" coordsize="3846,0" path="m7715,10544l11561,10544e" filled="f" stroked="t" strokeweight=".713954pt" strokecolor="#4F4F4F">
                <v:path arrowok="t"/>
              </v:shape>
            </v:group>
            <v:group style="position:absolute;left:2366;top:10532;width:2;height:1100" coordorigin="2366,10532" coordsize="2,1100">
              <v:shape style="position:absolute;left:2366;top:10532;width:2;height:1100" coordorigin="2366,10532" coordsize="0,1100" path="m2366,11632l2366,10532e" filled="f" stroked="t" strokeweight=".237985pt" strokecolor="#5B5B5B">
                <v:path arrowok="t"/>
              </v:shape>
            </v:group>
            <v:group style="position:absolute;left:747;top:11025;width:5550;height:2" coordorigin="747,11025" coordsize="5550,2">
              <v:shape style="position:absolute;left:747;top:11025;width:5550;height:2" coordorigin="747,11025" coordsize="5550,0" path="m747,11025l6297,11025e" filled="f" stroked="t" strokeweight=".713954pt" strokecolor="#575757">
                <v:path arrowok="t"/>
              </v:shape>
            </v:group>
            <v:group style="position:absolute;left:6240;top:11020;width:509;height:2" coordorigin="6240,11020" coordsize="509,2">
              <v:shape style="position:absolute;left:6240;top:11020;width:509;height:2" coordorigin="6240,11020" coordsize="509,0" path="m6240,11020l6749,11020e" filled="f" stroked="t" strokeweight=".47597pt" strokecolor="#2F2F2F">
                <v:path arrowok="t"/>
              </v:shape>
            </v:group>
            <v:group style="position:absolute;left:6692;top:11015;width:4869;height:2" coordorigin="6692,11015" coordsize="4869,2">
              <v:shape style="position:absolute;left:6692;top:11015;width:4869;height:2" coordorigin="6692,11015" coordsize="4869,0" path="m6692,11015l11561,11015e" filled="f" stroked="t" strokeweight=".713954pt" strokecolor="#4B4B4B">
                <v:path arrowok="t"/>
              </v:shape>
            </v:group>
            <v:group style="position:absolute;left:390;top:10762;width:2;height:4537" coordorigin="390,10762" coordsize="2,4537">
              <v:shape style="position:absolute;left:390;top:10762;width:2;height:4537" coordorigin="390,10762" coordsize="0,4537" path="m390,15299l390,10762e" filled="f" stroked="t" strokeweight=".713954pt" strokecolor="#5B5B5B">
                <v:path arrowok="t"/>
              </v:shape>
            </v:group>
            <v:group style="position:absolute;left:376;top:11264;width:7401;height:2" coordorigin="376,11264" coordsize="7401,2">
              <v:shape style="position:absolute;left:376;top:11264;width:7401;height:2" coordorigin="376,11264" coordsize="7401,0" path="m376,11264l7777,11264e" filled="f" stroked="t" strokeweight=".713954pt" strokecolor="#575757">
                <v:path arrowok="t"/>
              </v:shape>
            </v:group>
            <v:group style="position:absolute;left:7720;top:11259;width:643;height:2" coordorigin="7720,11259" coordsize="643,2">
              <v:shape style="position:absolute;left:7720;top:11259;width:643;height:2" coordorigin="7720,11259" coordsize="643,0" path="m7720,11259l8363,11259e" filled="f" stroked="t" strokeweight=".47597pt" strokecolor="#282828">
                <v:path arrowok="t"/>
              </v:shape>
            </v:group>
            <v:group style="position:absolute;left:8258;top:11257;width:3303;height:2" coordorigin="8258,11257" coordsize="3303,2">
              <v:shape style="position:absolute;left:8258;top:11257;width:3303;height:2" coordorigin="8258,11257" coordsize="3303,0" path="m8258,11257l11561,11257e" filled="f" stroked="t" strokeweight=".951939pt" strokecolor="#4F4F4F">
                <v:path arrowok="t"/>
              </v:shape>
            </v:group>
            <v:group style="position:absolute;left:9082;top:11257;width:581;height:2" coordorigin="9082,11257" coordsize="581,2">
              <v:shape style="position:absolute;left:9082;top:11257;width:581;height:2" coordorigin="9082,11257" coordsize="581,0" path="m9082,11257l9662,11257e" filled="f" stroked="t" strokeweight=".713954pt" strokecolor="#3B3B3B">
                <v:path arrowok="t"/>
              </v:shape>
            </v:group>
            <v:group style="position:absolute;left:371;top:11627;width:1309;height:2" coordorigin="371,11627" coordsize="1309,2">
              <v:shape style="position:absolute;left:371;top:11627;width:1309;height:2" coordorigin="371,11627" coordsize="1309,0" path="m371,11627l1680,11627e" filled="f" stroked="t" strokeweight=".237985pt" strokecolor="#2B2B2B">
                <v:path arrowok="t"/>
              </v:shape>
            </v:group>
            <v:group style="position:absolute;left:1180;top:11259;width:2;height:402" coordorigin="1180,11259" coordsize="2,402">
              <v:shape style="position:absolute;left:1180;top:11259;width:2;height:402" coordorigin="1180,11259" coordsize="0,402" path="m1180,11661l1180,11259e" filled="f" stroked="t" strokeweight=".47597pt" strokecolor="#2B2B2B">
                <v:path arrowok="t"/>
              </v:shape>
            </v:group>
            <v:group style="position:absolute;left:1675;top:11269;width:2;height:363" coordorigin="1675,11269" coordsize="2,363">
              <v:shape style="position:absolute;left:1675;top:11269;width:2;height:363" coordorigin="1675,11269" coordsize="0,363" path="m1675,11632l1675,11269e" filled="f" stroked="t" strokeweight=".237985pt" strokecolor="#2B2B2B">
                <v:path arrowok="t"/>
              </v:shape>
            </v:group>
            <v:group style="position:absolute;left:1675;top:11627;width:695;height:2" coordorigin="1675,11627" coordsize="695,2">
              <v:shape style="position:absolute;left:1675;top:11627;width:695;height:2" coordorigin="1675,11627" coordsize="695,0" path="m1675,11627l2370,11627e" filled="f" stroked="t" strokeweight=".237985pt" strokecolor="#606060">
                <v:path arrowok="t"/>
              </v:shape>
            </v:group>
            <v:group style="position:absolute;left:2366;top:11627;width:3903;height:2" coordorigin="2366,11627" coordsize="3903,2">
              <v:shape style="position:absolute;left:2366;top:11627;width:3903;height:2" coordorigin="2366,11627" coordsize="3903,0" path="m2366,11627l6269,11627e" filled="f" stroked="t" strokeweight=".237985pt" strokecolor="#484848">
                <v:path arrowok="t"/>
              </v:shape>
            </v:group>
            <v:group style="position:absolute;left:6269;top:11627;width:900;height:2" coordorigin="6269,11627" coordsize="900,2">
              <v:shape style="position:absolute;left:6269;top:11627;width:900;height:2" coordorigin="6269,11627" coordsize="900,0" path="m6269,11627l7168,11627e" filled="f" stroked="t" strokeweight=".237985pt" strokecolor="#000000">
                <v:path arrowok="t"/>
              </v:shape>
            </v:group>
            <v:group style="position:absolute;left:7168;top:11627;width:581;height:2" coordorigin="7168,11627" coordsize="581,2">
              <v:shape style="position:absolute;left:7168;top:11627;width:581;height:2" coordorigin="7168,11627" coordsize="581,0" path="m7168,11627l7749,11627e" filled="f" stroked="t" strokeweight=".237985pt" strokecolor="#606060">
                <v:path arrowok="t"/>
              </v:shape>
            </v:group>
            <v:group style="position:absolute;left:7425;top:11249;width:2;height:1965" coordorigin="7425,11249" coordsize="2,1965">
              <v:shape style="position:absolute;left:7425;top:11249;width:2;height:1965" coordorigin="7425,11249" coordsize="0,1965" path="m7425,13214l7425,11249e" filled="f" stroked="t" strokeweight=".951939pt" strokecolor="#545454">
                <v:path arrowok="t"/>
              </v:shape>
            </v:group>
            <v:group style="position:absolute;left:7749;top:11627;width:3784;height:2" coordorigin="7749,11627" coordsize="3784,2">
              <v:shape style="position:absolute;left:7749;top:11627;width:3784;height:2" coordorigin="7749,11627" coordsize="3784,0" path="m7749,11627l11533,11627e" filled="f" stroked="t" strokeweight=".237985pt" strokecolor="#000000">
                <v:path arrowok="t"/>
              </v:shape>
            </v:group>
            <v:group style="position:absolute;left:1180;top:11598;width:2;height:449" coordorigin="1180,11598" coordsize="2,449">
              <v:shape style="position:absolute;left:1180;top:11598;width:2;height:449" coordorigin="1180,11598" coordsize="0,449" path="m1180,12048l1180,11598e" filled="f" stroked="t" strokeweight=".713954pt" strokecolor="#5B5B5B">
                <v:path arrowok="t"/>
              </v:shape>
            </v:group>
            <v:group style="position:absolute;left:1675;top:11627;width:2;height:1884" coordorigin="1675,11627" coordsize="2,1884">
              <v:shape style="position:absolute;left:1675;top:11627;width:2;height:1884" coordorigin="1675,11627" coordsize="0,1884" path="m1675,13511l1675,11627e" filled="f" stroked="t" strokeweight=".237985pt" strokecolor="#000000">
                <v:path arrowok="t"/>
              </v:shape>
            </v:group>
            <v:group style="position:absolute;left:2366;top:11627;width:2;height:1884" coordorigin="2366,11627" coordsize="2,1884">
              <v:shape style="position:absolute;left:2366;top:11627;width:2;height:1884" coordorigin="2366,11627" coordsize="0,1884" path="m2366,13511l2366,11627e" filled="f" stroked="t" strokeweight=".237985pt" strokecolor="#000000">
                <v:path arrowok="t"/>
              </v:shape>
            </v:group>
            <v:group style="position:absolute;left:1180;top:11991;width:2;height:253" coordorigin="1180,11991" coordsize="2,253">
              <v:shape style="position:absolute;left:1180;top:11991;width:2;height:253" coordorigin="1180,11991" coordsize="0,253" path="m1180,12244l1180,11991e" filled="f" stroked="t" strokeweight=".713954pt" strokecolor="#3F3F3F">
                <v:path arrowok="t"/>
              </v:shape>
            </v:group>
            <v:group style="position:absolute;left:11559;top:9318;width:2;height:3911" coordorigin="11559,9318" coordsize="2,3911">
              <v:shape style="position:absolute;left:11559;top:9318;width:2;height:3911" coordorigin="11559,9318" coordsize="0,3911" path="m11559,13229l11559,9318e" filled="f" stroked="t" strokeweight=".951939pt" strokecolor="#5B5B5B">
                <v:path arrowok="t"/>
              </v:shape>
            </v:group>
            <v:group style="position:absolute;left:1185;top:12187;width:2;height:206" coordorigin="1185,12187" coordsize="2,206">
              <v:shape style="position:absolute;left:1185;top:12187;width:2;height:206" coordorigin="1185,12187" coordsize="0,206" path="m1185,12392l1185,12187e" filled="f" stroked="t" strokeweight=".47597pt" strokecolor="#1F1F1F">
                <v:path arrowok="t"/>
              </v:shape>
            </v:group>
            <v:group style="position:absolute;left:11528;top:12215;width:2;height:3045" coordorigin="11528,12215" coordsize="2,3045">
              <v:shape style="position:absolute;left:11528;top:12215;width:2;height:3045" coordorigin="11528,12215" coordsize="0,3045" path="m11528,15261l11528,12215e" filled="f" stroked="t" strokeweight=".237985pt" strokecolor="#000000">
                <v:path arrowok="t"/>
              </v:shape>
            </v:group>
            <v:group style="position:absolute;left:395;top:12335;width:2;height:148" coordorigin="395,12335" coordsize="2,148">
              <v:shape style="position:absolute;left:395;top:12335;width:2;height:148" coordorigin="395,12335" coordsize="0,148" path="m395,12483l395,12335e" filled="f" stroked="t" strokeweight=".47597pt" strokecolor="#2B2B2B">
                <v:path arrowok="t"/>
              </v:shape>
            </v:group>
            <v:group style="position:absolute;left:397;top:12426;width:2;height:1822" coordorigin="397,12426" coordsize="2,1822">
              <v:shape style="position:absolute;left:397;top:12426;width:2;height:1822" coordorigin="397,12426" coordsize="0,1822" path="m397,14247l397,12426e" filled="f" stroked="t" strokeweight=".47597pt" strokecolor="#545454">
                <v:path arrowok="t"/>
              </v:shape>
            </v:group>
            <v:group style="position:absolute;left:1188;top:12335;width:2;height:598" coordorigin="1188,12335" coordsize="2,598">
              <v:shape style="position:absolute;left:1188;top:12335;width:2;height:598" coordorigin="1188,12335" coordsize="0,598" path="m1188,12932l1188,12335e" filled="f" stroked="t" strokeweight=".951939pt" strokecolor="#646464">
                <v:path arrowok="t"/>
              </v:shape>
            </v:group>
            <v:group style="position:absolute;left:1190;top:12870;width:2;height:311" coordorigin="1190,12870" coordsize="2,311">
              <v:shape style="position:absolute;left:1190;top:12870;width:2;height:311" coordorigin="1190,12870" coordsize="0,311" path="m1190,13181l1190,12870e" filled="f" stroked="t" strokeweight=".47597pt" strokecolor="#282828">
                <v:path arrowok="t"/>
              </v:shape>
            </v:group>
            <v:group style="position:absolute;left:7435;top:13124;width:2;height:349" coordorigin="7435,13124" coordsize="2,349">
              <v:shape style="position:absolute;left:7435;top:13124;width:2;height:349" coordorigin="7435,13124" coordsize="0,349" path="m7435,13473l7435,13124e" filled="f" stroked="t" strokeweight=".47597pt" strokecolor="#343434">
                <v:path arrowok="t"/>
              </v:shape>
            </v:group>
            <v:group style="position:absolute;left:400;top:13387;width:2;height:330" coordorigin="400,13387" coordsize="2,330">
              <v:shape style="position:absolute;left:400;top:13387;width:2;height:330" coordorigin="400,13387" coordsize="0,330" path="m400,13716l400,13387e" filled="f" stroked="t" strokeweight=".951939pt" strokecolor="#6B6B6B">
                <v:path arrowok="t"/>
              </v:shape>
            </v:group>
            <v:group style="position:absolute;left:1195;top:11699;width:2;height:4561" coordorigin="1195,11699" coordsize="2,4561">
              <v:shape style="position:absolute;left:1195;top:11699;width:2;height:4561" coordorigin="1195,11699" coordsize="0,4561" path="m1195,16260l1195,11699e" filled="f" stroked="t" strokeweight=".713954pt" strokecolor="#4F4F4F">
                <v:path arrowok="t"/>
              </v:shape>
            </v:group>
            <v:group style="position:absolute;left:7435;top:13415;width:2;height:2821" coordorigin="7435,13415" coordsize="2,2821">
              <v:shape style="position:absolute;left:7435;top:13415;width:2;height:2821" coordorigin="7435,13415" coordsize="0,2821" path="m7435,16236l7435,13415e" filled="f" stroked="t" strokeweight=".47597pt" strokecolor="#545454">
                <v:path arrowok="t"/>
              </v:shape>
            </v:group>
            <v:group style="position:absolute;left:390;top:13592;width:828;height:2" coordorigin="390,13592" coordsize="828,2">
              <v:shape style="position:absolute;left:390;top:13592;width:828;height:2" coordorigin="390,13592" coordsize="828,0" path="m390,13592l1218,13592e" filled="f" stroked="t" strokeweight=".951939pt" strokecolor="#5B5B5B">
                <v:path arrowok="t"/>
              </v:shape>
            </v:group>
            <v:group style="position:absolute;left:1147;top:13592;width:562;height:2" coordorigin="1147,13592" coordsize="562,2">
              <v:shape style="position:absolute;left:1147;top:13592;width:562;height:2" coordorigin="1147,13592" coordsize="562,0" path="m1147,13592l1709,13592e" filled="f" stroked="t" strokeweight=".47597pt" strokecolor="#343434">
                <v:path arrowok="t"/>
              </v:shape>
            </v:group>
            <v:group style="position:absolute;left:1675;top:13511;width:2;height:120" coordorigin="1675,13511" coordsize="2,120">
              <v:shape style="position:absolute;left:1675;top:13511;width:2;height:120" coordorigin="1675,13511" coordsize="0,120" path="m1675,13630l1675,13511e" filled="f" stroked="t" strokeweight=".237985pt" strokecolor="#232323">
                <v:path arrowok="t"/>
              </v:shape>
            </v:group>
            <v:group style="position:absolute;left:1209;top:13592;width:1190;height:2" coordorigin="1209,13592" coordsize="1190,2">
              <v:shape style="position:absolute;left:1209;top:13592;width:1190;height:2" coordorigin="1209,13592" coordsize="1190,0" path="m1209,13592l2399,13592e" filled="f" stroked="t" strokeweight=".713954pt" strokecolor="#484848">
                <v:path arrowok="t"/>
              </v:shape>
            </v:group>
            <v:group style="position:absolute;left:2366;top:13511;width:2;height:120" coordorigin="2366,13511" coordsize="2,120">
              <v:shape style="position:absolute;left:2366;top:13511;width:2;height:120" coordorigin="2366,13511" coordsize="0,120" path="m2366,13630l2366,13511e" filled="f" stroked="t" strokeweight=".237985pt" strokecolor="#545454">
                <v:path arrowok="t"/>
              </v:shape>
            </v:group>
            <v:group style="position:absolute;left:1999;top:13592;width:447;height:2" coordorigin="1999,13592" coordsize="447,2">
              <v:shape style="position:absolute;left:1999;top:13592;width:447;height:2" coordorigin="1999,13592" coordsize="447,0" path="m1999,13592l2446,13592e" filled="f" stroked="t" strokeweight=".951939pt" strokecolor="#5B5B5B">
                <v:path arrowok="t"/>
              </v:shape>
            </v:group>
            <v:group style="position:absolute;left:1675;top:13616;width:2;height:1645" coordorigin="1675,13616" coordsize="2,1645">
              <v:shape style="position:absolute;left:1675;top:13616;width:2;height:1645" coordorigin="1675,13616" coordsize="0,1645" path="m1675,15261l1675,13616e" filled="f" stroked="t" strokeweight=".237985pt" strokecolor="#000000">
                <v:path arrowok="t"/>
              </v:shape>
            </v:group>
            <v:group style="position:absolute;left:2366;top:13616;width:2;height:1645" coordorigin="2366,13616" coordsize="2,1645">
              <v:shape style="position:absolute;left:2366;top:13616;width:2;height:1645" coordorigin="2366,13616" coordsize="0,1645" path="m2366,15261l2366,13616e" filled="f" stroked="t" strokeweight=".237985pt" strokecolor="#000000">
                <v:path arrowok="t"/>
              </v:shape>
            </v:group>
            <v:group style="position:absolute;left:405;top:13693;width:2;height:167" coordorigin="405,13693" coordsize="2,167">
              <v:shape style="position:absolute;left:405;top:13693;width:2;height:167" coordorigin="405,13693" coordsize="0,167" path="m405,13860l405,13693e" filled="f" stroked="t" strokeweight=".47597pt" strokecolor="#383838">
                <v:path arrowok="t"/>
              </v:shape>
            </v:group>
            <v:group style="position:absolute;left:1195;top:13693;width:2;height:167" coordorigin="1195,13693" coordsize="2,167">
              <v:shape style="position:absolute;left:1195;top:13693;width:2;height:167" coordorigin="1195,13693" coordsize="0,167" path="m1195,13860l1195,13693e" filled="f" stroked="t" strokeweight=".47597pt" strokecolor="#282828">
                <v:path arrowok="t"/>
              </v:shape>
            </v:group>
            <v:group style="position:absolute;left:7439;top:13693;width:2;height:167" coordorigin="7439,13693" coordsize="2,167">
              <v:shape style="position:absolute;left:7439;top:13693;width:2;height:167" coordorigin="7439,13693" coordsize="0,167" path="m7439,13860l7439,13693e" filled="f" stroked="t" strokeweight=".47597pt" strokecolor="#2F2F2F">
                <v:path arrowok="t"/>
              </v:shape>
            </v:group>
            <v:group style="position:absolute;left:405;top:13802;width:2;height:2481" coordorigin="405,13802" coordsize="2,2481">
              <v:shape style="position:absolute;left:405;top:13802;width:2;height:2481" coordorigin="405,13802" coordsize="0,2481" path="m405,16284l405,13802e" filled="f" stroked="t" strokeweight=".713954pt" strokecolor="#5B5B5B">
                <v:path arrowok="t"/>
              </v:shape>
            </v:group>
            <v:group style="position:absolute;left:7439;top:12124;width:2;height:4112" coordorigin="7439,12124" coordsize="2,4112">
              <v:shape style="position:absolute;left:7439;top:12124;width:2;height:4112" coordorigin="7439,12124" coordsize="0,4112" path="m7439,16236l7439,12124e" filled="f" stroked="t" strokeweight=".47597pt" strokecolor="#4F4F4F">
                <v:path arrowok="t"/>
              </v:shape>
            </v:group>
            <v:group style="position:absolute;left:7444;top:12124;width:2;height:2347" coordorigin="7444,12124" coordsize="2,2347">
              <v:shape style="position:absolute;left:7444;top:12124;width:2;height:2347" coordorigin="7444,12124" coordsize="0,2347" path="m7444,14472l7444,12124e" filled="f" stroked="t" strokeweight=".713954pt" strokecolor="#484848">
                <v:path arrowok="t"/>
              </v:shape>
            </v:group>
            <v:group style="position:absolute;left:1204;top:13922;width:2;height:2367" coordorigin="1204,13922" coordsize="2,2367">
              <v:shape style="position:absolute;left:1204;top:13922;width:2;height:2367" coordorigin="1204,13922" coordsize="0,2367" path="m1204,16289l1204,13922e" filled="f" stroked="t" strokeweight=".713954pt" strokecolor="#575757">
                <v:path arrowok="t"/>
              </v:shape>
            </v:group>
            <v:group style="position:absolute;left:5607;top:14931;width:2;height:287" coordorigin="5607,14931" coordsize="2,287">
              <v:shape style="position:absolute;left:5607;top:14931;width:2;height:287" coordorigin="5607,14931" coordsize="0,287" path="m5607,15218l5607,14931e" filled="f" stroked="t" strokeweight=".713954pt" strokecolor="#606464">
                <v:path arrowok="t"/>
              </v:shape>
            </v:group>
            <v:group style="position:absolute;left:7447;top:14018;width:2;height:2257" coordorigin="7447,14018" coordsize="2,2257">
              <v:shape style="position:absolute;left:7447;top:14018;width:2;height:2257" coordorigin="7447,14018" coordsize="0,2257" path="m7447,16274l7447,14018e" filled="f" stroked="t" strokeweight=".951939pt" strokecolor="#5B5B5B">
                <v:path arrowok="t"/>
              </v:shape>
            </v:group>
            <v:group style="position:absolute;left:405;top:15093;width:2;height:196" coordorigin="405,15093" coordsize="2,196">
              <v:shape style="position:absolute;left:405;top:15093;width:2;height:196" coordorigin="405,15093" coordsize="0,196" path="m405,15289l405,15093e" filled="f" stroked="t" strokeweight=".951939pt" strokecolor="#838383">
                <v:path arrowok="t"/>
              </v:shape>
            </v:group>
            <v:group style="position:absolute;left:1204;top:15189;width:2;height:100" coordorigin="1204,15189" coordsize="2,100">
              <v:shape style="position:absolute;left:1204;top:15189;width:2;height:100" coordorigin="1204,15189" coordsize="0,100" path="m1204,15289l1204,15189e" filled="f" stroked="t" strokeweight=".47597pt" strokecolor="#282828">
                <v:path arrowok="t"/>
              </v:shape>
            </v:group>
            <v:group style="position:absolute;left:4446;top:15189;width:2;height:163" coordorigin="4446,15189" coordsize="2,163">
              <v:shape style="position:absolute;left:4446;top:15189;width:2;height:163" coordorigin="4446,15189" coordsize="0,163" path="m4446,15351l4446,15189e" filled="f" stroked="t" strokeweight="1.189924pt" strokecolor="#4F57AF">
                <v:path arrowok="t"/>
              </v:shape>
            </v:group>
            <v:group style="position:absolute;left:4941;top:15218;width:2;height:43" coordorigin="4941,15218" coordsize="2,43">
              <v:shape style="position:absolute;left:4941;top:15218;width:2;height:43" coordorigin="4941,15218" coordsize="0,43" path="m4941,15261l4941,15218e" filled="f" stroked="t" strokeweight=".237985pt" strokecolor="#000000">
                <v:path arrowok="t"/>
              </v:shape>
            </v:group>
            <v:group style="position:absolute;left:414;top:16274;width:804;height:2" coordorigin="414,16274" coordsize="804,2">
              <v:shape style="position:absolute;left:414;top:16274;width:804;height:2" coordorigin="414,16274" coordsize="804,0" path="m414,16274l1218,16274e" filled="f" stroked="t" strokeweight=".951939pt" strokecolor="#606060">
                <v:path arrowok="t"/>
              </v:shape>
            </v:group>
            <v:group style="position:absolute;left:1147;top:16274;width:562;height:2" coordorigin="1147,16274" coordsize="562,2">
              <v:shape style="position:absolute;left:1147;top:16274;width:562;height:2" coordorigin="1147,16274" coordsize="562,0" path="m1147,16274l1709,16274e" filled="f" stroked="t" strokeweight=".47597pt" strokecolor="#383838">
                <v:path arrowok="t"/>
              </v:shape>
            </v:group>
            <v:group style="position:absolute;left:1675;top:15261;width:2;height:1009" coordorigin="1675,15261" coordsize="2,1009">
              <v:shape style="position:absolute;left:1675;top:15261;width:2;height:1009" coordorigin="1675,15261" coordsize="0,1009" path="m1675,16269l1675,15261e" filled="f" stroked="t" strokeweight=".237985pt" strokecolor="#282828">
                <v:path arrowok="t"/>
              </v:shape>
            </v:group>
            <v:group style="position:absolute;left:1647;top:16274;width:1028;height:2" coordorigin="1647,16274" coordsize="1028,2">
              <v:shape style="position:absolute;left:1647;top:16274;width:1028;height:2" coordorigin="1647,16274" coordsize="1028,0" path="m1647,16274l2675,16274e" filled="f" stroked="t" strokeweight=".713954pt" strokecolor="#545454">
                <v:path arrowok="t"/>
              </v:shape>
            </v:group>
            <v:group style="position:absolute;left:2366;top:15261;width:2;height:1009" coordorigin="2366,15261" coordsize="2,1009">
              <v:shape style="position:absolute;left:2366;top:15261;width:2;height:1009" coordorigin="2366,15261" coordsize="0,1009" path="m2366,16269l2366,15261e" filled="f" stroked="t" strokeweight=".237985pt" strokecolor="#5B5B5B">
                <v:path arrowok="t"/>
              </v:shape>
            </v:group>
            <v:group style="position:absolute;left:2837;top:16272;width:1328;height:2" coordorigin="2837,16272" coordsize="1328,2">
              <v:shape style="position:absolute;left:2837;top:16272;width:1328;height:2" coordorigin="2837,16272" coordsize="1328,0" path="m2837,16272l4165,16272e" filled="f" stroked="t" strokeweight=".47597pt" strokecolor="#545454">
                <v:path arrowok="t"/>
              </v:shape>
            </v:group>
            <v:group style="position:absolute;left:4407;top:16269;width:2375;height:2" coordorigin="4407,16269" coordsize="2375,2">
              <v:shape style="position:absolute;left:4407;top:16269;width:2375;height:2" coordorigin="4407,16269" coordsize="2375,0" path="m4407,16269l6783,16269e" filled="f" stroked="t" strokeweight=".713954pt" strokecolor="#5B5B5B">
                <v:path arrowok="t"/>
              </v:shape>
            </v:group>
            <v:group style="position:absolute;left:8306;top:16265;width:209;height:2" coordorigin="8306,16265" coordsize="209,2">
              <v:shape style="position:absolute;left:8306;top:16265;width:209;height:2" coordorigin="8306,16265" coordsize="209,0" path="m8306,16265l8515,16265e" filled="f" stroked="t" strokeweight=".47597pt" strokecolor="#343434">
                <v:path arrowok="t"/>
              </v:shape>
            </v:group>
            <v:group style="position:absolute;left:8458;top:16265;width:681;height:2" coordorigin="8458,16265" coordsize="681,2">
              <v:shape style="position:absolute;left:8458;top:16265;width:681;height:2" coordorigin="8458,16265" coordsize="681,0" path="m8458,16265l9139,16265e" filled="f" stroked="t" strokeweight=".713954pt" strokecolor="#545454">
                <v:path arrowok="t"/>
              </v:shape>
            </v:group>
            <v:group style="position:absolute;left:2427;top:16267;width:9172;height:2" coordorigin="2427,16267" coordsize="9172,2">
              <v:shape style="position:absolute;left:2427;top:16267;width:9172;height:2" coordorigin="2427,16267" coordsize="9172,0" path="m2427,16267l11599,16267e" filled="f" stroked="t" strokeweight=".713954pt" strokecolor="#5B5B5B">
                <v:path arrowok="t"/>
              </v:shape>
            </v:group>
            <v:group style="position:absolute;left:11528;top:15261;width:2;height:1009" coordorigin="11528,15261" coordsize="2,1009">
              <v:shape style="position:absolute;left:11528;top:15261;width:2;height:1009" coordorigin="11528,15261" coordsize="0,1009" path="m11528,16269l11528,15261e" filled="f" stroked="t" strokeweight=".237985pt" strokecolor="#777777">
                <v:path arrowok="t"/>
              </v:shape>
            </v:group>
            <v:group style="position:absolute;left:5428;top:12929;width:99;height:286" coordorigin="5428,12929" coordsize="99,286">
              <v:shape style="position:absolute;left:5428;top:12929;width:99;height:286" coordorigin="5428,12929" coordsize="99,286" path="m5428,12929l5527,12929,5527,13216,5428,13216,5428,12929e" filled="t" fillcolor="#EDEDED" stroked="f">
                <v:path arrowok="t"/>
                <v:fill/>
              </v:shape>
            </v:group>
            <v:group style="position:absolute;left:9064;top:13003;width:96;height:873" coordorigin="9064,13003" coordsize="96,873">
              <v:shape style="position:absolute;left:9064;top:13003;width:96;height:873" coordorigin="9064,13003" coordsize="96,873" path="m9064,13003l9160,13003,9160,13876,9064,13876,9064,13003e" filled="t" fillcolor="#EDEDED" stroked="f">
                <v:path arrowok="t"/>
                <v:fill/>
              </v:shape>
            </v:group>
            <v:group style="position:absolute;left:9223;top:13003;width:94;height:604" coordorigin="9223,13003" coordsize="94,604">
              <v:shape style="position:absolute;left:9223;top:13003;width:94;height:604" coordorigin="9223,13003" coordsize="94,604" path="m9223,13003l9317,13003,9317,13607,9223,13607,9223,13003xe" filled="t" fillcolor="#EDEDED" stroked="f">
                <v:path arrowok="t"/>
                <v:fill/>
              </v:shape>
            </v:group>
            <v:group style="position:absolute;left:9269;top:13755;width:48;height:121" coordorigin="9269,13755" coordsize="48,121">
              <v:shape style="position:absolute;left:9269;top:13755;width:48;height:121" coordorigin="9269,13755" coordsize="48,121" path="m9269,13755l9317,13755,9317,13876,9269,13876,9269,13755xe" filled="t" fillcolor="#EDEDED" stroked="f">
                <v:path arrowok="t"/>
                <v:fill/>
              </v:shape>
            </v:group>
            <v:group style="position:absolute;left:9425;top:13393;width:105;height:136" coordorigin="9425,13393" coordsize="105,136">
              <v:shape style="position:absolute;left:9425;top:13393;width:105;height:136" coordorigin="9425,13393" coordsize="105,136" path="m9425,13393l9530,13393,9530,13529,9425,13529,9425,13393e" filled="t" fillcolor="#EDEDED" stroked="f">
                <v:path arrowok="t"/>
                <v:fill/>
              </v:shape>
            </v:group>
            <v:group style="position:absolute;left:9869;top:13393;width:2;height:136" coordorigin="9869,13393" coordsize="2,136">
              <v:shape style="position:absolute;left:9869;top:13393;width:2;height:136" coordorigin="9869,13393" coordsize="0,136" path="m9869,13529l9869,13393e" filled="f" stroked="t" strokeweight="2.795pt" strokecolor="#EDEDED">
                <v:path arrowok="t"/>
              </v:shape>
            </v:group>
            <v:group style="position:absolute;left:8851;top:13431;width:2;height:218" coordorigin="8851,13431" coordsize="2,218">
              <v:shape style="position:absolute;left:8851;top:13431;width:2;height:218" coordorigin="8851,13431" coordsize="0,218" path="m8851,13649l8851,13431e" filled="f" stroked="t" strokeweight="2.73704pt" strokecolor="#EDEDED">
                <v:path arrowok="t"/>
              </v:shape>
            </v:group>
            <v:group style="position:absolute;left:9410;top:13437;width:117;height:170" coordorigin="9410,13437" coordsize="117,170">
              <v:shape style="position:absolute;left:9410;top:13437;width:117;height:170" coordorigin="9410,13437" coordsize="117,170" path="m9410,13437l9527,13437,9527,13607,9410,13607,9410,13437xe" filled="t" fillcolor="#EDEDED" stroked="f">
                <v:path arrowok="t"/>
                <v:fill/>
              </v:shape>
            </v:group>
            <v:group style="position:absolute;left:9796;top:13431;width:2;height:218" coordorigin="9796,13431" coordsize="2,218">
              <v:shape style="position:absolute;left:9796;top:13431;width:2;height:218" coordorigin="9796,13431" coordsize="0,218" path="m9796,13649l9796,13431e" filled="f" stroked="t" strokeweight="2.452pt" strokecolor="#EDEDED">
                <v:path arrowok="t"/>
              </v:shape>
            </v:group>
            <v:group style="position:absolute;left:8725;top:13609;width:97;height:146" coordorigin="8725,13609" coordsize="97,146">
              <v:shape style="position:absolute;left:8725;top:13609;width:97;height:146" coordorigin="8725,13609" coordsize="97,146" path="m8725,13609l8822,13609,8822,13755,8725,13755,8725,13609e" filled="t" fillcolor="#EDEDED" stroked="f">
                <v:path arrowok="t"/>
                <v:fill/>
              </v:shape>
            </v:group>
            <v:group style="position:absolute;left:9074;top:13607;width:2;height:148" coordorigin="9074,13607" coordsize="2,148">
              <v:shape style="position:absolute;left:9074;top:13607;width:2;height:148" coordorigin="9074,13607" coordsize="0,148" path="m9074,13755l9074,13607e" filled="f" stroked="t" strokeweight="3.565pt" strokecolor="#EDEDED">
                <v:path arrowok="t"/>
              </v:shape>
            </v:group>
            <v:group style="position:absolute;left:9269;top:13607;width:311;height:148" coordorigin="9269,13607" coordsize="311,148">
              <v:shape style="position:absolute;left:9269;top:13607;width:311;height:148" coordorigin="9269,13607" coordsize="311,148" path="m9269,13607l9580,13607,9580,13755,9269,13755,9269,13607xe" filled="t" fillcolor="#EDEDED" stroked="f">
                <v:path arrowok="t"/>
                <v:fill/>
              </v:shape>
            </v:group>
            <v:group style="position:absolute;left:9145;top:13584;width:124;height:368" coordorigin="9145,13584" coordsize="124,368">
              <v:shape style="position:absolute;left:9145;top:13584;width:124;height:368" coordorigin="9145,13584" coordsize="124,368" path="m9145,13584l9269,13584,9269,13952,9145,13952,9145,13584e" filled="t" fillcolor="#EDEDED" stroked="f">
                <v:path arrowok="t"/>
                <v:fill/>
              </v:shape>
            </v:group>
            <v:group style="position:absolute;left:10085;top:13703;width:113;height:377" coordorigin="10085,13703" coordsize="113,377">
              <v:shape style="position:absolute;left:10085;top:13703;width:113;height:377" coordorigin="10085,13703" coordsize="113,377" path="m10085,13703l10198,13703,10198,14080,10085,14080,10085,13703e" filled="t" fillcolor="#EDEDED" stroked="f">
                <v:path arrowok="t"/>
                <v:fill/>
              </v:shape>
            </v:group>
            <v:group style="position:absolute;left:9366;top:14223;width:2;height:151" coordorigin="9366,14223" coordsize="2,151">
              <v:shape style="position:absolute;left:9366;top:14223;width:2;height:151" coordorigin="9366,14223" coordsize="0,151" path="m9366,14375l9366,14223e" filled="f" stroked="t" strokeweight="2.13218pt" strokecolor="#EDEDED">
                <v:path arrowok="t"/>
              </v:shape>
            </v:group>
            <v:group style="position:absolute;left:9434;top:14223;width:137;height:232" coordorigin="9434,14223" coordsize="137,232">
              <v:shape style="position:absolute;left:9434;top:14223;width:137;height:232" coordorigin="9434,14223" coordsize="137,232" path="m9434,14223l9571,14223,9571,14455,9434,14455,9434,14223e" filled="t" fillcolor="#EDEDED" stroked="f">
                <v:path arrowok="t"/>
                <v:fill/>
              </v:shape>
            </v:group>
            <v:group style="position:absolute;left:10379;top:14223;width:2;height:232" coordorigin="10379,14223" coordsize="2,232">
              <v:shape style="position:absolute;left:10379;top:14223;width:2;height:232" coordorigin="10379,14223" coordsize="0,232" path="m10379,14455l10379,14223e" filled="f" stroked="t" strokeweight="1.41852pt" strokecolor="#EDEDED">
                <v:path arrowok="t"/>
              </v:shape>
            </v:group>
            <v:group style="position:absolute;left:8869;top:14375;width:575;height:256" coordorigin="8869,14375" coordsize="575,256">
              <v:shape style="position:absolute;left:8869;top:14375;width:575;height:256" coordorigin="8869,14375" coordsize="575,256" path="m8869,14375l9444,14375,9444,14630,8869,14630,8869,14375e" filled="t" fillcolor="#EDEDED" stroked="f">
                <v:path arrowok="t"/>
                <v:fill/>
              </v:shape>
            </v:group>
            <v:group style="position:absolute;left:9529;top:14383;width:97;height:208" coordorigin="9529,14383" coordsize="97,208">
              <v:shape style="position:absolute;left:9529;top:14383;width:97;height:208" coordorigin="9529,14383" coordsize="97,208" path="m9529,14383l9626,14383,9626,14591,9529,14591,9529,14383xe" filled="t" fillcolor="#EDEDED" stroked="f">
                <v:path arrowok="t"/>
                <v:fill/>
              </v:shape>
            </v:group>
            <v:group style="position:absolute;left:9598;top:14383;width:218;height:251" coordorigin="9598,14383" coordsize="218,251">
              <v:shape style="position:absolute;left:9598;top:14383;width:218;height:251" coordorigin="9598,14383" coordsize="218,251" path="m9598,14383l9816,14383,9816,14634,9598,14634,9598,14383e" filled="t" fillcolor="#EDEDED" stroked="f">
                <v:path arrowok="t"/>
                <v:fill/>
              </v:shape>
            </v:group>
            <v:group style="position:absolute;left:9852;top:14313;width:173;height:344" coordorigin="9852,14313" coordsize="173,344">
              <v:shape style="position:absolute;left:9852;top:14313;width:173;height:344" coordorigin="9852,14313" coordsize="173,344" path="m9852,14313l10025,14313,10025,14657,9852,14657,9852,14313e" filled="t" fillcolor="#EDEDED" stroked="f">
                <v:path arrowok="t"/>
                <v:fill/>
              </v:shape>
            </v:group>
            <v:group style="position:absolute;left:10089;top:14250;width:2;height:417" coordorigin="10089,14250" coordsize="2,417">
              <v:shape style="position:absolute;left:10089;top:14250;width:2;height:417" coordorigin="10089,14250" coordsize="0,417" path="m10089,14667l10089,14250e" filled="f" stroked="t" strokeweight="1.64845pt" strokecolor="#C6D1DA">
                <v:path arrowok="t"/>
              </v:shape>
            </v:group>
            <v:group style="position:absolute;left:8779;top:14591;width:2;height:164" coordorigin="8779,14591" coordsize="2,164">
              <v:shape style="position:absolute;left:8779;top:14591;width:2;height:164" coordorigin="8779,14591" coordsize="0,164" path="m8779,14755l8779,14591e" filled="f" stroked="t" strokeweight="1.397924pt" strokecolor="#EDEDED">
                <v:path arrowok="t"/>
              </v:shape>
            </v:group>
            <v:group style="position:absolute;left:9461;top:14591;width:211;height:89" coordorigin="9461,14591" coordsize="211,89">
              <v:shape style="position:absolute;left:9461;top:14591;width:211;height:89" coordorigin="9461,14591" coordsize="211,89" path="m9461,14591l9672,14591,9672,14680,9461,14680,9461,14591xe" filled="t" fillcolor="#EDEDED" stroked="f">
                <v:path arrowok="t"/>
                <v:fill/>
              </v:shape>
            </v:group>
            <v:group style="position:absolute;left:9954;top:14589;width:2;height:172" coordorigin="9954,14589" coordsize="2,172">
              <v:shape style="position:absolute;left:9954;top:14589;width:2;height:172" coordorigin="9954,14589" coordsize="0,172" path="m9954,14761l9954,14589e" filled="f" stroked="t" strokeweight="3.29872pt" strokecolor="#EDEDED">
                <v:path arrowok="t"/>
              </v:shape>
            </v:group>
            <v:group style="position:absolute;left:8806;top:14732;width:171;height:205" coordorigin="8806,14732" coordsize="171,205">
              <v:shape style="position:absolute;left:8806;top:14732;width:171;height:205" coordorigin="8806,14732" coordsize="171,205" path="m8806,14732l8977,14732,8977,14936,8806,14936,8806,14732e" filled="t" fillcolor="#EDEDED" stroked="f">
                <v:path arrowok="t"/>
                <v:fill/>
              </v:shape>
            </v:group>
            <v:group style="position:absolute;left:9309;top:14732;width:2;height:205" coordorigin="9309,14732" coordsize="2,205">
              <v:shape style="position:absolute;left:9309;top:14732;width:2;height:205" coordorigin="9309,14732" coordsize="0,205" path="m9309,14936l9309,14732e" filled="f" stroked="t" strokeweight="4.556409pt" strokecolor="#EDEDED">
                <v:path arrowok="t"/>
              </v:shape>
            </v:group>
            <v:group style="position:absolute;left:9410;top:14680;width:320;height:269" coordorigin="9410,14680" coordsize="320,269">
              <v:shape style="position:absolute;left:9410;top:14680;width:320;height:269" coordorigin="9410,14680" coordsize="320,269" path="m9410,14680l9730,14680,9730,14949,9410,14949,9410,14680e" filled="t" fillcolor="#EDEDED" stroked="f">
                <v:path arrowok="t"/>
                <v:fill/>
              </v:shape>
            </v:group>
            <v:group style="position:absolute;left:9892;top:14778;width:225;height:145" coordorigin="9892,14778" coordsize="225,145">
              <v:shape style="position:absolute;left:9892;top:14778;width:225;height:145" coordorigin="9892,14778" coordsize="225,145" path="m9892,14778l10117,14778,10117,14923,9892,14923,9892,14778e" filled="t" fillcolor="#EDEDED" stroked="f">
                <v:path arrowok="t"/>
                <v:fill/>
              </v:shape>
            </v:group>
            <v:group style="position:absolute;left:10170;top:14698;width:2;height:251" coordorigin="10170,14698" coordsize="2,251">
              <v:shape style="position:absolute;left:10170;top:14698;width:2;height:251" coordorigin="10170,14698" coordsize="0,251" path="m10170,14949l10170,14698e" filled="f" stroked="t" strokeweight="3.915675pt" strokecolor="#EDEDED">
                <v:path arrowok="t"/>
              </v:shape>
            </v:group>
            <v:group style="position:absolute;left:8901;top:14860;width:2;height:278" coordorigin="8901,14860" coordsize="2,278">
              <v:shape style="position:absolute;left:8901;top:14860;width:2;height:278" coordorigin="8901,14860" coordsize="0,278" path="m8901,15138l8901,14860e" filled="f" stroked="t" strokeweight="4.163683pt" strokecolor="#EDEDED">
                <v:path arrowok="t"/>
              </v:shape>
            </v:group>
            <v:group style="position:absolute;left:9368;top:14875;width:2;height:253" coordorigin="9368,14875" coordsize="2,253">
              <v:shape style="position:absolute;left:9368;top:14875;width:2;height:253" coordorigin="9368,14875" coordsize="0,253" path="m9368,15128l9368,14875e" filled="f" stroked="t" strokeweight="4.52092pt" strokecolor="#EDEDED">
                <v:path arrowok="t"/>
              </v:shape>
            </v:group>
            <v:group style="position:absolute;left:9485;top:14945;width:2;height:162" coordorigin="9485,14945" coordsize="2,162">
              <v:shape style="position:absolute;left:9485;top:14945;width:2;height:162" coordorigin="9485,14945" coordsize="0,162" path="m9485,15106l9485,14945e" filled="f" stroked="t" strokeweight="2.4424pt" strokecolor="#EDEDED">
                <v:path arrowok="t"/>
              </v:shape>
            </v:group>
            <v:group style="position:absolute;left:9637;top:14945;width:183;height:162" coordorigin="9637,14945" coordsize="183,162">
              <v:shape style="position:absolute;left:9637;top:14945;width:183;height:162" coordorigin="9637,14945" coordsize="183,162" path="m9637,14945l9819,14945,9819,15106,9637,15106,9637,14945e" filled="t" fillcolor="#EDEDED" stroked="f">
                <v:path arrowok="t"/>
                <v:fill/>
              </v:shape>
            </v:group>
            <v:group style="position:absolute;left:9946;top:14913;width:113;height:205" coordorigin="9946,14913" coordsize="113,205">
              <v:shape style="position:absolute;left:9946;top:14913;width:113;height:205" coordorigin="9946,14913" coordsize="113,205" path="m9946,14913l10060,14913,10060,15118,9946,15118,9946,14913e" filled="t" fillcolor="#EDEDED" stroked="f">
                <v:path arrowok="t"/>
                <v:fill/>
              </v:shape>
            </v:group>
            <v:group style="position:absolute;left:9069;top:14977;width:102;height:256" coordorigin="9069,14977" coordsize="102,256">
              <v:shape style="position:absolute;left:9069;top:14977;width:102;height:256" coordorigin="9069,14977" coordsize="102,256" path="m9069,14977l9171,14977,9171,15233,9069,15233,9069,14977e" filled="t" fillcolor="#EDEDED" stroked="f">
                <v:path arrowok="t"/>
                <v:fill/>
              </v:shape>
            </v:group>
            <v:group style="position:absolute;left:9828;top:15029;width:103;height:188" coordorigin="9828,15029" coordsize="103,188">
              <v:shape style="position:absolute;left:9828;top:15029;width:103;height:188" coordorigin="9828,15029" coordsize="103,188" path="m9828,15029l9931,15029,9931,15218,9828,15218,9828,15029e" filled="t" fillcolor="#EDEDED" stroked="f">
                <v:path arrowok="t"/>
                <v:fill/>
              </v:shape>
            </v:group>
            <v:group style="position:absolute;left:9202;top:14919;width:165;height:417" coordorigin="9202,14919" coordsize="165,417">
              <v:shape style="position:absolute;left:9202;top:14919;width:165;height:417" coordorigin="9202,14919" coordsize="165,417" path="m9202,14919l9367,14919,9367,15337,9202,15337,9202,14919e" filled="t" fillcolor="#EDEDED" stroked="f">
                <v:path arrowok="t"/>
                <v:fill/>
              </v:shape>
            </v:group>
            <v:group style="position:absolute;left:9479;top:14919;width:2;height:417" coordorigin="9479,14919" coordsize="2,417">
              <v:shape style="position:absolute;left:9479;top:14919;width:2;height:417" coordorigin="9479,14919" coordsize="0,417" path="m9479,15337l9479,14919e" filled="f" stroked="t" strokeweight="4.450613pt" strokecolor="#EDED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9"/>
        </w:rPr>
        <w:t>Ii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right="-20"/>
        <w:jc w:val="right"/>
        <w:tabs>
          <w:tab w:pos="44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25"/>
          <w:szCs w:val="25"/>
          <w:color w:val="484848"/>
          <w:w w:val="103"/>
          <w:position w:val="-14"/>
        </w:rPr>
        <w:t>l</w:t>
      </w:r>
      <w:r>
        <w:rPr>
          <w:rFonts w:ascii="Arial" w:hAnsi="Arial" w:cs="Arial" w:eastAsia="Arial"/>
          <w:sz w:val="25"/>
          <w:szCs w:val="25"/>
          <w:color w:val="484848"/>
          <w:w w:val="102"/>
          <w:position w:val="-14"/>
        </w:rPr>
        <w:t>t</w:t>
      </w:r>
      <w:r>
        <w:rPr>
          <w:rFonts w:ascii="Arial" w:hAnsi="Arial" w:cs="Arial" w:eastAsia="Arial"/>
          <w:sz w:val="25"/>
          <w:szCs w:val="25"/>
          <w:color w:val="484848"/>
          <w:w w:val="100"/>
          <w:position w:val="-14"/>
        </w:rPr>
        <w:tab/>
      </w:r>
      <w:r>
        <w:rPr>
          <w:rFonts w:ascii="Arial" w:hAnsi="Arial" w:cs="Arial" w:eastAsia="Arial"/>
          <w:sz w:val="25"/>
          <w:szCs w:val="25"/>
          <w:color w:val="484848"/>
          <w:w w:val="100"/>
          <w:position w:val="-14"/>
        </w:rPr>
      </w:r>
      <w:r>
        <w:rPr>
          <w:rFonts w:ascii="Arial" w:hAnsi="Arial" w:cs="Arial" w:eastAsia="Arial"/>
          <w:sz w:val="19"/>
          <w:szCs w:val="19"/>
          <w:color w:val="484848"/>
          <w:spacing w:val="0"/>
          <w:w w:val="95"/>
          <w:position w:val="0"/>
        </w:rPr>
        <w:t>·i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3" w:lineRule="exact"/>
        <w:ind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6D6E6E"/>
          <w:w w:val="56"/>
          <w:i/>
          <w:position w:val="20"/>
        </w:rPr>
        <w:t>.</w:t>
      </w:r>
      <w:r>
        <w:rPr>
          <w:rFonts w:ascii="Arial" w:hAnsi="Arial" w:cs="Arial" w:eastAsia="Arial"/>
          <w:sz w:val="21"/>
          <w:szCs w:val="21"/>
          <w:color w:val="6D6E6E"/>
          <w:spacing w:val="-34"/>
          <w:w w:val="56"/>
          <w:i/>
          <w:position w:val="20"/>
        </w:rPr>
        <w:t>.</w:t>
      </w:r>
      <w:r>
        <w:rPr>
          <w:rFonts w:ascii="Arial" w:hAnsi="Arial" w:cs="Arial" w:eastAsia="Arial"/>
          <w:sz w:val="21"/>
          <w:szCs w:val="21"/>
          <w:color w:val="A3A3A3"/>
          <w:spacing w:val="-24"/>
          <w:w w:val="93"/>
          <w:i/>
          <w:position w:val="20"/>
        </w:rPr>
        <w:t>.</w:t>
      </w:r>
      <w:r>
        <w:rPr>
          <w:rFonts w:ascii="Arial" w:hAnsi="Arial" w:cs="Arial" w:eastAsia="Arial"/>
          <w:sz w:val="21"/>
          <w:szCs w:val="21"/>
          <w:color w:val="A3A3A3"/>
          <w:spacing w:val="14"/>
          <w:w w:val="83"/>
          <w:i/>
          <w:position w:val="20"/>
        </w:rPr>
        <w:t>\</w:t>
      </w:r>
      <w:r>
        <w:rPr>
          <w:rFonts w:ascii="Arial" w:hAnsi="Arial" w:cs="Arial" w:eastAsia="Arial"/>
          <w:sz w:val="21"/>
          <w:szCs w:val="21"/>
          <w:color w:val="A3A3A3"/>
          <w:spacing w:val="0"/>
          <w:w w:val="62"/>
          <w:i/>
          <w:position w:val="20"/>
        </w:rPr>
        <w:t>.</w:t>
      </w:r>
      <w:r>
        <w:rPr>
          <w:rFonts w:ascii="Arial" w:hAnsi="Arial" w:cs="Arial" w:eastAsia="Arial"/>
          <w:sz w:val="21"/>
          <w:szCs w:val="21"/>
          <w:color w:val="A3A3A3"/>
          <w:spacing w:val="14"/>
          <w:w w:val="100"/>
          <w:i/>
          <w:position w:val="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8B8B8"/>
          <w:spacing w:val="0"/>
          <w:w w:val="110"/>
          <w:position w:val="9"/>
        </w:rPr>
        <w:t>')</w:t>
      </w:r>
      <w:r>
        <w:rPr>
          <w:rFonts w:ascii="Times New Roman" w:hAnsi="Times New Roman" w:cs="Times New Roman" w:eastAsia="Times New Roman"/>
          <w:sz w:val="19"/>
          <w:szCs w:val="19"/>
          <w:color w:val="B8B8B8"/>
          <w:spacing w:val="-3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A3A3A3"/>
          <w:spacing w:val="-13"/>
          <w:w w:val="213"/>
          <w:position w:val="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-42"/>
          <w:w w:val="34"/>
          <w:i/>
          <w:position w:val="20"/>
        </w:rPr>
        <w:t>r</w:t>
      </w:r>
      <w:r>
        <w:rPr>
          <w:rFonts w:ascii="Times New Roman" w:hAnsi="Times New Roman" w:cs="Times New Roman" w:eastAsia="Times New Roman"/>
          <w:sz w:val="31"/>
          <w:szCs w:val="31"/>
          <w:color w:val="898989"/>
          <w:spacing w:val="-42"/>
          <w:w w:val="76"/>
          <w:position w:val="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0"/>
          <w:w w:val="34"/>
          <w:i/>
          <w:position w:val="2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-35"/>
          <w:w w:val="100"/>
          <w:i/>
          <w:position w:val="2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898989"/>
          <w:spacing w:val="0"/>
          <w:w w:val="76"/>
          <w:position w:val="3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898989"/>
          <w:spacing w:val="-15"/>
          <w:w w:val="76"/>
          <w:position w:val="3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A3A3A3"/>
          <w:spacing w:val="-14"/>
          <w:w w:val="63"/>
          <w:position w:val="20"/>
        </w:rPr>
        <w:t>t</w:t>
      </w:r>
      <w:r>
        <w:rPr>
          <w:rFonts w:ascii="Times New Roman" w:hAnsi="Times New Roman" w:cs="Times New Roman" w:eastAsia="Times New Roman"/>
          <w:sz w:val="31"/>
          <w:szCs w:val="31"/>
          <w:color w:val="B8B8B8"/>
          <w:spacing w:val="-7"/>
          <w:w w:val="23"/>
          <w:position w:val="3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A3A3A3"/>
          <w:spacing w:val="-30"/>
          <w:w w:val="64"/>
          <w:position w:val="20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B8B8B8"/>
          <w:spacing w:val="-1"/>
          <w:w w:val="23"/>
          <w:position w:val="3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898989"/>
          <w:spacing w:val="-50"/>
          <w:w w:val="145"/>
          <w:position w:val="20"/>
        </w:rPr>
        <w:t>:</w:t>
      </w:r>
      <w:r>
        <w:rPr>
          <w:rFonts w:ascii="Times New Roman" w:hAnsi="Times New Roman" w:cs="Times New Roman" w:eastAsia="Times New Roman"/>
          <w:sz w:val="31"/>
          <w:szCs w:val="31"/>
          <w:color w:val="B8B8B8"/>
          <w:spacing w:val="-6"/>
          <w:w w:val="23"/>
          <w:position w:val="3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B8B8B8"/>
          <w:spacing w:val="0"/>
          <w:w w:val="23"/>
          <w:position w:val="3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B8B8B8"/>
          <w:spacing w:val="-2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898989"/>
          <w:spacing w:val="0"/>
          <w:w w:val="81"/>
          <w:position w:val="20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898989"/>
          <w:spacing w:val="-16"/>
          <w:w w:val="100"/>
          <w:position w:val="2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3A3A3"/>
          <w:spacing w:val="0"/>
          <w:w w:val="81"/>
          <w:position w:val="20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A3A3A3"/>
          <w:spacing w:val="0"/>
          <w:w w:val="81"/>
          <w:position w:val="2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3A3A3"/>
          <w:spacing w:val="6"/>
          <w:w w:val="81"/>
          <w:position w:val="20"/>
        </w:rPr>
        <w:t> </w:t>
      </w:r>
      <w:r>
        <w:rPr>
          <w:rFonts w:ascii="Arial" w:hAnsi="Arial" w:cs="Arial" w:eastAsia="Arial"/>
          <w:sz w:val="9"/>
          <w:szCs w:val="9"/>
          <w:color w:val="A3A3A3"/>
          <w:spacing w:val="0"/>
          <w:w w:val="77"/>
          <w:i/>
          <w:position w:val="20"/>
        </w:rPr>
        <w:t>\"1'</w:t>
      </w:r>
      <w:r>
        <w:rPr>
          <w:rFonts w:ascii="Arial" w:hAnsi="Arial" w:cs="Arial" w:eastAsia="Arial"/>
          <w:sz w:val="9"/>
          <w:szCs w:val="9"/>
          <w:color w:val="A3A3A3"/>
          <w:spacing w:val="-11"/>
          <w:w w:val="100"/>
          <w:i/>
          <w:position w:val="2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A3A3A3"/>
          <w:spacing w:val="0"/>
          <w:w w:val="53"/>
          <w:position w:val="9"/>
        </w:rPr>
        <w:t>.,-.,</w:t>
      </w:r>
      <w:r>
        <w:rPr>
          <w:rFonts w:ascii="Times New Roman" w:hAnsi="Times New Roman" w:cs="Times New Roman" w:eastAsia="Times New Roman"/>
          <w:sz w:val="14"/>
          <w:szCs w:val="14"/>
          <w:color w:val="A3A3A3"/>
          <w:spacing w:val="-24"/>
          <w:w w:val="100"/>
          <w:position w:val="9"/>
        </w:rPr>
        <w:t> </w:t>
      </w:r>
      <w:r>
        <w:rPr>
          <w:rFonts w:ascii="Arial" w:hAnsi="Arial" w:cs="Arial" w:eastAsia="Arial"/>
          <w:sz w:val="15"/>
          <w:szCs w:val="15"/>
          <w:color w:val="A3A3A3"/>
          <w:spacing w:val="0"/>
          <w:w w:val="71"/>
          <w:position w:val="20"/>
        </w:rPr>
        <w:t>f.,.</w:t>
      </w:r>
      <w:r>
        <w:rPr>
          <w:rFonts w:ascii="Arial" w:hAnsi="Arial" w:cs="Arial" w:eastAsia="Arial"/>
          <w:sz w:val="15"/>
          <w:szCs w:val="15"/>
          <w:color w:val="898989"/>
          <w:spacing w:val="0"/>
          <w:w w:val="252"/>
          <w:position w:val="20"/>
        </w:rPr>
        <w:t>'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40" w:right="80"/>
          <w:cols w:num="2" w:equalWidth="0">
            <w:col w:w="5620" w:space="2969"/>
            <w:col w:w="3011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3" w:lineRule="auto"/>
        <w:ind w:left="4838" w:right="3732" w:firstLine="-154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8.160004pt;margin-top:-19.719460pt;width:20.259781pt;height:46pt;mso-position-horizontal-relative:page;mso-position-vertical-relative:paragraph;z-index:-15723" type="#_x0000_t202" filled="f" stroked="f">
            <v:textbox inset="0,0,0,0">
              <w:txbxContent>
                <w:p>
                  <w:pPr>
                    <w:spacing w:before="0" w:after="0" w:line="920" w:lineRule="exact"/>
                    <w:ind w:right="-178"/>
                    <w:jc w:val="left"/>
                    <w:rPr>
                      <w:rFonts w:ascii="Times New Roman" w:hAnsi="Times New Roman" w:cs="Times New Roman" w:eastAsia="Times New Roman"/>
                      <w:sz w:val="92"/>
                      <w:szCs w:val="9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2F2F2F"/>
                      <w:spacing w:val="0"/>
                      <w:w w:val="158"/>
                      <w:b/>
                      <w:bCs/>
                      <w:i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BELEDİYESİ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BAŞKANLIGI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96" w:lineRule="exact"/>
        <w:ind w:left="873" w:right="-20"/>
        <w:jc w:val="left"/>
        <w:tabs>
          <w:tab w:pos="44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.440002pt;margin-top:4.591729pt;width:49.881602pt;height:8pt;mso-position-horizontal-relative:page;mso-position-vertical-relative:paragraph;z-index:-15722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2F2F2F"/>
                      <w:spacing w:val="0"/>
                      <w:w w:val="100"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F2F2F"/>
          <w:w w:val="107"/>
          <w:position w:val="9"/>
        </w:rPr>
        <w:t>IZ</w:t>
      </w:r>
      <w:r>
        <w:rPr>
          <w:rFonts w:ascii="Arial" w:hAnsi="Arial" w:cs="Arial" w:eastAsia="Arial"/>
          <w:sz w:val="15"/>
          <w:szCs w:val="15"/>
          <w:color w:val="2F2F2F"/>
          <w:spacing w:val="-28"/>
          <w:w w:val="100"/>
          <w:position w:val="9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9"/>
        </w:rPr>
        <w:t>MIR</w:t>
      </w:r>
      <w:r>
        <w:rPr>
          <w:rFonts w:ascii="Arial" w:hAnsi="Arial" w:cs="Arial" w:eastAsia="Arial"/>
          <w:sz w:val="15"/>
          <w:szCs w:val="15"/>
          <w:color w:val="2F2F2F"/>
          <w:spacing w:val="-28"/>
          <w:w w:val="100"/>
          <w:position w:val="9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5" w:after="0" w:line="187" w:lineRule="exact"/>
        <w:ind w:left="657" w:right="-20"/>
        <w:jc w:val="left"/>
        <w:tabs>
          <w:tab w:pos="54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-1"/>
        </w:rPr>
        <w:t>BELEDIYESI</w:t>
      </w:r>
      <w:r>
        <w:rPr>
          <w:rFonts w:ascii="Arial" w:hAnsi="Arial" w:cs="Arial" w:eastAsia="Arial"/>
          <w:sz w:val="15"/>
          <w:szCs w:val="15"/>
          <w:color w:val="2F2F2F"/>
          <w:spacing w:val="-7"/>
          <w:w w:val="100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YANGIN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  <w:position w:val="0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3.199997" w:type="dxa"/>
      </w:tblPr>
      <w:tblGrid/>
      <w:tr>
        <w:trPr>
          <w:trHeight w:val="221" w:hRule="exact"/>
        </w:trPr>
        <w:tc>
          <w:tcPr>
            <w:tcW w:w="1101" w:type="dxa"/>
            <w:tcBorders>
              <w:top w:val="single" w:sz="7.68" w:space="0" w:color="707070"/>
              <w:bottom w:val="single" w:sz="7.68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0"/>
                <w:w w:val="100"/>
              </w:rPr>
              <w:t>Pla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0"/>
                <w:w w:val="10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375" w:type="dxa"/>
            <w:tcBorders>
              <w:top w:val="single" w:sz="7.68" w:space="0" w:color="707070"/>
              <w:bottom w:val="single" w:sz="7.68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187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0"/>
                <w:w w:val="105"/>
              </w:rPr>
              <w:t>:22.05.2017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371" w:type="dxa"/>
            <w:tcBorders>
              <w:top w:val="nil" w:sz="6" w:space="0" w:color="auto"/>
              <w:bottom w:val="single" w:sz="7.68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14" w:after="0" w:line="240" w:lineRule="auto"/>
              <w:ind w:left="323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F3F3F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F3F3F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0"/>
                <w:w w:val="107"/>
              </w:rPr>
              <w:t>23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239" w:type="dxa"/>
            <w:tcBorders>
              <w:top w:val="single" w:sz="3.84" w:space="0" w:color="545454"/>
              <w:bottom w:val="single" w:sz="7.68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40" w:lineRule="auto"/>
              <w:ind w:left="348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-13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F3F3F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F3F3F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0"/>
                <w:w w:val="106"/>
              </w:rPr>
              <w:t>:16:24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3955" w:type="dxa"/>
            <w:tcBorders>
              <w:top w:val="single" w:sz="7.68" w:space="0" w:color="747474"/>
              <w:bottom w:val="single" w:sz="7.68" w:space="0" w:color="777777"/>
              <w:left w:val="nil" w:sz="6" w:space="0" w:color="auto"/>
              <w:right w:val="single" w:sz="3.84" w:space="0" w:color="4B4B4B"/>
            </w:tcBorders>
          </w:tcPr>
          <w:p>
            <w:pPr>
              <w:spacing w:before="9" w:after="0" w:line="192" w:lineRule="exact"/>
              <w:ind w:left="163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0"/>
                <w:w w:val="100"/>
              </w:rPr>
              <w:t>frel: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0"/>
                <w:w w:val="145"/>
              </w:rPr>
              <w:t>ll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-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0"/>
                <w:w w:val="70"/>
              </w:rPr>
              <w:t>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11" w:hRule="exact"/>
        </w:trPr>
        <w:tc>
          <w:tcPr>
            <w:tcW w:w="1101" w:type="dxa"/>
            <w:tcBorders>
              <w:top w:val="single" w:sz="7.68" w:space="0" w:color="777777"/>
              <w:bottom w:val="single" w:sz="3.84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195" w:lineRule="exact"/>
              <w:ind w:left="59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F3F3F"/>
                <w:spacing w:val="0"/>
                <w:w w:val="97"/>
              </w:rPr>
              <w:t>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F3F3F"/>
                <w:spacing w:val="-1"/>
                <w:w w:val="97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0"/>
                <w:w w:val="97"/>
              </w:rPr>
              <w:t>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0"/>
                <w:w w:val="97"/>
              </w:rPr>
              <w:t>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-16"/>
                <w:w w:val="97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F3F3F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F3F3F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0"/>
                <w:w w:val="102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375" w:type="dxa"/>
            <w:tcBorders>
              <w:top w:val="single" w:sz="7.68" w:space="0" w:color="777777"/>
              <w:bottom w:val="single" w:sz="3.84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195" w:lineRule="exact"/>
              <w:ind w:left="191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0"/>
                <w:w w:val="105"/>
              </w:rPr>
              <w:t>:22.05.2017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371" w:type="dxa"/>
            <w:tcBorders>
              <w:top w:val="single" w:sz="7.68" w:space="0" w:color="777777"/>
              <w:bottom w:val="single" w:sz="3.84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328" w:right="-20"/>
              <w:jc w:val="left"/>
              <w:tabs>
                <w:tab w:pos="156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w w:val="71"/>
              </w:rPr>
              <w:t>IK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-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0"/>
                <w:w w:val="100"/>
              </w:rPr>
              <w:t>ayıı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-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0"/>
                <w:w w:val="118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-11"/>
                <w:w w:val="118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0"/>
                <w:w w:val="118"/>
              </w:rPr>
              <w:t>3377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239" w:type="dxa"/>
            <w:tcBorders>
              <w:top w:val="single" w:sz="7.68" w:space="0" w:color="777777"/>
              <w:bottom w:val="single" w:sz="3.84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195" w:lineRule="exact"/>
              <w:ind w:left="348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-13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F3F3F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F3F3F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0"/>
                <w:w w:val="105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3955" w:type="dxa"/>
            <w:tcBorders>
              <w:top w:val="single" w:sz="7.68" w:space="0" w:color="777777"/>
              <w:bottom w:val="single" w:sz="3.84" w:space="0" w:color="484848"/>
              <w:left w:val="nil" w:sz="6" w:space="0" w:color="auto"/>
              <w:right w:val="single" w:sz="7.68" w:space="0" w:color="6B6B6B"/>
            </w:tcBorders>
          </w:tcPr>
          <w:p>
            <w:pPr/>
            <w:rPr/>
          </w:p>
        </w:tc>
      </w:tr>
    </w:tbl>
    <w:p>
      <w:pPr>
        <w:spacing w:before="0" w:after="0" w:line="187" w:lineRule="exact"/>
        <w:ind w:left="14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!Bildirile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Yeşildere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ağaciandırma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alanı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Konak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" w:after="0" w:line="20" w:lineRule="exact"/>
        <w:jc w:val="left"/>
        <w:rPr>
          <w:sz w:val="2"/>
          <w:szCs w:val="2"/>
        </w:rPr>
      </w:pPr>
      <w:rPr/>
      <w:r>
        <w:rPr>
          <w:sz w:val="2"/>
          <w:szCs w:val="2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22.399979" w:type="dxa"/>
      </w:tblPr>
      <w:tblGrid/>
      <w:tr>
        <w:trPr>
          <w:trHeight w:val="221" w:hRule="exact"/>
        </w:trPr>
        <w:tc>
          <w:tcPr>
            <w:tcW w:w="1110" w:type="dxa"/>
            <w:tcBorders>
              <w:top w:val="single" w:sz="7.68" w:space="0" w:color="777777"/>
              <w:bottom w:val="single" w:sz="7.68" w:space="0" w:color="747474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F3F3F"/>
                <w:spacing w:val="0"/>
                <w:w w:val="108"/>
              </w:rPr>
              <w:t>DoğruAdres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5228" w:type="dxa"/>
            <w:tcBorders>
              <w:top w:val="single" w:sz="7.68" w:space="0" w:color="777777"/>
              <w:bottom w:val="single" w:sz="7.68" w:space="0" w:color="747474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173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0"/>
                <w:w w:val="100"/>
              </w:rPr>
              <w:t>Yeşildere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0"/>
                <w:w w:val="100"/>
              </w:rPr>
              <w:t>caddesi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3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0"/>
                <w:w w:val="100"/>
              </w:rPr>
              <w:t>ağaçlandırma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0"/>
                <w:w w:val="100"/>
              </w:rPr>
              <w:t>alanı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0"/>
                <w:w w:val="104"/>
              </w:rPr>
              <w:t>Konak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4694" w:type="dxa"/>
            <w:tcBorders>
              <w:top w:val="single" w:sz="7.68" w:space="0" w:color="777777"/>
              <w:bottom w:val="single" w:sz="7.68" w:space="0" w:color="747474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11" w:hRule="exact"/>
        </w:trPr>
        <w:tc>
          <w:tcPr>
            <w:tcW w:w="1110" w:type="dxa"/>
            <w:tcBorders>
              <w:top w:val="single" w:sz="7.68" w:space="0" w:color="747474"/>
              <w:bottom w:val="single" w:sz="3.84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192" w:lineRule="exact"/>
              <w:ind w:left="45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-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0"/>
                <w:w w:val="105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5228" w:type="dxa"/>
            <w:tcBorders>
              <w:top w:val="single" w:sz="7.68" w:space="0" w:color="747474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195" w:lineRule="exact"/>
              <w:ind w:left="154" w:right="-20"/>
              <w:jc w:val="left"/>
              <w:tabs>
                <w:tab w:pos="308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8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8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4694" w:type="dxa"/>
            <w:tcBorders>
              <w:top w:val="single" w:sz="7.68" w:space="0" w:color="747474"/>
              <w:bottom w:val="single" w:sz="3.84" w:space="0" w:color="3F3F3F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192" w:lineRule="exact"/>
              <w:ind w:left="119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0"/>
                <w:w w:val="100"/>
              </w:rPr>
              <w:t> 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0"/>
                <w:w w:val="100"/>
              </w:rPr>
              <w:t>:Sigara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F2F2F"/>
                <w:spacing w:val="0"/>
                <w:w w:val="105"/>
              </w:rPr>
              <w:t>izmariti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195" w:lineRule="exact"/>
        <w:ind w:left="162" w:right="-20"/>
        <w:jc w:val="left"/>
        <w:tabs>
          <w:tab w:pos="3380" w:val="left"/>
          <w:tab w:pos="65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57577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84" w:lineRule="exact"/>
        <w:ind w:left="3398" w:right="-20"/>
        <w:jc w:val="left"/>
        <w:tabs>
          <w:tab w:pos="65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Betonarme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Çelik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3"/>
        </w:rPr>
        <w:t>Di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6"/>
          <w:w w:val="100"/>
          <w:position w:val="-3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3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3"/>
        </w:rPr>
      </w:r>
      <w:r>
        <w:rPr>
          <w:rFonts w:ascii="Arial" w:hAnsi="Arial" w:cs="Arial" w:eastAsia="Arial"/>
          <w:sz w:val="18"/>
          <w:szCs w:val="18"/>
          <w:color w:val="757577"/>
          <w:spacing w:val="0"/>
          <w:w w:val="92"/>
          <w:position w:val="-2"/>
        </w:rPr>
        <w:t>....</w:t>
      </w:r>
      <w:r>
        <w:rPr>
          <w:rFonts w:ascii="Arial" w:hAnsi="Arial" w:cs="Arial" w:eastAsia="Arial"/>
          <w:sz w:val="18"/>
          <w:szCs w:val="18"/>
          <w:color w:val="757577"/>
          <w:spacing w:val="-5"/>
          <w:w w:val="92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91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4D4D4D"/>
          <w:spacing w:val="-1"/>
          <w:w w:val="91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757577"/>
          <w:spacing w:val="0"/>
          <w:w w:val="96"/>
          <w:position w:val="-2"/>
        </w:rPr>
        <w:t>...</w:t>
      </w:r>
      <w:r>
        <w:rPr>
          <w:rFonts w:ascii="Arial" w:hAnsi="Arial" w:cs="Arial" w:eastAsia="Arial"/>
          <w:sz w:val="18"/>
          <w:szCs w:val="18"/>
          <w:color w:val="757577"/>
          <w:spacing w:val="-8"/>
          <w:w w:val="96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4D4D4D"/>
          <w:spacing w:val="-10"/>
          <w:w w:val="106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757577"/>
          <w:spacing w:val="-18"/>
          <w:w w:val="132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89"/>
          <w:position w:val="-2"/>
        </w:rPr>
        <w:t>..</w:t>
      </w:r>
      <w:r>
        <w:rPr>
          <w:rFonts w:ascii="Arial" w:hAnsi="Arial" w:cs="Arial" w:eastAsia="Arial"/>
          <w:sz w:val="18"/>
          <w:szCs w:val="18"/>
          <w:color w:val="4D4D4D"/>
          <w:spacing w:val="-18"/>
          <w:w w:val="89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757577"/>
          <w:spacing w:val="0"/>
          <w:w w:val="98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757577"/>
          <w:spacing w:val="-18"/>
          <w:w w:val="98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4D4D4D"/>
          <w:spacing w:val="-5"/>
          <w:w w:val="106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2F2F2F"/>
          <w:spacing w:val="-15"/>
          <w:w w:val="106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757577"/>
          <w:spacing w:val="-11"/>
          <w:w w:val="159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89"/>
          <w:position w:val="-2"/>
        </w:rPr>
        <w:t>..</w:t>
      </w:r>
      <w:r>
        <w:rPr>
          <w:rFonts w:ascii="Arial" w:hAnsi="Arial" w:cs="Arial" w:eastAsia="Arial"/>
          <w:sz w:val="18"/>
          <w:szCs w:val="18"/>
          <w:color w:val="2F2F2F"/>
          <w:spacing w:val="-1"/>
          <w:w w:val="89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757577"/>
          <w:spacing w:val="-13"/>
          <w:w w:val="159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3F3F3F"/>
          <w:spacing w:val="-15"/>
          <w:w w:val="106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606060"/>
          <w:spacing w:val="0"/>
          <w:w w:val="94"/>
          <w:position w:val="-2"/>
        </w:rPr>
        <w:t>....</w:t>
      </w:r>
      <w:r>
        <w:rPr>
          <w:rFonts w:ascii="Arial" w:hAnsi="Arial" w:cs="Arial" w:eastAsia="Arial"/>
          <w:sz w:val="18"/>
          <w:szCs w:val="18"/>
          <w:color w:val="606060"/>
          <w:spacing w:val="-18"/>
          <w:w w:val="94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3F3F3F"/>
          <w:spacing w:val="-10"/>
          <w:w w:val="106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606060"/>
          <w:spacing w:val="0"/>
          <w:w w:val="93"/>
          <w:position w:val="-2"/>
        </w:rPr>
        <w:t>..</w:t>
      </w:r>
      <w:r>
        <w:rPr>
          <w:rFonts w:ascii="Arial" w:hAnsi="Arial" w:cs="Arial" w:eastAsia="Arial"/>
          <w:sz w:val="18"/>
          <w:szCs w:val="18"/>
          <w:color w:val="606060"/>
          <w:spacing w:val="-5"/>
          <w:w w:val="93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3F3F3F"/>
          <w:spacing w:val="-15"/>
          <w:w w:val="106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606060"/>
          <w:spacing w:val="0"/>
          <w:w w:val="93"/>
          <w:position w:val="-2"/>
        </w:rPr>
        <w:t>......</w:t>
      </w:r>
      <w:r>
        <w:rPr>
          <w:rFonts w:ascii="Arial" w:hAnsi="Arial" w:cs="Arial" w:eastAsia="Arial"/>
          <w:sz w:val="18"/>
          <w:szCs w:val="18"/>
          <w:color w:val="606060"/>
          <w:spacing w:val="-34"/>
          <w:w w:val="93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3F3F3F"/>
          <w:spacing w:val="-15"/>
          <w:w w:val="106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606060"/>
          <w:spacing w:val="0"/>
          <w:w w:val="105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606060"/>
          <w:spacing w:val="-10"/>
          <w:w w:val="105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98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3F3F3F"/>
          <w:spacing w:val="-15"/>
          <w:w w:val="98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757577"/>
          <w:spacing w:val="0"/>
          <w:w w:val="105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757577"/>
          <w:spacing w:val="-18"/>
          <w:w w:val="105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98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4D4D4D"/>
          <w:spacing w:val="-23"/>
          <w:w w:val="98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2F2F2F"/>
          <w:spacing w:val="-18"/>
          <w:w w:val="132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757577"/>
          <w:spacing w:val="0"/>
          <w:w w:val="98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757577"/>
          <w:spacing w:val="-32"/>
          <w:w w:val="98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92"/>
          <w:position w:val="-2"/>
        </w:rPr>
        <w:t>.....</w:t>
      </w:r>
      <w:r>
        <w:rPr>
          <w:rFonts w:ascii="Arial" w:hAnsi="Arial" w:cs="Arial" w:eastAsia="Arial"/>
          <w:sz w:val="18"/>
          <w:szCs w:val="18"/>
          <w:color w:val="4D4D4D"/>
          <w:spacing w:val="-15"/>
          <w:w w:val="92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757577"/>
          <w:spacing w:val="-18"/>
          <w:w w:val="132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89"/>
          <w:position w:val="-2"/>
        </w:rPr>
        <w:t>..</w:t>
      </w:r>
      <w:r>
        <w:rPr>
          <w:rFonts w:ascii="Arial" w:hAnsi="Arial" w:cs="Arial" w:eastAsia="Arial"/>
          <w:sz w:val="18"/>
          <w:szCs w:val="18"/>
          <w:color w:val="4D4D4D"/>
          <w:spacing w:val="-5"/>
          <w:w w:val="89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757577"/>
          <w:spacing w:val="0"/>
          <w:w w:val="98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757577"/>
          <w:spacing w:val="-23"/>
          <w:w w:val="98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96"/>
          <w:position w:val="-2"/>
        </w:rPr>
        <w:t>...</w:t>
      </w:r>
      <w:r>
        <w:rPr>
          <w:rFonts w:ascii="Arial" w:hAnsi="Arial" w:cs="Arial" w:eastAsia="Arial"/>
          <w:sz w:val="18"/>
          <w:szCs w:val="18"/>
          <w:color w:val="4D4D4D"/>
          <w:spacing w:val="-24"/>
          <w:w w:val="96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757577"/>
          <w:spacing w:val="-13"/>
          <w:w w:val="159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3F3F3F"/>
          <w:spacing w:val="-10"/>
          <w:w w:val="106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757577"/>
          <w:spacing w:val="0"/>
          <w:w w:val="98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757577"/>
          <w:spacing w:val="-10"/>
          <w:w w:val="98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91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3F3F3F"/>
          <w:spacing w:val="-1"/>
          <w:w w:val="91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606060"/>
          <w:spacing w:val="-13"/>
          <w:w w:val="159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3F3F3F"/>
          <w:spacing w:val="-5"/>
          <w:w w:val="106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757577"/>
          <w:spacing w:val="0"/>
          <w:w w:val="92"/>
          <w:position w:val="-2"/>
        </w:rPr>
        <w:t>....</w:t>
      </w:r>
      <w:r>
        <w:rPr>
          <w:rFonts w:ascii="Arial" w:hAnsi="Arial" w:cs="Arial" w:eastAsia="Arial"/>
          <w:sz w:val="18"/>
          <w:szCs w:val="18"/>
          <w:color w:val="757577"/>
          <w:spacing w:val="-25"/>
          <w:w w:val="92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89"/>
          <w:position w:val="-2"/>
        </w:rPr>
        <w:t>...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20" w:bottom="280" w:left="500" w:right="140"/>
        </w:sectPr>
      </w:pPr>
      <w:rPr/>
    </w:p>
    <w:p>
      <w:pPr>
        <w:spacing w:before="0" w:after="0" w:line="381" w:lineRule="exact"/>
        <w:ind w:right="465"/>
        <w:jc w:val="right"/>
        <w:tabs>
          <w:tab w:pos="460" w:val="left"/>
          <w:tab w:pos="1060" w:val="left"/>
        </w:tabs>
        <w:rPr>
          <w:rFonts w:ascii="Arial" w:hAnsi="Arial" w:cs="Arial" w:eastAsia="Arial"/>
          <w:sz w:val="42"/>
          <w:szCs w:val="4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1.839996pt;margin-top:12.75325pt;width:1.375pt;height:5pt;mso-position-horizontal-relative:page;mso-position-vertical-relative:paragraph;z-index:-15715" type="#_x0000_t202" filled="f" stroked="f">
            <v:textbox inset="0,0,0,0">
              <w:txbxContent>
                <w:p>
                  <w:pPr>
                    <w:spacing w:before="0" w:after="0" w:line="100" w:lineRule="exact"/>
                    <w:ind w:right="-55"/>
                    <w:jc w:val="left"/>
                    <w:rPr>
                      <w:rFonts w:ascii="Times New Roman" w:hAnsi="Times New Roman" w:cs="Times New Roman" w:eastAsia="Times New Roman"/>
                      <w:sz w:val="10"/>
                      <w:szCs w:val="1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AFAFB1"/>
                      <w:spacing w:val="0"/>
                      <w:w w:val="55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2F2F2F"/>
          <w:w w:val="104"/>
          <w:position w:val="10"/>
        </w:rPr>
        <w:t>X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w w:val="100"/>
          <w:position w:val="10"/>
        </w:rPr>
      </w:r>
      <w:r>
        <w:rPr>
          <w:rFonts w:ascii="Arial" w:hAnsi="Arial" w:cs="Arial" w:eastAsia="Arial"/>
          <w:sz w:val="42"/>
          <w:szCs w:val="42"/>
          <w:color w:val="2F2F2F"/>
          <w:w w:val="51"/>
          <w:position w:val="-4"/>
        </w:rPr>
        <w:t>ı</w:t>
      </w:r>
      <w:r>
        <w:rPr>
          <w:rFonts w:ascii="Arial" w:hAnsi="Arial" w:cs="Arial" w:eastAsia="Arial"/>
          <w:sz w:val="42"/>
          <w:szCs w:val="42"/>
          <w:color w:val="2F2F2F"/>
          <w:w w:val="100"/>
          <w:position w:val="-4"/>
        </w:rPr>
        <w:tab/>
      </w:r>
      <w:r>
        <w:rPr>
          <w:rFonts w:ascii="Arial" w:hAnsi="Arial" w:cs="Arial" w:eastAsia="Arial"/>
          <w:sz w:val="42"/>
          <w:szCs w:val="42"/>
          <w:color w:val="2F2F2F"/>
          <w:w w:val="100"/>
          <w:position w:val="-4"/>
        </w:rPr>
      </w:r>
      <w:r>
        <w:rPr>
          <w:rFonts w:ascii="Arial" w:hAnsi="Arial" w:cs="Arial" w:eastAsia="Arial"/>
          <w:sz w:val="42"/>
          <w:szCs w:val="42"/>
          <w:color w:val="606060"/>
          <w:spacing w:val="0"/>
          <w:w w:val="51"/>
          <w:position w:val="-4"/>
        </w:rPr>
        <w:t>ı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37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1"/>
        </w:rPr>
        <w:t>angını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5"/>
          <w:w w:val="1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1"/>
        </w:rPr>
        <w:t>KontrolAltınaAlma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4"/>
          <w:w w:val="1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:16:25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500" w:right="140"/>
          <w:cols w:num="2" w:equalWidth="0">
            <w:col w:w="5365" w:space="1213"/>
            <w:col w:w="4702"/>
          </w:cols>
        </w:sectPr>
      </w:pPr>
      <w:rPr/>
    </w:p>
    <w:p>
      <w:pPr>
        <w:spacing w:before="0" w:after="0" w:line="183" w:lineRule="exact"/>
        <w:ind w:left="162" w:right="-20"/>
        <w:jc w:val="left"/>
        <w:tabs>
          <w:tab w:pos="2200" w:val="left"/>
          <w:tab w:pos="5480" w:val="left"/>
          <w:tab w:pos="72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-3"/>
          <w:w w:val="179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9"/>
          <w:position w:val="0"/>
        </w:rPr>
        <w:t>hibi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57577"/>
          <w:spacing w:val="0"/>
          <w:w w:val="129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57577"/>
          <w:spacing w:val="-16"/>
          <w:w w:val="129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Öğrenilemedi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62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0"/>
        </w:rPr>
        <w:t>racı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4"/>
          <w:position w:val="0"/>
        </w:rPr>
        <w:t>Öğrenilemedi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87" w:after="0" w:line="240" w:lineRule="auto"/>
        <w:ind w:left="229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6"/>
          <w:szCs w:val="16"/>
          <w:color w:val="4D4D4D"/>
          <w:w w:val="169"/>
        </w:rPr>
        <w:t>ı</w:t>
      </w:r>
      <w:r>
        <w:rPr>
          <w:rFonts w:ascii="Arial" w:hAnsi="Arial" w:cs="Arial" w:eastAsia="Arial"/>
          <w:sz w:val="16"/>
          <w:szCs w:val="16"/>
          <w:color w:val="4D4D4D"/>
          <w:spacing w:val="5"/>
          <w:w w:val="17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94"/>
        </w:rPr>
        <w:t>iri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6"/>
          <w:w w:val="12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</w:rPr>
        <w:t>Uzeyi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EMRE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32" w:lineRule="exact"/>
        <w:ind w:left="2231" w:right="-20"/>
        <w:jc w:val="left"/>
        <w:tabs>
          <w:tab w:pos="4440" w:val="left"/>
          <w:tab w:pos="73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84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8"/>
          <w:w w:val="184"/>
          <w:position w:val="1"/>
        </w:rPr>
        <w:t> </w:t>
      </w:r>
      <w:r>
        <w:rPr>
          <w:rFonts w:ascii="Arial" w:hAnsi="Arial" w:cs="Arial" w:eastAsia="Arial"/>
          <w:sz w:val="22"/>
          <w:szCs w:val="22"/>
          <w:color w:val="2F2F2F"/>
          <w:spacing w:val="0"/>
          <w:w w:val="184"/>
          <w:position w:val="1"/>
        </w:rPr>
        <w:t>ı</w:t>
      </w:r>
      <w:r>
        <w:rPr>
          <w:rFonts w:ascii="Arial" w:hAnsi="Arial" w:cs="Arial" w:eastAsia="Arial"/>
          <w:sz w:val="22"/>
          <w:szCs w:val="22"/>
          <w:color w:val="2F2F2F"/>
          <w:spacing w:val="-89"/>
          <w:w w:val="184"/>
          <w:position w:val="1"/>
        </w:rPr>
        <w:t> </w:t>
      </w:r>
      <w:r>
        <w:rPr>
          <w:rFonts w:ascii="Arial" w:hAnsi="Arial" w:cs="Arial" w:eastAsia="Arial"/>
          <w:sz w:val="22"/>
          <w:szCs w:val="22"/>
          <w:color w:val="2F2F2F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2"/>
          <w:szCs w:val="22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yıkı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29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5"/>
          <w:w w:val="129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16:25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Varı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7"/>
          <w:position w:val="-1"/>
        </w:rPr>
        <w:t>16:28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500" w:right="140"/>
        </w:sectPr>
      </w:pPr>
      <w:rPr/>
    </w:p>
    <w:p>
      <w:pPr>
        <w:spacing w:before="0" w:after="0" w:line="181" w:lineRule="exact"/>
        <w:ind w:left="143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15"/>
        </w:rPr>
        <w:t>piden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1"/>
        </w:rPr>
        <w:t>f'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4"/>
          <w:w w:val="100"/>
          <w:position w:val="-1"/>
        </w:rPr>
        <w:t>\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8"/>
          <w:position w:val="-1"/>
        </w:rPr>
        <w:t>Plakası:3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8"/>
          <w:position w:val="-1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0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20"/>
          <w:position w:val="-1"/>
        </w:rPr>
        <w:t>652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500" w:right="140"/>
          <w:cols w:num="2" w:equalWidth="0">
            <w:col w:w="581" w:space="1635"/>
            <w:col w:w="9064"/>
          </w:cols>
        </w:sectPr>
      </w:pPr>
      <w:rPr/>
    </w:p>
    <w:p>
      <w:pPr>
        <w:spacing w:before="0" w:after="0" w:line="282" w:lineRule="exact"/>
        <w:ind w:left="162" w:right="-20"/>
        <w:jc w:val="left"/>
        <w:tabs>
          <w:tab w:pos="4440" w:val="left"/>
          <w:tab w:pos="666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8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3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</w:r>
      <w:r>
        <w:rPr>
          <w:rFonts w:ascii="Arial" w:hAnsi="Arial" w:cs="Arial" w:eastAsia="Arial"/>
          <w:sz w:val="17"/>
          <w:szCs w:val="17"/>
          <w:color w:val="757577"/>
          <w:spacing w:val="0"/>
          <w:w w:val="168"/>
          <w:position w:val="-2"/>
        </w:rPr>
        <w:t>: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9" w:after="0" w:line="240" w:lineRule="auto"/>
        <w:ind w:left="4438" w:right="4817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4" w:after="0" w:line="240" w:lineRule="auto"/>
        <w:ind w:left="4421" w:right="4531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Emniyet-Jandarma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left="2203" w:right="2178"/>
        <w:jc w:val="center"/>
        <w:tabs>
          <w:tab w:pos="4420" w:val="left"/>
          <w:tab w:pos="8940" w:val="left"/>
        </w:tabs>
        <w:rPr>
          <w:rFonts w:ascii="Arial" w:hAnsi="Arial" w:cs="Arial" w:eastAsia="Arial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</w:r>
      <w:r>
        <w:rPr>
          <w:rFonts w:ascii="Arial" w:hAnsi="Arial" w:cs="Arial" w:eastAsia="Arial"/>
          <w:sz w:val="9"/>
          <w:szCs w:val="9"/>
          <w:color w:val="2F2F2F"/>
          <w:spacing w:val="0"/>
          <w:w w:val="64"/>
        </w:rPr>
        <w:t>&lt;</w:t>
      </w:r>
      <w:r>
        <w:rPr>
          <w:rFonts w:ascii="Arial" w:hAnsi="Arial" w:cs="Arial" w:eastAsia="Arial"/>
          <w:sz w:val="9"/>
          <w:szCs w:val="9"/>
          <w:color w:val="2F2F2F"/>
          <w:spacing w:val="0"/>
          <w:w w:val="65"/>
        </w:rPr>
        <w:t>)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</w:rPr>
      </w:r>
    </w:p>
    <w:p>
      <w:pPr>
        <w:spacing w:before="44" w:after="0" w:line="202" w:lineRule="exact"/>
        <w:ind w:left="162" w:right="-20"/>
        <w:jc w:val="left"/>
        <w:tabs>
          <w:tab w:pos="2260" w:val="left"/>
          <w:tab w:pos="4440" w:val="left"/>
          <w:tab w:pos="73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w w:val="98"/>
        </w:rPr>
        <w:t>Yardı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"/>
          <w:w w:val="98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2"/>
          <w:w w:val="119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6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39"/>
          <w:position w:val="-1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39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14"/>
          <w:w w:val="139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1"/>
          <w:position w:val="0"/>
        </w:rPr>
        <w:t>Sayıs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7"/>
          <w:w w:val="101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757577"/>
          <w:spacing w:val="0"/>
          <w:w w:val="154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5" w:after="0" w:line="281" w:lineRule="exact"/>
        <w:ind w:left="2236" w:right="-20"/>
        <w:jc w:val="left"/>
        <w:tabs>
          <w:tab w:pos="748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6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6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6"/>
        </w:rPr>
      </w:r>
      <w:r>
        <w:rPr>
          <w:rFonts w:ascii="Arial" w:hAnsi="Arial" w:cs="Arial" w:eastAsia="Arial"/>
          <w:sz w:val="28"/>
          <w:szCs w:val="28"/>
          <w:color w:val="9C9EA1"/>
          <w:spacing w:val="0"/>
          <w:w w:val="170"/>
          <w:position w:val="-3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30" w:lineRule="exact"/>
        <w:ind w:left="223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Yardıma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5"/>
          <w:w w:val="100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  <w:position w:val="1"/>
        </w:rPr>
        <w:t>A.</w:t>
      </w:r>
      <w:r>
        <w:rPr>
          <w:rFonts w:ascii="Arial" w:hAnsi="Arial" w:cs="Arial" w:eastAsia="Arial"/>
          <w:sz w:val="17"/>
          <w:szCs w:val="17"/>
          <w:color w:val="2F2F2F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  <w:position w:val="1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8" w:after="0" w:line="240" w:lineRule="auto"/>
        <w:ind w:left="2236" w:right="-20"/>
        <w:jc w:val="left"/>
        <w:tabs>
          <w:tab w:pos="834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Adı-Sovad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7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15"/>
          <w:szCs w:val="15"/>
          <w:color w:val="AFAFB1"/>
          <w:spacing w:val="0"/>
          <w:w w:val="100"/>
          <w:position w:val="-3"/>
        </w:rPr>
        <w:t>6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left="143" w:right="-20"/>
        <w:jc w:val="left"/>
        <w:tabs>
          <w:tab w:pos="22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2"/>
        </w:rPr>
        <w:t>Playı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2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2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2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  <w:position w:val="0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  <w:position w:val="0"/>
        </w:rPr>
        <w:t>varıldığında,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0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6"/>
          <w:w w:val="115"/>
          <w:position w:val="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  <w:position w:val="0"/>
        </w:rPr>
        <w:t>tların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  <w:position w:val="0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1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4"/>
          <w:position w:val="0"/>
        </w:rPr>
        <w:t>duma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7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0"/>
        </w:rPr>
        <w:t>l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0"/>
        </w:rPr>
        <w:t>ı</w:t>
      </w:r>
      <w:r>
        <w:rPr>
          <w:rFonts w:ascii="Arial" w:hAnsi="Arial" w:cs="Arial" w:eastAsia="Arial"/>
          <w:sz w:val="19"/>
          <w:szCs w:val="19"/>
          <w:color w:val="2F2F2F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6"/>
          <w:position w:val="0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9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6"/>
          <w:position w:val="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6"/>
          <w:position w:val="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6"/>
          <w:position w:val="0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421" w:right="4249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söndürücü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1" w:lineRule="exact"/>
        <w:ind w:left="153" w:right="-20"/>
        <w:jc w:val="left"/>
        <w:tabs>
          <w:tab w:pos="2220" w:val="left"/>
          <w:tab w:pos="4440" w:val="left"/>
          <w:tab w:pos="6360" w:val="left"/>
          <w:tab w:pos="7940" w:val="left"/>
          <w:tab w:pos="95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60.480011pt;margin-top:.404144pt;width:4.01373pt;height:23pt;mso-position-horizontal-relative:page;mso-position-vertical-relative:paragraph;z-index:-15721" type="#_x0000_t202" filled="f" stroked="f">
            <v:textbox inset="0,0,0,0">
              <w:txbxContent>
                <w:p>
                  <w:pPr>
                    <w:spacing w:before="0" w:after="0" w:line="460" w:lineRule="exact"/>
                    <w:ind w:right="-109"/>
                    <w:jc w:val="left"/>
                    <w:rPr>
                      <w:rFonts w:ascii="Arial" w:hAnsi="Arial" w:cs="Arial" w:eastAsia="Arial"/>
                      <w:sz w:val="46"/>
                      <w:szCs w:val="46"/>
                    </w:rPr>
                  </w:pPr>
                  <w:rPr/>
                  <w:r>
                    <w:rPr>
                      <w:rFonts w:ascii="Arial" w:hAnsi="Arial" w:cs="Arial" w:eastAsia="Arial"/>
                      <w:sz w:val="46"/>
                      <w:szCs w:val="46"/>
                      <w:color w:val="9C9EA1"/>
                      <w:spacing w:val="0"/>
                      <w:w w:val="62"/>
                    </w:rPr>
                    <w:t>.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2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2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7"/>
          <w:position w:val="0"/>
        </w:rPr>
        <w:t>Sul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7"/>
          <w:position w:val="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7"/>
          <w:position w:val="0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m3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IKöpük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8"/>
          <w:w w:val="40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98"/>
          <w:position w:val="-1"/>
        </w:rPr>
        <w:t>K.K.T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99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</w:r>
      <w:r>
        <w:rPr>
          <w:rFonts w:ascii="Arial" w:hAnsi="Arial" w:cs="Arial" w:eastAsia="Arial"/>
          <w:sz w:val="24"/>
          <w:szCs w:val="24"/>
          <w:color w:val="4D4D4D"/>
          <w:spacing w:val="0"/>
          <w:w w:val="61"/>
          <w:position w:val="-1"/>
        </w:rPr>
        <w:t>I</w:t>
      </w:r>
      <w:r>
        <w:rPr>
          <w:rFonts w:ascii="Arial" w:hAnsi="Arial" w:cs="Arial" w:eastAsia="Arial"/>
          <w:sz w:val="24"/>
          <w:szCs w:val="24"/>
          <w:color w:val="4D4D4D"/>
          <w:spacing w:val="8"/>
          <w:w w:val="62"/>
          <w:position w:val="-1"/>
        </w:rPr>
        <w:t>C</w:t>
      </w:r>
      <w:r>
        <w:rPr>
          <w:rFonts w:ascii="Arial" w:hAnsi="Arial" w:cs="Arial" w:eastAsia="Arial"/>
          <w:sz w:val="24"/>
          <w:szCs w:val="24"/>
          <w:color w:val="2F2F2F"/>
          <w:spacing w:val="0"/>
          <w:w w:val="83"/>
          <w:position w:val="-1"/>
        </w:rPr>
        <w:t>02</w:t>
      </w:r>
      <w:r>
        <w:rPr>
          <w:rFonts w:ascii="Arial" w:hAnsi="Arial" w:cs="Arial" w:eastAsia="Arial"/>
          <w:sz w:val="24"/>
          <w:szCs w:val="24"/>
          <w:color w:val="2F2F2F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6"/>
          <w:w w:val="99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12"/>
          <w:w w:val="113"/>
          <w:position w:val="-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44" w:lineRule="exact"/>
        <w:ind w:left="4535" w:right="-20"/>
        <w:jc w:val="left"/>
        <w:tabs>
          <w:tab w:pos="6360" w:val="left"/>
          <w:tab w:pos="7940" w:val="left"/>
          <w:tab w:pos="9540" w:val="left"/>
        </w:tabs>
        <w:rPr>
          <w:rFonts w:ascii="Arial" w:hAnsi="Arial" w:cs="Arial" w:eastAsia="Arial"/>
          <w:sz w:val="36"/>
          <w:szCs w:val="36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40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0"/>
        </w:rPr>
      </w:r>
      <w:r>
        <w:rPr>
          <w:rFonts w:ascii="Arial" w:hAnsi="Arial" w:cs="Arial" w:eastAsia="Arial"/>
          <w:sz w:val="36"/>
          <w:szCs w:val="36"/>
          <w:color w:val="2F2F2F"/>
          <w:spacing w:val="0"/>
          <w:w w:val="44"/>
          <w:position w:val="0"/>
        </w:rPr>
        <w:t>ı</w:t>
      </w:r>
      <w:r>
        <w:rPr>
          <w:rFonts w:ascii="Arial" w:hAnsi="Arial" w:cs="Arial" w:eastAsia="Arial"/>
          <w:sz w:val="36"/>
          <w:szCs w:val="36"/>
          <w:color w:val="2F2F2F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6"/>
          <w:szCs w:val="36"/>
          <w:color w:val="2F2F2F"/>
          <w:spacing w:val="0"/>
          <w:w w:val="100"/>
          <w:position w:val="0"/>
        </w:rPr>
      </w:r>
      <w:r>
        <w:rPr>
          <w:rFonts w:ascii="Arial" w:hAnsi="Arial" w:cs="Arial" w:eastAsia="Arial"/>
          <w:sz w:val="36"/>
          <w:szCs w:val="36"/>
          <w:color w:val="606060"/>
          <w:spacing w:val="0"/>
          <w:w w:val="60"/>
          <w:position w:val="0"/>
        </w:rPr>
        <w:t>ı</w:t>
      </w:r>
      <w:r>
        <w:rPr>
          <w:rFonts w:ascii="Arial" w:hAnsi="Arial" w:cs="Arial" w:eastAsia="Arial"/>
          <w:sz w:val="36"/>
          <w:szCs w:val="36"/>
          <w:color w:val="606060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6"/>
          <w:szCs w:val="36"/>
          <w:color w:val="606060"/>
          <w:spacing w:val="0"/>
          <w:w w:val="60"/>
          <w:position w:val="0"/>
        </w:rPr>
        <w:t>ı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500" w:right="140"/>
        </w:sectPr>
      </w:pPr>
      <w:rPr/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53" w:right="-6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1" w:after="0" w:line="192" w:lineRule="exact"/>
        <w:ind w:left="16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2"/>
          <w:position w:val="-1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7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7"/>
        </w:rPr>
        <w:t>otla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7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7"/>
        </w:rPr>
        <w:t>yanma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7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7"/>
        </w:rPr>
        <w:t>suretiyle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7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7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7"/>
        </w:rPr>
        <w:t>görmüştür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7"/>
          <w:w w:val="11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7"/>
        </w:rPr>
        <w:t>Tahmini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6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7"/>
        </w:rPr>
        <w:t>maddi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7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3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7"/>
        </w:rPr>
        <w:t>ra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7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5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7"/>
        </w:rPr>
        <w:t>yok.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500" w:right="140"/>
          <w:cols w:num="2" w:equalWidth="0">
            <w:col w:w="2190" w:space="46"/>
            <w:col w:w="9044"/>
          </w:cols>
        </w:sectPr>
      </w:pPr>
      <w:rPr/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20" w:after="0" w:line="226" w:lineRule="exact"/>
        <w:ind w:left="153" w:right="55" w:firstLine="2112"/>
        <w:jc w:val="left"/>
        <w:tabs>
          <w:tab w:pos="22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6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1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1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</w:rPr>
        <w:t>başlangıcını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</w:rPr>
        <w:t>kenarındaki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3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otl:Vda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</w:rPr>
        <w:t>başlamış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</w:rPr>
        <w:t>olu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"/>
          <w:w w:val="116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16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5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5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5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5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23"/>
          <w:position w:val="0"/>
        </w:rPr>
        <w:t>apıla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23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23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9"/>
          <w:w w:val="123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23"/>
          <w:position w:val="0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1"/>
          <w:w w:val="123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6"/>
          <w:position w:val="0"/>
        </w:rPr>
        <w:t>soruşturmada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6"/>
          <w:position w:val="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0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6"/>
          <w:position w:val="0"/>
        </w:rPr>
        <w:t>yolda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6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2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6"/>
          <w:position w:val="0"/>
        </w:rPr>
        <w:t>geçe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6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6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6"/>
          <w:position w:val="0"/>
        </w:rPr>
        <w:t>kimliği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1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6"/>
          <w:position w:val="0"/>
        </w:rPr>
        <w:t>belirsiz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7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15"/>
          <w:position w:val="0"/>
        </w:rPr>
        <w:t>kişile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15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43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  <w:position w:val="0"/>
        </w:rPr>
        <w:t>sönmede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5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  <w:position w:val="0"/>
        </w:rPr>
        <w:t>atıla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0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  <w:position w:val="0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223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9"/>
          <w:w w:val="75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7"/>
        </w:rPr>
        <w:t>zmaritini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8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6"/>
        </w:rPr>
        <w:t>kola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6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6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6"/>
        </w:rPr>
        <w:t>yanıcı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1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6"/>
        </w:rPr>
        <w:t>otları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9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6"/>
        </w:rPr>
        <w:t>tutuşturması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4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6"/>
        </w:rPr>
        <w:t>sonucu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5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6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6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6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6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6"/>
        </w:rPr>
        <w:t>olabileceği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8"/>
        </w:rPr>
        <w:t>ka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7"/>
          <w:w w:val="109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5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ine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</w:rPr>
        <w:t>varılmıştır.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3" w:right="-20"/>
        <w:jc w:val="left"/>
        <w:tabs>
          <w:tab w:pos="2220" w:val="left"/>
          <w:tab w:pos="6540" w:val="left"/>
          <w:tab w:pos="782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9"/>
        </w:rPr>
        <w:t>Sigarta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9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6"/>
          <w:w w:val="10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Oğrenilemedi.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-13"/>
          <w:w w:val="103"/>
          <w:position w:val="-3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1"/>
          <w:position w:val="-3"/>
        </w:rPr>
        <w:t>Bedel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6"/>
          <w:w w:val="101"/>
          <w:position w:val="-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54"/>
          <w:position w:val="-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  <w:position w:val="-3"/>
        </w:rPr>
      </w:r>
      <w:r>
        <w:rPr>
          <w:rFonts w:ascii="Arial" w:hAnsi="Arial" w:cs="Arial" w:eastAsia="Arial"/>
          <w:sz w:val="20"/>
          <w:szCs w:val="20"/>
          <w:color w:val="9C9EA1"/>
          <w:spacing w:val="0"/>
          <w:w w:val="167"/>
          <w:position w:val="-2"/>
        </w:rPr>
        <w:t>'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5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1" w:after="0" w:line="190" w:lineRule="exact"/>
        <w:ind w:left="153" w:right="-20"/>
        <w:jc w:val="left"/>
        <w:tabs>
          <w:tab w:pos="22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94"/>
        </w:rPr>
        <w:t>Yaııgııı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18"/>
          <w:position w:val="-3"/>
        </w:rPr>
        <w:t>Emniyet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15"/>
          <w:w w:val="118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8"/>
          <w:position w:val="-3"/>
        </w:rPr>
        <w:t>yetkililerine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0"/>
          <w:w w:val="118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8"/>
          <w:position w:val="-3"/>
        </w:rPr>
        <w:t>teslim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"/>
          <w:w w:val="118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8"/>
          <w:position w:val="-3"/>
        </w:rPr>
        <w:t>edildi.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12" w:lineRule="exact"/>
        <w:ind w:left="143" w:right="-20"/>
        <w:jc w:val="left"/>
        <w:tabs>
          <w:tab w:pos="900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1"/>
        </w:rPr>
        <w:t>Te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4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lim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6"/>
          <w:szCs w:val="16"/>
          <w:color w:val="AFAFB1"/>
          <w:spacing w:val="0"/>
          <w:w w:val="69"/>
          <w:position w:val="7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82" w:after="0" w:line="240" w:lineRule="auto"/>
        <w:ind w:left="263" w:right="-20"/>
        <w:jc w:val="left"/>
        <w:tabs>
          <w:tab w:pos="2200" w:val="left"/>
          <w:tab w:pos="5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87"/>
          <w:position w:val="1"/>
        </w:rPr>
        <w:t>,-:ibi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87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8"/>
          <w:w w:val="87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4D4D4D"/>
          <w:spacing w:val="0"/>
          <w:w w:val="100"/>
          <w:position w:val="1"/>
        </w:rPr>
        <w:t>DöııUşü</w:t>
      </w:r>
      <w:r>
        <w:rPr>
          <w:rFonts w:ascii="Arial" w:hAnsi="Arial" w:cs="Arial" w:eastAsia="Arial"/>
          <w:sz w:val="16"/>
          <w:szCs w:val="16"/>
          <w:color w:val="4D4D4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6"/>
          <w:szCs w:val="16"/>
          <w:color w:val="4D4D4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96"/>
          <w:position w:val="0"/>
        </w:rPr>
        <w:t>Ta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72"/>
          <w:position w:val="0"/>
        </w:rPr>
        <w:t>l"ih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72"/>
          <w:position w:val="0"/>
        </w:rPr>
        <w:t>   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5"/>
          <w:w w:val="72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7"/>
          <w:position w:val="0"/>
        </w:rPr>
        <w:t>22.05.2017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24"/>
          <w:w w:val="79"/>
          <w:position w:val="0"/>
        </w:rPr>
        <w:t>]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3"/>
          <w:position w:val="0"/>
        </w:rPr>
        <w:t>Saa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ti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57577"/>
          <w:spacing w:val="0"/>
          <w:w w:val="116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57577"/>
          <w:spacing w:val="-4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6"/>
          <w:position w:val="0"/>
        </w:rPr>
        <w:t>17:25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5" w:after="0" w:line="202" w:lineRule="exact"/>
        <w:ind w:left="734" w:right="-20"/>
        <w:jc w:val="left"/>
        <w:tabs>
          <w:tab w:pos="1220" w:val="left"/>
          <w:tab w:pos="2260" w:val="left"/>
          <w:tab w:pos="84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Olü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Yaralı</w:t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29"/>
        </w:rPr>
        <w:t>iDE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29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"/>
          <w:w w:val="12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3.Posta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8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500" w:right="140"/>
        </w:sectPr>
      </w:pPr>
      <w:rPr/>
    </w:p>
    <w:p>
      <w:pPr>
        <w:spacing w:before="5" w:after="0" w:line="240" w:lineRule="auto"/>
        <w:ind w:left="158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92" w:lineRule="exact"/>
        <w:ind w:right="-65"/>
        <w:jc w:val="left"/>
        <w:tabs>
          <w:tab w:pos="2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-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2"/>
          <w:position w:val="-1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0"/>
          <w:w w:val="57"/>
        </w:rPr>
        <w:t>2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28"/>
          <w:w w:val="57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0"/>
          <w:w w:val="57"/>
        </w:rPr>
        <w:t>6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0"/>
          <w:w w:val="57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33"/>
          <w:w w:val="57"/>
        </w:rPr>
        <w:t> </w:t>
      </w:r>
      <w:r>
        <w:rPr>
          <w:rFonts w:ascii="Arial" w:hAnsi="Arial" w:cs="Arial" w:eastAsia="Arial"/>
          <w:sz w:val="24"/>
          <w:szCs w:val="24"/>
          <w:color w:val="2F2F2F"/>
          <w:spacing w:val="0"/>
          <w:w w:val="57"/>
        </w:rPr>
        <w:t>MaYıs</w:t>
      </w:r>
      <w:r>
        <w:rPr>
          <w:rFonts w:ascii="Arial" w:hAnsi="Arial" w:cs="Arial" w:eastAsia="Arial"/>
          <w:sz w:val="24"/>
          <w:szCs w:val="24"/>
          <w:color w:val="2F2F2F"/>
          <w:spacing w:val="5"/>
          <w:w w:val="57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0"/>
          <w:w w:val="62"/>
        </w:rPr>
        <w:t>2017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500" w:right="140"/>
          <w:cols w:num="3" w:equalWidth="0">
            <w:col w:w="550" w:space="1815"/>
            <w:col w:w="4082" w:space="2326"/>
            <w:col w:w="2507"/>
          </w:cols>
        </w:sectPr>
      </w:pPr>
      <w:rPr/>
    </w:p>
    <w:p>
      <w:pPr>
        <w:spacing w:before="14" w:after="0" w:line="240" w:lineRule="auto"/>
        <w:ind w:left="5141" w:right="5246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8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13" w:lineRule="atLeast"/>
        <w:ind w:left="2495" w:right="-20"/>
        <w:jc w:val="left"/>
        <w:tabs>
          <w:tab w:pos="84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2F2F2F"/>
          <w:spacing w:val="0"/>
          <w:w w:val="100"/>
          <w:position w:val="1"/>
        </w:rPr>
        <w:t>Mura</w:t>
      </w:r>
      <w:r>
        <w:rPr>
          <w:rFonts w:ascii="Times New Roman" w:hAnsi="Times New Roman" w:cs="Times New Roman" w:eastAsia="Times New Roman"/>
          <w:sz w:val="25"/>
          <w:szCs w:val="25"/>
          <w:color w:val="2F2F2F"/>
          <w:spacing w:val="0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25"/>
          <w:szCs w:val="25"/>
          <w:color w:val="2F2F2F"/>
          <w:spacing w:val="4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2F2F2F"/>
          <w:spacing w:val="0"/>
          <w:w w:val="100"/>
          <w:position w:val="1"/>
        </w:rPr>
        <w:t>URGUN</w:t>
      </w:r>
      <w:r>
        <w:rPr>
          <w:rFonts w:ascii="Times New Roman" w:hAnsi="Times New Roman" w:cs="Times New Roman" w:eastAsia="Times New Roman"/>
          <w:sz w:val="26"/>
          <w:szCs w:val="26"/>
          <w:color w:val="2F2F2F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Birim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2"/>
          <w:position w:val="0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418" w:lineRule="atLeast"/>
        <w:ind w:right="1802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2.080017pt;margin-top:-10.105967pt;width:70.632963pt;height:48pt;mso-position-horizontal-relative:page;mso-position-vertical-relative:paragraph;z-index:-15720" type="#_x0000_t202" filled="f" stroked="f">
            <v:textbox inset="0,0,0,0">
              <w:txbxContent>
                <w:p>
                  <w:pPr>
                    <w:spacing w:before="0" w:after="0" w:line="960" w:lineRule="exact"/>
                    <w:ind w:right="-184"/>
                    <w:jc w:val="left"/>
                    <w:rPr>
                      <w:rFonts w:ascii="Arial" w:hAnsi="Arial" w:cs="Arial" w:eastAsia="Arial"/>
                      <w:sz w:val="96"/>
                      <w:szCs w:val="96"/>
                    </w:rPr>
                  </w:pPr>
                  <w:rPr/>
                  <w:r>
                    <w:rPr>
                      <w:rFonts w:ascii="Arial" w:hAnsi="Arial" w:cs="Arial" w:eastAsia="Arial"/>
                      <w:sz w:val="96"/>
                      <w:szCs w:val="96"/>
                      <w:color w:val="3F468E"/>
                      <w:spacing w:val="0"/>
                      <w:w w:val="67"/>
                      <w:i/>
                      <w:position w:val="-1"/>
                    </w:rPr>
                    <w:t>{i}:jfJ</w:t>
                  </w:r>
                  <w:r>
                    <w:rPr>
                      <w:rFonts w:ascii="Arial" w:hAnsi="Arial" w:cs="Arial" w:eastAsia="Arial"/>
                      <w:sz w:val="96"/>
                      <w:szCs w:val="9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1"/>
          <w:i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1"/>
          <w:i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71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1"/>
        </w:rPr>
        <w:t>12017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4" w:lineRule="exact"/>
        <w:ind w:left="311" w:right="-20"/>
        <w:jc w:val="left"/>
        <w:tabs>
          <w:tab w:pos="2620" w:val="left"/>
          <w:tab w:pos="35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76"/>
          <w:position w:val="-4"/>
        </w:rPr>
        <w:t>·;:;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4"/>
        </w:rPr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3"/>
        </w:rPr>
        <w:t>Merk</w:t>
      </w:r>
      <w:r>
        <w:rPr>
          <w:rFonts w:ascii="Arial" w:hAnsi="Arial" w:cs="Arial" w:eastAsia="Arial"/>
          <w:sz w:val="19"/>
          <w:szCs w:val="19"/>
          <w:color w:val="2F2F2F"/>
          <w:spacing w:val="-27"/>
          <w:w w:val="100"/>
          <w:position w:val="3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28"/>
          <w:position w:val="3"/>
        </w:rPr>
        <w:t>nişehir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01" w:lineRule="exact"/>
        <w:ind w:left="354" w:right="-20"/>
        <w:jc w:val="left"/>
        <w:tabs>
          <w:tab w:pos="2380" w:val="left"/>
          <w:tab w:pos="346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.720001pt;margin-top:4.319616pt;width:6.723405pt;height:6.5pt;mso-position-horizontal-relative:page;mso-position-vertical-relative:paragraph;z-index:-15719" type="#_x0000_t202" filled="f" stroked="f">
            <v:textbox inset="0,0,0,0">
              <w:txbxContent>
                <w:p>
                  <w:pPr>
                    <w:spacing w:before="0" w:after="0" w:line="130" w:lineRule="exact"/>
                    <w:ind w:right="-60"/>
                    <w:jc w:val="left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2F2F2F"/>
                      <w:spacing w:val="0"/>
                      <w:w w:val="80"/>
                    </w:rPr>
                    <w:t>;....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7"/>
          <w:szCs w:val="7"/>
          <w:color w:val="2F2F2F"/>
          <w:spacing w:val="0"/>
          <w:w w:val="126"/>
          <w:position w:val="6"/>
        </w:rPr>
        <w:t>Q)</w:t>
      </w:r>
      <w:r>
        <w:rPr>
          <w:rFonts w:ascii="Times New Roman" w:hAnsi="Times New Roman" w:cs="Times New Roman" w:eastAsia="Times New Roman"/>
          <w:sz w:val="7"/>
          <w:szCs w:val="7"/>
          <w:color w:val="2F2F2F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2F2F2F"/>
          <w:spacing w:val="0"/>
          <w:w w:val="100"/>
          <w:position w:val="6"/>
        </w:rPr>
      </w:r>
      <w:r>
        <w:rPr>
          <w:rFonts w:ascii="Arial" w:hAnsi="Arial" w:cs="Arial" w:eastAsia="Arial"/>
          <w:sz w:val="19"/>
          <w:szCs w:val="19"/>
          <w:color w:val="2F2F2F"/>
          <w:spacing w:val="-10"/>
          <w:w w:val="100"/>
          <w:position w:val="1"/>
        </w:rPr>
        <w:t>3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00"/>
          <w:position w:val="1"/>
        </w:rPr>
        <w:t>.</w:t>
      </w:r>
      <w:r>
        <w:rPr>
          <w:rFonts w:ascii="Arial" w:hAnsi="Arial" w:cs="Arial" w:eastAsia="Arial"/>
          <w:sz w:val="19"/>
          <w:szCs w:val="19"/>
          <w:color w:val="4D4D4D"/>
          <w:spacing w:val="-1"/>
          <w:w w:val="100"/>
          <w:position w:val="1"/>
        </w:rPr>
        <w:t>P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1"/>
        </w:rPr>
        <w:t>ost</w:t>
      </w:r>
      <w:r>
        <w:rPr>
          <w:rFonts w:ascii="Arial" w:hAnsi="Arial" w:cs="Arial" w:eastAsia="Arial"/>
          <w:sz w:val="19"/>
          <w:szCs w:val="19"/>
          <w:color w:val="2F2F2F"/>
          <w:spacing w:val="2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25"/>
          <w:position w:val="1"/>
        </w:rPr>
        <w:t>plar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2"/>
          <w:w w:val="125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80"/>
          <w:b/>
          <w:bCs/>
          <w:position w:val="1"/>
        </w:rPr>
        <w:t>Amiri</w:t>
      </w:r>
      <w:r>
        <w:rPr>
          <w:rFonts w:ascii="Arial" w:hAnsi="Arial" w:cs="Arial" w:eastAsia="Arial"/>
          <w:sz w:val="23"/>
          <w:szCs w:val="23"/>
          <w:color w:val="2F2F2F"/>
          <w:spacing w:val="13"/>
          <w:w w:val="80"/>
          <w:b/>
          <w:bCs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031DA3"/>
          <w:spacing w:val="0"/>
          <w:w w:val="345"/>
          <w:position w:val="1"/>
        </w:rPr>
        <w:t>(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500" w:right="140"/>
        </w:sectPr>
      </w:pPr>
      <w:rPr/>
    </w:p>
    <w:p>
      <w:pPr>
        <w:spacing w:before="13" w:after="0" w:line="240" w:lineRule="auto"/>
        <w:ind w:left="3331" w:right="-65"/>
        <w:jc w:val="left"/>
        <w:tabs>
          <w:tab w:pos="49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183.600006pt;margin-top:2.825541pt;width:.1pt;height:8.16pt;mso-position-horizontal-relative:page;mso-position-vertical-relative:paragraph;z-index:-15742" coordorigin="3672,57" coordsize="2,163">
            <v:shape style="position:absolute;left:3672;top:57;width:2;height:163" coordorigin="3672,57" coordsize="0,163" path="m3672,220l3672,57e" filled="f" stroked="t" strokeweight="2.4pt" strokecolor="#1C2BA3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.360001pt;margin-top:.913464pt;width:154.833680pt;height:22.5pt;mso-position-horizontal-relative:page;mso-position-vertical-relative:paragraph;z-index:-15718" type="#_x0000_t202" filled="f" stroked="f">
            <v:textbox inset="0,0,0,0">
              <w:txbxContent>
                <w:p>
                  <w:pPr>
                    <w:spacing w:before="0" w:after="0" w:line="450" w:lineRule="exact"/>
                    <w:ind w:right="-108"/>
                    <w:jc w:val="left"/>
                    <w:tabs>
                      <w:tab w:pos="2860" w:val="left"/>
                    </w:tabs>
                    <w:rPr>
                      <w:rFonts w:ascii="Arial" w:hAnsi="Arial" w:cs="Arial" w:eastAsia="Arial"/>
                      <w:sz w:val="45"/>
                      <w:szCs w:val="4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2F2F2F"/>
                      <w:spacing w:val="0"/>
                      <w:w w:val="161"/>
                      <w:position w:val="6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2F2F2F"/>
                      <w:spacing w:val="-91"/>
                      <w:w w:val="161"/>
                      <w:position w:val="6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2F2F2F"/>
                      <w:spacing w:val="0"/>
                      <w:w w:val="100"/>
                      <w:position w:val="6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2F2F2F"/>
                      <w:spacing w:val="0"/>
                      <w:w w:val="100"/>
                      <w:position w:val="6"/>
                    </w:rPr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1A2391"/>
                      <w:spacing w:val="0"/>
                      <w:w w:val="161"/>
                      <w:position w:val="0"/>
                    </w:rPr>
                    <w:t>r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1A2391"/>
          <w:spacing w:val="0"/>
          <w:w w:val="183"/>
        </w:rPr>
        <w:t>--'</w:t>
      </w:r>
      <w:r>
        <w:rPr>
          <w:rFonts w:ascii="Times New Roman" w:hAnsi="Times New Roman" w:cs="Times New Roman" w:eastAsia="Times New Roman"/>
          <w:sz w:val="17"/>
          <w:szCs w:val="17"/>
          <w:color w:val="1A239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A2391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99"/>
        </w:rPr>
        <w:t>Üze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49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8"/>
          <w:w w:val="4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EMRE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16" w:lineRule="exact"/>
        <w:ind w:right="304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w w:val="5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2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399" w:lineRule="exact"/>
        <w:ind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5.184021pt;margin-top:-1.695307pt;width:10.981257pt;height:21.625042pt;mso-position-horizontal-relative:page;mso-position-vertical-relative:paragraph;z-index:-15745" type="#_x0000_t202" filled="f" stroked="f">
            <v:textbox inset="0,0,0,0">
              <w:txbxContent>
                <w:p>
                  <w:pPr>
                    <w:spacing w:before="5" w:after="0" w:line="100" w:lineRule="exact"/>
                    <w:jc w:val="left"/>
                    <w:rPr>
                      <w:sz w:val="10"/>
                      <w:szCs w:val="10"/>
                    </w:rPr>
                  </w:pPr>
                  <w:rPr/>
                  <w:r>
                    <w:rPr>
                      <w:sz w:val="10"/>
                      <w:szCs w:val="10"/>
                    </w:rPr>
                  </w:r>
                </w:p>
                <w:p>
                  <w:pPr>
                    <w:spacing w:before="0" w:after="0" w:line="327" w:lineRule="exact"/>
                    <w:ind w:left="37" w:right="-84"/>
                    <w:jc w:val="left"/>
                    <w:rPr>
                      <w:rFonts w:ascii="Times New Roman" w:hAnsi="Times New Roman" w:cs="Times New Roman" w:eastAsia="Times New Roman"/>
                      <w:sz w:val="29"/>
                      <w:szCs w:val="2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9C9EA1"/>
                      <w:spacing w:val="0"/>
                      <w:w w:val="80"/>
                      <w:position w:val="-1"/>
                    </w:rPr>
                    <w:t>,:.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24.337494pt;margin-top:-2.945307pt;width:16.208000pt;height:24.489102pt;mso-position-horizontal-relative:page;mso-position-vertical-relative:paragraph;z-index:-15738" coordorigin="8487,-59" coordsize="324,490">
            <v:group style="position:absolute;left:8487;top:40;width:324;height:390" coordorigin="8487,40" coordsize="324,390">
              <v:shape style="position:absolute;left:8487;top:40;width:324;height:390" coordorigin="8487,40" coordsize="324,390" path="m8487,40l8811,40,8811,431,8487,431,8487,40e" filled="t" fillcolor="#EBEDED" stroked="f">
                <v:path arrowok="t"/>
                <v:fill/>
              </v:shape>
            </v:group>
            <v:group style="position:absolute;left:8651;top:-34;width:2;height:431" coordorigin="8651,-34" coordsize="2,431">
              <v:shape style="position:absolute;left:8651;top:-34;width:2;height:431" coordorigin="8651,-34" coordsize="0,431" path="m8651,397l8651,-34e" filled="f" stroked="t" strokeweight="2.5pt" strokecolor="#EBEDED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5.184021pt;margin-top:-1.695307pt;width:29.2pt;height:39.471182pt;mso-position-horizontal-relative:page;mso-position-vertical-relative:paragraph;z-index:-15724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431" w:hRule="exact"/>
                    </w:trPr>
                    <w:tc>
                      <w:tcPr>
                        <w:tcW w:w="208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  <w:shd w:val="clear" w:color="auto" w:fill="EBEDED"/>
                      </w:tcPr>
                      <w:p>
                        <w:pPr>
                          <w:spacing w:before="34" w:after="0" w:line="240" w:lineRule="auto"/>
                          <w:ind w:left="-54" w:right="-99"/>
                          <w:jc w:val="left"/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8C8E90"/>
                            <w:spacing w:val="-6"/>
                            <w:w w:val="99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AFAFB1"/>
                            <w:spacing w:val="0"/>
                            <w:w w:val="39"/>
                          </w:rPr>
                          <w:t>4._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AFAFB1"/>
                            <w:spacing w:val="0"/>
                            <w:w w:val="38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76" w:type="dxa"/>
                        <w:gridSpan w:val="2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  <w:shd w:val="clear" w:color="auto" w:fill="EBEDED"/>
                      </w:tcPr>
                      <w:p>
                        <w:pPr>
                          <w:spacing w:before="34" w:after="0" w:line="397" w:lineRule="exact"/>
                          <w:ind w:left="10" w:right="-117"/>
                          <w:jc w:val="left"/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8C8E90"/>
                            <w:spacing w:val="-55"/>
                            <w:w w:val="46"/>
                            <w:position w:val="2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  <w:color w:val="9C9EA1"/>
                            <w:spacing w:val="-5"/>
                            <w:w w:val="81"/>
                            <w:position w:val="-2"/>
                          </w:rPr>
                          <w:t>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AFAFB1"/>
                            <w:spacing w:val="-5"/>
                            <w:w w:val="31"/>
                            <w:position w:val="2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AFAFB1"/>
                            <w:spacing w:val="0"/>
                            <w:w w:val="31"/>
                            <w:emboss/>
                            <w:position w:val="2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AFAFB1"/>
                            <w:spacing w:val="0"/>
                            <w:w w:val="31"/>
                            <w:emboss/>
                            <w:position w:val="2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AFAFB1"/>
                            <w:spacing w:val="0"/>
                            <w:w w:val="31"/>
                            <w:position w:val="2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AFAFB1"/>
                            <w:spacing w:val="0"/>
                            <w:w w:val="30"/>
                            <w:position w:val="2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AFAFB1"/>
                            <w:spacing w:val="0"/>
                            <w:w w:val="31"/>
                            <w:position w:val="2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AFAFB1"/>
                            <w:spacing w:val="0"/>
                            <w:w w:val="100"/>
                            <w:position w:val="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AFAFB1"/>
                            <w:spacing w:val="-31"/>
                            <w:w w:val="100"/>
                            <w:position w:val="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AFAFB1"/>
                            <w:spacing w:val="0"/>
                            <w:w w:val="45"/>
                            <w:position w:val="2"/>
                          </w:rPr>
                          <w:t>....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359" w:hRule="exact"/>
                    </w:trPr>
                    <w:tc>
                      <w:tcPr>
                        <w:tcW w:w="379" w:type="dxa"/>
                        <w:gridSpan w:val="2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single" w:sz="25.5752" w:space="0" w:color="EBEDED"/>
                        </w:tcBorders>
                      </w:tcPr>
                      <w:p>
                        <w:pPr>
                          <w:spacing w:before="0" w:after="0" w:line="324" w:lineRule="exact"/>
                          <w:ind w:left="-4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  <w:color w:val="4D4D4D"/>
                            <w:w w:val="67"/>
                            <w:b/>
                            <w:bCs/>
                          </w:rPr>
                          <w:t>ü.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  <w:color w:val="4D4D4D"/>
                            <w:spacing w:val="-34"/>
                            <w:w w:val="67"/>
                            <w:b/>
                            <w:bCs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  <w:color w:val="AFAFB1"/>
                            <w:spacing w:val="-50"/>
                            <w:w w:val="60"/>
                            <w:b/>
                            <w:bCs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  <w:color w:val="4D4D4D"/>
                            <w:spacing w:val="0"/>
                            <w:w w:val="66"/>
                            <w:b/>
                            <w:bCs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05" w:type="dxa"/>
                        <w:tcBorders>
                          <w:top w:val="nil" w:sz="6" w:space="0" w:color="auto"/>
                          <w:bottom w:val="nil" w:sz="6" w:space="0" w:color="auto"/>
                          <w:left w:val="single" w:sz="25.5752" w:space="0" w:color="EBEDED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Arial" w:hAnsi="Arial" w:cs="Arial" w:eastAsia="Arial"/>
          <w:sz w:val="8"/>
          <w:szCs w:val="8"/>
          <w:color w:val="757577"/>
          <w:spacing w:val="0"/>
          <w:w w:val="338"/>
          <w:position w:val="-3"/>
        </w:rPr>
        <w:t>;</w:t>
      </w:r>
      <w:r>
        <w:rPr>
          <w:rFonts w:ascii="Arial" w:hAnsi="Arial" w:cs="Arial" w:eastAsia="Arial"/>
          <w:sz w:val="8"/>
          <w:szCs w:val="8"/>
          <w:color w:val="757577"/>
          <w:spacing w:val="-6"/>
          <w:w w:val="338"/>
          <w:position w:val="-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AFAFB1"/>
          <w:spacing w:val="-8"/>
          <w:w w:val="190"/>
          <w:position w:val="-2"/>
        </w:rPr>
        <w:t>"</w:t>
      </w:r>
      <w:r>
        <w:rPr>
          <w:rFonts w:ascii="Times New Roman" w:hAnsi="Times New Roman" w:cs="Times New Roman" w:eastAsia="Times New Roman"/>
          <w:sz w:val="32"/>
          <w:szCs w:val="32"/>
          <w:color w:val="AFAFB1"/>
          <w:spacing w:val="0"/>
          <w:w w:val="20"/>
          <w:position w:val="2"/>
        </w:rPr>
        <w:t>...</w:t>
      </w:r>
      <w:r>
        <w:rPr>
          <w:rFonts w:ascii="Times New Roman" w:hAnsi="Times New Roman" w:cs="Times New Roman" w:eastAsia="Times New Roman"/>
          <w:sz w:val="32"/>
          <w:szCs w:val="32"/>
          <w:color w:val="AFAFB1"/>
          <w:spacing w:val="-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8C8E90"/>
          <w:spacing w:val="-5"/>
          <w:w w:val="100"/>
          <w:position w:val="2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757577"/>
          <w:spacing w:val="-44"/>
          <w:w w:val="68"/>
          <w:position w:val="-2"/>
        </w:rPr>
        <w:t>,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500" w:right="140"/>
          <w:cols w:num="2" w:equalWidth="0">
            <w:col w:w="6028" w:space="1833"/>
            <w:col w:w="3419"/>
          </w:cols>
        </w:sectPr>
      </w:pPr>
      <w:rPr/>
    </w:p>
    <w:p>
      <w:pPr>
        <w:spacing w:before="0" w:after="0" w:line="158" w:lineRule="exact"/>
        <w:ind w:right="-20"/>
        <w:jc w:val="right"/>
        <w:tabs>
          <w:tab w:pos="34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/>
        <w:pict>
          <v:group style="position:absolute;margin-left:417.156006pt;margin-top:8.051364pt;width:.1pt;height:10.914063pt;mso-position-horizontal-relative:page;mso-position-vertical-relative:paragraph;z-index:-15737" coordorigin="8343,161" coordsize="2,218">
            <v:shape style="position:absolute;left:8343;top:161;width:2;height:218" coordorigin="8343,161" coordsize="0,218" path="m8343,379l8343,161e" filled="f" stroked="t" strokeweight="3.292pt" strokecolor="#EB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6"/>
          <w:szCs w:val="16"/>
          <w:color w:val="AFAFB1"/>
          <w:w w:val="208"/>
          <w:position w:val="-20"/>
        </w:rPr>
        <w:t>'</w:t>
      </w:r>
      <w:r>
        <w:rPr>
          <w:rFonts w:ascii="Arial" w:hAnsi="Arial" w:cs="Arial" w:eastAsia="Arial"/>
          <w:sz w:val="16"/>
          <w:szCs w:val="16"/>
          <w:color w:val="AFAFB1"/>
          <w:w w:val="100"/>
          <w:position w:val="-20"/>
        </w:rPr>
        <w:tab/>
      </w:r>
      <w:r>
        <w:rPr>
          <w:rFonts w:ascii="Arial" w:hAnsi="Arial" w:cs="Arial" w:eastAsia="Arial"/>
          <w:sz w:val="16"/>
          <w:szCs w:val="16"/>
          <w:color w:val="AFAFB1"/>
          <w:w w:val="100"/>
          <w:position w:val="-20"/>
        </w:rPr>
      </w:r>
      <w:r>
        <w:rPr>
          <w:rFonts w:ascii="Times New Roman" w:hAnsi="Times New Roman" w:cs="Times New Roman" w:eastAsia="Times New Roman"/>
          <w:sz w:val="31"/>
          <w:szCs w:val="31"/>
          <w:color w:val="4D4D4D"/>
          <w:spacing w:val="0"/>
          <w:w w:val="66"/>
          <w:b/>
          <w:bCs/>
          <w:position w:val="-13"/>
        </w:rPr>
        <w:t>B,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22" w:after="0" w:line="136" w:lineRule="exact"/>
        <w:ind w:right="-20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0"/>
          <w:w w:val="122"/>
          <w:b/>
          <w:bCs/>
          <w:position w:val="-12"/>
        </w:rPr>
        <w:t>SUN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500" w:right="140"/>
          <w:cols w:num="2" w:equalWidth="0">
            <w:col w:w="8355" w:space="793"/>
            <w:col w:w="2132"/>
          </w:cols>
        </w:sectPr>
      </w:pPr>
      <w:rPr/>
    </w:p>
    <w:p>
      <w:pPr>
        <w:spacing w:before="0" w:after="0" w:line="333" w:lineRule="exact"/>
        <w:ind w:right="584"/>
        <w:jc w:val="right"/>
        <w:tabs>
          <w:tab w:pos="1720" w:val="left"/>
          <w:tab w:pos="2560" w:val="left"/>
        </w:tabs>
        <w:rPr>
          <w:rFonts w:ascii="Arial" w:hAnsi="Arial" w:cs="Arial" w:eastAsia="Arial"/>
          <w:sz w:val="121"/>
          <w:szCs w:val="1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7.605011pt;margin-top:9.057296pt;width:7.017807pt;height:38.816186pt;mso-position-horizontal-relative:page;mso-position-vertical-relative:paragraph;z-index:-15744" type="#_x0000_t202" filled="f" stroked="f">
            <v:textbox inset="0,0,0,0">
              <w:txbxContent>
                <w:p>
                  <w:pPr>
                    <w:spacing w:before="0" w:after="0" w:line="204" w:lineRule="exact"/>
                    <w:ind w:left="50" w:right="-7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757577"/>
                      <w:spacing w:val="0"/>
                      <w:w w:val="81"/>
                    </w:rPr>
                    <w:t>\ı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84.955017pt;margin-top:10.356390pt;width:16.405pt;height:50.894132pt;mso-position-horizontal-relative:page;mso-position-vertical-relative:paragraph;z-index:-15741" coordorigin="9699,207" coordsize="328,1018">
            <v:group style="position:absolute;left:9885;top:644;width:133;height:2" coordorigin="9885,644" coordsize="133,2">
              <v:shape style="position:absolute;left:9885;top:644;width:133;height:2" coordorigin="9885,644" coordsize="133,0" path="m9885,644l10018,644e" filled="f" stroked="t" strokeweight=".96pt" strokecolor="#6070AC">
                <v:path arrowok="t"/>
              </v:shape>
            </v:group>
            <v:group style="position:absolute;left:9752;top:207;width:133;height:750" coordorigin="9752,207" coordsize="133,750">
              <v:shape style="position:absolute;left:9752;top:207;width:133;height:750" coordorigin="9752,207" coordsize="133,750" path="m9752,207l9885,207,9885,957,9752,957,9752,207e" filled="t" fillcolor="#EBEDED" stroked="f">
                <v:path arrowok="t"/>
                <v:fill/>
              </v:shape>
            </v:group>
            <v:group style="position:absolute;left:9997;top:665;width:2;height:148" coordorigin="9997,665" coordsize="2,148">
              <v:shape style="position:absolute;left:9997;top:665;width:2;height:148" coordorigin="9997,665" coordsize="0,148" path="m9997,813l9997,665e" filled="f" stroked="t" strokeweight="2.77399pt" strokecolor="#EBEDED">
                <v:path arrowok="t"/>
              </v:shape>
            </v:group>
            <v:group style="position:absolute;left:9785;top:886;width:2;height:136" coordorigin="9785,886" coordsize="2,136">
              <v:shape style="position:absolute;left:9785;top:886;width:2;height:136" coordorigin="9785,886" coordsize="0,136" path="m9785,886l9785,1023,9785,886xe" filled="t" fillcolor="#EBEDED" stroked="f">
                <v:path arrowok="t"/>
                <v:fill/>
              </v:shape>
            </v:group>
            <v:group style="position:absolute;left:9699;top:1037;width:132;height:188" coordorigin="9699,1037" coordsize="132,188">
              <v:shape style="position:absolute;left:9699;top:1037;width:132;height:188" coordorigin="9699,1037" coordsize="132,188" path="m9699,1037l9831,1037,9831,1225,9699,1225,9699,1037e" filled="t" fillcolor="#EBEDED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424.592499pt;margin-top:4.109653pt;width:4.771875pt;height:16.827393pt;mso-position-horizontal-relative:page;mso-position-vertical-relative:paragraph;z-index:-15736" coordorigin="8492,82" coordsize="95,337">
            <v:shape style="position:absolute;left:8492;top:82;width:95;height:337" coordorigin="8492,82" coordsize="95,337" path="m8492,82l8587,82,8587,419,8492,419,8492,82e" filled="t" fillcolor="#EB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35.089996pt;margin-top:4.311069pt;width:5.078250pt;height:16.625977pt;mso-position-horizontal-relative:page;mso-position-vertical-relative:paragraph;z-index:-15735" coordorigin="8702,86" coordsize="102,333">
            <v:shape style="position:absolute;left:8702;top:86;width:102;height:333" coordorigin="8702,86" coordsize="102,333" path="m8702,86l8803,86,8803,419,8702,419,8702,86e" filled="t" fillcolor="#EB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73.577515pt;margin-top:8.125641pt;width:4.4615pt;height:44.713933pt;mso-position-horizontal-relative:page;mso-position-vertical-relative:paragraph;z-index:-15729" coordorigin="9472,163" coordsize="89,894">
            <v:group style="position:absolute;left:9516;top:207;width:2;height:750" coordorigin="9516,207" coordsize="2,750">
              <v:shape style="position:absolute;left:9516;top:207;width:2;height:750" coordorigin="9516,207" coordsize="0,750" path="m9516,957l9516,207e" filled="f" stroked="t" strokeweight="4.4615pt" strokecolor="#EBEDED">
                <v:path arrowok="t"/>
              </v:shape>
            </v:group>
            <v:group style="position:absolute;left:9509;top:886;width:2;height:136" coordorigin="9509,886" coordsize="2,136">
              <v:shape style="position:absolute;left:9509;top:886;width:2;height:136" coordorigin="9509,886" coordsize="0,136" path="m9509,1023l9509,886e" filled="f" stroked="t" strokeweight="3.424pt" strokecolor="#EBEDED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7.040009pt;margin-top:12.396271pt;width:125.495978pt;height:15.623994pt;mso-position-horizontal-relative:page;mso-position-vertical-relative:paragraph;z-index:-15717" type="#_x0000_t202" filled="f" stroked="f">
            <v:textbox inset="0,0,0,0">
              <w:txbxContent>
                <w:p>
                  <w:pPr>
                    <w:spacing w:before="0" w:after="0" w:line="312" w:lineRule="exact"/>
                    <w:ind w:right="-87"/>
                    <w:jc w:val="left"/>
                    <w:tabs>
                      <w:tab w:pos="2060" w:val="left"/>
                    </w:tabs>
                    <w:rPr>
                      <w:rFonts w:ascii="Times New Roman" w:hAnsi="Times New Roman" w:cs="Times New Roman" w:eastAsia="Times New Roman"/>
                      <w:sz w:val="21"/>
                      <w:szCs w:val="2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757577"/>
                      <w:w w:val="58"/>
                      <w:position w:val="2"/>
                    </w:rPr>
                    <w:t>.r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757577"/>
                      <w:spacing w:val="-31"/>
                      <w:w w:val="100"/>
                      <w:position w:val="2"/>
                    </w:rPr>
                    <w:t> 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727E9A"/>
                      <w:spacing w:val="0"/>
                      <w:w w:val="180"/>
                      <w:position w:val="2"/>
                    </w:rPr>
                    <w:t>'l'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727E9A"/>
                      <w:spacing w:val="13"/>
                      <w:w w:val="180"/>
                      <w:position w:val="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8C8E90"/>
                      <w:spacing w:val="0"/>
                      <w:w w:val="69"/>
                      <w:position w:val="-2"/>
                    </w:rPr>
                    <w:t>or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4D4D4D"/>
                      <w:spacing w:val="0"/>
                      <w:w w:val="69"/>
                      <w:position w:val="-2"/>
                    </w:rPr>
                    <w:t>M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4D4D4D"/>
                      <w:spacing w:val="0"/>
                      <w:w w:val="69"/>
                      <w:position w:val="-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4D4D4D"/>
                      <w:spacing w:val="33"/>
                      <w:w w:val="69"/>
                      <w:position w:val="-2"/>
                    </w:rPr>
                    <w:t> 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3F3F3F"/>
                      <w:spacing w:val="0"/>
                      <w:w w:val="69"/>
                      <w:position w:val="-2"/>
                    </w:rPr>
                    <w:t>datı.e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3F3F3F"/>
                      <w:spacing w:val="-12"/>
                      <w:w w:val="69"/>
                      <w:position w:val="-2"/>
                    </w:rPr>
                    <w:t>ı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757577"/>
                      <w:spacing w:val="0"/>
                      <w:w w:val="69"/>
                      <w:position w:val="-2"/>
                    </w:rPr>
                    <w:t>a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757577"/>
                      <w:spacing w:val="0"/>
                      <w:w w:val="100"/>
                      <w:position w:val="-2"/>
                    </w:rPr>
                    <w:tab/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757577"/>
                      <w:spacing w:val="0"/>
                      <w:w w:val="100"/>
                      <w:position w:val="-2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2F2F2F"/>
                      <w:spacing w:val="0"/>
                      <w:w w:val="69"/>
                      <w:position w:val="-2"/>
                    </w:rPr>
                    <w:t>uru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2F2F2F"/>
                      <w:spacing w:val="0"/>
                      <w:w w:val="69"/>
                      <w:position w:val="-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2F2F2F"/>
                      <w:spacing w:val="21"/>
                      <w:w w:val="69"/>
                      <w:position w:val="-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2F2F2F"/>
                      <w:spacing w:val="-11"/>
                      <w:w w:val="62"/>
                      <w:position w:val="-2"/>
                    </w:rPr>
                    <w:t>V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9C9EA1"/>
                      <w:spacing w:val="0"/>
                      <w:w w:val="127"/>
                      <w:position w:val="-2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2"/>
          <w:szCs w:val="12"/>
          <w:color w:val="AFAFB1"/>
          <w:spacing w:val="0"/>
          <w:w w:val="82"/>
          <w:position w:val="2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AFAFB1"/>
          <w:spacing w:val="0"/>
          <w:w w:val="82"/>
          <w:position w:val="2"/>
        </w:rPr>
        <w:t>  </w:t>
      </w:r>
      <w:r>
        <w:rPr>
          <w:rFonts w:ascii="Times New Roman" w:hAnsi="Times New Roman" w:cs="Times New Roman" w:eastAsia="Times New Roman"/>
          <w:sz w:val="12"/>
          <w:szCs w:val="12"/>
          <w:color w:val="AFAFB1"/>
          <w:spacing w:val="3"/>
          <w:w w:val="82"/>
          <w:position w:val="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2F2F2F"/>
          <w:spacing w:val="0"/>
          <w:w w:val="137"/>
          <w:position w:val="2"/>
        </w:rPr>
        <w:t>?</w:t>
      </w:r>
      <w:r>
        <w:rPr>
          <w:rFonts w:ascii="Times New Roman" w:hAnsi="Times New Roman" w:cs="Times New Roman" w:eastAsia="Times New Roman"/>
          <w:sz w:val="12"/>
          <w:szCs w:val="12"/>
          <w:color w:val="2F2F2F"/>
          <w:spacing w:val="0"/>
          <w:w w:val="137"/>
          <w:position w:val="2"/>
        </w:rPr>
        <w:t>  </w:t>
      </w:r>
      <w:r>
        <w:rPr>
          <w:rFonts w:ascii="Times New Roman" w:hAnsi="Times New Roman" w:cs="Times New Roman" w:eastAsia="Times New Roman"/>
          <w:sz w:val="12"/>
          <w:szCs w:val="12"/>
          <w:color w:val="2F2F2F"/>
          <w:spacing w:val="18"/>
          <w:w w:val="137"/>
          <w:position w:val="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AFAFB1"/>
          <w:spacing w:val="0"/>
          <w:w w:val="42"/>
          <w:position w:val="-8"/>
        </w:rPr>
        <w:t>•</w:t>
      </w:r>
      <w:r>
        <w:rPr>
          <w:rFonts w:ascii="Times New Roman" w:hAnsi="Times New Roman" w:cs="Times New Roman" w:eastAsia="Times New Roman"/>
          <w:sz w:val="25"/>
          <w:szCs w:val="25"/>
          <w:color w:val="AFAFB1"/>
          <w:spacing w:val="-17"/>
          <w:w w:val="42"/>
          <w:position w:val="-8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2F2F2F"/>
          <w:spacing w:val="0"/>
          <w:w w:val="42"/>
          <w:position w:val="-8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2F2F2F"/>
          <w:spacing w:val="0"/>
          <w:w w:val="42"/>
          <w:position w:val="-8"/>
        </w:rPr>
        <w:t>;</w:t>
      </w:r>
      <w:r>
        <w:rPr>
          <w:rFonts w:ascii="Times New Roman" w:hAnsi="Times New Roman" w:cs="Times New Roman" w:eastAsia="Times New Roman"/>
          <w:sz w:val="25"/>
          <w:szCs w:val="25"/>
          <w:color w:val="2F2F2F"/>
          <w:spacing w:val="0"/>
          <w:w w:val="42"/>
          <w:position w:val="-8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2F2F2F"/>
          <w:spacing w:val="13"/>
          <w:w w:val="42"/>
          <w:position w:val="-8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AFAFB1"/>
          <w:spacing w:val="-5"/>
          <w:w w:val="122"/>
          <w:i/>
          <w:position w:val="-8"/>
        </w:rPr>
        <w:t>:</w:t>
      </w:r>
      <w:r>
        <w:rPr>
          <w:rFonts w:ascii="Times New Roman" w:hAnsi="Times New Roman" w:cs="Times New Roman" w:eastAsia="Times New Roman"/>
          <w:sz w:val="25"/>
          <w:szCs w:val="25"/>
          <w:color w:val="606060"/>
          <w:spacing w:val="-64"/>
          <w:w w:val="76"/>
          <w:position w:val="-8"/>
        </w:rPr>
        <w:t>3</w:t>
      </w:r>
      <w:r>
        <w:rPr>
          <w:rFonts w:ascii="Times New Roman" w:hAnsi="Times New Roman" w:cs="Times New Roman" w:eastAsia="Times New Roman"/>
          <w:sz w:val="25"/>
          <w:szCs w:val="25"/>
          <w:color w:val="2F2F2F"/>
          <w:spacing w:val="1"/>
          <w:w w:val="51"/>
          <w:position w:val="-8"/>
        </w:rPr>
        <w:t>1</w:t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0"/>
          <w:w w:val="76"/>
          <w:position w:val="-8"/>
        </w:rPr>
        <w:t>tf</w:t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8"/>
          <w:w w:val="76"/>
          <w:position w:val="-8"/>
        </w:rPr>
        <w:t>a</w:t>
      </w:r>
      <w:r>
        <w:rPr>
          <w:rFonts w:ascii="Times New Roman" w:hAnsi="Times New Roman" w:cs="Times New Roman" w:eastAsia="Times New Roman"/>
          <w:sz w:val="25"/>
          <w:szCs w:val="25"/>
          <w:color w:val="2F2F2F"/>
          <w:spacing w:val="14"/>
          <w:w w:val="50"/>
          <w:position w:val="-8"/>
        </w:rPr>
        <w:t>i</w:t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-5"/>
          <w:w w:val="59"/>
          <w:position w:val="-8"/>
        </w:rPr>
        <w:t>y</w:t>
      </w:r>
      <w:r>
        <w:rPr>
          <w:rFonts w:ascii="Times New Roman" w:hAnsi="Times New Roman" w:cs="Times New Roman" w:eastAsia="Times New Roman"/>
          <w:sz w:val="25"/>
          <w:szCs w:val="25"/>
          <w:color w:val="757577"/>
          <w:spacing w:val="0"/>
          <w:w w:val="44"/>
          <w:position w:val="-8"/>
        </w:rPr>
        <w:t>e</w:t>
      </w:r>
      <w:r>
        <w:rPr>
          <w:rFonts w:ascii="Times New Roman" w:hAnsi="Times New Roman" w:cs="Times New Roman" w:eastAsia="Times New Roman"/>
          <w:sz w:val="25"/>
          <w:szCs w:val="25"/>
          <w:color w:val="757577"/>
          <w:spacing w:val="-9"/>
          <w:w w:val="44"/>
          <w:position w:val="-8"/>
        </w:rPr>
        <w:t>_</w:t>
      </w:r>
      <w:r>
        <w:rPr>
          <w:rFonts w:ascii="Times New Roman" w:hAnsi="Times New Roman" w:cs="Times New Roman" w:eastAsia="Times New Roman"/>
          <w:sz w:val="25"/>
          <w:szCs w:val="25"/>
          <w:color w:val="9C9EA1"/>
          <w:spacing w:val="-13"/>
          <w:w w:val="26"/>
          <w:position w:val="-8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757577"/>
          <w:spacing w:val="-37"/>
          <w:w w:val="44"/>
          <w:position w:val="-8"/>
        </w:rPr>
        <w:t>:</w:t>
      </w:r>
      <w:r>
        <w:rPr>
          <w:rFonts w:ascii="Times New Roman" w:hAnsi="Times New Roman" w:cs="Times New Roman" w:eastAsia="Times New Roman"/>
          <w:sz w:val="25"/>
          <w:szCs w:val="25"/>
          <w:color w:val="9C9EA1"/>
          <w:spacing w:val="0"/>
          <w:w w:val="26"/>
          <w:position w:val="-8"/>
        </w:rPr>
        <w:t>,_,</w:t>
      </w:r>
      <w:r>
        <w:rPr>
          <w:rFonts w:ascii="Times New Roman" w:hAnsi="Times New Roman" w:cs="Times New Roman" w:eastAsia="Times New Roman"/>
          <w:sz w:val="25"/>
          <w:szCs w:val="25"/>
          <w:color w:val="9C9EA1"/>
          <w:spacing w:val="-1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757577"/>
          <w:spacing w:val="0"/>
          <w:w w:val="85"/>
          <w:position w:val="-8"/>
        </w:rPr>
        <w:t>al]</w:t>
      </w:r>
      <w:r>
        <w:rPr>
          <w:rFonts w:ascii="Times New Roman" w:hAnsi="Times New Roman" w:cs="Times New Roman" w:eastAsia="Times New Roman"/>
          <w:sz w:val="25"/>
          <w:szCs w:val="25"/>
          <w:color w:val="757577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757577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20"/>
          <w:szCs w:val="20"/>
          <w:color w:val="8C8E90"/>
          <w:spacing w:val="1"/>
          <w:w w:val="121"/>
          <w:position w:val="-8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51"/>
          <w:position w:val="-8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8"/>
          <w:position w:val="-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8"/>
        </w:rPr>
      </w:r>
      <w:r>
        <w:rPr>
          <w:rFonts w:ascii="Arial" w:hAnsi="Arial" w:cs="Arial" w:eastAsia="Arial"/>
          <w:sz w:val="121"/>
          <w:szCs w:val="121"/>
          <w:color w:val="3F468E"/>
          <w:spacing w:val="0"/>
          <w:w w:val="62"/>
          <w:position w:val="-71"/>
        </w:rPr>
        <w:t>7</w:t>
      </w:r>
      <w:r>
        <w:rPr>
          <w:rFonts w:ascii="Arial" w:hAnsi="Arial" w:cs="Arial" w:eastAsia="Arial"/>
          <w:sz w:val="121"/>
          <w:szCs w:val="121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280" w:bottom="280" w:left="500" w:right="140"/>
        </w:sectPr>
      </w:pPr>
      <w:rPr/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47" w:lineRule="atLeast"/>
        <w:ind w:left="3887" w:right="-133"/>
        <w:jc w:val="left"/>
        <w:tabs>
          <w:tab w:pos="768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218.880005pt;margin-top:16.121407pt;width:40.320001pt;height:.1pt;mso-position-horizontal-relative:page;mso-position-vertical-relative:paragraph;z-index:-15740" coordorigin="4378,322" coordsize="806,2">
            <v:shape style="position:absolute;left:4378;top:322;width:806;height:2" coordorigin="4378,322" coordsize="806,0" path="m4378,322l5184,322e" filled="f" stroked="t" strokeweight=".48pt" strokecolor="#000000">
              <v:path arrowok="t"/>
            </v:shape>
          </v:group>
          <w10:wrap type="none"/>
        </w:pict>
      </w:r>
      <w:r>
        <w:rPr/>
        <w:pict>
          <v:group style="position:absolute;margin-left:313.200012pt;margin-top:16.121407pt;width:26.880001pt;height:.1pt;mso-position-horizontal-relative:page;mso-position-vertical-relative:paragraph;z-index:-15739" coordorigin="6264,322" coordsize="538,2">
            <v:shape style="position:absolute;left:6264;top:322;width:538;height:2" coordorigin="6264,322" coordsize="538,0" path="m6264,322l6802,322e" filled="f" stroked="t" strokeweight=".96pt" strokecolor="#000000">
              <v:path arrowok="t"/>
            </v:shape>
          </v:group>
          <w10:wrap type="none"/>
        </w:pict>
      </w:r>
      <w:r>
        <w:rPr/>
        <w:pict>
          <v:group style="position:absolute;margin-left:427.890015pt;margin-top:2.924102pt;width:6.809449pt;height:8.185547pt;mso-position-horizontal-relative:page;mso-position-vertical-relative:paragraph;z-index:-15733" coordorigin="8558,58" coordsize="136,164">
            <v:shape style="position:absolute;left:8558;top:58;width:136;height:164" coordorigin="8558,58" coordsize="136,164" path="m8558,58l8694,58,8694,222,8558,222,8558,58e" filled="t" fillcolor="#EB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55.126251pt;margin-top:3.883087pt;width:.1pt;height:7.160645pt;mso-position-horizontal-relative:page;mso-position-vertical-relative:paragraph;z-index:-15732" coordorigin="9103,78" coordsize="2,143">
            <v:shape style="position:absolute;left:9103;top:78;width:2;height:143" coordorigin="9103,78" coordsize="0,143" path="m9103,221l9103,78e" filled="f" stroked="t" strokeweight="1.5525pt" strokecolor="#EBEDED">
              <v:path arrowok="t"/>
            </v:shape>
          </v:group>
          <w10:wrap type="none"/>
        </w:pict>
      </w:r>
      <w:r>
        <w:rPr/>
        <w:pict>
          <v:group style="position:absolute;margin-left:424.680023pt;margin-top:15.982042pt;width:4.8006pt;height:.1pt;mso-position-horizontal-relative:page;mso-position-vertical-relative:paragraph;z-index:-15731" coordorigin="8494,320" coordsize="96,2">
            <v:shape style="position:absolute;left:8494;top:320;width:96;height:2" coordorigin="8494,320" coordsize="96,0" path="m8494,320l8590,320e" filled="f" stroked="t" strokeweight="4.138574pt" strokecolor="#EBEDED">
              <v:path arrowok="t"/>
            </v:shape>
          </v:group>
          <w10:wrap type="none"/>
        </w:pict>
      </w:r>
      <w:r>
        <w:rPr/>
        <w:pict>
          <v:group style="position:absolute;margin-left:444.885712pt;margin-top:10.077001pt;width:21.948074pt;height:15.010063pt;mso-position-horizontal-relative:page;mso-position-vertical-relative:paragraph;z-index:-15730" coordorigin="8898,202" coordsize="439,300">
            <v:group style="position:absolute;left:8939;top:320;width:150;height:2" coordorigin="8939,320" coordsize="150,2">
              <v:shape style="position:absolute;left:8939;top:320;width:150;height:2" coordorigin="8939,320" coordsize="150,0" path="m8939,320l9089,320e" filled="f" stroked="t" strokeweight="4.138574pt" strokecolor="#EBEDED">
                <v:path arrowok="t"/>
              </v:shape>
            </v:group>
            <v:group style="position:absolute;left:9159;top:320;width:136;height:2" coordorigin="9159,320" coordsize="136,2">
              <v:shape style="position:absolute;left:9159;top:320;width:136;height:2" coordorigin="9159,320" coordsize="136,0" path="m9159,320l9295,320e" filled="f" stroked="t" strokeweight="4.138574pt" strokecolor="#EBEDED">
                <v:path arrowok="t"/>
              </v:shape>
            </v:group>
            <v:group style="position:absolute;left:9170;top:243;width:2;height:218" coordorigin="9170,243" coordsize="2,218">
              <v:shape style="position:absolute;left:9170;top:243;width:2;height:218" coordorigin="9170,243" coordsize="0,218" path="m9170,461l9170,243e" filled="f" stroked="t" strokeweight="4.096pt" strokecolor="#EB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44.947021pt;margin-top:20.603205pt;width:.1pt;height:5.457032pt;mso-position-horizontal-relative:page;mso-position-vertical-relative:paragraph;z-index:-15728" coordorigin="8899,412" coordsize="2,109">
            <v:shape style="position:absolute;left:8899;top:412;width:2;height:109" coordorigin="8899,412" coordsize="0,109" path="m8899,521l8899,412e" filled="f" stroked="t" strokeweight="1.458pt" strokecolor="#EBEDED">
              <v:path arrowok="t"/>
            </v:shape>
          </v:group>
          <w10:wrap type="none"/>
        </w:pict>
      </w:r>
      <w:r>
        <w:rPr/>
        <w:pict>
          <v:group style="position:absolute;margin-left:421.605133pt;margin-top:22.363087pt;width:.1pt;height:7.160645pt;mso-position-horizontal-relative:page;mso-position-vertical-relative:paragraph;z-index:-15727" coordorigin="8432,447" coordsize="2,143">
            <v:shape style="position:absolute;left:8432;top:447;width:2;height:143" coordorigin="8432,447" coordsize="0,143" path="m8432,590l8432,447e" filled="f" stroked="t" strokeweight="1.000250pt" strokecolor="#EBEDED">
              <v:path arrowok="t"/>
            </v:shape>
          </v:group>
          <w10:wrap type="none"/>
        </w:pict>
      </w:r>
      <w:r>
        <w:rPr/>
        <w:pict>
          <v:group style="position:absolute;margin-left:448.128754pt;margin-top:34.244778pt;width:.1pt;height:10.096436pt;mso-position-horizontal-relative:page;mso-position-vertical-relative:paragraph;z-index:-15726" coordorigin="8963,685" coordsize="2,202">
            <v:shape style="position:absolute;left:8963;top:685;width:2;height:202" coordorigin="8963,685" coordsize="0,202" path="m8963,887l8963,685e" filled="f" stroked="t" strokeweight="1.0375pt" strokecolor="#EBEDED">
              <v:path arrowok="t"/>
            </v:shape>
          </v:group>
          <w10:wrap type="none"/>
        </w:pict>
      </w:r>
      <w:r>
        <w:rPr/>
        <w:pict>
          <v:group style="position:absolute;margin-left:461.109375pt;margin-top:34.244778pt;width:.1pt;height:10.096436pt;mso-position-horizontal-relative:page;mso-position-vertical-relative:paragraph;z-index:-15725" coordorigin="9222,685" coordsize="2,202">
            <v:shape style="position:absolute;left:9222;top:685;width:2;height:202" coordorigin="9222,685" coordsize="0,202" path="m9222,887l9222,685e" filled="f" stroked="t" strokeweight="2.74375pt" strokecolor="#EB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62"/>
          <w:szCs w:val="62"/>
          <w:color w:val="3F468E"/>
          <w:spacing w:val="0"/>
          <w:w w:val="129"/>
          <w:position w:val="-17"/>
        </w:rPr>
        <w:t>-</w:t>
      </w:r>
      <w:r>
        <w:rPr>
          <w:rFonts w:ascii="Times New Roman" w:hAnsi="Times New Roman" w:cs="Times New Roman" w:eastAsia="Times New Roman"/>
          <w:sz w:val="62"/>
          <w:szCs w:val="62"/>
          <w:color w:val="3F468E"/>
          <w:spacing w:val="0"/>
          <w:w w:val="100"/>
          <w:position w:val="-17"/>
        </w:rPr>
        <w:tab/>
      </w:r>
      <w:r>
        <w:rPr>
          <w:rFonts w:ascii="Times New Roman" w:hAnsi="Times New Roman" w:cs="Times New Roman" w:eastAsia="Times New Roman"/>
          <w:sz w:val="62"/>
          <w:szCs w:val="62"/>
          <w:color w:val="3F468E"/>
          <w:spacing w:val="0"/>
          <w:w w:val="100"/>
          <w:position w:val="-17"/>
        </w:rPr>
      </w:r>
      <w:r>
        <w:rPr>
          <w:rFonts w:ascii="Times New Roman" w:hAnsi="Times New Roman" w:cs="Times New Roman" w:eastAsia="Times New Roman"/>
          <w:sz w:val="6"/>
          <w:szCs w:val="6"/>
          <w:color w:val="2F2F2F"/>
          <w:spacing w:val="0"/>
          <w:w w:val="100"/>
          <w:position w:val="7"/>
        </w:rPr>
        <w:t>O</w:t>
      </w:r>
      <w:r>
        <w:rPr>
          <w:rFonts w:ascii="Times New Roman" w:hAnsi="Times New Roman" w:cs="Times New Roman" w:eastAsia="Times New Roman"/>
          <w:sz w:val="6"/>
          <w:szCs w:val="6"/>
          <w:color w:val="2F2F2F"/>
          <w:spacing w:val="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2F2F2F"/>
          <w:spacing w:val="4"/>
          <w:w w:val="100"/>
          <w:position w:val="7"/>
        </w:rPr>
        <w:t> </w:t>
      </w:r>
      <w:r>
        <w:rPr>
          <w:rFonts w:ascii="Arial" w:hAnsi="Arial" w:cs="Arial" w:eastAsia="Arial"/>
          <w:sz w:val="16"/>
          <w:szCs w:val="16"/>
          <w:color w:val="4D4D4D"/>
          <w:spacing w:val="0"/>
          <w:w w:val="209"/>
          <w:position w:val="0"/>
        </w:rPr>
        <w:t>.</w:t>
      </w:r>
      <w:r>
        <w:rPr>
          <w:rFonts w:ascii="Arial" w:hAnsi="Arial" w:cs="Arial" w:eastAsia="Arial"/>
          <w:sz w:val="16"/>
          <w:szCs w:val="16"/>
          <w:color w:val="4D4D4D"/>
          <w:spacing w:val="-26"/>
          <w:w w:val="100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757577"/>
          <w:spacing w:val="-35"/>
          <w:w w:val="209"/>
          <w:position w:val="0"/>
        </w:rPr>
        <w:t>.</w:t>
      </w:r>
      <w:r>
        <w:rPr>
          <w:rFonts w:ascii="Arial" w:hAnsi="Arial" w:cs="Arial" w:eastAsia="Arial"/>
          <w:sz w:val="16"/>
          <w:szCs w:val="16"/>
          <w:color w:val="8C8E90"/>
          <w:spacing w:val="0"/>
          <w:w w:val="34"/>
          <w:position w:val="0"/>
        </w:rPr>
        <w:t>..</w:t>
      </w:r>
      <w:r>
        <w:rPr>
          <w:rFonts w:ascii="Arial" w:hAnsi="Arial" w:cs="Arial" w:eastAsia="Arial"/>
          <w:sz w:val="16"/>
          <w:szCs w:val="16"/>
          <w:color w:val="8C8E90"/>
          <w:spacing w:val="-18"/>
          <w:w w:val="34"/>
          <w:position w:val="0"/>
        </w:rPr>
        <w:t>.</w:t>
      </w:r>
      <w:r>
        <w:rPr>
          <w:rFonts w:ascii="Arial" w:hAnsi="Arial" w:cs="Arial" w:eastAsia="Arial"/>
          <w:sz w:val="16"/>
          <w:szCs w:val="16"/>
          <w:color w:val="757577"/>
          <w:spacing w:val="0"/>
          <w:w w:val="37"/>
          <w:position w:val="0"/>
        </w:rPr>
        <w:t>.</w:t>
      </w:r>
      <w:r>
        <w:rPr>
          <w:rFonts w:ascii="Arial" w:hAnsi="Arial" w:cs="Arial" w:eastAsia="Arial"/>
          <w:sz w:val="16"/>
          <w:szCs w:val="16"/>
          <w:color w:val="757577"/>
          <w:spacing w:val="-26"/>
          <w:w w:val="37"/>
          <w:position w:val="0"/>
        </w:rPr>
        <w:t>,</w:t>
      </w:r>
      <w:r>
        <w:rPr>
          <w:rFonts w:ascii="Arial" w:hAnsi="Arial" w:cs="Arial" w:eastAsia="Arial"/>
          <w:sz w:val="16"/>
          <w:szCs w:val="16"/>
          <w:color w:val="8C8E90"/>
          <w:spacing w:val="0"/>
          <w:w w:val="34"/>
          <w:position w:val="0"/>
        </w:rPr>
        <w:t>.</w:t>
      </w:r>
      <w:r>
        <w:rPr>
          <w:rFonts w:ascii="Arial" w:hAnsi="Arial" w:cs="Arial" w:eastAsia="Arial"/>
          <w:sz w:val="16"/>
          <w:szCs w:val="16"/>
          <w:color w:val="757577"/>
          <w:spacing w:val="0"/>
          <w:w w:val="37"/>
          <w:position w:val="0"/>
        </w:rPr>
        <w:t>..</w:t>
      </w:r>
      <w:r>
        <w:rPr>
          <w:rFonts w:ascii="Arial" w:hAnsi="Arial" w:cs="Arial" w:eastAsia="Arial"/>
          <w:sz w:val="16"/>
          <w:szCs w:val="16"/>
          <w:color w:val="757577"/>
          <w:spacing w:val="-11"/>
          <w:w w:val="100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757577"/>
          <w:spacing w:val="0"/>
          <w:w w:val="37"/>
          <w:position w:val="0"/>
        </w:rPr>
        <w:t>;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57" w:lineRule="exact"/>
        <w:ind w:right="-20"/>
        <w:jc w:val="left"/>
        <w:tabs>
          <w:tab w:pos="100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6"/>
          <w:szCs w:val="6"/>
          <w:color w:val="AFAFB1"/>
          <w:spacing w:val="-7"/>
          <w:w w:val="229"/>
          <w:position w:val="-40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AFAFB1"/>
          <w:spacing w:val="0"/>
          <w:w w:val="229"/>
          <w:position w:val="-40"/>
        </w:rPr>
        <w:t>•</w:t>
      </w:r>
      <w:r>
        <w:rPr>
          <w:rFonts w:ascii="Arial" w:hAnsi="Arial" w:cs="Arial" w:eastAsia="Arial"/>
          <w:sz w:val="16"/>
          <w:szCs w:val="16"/>
          <w:color w:val="AFAFB1"/>
          <w:spacing w:val="-15"/>
          <w:w w:val="44"/>
          <w:position w:val="-47"/>
        </w:rPr>
        <w:t>-</w:t>
      </w:r>
      <w:r>
        <w:rPr>
          <w:rFonts w:ascii="Times New Roman" w:hAnsi="Times New Roman" w:cs="Times New Roman" w:eastAsia="Times New Roman"/>
          <w:sz w:val="6"/>
          <w:szCs w:val="6"/>
          <w:color w:val="AFAFB1"/>
          <w:spacing w:val="3"/>
          <w:w w:val="329"/>
          <w:position w:val="-40"/>
        </w:rPr>
        <w:t>,</w:t>
      </w:r>
      <w:r>
        <w:rPr>
          <w:rFonts w:ascii="Arial" w:hAnsi="Arial" w:cs="Arial" w:eastAsia="Arial"/>
          <w:sz w:val="16"/>
          <w:szCs w:val="16"/>
          <w:color w:val="757577"/>
          <w:spacing w:val="-20"/>
          <w:w w:val="101"/>
          <w:position w:val="-47"/>
        </w:rPr>
        <w:t>ı</w:t>
      </w:r>
      <w:r>
        <w:rPr>
          <w:rFonts w:ascii="Times New Roman" w:hAnsi="Times New Roman" w:cs="Times New Roman" w:eastAsia="Times New Roman"/>
          <w:sz w:val="6"/>
          <w:szCs w:val="6"/>
          <w:color w:val="757577"/>
          <w:spacing w:val="-15"/>
          <w:w w:val="137"/>
          <w:position w:val="-40"/>
        </w:rPr>
        <w:t>A</w:t>
      </w:r>
      <w:r>
        <w:rPr>
          <w:rFonts w:ascii="Arial" w:hAnsi="Arial" w:cs="Arial" w:eastAsia="Arial"/>
          <w:sz w:val="16"/>
          <w:szCs w:val="16"/>
          <w:color w:val="C6C6C6"/>
          <w:spacing w:val="-23"/>
          <w:w w:val="150"/>
          <w:position w:val="-47"/>
        </w:rPr>
        <w:t>·</w:t>
      </w:r>
      <w:r>
        <w:rPr>
          <w:rFonts w:ascii="Times New Roman" w:hAnsi="Times New Roman" w:cs="Times New Roman" w:eastAsia="Times New Roman"/>
          <w:sz w:val="6"/>
          <w:szCs w:val="6"/>
          <w:color w:val="AFAFB1"/>
          <w:spacing w:val="0"/>
          <w:w w:val="303"/>
          <w:position w:val="-40"/>
        </w:rPr>
        <w:t>..</w:t>
      </w:r>
      <w:r>
        <w:rPr>
          <w:rFonts w:ascii="Times New Roman" w:hAnsi="Times New Roman" w:cs="Times New Roman" w:eastAsia="Times New Roman"/>
          <w:sz w:val="25"/>
          <w:szCs w:val="25"/>
          <w:color w:val="2F2F2F"/>
          <w:spacing w:val="0"/>
          <w:w w:val="52"/>
          <w:position w:val="-47"/>
        </w:rPr>
      </w:r>
      <w:r>
        <w:rPr>
          <w:rFonts w:ascii="Times New Roman" w:hAnsi="Times New Roman" w:cs="Times New Roman" w:eastAsia="Times New Roman"/>
          <w:sz w:val="25"/>
          <w:szCs w:val="25"/>
          <w:color w:val="2F2F2F"/>
          <w:spacing w:val="0"/>
          <w:w w:val="52"/>
          <w:shadow/>
          <w:position w:val="-47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2F2F2F"/>
          <w:spacing w:val="0"/>
          <w:w w:val="52"/>
          <w:shadow/>
          <w:position w:val="-47"/>
        </w:rPr>
      </w:r>
      <w:r>
        <w:rPr>
          <w:rFonts w:ascii="Times New Roman" w:hAnsi="Times New Roman" w:cs="Times New Roman" w:eastAsia="Times New Roman"/>
          <w:sz w:val="25"/>
          <w:szCs w:val="25"/>
          <w:color w:val="2F2F2F"/>
          <w:spacing w:val="0"/>
          <w:w w:val="52"/>
          <w:position w:val="-47"/>
        </w:rPr>
      </w:r>
      <w:r>
        <w:rPr>
          <w:rFonts w:ascii="Times New Roman" w:hAnsi="Times New Roman" w:cs="Times New Roman" w:eastAsia="Times New Roman"/>
          <w:sz w:val="25"/>
          <w:szCs w:val="25"/>
          <w:color w:val="2F2F2F"/>
          <w:spacing w:val="0"/>
          <w:w w:val="52"/>
          <w:position w:val="-47"/>
        </w:rPr>
        <w:t>.,-</w:t>
      </w:r>
      <w:r>
        <w:rPr>
          <w:rFonts w:ascii="Times New Roman" w:hAnsi="Times New Roman" w:cs="Times New Roman" w:eastAsia="Times New Roman"/>
          <w:sz w:val="25"/>
          <w:szCs w:val="25"/>
          <w:color w:val="2F2F2F"/>
          <w:spacing w:val="-13"/>
          <w:w w:val="52"/>
          <w:position w:val="-47"/>
        </w:rPr>
        <w:t>•</w:t>
      </w:r>
      <w:r>
        <w:rPr>
          <w:rFonts w:ascii="Arial" w:hAnsi="Arial" w:cs="Arial" w:eastAsia="Arial"/>
          <w:sz w:val="55"/>
          <w:szCs w:val="55"/>
          <w:color w:val="2F2F2F"/>
          <w:spacing w:val="-127"/>
          <w:w w:val="57"/>
          <w:position w:val="-40"/>
        </w:rPr>
        <w:t>,</w:t>
      </w:r>
      <w:r>
        <w:rPr>
          <w:rFonts w:ascii="Times New Roman" w:hAnsi="Times New Roman" w:cs="Times New Roman" w:eastAsia="Times New Roman"/>
          <w:sz w:val="25"/>
          <w:szCs w:val="25"/>
          <w:color w:val="2F2F2F"/>
          <w:spacing w:val="0"/>
          <w:w w:val="51"/>
          <w:position w:val="-47"/>
        </w:rPr>
        <w:t>ı</w:t>
      </w:r>
      <w:r>
        <w:rPr>
          <w:rFonts w:ascii="Times New Roman" w:hAnsi="Times New Roman" w:cs="Times New Roman" w:eastAsia="Times New Roman"/>
          <w:sz w:val="25"/>
          <w:szCs w:val="25"/>
          <w:color w:val="2F2F2F"/>
          <w:spacing w:val="-26"/>
          <w:w w:val="100"/>
          <w:position w:val="-47"/>
        </w:rPr>
        <w:t> </w:t>
      </w:r>
      <w:r>
        <w:rPr>
          <w:rFonts w:ascii="Arial" w:hAnsi="Arial" w:cs="Arial" w:eastAsia="Arial"/>
          <w:sz w:val="55"/>
          <w:szCs w:val="55"/>
          <w:color w:val="AFAFB1"/>
          <w:spacing w:val="0"/>
          <w:w w:val="26"/>
          <w:position w:val="-40"/>
        </w:rPr>
        <w:t>-</w:t>
      </w:r>
      <w:r>
        <w:rPr>
          <w:rFonts w:ascii="Arial" w:hAnsi="Arial" w:cs="Arial" w:eastAsia="Arial"/>
          <w:sz w:val="55"/>
          <w:szCs w:val="55"/>
          <w:color w:val="AFAFB1"/>
          <w:spacing w:val="-66"/>
          <w:w w:val="25"/>
          <w:position w:val="-40"/>
        </w:rPr>
        <w:t>!</w:t>
      </w:r>
      <w:r>
        <w:rPr>
          <w:rFonts w:ascii="Arial" w:hAnsi="Arial" w:cs="Arial" w:eastAsia="Arial"/>
          <w:sz w:val="55"/>
          <w:szCs w:val="55"/>
          <w:color w:val="AFAFB1"/>
          <w:spacing w:val="0"/>
          <w:w w:val="86"/>
          <w:position w:val="-40"/>
        </w:rPr>
        <w:t>:</w:t>
      </w:r>
      <w:r>
        <w:rPr>
          <w:rFonts w:ascii="Arial" w:hAnsi="Arial" w:cs="Arial" w:eastAsia="Arial"/>
          <w:sz w:val="55"/>
          <w:szCs w:val="55"/>
          <w:color w:val="AFAFB1"/>
          <w:spacing w:val="0"/>
          <w:w w:val="100"/>
          <w:position w:val="-40"/>
        </w:rPr>
        <w:tab/>
      </w:r>
      <w:r>
        <w:rPr>
          <w:rFonts w:ascii="Arial" w:hAnsi="Arial" w:cs="Arial" w:eastAsia="Arial"/>
          <w:sz w:val="55"/>
          <w:szCs w:val="55"/>
          <w:color w:val="AFAFB1"/>
          <w:spacing w:val="0"/>
          <w:w w:val="100"/>
          <w:position w:val="-40"/>
        </w:rPr>
      </w:r>
      <w:r>
        <w:rPr>
          <w:rFonts w:ascii="Times New Roman" w:hAnsi="Times New Roman" w:cs="Times New Roman" w:eastAsia="Times New Roman"/>
          <w:sz w:val="11"/>
          <w:szCs w:val="11"/>
          <w:color w:val="757577"/>
          <w:spacing w:val="-12"/>
          <w:w w:val="120"/>
          <w:position w:val="-40"/>
        </w:rPr>
        <w:t>,</w:t>
      </w:r>
      <w:r>
        <w:rPr>
          <w:rFonts w:ascii="Times New Roman" w:hAnsi="Times New Roman" w:cs="Times New Roman" w:eastAsia="Times New Roman"/>
          <w:sz w:val="11"/>
          <w:szCs w:val="11"/>
          <w:color w:val="AFAFB1"/>
          <w:spacing w:val="0"/>
          <w:w w:val="72"/>
          <w:position w:val="-40"/>
        </w:rPr>
        <w:t>C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500" w:right="140"/>
          <w:cols w:num="2" w:equalWidth="0">
            <w:col w:w="8095" w:space="347"/>
            <w:col w:w="2838"/>
          </w:cols>
        </w:sectPr>
      </w:pPr>
      <w:rPr/>
    </w:p>
    <w:p>
      <w:pPr>
        <w:spacing w:before="0" w:after="0" w:line="148" w:lineRule="atLeast"/>
        <w:ind w:right="639"/>
        <w:jc w:val="right"/>
        <w:rPr>
          <w:rFonts w:ascii="Arial" w:hAnsi="Arial" w:cs="Arial" w:eastAsia="Arial"/>
          <w:sz w:val="58"/>
          <w:szCs w:val="58"/>
        </w:rPr>
      </w:pPr>
      <w:rPr/>
      <w:r>
        <w:rPr/>
        <w:pict>
          <v:group style="position:absolute;margin-left:407.50943pt;margin-top:-1.630029pt;width:.1pt;height:24.904542pt;mso-position-horizontal-relative:page;mso-position-vertical-relative:paragraph;z-index:-15734" coordorigin="8150,-33" coordsize="2,498">
            <v:shape style="position:absolute;left:8150;top:-33;width:2;height:498" coordorigin="8150,-33" coordsize="0,498" path="m8150,465l8150,-33e" filled="f" stroked="t" strokeweight=".1pt" strokecolor="#EB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58"/>
          <w:szCs w:val="58"/>
          <w:color w:val="3F468E"/>
          <w:spacing w:val="0"/>
          <w:w w:val="179"/>
          <w:b/>
          <w:bCs/>
        </w:rPr>
        <w:t>J</w:t>
      </w:r>
      <w:r>
        <w:rPr>
          <w:rFonts w:ascii="Arial" w:hAnsi="Arial" w:cs="Arial" w:eastAsia="Arial"/>
          <w:sz w:val="58"/>
          <w:szCs w:val="58"/>
          <w:color w:val="000000"/>
          <w:spacing w:val="0"/>
          <w:w w:val="100"/>
        </w:rPr>
      </w:r>
    </w:p>
    <w:p>
      <w:pPr>
        <w:spacing w:before="1" w:after="0" w:line="55" w:lineRule="exact"/>
        <w:ind w:right="-20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8"/>
          <w:position w:val="-11"/>
        </w:rPr>
        <w:t>YiğitUYGUN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80" w:lineRule="atLeast"/>
        <w:ind w:left="-48" w:right="2062"/>
        <w:jc w:val="center"/>
        <w:tabs>
          <w:tab w:pos="340" w:val="left"/>
          <w:tab w:pos="13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7"/>
          <w:szCs w:val="37"/>
          <w:color w:val="8C8E90"/>
          <w:spacing w:val="0"/>
          <w:w w:val="31"/>
          <w:position w:val="-7"/>
        </w:rPr>
        <w:t>-</w:t>
      </w:r>
      <w:r>
        <w:rPr>
          <w:rFonts w:ascii="Times New Roman" w:hAnsi="Times New Roman" w:cs="Times New Roman" w:eastAsia="Times New Roman"/>
          <w:sz w:val="37"/>
          <w:szCs w:val="37"/>
          <w:color w:val="8C8E90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37"/>
          <w:szCs w:val="37"/>
          <w:color w:val="8C8E90"/>
          <w:spacing w:val="0"/>
          <w:w w:val="100"/>
          <w:position w:val="-7"/>
        </w:rPr>
      </w:r>
      <w:r>
        <w:rPr>
          <w:rFonts w:ascii="Arial" w:hAnsi="Arial" w:cs="Arial" w:eastAsia="Arial"/>
          <w:sz w:val="12"/>
          <w:szCs w:val="12"/>
          <w:color w:val="AFAFB1"/>
          <w:spacing w:val="0"/>
          <w:w w:val="110"/>
          <w:position w:val="0"/>
        </w:rPr>
        <w:t>'ı;</w:t>
      </w:r>
      <w:r>
        <w:rPr>
          <w:rFonts w:ascii="Arial" w:hAnsi="Arial" w:cs="Arial" w:eastAsia="Arial"/>
          <w:sz w:val="12"/>
          <w:szCs w:val="12"/>
          <w:color w:val="AFAFB1"/>
          <w:spacing w:val="8"/>
          <w:w w:val="110"/>
          <w:position w:val="0"/>
        </w:rPr>
        <w:t>f</w:t>
      </w:r>
      <w:r>
        <w:rPr>
          <w:rFonts w:ascii="Arial" w:hAnsi="Arial" w:cs="Arial" w:eastAsia="Arial"/>
          <w:sz w:val="12"/>
          <w:szCs w:val="12"/>
          <w:color w:val="757577"/>
          <w:spacing w:val="0"/>
          <w:w w:val="188"/>
          <w:position w:val="0"/>
        </w:rPr>
        <w:t>,</w:t>
      </w:r>
      <w:r>
        <w:rPr>
          <w:rFonts w:ascii="Arial" w:hAnsi="Arial" w:cs="Arial" w:eastAsia="Arial"/>
          <w:sz w:val="12"/>
          <w:szCs w:val="12"/>
          <w:color w:val="757577"/>
          <w:spacing w:val="0"/>
          <w:w w:val="100"/>
          <w:position w:val="0"/>
        </w:rPr>
        <w:t>    </w:t>
      </w:r>
      <w:r>
        <w:rPr>
          <w:rFonts w:ascii="Arial" w:hAnsi="Arial" w:cs="Arial" w:eastAsia="Arial"/>
          <w:sz w:val="12"/>
          <w:szCs w:val="12"/>
          <w:color w:val="757577"/>
          <w:spacing w:val="6"/>
          <w:w w:val="100"/>
          <w:position w:val="0"/>
        </w:rPr>
        <w:t> </w:t>
      </w:r>
      <w:r>
        <w:rPr>
          <w:rFonts w:ascii="Arial" w:hAnsi="Arial" w:cs="Arial" w:eastAsia="Arial"/>
          <w:sz w:val="10"/>
          <w:szCs w:val="10"/>
          <w:color w:val="8C8E90"/>
          <w:spacing w:val="0"/>
          <w:w w:val="100"/>
          <w:b/>
          <w:bCs/>
          <w:i/>
          <w:position w:val="0"/>
        </w:rPr>
        <w:t>1</w:t>
      </w:r>
      <w:r>
        <w:rPr>
          <w:rFonts w:ascii="Arial" w:hAnsi="Arial" w:cs="Arial" w:eastAsia="Arial"/>
          <w:sz w:val="10"/>
          <w:szCs w:val="10"/>
          <w:color w:val="8C8E90"/>
          <w:spacing w:val="0"/>
          <w:w w:val="100"/>
          <w:b/>
          <w:bCs/>
          <w:i/>
          <w:position w:val="0"/>
        </w:rPr>
        <w:t> </w:t>
      </w:r>
      <w:r>
        <w:rPr>
          <w:rFonts w:ascii="Arial" w:hAnsi="Arial" w:cs="Arial" w:eastAsia="Arial"/>
          <w:sz w:val="10"/>
          <w:szCs w:val="10"/>
          <w:color w:val="8C8E90"/>
          <w:spacing w:val="19"/>
          <w:w w:val="100"/>
          <w:b/>
          <w:bCs/>
          <w:i/>
          <w:position w:val="0"/>
        </w:rPr>
        <w:t> </w:t>
      </w:r>
      <w:r>
        <w:rPr>
          <w:rFonts w:ascii="Arial" w:hAnsi="Arial" w:cs="Arial" w:eastAsia="Arial"/>
          <w:sz w:val="10"/>
          <w:szCs w:val="10"/>
          <w:color w:val="AFAFB1"/>
          <w:spacing w:val="-12"/>
          <w:w w:val="140"/>
          <w:b/>
          <w:bCs/>
          <w:position w:val="0"/>
        </w:rPr>
        <w:t>·</w:t>
      </w:r>
      <w:r>
        <w:rPr>
          <w:rFonts w:ascii="Arial" w:hAnsi="Arial" w:cs="Arial" w:eastAsia="Arial"/>
          <w:sz w:val="10"/>
          <w:szCs w:val="10"/>
          <w:color w:val="AFAFB1"/>
          <w:spacing w:val="0"/>
          <w:w w:val="83"/>
          <w:b/>
          <w:bCs/>
          <w:position w:val="0"/>
        </w:rPr>
        <w:t>•</w:t>
      </w:r>
      <w:r>
        <w:rPr>
          <w:rFonts w:ascii="Arial" w:hAnsi="Arial" w:cs="Arial" w:eastAsia="Arial"/>
          <w:sz w:val="10"/>
          <w:szCs w:val="10"/>
          <w:color w:val="AFAFB1"/>
          <w:spacing w:val="-6"/>
          <w:w w:val="100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9C9EA1"/>
          <w:spacing w:val="0"/>
          <w:w w:val="55"/>
          <w:b/>
          <w:bCs/>
          <w:position w:val="0"/>
        </w:rPr>
        <w:t>J...-</w:t>
      </w:r>
      <w:r>
        <w:rPr>
          <w:rFonts w:ascii="Times New Roman" w:hAnsi="Times New Roman" w:cs="Times New Roman" w:eastAsia="Times New Roman"/>
          <w:sz w:val="17"/>
          <w:szCs w:val="17"/>
          <w:color w:val="9C9EA1"/>
          <w:spacing w:val="0"/>
          <w:w w:val="100"/>
          <w:b/>
          <w:bCs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9C9EA1"/>
          <w:spacing w:val="0"/>
          <w:w w:val="100"/>
          <w:b/>
          <w:bCs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8C8E90"/>
          <w:spacing w:val="0"/>
          <w:w w:val="55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8C8E90"/>
          <w:spacing w:val="-20"/>
          <w:w w:val="55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A5B189"/>
          <w:spacing w:val="0"/>
          <w:w w:val="97"/>
          <w:position w:val="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9" w:after="0" w:line="54" w:lineRule="exact"/>
        <w:ind w:left="1718" w:right="1769"/>
        <w:jc w:val="center"/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color w:val="8C8E90"/>
          <w:spacing w:val="0"/>
          <w:w w:val="102"/>
          <w:b/>
          <w:bCs/>
          <w:position w:val="-1"/>
        </w:rPr>
        <w:t>1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0" w:after="0" w:line="91" w:lineRule="exact"/>
        <w:ind w:left="317" w:right="-20"/>
        <w:jc w:val="left"/>
        <w:tabs>
          <w:tab w:pos="140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1.401276pt;margin-top:2.351657pt;width:35.535324pt;height:18pt;mso-position-horizontal-relative:page;mso-position-vertical-relative:paragraph;z-index:-15716" type="#_x0000_t202" filled="f" stroked="f">
            <v:textbox inset="0,0,0,0">
              <w:txbxContent>
                <w:p>
                  <w:pPr>
                    <w:spacing w:before="0" w:after="0" w:line="360" w:lineRule="exact"/>
                    <w:ind w:right="-94"/>
                    <w:jc w:val="left"/>
                    <w:rPr>
                      <w:rFonts w:ascii="Arial" w:hAnsi="Arial" w:cs="Arial" w:eastAsia="Arial"/>
                      <w:sz w:val="36"/>
                      <w:szCs w:val="36"/>
                    </w:rPr>
                  </w:pPr>
                  <w:rPr/>
                  <w:r>
                    <w:rPr>
                      <w:rFonts w:ascii="Arial" w:hAnsi="Arial" w:cs="Arial" w:eastAsia="Arial"/>
                      <w:sz w:val="36"/>
                      <w:szCs w:val="36"/>
                      <w:color w:val="4D4D4D"/>
                      <w:spacing w:val="1"/>
                      <w:w w:val="100"/>
                    </w:rPr>
                    <w:t>'</w:t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4D4D4D"/>
                      <w:spacing w:val="0"/>
                      <w:w w:val="100"/>
                    </w:rPr>
                    <w:t>&lt;</w:t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4D4D4D"/>
                      <w:spacing w:val="-18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2F2F2F"/>
                      <w:spacing w:val="0"/>
                      <w:w w:val="56"/>
                    </w:rPr>
                    <w:t>"</w:t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2F2F2F"/>
                      <w:spacing w:val="-43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2F2F2F"/>
                      <w:spacing w:val="0"/>
                      <w:w w:val="56"/>
                    </w:rPr>
                    <w:t>·'h</w:t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8"/>
          <w:szCs w:val="8"/>
          <w:color w:val="606060"/>
          <w:w w:val="74"/>
          <w:position w:val="-2"/>
        </w:rPr>
        <w:t>....</w:t>
      </w:r>
      <w:r>
        <w:rPr>
          <w:rFonts w:ascii="Arial" w:hAnsi="Arial" w:cs="Arial" w:eastAsia="Arial"/>
          <w:sz w:val="8"/>
          <w:szCs w:val="8"/>
          <w:color w:val="606060"/>
          <w:spacing w:val="1"/>
          <w:w w:val="74"/>
          <w:position w:val="-2"/>
        </w:rPr>
        <w:t>.</w:t>
      </w:r>
      <w:r>
        <w:rPr>
          <w:rFonts w:ascii="Arial" w:hAnsi="Arial" w:cs="Arial" w:eastAsia="Arial"/>
          <w:sz w:val="8"/>
          <w:szCs w:val="8"/>
          <w:color w:val="9C9EA1"/>
          <w:spacing w:val="0"/>
          <w:w w:val="158"/>
          <w:position w:val="-2"/>
        </w:rPr>
        <w:t>.</w:t>
      </w:r>
      <w:r>
        <w:rPr>
          <w:rFonts w:ascii="Arial" w:hAnsi="Arial" w:cs="Arial" w:eastAsia="Arial"/>
          <w:sz w:val="8"/>
          <w:szCs w:val="8"/>
          <w:color w:val="9C9EA1"/>
          <w:spacing w:val="-3"/>
          <w:w w:val="158"/>
          <w:position w:val="-2"/>
        </w:rPr>
        <w:t>.</w:t>
      </w:r>
      <w:r>
        <w:rPr>
          <w:rFonts w:ascii="Arial" w:hAnsi="Arial" w:cs="Arial" w:eastAsia="Arial"/>
          <w:sz w:val="8"/>
          <w:szCs w:val="8"/>
          <w:color w:val="8C8E90"/>
          <w:spacing w:val="0"/>
          <w:w w:val="58"/>
          <w:position w:val="-2"/>
        </w:rPr>
        <w:t>..'1</w:t>
      </w:r>
      <w:r>
        <w:rPr>
          <w:rFonts w:ascii="Arial" w:hAnsi="Arial" w:cs="Arial" w:eastAsia="Arial"/>
          <w:sz w:val="8"/>
          <w:szCs w:val="8"/>
          <w:color w:val="8C8E90"/>
          <w:spacing w:val="0"/>
          <w:w w:val="100"/>
          <w:position w:val="-2"/>
        </w:rPr>
        <w:t>       </w:t>
      </w:r>
      <w:r>
        <w:rPr>
          <w:rFonts w:ascii="Arial" w:hAnsi="Arial" w:cs="Arial" w:eastAsia="Arial"/>
          <w:sz w:val="8"/>
          <w:szCs w:val="8"/>
          <w:color w:val="8C8E90"/>
          <w:spacing w:val="8"/>
          <w:w w:val="100"/>
          <w:position w:val="-2"/>
        </w:rPr>
        <w:t> </w:t>
      </w:r>
      <w:r>
        <w:rPr>
          <w:rFonts w:ascii="Arial" w:hAnsi="Arial" w:cs="Arial" w:eastAsia="Arial"/>
          <w:sz w:val="8"/>
          <w:szCs w:val="8"/>
          <w:color w:val="C6C6C6"/>
          <w:spacing w:val="0"/>
          <w:w w:val="100"/>
          <w:position w:val="-2"/>
        </w:rPr>
        <w:t>•</w:t>
      </w:r>
      <w:r>
        <w:rPr>
          <w:rFonts w:ascii="Arial" w:hAnsi="Arial" w:cs="Arial" w:eastAsia="Arial"/>
          <w:sz w:val="8"/>
          <w:szCs w:val="8"/>
          <w:color w:val="C6C6C6"/>
          <w:spacing w:val="-2"/>
          <w:w w:val="100"/>
          <w:position w:val="-2"/>
        </w:rPr>
        <w:t> </w:t>
      </w:r>
      <w:r>
        <w:rPr>
          <w:rFonts w:ascii="Arial" w:hAnsi="Arial" w:cs="Arial" w:eastAsia="Arial"/>
          <w:sz w:val="8"/>
          <w:szCs w:val="8"/>
          <w:color w:val="8C8E90"/>
          <w:spacing w:val="0"/>
          <w:w w:val="100"/>
          <w:position w:val="-2"/>
        </w:rPr>
        <w:t>•</w:t>
      </w:r>
      <w:r>
        <w:rPr>
          <w:rFonts w:ascii="Arial" w:hAnsi="Arial" w:cs="Arial" w:eastAsia="Arial"/>
          <w:sz w:val="8"/>
          <w:szCs w:val="8"/>
          <w:color w:val="8C8E90"/>
          <w:spacing w:val="18"/>
          <w:w w:val="100"/>
          <w:position w:val="-2"/>
        </w:rPr>
        <w:t> </w:t>
      </w:r>
      <w:r>
        <w:rPr>
          <w:rFonts w:ascii="Arial" w:hAnsi="Arial" w:cs="Arial" w:eastAsia="Arial"/>
          <w:sz w:val="8"/>
          <w:szCs w:val="8"/>
          <w:color w:val="757577"/>
          <w:spacing w:val="0"/>
          <w:w w:val="300"/>
          <w:i/>
          <w:position w:val="-2"/>
        </w:rPr>
        <w:t>·</w:t>
      </w:r>
      <w:r>
        <w:rPr>
          <w:rFonts w:ascii="Arial" w:hAnsi="Arial" w:cs="Arial" w:eastAsia="Arial"/>
          <w:sz w:val="8"/>
          <w:szCs w:val="8"/>
          <w:color w:val="757577"/>
          <w:spacing w:val="5"/>
          <w:w w:val="300"/>
          <w:i/>
          <w:position w:val="-2"/>
        </w:rPr>
        <w:t> </w:t>
      </w:r>
      <w:r>
        <w:rPr>
          <w:rFonts w:ascii="Arial" w:hAnsi="Arial" w:cs="Arial" w:eastAsia="Arial"/>
          <w:sz w:val="8"/>
          <w:szCs w:val="8"/>
          <w:color w:val="757577"/>
          <w:spacing w:val="0"/>
          <w:w w:val="300"/>
          <w:position w:val="-2"/>
        </w:rPr>
        <w:t>.</w:t>
      </w:r>
      <w:r>
        <w:rPr>
          <w:rFonts w:ascii="Arial" w:hAnsi="Arial" w:cs="Arial" w:eastAsia="Arial"/>
          <w:sz w:val="8"/>
          <w:szCs w:val="8"/>
          <w:color w:val="757577"/>
          <w:spacing w:val="-18"/>
          <w:w w:val="300"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2F2F2F"/>
          <w:spacing w:val="0"/>
          <w:w w:val="57"/>
          <w:position w:val="-2"/>
        </w:rPr>
        <w:t>'11·</w:t>
      </w:r>
      <w:r>
        <w:rPr>
          <w:rFonts w:ascii="Times New Roman" w:hAnsi="Times New Roman" w:cs="Times New Roman" w:eastAsia="Times New Roman"/>
          <w:sz w:val="13"/>
          <w:szCs w:val="13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2F2F2F"/>
          <w:spacing w:val="0"/>
          <w:w w:val="57"/>
          <w:position w:val="-2"/>
        </w:rPr>
        <w:t>•[</w:t>
      </w:r>
      <w:r>
        <w:rPr>
          <w:rFonts w:ascii="Times New Roman" w:hAnsi="Times New Roman" w:cs="Times New Roman" w:eastAsia="Times New Roman"/>
          <w:sz w:val="13"/>
          <w:szCs w:val="13"/>
          <w:color w:val="2F2F2F"/>
          <w:spacing w:val="0"/>
          <w:w w:val="57"/>
          <w:position w:val="-2"/>
        </w:rPr>
        <w:t>\</w:t>
      </w:r>
      <w:r>
        <w:rPr>
          <w:rFonts w:ascii="Times New Roman" w:hAnsi="Times New Roman" w:cs="Times New Roman" w:eastAsia="Times New Roman"/>
          <w:sz w:val="13"/>
          <w:szCs w:val="13"/>
          <w:color w:val="2F2F2F"/>
          <w:spacing w:val="0"/>
          <w:w w:val="57"/>
          <w:position w:val="-2"/>
        </w:rPr>
        <w:t>·.</w:t>
      </w:r>
      <w:r>
        <w:rPr>
          <w:rFonts w:ascii="Times New Roman" w:hAnsi="Times New Roman" w:cs="Times New Roman" w:eastAsia="Times New Roman"/>
          <w:sz w:val="13"/>
          <w:szCs w:val="13"/>
          <w:color w:val="2F2F2F"/>
          <w:spacing w:val="0"/>
          <w:w w:val="57"/>
          <w:position w:val="-2"/>
        </w:rPr>
        <w:t>      </w:t>
      </w:r>
      <w:r>
        <w:rPr>
          <w:rFonts w:ascii="Times New Roman" w:hAnsi="Times New Roman" w:cs="Times New Roman" w:eastAsia="Times New Roman"/>
          <w:sz w:val="13"/>
          <w:szCs w:val="13"/>
          <w:color w:val="2F2F2F"/>
          <w:spacing w:val="10"/>
          <w:w w:val="57"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AFAFB1"/>
          <w:spacing w:val="0"/>
          <w:w w:val="75"/>
          <w:position w:val="-2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76" w:lineRule="exact"/>
        <w:ind w:left="165" w:right="2081"/>
        <w:jc w:val="center"/>
        <w:tabs>
          <w:tab w:pos="124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4D4D4D"/>
          <w:spacing w:val="0"/>
          <w:w w:val="68"/>
          <w:b/>
          <w:bCs/>
          <w:position w:val="1"/>
        </w:rPr>
        <w:t>n</w:t>
      </w:r>
      <w:r>
        <w:rPr>
          <w:rFonts w:ascii="Arial" w:hAnsi="Arial" w:cs="Arial" w:eastAsia="Arial"/>
          <w:sz w:val="10"/>
          <w:szCs w:val="10"/>
          <w:color w:val="4D4D4D"/>
          <w:spacing w:val="1"/>
          <w:w w:val="68"/>
          <w:b/>
          <w:bCs/>
          <w:position w:val="1"/>
        </w:rPr>
        <w:t>ı</w:t>
      </w:r>
      <w:r>
        <w:rPr>
          <w:rFonts w:ascii="Arial" w:hAnsi="Arial" w:cs="Arial" w:eastAsia="Arial"/>
          <w:sz w:val="10"/>
          <w:szCs w:val="10"/>
          <w:color w:val="AFAFB1"/>
          <w:spacing w:val="0"/>
          <w:w w:val="68"/>
          <w:b/>
          <w:bCs/>
          <w:position w:val="1"/>
        </w:rPr>
        <w:t>,</w:t>
      </w:r>
      <w:r>
        <w:rPr>
          <w:rFonts w:ascii="Arial" w:hAnsi="Arial" w:cs="Arial" w:eastAsia="Arial"/>
          <w:sz w:val="10"/>
          <w:szCs w:val="10"/>
          <w:color w:val="AFAFB1"/>
          <w:spacing w:val="0"/>
          <w:w w:val="68"/>
          <w:b/>
          <w:bCs/>
          <w:position w:val="1"/>
        </w:rPr>
        <w:t>       </w:t>
      </w:r>
      <w:r>
        <w:rPr>
          <w:rFonts w:ascii="Arial" w:hAnsi="Arial" w:cs="Arial" w:eastAsia="Arial"/>
          <w:sz w:val="10"/>
          <w:szCs w:val="10"/>
          <w:color w:val="AFAFB1"/>
          <w:spacing w:val="3"/>
          <w:w w:val="68"/>
          <w:b/>
          <w:bCs/>
          <w:position w:val="1"/>
        </w:rPr>
        <w:t> </w:t>
      </w:r>
      <w:r>
        <w:rPr>
          <w:rFonts w:ascii="Arial" w:hAnsi="Arial" w:cs="Arial" w:eastAsia="Arial"/>
          <w:sz w:val="10"/>
          <w:szCs w:val="10"/>
          <w:color w:val="757577"/>
          <w:spacing w:val="6"/>
          <w:w w:val="315"/>
          <w:position w:val="1"/>
        </w:rPr>
        <w:t>,</w:t>
      </w:r>
      <w:r>
        <w:rPr>
          <w:rFonts w:ascii="Arial" w:hAnsi="Arial" w:cs="Arial" w:eastAsia="Arial"/>
          <w:sz w:val="10"/>
          <w:szCs w:val="10"/>
          <w:color w:val="9C9EA1"/>
          <w:spacing w:val="0"/>
          <w:w w:val="97"/>
          <w:position w:val="1"/>
        </w:rPr>
        <w:t>•</w:t>
      </w:r>
      <w:r>
        <w:rPr>
          <w:rFonts w:ascii="Arial" w:hAnsi="Arial" w:cs="Arial" w:eastAsia="Arial"/>
          <w:sz w:val="10"/>
          <w:szCs w:val="10"/>
          <w:color w:val="9C9EA1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0"/>
          <w:szCs w:val="10"/>
          <w:color w:val="9C9EA1"/>
          <w:spacing w:val="0"/>
          <w:w w:val="100"/>
          <w:position w:val="1"/>
        </w:rPr>
      </w:r>
      <w:r>
        <w:rPr>
          <w:rFonts w:ascii="Arial" w:hAnsi="Arial" w:cs="Arial" w:eastAsia="Arial"/>
          <w:sz w:val="10"/>
          <w:szCs w:val="10"/>
          <w:color w:val="AFAFB1"/>
          <w:spacing w:val="-17"/>
          <w:w w:val="239"/>
          <w:position w:val="1"/>
        </w:rPr>
        <w:t>.</w:t>
      </w:r>
      <w:r>
        <w:rPr>
          <w:rFonts w:ascii="Arial" w:hAnsi="Arial" w:cs="Arial" w:eastAsia="Arial"/>
          <w:sz w:val="10"/>
          <w:szCs w:val="10"/>
          <w:color w:val="2F2F2F"/>
          <w:spacing w:val="0"/>
          <w:w w:val="451"/>
          <w:position w:val="1"/>
        </w:rPr>
        <w:t>,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40" w:after="0" w:line="8" w:lineRule="exact"/>
        <w:ind w:left="1008"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2F2F2F"/>
          <w:w w:val="93"/>
          <w:position w:val="-12"/>
        </w:rPr>
        <w:t>i</w:t>
      </w:r>
      <w:r>
        <w:rPr>
          <w:rFonts w:ascii="Times New Roman" w:hAnsi="Times New Roman" w:cs="Times New Roman" w:eastAsia="Times New Roman"/>
          <w:sz w:val="14"/>
          <w:szCs w:val="14"/>
          <w:color w:val="2F2F2F"/>
          <w:w w:val="94"/>
          <w:position w:val="-12"/>
        </w:rPr>
        <w:t>(</w:t>
      </w:r>
      <w:r>
        <w:rPr>
          <w:rFonts w:ascii="Times New Roman" w:hAnsi="Times New Roman" w:cs="Times New Roman" w:eastAsia="Times New Roman"/>
          <w:sz w:val="14"/>
          <w:szCs w:val="14"/>
          <w:color w:val="2F2F2F"/>
          <w:w w:val="93"/>
          <w:position w:val="-12"/>
        </w:rPr>
        <w:t>.&lt;l</w:t>
      </w:r>
      <w:r>
        <w:rPr>
          <w:rFonts w:ascii="Times New Roman" w:hAnsi="Times New Roman" w:cs="Times New Roman" w:eastAsia="Times New Roman"/>
          <w:sz w:val="14"/>
          <w:szCs w:val="14"/>
          <w:color w:val="2F2F2F"/>
          <w:w w:val="94"/>
          <w:position w:val="-12"/>
        </w:rPr>
        <w:t>(·</w:t>
      </w:r>
      <w:r>
        <w:rPr>
          <w:rFonts w:ascii="Times New Roman" w:hAnsi="Times New Roman" w:cs="Times New Roman" w:eastAsia="Times New Roman"/>
          <w:sz w:val="14"/>
          <w:szCs w:val="14"/>
          <w:color w:val="2F2F2F"/>
          <w:spacing w:val="-10"/>
          <w:w w:val="94"/>
          <w:position w:val="-12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757577"/>
          <w:spacing w:val="0"/>
          <w:w w:val="71"/>
          <w:position w:val="-12"/>
        </w:rPr>
        <w:t>:o&lt;</w:t>
      </w:r>
      <w:r>
        <w:rPr>
          <w:rFonts w:ascii="Times New Roman" w:hAnsi="Times New Roman" w:cs="Times New Roman" w:eastAsia="Times New Roman"/>
          <w:sz w:val="14"/>
          <w:szCs w:val="14"/>
          <w:color w:val="757577"/>
          <w:spacing w:val="-15"/>
          <w:w w:val="71"/>
          <w:position w:val="-12"/>
        </w:rPr>
        <w:t>&gt;</w:t>
      </w:r>
      <w:r>
        <w:rPr>
          <w:rFonts w:ascii="Times New Roman" w:hAnsi="Times New Roman" w:cs="Times New Roman" w:eastAsia="Times New Roman"/>
          <w:sz w:val="14"/>
          <w:szCs w:val="14"/>
          <w:color w:val="AFAFB1"/>
          <w:spacing w:val="0"/>
          <w:w w:val="110"/>
          <w:position w:val="-12"/>
        </w:rPr>
        <w:t>··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500" w:right="140"/>
          <w:cols w:num="2" w:equalWidth="0">
            <w:col w:w="6036" w:space="1638"/>
            <w:col w:w="3606"/>
          </w:cols>
        </w:sectPr>
      </w:pPr>
      <w:rPr/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/>
        <w:pict>
          <v:group style="position:absolute;margin-left:31.200001pt;margin-top:33.119999pt;width:552.480011pt;height:798.960002pt;mso-position-horizontal-relative:page;mso-position-vertical-relative:page;z-index:-15743" coordorigin="624,662" coordsize="11050,15979">
            <v:group style="position:absolute;left:634;top:682;width:3283;height:2" coordorigin="634,682" coordsize="3283,2">
              <v:shape style="position:absolute;left:634;top:682;width:3283;height:2" coordorigin="634,682" coordsize="3283,0" path="m634,682l3917,682e" filled="f" stroked="t" strokeweight=".96pt" strokecolor="#777777">
                <v:path arrowok="t"/>
              </v:shape>
            </v:group>
            <v:group style="position:absolute;left:643;top:672;width:2;height:5530" coordorigin="643,672" coordsize="2,5530">
              <v:shape style="position:absolute;left:643;top:672;width:2;height:5530" coordorigin="643,672" coordsize="0,5530" path="m643,6202l643,672e" filled="f" stroked="t" strokeweight=".96pt" strokecolor="#606060">
                <v:path arrowok="t"/>
              </v:shape>
            </v:group>
            <v:group style="position:absolute;left:2712;top:672;width:2;height:1507" coordorigin="2712,672" coordsize="2,1507">
              <v:shape style="position:absolute;left:2712;top:672;width:2;height:1507" coordorigin="2712,672" coordsize="0,1507" path="m2712,2179l2712,672e" filled="f" stroked="t" strokeweight=".48pt" strokecolor="#282828">
                <v:path arrowok="t"/>
              </v:shape>
            </v:group>
            <v:group style="position:absolute;left:3835;top:686;width:1378;height:2" coordorigin="3835,686" coordsize="1378,2">
              <v:shape style="position:absolute;left:3835;top:686;width:1378;height:2" coordorigin="3835,686" coordsize="1378,0" path="m3835,686l5213,686e" filled="f" stroked="t" strokeweight=".48pt" strokecolor="#606060">
                <v:path arrowok="t"/>
              </v:shape>
            </v:group>
            <v:group style="position:absolute;left:5155;top:682;width:6490;height:2" coordorigin="5155,682" coordsize="6490,2">
              <v:shape style="position:absolute;left:5155;top:682;width:6490;height:2" coordorigin="5155,682" coordsize="6490,0" path="m5155,682l11645,682e" filled="f" stroked="t" strokeweight=".96pt" strokecolor="#777477">
                <v:path arrowok="t"/>
              </v:shape>
            </v:group>
            <v:group style="position:absolute;left:9182;top:672;width:2;height:1032" coordorigin="9182,672" coordsize="2,1032">
              <v:shape style="position:absolute;left:9182;top:672;width:2;height:1032" coordorigin="9182,672" coordsize="0,1032" path="m9182,1704l9182,672e" filled="f" stroked="t" strokeweight=".48pt" strokecolor="#3F3F3F">
                <v:path arrowok="t"/>
              </v:shape>
            </v:group>
            <v:group style="position:absolute;left:11642;top:672;width:2;height:1762" coordorigin="11642,672" coordsize="2,1762">
              <v:shape style="position:absolute;left:11642;top:672;width:2;height:1762" coordorigin="11642,672" coordsize="0,1762" path="m11642,2434l11642,672e" filled="f" stroked="t" strokeweight=".48pt" strokecolor="#4B4B4B">
                <v:path arrowok="t"/>
              </v:shape>
            </v:group>
            <v:group style="position:absolute;left:9187;top:1646;width:2;height:533" coordorigin="9187,1646" coordsize="2,533">
              <v:shape style="position:absolute;left:9187;top:1646;width:2;height:533" coordorigin="9187,1646" coordsize="0,533" path="m9187,2179l9187,1646e" filled="f" stroked="t" strokeweight=".72pt" strokecolor="#606060">
                <v:path arrowok="t"/>
              </v:shape>
            </v:group>
            <v:group style="position:absolute;left:11645;top:2227;width:2;height:1786" coordorigin="11645,2227" coordsize="2,1786">
              <v:shape style="position:absolute;left:11645;top:2227;width:2;height:1786" coordorigin="11645,2227" coordsize="0,1786" path="m11645,4013l11645,2227e" filled="f" stroked="t" strokeweight=".96pt" strokecolor="#6B6B6B">
                <v:path arrowok="t"/>
              </v:shape>
            </v:group>
            <v:group style="position:absolute;left:634;top:4003;width:1075;height:2" coordorigin="634,4003" coordsize="1075,2">
              <v:shape style="position:absolute;left:634;top:4003;width:1075;height:2" coordorigin="634,4003" coordsize="1075,0" path="m634,4003l1709,4003e" filled="f" stroked="t" strokeweight=".96pt" strokecolor="#707070">
                <v:path arrowok="t"/>
              </v:shape>
            </v:group>
            <v:group style="position:absolute;left:1651;top:4008;width:2251;height:2" coordorigin="1651,4008" coordsize="2251,2">
              <v:shape style="position:absolute;left:1651;top:4008;width:2251;height:2" coordorigin="1651,4008" coordsize="2251,0" path="m1651,4008l3902,4008e" filled="f" stroked="t" strokeweight=".48pt" strokecolor="#484848">
                <v:path arrowok="t"/>
              </v:shape>
            </v:group>
            <v:group style="position:absolute;left:3874;top:3254;width:2;height:475" coordorigin="3874,3254" coordsize="2,475">
              <v:shape style="position:absolute;left:3874;top:3254;width:2;height:475" coordorigin="3874,3254" coordsize="0,475" path="m3874,3730l3874,3254e" filled="f" stroked="t" strokeweight=".48pt" strokecolor="#343434">
                <v:path arrowok="t"/>
              </v:shape>
            </v:group>
            <v:group style="position:absolute;left:3869;top:3686;width:2198;height:2" coordorigin="3869,3686" coordsize="2198,2">
              <v:shape style="position:absolute;left:3869;top:3686;width:2198;height:2" coordorigin="3869,3686" coordsize="2198,0" path="m3869,3686l6067,3686e" filled="f" stroked="t" strokeweight=".96pt" strokecolor="#747474">
                <v:path arrowok="t"/>
              </v:shape>
            </v:group>
            <v:group style="position:absolute;left:3878;top:3672;width:2;height:341" coordorigin="3878,3672" coordsize="2,341">
              <v:shape style="position:absolute;left:3878;top:3672;width:2;height:341" coordorigin="3878,3672" coordsize="0,341" path="m3878,4013l3878,3672e" filled="f" stroked="t" strokeweight=".96pt" strokecolor="#232323">
                <v:path arrowok="t"/>
              </v:shape>
            </v:group>
            <v:group style="position:absolute;left:3826;top:4003;width:2467;height:2" coordorigin="3826,4003" coordsize="2467,2">
              <v:shape style="position:absolute;left:3826;top:4003;width:2467;height:2" coordorigin="3826,4003" coordsize="2467,0" path="m3826,4003l6293,4003e" filled="f" stroked="t" strokeweight=".96pt" strokecolor="#343434">
                <v:path arrowok="t"/>
              </v:shape>
            </v:group>
            <v:group style="position:absolute;left:6235;top:4008;width:5419;height:2" coordorigin="6235,4008" coordsize="5419,2">
              <v:shape style="position:absolute;left:6235;top:4008;width:5419;height:2" coordorigin="6235,4008" coordsize="5419,0" path="m6235,4008l11654,4008e" filled="f" stroked="t" strokeweight=".48pt" strokecolor="#4B4B4B">
                <v:path arrowok="t"/>
              </v:shape>
            </v:group>
            <v:group style="position:absolute;left:6960;top:3235;width:2;height:254" coordorigin="6960,3235" coordsize="2,254">
              <v:shape style="position:absolute;left:6960;top:3235;width:2;height:254" coordorigin="6960,3235" coordsize="0,254" path="m6960,3490l6960,3235e" filled="f" stroked="t" strokeweight=".48pt" strokecolor="#777777">
                <v:path arrowok="t"/>
              </v:shape>
            </v:group>
            <v:group style="position:absolute;left:6960;top:3490;width:2;height:211" coordorigin="6960,3490" coordsize="2,211">
              <v:shape style="position:absolute;left:6960;top:3490;width:2;height:211" coordorigin="6960,3490" coordsize="0,211" path="m6960,3701l6960,3490e" filled="f" stroked="t" strokeweight=".48pt" strokecolor="#000000">
                <v:path arrowok="t"/>
              </v:shape>
            </v:group>
            <v:group style="position:absolute;left:6960;top:3701;width:2;height:312" coordorigin="6960,3701" coordsize="2,312">
              <v:shape style="position:absolute;left:6960;top:3701;width:2;height:312" coordorigin="6960,3701" coordsize="0,312" path="m6960,4013l6960,3701e" filled="f" stroked="t" strokeweight=".48pt" strokecolor="#4F4F4F">
                <v:path arrowok="t"/>
              </v:shape>
            </v:group>
            <v:group style="position:absolute;left:634;top:4291;width:3773;height:2" coordorigin="634,4291" coordsize="3773,2">
              <v:shape style="position:absolute;left:634;top:4291;width:3773;height:2" coordorigin="634,4291" coordsize="3773,0" path="m634,4291l4406,4291e" filled="f" stroked="t" strokeweight=".96pt" strokecolor="#707070">
                <v:path arrowok="t"/>
              </v:shape>
            </v:group>
            <v:group style="position:absolute;left:2717;top:4003;width:2;height:5789" coordorigin="2717,4003" coordsize="2,5789">
              <v:shape style="position:absolute;left:2717;top:4003;width:2;height:5789" coordorigin="2717,4003" coordsize="0,5789" path="m2717,9792l2717,4003e" filled="f" stroked="t" strokeweight=".96pt" strokecolor="#646464">
                <v:path arrowok="t"/>
              </v:shape>
            </v:group>
            <v:group style="position:absolute;left:4349;top:4296;width:3403;height:2" coordorigin="4349,4296" coordsize="3403,2">
              <v:shape style="position:absolute;left:4349;top:4296;width:3403;height:2" coordorigin="4349,4296" coordsize="3403,0" path="m4349,4296l7752,4296e" filled="f" stroked="t" strokeweight=".48pt" strokecolor="#5B5B5B">
                <v:path arrowok="t"/>
              </v:shape>
            </v:group>
            <v:group style="position:absolute;left:7694;top:4291;width:2141;height:2" coordorigin="7694,4291" coordsize="2141,2">
              <v:shape style="position:absolute;left:7694;top:4291;width:2141;height:2" coordorigin="7694,4291" coordsize="2141,0" path="m7694,4291l9835,4291e" filled="f" stroked="t" strokeweight=".72pt" strokecolor="#7C7C7C">
                <v:path arrowok="t"/>
              </v:shape>
            </v:group>
            <v:group style="position:absolute;left:9778;top:4296;width:1877;height:2" coordorigin="9778,4296" coordsize="1877,2">
              <v:shape style="position:absolute;left:9778;top:4296;width:1877;height:2" coordorigin="9778,4296" coordsize="1877,0" path="m9778,4296l11654,4296e" filled="f" stroked="t" strokeweight=".48pt" strokecolor="#5B5B5B">
                <v:path arrowok="t"/>
              </v:shape>
            </v:group>
            <v:group style="position:absolute;left:2707;top:4512;width:8947;height:2" coordorigin="2707,4512" coordsize="8947,2">
              <v:shape style="position:absolute;left:2707;top:4512;width:8947;height:2" coordorigin="2707,4512" coordsize="8947,0" path="m2707,4512l11654,4512e" filled="f" stroked="t" strokeweight=".96pt" strokecolor="#747474">
                <v:path arrowok="t"/>
              </v:shape>
            </v:group>
            <v:group style="position:absolute;left:11645;top:4243;width:2;height:1531" coordorigin="11645,4243" coordsize="2,1531">
              <v:shape style="position:absolute;left:11645;top:4243;width:2;height:1531" coordorigin="11645,4243" coordsize="0,1531" path="m11645,5774l11645,4243e" filled="f" stroked="t" strokeweight=".96pt" strokecolor="#777777">
                <v:path arrowok="t"/>
              </v:shape>
            </v:group>
            <v:group style="position:absolute;left:4934;top:4502;width:2;height:2141" coordorigin="4934,4502" coordsize="2,2141">
              <v:shape style="position:absolute;left:4934;top:4502;width:2;height:2141" coordorigin="4934,4502" coordsize="0,2141" path="m4934,6643l4934,4502e" filled="f" stroked="t" strokeweight=".96pt" strokecolor="#646464">
                <v:path arrowok="t"/>
              </v:shape>
            </v:group>
            <v:group style="position:absolute;left:4915;top:4954;width:1349;height:2" coordorigin="4915,4954" coordsize="1349,2">
              <v:shape style="position:absolute;left:4915;top:4954;width:1349;height:2" coordorigin="4915,4954" coordsize="1349,0" path="m4915,4954l6264,4954e" filled="f" stroked="t" strokeweight=".48pt" strokecolor="#646464">
                <v:path arrowok="t"/>
              </v:shape>
            </v:group>
            <v:group style="position:absolute;left:7723;top:4493;width:2;height:250" coordorigin="7723,4493" coordsize="2,250">
              <v:shape style="position:absolute;left:7723;top:4493;width:2;height:250" coordorigin="7723,4493" coordsize="0,250" path="m7723,4742l7723,4493e" filled="f" stroked="t" strokeweight=".48pt" strokecolor="#747474">
                <v:path arrowok="t"/>
              </v:shape>
            </v:group>
            <v:group style="position:absolute;left:6264;top:4954;width:1464;height:2" coordorigin="6264,4954" coordsize="1464,2">
              <v:shape style="position:absolute;left:6264;top:4954;width:1464;height:2" coordorigin="6264,4954" coordsize="1464,0" path="m6264,4954l7728,4954e" filled="f" stroked="t" strokeweight=".48pt" strokecolor="#000000">
                <v:path arrowok="t"/>
              </v:shape>
            </v:group>
            <v:group style="position:absolute;left:7723;top:4742;width:2;height:216" coordorigin="7723,4742" coordsize="2,216">
              <v:shape style="position:absolute;left:7723;top:4742;width:2;height:216" coordorigin="7723,4742" coordsize="0,216" path="m7723,4958l7723,4742e" filled="f" stroked="t" strokeweight=".48pt" strokecolor="#000000">
                <v:path arrowok="t"/>
              </v:shape>
            </v:group>
            <v:group style="position:absolute;left:7718;top:4954;width:370;height:2" coordorigin="7718,4954" coordsize="370,2">
              <v:shape style="position:absolute;left:7718;top:4954;width:370;height:2" coordorigin="7718,4954" coordsize="370,0" path="m7718,4954l8088,4954e" filled="f" stroked="t" strokeweight=".48pt" strokecolor="#3F3F3F">
                <v:path arrowok="t"/>
              </v:shape>
            </v:group>
            <v:group style="position:absolute;left:8088;top:4954;width:2635;height:2" coordorigin="8088,4954" coordsize="2635,2">
              <v:shape style="position:absolute;left:8088;top:4954;width:2635;height:2" coordorigin="8088,4954" coordsize="2635,0" path="m8088,4954l10723,4954e" filled="f" stroked="t" strokeweight=".48pt" strokecolor="#000000">
                <v:path arrowok="t"/>
              </v:shape>
            </v:group>
            <v:group style="position:absolute;left:10723;top:4954;width:917;height:2" coordorigin="10723,4954" coordsize="917,2">
              <v:shape style="position:absolute;left:10723;top:4954;width:917;height:2" coordorigin="10723,4954" coordsize="917,0" path="m10723,4954l11640,4954e" filled="f" stroked="t" strokeweight=".48pt" strokecolor="#939393">
                <v:path arrowok="t"/>
              </v:shape>
            </v:group>
            <v:group style="position:absolute;left:634;top:4954;width:2;height:134" coordorigin="634,4954" coordsize="2,134">
              <v:shape style="position:absolute;left:634;top:4954;width:2;height:134" coordorigin="634,4954" coordsize="0,134" path="m634,5088l634,4954e" filled="f" stroked="t" strokeweight=".96pt" strokecolor="#5B5B5B">
                <v:path arrowok="t"/>
              </v:shape>
            </v:group>
            <v:group style="position:absolute;left:4925;top:5261;width:6730;height:2" coordorigin="4925,5261" coordsize="6730,2">
              <v:shape style="position:absolute;left:4925;top:5261;width:6730;height:2" coordorigin="4925,5261" coordsize="6730,0" path="m4925,5261l11654,5261e" filled="f" stroked="t" strokeweight=".96pt" strokecolor="#7C7C7C">
                <v:path arrowok="t"/>
              </v:shape>
            </v:group>
            <v:group style="position:absolute;left:4925;top:5510;width:6730;height:2" coordorigin="4925,5510" coordsize="6730,2">
              <v:shape style="position:absolute;left:4925;top:5510;width:6730;height:2" coordorigin="4925,5510" coordsize="6730,0" path="m4925,5510l11654,5510e" filled="f" stroked="t" strokeweight=".96pt" strokecolor="#777777">
                <v:path arrowok="t"/>
              </v:shape>
            </v:group>
            <v:group style="position:absolute;left:2707;top:5726;width:1186;height:2" coordorigin="2707,5726" coordsize="1186,2">
              <v:shape style="position:absolute;left:2707;top:5726;width:1186;height:2" coordorigin="2707,5726" coordsize="1186,0" path="m2707,5726l3893,5726e" filled="f" stroked="t" strokeweight=".48pt" strokecolor="#545454">
                <v:path arrowok="t"/>
              </v:shape>
            </v:group>
            <v:group style="position:absolute;left:3835;top:5726;width:7819;height:2" coordorigin="3835,5726" coordsize="7819,2">
              <v:shape style="position:absolute;left:3835;top:5726;width:7819;height:2" coordorigin="3835,5726" coordsize="7819,0" path="m3835,5726l11654,5726e" filled="f" stroked="t" strokeweight=".48pt" strokecolor="#3F3F3F">
                <v:path arrowok="t"/>
              </v:shape>
            </v:group>
            <v:group style="position:absolute;left:634;top:5962;width:490;height:2" coordorigin="634,5962" coordsize="490,2">
              <v:shape style="position:absolute;left:634;top:5962;width:490;height:2" coordorigin="634,5962" coordsize="490,0" path="m634,5962l1123,5962e" filled="f" stroked="t" strokeweight=".72pt" strokecolor="#777777">
                <v:path arrowok="t"/>
              </v:shape>
            </v:group>
            <v:group style="position:absolute;left:1066;top:5966;width:3341;height:2" coordorigin="1066,5966" coordsize="3341,2">
              <v:shape style="position:absolute;left:1066;top:5966;width:3341;height:2" coordorigin="1066,5966" coordsize="3341,0" path="m1066,5966l4406,5966e" filled="f" stroked="t" strokeweight=".48pt" strokecolor="#484848">
                <v:path arrowok="t"/>
              </v:shape>
            </v:group>
            <v:group style="position:absolute;left:4378;top:5957;width:557;height:2" coordorigin="4378,5957" coordsize="557,2">
              <v:shape style="position:absolute;left:4378;top:5957;width:557;height:2" coordorigin="4378,5957" coordsize="557,0" path="m4378,5957l4934,5957e" filled="f" stroked="t" strokeweight=".96pt" strokecolor="#545454">
                <v:path arrowok="t"/>
              </v:shape>
            </v:group>
            <v:group style="position:absolute;left:4742;top:5971;width:3394;height:2" coordorigin="4742,5971" coordsize="3394,2">
              <v:shape style="position:absolute;left:4742;top:5971;width:3394;height:2" coordorigin="4742,5971" coordsize="3394,0" path="m4742,5971l8136,5971e" filled="f" stroked="t" strokeweight=".96pt" strokecolor="#747474">
                <v:path arrowok="t"/>
              </v:shape>
            </v:group>
            <v:group style="position:absolute;left:8088;top:5957;width:168;height:2" coordorigin="8088,5957" coordsize="168,2">
              <v:shape style="position:absolute;left:8088;top:5957;width:168;height:2" coordorigin="8088,5957" coordsize="168,0" path="m8088,5957l8256,5957e" filled="f" stroked="t" strokeweight=".96pt" strokecolor="#4F4F4F">
                <v:path arrowok="t"/>
              </v:shape>
            </v:group>
            <v:group style="position:absolute;left:8222;top:5971;width:3432;height:2" coordorigin="8222,5971" coordsize="3432,2">
              <v:shape style="position:absolute;left:8222;top:5971;width:3432;height:2" coordorigin="8222,5971" coordsize="3432,0" path="m8222,5971l11654,5971e" filled="f" stroked="t" strokeweight=".96pt" strokecolor="#747474">
                <v:path arrowok="t"/>
              </v:shape>
            </v:group>
            <v:group style="position:absolute;left:9173;top:5957;width:120;height:2" coordorigin="9173,5957" coordsize="120,2">
              <v:shape style="position:absolute;left:9173;top:5957;width:120;height:2" coordorigin="9173,5957" coordsize="120,0" path="m9173,5957l9293,5957e" filled="f" stroked="t" strokeweight=".96pt" strokecolor="#4F4F4F">
                <v:path arrowok="t"/>
              </v:shape>
            </v:group>
            <v:group style="position:absolute;left:7723;top:5947;width:2;height:269" coordorigin="7723,5947" coordsize="2,269">
              <v:shape style="position:absolute;left:7723;top:5947;width:2;height:269" coordorigin="7723,5947" coordsize="0,269" path="m7723,6216l7723,5947e" filled="f" stroked="t" strokeweight=".48pt" strokecolor="#777777">
                <v:path arrowok="t"/>
              </v:shape>
            </v:group>
            <v:group style="position:absolute;left:2707;top:6394;width:3586;height:2" coordorigin="2707,6394" coordsize="3586,2">
              <v:shape style="position:absolute;left:2707;top:6394;width:3586;height:2" coordorigin="2707,6394" coordsize="3586,0" path="m2707,6394l6293,6394e" filled="f" stroked="t" strokeweight=".96pt" strokecolor="#747474">
                <v:path arrowok="t"/>
              </v:shape>
            </v:group>
            <v:group style="position:absolute;left:6235;top:6398;width:1522;height:2" coordorigin="6235,6398" coordsize="1522,2">
              <v:shape style="position:absolute;left:6235;top:6398;width:1522;height:2" coordorigin="6235,6398" coordsize="1522,0" path="m6235,6398l7757,6398e" filled="f" stroked="t" strokeweight=".48pt" strokecolor="#575757">
                <v:path arrowok="t"/>
              </v:shape>
            </v:group>
            <v:group style="position:absolute;left:7723;top:6216;width:2;height:408" coordorigin="7723,6216" coordsize="2,408">
              <v:shape style="position:absolute;left:7723;top:6216;width:2;height:408" coordorigin="7723,6216" coordsize="0,408" path="m7723,6624l7723,6216e" filled="f" stroked="t" strokeweight=".48pt" strokecolor="#575757">
                <v:path arrowok="t"/>
              </v:shape>
            </v:group>
            <v:group style="position:absolute;left:7690;top:6394;width:734;height:2" coordorigin="7690,6394" coordsize="734,2">
              <v:shape style="position:absolute;left:7690;top:6394;width:734;height:2" coordorigin="7690,6394" coordsize="734,0" path="m7690,6394l8424,6394e" filled="f" stroked="t" strokeweight=".72pt" strokecolor="#646464">
                <v:path arrowok="t"/>
              </v:shape>
            </v:group>
            <v:group style="position:absolute;left:8366;top:6398;width:3288;height:2" coordorigin="8366,6398" coordsize="3288,2">
              <v:shape style="position:absolute;left:8366;top:6398;width:3288;height:2" coordorigin="8366,6398" coordsize="3288,0" path="m8366,6398l11654,6398e" filled="f" stroked="t" strokeweight=".48pt" strokecolor="#4F4F4F">
                <v:path arrowok="t"/>
              </v:shape>
            </v:group>
            <v:group style="position:absolute;left:11650;top:6187;width:2;height:466" coordorigin="11650,6187" coordsize="2,466">
              <v:shape style="position:absolute;left:11650;top:6187;width:2;height:466" coordorigin="11650,6187" coordsize="0,466" path="m11650,6653l11650,6187e" filled="f" stroked="t" strokeweight=".48pt" strokecolor="#3B3B3B">
                <v:path arrowok="t"/>
              </v:shape>
            </v:group>
            <v:group style="position:absolute;left:2707;top:6634;width:2256;height:2" coordorigin="2707,6634" coordsize="2256,2">
              <v:shape style="position:absolute;left:2707;top:6634;width:2256;height:2" coordorigin="2707,6634" coordsize="2256,0" path="m2707,6634l4963,6634e" filled="f" stroked="t" strokeweight=".72pt" strokecolor="#707070">
                <v:path arrowok="t"/>
              </v:shape>
            </v:group>
            <v:group style="position:absolute;left:4886;top:6638;width:6768;height:2" coordorigin="4886,6638" coordsize="6768,2">
              <v:shape style="position:absolute;left:4886;top:6638;width:6768;height:2" coordorigin="4886,6638" coordsize="6768,0" path="m4886,6638l11654,6638e" filled="f" stroked="t" strokeweight=".48pt" strokecolor="#4B4B4B">
                <v:path arrowok="t"/>
              </v:shape>
            </v:group>
            <v:group style="position:absolute;left:634;top:6845;width:490;height:2" coordorigin="634,6845" coordsize="490,2">
              <v:shape style="position:absolute;left:634;top:6845;width:490;height:2" coordorigin="634,6845" coordsize="490,0" path="m634,6845l1123,6845e" filled="f" stroked="t" strokeweight=".96pt" strokecolor="#6B6B6B">
                <v:path arrowok="t"/>
              </v:shape>
            </v:group>
            <v:group style="position:absolute;left:643;top:6518;width:2;height:806" coordorigin="643,6518" coordsize="2,806">
              <v:shape style="position:absolute;left:643;top:6518;width:2;height:806" coordorigin="643,6518" coordsize="0,806" path="m643,7325l643,6518e" filled="f" stroked="t" strokeweight=".72pt" strokecolor="#4B4B4B">
                <v:path arrowok="t"/>
              </v:shape>
            </v:group>
            <v:group style="position:absolute;left:1066;top:6850;width:1680;height:2" coordorigin="1066,6850" coordsize="1680,2">
              <v:shape style="position:absolute;left:1066;top:6850;width:1680;height:2" coordorigin="1066,6850" coordsize="1680,0" path="m1066,6850l2746,6850e" filled="f" stroked="t" strokeweight=".48pt" strokecolor="#4B4B4B">
                <v:path arrowok="t"/>
              </v:shape>
            </v:group>
            <v:group style="position:absolute;left:2462;top:6854;width:9192;height:2" coordorigin="2462,6854" coordsize="9192,2">
              <v:shape style="position:absolute;left:2462;top:6854;width:9192;height:2" coordorigin="2462,6854" coordsize="9192,0" path="m2462,6854l11654,6854e" filled="f" stroked="t" strokeweight=".96pt" strokecolor="#777777">
                <v:path arrowok="t"/>
              </v:shape>
            </v:group>
            <v:group style="position:absolute;left:634;top:7296;width:4354;height:2" coordorigin="634,7296" coordsize="4354,2">
              <v:shape style="position:absolute;left:634;top:7296;width:4354;height:2" coordorigin="634,7296" coordsize="4354,0" path="m634,7296l4987,7296e" filled="f" stroked="t" strokeweight=".72pt" strokecolor="#747474">
                <v:path arrowok="t"/>
              </v:shape>
            </v:group>
            <v:group style="position:absolute;left:4896;top:7301;width:6758;height:2" coordorigin="4896,7301" coordsize="6758,2">
              <v:shape style="position:absolute;left:4896;top:7301;width:6758;height:2" coordorigin="4896,7301" coordsize="6758,0" path="m4896,7301l11654,7301e" filled="f" stroked="t" strokeweight=".48pt" strokecolor="#4B4B4B">
                <v:path arrowok="t"/>
              </v:shape>
            </v:group>
            <v:group style="position:absolute;left:11650;top:6802;width:2;height:518" coordorigin="11650,6802" coordsize="2,518">
              <v:shape style="position:absolute;left:11650;top:6802;width:2;height:518" coordorigin="11650,6802" coordsize="0,518" path="m11650,7320l11650,6802e" filled="f" stroked="t" strokeweight=".48pt" strokecolor="#3B3B3B">
                <v:path arrowok="t"/>
              </v:shape>
            </v:group>
            <v:group style="position:absolute;left:638;top:6518;width:2;height:4253" coordorigin="638,6518" coordsize="2,4253">
              <v:shape style="position:absolute;left:638;top:6518;width:2;height:4253" coordorigin="638,6518" coordsize="0,4253" path="m638,10771l638,6518e" filled="f" stroked="t" strokeweight=".48pt" strokecolor="#2B2B2B">
                <v:path arrowok="t"/>
              </v:shape>
            </v:group>
            <v:group style="position:absolute;left:4925;top:7282;width:2;height:245" coordorigin="4925,7282" coordsize="2,245">
              <v:shape style="position:absolute;left:4925;top:7282;width:2;height:245" coordorigin="4925,7282" coordsize="0,245" path="m4925,7526l4925,7282e" filled="f" stroked="t" strokeweight=".96pt" strokecolor="#6B6B6B">
                <v:path arrowok="t"/>
              </v:shape>
            </v:group>
            <v:group style="position:absolute;left:4925;top:7536;width:2827;height:2" coordorigin="4925,7536" coordsize="2827,2">
              <v:shape style="position:absolute;left:4925;top:7536;width:2827;height:2" coordorigin="4925,7536" coordsize="2827,0" path="m4925,7536l7752,7536e" filled="f" stroked="t" strokeweight=".72pt" strokecolor="#7C7C7C">
                <v:path arrowok="t"/>
              </v:shape>
            </v:group>
            <v:group style="position:absolute;left:7723;top:7526;width:365;height:2" coordorigin="7723,7526" coordsize="365,2">
              <v:shape style="position:absolute;left:7723;top:7526;width:365;height:2" coordorigin="7723,7526" coordsize="365,0" path="m7723,7526l8088,7526e" filled="f" stroked="t" strokeweight=".96pt" strokecolor="#707070">
                <v:path arrowok="t"/>
              </v:shape>
            </v:group>
            <v:group style="position:absolute;left:7987;top:7536;width:3667;height:2" coordorigin="7987,7536" coordsize="3667,2">
              <v:shape style="position:absolute;left:7987;top:7536;width:3667;height:2" coordorigin="7987,7536" coordsize="3667,0" path="m7987,7536l11654,7536e" filled="f" stroked="t" strokeweight=".96pt" strokecolor="#808080">
                <v:path arrowok="t"/>
              </v:shape>
            </v:group>
            <v:group style="position:absolute;left:4939;top:7498;width:2;height:274" coordorigin="4939,7498" coordsize="2,274">
              <v:shape style="position:absolute;left:4939;top:7498;width:2;height:274" coordorigin="4939,7498" coordsize="0,274" path="m4939,7771l4939,7498e" filled="f" stroked="t" strokeweight=".48pt" strokecolor="#484848">
                <v:path arrowok="t"/>
              </v:shape>
            </v:group>
            <v:group style="position:absolute;left:4934;top:7752;width:1930;height:2" coordorigin="4934,7752" coordsize="1930,2">
              <v:shape style="position:absolute;left:4934;top:7752;width:1930;height:2" coordorigin="4934,7752" coordsize="1930,0" path="m4934,7752l6864,7752e" filled="f" stroked="t" strokeweight=".48pt" strokecolor="#575757">
                <v:path arrowok="t"/>
              </v:shape>
            </v:group>
            <v:group style="position:absolute;left:5582;top:7742;width:682;height:2" coordorigin="5582,7742" coordsize="682,2">
              <v:shape style="position:absolute;left:5582;top:7742;width:682;height:2" coordorigin="5582,7742" coordsize="682,0" path="m5582,7742l6264,7742e" filled="f" stroked="t" strokeweight=".48pt" strokecolor="#575757">
                <v:path arrowok="t"/>
              </v:shape>
            </v:group>
            <v:group style="position:absolute;left:6264;top:7742;width:538;height:2" coordorigin="6264,7742" coordsize="538,2">
              <v:shape style="position:absolute;left:6264;top:7742;width:538;height:2" coordorigin="6264,7742" coordsize="538,0" path="m6264,7742l6802,7742e" filled="f" stroked="t" strokeweight=".96pt" strokecolor="#606060">
                <v:path arrowok="t"/>
              </v:shape>
            </v:group>
            <v:group style="position:absolute;left:6456;top:7757;width:5198;height:2" coordorigin="6456,7757" coordsize="5198,2">
              <v:shape style="position:absolute;left:6456;top:7757;width:5198;height:2" coordorigin="6456,7757" coordsize="5198,0" path="m6456,7757l11654,7757e" filled="f" stroked="t" strokeweight=".96pt" strokecolor="#808080">
                <v:path arrowok="t"/>
              </v:shape>
            </v:group>
            <v:group style="position:absolute;left:7723;top:7742;width:672;height:2" coordorigin="7723,7742" coordsize="672,2">
              <v:shape style="position:absolute;left:7723;top:7742;width:672;height:2" coordorigin="7723,7742" coordsize="672,0" path="m7723,7742l8395,7742e" filled="f" stroked="t" strokeweight=".96pt" strokecolor="#606060">
                <v:path arrowok="t"/>
              </v:shape>
            </v:group>
            <v:group style="position:absolute;left:634;top:8035;width:2731;height:2" coordorigin="634,8035" coordsize="2731,2">
              <v:shape style="position:absolute;left:634;top:8035;width:2731;height:2" coordorigin="634,8035" coordsize="2731,0" path="m634,8035l3365,8035e" filled="f" stroked="t" strokeweight=".96pt" strokecolor="#777777">
                <v:path arrowok="t"/>
              </v:shape>
            </v:group>
            <v:group style="position:absolute;left:3307;top:8040;width:5222;height:2" coordorigin="3307,8040" coordsize="5222,2">
              <v:shape style="position:absolute;left:3307;top:8040;width:5222;height:2" coordorigin="3307,8040" coordsize="5222,0" path="m3307,8040l8530,8040e" filled="f" stroked="t" strokeweight=".48pt" strokecolor="#4B4B4B">
                <v:path arrowok="t"/>
              </v:shape>
            </v:group>
            <v:group style="position:absolute;left:4934;top:7661;width:2;height:384" coordorigin="4934,7661" coordsize="2,384">
              <v:shape style="position:absolute;left:4934;top:7661;width:2;height:384" coordorigin="4934,7661" coordsize="0,384" path="m4934,8045l4934,7661e" filled="f" stroked="t" strokeweight=".96pt" strokecolor="#646464">
                <v:path arrowok="t"/>
              </v:shape>
            </v:group>
            <v:group style="position:absolute;left:8501;top:8026;width:672;height:2" coordorigin="8501,8026" coordsize="672,2">
              <v:shape style="position:absolute;left:8501;top:8026;width:672;height:2" coordorigin="8501,8026" coordsize="672,0" path="m8501,8026l9173,8026e" filled="f" stroked="t" strokeweight=".48pt" strokecolor="#000000">
                <v:path arrowok="t"/>
              </v:shape>
            </v:group>
            <v:group style="position:absolute;left:9173;top:8026;width:634;height:2" coordorigin="9173,8026" coordsize="634,2">
              <v:shape style="position:absolute;left:9173;top:8026;width:634;height:2" coordorigin="9173,8026" coordsize="634,0" path="m9173,8026l9806,8026e" filled="f" stroked="t" strokeweight=".96pt" strokecolor="#545454">
                <v:path arrowok="t"/>
              </v:shape>
            </v:group>
            <v:group style="position:absolute;left:9758;top:8045;width:1896;height:2" coordorigin="9758,8045" coordsize="1896,2">
              <v:shape style="position:absolute;left:9758;top:8045;width:1896;height:2" coordorigin="9758,8045" coordsize="1896,0" path="m9758,8045l11654,8045e" filled="f" stroked="t" strokeweight=".96pt" strokecolor="#777777">
                <v:path arrowok="t"/>
              </v:shape>
            </v:group>
            <v:group style="position:absolute;left:11650;top:7704;width:2;height:360" coordorigin="11650,7704" coordsize="2,360">
              <v:shape style="position:absolute;left:11650;top:7704;width:2;height:360" coordorigin="11650,7704" coordsize="0,360" path="m11650,8064l11650,7704e" filled="f" stroked="t" strokeweight=".48pt" strokecolor="#3B3B3B">
                <v:path arrowok="t"/>
              </v:shape>
            </v:group>
            <v:group style="position:absolute;left:634;top:8856;width:2112;height:2" coordorigin="634,8856" coordsize="2112,2">
              <v:shape style="position:absolute;left:634;top:8856;width:2112;height:2" coordorigin="634,8856" coordsize="2112,0" path="m634,8856l2746,8856e" filled="f" stroked="t" strokeweight=".48pt" strokecolor="#4B4B4B">
                <v:path arrowok="t"/>
              </v:shape>
            </v:group>
            <v:group style="position:absolute;left:2611;top:8861;width:3782;height:2" coordorigin="2611,8861" coordsize="3782,2">
              <v:shape style="position:absolute;left:2611;top:8861;width:3782;height:2" coordorigin="2611,8861" coordsize="3782,0" path="m2611,8861l6394,8861e" filled="f" stroked="t" strokeweight=".96pt" strokecolor="#7C7C7C">
                <v:path arrowok="t"/>
              </v:shape>
            </v:group>
            <v:group style="position:absolute;left:6235;top:8866;width:5424;height:2" coordorigin="6235,8866" coordsize="5424,2">
              <v:shape style="position:absolute;left:6235;top:8866;width:5424;height:2" coordorigin="6235,8866" coordsize="5424,0" path="m6235,8866l11659,8866e" filled="f" stroked="t" strokeweight=".48pt" strokecolor="#575757">
                <v:path arrowok="t"/>
              </v:shape>
            </v:group>
            <v:group style="position:absolute;left:11652;top:4282;width:2;height:7267" coordorigin="11652,4282" coordsize="2,7267">
              <v:shape style="position:absolute;left:11652;top:4282;width:2;height:7267" coordorigin="11652,4282" coordsize="0,7267" path="m11652,11549l11652,4282e" filled="f" stroked="t" strokeweight=".48pt" strokecolor="#4F4F4F">
                <v:path arrowok="t"/>
              </v:shape>
            </v:group>
            <v:group style="position:absolute;left:634;top:9749;width:2112;height:2" coordorigin="634,9749" coordsize="2112,2">
              <v:shape style="position:absolute;left:634;top:9749;width:2112;height:2" coordorigin="634,9749" coordsize="2112,0" path="m634,9749l2746,9749e" filled="f" stroked="t" strokeweight=".48pt" strokecolor="#484848">
                <v:path arrowok="t"/>
              </v:shape>
            </v:group>
            <v:group style="position:absolute;left:2616;top:9754;width:4373;height:2" coordorigin="2616,9754" coordsize="4373,2">
              <v:shape style="position:absolute;left:2616;top:9754;width:4373;height:2" coordorigin="2616,9754" coordsize="4373,0" path="m2616,9754l6989,9754e" filled="f" stroked="t" strokeweight=".96pt" strokecolor="#7C7C7C">
                <v:path arrowok="t"/>
              </v:shape>
            </v:group>
            <v:group style="position:absolute;left:6931;top:9758;width:4723;height:2" coordorigin="6931,9758" coordsize="4723,2">
              <v:shape style="position:absolute;left:6931;top:9758;width:4723;height:2" coordorigin="6931,9758" coordsize="4723,0" path="m6931,9758l11654,9758e" filled="f" stroked="t" strokeweight=".48pt" strokecolor="#4F4F4F">
                <v:path arrowok="t"/>
              </v:shape>
            </v:group>
            <v:group style="position:absolute;left:629;top:10090;width:1051;height:2" coordorigin="629,10090" coordsize="1051,2">
              <v:shape style="position:absolute;left:629;top:10090;width:1051;height:2" coordorigin="629,10090" coordsize="1051,0" path="m629,10090l1680,10090e" filled="f" stroked="t" strokeweight=".48pt" strokecolor="#4F4F4F">
                <v:path arrowok="t"/>
              </v:shape>
            </v:group>
            <v:group style="position:absolute;left:1459;top:10099;width:3494;height:2" coordorigin="1459,10099" coordsize="3494,2">
              <v:shape style="position:absolute;left:1459;top:10099;width:3494;height:2" coordorigin="1459,10099" coordsize="3494,0" path="m1459,10099l4954,10099e" filled="f" stroked="t" strokeweight=".72pt" strokecolor="#707070">
                <v:path arrowok="t"/>
              </v:shape>
            </v:group>
            <v:group style="position:absolute;left:2712;top:9710;width:2;height:1642" coordorigin="2712,9710" coordsize="2,1642">
              <v:shape style="position:absolute;left:2712;top:9710;width:2;height:1642" coordorigin="2712,9710" coordsize="0,1642" path="m2712,11352l2712,9710e" filled="f" stroked="t" strokeweight=".48pt" strokecolor="#343434">
                <v:path arrowok="t"/>
              </v:shape>
            </v:group>
            <v:group style="position:absolute;left:4896;top:10104;width:3389;height:2" coordorigin="4896,10104" coordsize="3389,2">
              <v:shape style="position:absolute;left:4896;top:10104;width:3389;height:2" coordorigin="4896,10104" coordsize="3389,0" path="m4896,10104l8285,10104e" filled="f" stroked="t" strokeweight=".48pt" strokecolor="#484848">
                <v:path arrowok="t"/>
              </v:shape>
            </v:group>
            <v:group style="position:absolute;left:8256;top:10090;width:245;height:2" coordorigin="8256,10090" coordsize="245,2">
              <v:shape style="position:absolute;left:8256;top:10090;width:245;height:2" coordorigin="8256,10090" coordsize="245,0" path="m8256,10090l8501,10090e" filled="f" stroked="t" strokeweight=".48pt" strokecolor="#000000">
                <v:path arrowok="t"/>
              </v:shape>
            </v:group>
            <v:group style="position:absolute;left:8501;top:10090;width:1488;height:2" coordorigin="8501,10090" coordsize="1488,2">
              <v:shape style="position:absolute;left:8501;top:10090;width:1488;height:2" coordorigin="8501,10090" coordsize="1488,0" path="m8501,10090l9989,10090e" filled="f" stroked="t" strokeweight=".96pt" strokecolor="#575757">
                <v:path arrowok="t"/>
              </v:shape>
            </v:group>
            <v:group style="position:absolute;left:9912;top:10109;width:1742;height:2" coordorigin="9912,10109" coordsize="1742,2">
              <v:shape style="position:absolute;left:9912;top:10109;width:1742;height:2" coordorigin="9912,10109" coordsize="1742,0" path="m9912,10109l11654,10109e" filled="f" stroked="t" strokeweight=".96pt" strokecolor="#777777">
                <v:path arrowok="t"/>
              </v:shape>
            </v:group>
            <v:group style="position:absolute;left:634;top:10387;width:3259;height:2" coordorigin="634,10387" coordsize="3259,2">
              <v:shape style="position:absolute;left:634;top:10387;width:3259;height:2" coordorigin="634,10387" coordsize="3259,0" path="m634,10387l3893,10387e" filled="f" stroked="t" strokeweight=".96pt" strokecolor="#777777">
                <v:path arrowok="t"/>
              </v:shape>
            </v:group>
            <v:group style="position:absolute;left:3835;top:10392;width:5366;height:2" coordorigin="3835,10392" coordsize="5366,2">
              <v:shape style="position:absolute;left:3835;top:10392;width:5366;height:2" coordorigin="3835,10392" coordsize="5366,0" path="m3835,10392l9202,10392e" filled="f" stroked="t" strokeweight=".48pt" strokecolor="#4B4B4B">
                <v:path arrowok="t"/>
              </v:shape>
            </v:group>
            <v:group style="position:absolute;left:9144;top:10392;width:178;height:2" coordorigin="9144,10392" coordsize="178,2">
              <v:shape style="position:absolute;left:9144;top:10392;width:178;height:2" coordorigin="9144,10392" coordsize="178,0" path="m9144,10392l9322,10392e" filled="f" stroked="t" strokeweight=".48pt" strokecolor="#606060">
                <v:path arrowok="t"/>
              </v:shape>
            </v:group>
            <v:group style="position:absolute;left:9264;top:10397;width:2395;height:2" coordorigin="9264,10397" coordsize="2395,2">
              <v:shape style="position:absolute;left:9264;top:10397;width:2395;height:2" coordorigin="9264,10397" coordsize="2395,0" path="m9264,10397l11659,10397e" filled="f" stroked="t" strokeweight=".96pt" strokecolor="#808080">
                <v:path arrowok="t"/>
              </v:shape>
            </v:group>
            <v:group style="position:absolute;left:2438;top:10877;width:3629;height:2" coordorigin="2438,10877" coordsize="3629,2">
              <v:shape style="position:absolute;left:2438;top:10877;width:3629;height:2" coordorigin="2438,10877" coordsize="3629,0" path="m2438,10877l6067,10877e" filled="f" stroked="t" strokeweight=".96pt" strokecolor="#7C7C7C">
                <v:path arrowok="t"/>
              </v:shape>
            </v:group>
            <v:group style="position:absolute;left:806;top:10872;width:1070;height:2" coordorigin="806,10872" coordsize="1070,2">
              <v:shape style="position:absolute;left:806;top:10872;width:1070;height:2" coordorigin="806,10872" coordsize="1070,0" path="m806,10872l1877,10872e" filled="f" stroked="t" strokeweight=".48pt" strokecolor="#484848">
                <v:path arrowok="t"/>
              </v:shape>
            </v:group>
            <v:group style="position:absolute;left:1848;top:10867;width:864;height:2" coordorigin="1848,10867" coordsize="864,2">
              <v:shape style="position:absolute;left:1848;top:10867;width:864;height:2" coordorigin="1848,10867" coordsize="864,0" path="m1848,10867l2712,10867e" filled="f" stroked="t" strokeweight=".96pt" strokecolor="#646464">
                <v:path arrowok="t"/>
              </v:shape>
            </v:group>
            <v:group style="position:absolute;left:5866;top:10877;width:5774;height:2" coordorigin="5866,10877" coordsize="5774,2">
              <v:shape style="position:absolute;left:5866;top:10877;width:5774;height:2" coordorigin="5866,10877" coordsize="5774,0" path="m5866,10877l11640,10877e" filled="f" stroked="t" strokeweight=".72pt" strokecolor="#545454">
                <v:path arrowok="t"/>
              </v:shape>
            </v:group>
            <v:group style="position:absolute;left:6235;top:10882;width:5419;height:2" coordorigin="6235,10882" coordsize="5419,2">
              <v:shape style="position:absolute;left:6235;top:10882;width:5419;height:2" coordorigin="6235,10882" coordsize="5419,0" path="m6235,10882l11654,10882e" filled="f" stroked="t" strokeweight=".48pt" strokecolor="#4B4B4B">
                <v:path arrowok="t"/>
              </v:shape>
            </v:group>
            <v:group style="position:absolute;left:634;top:11093;width:2107;height:2" coordorigin="634,11093" coordsize="2107,2">
              <v:shape style="position:absolute;left:634;top:11093;width:2107;height:2" coordorigin="634,11093" coordsize="2107,0" path="m634,11093l2741,11093e" filled="f" stroked="t" strokeweight=".48pt" strokecolor="#4B4B4B">
                <v:path arrowok="t"/>
              </v:shape>
            </v:group>
            <v:group style="position:absolute;left:2381;top:11098;width:5069;height:2" coordorigin="2381,11098" coordsize="5069,2">
              <v:shape style="position:absolute;left:2381;top:11098;width:5069;height:2" coordorigin="2381,11098" coordsize="5069,0" path="m2381,11098l7450,11098e" filled="f" stroked="t" strokeweight=".96pt" strokecolor="#7C7C7C">
                <v:path arrowok="t"/>
              </v:shape>
            </v:group>
            <v:group style="position:absolute;left:7378;top:11102;width:4282;height:2" coordorigin="7378,11102" coordsize="4282,2">
              <v:shape style="position:absolute;left:7378;top:11102;width:4282;height:2" coordorigin="7378,11102" coordsize="4282,0" path="m7378,11102l11659,11102e" filled="f" stroked="t" strokeweight=".48pt" strokecolor="#4F4F4F">
                <v:path arrowok="t"/>
              </v:shape>
            </v:group>
            <v:group style="position:absolute;left:638;top:11078;width:2;height:5544" coordorigin="638,11078" coordsize="2,5544">
              <v:shape style="position:absolute;left:638;top:11078;width:2;height:5544" coordorigin="638,11078" coordsize="0,5544" path="m638,16622l638,11078e" filled="f" stroked="t" strokeweight=".48pt" strokecolor="#282828">
                <v:path arrowok="t"/>
              </v:shape>
            </v:group>
            <v:group style="position:absolute;left:1109;top:11088;width:2;height:5534" coordorigin="1109,11088" coordsize="2,5534">
              <v:shape style="position:absolute;left:1109;top:11088;width:2;height:5534" coordorigin="1109,11088" coordsize="0,5534" path="m1109,16622l1109,11088e" filled="f" stroked="t" strokeweight=".48pt" strokecolor="#2B2B2B">
                <v:path arrowok="t"/>
              </v:shape>
            </v:group>
            <v:group style="position:absolute;left:1690;top:11088;width:2;height:5534" coordorigin="1690,11088" coordsize="2,5534">
              <v:shape style="position:absolute;left:1690;top:11088;width:2;height:5534" coordorigin="1690,11088" coordsize="0,5534" path="m1690,16622l1690,11088e" filled="f" stroked="t" strokeweight=".96pt" strokecolor="#646464">
                <v:path arrowok="t"/>
              </v:shape>
            </v:group>
            <v:group style="position:absolute;left:7411;top:11088;width:2;height:902" coordorigin="7411,11088" coordsize="2,902">
              <v:shape style="position:absolute;left:7411;top:11088;width:2;height:902" coordorigin="7411,11088" coordsize="0,902" path="m7411,11990l7411,11088e" filled="f" stroked="t" strokeweight=".96pt" strokecolor="#646464">
                <v:path arrowok="t"/>
              </v:shape>
            </v:group>
            <v:group style="position:absolute;left:634;top:11515;width:494;height:2" coordorigin="634,11515" coordsize="494,2">
              <v:shape style="position:absolute;left:634;top:11515;width:494;height:2" coordorigin="634,11515" coordsize="494,0" path="m634,11515l1128,11515e" filled="f" stroked="t" strokeweight=".48pt" strokecolor="#484848">
                <v:path arrowok="t"/>
              </v:shape>
            </v:group>
            <v:group style="position:absolute;left:1008;top:11520;width:4205;height:2" coordorigin="1008,11520" coordsize="4205,2">
              <v:shape style="position:absolute;left:1008;top:11520;width:4205;height:2" coordorigin="1008,11520" coordsize="4205,0" path="m1008,11520l5213,11520e" filled="f" stroked="t" strokeweight=".96pt" strokecolor="#777777">
                <v:path arrowok="t"/>
              </v:shape>
            </v:group>
            <v:group style="position:absolute;left:2717;top:11294;width:2;height:3835" coordorigin="2717,11294" coordsize="2,3835">
              <v:shape style="position:absolute;left:2717;top:11294;width:2;height:3835" coordorigin="2717,11294" coordsize="0,3835" path="m2717,15130l2717,11294e" filled="f" stroked="t" strokeweight=".96pt" strokecolor="#6B6B6B">
                <v:path arrowok="t"/>
              </v:shape>
            </v:group>
            <v:group style="position:absolute;left:5155;top:11525;width:5597;height:2" coordorigin="5155,11525" coordsize="5597,2">
              <v:shape style="position:absolute;left:5155;top:11525;width:5597;height:2" coordorigin="5155,11525" coordsize="5597,0" path="m5155,11525l10752,11525e" filled="f" stroked="t" strokeweight=".48pt" strokecolor="#4B4B4B">
                <v:path arrowok="t"/>
              </v:shape>
            </v:group>
            <v:group style="position:absolute;left:10723;top:11510;width:917;height:2" coordorigin="10723,11510" coordsize="917,2">
              <v:shape style="position:absolute;left:10723;top:11510;width:917;height:2" coordorigin="10723,11510" coordsize="917,0" path="m10723,11510l11640,11510e" filled="f" stroked="t" strokeweight=".96pt" strokecolor="#5B5B5B">
                <v:path arrowok="t"/>
              </v:shape>
            </v:group>
            <v:group style="position:absolute;left:11654;top:11290;width:2;height:5342" coordorigin="11654,11290" coordsize="2,5342">
              <v:shape style="position:absolute;left:11654;top:11290;width:2;height:5342" coordorigin="11654,11290" coordsize="0,5342" path="m11654,16632l11654,11290e" filled="f" stroked="t" strokeweight=".96pt" strokecolor="#747474">
                <v:path arrowok="t"/>
              </v:shape>
            </v:group>
            <v:group style="position:absolute;left:7416;top:11933;width:2;height:4699" coordorigin="7416,11933" coordsize="2,4699">
              <v:shape style="position:absolute;left:7416;top:11933;width:2;height:4699" coordorigin="7416,11933" coordsize="0,4699" path="m7416,16632l7416,11933e" filled="f" stroked="t" strokeweight=".48pt" strokecolor="#3F3F3F">
                <v:path arrowok="t"/>
              </v:shape>
            </v:group>
            <v:group style="position:absolute;left:629;top:13685;width:470;height:2" coordorigin="629,13685" coordsize="470,2">
              <v:shape style="position:absolute;left:629;top:13685;width:470;height:2" coordorigin="629,13685" coordsize="470,0" path="m629,13685l1099,13685e" filled="f" stroked="t" strokeweight=".48pt" strokecolor="#2B2B2B">
                <v:path arrowok="t"/>
              </v:shape>
            </v:group>
            <v:group style="position:absolute;left:1090;top:13685;width:600;height:2" coordorigin="1090,13685" coordsize="600,2">
              <v:shape style="position:absolute;left:1090;top:13685;width:600;height:2" coordorigin="1090,13685" coordsize="600,0" path="m1090,13685l1690,13685e" filled="f" stroked="t" strokeweight=".48pt" strokecolor="#4B4B4B">
                <v:path arrowok="t"/>
              </v:shape>
            </v:group>
            <v:group style="position:absolute;left:1670;top:13685;width:1046;height:2" coordorigin="1670,13685" coordsize="1046,2">
              <v:shape style="position:absolute;left:1670;top:13685;width:1046;height:2" coordorigin="1670,13685" coordsize="1046,0" path="m1670,13685l2717,13685e" filled="f" stroked="t" strokeweight=".48pt" strokecolor="#676767">
                <v:path arrowok="t"/>
              </v:shape>
            </v:group>
            <v:group style="position:absolute;left:2712;top:15019;width:2;height:336" coordorigin="2712,15019" coordsize="2,336">
              <v:shape style="position:absolute;left:2712;top:15019;width:2;height:336" coordorigin="2712,15019" coordsize="0,336" path="m2712,15355l2712,15019e" filled="f" stroked="t" strokeweight=".72pt" strokecolor="#444444">
                <v:path arrowok="t"/>
              </v:shape>
            </v:group>
            <v:group style="position:absolute;left:2712;top:15298;width:2;height:1325" coordorigin="2712,15298" coordsize="2,1325">
              <v:shape style="position:absolute;left:2712;top:15298;width:2;height:1325" coordorigin="2712,15298" coordsize="0,1325" path="m2712,16622l2712,15298e" filled="f" stroked="t" strokeweight=".48pt" strokecolor="#2B2B2B">
                <v:path arrowok="t"/>
              </v:shape>
            </v:group>
            <v:group style="position:absolute;left:2702;top:15773;width:2482;height:2" coordorigin="2702,15773" coordsize="2482,2">
              <v:shape style="position:absolute;left:2702;top:15773;width:2482;height:2" coordorigin="2702,15773" coordsize="2482,0" path="m2702,15773l5184,15773e" filled="f" stroked="t" strokeweight=".48pt" strokecolor="#444877">
                <v:path arrowok="t"/>
              </v:shape>
            </v:group>
            <v:group style="position:absolute;left:634;top:16613;width:3586;height:2" coordorigin="634,16613" coordsize="3586,2">
              <v:shape style="position:absolute;left:634;top:16613;width:3586;height:2" coordorigin="634,16613" coordsize="3586,0" path="m634,16613l4219,16613e" filled="f" stroked="t" strokeweight=".96pt" strokecolor="#777777">
                <v:path arrowok="t"/>
              </v:shape>
            </v:group>
            <v:group style="position:absolute;left:4162;top:16618;width:245;height:2" coordorigin="4162,16618" coordsize="245,2">
              <v:shape style="position:absolute;left:4162;top:16618;width:245;height:2" coordorigin="4162,16618" coordsize="245,0" path="m4162,16618l4406,16618e" filled="f" stroked="t" strokeweight=".48pt" strokecolor="#4B4B4B">
                <v:path arrowok="t"/>
              </v:shape>
            </v:group>
            <v:group style="position:absolute;left:4349;top:16613;width:605;height:2" coordorigin="4349,16613" coordsize="605,2">
              <v:shape style="position:absolute;left:4349;top:16613;width:605;height:2" coordorigin="4349,16613" coordsize="605,0" path="m4349,16613l4954,16613e" filled="f" stroked="t" strokeweight=".72pt" strokecolor="#6B6B6B">
                <v:path arrowok="t"/>
              </v:shape>
            </v:group>
            <v:group style="position:absolute;left:4896;top:16618;width:2093;height:2" coordorigin="4896,16618" coordsize="2093,2">
              <v:shape style="position:absolute;left:4896;top:16618;width:2093;height:2" coordorigin="4896,16618" coordsize="2093,0" path="m4896,16618l6989,16618e" filled="f" stroked="t" strokeweight=".48pt" strokecolor="#545454">
                <v:path arrowok="t"/>
              </v:shape>
            </v:group>
            <v:group style="position:absolute;left:634;top:16622;width:6811;height:2" coordorigin="634,16622" coordsize="6811,2">
              <v:shape style="position:absolute;left:634;top:16622;width:6811;height:2" coordorigin="634,16622" coordsize="6811,0" path="m634,16622l7445,16622e" filled="f" stroked="t" strokeweight=".72pt" strokecolor="#6B6B6B">
                <v:path arrowok="t"/>
              </v:shape>
            </v:group>
            <v:group style="position:absolute;left:7368;top:16618;width:384;height:2" coordorigin="7368,16618" coordsize="384,2">
              <v:shape style="position:absolute;left:7368;top:16618;width:384;height:2" coordorigin="7368,16618" coordsize="384,0" path="m7368,16618l7752,16618e" filled="f" stroked="t" strokeweight=".48pt" strokecolor="#676767">
                <v:path arrowok="t"/>
              </v:shape>
            </v:group>
            <v:group style="position:absolute;left:7680;top:16622;width:3984;height:2" coordorigin="7680,16622" coordsize="3984,2">
              <v:shape style="position:absolute;left:7680;top:16622;width:3984;height:2" coordorigin="7680,16622" coordsize="3984,0" path="m7680,16622l11664,16622e" filled="f" stroked="t" strokeweight=".96pt" strokecolor="#838383">
                <v:path arrowok="t"/>
              </v:shape>
            </v:group>
            <v:group style="position:absolute;left:8879;top:6679;width:2;height:202" coordorigin="8879,6679" coordsize="2,202">
              <v:shape style="position:absolute;left:8879;top:6679;width:2;height:202" coordorigin="8879,6679" coordsize="0,202" path="m8879,6881l8879,6679e" filled="f" stroked="t" strokeweight="3.55pt" strokecolor="#EBEDED">
                <v:path arrowok="t"/>
              </v:shape>
            </v:group>
            <w10:wrap type="none"/>
          </v:group>
        </w:pict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76" w:lineRule="exact"/>
        <w:ind w:right="-20"/>
        <w:jc w:val="righ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F2F2F"/>
          <w:spacing w:val="-32"/>
          <w:w w:val="71"/>
          <w:position w:val="8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2F2F2F"/>
          <w:spacing w:val="-55"/>
          <w:w w:val="63"/>
          <w:position w:val="-4"/>
        </w:rPr>
        <w:t>c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71"/>
          <w:position w:val="8"/>
        </w:rPr>
        <w:t>!</w:t>
      </w:r>
      <w:r>
        <w:rPr>
          <w:rFonts w:ascii="Arial" w:hAnsi="Arial" w:cs="Arial" w:eastAsia="Arial"/>
          <w:sz w:val="15"/>
          <w:szCs w:val="15"/>
          <w:color w:val="2F2F2F"/>
          <w:spacing w:val="-68"/>
          <w:w w:val="71"/>
          <w:position w:val="8"/>
        </w:rPr>
        <w:t>&lt;</w:t>
      </w:r>
      <w:r>
        <w:rPr>
          <w:rFonts w:ascii="Times New Roman" w:hAnsi="Times New Roman" w:cs="Times New Roman" w:eastAsia="Times New Roman"/>
          <w:sz w:val="23"/>
          <w:szCs w:val="23"/>
          <w:color w:val="2F2F2F"/>
          <w:spacing w:val="-17"/>
          <w:w w:val="63"/>
          <w:position w:val="-4"/>
        </w:rPr>
        <w:t>a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72"/>
          <w:position w:val="8"/>
        </w:rPr>
        <w:t>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60" w:lineRule="exact"/>
        <w:ind w:right="-15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F2F2F"/>
          <w:spacing w:val="0"/>
          <w:w w:val="51"/>
          <w:position w:val="1"/>
        </w:rPr>
        <w:t>::ı::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300" w:lineRule="exact"/>
        <w:ind w:right="-84"/>
        <w:jc w:val="left"/>
        <w:tabs>
          <w:tab w:pos="62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606060"/>
          <w:spacing w:val="0"/>
          <w:w w:val="76"/>
          <w:position w:val="-3"/>
        </w:rPr>
        <w:t>Alıd</w:t>
      </w:r>
      <w:r>
        <w:rPr>
          <w:rFonts w:ascii="Times New Roman" w:hAnsi="Times New Roman" w:cs="Times New Roman" w:eastAsia="Times New Roman"/>
          <w:sz w:val="29"/>
          <w:szCs w:val="29"/>
          <w:color w:val="606060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606060"/>
          <w:spacing w:val="0"/>
          <w:w w:val="100"/>
          <w:position w:val="-3"/>
        </w:rPr>
      </w:r>
      <w:r>
        <w:rPr>
          <w:rFonts w:ascii="Arial" w:hAnsi="Arial" w:cs="Arial" w:eastAsia="Arial"/>
          <w:sz w:val="26"/>
          <w:szCs w:val="26"/>
          <w:color w:val="606060"/>
          <w:spacing w:val="0"/>
          <w:w w:val="100"/>
          <w:position w:val="-3"/>
        </w:rPr>
        <w:t>r</w:t>
      </w:r>
      <w:r>
        <w:rPr>
          <w:rFonts w:ascii="Arial" w:hAnsi="Arial" w:cs="Arial" w:eastAsia="Arial"/>
          <w:sz w:val="26"/>
          <w:szCs w:val="26"/>
          <w:color w:val="606060"/>
          <w:spacing w:val="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F3F3F"/>
          <w:spacing w:val="-26"/>
          <w:w w:val="137"/>
          <w:position w:val="-3"/>
        </w:rPr>
        <w:t>'</w:t>
      </w:r>
      <w:r>
        <w:rPr>
          <w:rFonts w:ascii="Times New Roman" w:hAnsi="Times New Roman" w:cs="Times New Roman" w:eastAsia="Times New Roman"/>
          <w:sz w:val="29"/>
          <w:szCs w:val="29"/>
          <w:color w:val="606060"/>
          <w:spacing w:val="0"/>
          <w:w w:val="137"/>
          <w:position w:val="-3"/>
        </w:rPr>
        <w:t>"";</w:t>
      </w:r>
      <w:r>
        <w:rPr>
          <w:rFonts w:ascii="Times New Roman" w:hAnsi="Times New Roman" w:cs="Times New Roman" w:eastAsia="Times New Roman"/>
          <w:sz w:val="29"/>
          <w:szCs w:val="29"/>
          <w:color w:val="606060"/>
          <w:spacing w:val="7"/>
          <w:w w:val="137"/>
          <w:position w:val="-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606060"/>
          <w:spacing w:val="0"/>
          <w:w w:val="137"/>
          <w:position w:val="-3"/>
        </w:rPr>
        <w:t>PÇU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22" w:lineRule="exact"/>
        <w:ind w:left="1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606060"/>
          <w:w w:val="600"/>
          <w:position w:val="1"/>
        </w:rPr>
        <w:t>lt</w:t>
      </w:r>
      <w:r>
        <w:rPr>
          <w:rFonts w:ascii="Arial" w:hAnsi="Arial" w:cs="Arial" w:eastAsia="Arial"/>
          <w:sz w:val="22"/>
          <w:szCs w:val="22"/>
          <w:color w:val="3F3F3F"/>
          <w:w w:val="90"/>
          <w:position w:val="1"/>
        </w:rPr>
        <w:t>lgoAmiri</w:t>
      </w:r>
      <w:r>
        <w:rPr>
          <w:rFonts w:ascii="Arial" w:hAnsi="Arial" w:cs="Arial" w:eastAsia="Arial"/>
          <w:sz w:val="22"/>
          <w:szCs w:val="22"/>
          <w:color w:val="000000"/>
          <w:w w:val="100"/>
          <w:position w:val="0"/>
        </w:rPr>
      </w:r>
    </w:p>
    <w:p>
      <w:pPr>
        <w:spacing w:before="0" w:after="0" w:line="255" w:lineRule="exact"/>
        <w:ind w:right="-20"/>
        <w:jc w:val="left"/>
        <w:tabs>
          <w:tab w:pos="298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2"/>
        </w:rPr>
        <w:t>İtf.Eri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4"/>
          <w:szCs w:val="14"/>
          <w:color w:val="757577"/>
          <w:spacing w:val="0"/>
          <w:w w:val="59"/>
          <w:position w:val="8"/>
        </w:rPr>
        <w:t>...</w:t>
      </w:r>
      <w:r>
        <w:rPr>
          <w:rFonts w:ascii="Times New Roman" w:hAnsi="Times New Roman" w:cs="Times New Roman" w:eastAsia="Times New Roman"/>
          <w:sz w:val="14"/>
          <w:szCs w:val="14"/>
          <w:color w:val="757577"/>
          <w:spacing w:val="-11"/>
          <w:w w:val="59"/>
          <w:position w:val="8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4D4D4D"/>
          <w:spacing w:val="0"/>
          <w:w w:val="59"/>
          <w:position w:val="8"/>
        </w:rPr>
        <w:t>...</w:t>
      </w:r>
      <w:r>
        <w:rPr>
          <w:rFonts w:ascii="Times New Roman" w:hAnsi="Times New Roman" w:cs="Times New Roman" w:eastAsia="Times New Roman"/>
          <w:sz w:val="14"/>
          <w:szCs w:val="14"/>
          <w:color w:val="4D4D4D"/>
          <w:spacing w:val="0"/>
          <w:w w:val="59"/>
          <w:position w:val="8"/>
        </w:rPr>
        <w:t>  </w:t>
      </w:r>
      <w:r>
        <w:rPr>
          <w:rFonts w:ascii="Times New Roman" w:hAnsi="Times New Roman" w:cs="Times New Roman" w:eastAsia="Times New Roman"/>
          <w:sz w:val="14"/>
          <w:szCs w:val="14"/>
          <w:color w:val="4D4D4D"/>
          <w:spacing w:val="13"/>
          <w:w w:val="59"/>
          <w:position w:val="8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AFAFB1"/>
          <w:spacing w:val="-18"/>
          <w:w w:val="25"/>
          <w:position w:val="8"/>
        </w:rPr>
        <w:t>_</w:t>
      </w:r>
      <w:r>
        <w:rPr>
          <w:rFonts w:ascii="Times New Roman" w:hAnsi="Times New Roman" w:cs="Times New Roman" w:eastAsia="Times New Roman"/>
          <w:sz w:val="15"/>
          <w:szCs w:val="15"/>
          <w:color w:val="606060"/>
          <w:spacing w:val="0"/>
          <w:w w:val="80"/>
          <w:position w:val="8"/>
        </w:rPr>
        <w:t>,.</w:t>
      </w:r>
      <w:r>
        <w:rPr>
          <w:rFonts w:ascii="Times New Roman" w:hAnsi="Times New Roman" w:cs="Times New Roman" w:eastAsia="Times New Roman"/>
          <w:sz w:val="15"/>
          <w:szCs w:val="15"/>
          <w:color w:val="606060"/>
          <w:spacing w:val="-1"/>
          <w:w w:val="80"/>
          <w:position w:val="8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757577"/>
          <w:spacing w:val="-1"/>
          <w:w w:val="30"/>
          <w:position w:val="8"/>
        </w:rPr>
      </w:r>
      <w:r>
        <w:rPr>
          <w:rFonts w:ascii="Times New Roman" w:hAnsi="Times New Roman" w:cs="Times New Roman" w:eastAsia="Times New Roman"/>
          <w:sz w:val="15"/>
          <w:szCs w:val="15"/>
          <w:color w:val="757577"/>
          <w:spacing w:val="0"/>
          <w:w w:val="30"/>
          <w:emboss/>
          <w:position w:val="8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757577"/>
          <w:spacing w:val="0"/>
          <w:w w:val="30"/>
          <w:emboss/>
          <w:position w:val="8"/>
        </w:rPr>
      </w:r>
      <w:r>
        <w:rPr>
          <w:rFonts w:ascii="Times New Roman" w:hAnsi="Times New Roman" w:cs="Times New Roman" w:eastAsia="Times New Roman"/>
          <w:sz w:val="15"/>
          <w:szCs w:val="15"/>
          <w:color w:val="757577"/>
          <w:spacing w:val="0"/>
          <w:w w:val="30"/>
          <w:position w:val="8"/>
        </w:rPr>
      </w:r>
      <w:r>
        <w:rPr>
          <w:rFonts w:ascii="Times New Roman" w:hAnsi="Times New Roman" w:cs="Times New Roman" w:eastAsia="Times New Roman"/>
          <w:sz w:val="15"/>
          <w:szCs w:val="15"/>
          <w:color w:val="757577"/>
          <w:spacing w:val="0"/>
          <w:w w:val="30"/>
          <w:position w:val="8"/>
        </w:rPr>
        <w:t>..</w:t>
      </w:r>
      <w:r>
        <w:rPr>
          <w:rFonts w:ascii="Times New Roman" w:hAnsi="Times New Roman" w:cs="Times New Roman" w:eastAsia="Times New Roman"/>
          <w:sz w:val="15"/>
          <w:szCs w:val="15"/>
          <w:color w:val="757577"/>
          <w:spacing w:val="-7"/>
          <w:w w:val="30"/>
          <w:position w:val="8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3F3F3F"/>
          <w:spacing w:val="0"/>
          <w:w w:val="105"/>
          <w:position w:val="8"/>
        </w:rPr>
        <w:t>..</w:t>
      </w:r>
      <w:r>
        <w:rPr>
          <w:rFonts w:ascii="Times New Roman" w:hAnsi="Times New Roman" w:cs="Times New Roman" w:eastAsia="Times New Roman"/>
          <w:sz w:val="15"/>
          <w:szCs w:val="15"/>
          <w:color w:val="3F3F3F"/>
          <w:spacing w:val="-3"/>
          <w:w w:val="105"/>
          <w:position w:val="8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C6C6C6"/>
          <w:spacing w:val="0"/>
          <w:w w:val="47"/>
          <w:position w:val="8"/>
        </w:rPr>
        <w:t>...</w:t>
      </w:r>
      <w:r>
        <w:rPr>
          <w:rFonts w:ascii="Times New Roman" w:hAnsi="Times New Roman" w:cs="Times New Roman" w:eastAsia="Times New Roman"/>
          <w:sz w:val="15"/>
          <w:szCs w:val="15"/>
          <w:color w:val="C6C6C6"/>
          <w:spacing w:val="-2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8C8E90"/>
          <w:spacing w:val="0"/>
          <w:w w:val="107"/>
          <w:position w:val="8"/>
        </w:rPr>
        <w:t>;;</w:t>
      </w:r>
      <w:r>
        <w:rPr>
          <w:rFonts w:ascii="Times New Roman" w:hAnsi="Times New Roman" w:cs="Times New Roman" w:eastAsia="Times New Roman"/>
          <w:sz w:val="10"/>
          <w:szCs w:val="10"/>
          <w:color w:val="8C8E90"/>
          <w:spacing w:val="-15"/>
          <w:w w:val="107"/>
          <w:position w:val="8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8C8E90"/>
          <w:spacing w:val="-19"/>
          <w:w w:val="167"/>
          <w:position w:val="8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4D4D4D"/>
          <w:spacing w:val="0"/>
          <w:w w:val="43"/>
          <w:position w:val="8"/>
        </w:rPr>
        <w:t>..</w:t>
      </w:r>
      <w:r>
        <w:rPr>
          <w:rFonts w:ascii="Times New Roman" w:hAnsi="Times New Roman" w:cs="Times New Roman" w:eastAsia="Times New Roman"/>
          <w:sz w:val="24"/>
          <w:szCs w:val="24"/>
          <w:color w:val="4D4D4D"/>
          <w:spacing w:val="-11"/>
          <w:w w:val="43"/>
          <w:position w:val="8"/>
        </w:rPr>
        <w:t>.</w:t>
      </w:r>
      <w:r>
        <w:rPr>
          <w:rFonts w:ascii="Arial" w:hAnsi="Arial" w:cs="Arial" w:eastAsia="Arial"/>
          <w:sz w:val="27"/>
          <w:szCs w:val="27"/>
          <w:color w:val="8C8E90"/>
          <w:spacing w:val="0"/>
          <w:w w:val="54"/>
          <w:position w:val="8"/>
        </w:rPr>
        <w:t>,.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500" w:right="140"/>
          <w:cols w:num="3" w:equalWidth="0">
            <w:col w:w="458" w:space="2200"/>
            <w:col w:w="2149" w:space="462"/>
            <w:col w:w="6011"/>
          </w:cols>
        </w:sectPr>
      </w:pPr>
      <w:rPr/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342" w:right="4347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6.9244pt;margin-top:-12.439638pt;width:36.473602pt;height:41pt;mso-position-horizontal-relative:page;mso-position-vertical-relative:paragraph;z-index:-15712" type="#_x0000_t202" filled="f" stroked="f">
            <v:textbox inset="0,0,0,0">
              <w:txbxContent>
                <w:p>
                  <w:pPr>
                    <w:spacing w:before="0" w:after="0" w:line="820" w:lineRule="exact"/>
                    <w:ind w:right="-163"/>
                    <w:jc w:val="left"/>
                    <w:rPr>
                      <w:rFonts w:ascii="Arial" w:hAnsi="Arial" w:cs="Arial" w:eastAsia="Arial"/>
                      <w:sz w:val="82"/>
                      <w:szCs w:val="82"/>
                    </w:rPr>
                  </w:pPr>
                  <w:rPr/>
                  <w:r>
                    <w:rPr>
                      <w:rFonts w:ascii="Arial" w:hAnsi="Arial" w:cs="Arial" w:eastAsia="Arial"/>
                      <w:sz w:val="82"/>
                      <w:szCs w:val="82"/>
                      <w:color w:val="363636"/>
                      <w:spacing w:val="0"/>
                      <w:w w:val="160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84848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484848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99"/>
        </w:rPr>
        <w:t>BEL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06060"/>
          <w:spacing w:val="0"/>
          <w:w w:val="87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60606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94"/>
        </w:rPr>
        <w:t>DİY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17"/>
          <w:w w:val="9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06060"/>
          <w:spacing w:val="1"/>
          <w:w w:val="9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484848"/>
          <w:spacing w:val="0"/>
          <w:w w:val="96"/>
        </w:rPr>
        <w:t>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1" w:after="0" w:line="207" w:lineRule="exact"/>
        <w:ind w:left="3449" w:right="4503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2.979919pt;margin-top:2.825026pt;width:57.695929pt;height:30.5pt;mso-position-horizontal-relative:page;mso-position-vertical-relative:paragraph;z-index:-15711" type="#_x0000_t202" filled="f" stroked="f">
            <v:textbox inset="0,0,0,0">
              <w:txbxContent>
                <w:p>
                  <w:pPr>
                    <w:spacing w:before="0" w:after="0" w:line="610" w:lineRule="exact"/>
                    <w:ind w:right="-132"/>
                    <w:jc w:val="left"/>
                    <w:rPr>
                      <w:rFonts w:ascii="Arial" w:hAnsi="Arial" w:cs="Arial" w:eastAsia="Arial"/>
                      <w:sz w:val="39"/>
                      <w:szCs w:val="39"/>
                    </w:rPr>
                  </w:pPr>
                  <w:rPr/>
                  <w:r>
                    <w:rPr>
                      <w:rFonts w:ascii="Arial" w:hAnsi="Arial" w:cs="Arial" w:eastAsia="Arial"/>
                      <w:sz w:val="61"/>
                      <w:szCs w:val="61"/>
                      <w:color w:val="979797"/>
                      <w:w w:val="99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61"/>
                      <w:szCs w:val="61"/>
                      <w:color w:val="979797"/>
                      <w:w w:val="99"/>
                      <w:u w:val="single" w:color="B8BCBF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61"/>
                      <w:szCs w:val="61"/>
                      <w:color w:val="979797"/>
                      <w:spacing w:val="32"/>
                      <w:w w:val="100"/>
                      <w:u w:val="single" w:color="B8BCBF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61"/>
                      <w:szCs w:val="61"/>
                      <w:color w:val="979797"/>
                      <w:spacing w:val="32"/>
                      <w:w w:val="100"/>
                      <w:u w:val="single" w:color="B8BCBF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61"/>
                      <w:szCs w:val="61"/>
                      <w:color w:val="979797"/>
                      <w:spacing w:val="0"/>
                      <w:w w:val="51"/>
                      <w:u w:val="single" w:color="B8BCBF"/>
                      <w:position w:val="-1"/>
                    </w:rPr>
                    <w:t>'"'"</w:t>
                  </w:r>
                  <w:r>
                    <w:rPr>
                      <w:rFonts w:ascii="Arial" w:hAnsi="Arial" w:cs="Arial" w:eastAsia="Arial"/>
                      <w:sz w:val="61"/>
                      <w:szCs w:val="61"/>
                      <w:color w:val="979797"/>
                      <w:spacing w:val="0"/>
                      <w:w w:val="51"/>
                      <w:u w:val="single" w:color="B8BCBF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61"/>
                      <w:szCs w:val="61"/>
                      <w:color w:val="979797"/>
                      <w:spacing w:val="27"/>
                      <w:w w:val="51"/>
                      <w:u w:val="single" w:color="B8BCBF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B1B1B1"/>
                      <w:spacing w:val="-58"/>
                      <w:w w:val="48"/>
                      <w:u w:val="single" w:color="B8BCBF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B1B1B1"/>
                      <w:spacing w:val="-58"/>
                      <w:w w:val="48"/>
                      <w:u w:val="single" w:color="B8BCBF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B1B1B1"/>
                      <w:spacing w:val="-58"/>
                      <w:w w:val="48"/>
                      <w:u w:val="single" w:color="B8BCBF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979797"/>
                      <w:spacing w:val="0"/>
                      <w:w w:val="68"/>
                      <w:u w:val="single" w:color="B8BCBF"/>
                      <w:position w:val="-1"/>
                    </w:rPr>
                    <w:t>...</w:t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979797"/>
                      <w:spacing w:val="0"/>
                      <w:w w:val="68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3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4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3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5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84848"/>
          <w:spacing w:val="0"/>
          <w:w w:val="100"/>
          <w:position w:val="-3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91" w:lineRule="exact"/>
        <w:ind w:left="855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v:group style="position:absolute;margin-left:527.207642pt;margin-top:3.013368pt;width:4.509091pt;height:5.967659pt;mso-position-horizontal-relative:page;mso-position-vertical-relative:paragraph;z-index:-15713" coordorigin="10544,60" coordsize="90,119">
            <v:shape style="position:absolute;left:10544;top:60;width:90;height:119" coordorigin="10544,60" coordsize="90,119" path="m10544,60l10634,60,10634,180,10544,180,10544,60xe" filled="t" fillcolor="#97A0A0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21"/>
          <w:position w:val="-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584" w:right="-20"/>
        <w:jc w:val="left"/>
        <w:tabs>
          <w:tab w:pos="30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b/>
          <w:bCs/>
        </w:rPr>
        <w:t>BUYÜKŞEHIR</w:t>
      </w:r>
      <w:r>
        <w:rPr>
          <w:rFonts w:ascii="Arial" w:hAnsi="Arial" w:cs="Arial" w:eastAsia="Arial"/>
          <w:sz w:val="15"/>
          <w:szCs w:val="15"/>
          <w:color w:val="363636"/>
          <w:spacing w:val="-12"/>
          <w:w w:val="100"/>
          <w:b/>
          <w:bCs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84848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48484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484848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84848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48484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84848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48484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484848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1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380" w:bottom="280" w:left="460" w:right="280"/>
        </w:sectPr>
      </w:pPr>
      <w:rPr/>
    </w:p>
    <w:p>
      <w:pPr>
        <w:spacing w:before="0" w:after="0" w:line="143" w:lineRule="exact"/>
        <w:ind w:left="627" w:right="-61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484848"/>
          <w:spacing w:val="0"/>
          <w:w w:val="100"/>
        </w:rPr>
        <w:t>BE</w:t>
      </w:r>
      <w:r>
        <w:rPr>
          <w:rFonts w:ascii="Arial" w:hAnsi="Arial" w:cs="Arial" w:eastAsia="Arial"/>
          <w:sz w:val="14"/>
          <w:szCs w:val="14"/>
          <w:color w:val="484848"/>
          <w:spacing w:val="0"/>
          <w:w w:val="100"/>
        </w:rPr>
        <w:t>L</w:t>
      </w:r>
      <w:r>
        <w:rPr>
          <w:rFonts w:ascii="Arial" w:hAnsi="Arial" w:cs="Arial" w:eastAsia="Arial"/>
          <w:sz w:val="14"/>
          <w:szCs w:val="14"/>
          <w:color w:val="484848"/>
          <w:spacing w:val="11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606060"/>
          <w:spacing w:val="0"/>
          <w:w w:val="100"/>
        </w:rPr>
        <w:t>E</w:t>
      </w:r>
      <w:r>
        <w:rPr>
          <w:rFonts w:ascii="Arial" w:hAnsi="Arial" w:cs="Arial" w:eastAsia="Arial"/>
          <w:sz w:val="14"/>
          <w:szCs w:val="14"/>
          <w:color w:val="606060"/>
          <w:spacing w:val="0"/>
          <w:w w:val="100"/>
        </w:rPr>
        <w:t>D</w:t>
      </w:r>
      <w:r>
        <w:rPr>
          <w:rFonts w:ascii="Arial" w:hAnsi="Arial" w:cs="Arial" w:eastAsia="Arial"/>
          <w:sz w:val="14"/>
          <w:szCs w:val="14"/>
          <w:color w:val="606060"/>
          <w:spacing w:val="-13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484848"/>
          <w:spacing w:val="0"/>
          <w:w w:val="106"/>
        </w:rPr>
        <w:t>I</w:t>
      </w:r>
      <w:r>
        <w:rPr>
          <w:rFonts w:ascii="Arial" w:hAnsi="Arial" w:cs="Arial" w:eastAsia="Arial"/>
          <w:sz w:val="14"/>
          <w:szCs w:val="14"/>
          <w:color w:val="484848"/>
          <w:spacing w:val="-20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606060"/>
          <w:spacing w:val="0"/>
          <w:w w:val="92"/>
        </w:rPr>
        <w:t>Y</w:t>
      </w:r>
      <w:r>
        <w:rPr>
          <w:rFonts w:ascii="Arial" w:hAnsi="Arial" w:cs="Arial" w:eastAsia="Arial"/>
          <w:sz w:val="14"/>
          <w:szCs w:val="14"/>
          <w:color w:val="606060"/>
          <w:spacing w:val="-22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88"/>
        </w:rPr>
        <w:t>E</w:t>
      </w:r>
      <w:r>
        <w:rPr>
          <w:rFonts w:ascii="Arial" w:hAnsi="Arial" w:cs="Arial" w:eastAsia="Arial"/>
          <w:sz w:val="14"/>
          <w:szCs w:val="14"/>
          <w:color w:val="363636"/>
          <w:spacing w:val="-22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606060"/>
          <w:spacing w:val="0"/>
          <w:w w:val="106"/>
        </w:rPr>
        <w:t>S</w:t>
      </w:r>
      <w:r>
        <w:rPr>
          <w:rFonts w:ascii="Arial" w:hAnsi="Arial" w:cs="Arial" w:eastAsia="Arial"/>
          <w:sz w:val="14"/>
          <w:szCs w:val="14"/>
          <w:color w:val="606060"/>
          <w:spacing w:val="-27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6"/>
        </w:rPr>
        <w:t>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27" w:after="0" w:line="237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460" w:right="280"/>
          <w:cols w:num="2" w:equalWidth="0">
            <w:col w:w="1581" w:space="2548"/>
            <w:col w:w="7051"/>
          </w:cols>
        </w:sectPr>
      </w:pPr>
      <w:rPr/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4" w:after="0" w:line="273" w:lineRule="exact"/>
        <w:ind w:left="100" w:right="-20"/>
        <w:jc w:val="left"/>
        <w:tabs>
          <w:tab w:pos="1460" w:val="left"/>
          <w:tab w:pos="2840" w:val="left"/>
          <w:tab w:pos="5220" w:val="left"/>
          <w:tab w:pos="724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06060"/>
          <w:w w:val="7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4"/>
          <w:w w:val="73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4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0"/>
          <w:w w:val="133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-4"/>
          <w:w w:val="1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484848"/>
          <w:spacing w:val="0"/>
          <w:w w:val="100"/>
        </w:rPr>
        <w:t>:</w:t>
      </w:r>
      <w:r>
        <w:rPr>
          <w:rFonts w:ascii="Arial" w:hAnsi="Arial" w:cs="Arial" w:eastAsia="Arial"/>
          <w:sz w:val="18"/>
          <w:szCs w:val="18"/>
          <w:color w:val="484848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484848"/>
          <w:spacing w:val="0"/>
          <w:w w:val="93"/>
          <w:i/>
        </w:rPr>
        <w:t>2</w:t>
      </w:r>
      <w:r>
        <w:rPr>
          <w:rFonts w:ascii="Arial" w:hAnsi="Arial" w:cs="Arial" w:eastAsia="Arial"/>
          <w:sz w:val="18"/>
          <w:szCs w:val="18"/>
          <w:color w:val="484848"/>
          <w:spacing w:val="-11"/>
          <w:w w:val="93"/>
          <w:i/>
        </w:rPr>
        <w:t>2</w:t>
      </w:r>
      <w:r>
        <w:rPr>
          <w:rFonts w:ascii="Arial" w:hAnsi="Arial" w:cs="Arial" w:eastAsia="Arial"/>
          <w:sz w:val="18"/>
          <w:szCs w:val="18"/>
          <w:color w:val="7C7C7C"/>
          <w:spacing w:val="-20"/>
          <w:w w:val="93"/>
          <w:i/>
        </w:rPr>
        <w:t>1</w:t>
      </w:r>
      <w:r>
        <w:rPr>
          <w:rFonts w:ascii="Arial" w:hAnsi="Arial" w:cs="Arial" w:eastAsia="Arial"/>
          <w:sz w:val="18"/>
          <w:szCs w:val="18"/>
          <w:color w:val="484848"/>
          <w:spacing w:val="0"/>
          <w:w w:val="93"/>
          <w:i/>
        </w:rPr>
        <w:t>0</w:t>
      </w:r>
      <w:r>
        <w:rPr>
          <w:rFonts w:ascii="Arial" w:hAnsi="Arial" w:cs="Arial" w:eastAsia="Arial"/>
          <w:sz w:val="18"/>
          <w:szCs w:val="18"/>
          <w:color w:val="484848"/>
          <w:spacing w:val="-7"/>
          <w:w w:val="93"/>
          <w:i/>
        </w:rPr>
        <w:t>5</w:t>
      </w:r>
      <w:r>
        <w:rPr>
          <w:rFonts w:ascii="Arial" w:hAnsi="Arial" w:cs="Arial" w:eastAsia="Arial"/>
          <w:sz w:val="18"/>
          <w:szCs w:val="18"/>
          <w:color w:val="7C7C7C"/>
          <w:spacing w:val="-9"/>
          <w:w w:val="93"/>
          <w:i/>
        </w:rPr>
        <w:t>1</w:t>
      </w:r>
      <w:r>
        <w:rPr>
          <w:rFonts w:ascii="Arial" w:hAnsi="Arial" w:cs="Arial" w:eastAsia="Arial"/>
          <w:sz w:val="18"/>
          <w:szCs w:val="18"/>
          <w:color w:val="484848"/>
          <w:spacing w:val="0"/>
          <w:w w:val="93"/>
          <w:i/>
        </w:rPr>
        <w:t>20</w:t>
      </w:r>
      <w:r>
        <w:rPr>
          <w:rFonts w:ascii="Arial" w:hAnsi="Arial" w:cs="Arial" w:eastAsia="Arial"/>
          <w:sz w:val="18"/>
          <w:szCs w:val="18"/>
          <w:color w:val="484848"/>
          <w:spacing w:val="-9"/>
          <w:w w:val="93"/>
          <w:i/>
        </w:rPr>
        <w:t> </w:t>
      </w:r>
      <w:r>
        <w:rPr>
          <w:rFonts w:ascii="Arial" w:hAnsi="Arial" w:cs="Arial" w:eastAsia="Arial"/>
          <w:sz w:val="24"/>
          <w:szCs w:val="24"/>
          <w:color w:val="363636"/>
          <w:spacing w:val="6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9"/>
          <w:w w:val="58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9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No:22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12"/>
          <w:w w:val="46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9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7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22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</w:r>
      <w:r>
        <w:rPr>
          <w:rFonts w:ascii="Arial" w:hAnsi="Arial" w:cs="Arial" w:eastAsia="Arial"/>
          <w:sz w:val="24"/>
          <w:szCs w:val="24"/>
          <w:color w:val="606060"/>
          <w:spacing w:val="0"/>
          <w:w w:val="104"/>
          <w:position w:val="-1"/>
        </w:rPr>
        <w:t>!</w:t>
      </w:r>
      <w:r>
        <w:rPr>
          <w:rFonts w:ascii="Arial" w:hAnsi="Arial" w:cs="Arial" w:eastAsia="Arial"/>
          <w:sz w:val="24"/>
          <w:szCs w:val="24"/>
          <w:color w:val="606060"/>
          <w:spacing w:val="-23"/>
          <w:w w:val="104"/>
          <w:position w:val="-1"/>
        </w:rPr>
        <w:t>ı</w:t>
      </w:r>
      <w:r>
        <w:rPr>
          <w:rFonts w:ascii="Arial" w:hAnsi="Arial" w:cs="Arial" w:eastAsia="Arial"/>
          <w:sz w:val="24"/>
          <w:szCs w:val="24"/>
          <w:color w:val="484848"/>
          <w:spacing w:val="0"/>
          <w:w w:val="89"/>
          <w:position w:val="-1"/>
        </w:rPr>
        <w:t>cı</w:t>
      </w:r>
      <w:r>
        <w:rPr>
          <w:rFonts w:ascii="Arial" w:hAnsi="Arial" w:cs="Arial" w:eastAsia="Arial"/>
          <w:sz w:val="24"/>
          <w:szCs w:val="24"/>
          <w:color w:val="484848"/>
          <w:spacing w:val="13"/>
          <w:w w:val="89"/>
          <w:position w:val="-1"/>
        </w:rPr>
        <w:t>:</w:t>
      </w:r>
      <w:r>
        <w:rPr>
          <w:rFonts w:ascii="Arial" w:hAnsi="Arial" w:cs="Arial" w:eastAsia="Arial"/>
          <w:sz w:val="24"/>
          <w:szCs w:val="24"/>
          <w:color w:val="363636"/>
          <w:spacing w:val="16"/>
          <w:w w:val="111"/>
          <w:position w:val="-1"/>
        </w:rPr>
        <w:t>ı</w:t>
      </w:r>
      <w:r>
        <w:rPr>
          <w:rFonts w:ascii="Arial" w:hAnsi="Arial" w:cs="Arial" w:eastAsia="Arial"/>
          <w:sz w:val="24"/>
          <w:szCs w:val="24"/>
          <w:color w:val="484848"/>
          <w:spacing w:val="12"/>
          <w:w w:val="111"/>
          <w:position w:val="-1"/>
        </w:rPr>
        <w:t>ı</w:t>
      </w:r>
      <w:r>
        <w:rPr>
          <w:rFonts w:ascii="Arial" w:hAnsi="Arial" w:cs="Arial" w:eastAsia="Arial"/>
          <w:sz w:val="24"/>
          <w:szCs w:val="24"/>
          <w:color w:val="484848"/>
          <w:spacing w:val="0"/>
          <w:w w:val="77"/>
          <w:position w:val="-1"/>
        </w:rPr>
        <w:t>o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8" w:after="0" w:line="234" w:lineRule="exact"/>
        <w:ind w:left="119" w:right="3956"/>
        <w:jc w:val="left"/>
        <w:tabs>
          <w:tab w:pos="1460" w:val="left"/>
          <w:tab w:pos="2840" w:val="left"/>
          <w:tab w:pos="4200" w:val="left"/>
          <w:tab w:pos="5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06060"/>
          <w:w w:val="8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w w:val="8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3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2"/>
        </w:rPr>
        <w:t>22/0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2"/>
          <w:w w:val="103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11"/>
          <w:w w:val="8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1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7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363636"/>
          <w:spacing w:val="1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6"/>
          <w:w w:val="9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8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75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7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3"/>
          <w:w w:val="7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3376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-7"/>
          <w:w w:val="46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69"/>
        </w:rPr>
        <w:t>13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4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8"/>
          <w:w w:val="4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ldiriııı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llildirile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7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7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6"/>
          <w:w w:val="7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"/>
          <w:w w:val="75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7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18"/>
          <w:w w:val="7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9"/>
          <w:w w:val="7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7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7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29"/>
          <w:w w:val="7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7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7"/>
          <w:w w:val="7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5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7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Anadol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9"/>
        </w:rPr>
        <w:t>ca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6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31"/>
          <w:w w:val="6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5"/>
          <w:w w:val="10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1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8"/>
        </w:rPr>
        <w:t>173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19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9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10"/>
          <w:w w:val="104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0"/>
          <w:w w:val="85"/>
        </w:rPr>
        <w:t>tı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4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44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8"/>
          <w:w w:val="4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"/>
          <w:w w:val="9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11"/>
          <w:w w:val="9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9"/>
          <w:w w:val="9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6"/>
          <w:w w:val="92"/>
        </w:rPr>
        <w:t>!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92"/>
          <w:b/>
          <w:bCs/>
        </w:rPr>
        <w:t>ı</w:t>
      </w:r>
      <w:r>
        <w:rPr>
          <w:rFonts w:ascii="Arial" w:hAnsi="Arial" w:cs="Arial" w:eastAsia="Arial"/>
          <w:sz w:val="17"/>
          <w:szCs w:val="17"/>
          <w:color w:val="363636"/>
          <w:spacing w:val="12"/>
          <w:w w:val="92"/>
          <w:b/>
          <w:bCs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Anadol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3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38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73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124" w:right="-20"/>
        <w:jc w:val="left"/>
        <w:tabs>
          <w:tab w:pos="1460" w:val="left"/>
          <w:tab w:pos="448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82"/>
        </w:rPr>
        <w:t>Yanı.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7"/>
          <w:w w:val="82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0"/>
          <w:w w:val="6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79797"/>
          <w:spacing w:val="-2"/>
          <w:w w:val="48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6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6"/>
          <w:w w:val="107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79"/>
        </w:rPr>
        <w:t>ıı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63"/>
        </w:rPr>
        <w:t>ıı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11"/>
          <w:w w:val="6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1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8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2"/>
        </w:rPr>
        <w:t>Y:ııı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4"/>
        </w:rPr>
        <w:t>iga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"/>
          <w:w w:val="8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8" w:after="0" w:line="181" w:lineRule="auto"/>
        <w:ind w:left="3328" w:right="3347" w:firstLine="-3213"/>
        <w:jc w:val="left"/>
        <w:tabs>
          <w:tab w:pos="3320" w:val="left"/>
          <w:tab w:pos="6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06060"/>
          <w:w w:val="8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w w:val="8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8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0"/>
          <w:w w:val="10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6"/>
          <w:w w:val="82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2"/>
          <w:position w:val="2"/>
        </w:rPr>
        <w:t>ııpıııııı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4"/>
          <w:w w:val="82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2"/>
          <w:position w:val="2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8"/>
          <w:w w:val="92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979797"/>
          <w:spacing w:val="0"/>
          <w:w w:val="137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979797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979797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6"/>
        </w:rPr>
        <w:t>Kullanını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0"/>
          <w:w w:val="114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0"/>
          <w:w w:val="114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85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8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6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9"/>
          <w:w w:val="96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6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6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14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Çeli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61" w:lineRule="exact"/>
        <w:ind w:left="4135" w:right="-20"/>
        <w:jc w:val="left"/>
        <w:tabs>
          <w:tab w:pos="4720" w:val="left"/>
          <w:tab w:pos="5700" w:val="left"/>
          <w:tab w:pos="6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6"/>
          <w:szCs w:val="26"/>
          <w:color w:val="606060"/>
          <w:spacing w:val="0"/>
          <w:w w:val="51"/>
          <w:b/>
          <w:bCs/>
          <w:position w:val="1"/>
        </w:rPr>
        <w:t>ı</w:t>
      </w:r>
      <w:r>
        <w:rPr>
          <w:rFonts w:ascii="Arial" w:hAnsi="Arial" w:cs="Arial" w:eastAsia="Arial"/>
          <w:sz w:val="26"/>
          <w:szCs w:val="26"/>
          <w:color w:val="606060"/>
          <w:spacing w:val="-36"/>
          <w:w w:val="51"/>
          <w:b/>
          <w:bCs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606060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6"/>
          <w:szCs w:val="26"/>
          <w:color w:val="606060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42"/>
          <w:szCs w:val="42"/>
          <w:color w:val="484848"/>
          <w:spacing w:val="0"/>
          <w:w w:val="51"/>
          <w:position w:val="1"/>
        </w:rPr>
        <w:t>ı</w:t>
      </w:r>
      <w:r>
        <w:rPr>
          <w:rFonts w:ascii="Arial" w:hAnsi="Arial" w:cs="Arial" w:eastAsia="Arial"/>
          <w:sz w:val="42"/>
          <w:szCs w:val="42"/>
          <w:color w:val="48484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2"/>
          <w:szCs w:val="42"/>
          <w:color w:val="484848"/>
          <w:spacing w:val="0"/>
          <w:w w:val="100"/>
          <w:position w:val="1"/>
        </w:rPr>
      </w:r>
      <w:r>
        <w:rPr>
          <w:rFonts w:ascii="Arial" w:hAnsi="Arial" w:cs="Arial" w:eastAsia="Arial"/>
          <w:sz w:val="41"/>
          <w:szCs w:val="41"/>
          <w:color w:val="363636"/>
          <w:spacing w:val="0"/>
          <w:w w:val="51"/>
          <w:position w:val="1"/>
        </w:rPr>
        <w:t>ı</w:t>
      </w:r>
      <w:r>
        <w:rPr>
          <w:rFonts w:ascii="Arial" w:hAnsi="Arial" w:cs="Arial" w:eastAsia="Arial"/>
          <w:sz w:val="41"/>
          <w:szCs w:val="41"/>
          <w:color w:val="363636"/>
          <w:spacing w:val="25"/>
          <w:w w:val="51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100"/>
          <w:position w:val="1"/>
        </w:rPr>
        <w:t>X</w:t>
      </w:r>
      <w:r>
        <w:rPr>
          <w:rFonts w:ascii="Arial" w:hAnsi="Arial" w:cs="Arial" w:eastAsia="Arial"/>
          <w:sz w:val="17"/>
          <w:szCs w:val="17"/>
          <w:color w:val="484848"/>
          <w:spacing w:val="-46"/>
          <w:w w:val="100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87"/>
          <w:position w:val="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86"/>
          <w:position w:val="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4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2"/>
          <w:position w:val="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0"/>
          <w:w w:val="92"/>
          <w:position w:val="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4"/>
          <w:w w:val="92"/>
          <w:position w:val="8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2"/>
          <w:position w:val="8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2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"/>
          <w:w w:val="92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8"/>
        </w:rPr>
        <w:t>Alına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8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92"/>
          <w:position w:val="8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68"/>
          <w:position w:val="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5"/>
          <w:position w:val="8"/>
        </w:rPr>
        <w:t>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7" w:lineRule="exact"/>
        <w:ind w:left="114" w:right="-20"/>
        <w:jc w:val="left"/>
        <w:tabs>
          <w:tab w:pos="1820" w:val="left"/>
          <w:tab w:pos="5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-9"/>
          <w:w w:val="45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8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8" w:after="0" w:line="240" w:lineRule="auto"/>
        <w:ind w:left="18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w w:val="8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1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Behzat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AY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LAZ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3" w:lineRule="exact"/>
        <w:ind w:left="1837" w:right="-20"/>
        <w:jc w:val="left"/>
        <w:tabs>
          <w:tab w:pos="4360" w:val="left"/>
          <w:tab w:pos="7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606060"/>
          <w:spacing w:val="0"/>
          <w:w w:val="78"/>
        </w:rPr>
        <w:t>:</w:t>
      </w:r>
      <w:r>
        <w:rPr>
          <w:rFonts w:ascii="Arial" w:hAnsi="Arial" w:cs="Arial" w:eastAsia="Arial"/>
          <w:sz w:val="24"/>
          <w:szCs w:val="24"/>
          <w:color w:val="606060"/>
          <w:spacing w:val="22"/>
          <w:w w:val="78"/>
        </w:rPr>
        <w:t> </w:t>
      </w:r>
      <w:r>
        <w:rPr>
          <w:rFonts w:ascii="Arial" w:hAnsi="Arial" w:cs="Arial" w:eastAsia="Arial"/>
          <w:sz w:val="24"/>
          <w:szCs w:val="24"/>
          <w:color w:val="363636"/>
          <w:spacing w:val="0"/>
          <w:w w:val="100"/>
        </w:rPr>
        <w:t>ı</w:t>
      </w:r>
      <w:r>
        <w:rPr>
          <w:rFonts w:ascii="Arial" w:hAnsi="Arial" w:cs="Arial" w:eastAsia="Arial"/>
          <w:sz w:val="24"/>
          <w:szCs w:val="24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16:23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95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5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4"/>
        </w:rPr>
        <w:t>27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9" w:lineRule="exact"/>
        <w:ind w:left="100" w:right="-20"/>
        <w:jc w:val="left"/>
        <w:tabs>
          <w:tab w:pos="1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4"/>
          <w:position w:val="0"/>
        </w:rPr>
        <w:t>842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8" w:lineRule="exact"/>
        <w:ind w:left="114" w:right="-20"/>
        <w:jc w:val="left"/>
        <w:tabs>
          <w:tab w:pos="4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1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4369" w:right="458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67" w:lineRule="auto"/>
        <w:ind w:left="1837" w:right="4191" w:firstLine="2549"/>
        <w:jc w:val="left"/>
        <w:tabs>
          <w:tab w:pos="4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14" w:right="-20"/>
        <w:jc w:val="left"/>
        <w:tabs>
          <w:tab w:pos="1820" w:val="left"/>
          <w:tab w:pos="4380" w:val="left"/>
          <w:tab w:pos="7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Va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5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dınıcı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8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kip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390" w:right="-20"/>
        <w:jc w:val="left"/>
        <w:tabs>
          <w:tab w:pos="1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48484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3"/>
          <w:szCs w:val="13"/>
          <w:color w:val="484848"/>
          <w:spacing w:val="-3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8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8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Adı-Soyadı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51" w:lineRule="auto"/>
        <w:ind w:left="110" w:right="2857" w:firstLine="-9"/>
        <w:jc w:val="left"/>
        <w:tabs>
          <w:tab w:pos="1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w w:val="93"/>
        </w:rPr>
        <w:t>Ol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1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duıııanlı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yanınakla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görüldi.i.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Dunıın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4338" w:right="394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Söndürnıede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</w:rPr>
        <w:t>Kullanı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02" w:lineRule="exact"/>
        <w:ind w:left="100" w:right="-20"/>
        <w:jc w:val="left"/>
        <w:tabs>
          <w:tab w:pos="2100" w:val="left"/>
          <w:tab w:pos="4360" w:val="left"/>
          <w:tab w:pos="6280" w:val="left"/>
          <w:tab w:pos="7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Söndürmc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2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ın3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3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70"/>
          <w:position w:val="-4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3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2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K.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4" w:lineRule="exact"/>
        <w:ind w:left="4400" w:right="-20"/>
        <w:jc w:val="left"/>
        <w:tabs>
          <w:tab w:pos="6280" w:val="left"/>
          <w:tab w:pos="78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25"/>
          <w:szCs w:val="25"/>
          <w:color w:val="363636"/>
          <w:spacing w:val="0"/>
          <w:w w:val="128"/>
          <w:position w:val="4"/>
        </w:rPr>
        <w:t>ı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484848"/>
          <w:spacing w:val="0"/>
          <w:w w:val="100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48484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484848"/>
          <w:spacing w:val="0"/>
          <w:w w:val="100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left="187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atık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yanmıştır.Zara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11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2"/>
        </w:rPr>
        <w:t>yoktu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2"/>
          <w:w w:val="10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460" w:right="280"/>
        </w:sectPr>
      </w:pPr>
      <w:rPr/>
    </w:p>
    <w:p>
      <w:pPr>
        <w:spacing w:before="10" w:after="0" w:line="254" w:lineRule="auto"/>
        <w:ind w:left="100" w:right="-5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3"/>
        </w:rPr>
        <w:t>Söndürıne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Sonunda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3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32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3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1"/>
        </w:rPr>
        <w:t>Du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2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tetkiktc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7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3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38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73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metru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binanın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içinde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460" w:right="280"/>
          <w:cols w:num="2" w:equalWidth="0">
            <w:col w:w="1471" w:space="452"/>
            <w:col w:w="9257"/>
          </w:cols>
        </w:sectPr>
      </w:pPr>
      <w:rPr/>
    </w:p>
    <w:p>
      <w:pPr>
        <w:spacing w:before="14" w:after="0" w:line="251" w:lineRule="auto"/>
        <w:ind w:left="1852" w:right="327" w:firstLine="-174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sörülnıü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soruşturnıada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kapısı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penceresi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olmaya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içne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giri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çıka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Jclirsiz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kişile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söndüıiilıncdcıı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izmaritininkola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ut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11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turulması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2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56" w:lineRule="auto"/>
        <w:ind w:left="105" w:right="3932" w:firstLine="-5"/>
        <w:jc w:val="left"/>
        <w:tabs>
          <w:tab w:pos="1820" w:val="left"/>
          <w:tab w:pos="6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5"/>
          <w:position w:val="1"/>
        </w:rPr>
        <w:t>Si!!.Ortalı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0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55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11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  <w:position w:val="1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--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84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9"/>
          <w:position w:val="0"/>
        </w:rPr>
        <w:t>ed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7"/>
          <w:w w:val="109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43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1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0"/>
        </w:rPr>
        <w:t>--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6" w:lineRule="auto"/>
        <w:ind w:left="375" w:right="6191" w:firstLine="-266"/>
        <w:jc w:val="left"/>
        <w:tabs>
          <w:tab w:pos="1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7"/>
          <w:w w:val="78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3"/>
        </w:rPr>
        <w:t>ng.ı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9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6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Kime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kimseye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2"/>
        </w:rPr>
        <w:t>edilmedi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0"/>
          <w:w w:val="13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0"/>
          <w:w w:val="13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linı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7"/>
        </w:rPr>
        <w:t>Edildi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4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11"/>
          <w:w w:val="65"/>
        </w:rPr>
        <w:t>Q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7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7" w:lineRule="exact"/>
        <w:ind w:left="110" w:right="-20"/>
        <w:jc w:val="left"/>
        <w:tabs>
          <w:tab w:pos="1860" w:val="left"/>
          <w:tab w:pos="5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06060"/>
          <w:w w:val="35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1B1B1"/>
          <w:spacing w:val="-9"/>
          <w:w w:val="15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8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3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484848"/>
          <w:spacing w:val="-3"/>
          <w:w w:val="120"/>
        </w:rPr>
        <w:t>D</w:t>
      </w:r>
      <w:r>
        <w:rPr>
          <w:rFonts w:ascii="Arial" w:hAnsi="Arial" w:cs="Arial" w:eastAsia="Arial"/>
          <w:sz w:val="16"/>
          <w:szCs w:val="16"/>
          <w:color w:val="7C7C7C"/>
          <w:spacing w:val="-4"/>
          <w:w w:val="116"/>
        </w:rPr>
        <w:t>ö</w:t>
      </w:r>
      <w:r>
        <w:rPr>
          <w:rFonts w:ascii="Arial" w:hAnsi="Arial" w:cs="Arial" w:eastAsia="Arial"/>
          <w:sz w:val="16"/>
          <w:szCs w:val="16"/>
          <w:color w:val="484848"/>
          <w:spacing w:val="0"/>
          <w:w w:val="129"/>
        </w:rPr>
        <w:t>ı</w:t>
      </w:r>
      <w:r>
        <w:rPr>
          <w:rFonts w:ascii="Arial" w:hAnsi="Arial" w:cs="Arial" w:eastAsia="Arial"/>
          <w:sz w:val="16"/>
          <w:szCs w:val="16"/>
          <w:color w:val="484848"/>
          <w:spacing w:val="-7"/>
          <w:w w:val="129"/>
        </w:rPr>
        <w:t>ı</w:t>
      </w:r>
      <w:r>
        <w:rPr>
          <w:rFonts w:ascii="Arial" w:hAnsi="Arial" w:cs="Arial" w:eastAsia="Arial"/>
          <w:sz w:val="16"/>
          <w:szCs w:val="16"/>
          <w:color w:val="606060"/>
          <w:spacing w:val="0"/>
          <w:w w:val="105"/>
        </w:rPr>
        <w:t>t</w:t>
      </w:r>
      <w:r>
        <w:rPr>
          <w:rFonts w:ascii="Arial" w:hAnsi="Arial" w:cs="Arial" w:eastAsia="Arial"/>
          <w:sz w:val="16"/>
          <w:szCs w:val="16"/>
          <w:color w:val="606060"/>
          <w:spacing w:val="-1"/>
          <w:w w:val="105"/>
        </w:rPr>
        <w:t>ı</w:t>
      </w:r>
      <w:r>
        <w:rPr>
          <w:rFonts w:ascii="Arial" w:hAnsi="Arial" w:cs="Arial" w:eastAsia="Arial"/>
          <w:sz w:val="16"/>
          <w:szCs w:val="16"/>
          <w:color w:val="7C7C7C"/>
          <w:spacing w:val="6"/>
          <w:w w:val="96"/>
        </w:rPr>
        <w:t>ş</w:t>
      </w:r>
      <w:r>
        <w:rPr>
          <w:rFonts w:ascii="Arial" w:hAnsi="Arial" w:cs="Arial" w:eastAsia="Arial"/>
          <w:sz w:val="16"/>
          <w:szCs w:val="16"/>
          <w:color w:val="606060"/>
          <w:spacing w:val="0"/>
          <w:w w:val="68"/>
        </w:rPr>
        <w:t>O</w:t>
      </w:r>
      <w:r>
        <w:rPr>
          <w:rFonts w:ascii="Arial" w:hAnsi="Arial" w:cs="Arial" w:eastAsia="Arial"/>
          <w:sz w:val="16"/>
          <w:szCs w:val="16"/>
          <w:color w:val="606060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60606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7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0"/>
          <w:w w:val="97"/>
          <w:position w:val="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-23"/>
          <w:w w:val="136"/>
          <w:position w:val="1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8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74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74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7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74"/>
          <w:b/>
          <w:bCs/>
          <w:position w:val="1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74"/>
          <w:b/>
          <w:bCs/>
          <w:position w:val="1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7"/>
          <w:w w:val="74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79797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979797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0"/>
        </w:rPr>
        <w:t>22/0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3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11"/>
          <w:w w:val="89"/>
          <w:position w:val="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1"/>
          <w:position w:val="0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7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color w:val="363636"/>
          <w:spacing w:val="1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6"/>
          <w:position w:val="0"/>
        </w:rPr>
        <w:t>lsa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1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5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5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2"/>
          <w:w w:val="5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1"/>
          <w:w w:val="137"/>
          <w:position w:val="0"/>
        </w:rPr>
        <w:t> </w:t>
      </w:r>
      <w:r>
        <w:rPr>
          <w:rFonts w:ascii="Arial" w:hAnsi="Arial" w:cs="Arial" w:eastAsia="Arial"/>
          <w:sz w:val="24"/>
          <w:szCs w:val="24"/>
          <w:color w:val="363636"/>
          <w:spacing w:val="-3"/>
          <w:w w:val="111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0"/>
        </w:rPr>
        <w:t>7:20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99" w:lineRule="auto"/>
        <w:ind w:left="912" w:right="1532" w:firstLine="-712"/>
        <w:jc w:val="left"/>
        <w:tabs>
          <w:tab w:pos="1340" w:val="left"/>
          <w:tab w:pos="8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Va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5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6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Gi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"/>
          <w:w w:val="106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Bayraklı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ONAYLAYAN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970" w:right="-20"/>
        <w:jc w:val="left"/>
        <w:tabs>
          <w:tab w:pos="4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Gitmişsc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9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5" w:lineRule="exact"/>
        <w:ind w:left="4742" w:right="-20"/>
        <w:jc w:val="left"/>
        <w:tabs>
          <w:tab w:pos="828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99.437325pt;margin-top:11.233642pt;width:123.636391pt;height:26.5pt;mso-position-horizontal-relative:page;mso-position-vertical-relative:paragraph;z-index:-15710" type="#_x0000_t202" filled="f" stroked="f">
            <v:textbox inset="0,0,0,0">
              <w:txbxContent>
                <w:p>
                  <w:pPr>
                    <w:spacing w:before="0" w:after="0" w:line="530" w:lineRule="exact"/>
                    <w:ind w:right="-119"/>
                    <w:jc w:val="left"/>
                    <w:tabs>
                      <w:tab w:pos="760" w:val="left"/>
                      <w:tab w:pos="2280" w:val="left"/>
                    </w:tabs>
                    <w:rPr>
                      <w:rFonts w:ascii="Times New Roman" w:hAnsi="Times New Roman" w:cs="Times New Roman" w:eastAsia="Times New Roman"/>
                      <w:sz w:val="24"/>
                      <w:szCs w:val="24"/>
                    </w:rPr>
                  </w:pPr>
                  <w:rPr/>
                  <w:r>
                    <w:rPr>
                      <w:rFonts w:ascii="Arial" w:hAnsi="Arial" w:cs="Arial" w:eastAsia="Arial"/>
                      <w:sz w:val="23"/>
                      <w:szCs w:val="23"/>
                      <w:color w:val="363636"/>
                      <w:spacing w:val="0"/>
                      <w:w w:val="100"/>
                      <w:b/>
                      <w:bCs/>
                      <w:position w:val="1"/>
                    </w:rPr>
                    <w:t>ı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363636"/>
                      <w:spacing w:val="-61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363636"/>
                      <w:spacing w:val="0"/>
                      <w:w w:val="100"/>
                      <w:b/>
                      <w:bCs/>
                      <w:position w:val="1"/>
                    </w:rPr>
                    <w:tab/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363636"/>
                      <w:spacing w:val="0"/>
                      <w:w w:val="100"/>
                      <w:b/>
                      <w:bCs/>
                      <w:position w:val="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53"/>
                      <w:szCs w:val="53"/>
                      <w:color w:val="232A50"/>
                      <w:spacing w:val="0"/>
                      <w:w w:val="114"/>
                      <w:i/>
                      <w:position w:val="0"/>
                    </w:rPr>
                    <w:t>ft</w:t>
                  </w:r>
                  <w:r>
                    <w:rPr>
                      <w:rFonts w:ascii="Times New Roman" w:hAnsi="Times New Roman" w:cs="Times New Roman" w:eastAsia="Times New Roman"/>
                      <w:sz w:val="53"/>
                      <w:szCs w:val="53"/>
                      <w:color w:val="232A50"/>
                      <w:spacing w:val="-30"/>
                      <w:w w:val="114"/>
                      <w:i/>
                      <w:position w:val="0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53"/>
                      <w:szCs w:val="53"/>
                      <w:color w:val="1D236B"/>
                      <w:spacing w:val="0"/>
                      <w:w w:val="67"/>
                      <w:i/>
                      <w:position w:val="0"/>
                    </w:rPr>
                    <w:t>M</w:t>
                  </w:r>
                  <w:r>
                    <w:rPr>
                      <w:rFonts w:ascii="Times New Roman" w:hAnsi="Times New Roman" w:cs="Times New Roman" w:eastAsia="Times New Roman"/>
                      <w:sz w:val="53"/>
                      <w:szCs w:val="53"/>
                      <w:color w:val="1D236B"/>
                      <w:spacing w:val="0"/>
                      <w:w w:val="66"/>
                      <w:i/>
                      <w:position w:val="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53"/>
                      <w:szCs w:val="53"/>
                      <w:color w:val="1D236B"/>
                      <w:spacing w:val="0"/>
                      <w:w w:val="66"/>
                      <w:i/>
                      <w:strike/>
                      <w:position w:val="0"/>
                    </w:rPr>
                    <w:t>llir</w:t>
                  </w:r>
                  <w:r>
                    <w:rPr>
                      <w:rFonts w:ascii="Times New Roman" w:hAnsi="Times New Roman" w:cs="Times New Roman" w:eastAsia="Times New Roman"/>
                      <w:sz w:val="53"/>
                      <w:szCs w:val="53"/>
                      <w:color w:val="1D236B"/>
                      <w:spacing w:val="0"/>
                      <w:w w:val="66"/>
                      <w:i/>
                      <w:strike/>
                      <w:position w:val="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53"/>
                      <w:szCs w:val="53"/>
                      <w:color w:val="1D236B"/>
                      <w:spacing w:val="0"/>
                      <w:w w:val="66"/>
                      <w:i/>
                      <w:position w:val="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53"/>
                      <w:szCs w:val="53"/>
                      <w:color w:val="1D236B"/>
                      <w:spacing w:val="0"/>
                      <w:w w:val="100"/>
                      <w:i/>
                      <w:position w:val="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53"/>
                      <w:szCs w:val="53"/>
                      <w:color w:val="1D236B"/>
                      <w:spacing w:val="0"/>
                      <w:w w:val="100"/>
                      <w:i/>
                      <w:position w:val="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363636"/>
                      <w:spacing w:val="0"/>
                      <w:w w:val="104"/>
                      <w:position w:val="0"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Anıiri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</w:r>
      <w:r>
        <w:rPr>
          <w:rFonts w:ascii="Arial" w:hAnsi="Arial" w:cs="Arial" w:eastAsia="Arial"/>
          <w:sz w:val="30"/>
          <w:szCs w:val="30"/>
          <w:color w:val="363636"/>
          <w:spacing w:val="0"/>
          <w:w w:val="66"/>
          <w:b/>
          <w:bCs/>
          <w:position w:val="-7"/>
        </w:rPr>
        <w:t>2</w:t>
      </w:r>
      <w:r>
        <w:rPr>
          <w:rFonts w:ascii="Arial" w:hAnsi="Arial" w:cs="Arial" w:eastAsia="Arial"/>
          <w:sz w:val="30"/>
          <w:szCs w:val="30"/>
          <w:color w:val="363636"/>
          <w:spacing w:val="-34"/>
          <w:w w:val="100"/>
          <w:b/>
          <w:bCs/>
          <w:position w:val="-7"/>
        </w:rPr>
        <w:t> </w:t>
      </w:r>
      <w:r>
        <w:rPr>
          <w:rFonts w:ascii="Arial" w:hAnsi="Arial" w:cs="Arial" w:eastAsia="Arial"/>
          <w:sz w:val="30"/>
          <w:szCs w:val="30"/>
          <w:color w:val="363636"/>
          <w:spacing w:val="0"/>
          <w:w w:val="57"/>
          <w:b/>
          <w:bCs/>
          <w:position w:val="-7"/>
        </w:rPr>
        <w:t>9</w:t>
      </w:r>
      <w:r>
        <w:rPr>
          <w:rFonts w:ascii="Arial" w:hAnsi="Arial" w:cs="Arial" w:eastAsia="Arial"/>
          <w:sz w:val="30"/>
          <w:szCs w:val="30"/>
          <w:color w:val="363636"/>
          <w:spacing w:val="46"/>
          <w:w w:val="57"/>
          <w:b/>
          <w:bCs/>
          <w:position w:val="-7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63636"/>
          <w:spacing w:val="0"/>
          <w:w w:val="57"/>
          <w:b/>
          <w:bCs/>
          <w:position w:val="-7"/>
        </w:rPr>
        <w:t>MaYıS=WI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460" w:right="280"/>
        </w:sectPr>
      </w:pPr>
      <w:rPr/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178" w:lineRule="exact"/>
        <w:ind w:left="176" w:right="-20"/>
        <w:jc w:val="left"/>
        <w:tabs>
          <w:tab w:pos="2680" w:val="left"/>
          <w:tab w:pos="346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19"/>
          <w:szCs w:val="19"/>
          <w:color w:val="363636"/>
          <w:spacing w:val="-3"/>
          <w:w w:val="114"/>
          <w:position w:val="-23"/>
        </w:rPr>
        <w:t>i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34"/>
          <w:position w:val="-2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9"/>
          <w:position w:val="-23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7"/>
          <w:w w:val="100"/>
          <w:position w:val="-2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32"/>
          <w:position w:val="-2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0"/>
          <w:w w:val="100"/>
          <w:position w:val="-2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1"/>
          <w:w w:val="42"/>
          <w:position w:val="-23"/>
        </w:rPr>
        <w:t>&gt;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73"/>
          <w:position w:val="-23"/>
        </w:rPr>
        <w:t>•t:ci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2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23"/>
        </w:rPr>
      </w:r>
      <w:r>
        <w:rPr>
          <w:rFonts w:ascii="Arial" w:hAnsi="Arial" w:cs="Arial" w:eastAsia="Arial"/>
          <w:sz w:val="41"/>
          <w:szCs w:val="41"/>
          <w:color w:val="1D236B"/>
          <w:spacing w:val="0"/>
          <w:w w:val="57"/>
          <w:b/>
          <w:bCs/>
          <w:i/>
          <w:position w:val="-24"/>
        </w:rPr>
        <w:t>r</w:t>
      </w:r>
      <w:r>
        <w:rPr>
          <w:rFonts w:ascii="Arial" w:hAnsi="Arial" w:cs="Arial" w:eastAsia="Arial"/>
          <w:sz w:val="41"/>
          <w:szCs w:val="41"/>
          <w:color w:val="1D236B"/>
          <w:spacing w:val="-55"/>
          <w:w w:val="56"/>
          <w:b/>
          <w:bCs/>
          <w:i/>
          <w:position w:val="-24"/>
        </w:rPr>
        <w:t>/</w:t>
      </w:r>
      <w:r>
        <w:rPr>
          <w:rFonts w:ascii="Arial" w:hAnsi="Arial" w:cs="Arial" w:eastAsia="Arial"/>
          <w:sz w:val="41"/>
          <w:szCs w:val="41"/>
          <w:color w:val="151690"/>
          <w:spacing w:val="26"/>
          <w:w w:val="78"/>
          <w:b/>
          <w:bCs/>
          <w:i/>
          <w:position w:val="-24"/>
        </w:rPr>
        <w:t>'</w:t>
      </w:r>
      <w:r>
        <w:rPr>
          <w:rFonts w:ascii="Arial" w:hAnsi="Arial" w:cs="Arial" w:eastAsia="Arial"/>
          <w:sz w:val="41"/>
          <w:szCs w:val="41"/>
          <w:color w:val="484848"/>
          <w:spacing w:val="0"/>
          <w:w w:val="35"/>
          <w:b/>
          <w:bCs/>
          <w:i/>
          <w:position w:val="-24"/>
        </w:rPr>
        <w:t>-</w:t>
      </w:r>
      <w:r>
        <w:rPr>
          <w:rFonts w:ascii="Arial" w:hAnsi="Arial" w:cs="Arial" w:eastAsia="Arial"/>
          <w:sz w:val="41"/>
          <w:szCs w:val="41"/>
          <w:color w:val="484848"/>
          <w:spacing w:val="0"/>
          <w:w w:val="100"/>
          <w:b/>
          <w:bCs/>
          <w:i/>
          <w:position w:val="-24"/>
        </w:rPr>
        <w:tab/>
      </w:r>
      <w:r>
        <w:rPr>
          <w:rFonts w:ascii="Arial" w:hAnsi="Arial" w:cs="Arial" w:eastAsia="Arial"/>
          <w:sz w:val="41"/>
          <w:szCs w:val="41"/>
          <w:color w:val="484848"/>
          <w:spacing w:val="0"/>
          <w:w w:val="100"/>
          <w:b/>
          <w:bCs/>
          <w:i/>
          <w:position w:val="-24"/>
        </w:rPr>
      </w:r>
      <w:r>
        <w:rPr>
          <w:rFonts w:ascii="Arial" w:hAnsi="Arial" w:cs="Arial" w:eastAsia="Arial"/>
          <w:sz w:val="21"/>
          <w:szCs w:val="21"/>
          <w:color w:val="262626"/>
          <w:spacing w:val="0"/>
          <w:w w:val="100"/>
          <w:b/>
          <w:bCs/>
          <w:position w:val="-24"/>
        </w:rPr>
        <w:t>ehır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81" w:after="0" w:line="267" w:lineRule="exact"/>
        <w:ind w:right="-199"/>
        <w:jc w:val="left"/>
        <w:rPr>
          <w:rFonts w:ascii="Times New Roman" w:hAnsi="Times New Roman" w:cs="Times New Roman" w:eastAsia="Times New Roman"/>
          <w:sz w:val="106"/>
          <w:szCs w:val="10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06"/>
          <w:szCs w:val="106"/>
          <w:color w:val="343870"/>
          <w:spacing w:val="0"/>
          <w:w w:val="67"/>
          <w:i/>
          <w:position w:val="-78"/>
        </w:rPr>
        <w:t>fP!!!</w:t>
      </w:r>
      <w:r>
        <w:rPr>
          <w:rFonts w:ascii="Times New Roman" w:hAnsi="Times New Roman" w:cs="Times New Roman" w:eastAsia="Times New Roman"/>
          <w:sz w:val="106"/>
          <w:szCs w:val="106"/>
          <w:color w:val="000000"/>
          <w:spacing w:val="0"/>
          <w:w w:val="100"/>
          <w:position w:val="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171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5"/>
          <w:position w:val="-4"/>
        </w:rPr>
        <w:t>]ii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3"/>
          <w:w w:val="66"/>
          <w:position w:val="-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-12"/>
          <w:w w:val="114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6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5"/>
          <w:w w:val="71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71"/>
          <w:position w:val="-4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2"/>
          <w:w w:val="71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4"/>
        </w:rPr>
        <w:t>Aıu.jri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72" w:lineRule="atLeast"/>
        <w:ind w:left="342" w:right="-20"/>
        <w:jc w:val="left"/>
        <w:tabs>
          <w:tab w:pos="1020" w:val="left"/>
          <w:tab w:pos="138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-1"/>
          <w:w w:val="64"/>
          <w:b/>
          <w:bCs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979797"/>
          <w:spacing w:val="0"/>
          <w:w w:val="66"/>
          <w:b/>
          <w:bCs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979797"/>
          <w:spacing w:val="-5"/>
          <w:w w:val="66"/>
          <w:b/>
          <w:bCs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-23"/>
          <w:w w:val="122"/>
          <w:b/>
          <w:bCs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96"/>
          <w:b/>
          <w:bCs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3"/>
          <w:w w:val="100"/>
          <w:b/>
          <w:bCs/>
        </w:rPr>
        <w:t> </w:t>
      </w:r>
      <w:r>
        <w:rPr>
          <w:rFonts w:ascii="Arial" w:hAnsi="Arial" w:cs="Arial" w:eastAsia="Arial"/>
          <w:sz w:val="26"/>
          <w:szCs w:val="26"/>
          <w:color w:val="7C7C7C"/>
          <w:spacing w:val="0"/>
          <w:w w:val="71"/>
          <w:b/>
          <w:bCs/>
          <w:i/>
        </w:rPr>
        <w:t>i</w:t>
      </w:r>
      <w:r>
        <w:rPr>
          <w:rFonts w:ascii="Arial" w:hAnsi="Arial" w:cs="Arial" w:eastAsia="Arial"/>
          <w:sz w:val="26"/>
          <w:szCs w:val="26"/>
          <w:color w:val="7C7C7C"/>
          <w:spacing w:val="0"/>
          <w:w w:val="71"/>
          <w:b/>
          <w:bCs/>
          <w:i/>
        </w:rPr>
        <w:t>f</w:t>
      </w:r>
      <w:r>
        <w:rPr>
          <w:rFonts w:ascii="Arial" w:hAnsi="Arial" w:cs="Arial" w:eastAsia="Arial"/>
          <w:sz w:val="26"/>
          <w:szCs w:val="26"/>
          <w:color w:val="7C7C7C"/>
          <w:spacing w:val="-50"/>
          <w:w w:val="71"/>
          <w:b/>
          <w:bCs/>
          <w:i/>
        </w:rPr>
        <w:t> </w:t>
      </w:r>
      <w:r>
        <w:rPr>
          <w:rFonts w:ascii="Arial" w:hAnsi="Arial" w:cs="Arial" w:eastAsia="Arial"/>
          <w:sz w:val="26"/>
          <w:szCs w:val="26"/>
          <w:color w:val="7C7C7C"/>
          <w:spacing w:val="0"/>
          <w:w w:val="100"/>
          <w:b/>
          <w:bCs/>
          <w:i/>
        </w:rPr>
        <w:tab/>
      </w:r>
      <w:r>
        <w:rPr>
          <w:rFonts w:ascii="Arial" w:hAnsi="Arial" w:cs="Arial" w:eastAsia="Arial"/>
          <w:sz w:val="26"/>
          <w:szCs w:val="26"/>
          <w:color w:val="7C7C7C"/>
          <w:spacing w:val="0"/>
          <w:w w:val="100"/>
          <w:b/>
          <w:bCs/>
          <w:i/>
        </w:rPr>
      </w:r>
      <w:r>
        <w:rPr>
          <w:rFonts w:ascii="Arial" w:hAnsi="Arial" w:cs="Arial" w:eastAsia="Arial"/>
          <w:sz w:val="14"/>
          <w:szCs w:val="14"/>
          <w:color w:val="484848"/>
          <w:spacing w:val="0"/>
          <w:w w:val="149"/>
          <w:b/>
          <w:bCs/>
          <w:i/>
        </w:rPr>
        <w:t>V</w:t>
      </w:r>
      <w:r>
        <w:rPr>
          <w:rFonts w:ascii="Arial" w:hAnsi="Arial" w:cs="Arial" w:eastAsia="Arial"/>
          <w:sz w:val="14"/>
          <w:szCs w:val="14"/>
          <w:color w:val="484848"/>
          <w:spacing w:val="0"/>
          <w:w w:val="100"/>
          <w:b/>
          <w:bCs/>
          <w:i/>
        </w:rPr>
        <w:tab/>
      </w:r>
      <w:r>
        <w:rPr>
          <w:rFonts w:ascii="Arial" w:hAnsi="Arial" w:cs="Arial" w:eastAsia="Arial"/>
          <w:sz w:val="14"/>
          <w:szCs w:val="14"/>
          <w:color w:val="484848"/>
          <w:spacing w:val="0"/>
          <w:w w:val="100"/>
          <w:b/>
          <w:bCs/>
          <w:i/>
        </w:rPr>
      </w:r>
      <w:r>
        <w:rPr>
          <w:rFonts w:ascii="Arial" w:hAnsi="Arial" w:cs="Arial" w:eastAsia="Arial"/>
          <w:sz w:val="14"/>
          <w:szCs w:val="14"/>
          <w:color w:val="7C7C7C"/>
          <w:spacing w:val="1"/>
          <w:w w:val="203"/>
        </w:rPr>
        <w:t>·</w:t>
      </w:r>
      <w:r>
        <w:rPr>
          <w:rFonts w:ascii="Arial" w:hAnsi="Arial" w:cs="Arial" w:eastAsia="Arial"/>
          <w:sz w:val="14"/>
          <w:szCs w:val="14"/>
          <w:color w:val="B1B1B1"/>
          <w:spacing w:val="0"/>
          <w:w w:val="37"/>
        </w:rPr>
        <w:t>-</w:t>
      </w:r>
      <w:r>
        <w:rPr>
          <w:rFonts w:ascii="Arial" w:hAnsi="Arial" w:cs="Arial" w:eastAsia="Arial"/>
          <w:sz w:val="14"/>
          <w:szCs w:val="14"/>
          <w:color w:val="B1B1B1"/>
          <w:spacing w:val="0"/>
          <w:w w:val="100"/>
        </w:rPr>
        <w:t>   </w:t>
      </w:r>
      <w:r>
        <w:rPr>
          <w:rFonts w:ascii="Arial" w:hAnsi="Arial" w:cs="Arial" w:eastAsia="Arial"/>
          <w:sz w:val="14"/>
          <w:szCs w:val="14"/>
          <w:color w:val="B1B1B1"/>
          <w:spacing w:val="-8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B1B1B1"/>
          <w:spacing w:val="0"/>
          <w:w w:val="68"/>
        </w:rPr>
        <w:t>·</w:t>
      </w:r>
      <w:r>
        <w:rPr>
          <w:rFonts w:ascii="Arial" w:hAnsi="Arial" w:cs="Arial" w:eastAsia="Arial"/>
          <w:sz w:val="14"/>
          <w:szCs w:val="14"/>
          <w:color w:val="B1B1B1"/>
          <w:spacing w:val="-1"/>
          <w:w w:val="68"/>
        </w:rPr>
        <w:t> </w:t>
      </w:r>
      <w:r>
        <w:rPr>
          <w:rFonts w:ascii="Arial" w:hAnsi="Arial" w:cs="Arial" w:eastAsia="Arial"/>
          <w:sz w:val="14"/>
          <w:szCs w:val="14"/>
          <w:color w:val="606060"/>
          <w:spacing w:val="0"/>
          <w:w w:val="169"/>
        </w:rPr>
        <w:t>'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460" w:right="280"/>
          <w:cols w:num="3" w:equalWidth="0">
            <w:col w:w="4002" w:space="712"/>
            <w:col w:w="1360" w:space="2252"/>
            <w:col w:w="2854"/>
          </w:cols>
        </w:sectPr>
      </w:pPr>
      <w:rPr/>
    </w:p>
    <w:p>
      <w:pPr>
        <w:spacing w:before="0" w:after="0" w:line="251" w:lineRule="exact"/>
        <w:ind w:right="975"/>
        <w:jc w:val="right"/>
        <w:tabs>
          <w:tab w:pos="6280" w:val="left"/>
          <w:tab w:pos="7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6.130157pt;margin-top:4.324987pt;width:79.667229pt;height:11pt;mso-position-horizontal-relative:page;mso-position-vertical-relative:paragraph;z-index:-15709" type="#_x0000_t202" filled="f" stroked="f">
            <v:textbox inset="0,0,0,0">
              <w:txbxContent>
                <w:p>
                  <w:pPr>
                    <w:spacing w:before="0" w:after="0" w:line="220" w:lineRule="exact"/>
                    <w:ind w:right="-73"/>
                    <w:jc w:val="left"/>
                    <w:tabs>
                      <w:tab w:pos="1140" w:val="left"/>
                    </w:tabs>
                    <w:rPr>
                      <w:rFonts w:ascii="Times New Roman" w:hAnsi="Times New Roman" w:cs="Times New Roman" w:eastAsia="Times New Roman"/>
                      <w:sz w:val="21"/>
                      <w:szCs w:val="21"/>
                    </w:rPr>
                  </w:pPr>
                  <w:rPr/>
                  <w:r>
                    <w:rPr>
                      <w:rFonts w:ascii="Arial" w:hAnsi="Arial" w:cs="Arial" w:eastAsia="Arial"/>
                      <w:sz w:val="22"/>
                      <w:szCs w:val="22"/>
                      <w:color w:val="606060"/>
                      <w:spacing w:val="0"/>
                      <w:w w:val="100"/>
                    </w:rPr>
                    <w:t>·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606060"/>
                      <w:spacing w:val="0"/>
                      <w:w w:val="100"/>
                    </w:rPr>
                    <w:t>ı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606060"/>
                      <w:spacing w:val="-38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606060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606060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7C7C7C"/>
                      <w:spacing w:val="0"/>
                      <w:w w:val="85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7C7C7C"/>
                      <w:spacing w:val="-17"/>
                      <w:w w:val="85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979797"/>
                      <w:spacing w:val="0"/>
                      <w:w w:val="85"/>
                    </w:rPr>
                    <w:t>'V·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979797"/>
                      <w:spacing w:val="-1"/>
                      <w:w w:val="85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7C7C7C"/>
                      <w:spacing w:val="-25"/>
                      <w:w w:val="84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979797"/>
                      <w:spacing w:val="0"/>
                      <w:w w:val="65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484848"/>
          <w:spacing w:val="0"/>
          <w:w w:val="100"/>
          <w:b/>
          <w:bCs/>
          <w:position w:val="6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484848"/>
          <w:spacing w:val="22"/>
          <w:w w:val="100"/>
          <w:b/>
          <w:bCs/>
          <w:position w:val="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b/>
          <w:bCs/>
          <w:position w:val="6"/>
        </w:rPr>
        <w:t>Po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b/>
          <w:bCs/>
          <w:position w:val="6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1"/>
          <w:w w:val="100"/>
          <w:b/>
          <w:bCs/>
          <w:position w:val="6"/>
        </w:rPr>
        <w:t> </w:t>
      </w:r>
      <w:r>
        <w:rPr>
          <w:rFonts w:ascii="Times New Roman" w:hAnsi="Times New Roman" w:cs="Times New Roman" w:eastAsia="Times New Roman"/>
          <w:sz w:val="53"/>
          <w:szCs w:val="53"/>
          <w:color w:val="1D236B"/>
          <w:spacing w:val="0"/>
          <w:w w:val="67"/>
          <w:b/>
          <w:bCs/>
          <w:i/>
          <w:position w:val="6"/>
        </w:rPr>
        <w:t>'fl1f'</w:t>
      </w:r>
      <w:r>
        <w:rPr>
          <w:rFonts w:ascii="Times New Roman" w:hAnsi="Times New Roman" w:cs="Times New Roman" w:eastAsia="Times New Roman"/>
          <w:sz w:val="53"/>
          <w:szCs w:val="53"/>
          <w:color w:val="363636"/>
          <w:spacing w:val="0"/>
          <w:w w:val="26"/>
          <w:b/>
          <w:bCs/>
          <w:i/>
          <w:position w:val="6"/>
        </w:rPr>
        <w:t>r</w:t>
      </w:r>
      <w:r>
        <w:rPr>
          <w:rFonts w:ascii="Times New Roman" w:hAnsi="Times New Roman" w:cs="Times New Roman" w:eastAsia="Times New Roman"/>
          <w:sz w:val="53"/>
          <w:szCs w:val="53"/>
          <w:color w:val="363636"/>
          <w:spacing w:val="-9"/>
          <w:w w:val="100"/>
          <w:b/>
          <w:bCs/>
          <w:i/>
          <w:position w:val="6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b/>
          <w:bCs/>
          <w:position w:val="6"/>
        </w:rPr>
        <w:t>Amiri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b/>
          <w:bCs/>
          <w:position w:val="6"/>
        </w:rPr>
        <w:tab/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b/>
          <w:bCs/>
          <w:position w:val="6"/>
        </w:rPr>
      </w:r>
      <w:r>
        <w:rPr>
          <w:rFonts w:ascii="Arial" w:hAnsi="Arial" w:cs="Arial" w:eastAsia="Arial"/>
          <w:sz w:val="35"/>
          <w:szCs w:val="35"/>
          <w:color w:val="7C7C7C"/>
          <w:spacing w:val="-12"/>
          <w:w w:val="217"/>
          <w:i/>
          <w:position w:val="6"/>
        </w:rPr>
        <w:t>l</w:t>
      </w:r>
      <w:r>
        <w:rPr>
          <w:rFonts w:ascii="Arial" w:hAnsi="Arial" w:cs="Arial" w:eastAsia="Arial"/>
          <w:sz w:val="35"/>
          <w:szCs w:val="35"/>
          <w:color w:val="979797"/>
          <w:spacing w:val="0"/>
          <w:w w:val="29"/>
          <w:i/>
          <w:position w:val="6"/>
        </w:rPr>
        <w:t>··</w:t>
      </w:r>
      <w:r>
        <w:rPr>
          <w:rFonts w:ascii="Arial" w:hAnsi="Arial" w:cs="Arial" w:eastAsia="Arial"/>
          <w:sz w:val="35"/>
          <w:szCs w:val="35"/>
          <w:color w:val="979797"/>
          <w:spacing w:val="0"/>
          <w:w w:val="28"/>
          <w:i/>
          <w:position w:val="6"/>
        </w:rPr>
        <w:t>f</w:t>
      </w:r>
      <w:r>
        <w:rPr>
          <w:rFonts w:ascii="Arial" w:hAnsi="Arial" w:cs="Arial" w:eastAsia="Arial"/>
          <w:sz w:val="35"/>
          <w:szCs w:val="35"/>
          <w:color w:val="979797"/>
          <w:spacing w:val="0"/>
          <w:w w:val="100"/>
          <w:i/>
          <w:position w:val="6"/>
        </w:rPr>
        <w:t> </w:t>
      </w:r>
      <w:r>
        <w:rPr>
          <w:rFonts w:ascii="Arial" w:hAnsi="Arial" w:cs="Arial" w:eastAsia="Arial"/>
          <w:sz w:val="35"/>
          <w:szCs w:val="35"/>
          <w:color w:val="979797"/>
          <w:spacing w:val="-10"/>
          <w:w w:val="100"/>
          <w:i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43"/>
          <w:w w:val="240"/>
          <w:i/>
          <w:position w:val="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979797"/>
          <w:spacing w:val="-18"/>
          <w:w w:val="66"/>
          <w:i/>
          <w:position w:val="6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5"/>
          <w:w w:val="49"/>
          <w:i/>
          <w:position w:val="6"/>
        </w:rPr>
        <w:t>&lt;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-88"/>
          <w:w w:val="75"/>
          <w:i/>
          <w:position w:val="6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50"/>
          <w:i/>
          <w:position w:val="6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5"/>
          <w:w w:val="100"/>
          <w:i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0"/>
          <w:w w:val="75"/>
          <w:i/>
          <w:position w:val="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-15"/>
          <w:w w:val="75"/>
          <w:i/>
          <w:position w:val="6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54"/>
          <w:i/>
          <w:position w:val="6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i/>
          <w:position w:val="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i/>
          <w:position w:val="6"/>
        </w:rPr>
      </w:r>
      <w:r>
        <w:rPr>
          <w:rFonts w:ascii="Times New Roman" w:hAnsi="Times New Roman" w:cs="Times New Roman" w:eastAsia="Times New Roman"/>
          <w:sz w:val="20"/>
          <w:szCs w:val="20"/>
          <w:color w:val="979797"/>
          <w:spacing w:val="12"/>
          <w:w w:val="240"/>
          <w:position w:val="6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B1B1B1"/>
          <w:spacing w:val="-9"/>
          <w:w w:val="72"/>
          <w:position w:val="6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979797"/>
          <w:spacing w:val="0"/>
          <w:w w:val="93"/>
          <w:position w:val="6"/>
        </w:rPr>
        <w:t>\</w:t>
      </w:r>
      <w:r>
        <w:rPr>
          <w:rFonts w:ascii="Times New Roman" w:hAnsi="Times New Roman" w:cs="Times New Roman" w:eastAsia="Times New Roman"/>
          <w:sz w:val="20"/>
          <w:szCs w:val="20"/>
          <w:color w:val="979797"/>
          <w:spacing w:val="0"/>
          <w:w w:val="94"/>
          <w:position w:val="6"/>
        </w:rPr>
        <w:t>•.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433" w:lineRule="exact"/>
        <w:ind w:right="949"/>
        <w:jc w:val="right"/>
        <w:rPr>
          <w:rFonts w:ascii="Arial" w:hAnsi="Arial" w:cs="Arial" w:eastAsia="Arial"/>
          <w:sz w:val="42"/>
          <w:szCs w:val="4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1.41629pt;margin-top:15.699359pt;width:98.313997pt;height:23.5pt;mso-position-horizontal-relative:page;mso-position-vertical-relative:paragraph;z-index:-15708" type="#_x0000_t202" filled="f" stroked="f">
            <v:textbox inset="0,0,0,0">
              <w:txbxContent>
                <w:p>
                  <w:pPr>
                    <w:spacing w:before="0" w:after="0" w:line="470" w:lineRule="exact"/>
                    <w:ind w:right="-110"/>
                    <w:jc w:val="left"/>
                    <w:tabs>
                      <w:tab w:pos="980" w:val="left"/>
                    </w:tabs>
                    <w:rPr>
                      <w:rFonts w:ascii="Times New Roman" w:hAnsi="Times New Roman" w:cs="Times New Roman" w:eastAsia="Times New Roman"/>
                      <w:sz w:val="47"/>
                      <w:szCs w:val="47"/>
                    </w:rPr>
                  </w:pPr>
                  <w:rPr/>
                  <w:r>
                    <w:rPr>
                      <w:rFonts w:ascii="Arial" w:hAnsi="Arial" w:cs="Arial" w:eastAsia="Arial"/>
                      <w:sz w:val="35"/>
                      <w:szCs w:val="35"/>
                      <w:color w:val="606060"/>
                      <w:w w:val="51"/>
                    </w:rPr>
                    <w:t>1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606060"/>
                      <w:spacing w:val="-6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484848"/>
                      <w:spacing w:val="0"/>
                      <w:w w:val="100"/>
                    </w:rPr>
                    <w:t>tıı·</w:t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484848"/>
                      <w:spacing w:val="-16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484848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484848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4"/>
                      <w:szCs w:val="44"/>
                      <w:color w:val="484848"/>
                      <w:spacing w:val="0"/>
                      <w:w w:val="78"/>
                      <w:i/>
                    </w:rPr>
                    <w:t>"!</w:t>
                  </w:r>
                  <w:r>
                    <w:rPr>
                      <w:rFonts w:ascii="Arial" w:hAnsi="Arial" w:cs="Arial" w:eastAsia="Arial"/>
                      <w:sz w:val="44"/>
                      <w:szCs w:val="44"/>
                      <w:color w:val="484848"/>
                      <w:spacing w:val="-28"/>
                      <w:w w:val="79"/>
                      <w:i/>
                    </w:rPr>
                    <w:t>4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484848"/>
                      <w:spacing w:val="0"/>
                      <w:w w:val="70"/>
                    </w:rPr>
                    <w:t>4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484848"/>
                      <w:spacing w:val="19"/>
                      <w:w w:val="70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7C7C7C"/>
                      <w:spacing w:val="0"/>
                      <w:w w:val="150"/>
                    </w:rPr>
                    <w:t>d</w:t>
                  </w:r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42"/>
          <w:szCs w:val="42"/>
          <w:color w:val="606060"/>
          <w:spacing w:val="-48"/>
          <w:w w:val="97"/>
        </w:rPr>
        <w:t>u</w:t>
      </w:r>
      <w:r>
        <w:rPr>
          <w:rFonts w:ascii="Arial" w:hAnsi="Arial" w:cs="Arial" w:eastAsia="Arial"/>
          <w:sz w:val="42"/>
          <w:szCs w:val="42"/>
          <w:color w:val="484848"/>
          <w:spacing w:val="0"/>
          <w:w w:val="73"/>
        </w:rPr>
        <w:t>i</w:t>
      </w:r>
      <w:r>
        <w:rPr>
          <w:rFonts w:ascii="Arial" w:hAnsi="Arial" w:cs="Arial" w:eastAsia="Arial"/>
          <w:sz w:val="42"/>
          <w:szCs w:val="42"/>
          <w:color w:val="484848"/>
          <w:spacing w:val="-137"/>
          <w:w w:val="73"/>
        </w:rPr>
        <w:t>·</w:t>
      </w:r>
      <w:r>
        <w:rPr>
          <w:rFonts w:ascii="Arial" w:hAnsi="Arial" w:cs="Arial" w:eastAsia="Arial"/>
          <w:sz w:val="42"/>
          <w:szCs w:val="42"/>
          <w:color w:val="484848"/>
          <w:spacing w:val="0"/>
          <w:w w:val="219"/>
        </w:rPr>
        <w:t>1</w:t>
      </w:r>
      <w:r>
        <w:rPr>
          <w:rFonts w:ascii="Arial" w:hAnsi="Arial" w:cs="Arial" w:eastAsia="Arial"/>
          <w:sz w:val="42"/>
          <w:szCs w:val="42"/>
          <w:color w:val="484848"/>
          <w:spacing w:val="12"/>
          <w:w w:val="219"/>
        </w:rPr>
        <w:t>r</w:t>
      </w:r>
      <w:r>
        <w:rPr>
          <w:rFonts w:ascii="Arial" w:hAnsi="Arial" w:cs="Arial" w:eastAsia="Arial"/>
          <w:sz w:val="42"/>
          <w:szCs w:val="42"/>
          <w:color w:val="606060"/>
          <w:spacing w:val="0"/>
          <w:w w:val="64"/>
        </w:rPr>
        <w:t>S;ı]</w:t>
      </w:r>
      <w:r>
        <w:rPr>
          <w:rFonts w:ascii="Arial" w:hAnsi="Arial" w:cs="Arial" w:eastAsia="Arial"/>
          <w:sz w:val="42"/>
          <w:szCs w:val="42"/>
          <w:color w:val="606060"/>
          <w:spacing w:val="27"/>
          <w:w w:val="100"/>
        </w:rPr>
        <w:t> </w:t>
      </w:r>
      <w:r>
        <w:rPr>
          <w:rFonts w:ascii="Arial" w:hAnsi="Arial" w:cs="Arial" w:eastAsia="Arial"/>
          <w:sz w:val="42"/>
          <w:szCs w:val="42"/>
          <w:color w:val="484848"/>
          <w:spacing w:val="0"/>
          <w:w w:val="149"/>
        </w:rPr>
        <w:t>,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</w:rPr>
      </w:r>
    </w:p>
    <w:p>
      <w:pPr>
        <w:spacing w:before="0" w:after="0" w:line="203" w:lineRule="exact"/>
        <w:ind w:left="5098" w:right="-20"/>
        <w:jc w:val="left"/>
        <w:tabs>
          <w:tab w:pos="994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3"/>
        </w:rPr>
        <w:t>it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3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4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4"/>
          <w:szCs w:val="14"/>
          <w:color w:val="484848"/>
          <w:spacing w:val="0"/>
          <w:w w:val="52"/>
          <w:position w:val="3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55" w:lineRule="exact"/>
        <w:ind w:right="818"/>
        <w:jc w:val="right"/>
        <w:tabs>
          <w:tab w:pos="126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484848"/>
          <w:w w:val="73"/>
          <w:b/>
          <w:bCs/>
          <w:position w:val="1"/>
        </w:rPr>
        <w:t>M'rıi</w:t>
      </w:r>
      <w:r>
        <w:rPr>
          <w:rFonts w:ascii="Arial" w:hAnsi="Arial" w:cs="Arial" w:eastAsia="Arial"/>
          <w:sz w:val="18"/>
          <w:szCs w:val="18"/>
          <w:color w:val="484848"/>
          <w:spacing w:val="-6"/>
          <w:w w:val="74"/>
          <w:b/>
          <w:bCs/>
          <w:position w:val="1"/>
        </w:rPr>
        <w:t>f</w:t>
      </w:r>
      <w:r>
        <w:rPr>
          <w:rFonts w:ascii="Arial" w:hAnsi="Arial" w:cs="Arial" w:eastAsia="Arial"/>
          <w:sz w:val="18"/>
          <w:szCs w:val="18"/>
          <w:color w:val="606060"/>
          <w:spacing w:val="0"/>
          <w:w w:val="58"/>
          <w:b/>
          <w:bCs/>
          <w:position w:val="1"/>
        </w:rPr>
        <w:t>:</w:t>
      </w:r>
      <w:r>
        <w:rPr>
          <w:rFonts w:ascii="Arial" w:hAnsi="Arial" w:cs="Arial" w:eastAsia="Arial"/>
          <w:sz w:val="18"/>
          <w:szCs w:val="18"/>
          <w:color w:val="606060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18"/>
          <w:szCs w:val="18"/>
          <w:color w:val="606060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19"/>
          <w:szCs w:val="19"/>
          <w:color w:val="606060"/>
          <w:spacing w:val="-24"/>
          <w:w w:val="170"/>
          <w:position w:val="1"/>
        </w:rPr>
        <w:t>i</w:t>
      </w:r>
      <w:r>
        <w:rPr>
          <w:rFonts w:ascii="Arial" w:hAnsi="Arial" w:cs="Arial" w:eastAsia="Arial"/>
          <w:sz w:val="19"/>
          <w:szCs w:val="19"/>
          <w:color w:val="979797"/>
          <w:spacing w:val="-13"/>
          <w:w w:val="75"/>
          <w:position w:val="1"/>
        </w:rPr>
        <w:t>·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92"/>
          <w:position w:val="1"/>
        </w:rPr>
        <w:t>fıı1</w:t>
      </w:r>
      <w:r>
        <w:rPr>
          <w:rFonts w:ascii="Arial" w:hAnsi="Arial" w:cs="Arial" w:eastAsia="Arial"/>
          <w:sz w:val="19"/>
          <w:szCs w:val="19"/>
          <w:color w:val="363636"/>
          <w:spacing w:val="-4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93"/>
          <w:position w:val="1"/>
        </w:rPr>
        <w:t>ir</w:t>
      </w:r>
      <w:r>
        <w:rPr>
          <w:rFonts w:ascii="Arial" w:hAnsi="Arial" w:cs="Arial" w:eastAsia="Arial"/>
          <w:sz w:val="19"/>
          <w:szCs w:val="19"/>
          <w:color w:val="363636"/>
          <w:spacing w:val="-37"/>
          <w:w w:val="93"/>
          <w:position w:val="1"/>
        </w:rPr>
        <w:t>N</w:t>
      </w:r>
      <w:r>
        <w:rPr>
          <w:rFonts w:ascii="Arial" w:hAnsi="Arial" w:cs="Arial" w:eastAsia="Arial"/>
          <w:sz w:val="19"/>
          <w:szCs w:val="19"/>
          <w:color w:val="606060"/>
          <w:spacing w:val="-24"/>
          <w:w w:val="124"/>
          <w:position w:val="1"/>
        </w:rPr>
        <w:t>.</w:t>
      </w:r>
      <w:r>
        <w:rPr>
          <w:rFonts w:ascii="Arial" w:hAnsi="Arial" w:cs="Arial" w:eastAsia="Arial"/>
          <w:sz w:val="19"/>
          <w:szCs w:val="19"/>
          <w:color w:val="7C7C7C"/>
          <w:spacing w:val="0"/>
          <w:w w:val="94"/>
          <w:position w:val="1"/>
        </w:rPr>
        <w:t>i</w:t>
      </w:r>
      <w:r>
        <w:rPr>
          <w:rFonts w:ascii="Arial" w:hAnsi="Arial" w:cs="Arial" w:eastAsia="Arial"/>
          <w:sz w:val="19"/>
          <w:szCs w:val="19"/>
          <w:color w:val="7C7C7C"/>
          <w:spacing w:val="-48"/>
          <w:w w:val="93"/>
          <w:position w:val="1"/>
        </w:rPr>
        <w:t>.</w:t>
      </w:r>
      <w:r>
        <w:rPr>
          <w:rFonts w:ascii="Arial" w:hAnsi="Arial" w:cs="Arial" w:eastAsia="Arial"/>
          <w:sz w:val="19"/>
          <w:szCs w:val="19"/>
          <w:color w:val="979797"/>
          <w:spacing w:val="0"/>
          <w:w w:val="142"/>
          <w:position w:val="1"/>
        </w:rPr>
        <w:t>1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280" w:bottom="280" w:left="460" w:right="280"/>
        </w:sectPr>
      </w:pPr>
      <w:rPr/>
    </w:p>
    <w:p>
      <w:pPr>
        <w:spacing w:before="28" w:after="0" w:line="126" w:lineRule="exact"/>
        <w:ind w:right="-20"/>
        <w:jc w:val="righ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B1B1B1"/>
          <w:spacing w:val="0"/>
          <w:w w:val="100"/>
          <w:position w:val="-8"/>
        </w:rPr>
        <w:t>.</w:t>
      </w:r>
      <w:r>
        <w:rPr>
          <w:rFonts w:ascii="Arial" w:hAnsi="Arial" w:cs="Arial" w:eastAsia="Arial"/>
          <w:sz w:val="13"/>
          <w:szCs w:val="13"/>
          <w:color w:val="B1B1B1"/>
          <w:spacing w:val="0"/>
          <w:w w:val="100"/>
          <w:position w:val="-8"/>
        </w:rPr>
        <w:t> </w:t>
      </w:r>
      <w:r>
        <w:rPr>
          <w:rFonts w:ascii="Arial" w:hAnsi="Arial" w:cs="Arial" w:eastAsia="Arial"/>
          <w:sz w:val="13"/>
          <w:szCs w:val="13"/>
          <w:color w:val="B1B1B1"/>
          <w:spacing w:val="1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63636"/>
          <w:spacing w:val="0"/>
          <w:w w:val="127"/>
          <w:i/>
          <w:position w:val="-2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363636"/>
          <w:spacing w:val="-14"/>
          <w:w w:val="127"/>
          <w:i/>
          <w:position w:val="-2"/>
        </w:rPr>
        <w:t>l</w:t>
      </w:r>
      <w:r>
        <w:rPr>
          <w:rFonts w:ascii="Arial" w:hAnsi="Arial" w:cs="Arial" w:eastAsia="Arial"/>
          <w:sz w:val="13"/>
          <w:szCs w:val="13"/>
          <w:color w:val="484848"/>
          <w:spacing w:val="0"/>
          <w:w w:val="62"/>
          <w:i/>
          <w:position w:val="-8"/>
        </w:rPr>
        <w:t>1:1</w:t>
      </w:r>
      <w:r>
        <w:rPr>
          <w:rFonts w:ascii="Arial" w:hAnsi="Arial" w:cs="Arial" w:eastAsia="Arial"/>
          <w:sz w:val="13"/>
          <w:szCs w:val="13"/>
          <w:color w:val="484848"/>
          <w:spacing w:val="0"/>
          <w:w w:val="100"/>
          <w:i/>
          <w:position w:val="-8"/>
        </w:rPr>
        <w:t> </w:t>
      </w:r>
      <w:r>
        <w:rPr>
          <w:rFonts w:ascii="Arial" w:hAnsi="Arial" w:cs="Arial" w:eastAsia="Arial"/>
          <w:sz w:val="13"/>
          <w:szCs w:val="13"/>
          <w:color w:val="484848"/>
          <w:spacing w:val="-10"/>
          <w:w w:val="100"/>
          <w:i/>
          <w:position w:val="-8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7C7C7C"/>
          <w:spacing w:val="0"/>
          <w:w w:val="164"/>
          <w:position w:val="-2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7C7C7C"/>
          <w:spacing w:val="-14"/>
          <w:w w:val="164"/>
          <w:position w:val="-2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363636"/>
          <w:spacing w:val="0"/>
          <w:w w:val="425"/>
          <w:position w:val="-2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28" w:after="0" w:line="126" w:lineRule="exact"/>
        <w:ind w:right="-7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363636"/>
          <w:spacing w:val="-80"/>
          <w:w w:val="100"/>
          <w:position w:val="-8"/>
        </w:rPr>
        <w:t>u</w:t>
      </w:r>
      <w:r>
        <w:rPr>
          <w:rFonts w:ascii="Times New Roman" w:hAnsi="Times New Roman" w:cs="Times New Roman" w:eastAsia="Times New Roman"/>
          <w:sz w:val="13"/>
          <w:szCs w:val="13"/>
          <w:color w:val="363636"/>
          <w:spacing w:val="0"/>
          <w:w w:val="100"/>
          <w:position w:val="-2"/>
        </w:rPr>
        <w:t>...</w:t>
      </w:r>
      <w:r>
        <w:rPr>
          <w:rFonts w:ascii="Times New Roman" w:hAnsi="Times New Roman" w:cs="Times New Roman" w:eastAsia="Times New Roman"/>
          <w:sz w:val="13"/>
          <w:szCs w:val="13"/>
          <w:color w:val="363636"/>
          <w:spacing w:val="0"/>
          <w:w w:val="100"/>
          <w:position w:val="-2"/>
        </w:rPr>
        <w:t>    </w:t>
      </w:r>
      <w:r>
        <w:rPr>
          <w:rFonts w:ascii="Times New Roman" w:hAnsi="Times New Roman" w:cs="Times New Roman" w:eastAsia="Times New Roman"/>
          <w:sz w:val="13"/>
          <w:szCs w:val="13"/>
          <w:color w:val="363636"/>
          <w:spacing w:val="14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B1B1B1"/>
          <w:spacing w:val="0"/>
          <w:w w:val="100"/>
          <w:position w:val="-8"/>
        </w:rPr>
        <w:t>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5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0"/>
          <w:w w:val="67"/>
          <w:position w:val="-3"/>
        </w:rPr>
        <w:t>"tt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460" w:right="280"/>
          <w:cols w:num="3" w:equalWidth="0">
            <w:col w:w="9145" w:space="139"/>
            <w:col w:w="357" w:space="464"/>
            <w:col w:w="1075"/>
          </w:cols>
        </w:sectPr>
      </w:pPr>
      <w:rPr/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/>
        <w:pict>
          <v:group style="position:absolute;margin-left:26.223923pt;margin-top:23.037245pt;width:553.431591pt;height:767.556912pt;mso-position-horizontal-relative:page;mso-position-vertical-relative:page;z-index:-15714" coordorigin="524,461" coordsize="11069,15351">
            <v:group style="position:absolute;left:546;top:473;width:11026;height:2" coordorigin="546,473" coordsize="11026,2">
              <v:shape style="position:absolute;left:546;top:473;width:11026;height:2" coordorigin="546,473" coordsize="11026,0" path="m546,473l11572,473e" filled="f" stroked="t" strokeweight=".711962pt" strokecolor="#838383">
                <v:path arrowok="t"/>
              </v:shape>
            </v:group>
            <v:group style="position:absolute;left:2236;top:473;width:589;height:2" coordorigin="2236,473" coordsize="589,2">
              <v:shape style="position:absolute;left:2236;top:473;width:589;height:2" coordorigin="2236,473" coordsize="589,0" path="m2236,473l2824,473e" filled="f" stroked="t" strokeweight=".474641pt" strokecolor="#747474">
                <v:path arrowok="t"/>
              </v:shape>
            </v:group>
            <v:group style="position:absolute;left:3493;top:473;width:290;height:2" coordorigin="3493,473" coordsize="290,2">
              <v:shape style="position:absolute;left:3493;top:473;width:290;height:2" coordorigin="3493,473" coordsize="290,0" path="m3493,473l3783,473e" filled="f" stroked="t" strokeweight=".474641pt" strokecolor="#707070">
                <v:path arrowok="t"/>
              </v:shape>
            </v:group>
            <v:group style="position:absolute;left:7248;top:473;width:422;height:2" coordorigin="7248,473" coordsize="422,2">
              <v:shape style="position:absolute;left:7248;top:473;width:422;height:2" coordorigin="7248,473" coordsize="422,0" path="m7248,473l7670,473e" filled="f" stroked="t" strokeweight=".474641pt" strokecolor="#676767">
                <v:path arrowok="t"/>
              </v:shape>
            </v:group>
            <v:group style="position:absolute;left:8857;top:477;width:228;height:2" coordorigin="8857,477" coordsize="228,2">
              <v:shape style="position:absolute;left:8857;top:477;width:228;height:2" coordorigin="8857,477" coordsize="228,0" path="m8857,477l9085,477e" filled="f" stroked="t" strokeweight=".474641pt" strokecolor="#6B6B6B">
                <v:path arrowok="t"/>
              </v:shape>
            </v:group>
            <v:group style="position:absolute;left:9061;top:473;width:2;height:554" coordorigin="9061,473" coordsize="2,554">
              <v:shape style="position:absolute;left:9061;top:473;width:2;height:554" coordorigin="9061,473" coordsize="0,554" path="m9061,1026l9061,473e" filled="f" stroked="t" strokeweight=".949282pt" strokecolor="#6B6B6B">
                <v:path arrowok="t"/>
              </v:shape>
            </v:group>
            <v:group style="position:absolute;left:11574;top:473;width:2;height:15277" coordorigin="11574,473" coordsize="2,15277">
              <v:shape style="position:absolute;left:11574;top:473;width:2;height:15277" coordorigin="11574,473" coordsize="0,15277" path="m11574,15750l11574,473e" filled="f" stroked="t" strokeweight=".711962pt" strokecolor="#777777">
                <v:path arrowok="t"/>
              </v:shape>
            </v:group>
            <v:group style="position:absolute;left:2281;top:468;width:2;height:1069" coordorigin="2281,468" coordsize="2,1069">
              <v:shape style="position:absolute;left:2281;top:468;width:2;height:1069" coordorigin="2281,468" coordsize="0,1069" path="m2281,1537l2281,468e" filled="f" stroked="t" strokeweight=".711962pt" strokecolor="#A0A0A0">
                <v:path arrowok="t"/>
              </v:shape>
            </v:group>
            <v:group style="position:absolute;left:9061;top:969;width:2;height:353" coordorigin="9061,969" coordsize="2,353">
              <v:shape style="position:absolute;left:9061;top:969;width:2;height:353" coordorigin="9061,969" coordsize="0,353" path="m9061,1322l9061,969e" filled="f" stroked="t" strokeweight=".474641pt" strokecolor="#4B4B4B">
                <v:path arrowok="t"/>
              </v:shape>
            </v:group>
            <v:group style="position:absolute;left:2283;top:1265;width:2;height:286" coordorigin="2283,1265" coordsize="2,286">
              <v:shape style="position:absolute;left:2283;top:1265;width:2;height:286" coordorigin="2283,1265" coordsize="0,286" path="m2283,1552l2283,1265e" filled="f" stroked="t" strokeweight=".474641pt" strokecolor="#939393">
                <v:path arrowok="t"/>
              </v:shape>
            </v:group>
            <v:group style="position:absolute;left:551;top:2010;width:1756;height:2" coordorigin="551,2010" coordsize="1756,2">
              <v:shape style="position:absolute;left:551;top:2010;width:1756;height:2" coordorigin="551,2010" coordsize="1756,0" path="m551,2010l2307,2010e" filled="f" stroked="t" strokeweight=".711962pt" strokecolor="#909090">
                <v:path arrowok="t"/>
              </v:shape>
            </v:group>
            <v:group style="position:absolute;left:2281;top:1136;width:2;height:883" coordorigin="2281,1136" coordsize="2,883">
              <v:shape style="position:absolute;left:2281;top:1136;width:2;height:883" coordorigin="2281,1136" coordsize="0,883" path="m2281,2019l2281,1136e" filled="f" stroked="t" strokeweight=".474641pt" strokecolor="#808080">
                <v:path arrowok="t"/>
              </v:shape>
            </v:group>
            <v:group style="position:absolute;left:2236;top:2010;width:589;height:2" coordorigin="2236,2010" coordsize="589,2">
              <v:shape style="position:absolute;left:2236;top:2010;width:589;height:2" coordorigin="2236,2010" coordsize="589,0" path="m2236,2010l2824,2010e" filled="f" stroked="t" strokeweight=".474641pt" strokecolor="#777777">
                <v:path arrowok="t"/>
              </v:shape>
            </v:group>
            <v:group style="position:absolute;left:2767;top:2012;width:1016;height:2" coordorigin="2767,2012" coordsize="1016,2">
              <v:shape style="position:absolute;left:2767;top:2012;width:1016;height:2" coordorigin="2767,2012" coordsize="1016,0" path="m2767,2012l3783,2012e" filled="f" stroked="t" strokeweight=".711962pt" strokecolor="#8C8C8C">
                <v:path arrowok="t"/>
              </v:shape>
            </v:group>
            <v:group style="position:absolute;left:3726;top:2010;width:218;height:2" coordorigin="3726,2010" coordsize="218,2">
              <v:shape style="position:absolute;left:3726;top:2010;width:218;height:2" coordorigin="3726,2010" coordsize="218,0" path="m3726,2010l3944,2010e" filled="f" stroked="t" strokeweight=".474641pt" strokecolor="#747474">
                <v:path arrowok="t"/>
              </v:shape>
            </v:group>
            <v:group style="position:absolute;left:3887;top:2012;width:5026;height:2" coordorigin="3887,2012" coordsize="5026,2">
              <v:shape style="position:absolute;left:3887;top:2012;width:5026;height:2" coordorigin="3887,2012" coordsize="5026,0" path="m3887,2012l8914,2012e" filled="f" stroked="t" strokeweight=".711962pt" strokecolor="#838383">
                <v:path arrowok="t"/>
              </v:shape>
            </v:group>
            <v:group style="position:absolute;left:8857;top:2015;width:631;height:2" coordorigin="8857,2015" coordsize="631,2">
              <v:shape style="position:absolute;left:8857;top:2015;width:631;height:2" coordorigin="8857,2015" coordsize="631,0" path="m8857,2015l9488,2015e" filled="f" stroked="t" strokeweight=".474641pt" strokecolor="#6B6B6B">
                <v:path arrowok="t"/>
              </v:shape>
            </v:group>
            <v:group style="position:absolute;left:9063;top:1265;width:2;height:754" coordorigin="9063,1265" coordsize="2,754">
              <v:shape style="position:absolute;left:9063;top:1265;width:2;height:754" coordorigin="9063,1265" coordsize="0,754" path="m9063,2019l9063,1265e" filled="f" stroked="t" strokeweight=".949282pt" strokecolor="#6B6B6B">
                <v:path arrowok="t"/>
              </v:shape>
            </v:group>
            <v:group style="position:absolute;left:9431;top:2015;width:2150;height:2" coordorigin="9431,2015" coordsize="2150,2">
              <v:shape style="position:absolute;left:9431;top:2015;width:2150;height:2" coordorigin="9431,2015" coordsize="2150,0" path="m9431,2015l11581,2015e" filled="f" stroked="t" strokeweight=".711962pt" strokecolor="#8C8C8C">
                <v:path arrowok="t"/>
              </v:shape>
            </v:group>
            <v:group style="position:absolute;left:551;top:2253;width:1210;height:2" coordorigin="551,2253" coordsize="1210,2">
              <v:shape style="position:absolute;left:551;top:2253;width:1210;height:2" coordorigin="551,2253" coordsize="1210,0" path="m551,2253l1761,2253e" filled="f" stroked="t" strokeweight=".711962pt" strokecolor="#9C9C9C">
                <v:path arrowok="t"/>
              </v:shape>
            </v:group>
            <v:group style="position:absolute;left:1704;top:2256;width:9873;height:2" coordorigin="1704,2256" coordsize="9873,2">
              <v:shape style="position:absolute;left:1704;top:2256;width:9873;height:2" coordorigin="1704,2256" coordsize="9873,0" path="m1704,2256l11576,2256e" filled="f" stroked="t" strokeweight=".711962pt" strokecolor="#838383">
                <v:path arrowok="t"/>
              </v:shape>
            </v:group>
            <v:group style="position:absolute;left:551;top:2494;width:11031;height:2" coordorigin="551,2494" coordsize="11031,2">
              <v:shape style="position:absolute;left:551;top:2494;width:11031;height:2" coordorigin="551,2494" coordsize="11031,0" path="m551,2494l11581,2494e" filled="f" stroked="t" strokeweight=".711962pt" strokecolor="#838383">
                <v:path arrowok="t"/>
              </v:shape>
            </v:group>
            <v:group style="position:absolute;left:551;top:2731;width:1400;height:2" coordorigin="551,2731" coordsize="1400,2">
              <v:shape style="position:absolute;left:551;top:2731;width:1400;height:2" coordorigin="551,2731" coordsize="1400,0" path="m551,2731l1951,2731e" filled="f" stroked="t" strokeweight=".711962pt" strokecolor="#939393">
                <v:path arrowok="t"/>
              </v:shape>
            </v:group>
            <v:group style="position:absolute;left:1894;top:2733;width:2948;height:2" coordorigin="1894,2733" coordsize="2948,2">
              <v:shape style="position:absolute;left:1894;top:2733;width:2948;height:2" coordorigin="1894,2733" coordsize="2948,0" path="m1894,2733l4841,2733e" filled="f" stroked="t" strokeweight=".474641pt" strokecolor="#7C7C7C">
                <v:path arrowok="t"/>
              </v:shape>
            </v:group>
            <v:group style="position:absolute;left:4784;top:2736;width:171;height:2" coordorigin="4784,2736" coordsize="171,2">
              <v:shape style="position:absolute;left:4784;top:2736;width:171;height:2" coordorigin="4784,2736" coordsize="171,0" path="m4784,2736l4955,2736e" filled="f" stroked="t" strokeweight=".474641pt" strokecolor="#606060">
                <v:path arrowok="t"/>
              </v:shape>
            </v:group>
            <v:group style="position:absolute;left:4898;top:2733;width:6683;height:2" coordorigin="4898,2733" coordsize="6683,2">
              <v:shape style="position:absolute;left:4898;top:2733;width:6683;height:2" coordorigin="4898,2733" coordsize="6683,0" path="m4898,2733l11581,2733e" filled="f" stroked="t" strokeweight=".711962pt" strokecolor="#838383">
                <v:path arrowok="t"/>
              </v:shape>
            </v:group>
            <v:group style="position:absolute;left:6626;top:2733;width:679;height:2" coordorigin="6626,2733" coordsize="679,2">
              <v:shape style="position:absolute;left:6626;top:2733;width:679;height:2" coordorigin="6626,2733" coordsize="679,0" path="m6626,2733l7305,2733e" filled="f" stroked="t" strokeweight=".474641pt" strokecolor="#707070">
                <v:path arrowok="t"/>
              </v:shape>
            </v:group>
            <v:group style="position:absolute;left:546;top:2977;width:11035;height:2" coordorigin="546,2977" coordsize="11035,2">
              <v:shape style="position:absolute;left:546;top:2977;width:11035;height:2" coordorigin="546,2977" coordsize="11035,0" path="m546,2977l11581,2977e" filled="f" stroked="t" strokeweight=".711962pt" strokecolor="#A0A0A0">
                <v:path arrowok="t"/>
              </v:shape>
            </v:group>
            <v:group style="position:absolute;left:4784;top:2974;width:380;height:2" coordorigin="4784,2974" coordsize="380,2">
              <v:shape style="position:absolute;left:4784;top:2974;width:380;height:2" coordorigin="4784,2974" coordsize="380,0" path="m4784,2974l5164,2974e" filled="f" stroked="t" strokeweight=".474641pt" strokecolor="#7C7C7C">
                <v:path arrowok="t"/>
              </v:shape>
            </v:group>
            <v:group style="position:absolute;left:7248;top:2974;width:422;height:2" coordorigin="7248,2974" coordsize="422,2">
              <v:shape style="position:absolute;left:7248;top:2974;width:422;height:2" coordorigin="7248,2974" coordsize="422,0" path="m7248,2974l7670,2974e" filled="f" stroked="t" strokeweight=".474641pt" strokecolor="#909090">
                <v:path arrowok="t"/>
              </v:shape>
            </v:group>
            <v:group style="position:absolute;left:8857;top:2979;width:218;height:2" coordorigin="8857,2979" coordsize="218,2">
              <v:shape style="position:absolute;left:8857;top:2979;width:218;height:2" coordorigin="8857,2979" coordsize="218,0" path="m8857,2979l9075,2979e" filled="f" stroked="t" strokeweight=".474641pt" strokecolor="#909090">
                <v:path arrowok="t"/>
              </v:shape>
            </v:group>
            <v:group style="position:absolute;left:551;top:3215;width:11026;height:2" coordorigin="551,3215" coordsize="11026,2">
              <v:shape style="position:absolute;left:551;top:3215;width:11026;height:2" coordorigin="551,3215" coordsize="11026,0" path="m551,3215l11576,3215e" filled="f" stroked="t" strokeweight=".711962pt" strokecolor="#A0A0A0">
                <v:path arrowok="t"/>
              </v:shape>
            </v:group>
            <v:group style="position:absolute;left:3726;top:3213;width:218;height:2" coordorigin="3726,3213" coordsize="218,2">
              <v:shape style="position:absolute;left:3726;top:3213;width:218;height:2" coordorigin="3726,3213" coordsize="218,0" path="m3726,3213l3944,3213e" filled="f" stroked="t" strokeweight=".474641pt" strokecolor="#878787">
                <v:path arrowok="t"/>
              </v:shape>
            </v:group>
            <v:group style="position:absolute;left:11572;top:2931;width:2;height:329" coordorigin="11572,2931" coordsize="2,329">
              <v:shape style="position:absolute;left:11572;top:2931;width:2;height:329" coordorigin="11572,2931" coordsize="0,329" path="m11572,3261l11572,2931e" filled="f" stroked="t" strokeweight=".474641pt" strokecolor="#5B5B5B">
                <v:path arrowok="t"/>
              </v:shape>
            </v:group>
            <v:group style="position:absolute;left:3764;top:3208;width:2;height:286" coordorigin="3764,3208" coordsize="2,286">
              <v:shape style="position:absolute;left:3764;top:3208;width:2;height:286" coordorigin="3764,3208" coordsize="0,286" path="m3764,3495l3764,3208e" filled="f" stroked="t" strokeweight=".711962pt" strokecolor="#676767">
                <v:path arrowok="t"/>
              </v:shape>
            </v:group>
            <v:group style="position:absolute;left:6996;top:3218;width:2;height:248" coordorigin="6996,3218" coordsize="2,248">
              <v:shape style="position:absolute;left:6996;top:3218;width:2;height:248" coordorigin="6996,3218" coordsize="0,248" path="m6996,3466l6996,3218e" filled="f" stroked="t" strokeweight=".711962pt" strokecolor="#878787">
                <v:path arrowok="t"/>
              </v:shape>
            </v:group>
            <v:group style="position:absolute;left:3764;top:3437;width:2;height:239" coordorigin="3764,3437" coordsize="2,239">
              <v:shape style="position:absolute;left:3764;top:3437;width:2;height:239" coordorigin="3764,3437" coordsize="0,239" path="m3764,3676l3764,3437e" filled="f" stroked="t" strokeweight=".474641pt" strokecolor="#484848">
                <v:path arrowok="t"/>
              </v:shape>
            </v:group>
            <v:group style="position:absolute;left:3759;top:3667;width:1965;height:2" coordorigin="3759,3667" coordsize="1965,2">
              <v:shape style="position:absolute;left:3759;top:3667;width:1965;height:2" coordorigin="3759,3667" coordsize="1965,0" path="m3759,3667l5724,3667e" filled="f" stroked="t" strokeweight=".474641pt" strokecolor="#777777">
                <v:path arrowok="t"/>
              </v:shape>
            </v:group>
            <v:group style="position:absolute;left:6996;top:3647;width:3593;height:2" coordorigin="6996,3647" coordsize="3593,2">
              <v:shape style="position:absolute;left:6996;top:3647;width:3593;height:2" coordorigin="6996,3647" coordsize="3593,0" path="m6996,3647l10589,3647e" filled="f" stroked="t" strokeweight=".237321pt" strokecolor="#000000">
                <v:path arrowok="t"/>
              </v:shape>
            </v:group>
            <v:group style="position:absolute;left:6996;top:3466;width:2;height:191" coordorigin="6996,3466" coordsize="2,191">
              <v:shape style="position:absolute;left:6996;top:3466;width:2;height:191" coordorigin="6996,3466" coordsize="0,191" path="m6996,3657l6996,3466e" filled="f" stroked="t" strokeweight=".237321pt" strokecolor="#808080">
                <v:path arrowok="t"/>
              </v:shape>
            </v:group>
            <v:group style="position:absolute;left:10589;top:3647;width:983;height:2" coordorigin="10589,3647" coordsize="983,2">
              <v:shape style="position:absolute;left:10589;top:3647;width:983;height:2" coordorigin="10589,3647" coordsize="983,0" path="m10589,3647l11572,3647e" filled="f" stroked="t" strokeweight=".237321pt" strokecolor="#838383">
                <v:path arrowok="t"/>
              </v:shape>
            </v:group>
            <v:group style="position:absolute;left:3769;top:3619;width:2;height:368" coordorigin="3769,3619" coordsize="2,368">
              <v:shape style="position:absolute;left:3769;top:3619;width:2;height:368" coordorigin="3769,3619" coordsize="0,368" path="m3769,3986l3769,3619e" filled="f" stroked="t" strokeweight=".711962pt" strokecolor="#606060">
                <v:path arrowok="t"/>
              </v:shape>
            </v:group>
            <v:group style="position:absolute;left:546;top:3979;width:1215;height:2" coordorigin="546,3979" coordsize="1215,2">
              <v:shape style="position:absolute;left:546;top:3979;width:1215;height:2" coordorigin="546,3979" coordsize="1215,0" path="m546,3979l1761,3979e" filled="f" stroked="t" strokeweight=".711962pt" strokecolor="#909090">
                <v:path arrowok="t"/>
              </v:shape>
            </v:group>
            <v:group style="position:absolute;left:1704;top:3982;width:247;height:2" coordorigin="1704,3982" coordsize="247,2">
              <v:shape style="position:absolute;left:1704;top:3982;width:247;height:2" coordorigin="1704,3982" coordsize="247,0" path="m1704,3982l1951,3982e" filled="f" stroked="t" strokeweight=".474641pt" strokecolor="#6B6B6B">
                <v:path arrowok="t"/>
              </v:shape>
            </v:group>
            <v:group style="position:absolute;left:1894;top:3982;width:930;height:2" coordorigin="1894,3982" coordsize="930,2">
              <v:shape style="position:absolute;left:1894;top:3982;width:930;height:2" coordorigin="1894,3982" coordsize="930,0" path="m1894,3982l2824,3982e" filled="f" stroked="t" strokeweight=".711962pt" strokecolor="#838383">
                <v:path arrowok="t"/>
              </v:shape>
            </v:group>
            <v:group style="position:absolute;left:2767;top:3982;width:517;height:2" coordorigin="2767,3982" coordsize="517,2">
              <v:shape style="position:absolute;left:2767;top:3982;width:517;height:2" coordorigin="2767,3982" coordsize="517,0" path="m2767,3982l3285,3982e" filled="f" stroked="t" strokeweight=".474641pt" strokecolor="#707070">
                <v:path arrowok="t"/>
              </v:shape>
            </v:group>
            <v:group style="position:absolute;left:3213;top:3977;width:731;height:2" coordorigin="3213,3977" coordsize="731,2">
              <v:shape style="position:absolute;left:3213;top:3977;width:731;height:2" coordorigin="3213,3977" coordsize="731,0" path="m3213,3977l3944,3977e" filled="f" stroked="t" strokeweight=".949282pt" strokecolor="#808080">
                <v:path arrowok="t"/>
              </v:shape>
            </v:group>
            <v:group style="position:absolute;left:3887;top:3979;width:4343;height:2" coordorigin="3887,3979" coordsize="4343,2">
              <v:shape style="position:absolute;left:3887;top:3979;width:4343;height:2" coordorigin="3887,3979" coordsize="4343,0" path="m3887,3979l8230,3979e" filled="f" stroked="t" strokeweight=".949282pt" strokecolor="#676767">
                <v:path arrowok="t"/>
              </v:shape>
            </v:group>
            <v:group style="position:absolute;left:6626;top:3982;width:403;height:2" coordorigin="6626,3982" coordsize="403,2">
              <v:shape style="position:absolute;left:6626;top:3982;width:403;height:2" coordorigin="6626,3982" coordsize="403,0" path="m6626,3982l7029,3982e" filled="f" stroked="t" strokeweight=".474641pt" strokecolor="#676767">
                <v:path arrowok="t"/>
              </v:shape>
            </v:group>
            <v:group style="position:absolute;left:6996;top:3647;width:2;height:329" coordorigin="6996,3647" coordsize="2,329">
              <v:shape style="position:absolute;left:6996;top:3647;width:2;height:329" coordorigin="6996,3647" coordsize="0,329" path="m6996,3977l6996,3647e" filled="f" stroked="t" strokeweight=".237321pt" strokecolor="#9C9C9C">
                <v:path arrowok="t"/>
              </v:shape>
            </v:group>
            <v:group style="position:absolute;left:6968;top:3986;width:4614;height:2" coordorigin="6968,3986" coordsize="4614,2">
              <v:shape style="position:absolute;left:6968;top:3986;width:4614;height:2" coordorigin="6968,3986" coordsize="4614,0" path="m6968,3986l11581,3986e" filled="f" stroked="t" strokeweight=".711962pt" strokecolor="#878787">
                <v:path arrowok="t"/>
              </v:shape>
            </v:group>
            <v:group style="position:absolute;left:546;top:4259;width:3498;height:2" coordorigin="546,4259" coordsize="3498,2">
              <v:shape style="position:absolute;left:546;top:4259;width:3498;height:2" coordorigin="546,4259" coordsize="3498,0" path="m546,4259l4044,4259e" filled="f" stroked="t" strokeweight=".711962pt" strokecolor="#878787">
                <v:path arrowok="t"/>
              </v:shape>
            </v:group>
            <v:group style="position:absolute;left:1704;top:4259;width:247;height:2" coordorigin="1704,4259" coordsize="247,2">
              <v:shape style="position:absolute;left:1704;top:4259;width:247;height:2" coordorigin="1704,4259" coordsize="247,0" path="m1704,4259l1951,4259e" filled="f" stroked="t" strokeweight=".474641pt" strokecolor="#606060">
                <v:path arrowok="t"/>
              </v:shape>
            </v:group>
            <v:group style="position:absolute;left:2278;top:3972;width:2;height:315" coordorigin="2278,3972" coordsize="2,315">
              <v:shape style="position:absolute;left:2278;top:3972;width:2;height:315" coordorigin="2278,3972" coordsize="0,315" path="m2278,4287l2278,3972e" filled="f" stroked="t" strokeweight=".474641pt" strokecolor="#646464">
                <v:path arrowok="t"/>
              </v:shape>
            </v:group>
            <v:group style="position:absolute;left:3887;top:4259;width:731;height:2" coordorigin="3887,4259" coordsize="731,2">
              <v:shape style="position:absolute;left:3887;top:4259;width:731;height:2" coordorigin="3887,4259" coordsize="731,0" path="m3887,4259l4618,4259e" filled="f" stroked="t" strokeweight=".474641pt" strokecolor="#747474">
                <v:path arrowok="t"/>
              </v:shape>
            </v:group>
            <v:group style="position:absolute;left:4561;top:4261;width:7020;height:2" coordorigin="4561,4261" coordsize="7020,2">
              <v:shape style="position:absolute;left:4561;top:4261;width:7020;height:2" coordorigin="4561,4261" coordsize="7020,0" path="m4561,4261l11581,4261e" filled="f" stroked="t" strokeweight=".711962pt" strokecolor="#838383">
                <v:path arrowok="t"/>
              </v:shape>
            </v:group>
            <v:group style="position:absolute;left:2283;top:4216;width:2;height:306" coordorigin="2283,4216" coordsize="2,306">
              <v:shape style="position:absolute;left:2283;top:4216;width:2;height:306" coordorigin="2283,4216" coordsize="0,306" path="m2283,4521l2283,4216e" filled="f" stroked="t" strokeweight=".711962pt" strokecolor="#6B6B6B">
                <v:path arrowok="t"/>
              </v:shape>
            </v:group>
            <v:group style="position:absolute;left:2274;top:4502;width:9303;height:2" coordorigin="2274,4502" coordsize="9303,2">
              <v:shape style="position:absolute;left:2274;top:4502;width:9303;height:2" coordorigin="2274,4502" coordsize="9303,0" path="m2274,4502l11576,4502e" filled="f" stroked="t" strokeweight=".711962pt" strokecolor="#838383">
                <v:path arrowok="t"/>
              </v:shape>
            </v:group>
            <v:group style="position:absolute;left:4784;top:4502;width:171;height:2" coordorigin="4784,4502" coordsize="171,2">
              <v:shape style="position:absolute;left:4784;top:4502;width:171;height:2" coordorigin="4784,4502" coordsize="171,0" path="m4784,4502l4955,4502e" filled="f" stroked="t" strokeweight=".474641pt" strokecolor="#575757">
                <v:path arrowok="t"/>
              </v:shape>
            </v:group>
            <v:group style="position:absolute;left:7248;top:4502;width:422;height:2" coordorigin="7248,4502" coordsize="422,2">
              <v:shape style="position:absolute;left:7248;top:4502;width:422;height:2" coordorigin="7248,4502" coordsize="422,0" path="m7248,4502l7670,4502e" filled="f" stroked="t" strokeweight=".474641pt" strokecolor="#707070">
                <v:path arrowok="t"/>
              </v:shape>
            </v:group>
            <v:group style="position:absolute;left:8857;top:4507;width:218;height:2" coordorigin="8857,4507" coordsize="218,2">
              <v:shape style="position:absolute;left:8857;top:4507;width:218;height:2" coordorigin="8857,4507" coordsize="218,0" path="m8857,4507l9075,4507e" filled="f" stroked="t" strokeweight=".474641pt" strokecolor="#707070">
                <v:path arrowok="t"/>
              </v:shape>
            </v:group>
            <v:group style="position:absolute;left:11572;top:4216;width:2;height:411" coordorigin="11572,4216" coordsize="2,411">
              <v:shape style="position:absolute;left:11572;top:4216;width:2;height:411" coordorigin="11572,4216" coordsize="0,411" path="m11572,4626l11572,4216e" filled="f" stroked="t" strokeweight=".474641pt" strokecolor="#646464">
                <v:path arrowok="t"/>
              </v:shape>
            </v:group>
            <v:group style="position:absolute;left:2281;top:4430;width:2;height:816" coordorigin="2281,4430" coordsize="2,816">
              <v:shape style="position:absolute;left:2281;top:4430;width:2;height:816" coordorigin="2281,4430" coordsize="0,816" path="m2281,5247l2281,4430e" filled="f" stroked="t" strokeweight=".949282pt" strokecolor="#838383">
                <v:path arrowok="t"/>
              </v:shape>
            </v:group>
            <v:group style="position:absolute;left:4827;top:4497;width:2;height:282" coordorigin="4827,4497" coordsize="2,282">
              <v:shape style="position:absolute;left:4827;top:4497;width:2;height:282" coordorigin="4827,4497" coordsize="0,282" path="m4827,4779l4827,4497e" filled="f" stroked="t" strokeweight=".474641pt" strokecolor="#606060">
                <v:path arrowok="t"/>
              </v:shape>
            </v:group>
            <v:group style="position:absolute;left:7642;top:4488;width:2;height:497" coordorigin="7642,4488" coordsize="2,497">
              <v:shape style="position:absolute;left:7642;top:4488;width:2;height:497" coordorigin="7642,4488" coordsize="0,497" path="m7642,4984l7642,4488e" filled="f" stroked="t" strokeweight=".237321pt" strokecolor="#8C8C8C">
                <v:path arrowok="t"/>
              </v:shape>
            </v:group>
            <v:group style="position:absolute;left:4827;top:4722;width:2;height:525" coordorigin="4827,4722" coordsize="2,525">
              <v:shape style="position:absolute;left:4827;top:4722;width:2;height:525" coordorigin="4827,4722" coordsize="0,525" path="m4827,5247l4827,4722e" filled="f" stroked="t" strokeweight=".474641pt" strokecolor="#484848">
                <v:path arrowok="t"/>
              </v:shape>
            </v:group>
            <v:group style="position:absolute;left:4822;top:4987;width:2202;height:2" coordorigin="4822,4987" coordsize="2202,2">
              <v:shape style="position:absolute;left:4822;top:4987;width:2202;height:2" coordorigin="4822,4987" coordsize="2202,0" path="m4822,4987l7025,4987e" filled="f" stroked="t" strokeweight=".711962pt" strokecolor="#878787">
                <v:path arrowok="t"/>
              </v:shape>
            </v:group>
            <v:group style="position:absolute;left:6968;top:4989;width:337;height:2" coordorigin="6968,4989" coordsize="337,2">
              <v:shape style="position:absolute;left:6968;top:4989;width:337;height:2" coordorigin="6968,4989" coordsize="337,0" path="m6968,4989l7305,4989e" filled="f" stroked="t" strokeweight=".474641pt" strokecolor="#646464">
                <v:path arrowok="t"/>
              </v:shape>
            </v:group>
            <v:group style="position:absolute;left:7248;top:4989;width:427;height:2" coordorigin="7248,4989" coordsize="427,2">
              <v:shape style="position:absolute;left:7248;top:4989;width:427;height:2" coordorigin="7248,4989" coordsize="427,0" path="m7248,4989l7675,4989e" filled="f" stroked="t" strokeweight=".474641pt" strokecolor="#777777">
                <v:path arrowok="t"/>
              </v:shape>
            </v:group>
            <v:group style="position:absolute;left:7613;top:4989;width:3968;height:2" coordorigin="7613,4989" coordsize="3968,2">
              <v:shape style="position:absolute;left:7613;top:4989;width:3968;height:2" coordorigin="7613,4989" coordsize="3968,0" path="m7613,4989l11581,4989e" filled="f" stroked="t" strokeweight=".711962pt" strokecolor="#878787">
                <v:path arrowok="t"/>
              </v:shape>
            </v:group>
            <v:group style="position:absolute;left:4818;top:5228;width:2207;height:2" coordorigin="4818,5228" coordsize="2207,2">
              <v:shape style="position:absolute;left:4818;top:5228;width:2207;height:2" coordorigin="4818,5228" coordsize="2207,0" path="m4818,5228l7025,5228e" filled="f" stroked="t" strokeweight=".711962pt" strokecolor="#838383">
                <v:path arrowok="t"/>
              </v:shape>
            </v:group>
            <v:group style="position:absolute;left:6968;top:5228;width:702;height:2" coordorigin="6968,5228" coordsize="702,2">
              <v:shape style="position:absolute;left:6968;top:5228;width:702;height:2" coordorigin="6968,5228" coordsize="702,0" path="m6968,5228l7670,5228e" filled="f" stroked="t" strokeweight=".474641pt" strokecolor="#707070">
                <v:path arrowok="t"/>
              </v:shape>
            </v:group>
            <v:group style="position:absolute;left:7613;top:5228;width:1196;height:2" coordorigin="7613,5228" coordsize="1196,2">
              <v:shape style="position:absolute;left:7613;top:5228;width:1196;height:2" coordorigin="7613,5228" coordsize="1196,0" path="m7613,5228l8809,5228e" filled="f" stroked="t" strokeweight=".711962pt" strokecolor="#878787">
                <v:path arrowok="t"/>
              </v:shape>
            </v:group>
            <v:group style="position:absolute;left:8691;top:5230;width:384;height:2" coordorigin="8691,5230" coordsize="384,2">
              <v:shape style="position:absolute;left:8691;top:5230;width:384;height:2" coordorigin="8691,5230" coordsize="384,0" path="m8691,5230l9075,5230e" filled="f" stroked="t" strokeweight=".474641pt" strokecolor="#707070">
                <v:path arrowok="t"/>
              </v:shape>
            </v:group>
            <v:group style="position:absolute;left:8824;top:5230;width:2758;height:2" coordorigin="8824,5230" coordsize="2758,2">
              <v:shape style="position:absolute;left:8824;top:5230;width:2758;height:2" coordorigin="8824,5230" coordsize="2758,0" path="m8824,5230l11581,5230e" filled="f" stroked="t" strokeweight=".711962pt" strokecolor="#8C8C8C">
                <v:path arrowok="t"/>
              </v:shape>
            </v:group>
            <v:group style="position:absolute;left:2278;top:5189;width:2;height:535" coordorigin="2278,5189" coordsize="2,535">
              <v:shape style="position:absolute;left:2278;top:5189;width:2;height:535" coordorigin="2278,5189" coordsize="0,535" path="m2278,5724l2278,5189e" filled="f" stroked="t" strokeweight=".474641pt" strokecolor="#646464">
                <v:path arrowok="t"/>
              </v:shape>
            </v:group>
            <v:group style="position:absolute;left:4827;top:5189;width:2;height:793" coordorigin="4827,5189" coordsize="2,793">
              <v:shape style="position:absolute;left:4827;top:5189;width:2;height:793" coordorigin="4827,5189" coordsize="0,793" path="m4827,5982l4827,5189e" filled="f" stroked="t" strokeweight=".949282pt" strokecolor="#6B6B6B">
                <v:path arrowok="t"/>
              </v:shape>
            </v:group>
            <v:group style="position:absolute;left:4818;top:5471;width:6764;height:2" coordorigin="4818,5471" coordsize="6764,2">
              <v:shape style="position:absolute;left:4818;top:5471;width:6764;height:2" coordorigin="4818,5471" coordsize="6764,0" path="m4818,5471l11581,5471e" filled="f" stroked="t" strokeweight=".711962pt" strokecolor="#838383">
                <v:path arrowok="t"/>
              </v:shape>
            </v:group>
            <v:group style="position:absolute;left:8857;top:5471;width:631;height:2" coordorigin="8857,5471" coordsize="631,2">
              <v:shape style="position:absolute;left:8857;top:5471;width:631;height:2" coordorigin="8857,5471" coordsize="631,0" path="m8857,5471l9488,5471e" filled="f" stroked="t" strokeweight=".474641pt" strokecolor="#6B6B6B">
                <v:path arrowok="t"/>
              </v:shape>
            </v:group>
            <v:group style="position:absolute;left:11574;top:5185;width:2;height:315" coordorigin="11574,5185" coordsize="2,315">
              <v:shape style="position:absolute;left:11574;top:5185;width:2;height:315" coordorigin="11574,5185" coordsize="0,315" path="m11574,5500l11574,5185e" filled="f" stroked="t" strokeweight=".711962pt" strokecolor="#6B6B6B">
                <v:path arrowok="t"/>
              </v:shape>
            </v:group>
            <v:group style="position:absolute;left:2274;top:5712;width:9312;height:2" coordorigin="2274,5712" coordsize="9312,2">
              <v:shape style="position:absolute;left:2274;top:5712;width:9312;height:2" coordorigin="2274,5712" coordsize="9312,0" path="m2274,5712l11586,5712e" filled="f" stroked="t" strokeweight=".711962pt" strokecolor="#838383">
                <v:path arrowok="t"/>
              </v:shape>
            </v:group>
            <v:group style="position:absolute;left:2767;top:5710;width:517;height:2" coordorigin="2767,5710" coordsize="517,2">
              <v:shape style="position:absolute;left:2767;top:5710;width:517;height:2" coordorigin="2767,5710" coordsize="517,0" path="m2767,5710l3285,5710e" filled="f" stroked="t" strokeweight=".474641pt" strokecolor="#676767">
                <v:path arrowok="t"/>
              </v:shape>
            </v:group>
            <v:group style="position:absolute;left:3887;top:5710;width:731;height:2" coordorigin="3887,5710" coordsize="731,2">
              <v:shape style="position:absolute;left:3887;top:5710;width:731;height:2" coordorigin="3887,5710" coordsize="731,0" path="m3887,5710l4618,5710e" filled="f" stroked="t" strokeweight=".474641pt" strokecolor="#707070">
                <v:path arrowok="t"/>
              </v:shape>
            </v:group>
            <v:group style="position:absolute;left:2278;top:5667;width:2;height:315" coordorigin="2278,5667" coordsize="2,315">
              <v:shape style="position:absolute;left:2278;top:5667;width:2;height:315" coordorigin="2278,5667" coordsize="0,315" path="m2278,5982l2278,5667e" filled="f" stroked="t" strokeweight=".474641pt" strokecolor="#7C7C7C">
                <v:path arrowok="t"/>
              </v:shape>
            </v:group>
            <v:group style="position:absolute;left:541;top:5951;width:1220;height:2" coordorigin="541,5951" coordsize="1220,2">
              <v:shape style="position:absolute;left:541;top:5951;width:1220;height:2" coordorigin="541,5951" coordsize="1220,0" path="m541,5951l1761,5951e" filled="f" stroked="t" strokeweight=".711962pt" strokecolor="#979797">
                <v:path arrowok="t"/>
              </v:shape>
            </v:group>
            <v:group style="position:absolute;left:1704;top:5949;width:247;height:2" coordorigin="1704,5949" coordsize="247,2">
              <v:shape style="position:absolute;left:1704;top:5949;width:247;height:2" coordorigin="1704,5949" coordsize="247,0" path="m1704,5949l1951,5949e" filled="f" stroked="t" strokeweight=".474641pt" strokecolor="#7C7C7C">
                <v:path arrowok="t"/>
              </v:shape>
            </v:group>
            <v:group style="position:absolute;left:1894;top:5951;width:5411;height:2" coordorigin="1894,5951" coordsize="5411,2">
              <v:shape style="position:absolute;left:1894;top:5951;width:5411;height:2" coordorigin="1894,5951" coordsize="5411,0" path="m1894,5951l7305,5951e" filled="f" stroked="t" strokeweight=".711962pt" strokecolor="#808080">
                <v:path arrowok="t"/>
              </v:shape>
            </v:group>
            <v:group style="position:absolute;left:4561;top:5953;width:290;height:2" coordorigin="4561,5953" coordsize="290,2">
              <v:shape style="position:absolute;left:4561;top:5953;width:290;height:2" coordorigin="4561,5953" coordsize="290,0" path="m4561,5953l4851,5953e" filled="f" stroked="t" strokeweight=".474641pt" strokecolor="#5B5B5B">
                <v:path arrowok="t"/>
              </v:shape>
            </v:group>
            <v:group style="position:absolute;left:7248;top:5953;width:422;height:2" coordorigin="7248,5953" coordsize="422,2">
              <v:shape style="position:absolute;left:7248;top:5953;width:422;height:2" coordorigin="7248,5953" coordsize="422,0" path="m7248,5953l7670,5953e" filled="f" stroked="t" strokeweight=".474641pt" strokecolor="#747474">
                <v:path arrowok="t"/>
              </v:shape>
            </v:group>
            <v:group style="position:absolute;left:7613;top:5956;width:3968;height:2" coordorigin="7613,5956" coordsize="3968,2">
              <v:shape style="position:absolute;left:7613;top:5956;width:3968;height:2" coordorigin="7613,5956" coordsize="3968,0" path="m7613,5956l11581,5956e" filled="f" stroked="t" strokeweight=".711962pt" strokecolor="#8C8C8C">
                <v:path arrowok="t"/>
              </v:shape>
            </v:group>
            <v:group style="position:absolute;left:8211;top:5956;width:864;height:2" coordorigin="8211,5956" coordsize="864,2">
              <v:shape style="position:absolute;left:8211;top:5956;width:864;height:2" coordorigin="8211,5956" coordsize="864,0" path="m8211,5956l9075,5956e" filled="f" stroked="t" strokeweight=".474641pt" strokecolor="#747474">
                <v:path arrowok="t"/>
              </v:shape>
            </v:group>
            <v:group style="position:absolute;left:555;top:3437;width:2;height:239" coordorigin="555,3437" coordsize="2,239">
              <v:shape style="position:absolute;left:555;top:3437;width:2;height:239" coordorigin="555,3437" coordsize="0,239" path="m555,3676l555,3437e" filled="f" stroked="t" strokeweight=".474641pt" strokecolor="#4F4F4F">
                <v:path arrowok="t"/>
              </v:shape>
            </v:group>
            <v:group style="position:absolute;left:555;top:4946;width:2;height:301" coordorigin="555,4946" coordsize="2,301">
              <v:shape style="position:absolute;left:555;top:4946;width:2;height:301" coordorigin="555,4946" coordsize="0,301" path="m555,5247l555,4946e" filled="f" stroked="t" strokeweight=".474641pt" strokecolor="#5B5B5B">
                <v:path arrowok="t"/>
              </v:shape>
            </v:group>
            <v:group style="position:absolute;left:555;top:1638;width:2;height:4574" coordorigin="555,1638" coordsize="2,4574">
              <v:shape style="position:absolute;left:555;top:1638;width:2;height:4574" coordorigin="555,1638" coordsize="0,4574" path="m555,6211l555,1638e" filled="f" stroked="t" strokeweight=".711962pt" strokecolor="#747474">
                <v:path arrowok="t"/>
              </v:shape>
            </v:group>
            <v:group style="position:absolute;left:2278;top:5824;width:2;height:616" coordorigin="2278,5824" coordsize="2,616">
              <v:shape style="position:absolute;left:2278;top:5824;width:2;height:616" coordorigin="2278,5824" coordsize="0,616" path="m2278,6440l2278,5824e" filled="f" stroked="t" strokeweight=".949282pt" strokecolor="#808080">
                <v:path arrowok="t"/>
              </v:shape>
            </v:group>
            <v:group style="position:absolute;left:4827;top:5910;width:2;height:539" coordorigin="4827,5910" coordsize="2,539">
              <v:shape style="position:absolute;left:4827;top:5910;width:2;height:539" coordorigin="4827,5910" coordsize="0,539" path="m4827,6450l4827,5910e" filled="f" stroked="t" strokeweight=".474641pt" strokecolor="#444444">
                <v:path arrowok="t"/>
              </v:shape>
            </v:group>
            <v:group style="position:absolute;left:7642;top:5939;width:2;height:726" coordorigin="7642,5939" coordsize="2,726">
              <v:shape style="position:absolute;left:7642;top:5939;width:2;height:726" coordorigin="7642,5939" coordsize="0,726" path="m7642,6665l7642,5939e" filled="f" stroked="t" strokeweight=".237321pt" strokecolor="#909090">
                <v:path arrowok="t"/>
              </v:shape>
            </v:group>
            <v:group style="position:absolute;left:11574;top:5910;width:2;height:783" coordorigin="11574,5910" coordsize="2,783">
              <v:shape style="position:absolute;left:11574;top:5910;width:2;height:783" coordorigin="11574,5910" coordsize="0,783" path="m11574,6693l11574,5910e" filled="f" stroked="t" strokeweight=".474641pt" strokecolor="#646464">
                <v:path arrowok="t"/>
              </v:shape>
            </v:group>
            <v:group style="position:absolute;left:2274;top:6421;width:1277;height:2" coordorigin="2274,6421" coordsize="1277,2">
              <v:shape style="position:absolute;left:2274;top:6421;width:1277;height:2" coordorigin="2274,6421" coordsize="1277,0" path="m2274,6421l3550,6421e" filled="f" stroked="t" strokeweight=".711962pt" strokecolor="#878787">
                <v:path arrowok="t"/>
              </v:shape>
            </v:group>
            <v:group style="position:absolute;left:3493;top:6421;width:451;height:2" coordorigin="3493,6421" coordsize="451,2">
              <v:shape style="position:absolute;left:3493;top:6421;width:451;height:2" coordorigin="3493,6421" coordsize="451,0" path="m3493,6421l3944,6421e" filled="f" stroked="t" strokeweight=".474641pt" strokecolor="#6B6B6B">
                <v:path arrowok="t"/>
              </v:shape>
            </v:group>
            <v:group style="position:absolute;left:3887;top:6424;width:1068;height:2" coordorigin="3887,6424" coordsize="1068,2">
              <v:shape style="position:absolute;left:3887;top:6424;width:1068;height:2" coordorigin="3887,6424" coordsize="1068,0" path="m3887,6424l4955,6424e" filled="f" stroked="t" strokeweight=".711962pt" strokecolor="#878787">
                <v:path arrowok="t"/>
              </v:shape>
            </v:group>
            <v:group style="position:absolute;left:4898;top:6424;width:560;height:2" coordorigin="4898,6424" coordsize="560,2">
              <v:shape style="position:absolute;left:4898;top:6424;width:560;height:2" coordorigin="4898,6424" coordsize="560,0" path="m4898,6424l5458,6424e" filled="f" stroked="t" strokeweight=".474641pt" strokecolor="#676767">
                <v:path arrowok="t"/>
              </v:shape>
            </v:group>
            <v:group style="position:absolute;left:5401;top:6428;width:6180;height:2" coordorigin="5401,6428" coordsize="6180,2">
              <v:shape style="position:absolute;left:5401;top:6428;width:6180;height:2" coordorigin="5401,6428" coordsize="6180,0" path="m5401,6428l11581,6428e" filled="f" stroked="t" strokeweight=".711962pt" strokecolor="#878787">
                <v:path arrowok="t"/>
              </v:shape>
            </v:group>
            <v:group style="position:absolute;left:9018;top:6426;width:470;height:2" coordorigin="9018,6426" coordsize="470,2">
              <v:shape style="position:absolute;left:9018;top:6426;width:470;height:2" coordorigin="9018,6426" coordsize="470,0" path="m9018,6426l9488,6426e" filled="f" stroked="t" strokeweight=".474641pt" strokecolor="#777777">
                <v:path arrowok="t"/>
              </v:shape>
            </v:group>
            <v:group style="position:absolute;left:551;top:6421;width:2;height:516" coordorigin="551,6421" coordsize="2,516">
              <v:shape style="position:absolute;left:551;top:6421;width:2;height:516" coordorigin="551,6421" coordsize="0,516" path="m551,6937l551,6421e" filled="f" stroked="t" strokeweight=".474641pt" strokecolor="#646464">
                <v:path arrowok="t"/>
              </v:shape>
            </v:group>
            <v:group style="position:absolute;left:2274;top:6665;width:4409;height:2" coordorigin="2274,6665" coordsize="4409,2">
              <v:shape style="position:absolute;left:2274;top:6665;width:4409;height:2" coordorigin="2274,6665" coordsize="4409,0" path="m2274,6665l6683,6665e" filled="f" stroked="t" strokeweight=".711962pt" strokecolor="#838383">
                <v:path arrowok="t"/>
              </v:shape>
            </v:group>
            <v:group style="position:absolute;left:4825;top:6378;width:2;height:296" coordorigin="4825,6378" coordsize="2,296">
              <v:shape style="position:absolute;left:4825;top:6378;width:2;height:296" coordorigin="4825,6378" coordsize="0,296" path="m4825,6674l4825,6378e" filled="f" stroked="t" strokeweight=".711962pt" strokecolor="#646464">
                <v:path arrowok="t"/>
              </v:shape>
            </v:group>
            <v:group style="position:absolute;left:6626;top:6667;width:679;height:2" coordorigin="6626,6667" coordsize="679,2">
              <v:shape style="position:absolute;left:6626;top:6667;width:679;height:2" coordorigin="6626,6667" coordsize="679,0" path="m6626,6667l7305,6667e" filled="f" stroked="t" strokeweight=".474641pt" strokecolor="#646464">
                <v:path arrowok="t"/>
              </v:shape>
            </v:group>
            <v:group style="position:absolute;left:7248;top:6667;width:4333;height:2" coordorigin="7248,6667" coordsize="4333,2">
              <v:shape style="position:absolute;left:7248;top:6667;width:4333;height:2" coordorigin="7248,6667" coordsize="4333,0" path="m7248,6667l11581,6667e" filled="f" stroked="t" strokeweight=".711962pt" strokecolor="#838383">
                <v:path arrowok="t"/>
              </v:shape>
            </v:group>
            <v:group style="position:absolute;left:546;top:6903;width:1215;height:2" coordorigin="546,6903" coordsize="1215,2">
              <v:shape style="position:absolute;left:546;top:6903;width:1215;height:2" coordorigin="546,6903" coordsize="1215,0" path="m546,6903l1761,6903e" filled="f" stroked="t" strokeweight=".711962pt" strokecolor="#9C9C9C">
                <v:path arrowok="t"/>
              </v:shape>
            </v:group>
            <v:group style="position:absolute;left:1704;top:6903;width:247;height:2" coordorigin="1704,6903" coordsize="247,2">
              <v:shape style="position:absolute;left:1704;top:6903;width:247;height:2" coordorigin="1704,6903" coordsize="247,0" path="m1704,6903l1951,6903e" filled="f" stroked="t" strokeweight=".474641pt" strokecolor="#777777">
                <v:path arrowok="t"/>
              </v:shape>
            </v:group>
            <v:group style="position:absolute;left:1894;top:6906;width:6854;height:2" coordorigin="1894,6906" coordsize="6854,2">
              <v:shape style="position:absolute;left:1894;top:6906;width:6854;height:2" coordorigin="1894,6906" coordsize="6854,0" path="m1894,6906l8748,6906e" filled="f" stroked="t" strokeweight=".711962pt" strokecolor="#838383">
                <v:path arrowok="t"/>
              </v:shape>
            </v:group>
            <v:group style="position:absolute;left:6968;top:6908;width:337;height:2" coordorigin="6968,6908" coordsize="337,2">
              <v:shape style="position:absolute;left:6968;top:6908;width:337;height:2" coordorigin="6968,6908" coordsize="337,0" path="m6968,6908l7305,6908e" filled="f" stroked="t" strokeweight=".474641pt" strokecolor="#676767">
                <v:path arrowok="t"/>
              </v:shape>
            </v:group>
            <v:group style="position:absolute;left:8691;top:6911;width:223;height:2" coordorigin="8691,6911" coordsize="223,2">
              <v:shape style="position:absolute;left:8691;top:6911;width:223;height:2" coordorigin="8691,6911" coordsize="223,0" path="m8691,6911l8914,6911e" filled="f" stroked="t" strokeweight=".474641pt" strokecolor="#707070">
                <v:path arrowok="t"/>
              </v:shape>
            </v:group>
            <v:group style="position:absolute;left:8819;top:6911;width:2767;height:2" coordorigin="8819,6911" coordsize="2767,2">
              <v:shape style="position:absolute;left:8819;top:6911;width:2767;height:2" coordorigin="8819,6911" coordsize="2767,0" path="m8819,6911l11586,6911e" filled="f" stroked="t" strokeweight=".711962pt" strokecolor="#838383">
                <v:path arrowok="t"/>
              </v:shape>
            </v:group>
            <v:group style="position:absolute;left:2276;top:6383;width:2;height:1026" coordorigin="2276,6383" coordsize="2,1026">
              <v:shape style="position:absolute;left:2276;top:6383;width:2;height:1026" coordorigin="2276,6383" coordsize="0,1026" path="m2276,7409l2276,6383e" filled="f" stroked="t" strokeweight=".474641pt" strokecolor="#676767">
                <v:path arrowok="t"/>
              </v:shape>
            </v:group>
            <v:group style="position:absolute;left:541;top:7381;width:11016;height:2" coordorigin="541,7381" coordsize="11016,2">
              <v:shape style="position:absolute;left:541;top:7381;width:11016;height:2" coordorigin="541,7381" coordsize="11016,0" path="m541,7381l11558,7381e" filled="f" stroked="t" strokeweight=".711962pt" strokecolor="#838383">
                <v:path arrowok="t"/>
              </v:shape>
            </v:group>
            <v:group style="position:absolute;left:3726;top:7376;width:218;height:2" coordorigin="3726,7376" coordsize="218,2">
              <v:shape style="position:absolute;left:3726;top:7376;width:218;height:2" coordorigin="3726,7376" coordsize="218,0" path="m3726,7376l3944,7376e" filled="f" stroked="t" strokeweight=".474641pt" strokecolor="#7C7C7C">
                <v:path arrowok="t"/>
              </v:shape>
            </v:group>
            <v:group style="position:absolute;left:6626;top:7381;width:399;height:2" coordorigin="6626,7381" coordsize="399,2">
              <v:shape style="position:absolute;left:6626;top:7381;width:399;height:2" coordorigin="6626,7381" coordsize="399,0" path="m6626,7381l7025,7381e" filled="f" stroked="t" strokeweight=".474641pt" strokecolor="#676767">
                <v:path arrowok="t"/>
              </v:shape>
            </v:group>
            <v:group style="position:absolute;left:7613;top:7383;width:1875;height:2" coordorigin="7613,7383" coordsize="1875,2">
              <v:shape style="position:absolute;left:7613;top:7383;width:1875;height:2" coordorigin="7613,7383" coordsize="1875,0" path="m7613,7383l9488,7383e" filled="f" stroked="t" strokeweight=".474641pt" strokecolor="#838383">
                <v:path arrowok="t"/>
              </v:shape>
            </v:group>
            <v:group style="position:absolute;left:10561;top:7388;width:1020;height:2" coordorigin="10561,7388" coordsize="1020,2">
              <v:shape style="position:absolute;left:10561;top:7388;width:1020;height:2" coordorigin="10561,7388" coordsize="1020,0" path="m10561,7388l11581,7388e" filled="f" stroked="t" strokeweight=".474641pt" strokecolor="#747474">
                <v:path arrowok="t"/>
              </v:shape>
            </v:group>
            <v:group style="position:absolute;left:4822;top:7627;width:6759;height:2" coordorigin="4822,7627" coordsize="6759,2">
              <v:shape style="position:absolute;left:4822;top:7627;width:6759;height:2" coordorigin="4822,7627" coordsize="6759,0" path="m4822,7627l11581,7627e" filled="f" stroked="t" strokeweight=".711962pt" strokecolor="#838383">
                <v:path arrowok="t"/>
              </v:shape>
            </v:group>
            <v:group style="position:absolute;left:2276;top:7338;width:2;height:826" coordorigin="2276,7338" coordsize="2,826">
              <v:shape style="position:absolute;left:2276;top:7338;width:2;height:826" coordorigin="2276,7338" coordsize="0,826" path="m2276,8164l2276,7338e" filled="f" stroked="t" strokeweight=".949282pt" strokecolor="#808080">
                <v:path arrowok="t"/>
              </v:shape>
            </v:group>
            <v:group style="position:absolute;left:4827;top:7371;width:2;height:735" coordorigin="4827,7371" coordsize="2,735">
              <v:shape style="position:absolute;left:4827;top:7371;width:2;height:735" coordorigin="4827,7371" coordsize="0,735" path="m4827,8106l4827,7371e" filled="f" stroked="t" strokeweight=".711962pt" strokecolor="#5B5B5B">
                <v:path arrowok="t"/>
              </v:shape>
            </v:group>
            <v:group style="position:absolute;left:4818;top:7865;width:641;height:2" coordorigin="4818,7865" coordsize="641,2">
              <v:shape style="position:absolute;left:4818;top:7865;width:641;height:2" coordorigin="4818,7865" coordsize="641,0" path="m4818,7865l5458,7865e" filled="f" stroked="t" strokeweight=".474641pt" strokecolor="#676767">
                <v:path arrowok="t"/>
              </v:shape>
            </v:group>
            <v:group style="position:absolute;left:5401;top:7868;width:6180;height:2" coordorigin="5401,7868" coordsize="6180,2">
              <v:shape style="position:absolute;left:5401;top:7868;width:6180;height:2" coordorigin="5401,7868" coordsize="6180,0" path="m5401,7868l11581,7868e" filled="f" stroked="t" strokeweight=".711962pt" strokecolor="#838383">
                <v:path arrowok="t"/>
              </v:shape>
            </v:group>
            <v:group style="position:absolute;left:541;top:8102;width:1766;height:2" coordorigin="541,8102" coordsize="1766,2">
              <v:shape style="position:absolute;left:541;top:8102;width:1766;height:2" coordorigin="541,8102" coordsize="1766,0" path="m541,8102l2307,8102e" filled="f" stroked="t" strokeweight=".711962pt" strokecolor="#8C8C8C">
                <v:path arrowok="t"/>
              </v:shape>
            </v:group>
            <v:group style="position:absolute;left:548;top:6431;width:2;height:4325" coordorigin="548,6431" coordsize="2,4325">
              <v:shape style="position:absolute;left:548;top:6431;width:2;height:4325" coordorigin="548,6431" coordsize="0,4325" path="m548,10756l548,6431e" filled="f" stroked="t" strokeweight=".711962pt" strokecolor="#777777">
                <v:path arrowok="t"/>
              </v:shape>
            </v:group>
            <v:group style="position:absolute;left:2236;top:8102;width:589;height:2" coordorigin="2236,8102" coordsize="589,2">
              <v:shape style="position:absolute;left:2236;top:8102;width:589;height:2" coordorigin="2236,8102" coordsize="589,0" path="m2236,8102l2824,8102e" filled="f" stroked="t" strokeweight=".474641pt" strokecolor="#777777">
                <v:path arrowok="t"/>
              </v:shape>
            </v:group>
            <v:group style="position:absolute;left:2729;top:8102;width:821;height:2" coordorigin="2729,8102" coordsize="821,2">
              <v:shape style="position:absolute;left:2729;top:8102;width:821;height:2" coordorigin="2729,8102" coordsize="821,0" path="m2729,8102l3550,8102e" filled="f" stroked="t" strokeweight=".711962pt" strokecolor="#838383">
                <v:path arrowok="t"/>
              </v:shape>
            </v:group>
            <v:group style="position:absolute;left:3493;top:8102;width:451;height:2" coordorigin="3493,8102" coordsize="451,2">
              <v:shape style="position:absolute;left:3493;top:8102;width:451;height:2" coordorigin="3493,8102" coordsize="451,0" path="m3493,8102l3944,8102e" filled="f" stroked="t" strokeweight=".474641pt" strokecolor="#676767">
                <v:path arrowok="t"/>
              </v:shape>
            </v:group>
            <v:group style="position:absolute;left:3887;top:8104;width:964;height:2" coordorigin="3887,8104" coordsize="964,2">
              <v:shape style="position:absolute;left:3887;top:8104;width:964;height:2" coordorigin="3887,8104" coordsize="964,0" path="m3887,8104l4851,8104e" filled="f" stroked="t" strokeweight=".949282pt" strokecolor="#878787">
                <v:path arrowok="t"/>
              </v:shape>
            </v:group>
            <v:group style="position:absolute;left:4780;top:8104;width:679;height:2" coordorigin="4780,8104" coordsize="679,2">
              <v:shape style="position:absolute;left:4780;top:8104;width:679;height:2" coordorigin="4780,8104" coordsize="679,0" path="m4780,8104l5458,8104e" filled="f" stroked="t" strokeweight=".474641pt" strokecolor="#646464">
                <v:path arrowok="t"/>
              </v:shape>
            </v:group>
            <v:group style="position:absolute;left:5401;top:8109;width:6185;height:2" coordorigin="5401,8109" coordsize="6185,2">
              <v:shape style="position:absolute;left:5401;top:8109;width:6185;height:2" coordorigin="5401,8109" coordsize="6185,0" path="m5401,8109l11586,8109e" filled="f" stroked="t" strokeweight=".711962pt" strokecolor="#878787">
                <v:path arrowok="t"/>
              </v:shape>
            </v:group>
            <v:group style="position:absolute;left:9018;top:8106;width:470;height:2" coordorigin="9018,8106" coordsize="470,2">
              <v:shape style="position:absolute;left:9018;top:8106;width:470;height:2" coordorigin="9018,8106" coordsize="470,0" path="m9018,8106l9488,8106e" filled="f" stroked="t" strokeweight=".474641pt" strokecolor="#777777">
                <v:path arrowok="t"/>
              </v:shape>
            </v:group>
            <v:group style="position:absolute;left:2276;top:8092;width:2;height:501" coordorigin="2276,8092" coordsize="2,501">
              <v:shape style="position:absolute;left:2276;top:8092;width:2;height:501" coordorigin="2276,8092" coordsize="0,501" path="m2276,8593l2276,8092e" filled="f" stroked="t" strokeweight=".474641pt" strokecolor="#646464">
                <v:path arrowok="t"/>
              </v:shape>
            </v:group>
            <v:group style="position:absolute;left:546;top:8274;width:2;height:2483" coordorigin="546,8274" coordsize="2,2483">
              <v:shape style="position:absolute;left:546;top:8274;width:2;height:2483" coordorigin="546,8274" coordsize="0,2483" path="m546,10756l546,8274e" filled="f" stroked="t" strokeweight=".474641pt" strokecolor="#747474">
                <v:path arrowok="t"/>
              </v:shape>
            </v:group>
            <v:group style="position:absolute;left:536;top:9037;width:11045;height:2" coordorigin="536,9037" coordsize="11045,2">
              <v:shape style="position:absolute;left:536;top:9037;width:11045;height:2" coordorigin="536,9037" coordsize="11045,0" path="m536,9037l11581,9037e" filled="f" stroked="t" strokeweight=".711962pt" strokecolor="#838383">
                <v:path arrowok="t"/>
              </v:shape>
            </v:group>
            <v:group style="position:absolute;left:1704;top:9033;width:408;height:2" coordorigin="1704,9033" coordsize="408,2">
              <v:shape style="position:absolute;left:1704;top:9033;width:408;height:2" coordorigin="1704,9033" coordsize="408,0" path="m1704,9033l2112,9033e" filled="f" stroked="t" strokeweight=".474641pt" strokecolor="#777777">
                <v:path arrowok="t"/>
              </v:shape>
            </v:group>
            <v:group style="position:absolute;left:2276;top:8536;width:2;height:1800" coordorigin="2276,8536" coordsize="2,1800">
              <v:shape style="position:absolute;left:2276;top:8536;width:2;height:1800" coordorigin="2276,8536" coordsize="0,1800" path="m2276,10336l2276,8536e" filled="f" stroked="t" strokeweight=".711962pt" strokecolor="#7C7C7C">
                <v:path arrowok="t"/>
              </v:shape>
            </v:group>
            <v:group style="position:absolute;left:3346;top:9037;width:437;height:2" coordorigin="3346,9037" coordsize="437,2">
              <v:shape style="position:absolute;left:3346;top:9037;width:437;height:2" coordorigin="3346,9037" coordsize="437,0" path="m3346,9037l3783,9037e" filled="f" stroked="t" strokeweight=".474641pt" strokecolor="#747474">
                <v:path arrowok="t"/>
              </v:shape>
            </v:group>
            <v:group style="position:absolute;left:4561;top:9037;width:394;height:2" coordorigin="4561,9037" coordsize="394,2">
              <v:shape style="position:absolute;left:4561;top:9037;width:394;height:2" coordorigin="4561,9037" coordsize="394,0" path="m4561,9037l4955,9037e" filled="f" stroked="t" strokeweight=".474641pt" strokecolor="#676767">
                <v:path arrowok="t"/>
              </v:shape>
            </v:group>
            <v:group style="position:absolute;left:6968;top:9037;width:702;height:2" coordorigin="6968,9037" coordsize="702,2">
              <v:shape style="position:absolute;left:6968;top:9037;width:702;height:2" coordorigin="6968,9037" coordsize="702,0" path="m6968,9037l7670,9037e" filled="f" stroked="t" strokeweight=".474641pt" strokecolor="#6B6B6B">
                <v:path arrowok="t"/>
              </v:shape>
            </v:group>
            <v:group style="position:absolute;left:8691;top:9040;width:384;height:2" coordorigin="8691,9040" coordsize="384,2">
              <v:shape style="position:absolute;left:8691;top:9040;width:384;height:2" coordorigin="8691,9040" coordsize="384,0" path="m8691,9040l9075,9040e" filled="f" stroked="t" strokeweight=".474641pt" strokecolor="#707070">
                <v:path arrowok="t"/>
              </v:shape>
            </v:group>
            <v:group style="position:absolute;left:11574;top:8536;width:2;height:525" coordorigin="11574,8536" coordsize="2,525">
              <v:shape style="position:absolute;left:11574;top:8536;width:2;height:525" coordorigin="11574,8536" coordsize="0,525" path="m11574,9061l11574,8536e" filled="f" stroked="t" strokeweight=".474641pt" strokecolor="#707070">
                <v:path arrowok="t"/>
              </v:shape>
            </v:group>
            <v:group style="position:absolute;left:546;top:9520;width:2;height:272" coordorigin="546,9520" coordsize="2,272">
              <v:shape style="position:absolute;left:546;top:9520;width:2;height:272" coordorigin="546,9520" coordsize="0,272" path="m546,9792l546,9520e" filled="f" stroked="t" strokeweight=".474641pt" strokecolor="#575757">
                <v:path arrowok="t"/>
              </v:shape>
            </v:group>
            <v:group style="position:absolute;left:541;top:9973;width:11021;height:2" coordorigin="541,9973" coordsize="11021,2">
              <v:shape style="position:absolute;left:541;top:9973;width:11021;height:2" coordorigin="541,9973" coordsize="11021,0" path="m541,9973l11562,9973e" filled="f" stroked="t" strokeweight=".711962pt" strokecolor="#878787">
                <v:path arrowok="t"/>
              </v:shape>
            </v:group>
            <v:group style="position:absolute;left:8691;top:9976;width:223;height:2" coordorigin="8691,9976" coordsize="223,2">
              <v:shape style="position:absolute;left:8691;top:9976;width:223;height:2" coordorigin="8691,9976" coordsize="223,0" path="m8691,9976l8914,9976e" filled="f" stroked="t" strokeweight=".474641pt" strokecolor="#878787">
                <v:path arrowok="t"/>
              </v:shape>
            </v:group>
            <v:group style="position:absolute;left:8857;top:9978;width:631;height:2" coordorigin="8857,9978" coordsize="631,2">
              <v:shape style="position:absolute;left:8857;top:9978;width:631;height:2" coordorigin="8857,9978" coordsize="631,0" path="m8857,9978l9488,9978e" filled="f" stroked="t" strokeweight=".474641pt" strokecolor="#707070">
                <v:path arrowok="t"/>
              </v:shape>
            </v:group>
            <v:group style="position:absolute;left:10561;top:9980;width:1020;height:2" coordorigin="10561,9980" coordsize="1020,2">
              <v:shape style="position:absolute;left:10561;top:9980;width:1020;height:2" coordorigin="10561,9980" coordsize="1020,0" path="m10561,9980l11581,9980e" filled="f" stroked="t" strokeweight=".711962pt" strokecolor="#939393">
                <v:path arrowok="t"/>
              </v:shape>
            </v:group>
            <v:group style="position:absolute;left:11576;top:9734;width:2;height:511" coordorigin="11576,9734" coordsize="2,511">
              <v:shape style="position:absolute;left:11576;top:9734;width:2;height:511" coordorigin="11576,9734" coordsize="0,511" path="m11576,10245l11576,9734e" filled="f" stroked="t" strokeweight=".474641pt" strokecolor="#676767">
                <v:path arrowok="t"/>
              </v:shape>
            </v:group>
            <v:group style="position:absolute;left:536;top:10212;width:1225;height:2" coordorigin="536,10212" coordsize="1225,2">
              <v:shape style="position:absolute;left:536;top:10212;width:1225;height:2" coordorigin="536,10212" coordsize="1225,0" path="m536,10212l1761,10212e" filled="f" stroked="t" strokeweight=".711962pt" strokecolor="#8C8C8C">
                <v:path arrowok="t"/>
              </v:shape>
            </v:group>
            <v:group style="position:absolute;left:1704;top:10217;width:247;height:2" coordorigin="1704,10217" coordsize="247,2">
              <v:shape style="position:absolute;left:1704;top:10217;width:247;height:2" coordorigin="1704,10217" coordsize="247,0" path="m1704,10217l1951,10217e" filled="f" stroked="t" strokeweight=".474641pt" strokecolor="#777777">
                <v:path arrowok="t"/>
              </v:shape>
            </v:group>
            <v:group style="position:absolute;left:1875;top:10214;width:2069;height:2" coordorigin="1875,10214" coordsize="2069,2">
              <v:shape style="position:absolute;left:1875;top:10214;width:2069;height:2" coordorigin="1875,10214" coordsize="2069,0" path="m1875,10214l3944,10214e" filled="f" stroked="t" strokeweight=".711962pt" strokecolor="#8C8C8C">
                <v:path arrowok="t"/>
              </v:shape>
            </v:group>
            <v:group style="position:absolute;left:3887;top:10217;width:731;height:2" coordorigin="3887,10217" coordsize="731,2">
              <v:shape style="position:absolute;left:3887;top:10217;width:731;height:2" coordorigin="3887,10217" coordsize="731,0" path="m3887,10217l4618,10217e" filled="f" stroked="t" strokeweight=".474641pt" strokecolor="#707070">
                <v:path arrowok="t"/>
              </v:shape>
            </v:group>
            <v:group style="position:absolute;left:4561;top:10221;width:7025;height:2" coordorigin="4561,10221" coordsize="7025,2">
              <v:shape style="position:absolute;left:4561;top:10221;width:7025;height:2" coordorigin="4561,10221" coordsize="7025,0" path="m4561,10221l11586,10221e" filled="f" stroked="t" strokeweight=".711962pt" strokecolor="#8C8C8C">
                <v:path arrowok="t"/>
              </v:shape>
            </v:group>
            <v:group style="position:absolute;left:536;top:10460;width:11050;height:2" coordorigin="536,10460" coordsize="11050,2">
              <v:shape style="position:absolute;left:536;top:10460;width:11050;height:2" coordorigin="536,10460" coordsize="11050,0" path="m536,10460l11586,10460e" filled="f" stroked="t" strokeweight=".711962pt" strokecolor="#878787">
                <v:path arrowok="t"/>
              </v:shape>
            </v:group>
            <v:group style="position:absolute;left:2274;top:10174;width:2;height:1026" coordorigin="2274,10174" coordsize="2,1026">
              <v:shape style="position:absolute;left:2274;top:10174;width:2;height:1026" coordorigin="2274,10174" coordsize="0,1026" path="m2274,11200l2274,10174e" filled="f" stroked="t" strokeweight=".474641pt" strokecolor="#676767">
                <v:path arrowok="t"/>
              </v:shape>
            </v:group>
            <v:group style="position:absolute;left:2767;top:10455;width:517;height:2" coordorigin="2767,10455" coordsize="517,2">
              <v:shape style="position:absolute;left:2767;top:10455;width:517;height:2" coordorigin="2767,10455" coordsize="517,0" path="m2767,10455l3285,10455e" filled="f" stroked="t" strokeweight=".474641pt" strokecolor="#606060">
                <v:path arrowok="t"/>
              </v:shape>
            </v:group>
            <v:group style="position:absolute;left:4561;top:10460;width:280;height:2" coordorigin="4561,10460" coordsize="280,2">
              <v:shape style="position:absolute;left:4561;top:10460;width:280;height:2" coordorigin="4561,10460" coordsize="280,0" path="m4561,10460l4841,10460e" filled="f" stroked="t" strokeweight=".474641pt" strokecolor="#747474">
                <v:path arrowok="t"/>
              </v:shape>
            </v:group>
            <v:group style="position:absolute;left:6968;top:10460;width:702;height:2" coordorigin="6968,10460" coordsize="702,2">
              <v:shape style="position:absolute;left:6968;top:10460;width:702;height:2" coordorigin="6968,10460" coordsize="702,0" path="m6968,10460l7670,10460e" filled="f" stroked="t" strokeweight=".474641pt" strokecolor="#747474">
                <v:path arrowok="t"/>
              </v:shape>
            </v:group>
            <v:group style="position:absolute;left:8183;top:10463;width:731;height:2" coordorigin="8183,10463" coordsize="731,2">
              <v:shape style="position:absolute;left:8183;top:10463;width:731;height:2" coordorigin="8183,10463" coordsize="731,0" path="m8183,10463l8914,10463e" filled="f" stroked="t" strokeweight=".474641pt" strokecolor="#747474">
                <v:path arrowok="t"/>
              </v:shape>
            </v:group>
            <v:group style="position:absolute;left:9431;top:10463;width:1187;height:2" coordorigin="9431,10463" coordsize="1187,2">
              <v:shape style="position:absolute;left:9431;top:10463;width:1187;height:2" coordorigin="9431,10463" coordsize="1187,0" path="m9431,10463l10618,10463e" filled="f" stroked="t" strokeweight=".474641pt" strokecolor="#838383">
                <v:path arrowok="t"/>
              </v:shape>
            </v:group>
            <v:group style="position:absolute;left:11576;top:10174;width:2;height:793" coordorigin="11576,10174" coordsize="2,793">
              <v:shape style="position:absolute;left:11576;top:10174;width:2;height:793" coordorigin="11576,10174" coordsize="0,793" path="m11576,10966l11576,10174e" filled="f" stroked="t" strokeweight=".949282pt" strokecolor="#808080">
                <v:path arrowok="t"/>
              </v:shape>
            </v:group>
            <v:group style="position:absolute;left:807;top:10933;width:1144;height:2" coordorigin="807,10933" coordsize="1144,2">
              <v:shape style="position:absolute;left:807;top:10933;width:1144;height:2" coordorigin="807,10933" coordsize="1144,0" path="m807,10933l1951,10933e" filled="f" stroked="t" strokeweight=".711962pt" strokecolor="#9C9C9C">
                <v:path arrowok="t"/>
              </v:shape>
            </v:group>
            <v:group style="position:absolute;left:1894;top:10938;width:9687;height:2" coordorigin="1894,10938" coordsize="9687,2">
              <v:shape style="position:absolute;left:1894;top:10938;width:9687;height:2" coordorigin="1894,10938" coordsize="9687,0" path="m1894,10938l11581,10938e" filled="f" stroked="t" strokeweight=".711962pt" strokecolor="#878787">
                <v:path arrowok="t"/>
              </v:shape>
            </v:group>
            <v:group style="position:absolute;left:4561;top:10938;width:394;height:2" coordorigin="4561,10938" coordsize="394,2">
              <v:shape style="position:absolute;left:4561;top:10938;width:394;height:2" coordorigin="4561,10938" coordsize="394,0" path="m4561,10938l4955,10938e" filled="f" stroked="t" strokeweight=".474641pt" strokecolor="#646464">
                <v:path arrowok="t"/>
              </v:shape>
            </v:group>
            <v:group style="position:absolute;left:6968;top:10938;width:702;height:2" coordorigin="6968,10938" coordsize="702,2">
              <v:shape style="position:absolute;left:6968;top:10938;width:702;height:2" coordorigin="6968,10938" coordsize="702,0" path="m6968,10938l7670,10938e" filled="f" stroked="t" strokeweight=".474641pt" strokecolor="#707070">
                <v:path arrowok="t"/>
              </v:shape>
            </v:group>
            <v:group style="position:absolute;left:8857;top:10942;width:218;height:2" coordorigin="8857,10942" coordsize="218,2">
              <v:shape style="position:absolute;left:8857;top:10942;width:218;height:2" coordorigin="8857,10942" coordsize="218,0" path="m8857,10942l9075,10942e" filled="f" stroked="t" strokeweight=".474641pt" strokecolor="#676767">
                <v:path arrowok="t"/>
              </v:shape>
            </v:group>
            <v:group style="position:absolute;left:541;top:11176;width:11045;height:2" coordorigin="541,11176" coordsize="11045,2">
              <v:shape style="position:absolute;left:541;top:11176;width:11045;height:2" coordorigin="541,11176" coordsize="11045,0" path="m541,11176l11586,11176e" filled="f" stroked="t" strokeweight=".711962pt" strokecolor="#878787">
                <v:path arrowok="t"/>
              </v:shape>
            </v:group>
            <v:group style="position:absolute;left:1785;top:11174;width:522;height:2" coordorigin="1785,11174" coordsize="522,2">
              <v:shape style="position:absolute;left:1785;top:11174;width:522;height:2" coordorigin="1785,11174" coordsize="522,0" path="m1785,11174l2307,11174e" filled="f" stroked="t" strokeweight=".474641pt" strokecolor="#777777">
                <v:path arrowok="t"/>
              </v:shape>
            </v:group>
            <v:group style="position:absolute;left:4561;top:11176;width:394;height:2" coordorigin="4561,11176" coordsize="394,2">
              <v:shape style="position:absolute;left:4561;top:11176;width:394;height:2" coordorigin="4561,11176" coordsize="394,0" path="m4561,11176l4955,11176e" filled="f" stroked="t" strokeweight=".474641pt" strokecolor="#707474">
                <v:path arrowok="t"/>
              </v:shape>
            </v:group>
            <v:group style="position:absolute;left:7248;top:11176;width:422;height:2" coordorigin="7248,11176" coordsize="422,2">
              <v:shape style="position:absolute;left:7248;top:11176;width:422;height:2" coordorigin="7248,11176" coordsize="422,0" path="m7248,11176l7670,11176e" filled="f" stroked="t" strokeweight=".474641pt" strokecolor="#6B6B6B">
                <v:path arrowok="t"/>
              </v:shape>
            </v:group>
            <v:group style="position:absolute;left:8691;top:11179;width:384;height:2" coordorigin="8691,11179" coordsize="384,2">
              <v:shape style="position:absolute;left:8691;top:11179;width:384;height:2" coordorigin="8691,11179" coordsize="384,0" path="m8691,11179l9075,11179e" filled="f" stroked="t" strokeweight=".474641pt" strokecolor="#707070">
                <v:path arrowok="t"/>
              </v:shape>
            </v:group>
            <v:group style="position:absolute;left:11576;top:10895;width:2;height:306" coordorigin="11576,10895" coordsize="2,306">
              <v:shape style="position:absolute;left:11576;top:10895;width:2;height:306" coordorigin="11576,10895" coordsize="0,306" path="m11576,11200l11576,10895e" filled="f" stroked="t" strokeweight=".474641pt" strokecolor="#545454">
                <v:path arrowok="t"/>
              </v:shape>
            </v:group>
            <v:group style="position:absolute;left:1336;top:11162;width:2;height:310" coordorigin="1336,11162" coordsize="2,310">
              <v:shape style="position:absolute;left:1336;top:11162;width:2;height:310" coordorigin="1336,11162" coordsize="0,310" path="m1336,11472l1336,11162e" filled="f" stroked="t" strokeweight=".949282pt" strokecolor="#878787">
                <v:path arrowok="t"/>
              </v:shape>
            </v:group>
            <v:group style="position:absolute;left:1744;top:11167;width:2;height:3266" coordorigin="1744,11167" coordsize="2,3266">
              <v:shape style="position:absolute;left:1744;top:11167;width:2;height:3266" coordorigin="1744,11167" coordsize="0,3266" path="m1744,14432l1744,11167e" filled="f" stroked="t" strokeweight=".711962pt" strokecolor="#6B6B6B">
                <v:path arrowok="t"/>
              </v:shape>
            </v:group>
            <v:group style="position:absolute;left:2274;top:11128;width:2;height:1055" coordorigin="2274,11128" coordsize="2,1055">
              <v:shape style="position:absolute;left:2274;top:11128;width:2;height:1055" coordorigin="2274,11128" coordsize="0,1055" path="m2274,12184l2274,11128e" filled="f" stroked="t" strokeweight=".711962pt" strokecolor="#7C7C7C">
                <v:path arrowok="t"/>
              </v:shape>
            </v:group>
            <v:group style="position:absolute;left:7286;top:11171;width:2;height:1012" coordorigin="7286,11171" coordsize="2,1012">
              <v:shape style="position:absolute;left:7286;top:11171;width:2;height:1012" coordorigin="7286,11171" coordsize="0,1012" path="m7286,12184l7286,11171e" filled="f" stroked="t" strokeweight=".711962pt" strokecolor="#646464">
                <v:path arrowok="t"/>
              </v:shape>
            </v:group>
            <v:group style="position:absolute;left:536;top:11689;width:6493;height:2" coordorigin="536,11689" coordsize="6493,2">
              <v:shape style="position:absolute;left:536;top:11689;width:6493;height:2" coordorigin="536,11689" coordsize="6493,0" path="m536,11689l7029,11689e" filled="f" stroked="t" strokeweight=".711962pt" strokecolor="#878787">
                <v:path arrowok="t"/>
              </v:shape>
            </v:group>
            <v:group style="position:absolute;left:1338;top:11162;width:2;height:1981" coordorigin="1338,11162" coordsize="2,1981">
              <v:shape style="position:absolute;left:1338;top:11162;width:2;height:1981" coordorigin="1338,11162" coordsize="0,1981" path="m1338,13143l1338,11162e" filled="f" stroked="t" strokeweight=".474641pt" strokecolor="#707070">
                <v:path arrowok="t"/>
              </v:shape>
            </v:group>
            <v:group style="position:absolute;left:4561;top:11692;width:394;height:2" coordorigin="4561,11692" coordsize="394,2">
              <v:shape style="position:absolute;left:4561;top:11692;width:394;height:2" coordorigin="4561,11692" coordsize="394,0" path="m4561,11692l4955,11692e" filled="f" stroked="t" strokeweight=".474641pt" strokecolor="#676767">
                <v:path arrowok="t"/>
              </v:shape>
            </v:group>
            <v:group style="position:absolute;left:6968;top:11692;width:702;height:2" coordorigin="6968,11692" coordsize="702,2">
              <v:shape style="position:absolute;left:6968;top:11692;width:702;height:2" coordorigin="6968,11692" coordsize="702,0" path="m6968,11692l7670,11692e" filled="f" stroked="t" strokeweight=".474641pt" strokecolor="#707070">
                <v:path arrowok="t"/>
              </v:shape>
            </v:group>
            <v:group style="position:absolute;left:7613;top:11694;width:3973;height:2" coordorigin="7613,11694" coordsize="3973,2">
              <v:shape style="position:absolute;left:7613;top:11694;width:3973;height:2" coordorigin="7613,11694" coordsize="3973,0" path="m7613,11694l11586,11694e" filled="f" stroked="t" strokeweight=".711962pt" strokecolor="#8C8C8C">
                <v:path arrowok="t"/>
              </v:shape>
            </v:group>
            <v:group style="position:absolute;left:11576;top:11243;width:2;height:941" coordorigin="11576,11243" coordsize="2,941">
              <v:shape style="position:absolute;left:11576;top:11243;width:2;height:941" coordorigin="11576,11243" coordsize="0,941" path="m11576,12184l11576,11243e" filled="f" stroked="t" strokeweight=".711962pt" strokecolor="#777777">
                <v:path arrowok="t"/>
              </v:shape>
            </v:group>
            <v:group style="position:absolute;left:1744;top:11644;width:2;height:539" coordorigin="1744,11644" coordsize="2,539">
              <v:shape style="position:absolute;left:1744;top:11644;width:2;height:539" coordorigin="1744,11644" coordsize="0,539" path="m1744,12184l1744,11644e" filled="f" stroked="t" strokeweight=".474641pt" strokecolor="#545454">
                <v:path arrowok="t"/>
              </v:shape>
            </v:group>
            <v:group style="position:absolute;left:543;top:11004;width:2;height:4793" coordorigin="543,11004" coordsize="2,4793">
              <v:shape style="position:absolute;left:543;top:11004;width:2;height:4793" coordorigin="543,11004" coordsize="0,4793" path="m543,15798l543,11004e" filled="f" stroked="t" strokeweight=".711962pt" strokecolor="#747474">
                <v:path arrowok="t"/>
              </v:shape>
            </v:group>
            <v:group style="position:absolute;left:2274;top:12126;width:2;height:439" coordorigin="2274,12126" coordsize="2,439">
              <v:shape style="position:absolute;left:2274;top:12126;width:2;height:439" coordorigin="2274,12126" coordsize="0,439" path="m2274,12566l2274,12126e" filled="f" stroked="t" strokeweight=".474641pt" strokecolor="#646464">
                <v:path arrowok="t"/>
              </v:shape>
            </v:group>
            <v:group style="position:absolute;left:7286;top:12126;width:2;height:439" coordorigin="7286,12126" coordsize="2,439">
              <v:shape style="position:absolute;left:7286;top:12126;width:2;height:439" coordorigin="7286,12126" coordsize="0,439" path="m7286,12566l7286,12126e" filled="f" stroked="t" strokeweight=".474641pt" strokecolor="#444444">
                <v:path arrowok="t"/>
              </v:shape>
            </v:group>
            <v:group style="position:absolute;left:1336;top:11644;width:2;height:2444" coordorigin="1336,11644" coordsize="2,2444">
              <v:shape style="position:absolute;left:1336;top:11644;width:2;height:2444" coordorigin="1336,11644" coordsize="0,2444" path="m1336,14088l1336,11644e" filled="f" stroked="t" strokeweight=".711962pt" strokecolor="#747474">
                <v:path arrowok="t"/>
              </v:shape>
            </v:group>
            <v:group style="position:absolute;left:2274;top:12508;width:2;height:678" coordorigin="2274,12508" coordsize="2,678">
              <v:shape style="position:absolute;left:2274;top:12508;width:2;height:678" coordorigin="2274,12508" coordsize="0,678" path="m2274,13186l2274,12508e" filled="f" stroked="t" strokeweight=".949282pt" strokecolor="#878787">
                <v:path arrowok="t"/>
              </v:shape>
            </v:group>
            <v:group style="position:absolute;left:6664;top:12694;width:2;height:802" coordorigin="6664,12694" coordsize="2,802">
              <v:shape style="position:absolute;left:6664;top:12694;width:2;height:802" coordorigin="6664,12694" coordsize="0,802" path="m6664,13496l6664,12694e" filled="f" stroked="t" strokeweight=".949282pt" strokecolor="#48488C">
                <v:path arrowok="t"/>
              </v:shape>
            </v:group>
            <v:group style="position:absolute;left:7286;top:12508;width:2;height:687" coordorigin="7286,12508" coordsize="2,687">
              <v:shape style="position:absolute;left:7286;top:12508;width:2;height:687" coordorigin="7286,12508" coordsize="0,687" path="m7286,13196l7286,12508e" filled="f" stroked="t" strokeweight=".949282pt" strokecolor="#6B6B6B">
                <v:path arrowok="t"/>
              </v:shape>
            </v:group>
            <v:group style="position:absolute;left:11581;top:12967;width:2;height:363" coordorigin="11581,12967" coordsize="2,363">
              <v:shape style="position:absolute;left:11581;top:12967;width:2;height:363" coordorigin="11581,12967" coordsize="0,363" path="m11581,13329l11581,12967e" filled="f" stroked="t" strokeweight=".474641pt" strokecolor="#707070">
                <v:path arrowok="t"/>
              </v:shape>
            </v:group>
            <v:group style="position:absolute;left:1336;top:12967;width:2;height:363" coordorigin="1336,12967" coordsize="2,363">
              <v:shape style="position:absolute;left:1336;top:12967;width:2;height:363" coordorigin="1336,12967" coordsize="0,363" path="m1336,13329l1336,12967e" filled="f" stroked="t" strokeweight=".474641pt" strokecolor="#545454">
                <v:path arrowok="t"/>
              </v:shape>
            </v:group>
            <v:group style="position:absolute;left:1742;top:13129;width:2;height:530" coordorigin="1742,13129" coordsize="2,530">
              <v:shape style="position:absolute;left:1742;top:13129;width:2;height:530" coordorigin="1742,13129" coordsize="0,530" path="m1742,13659l1742,13129e" filled="f" stroked="t" strokeweight=".474641pt" strokecolor="#4F4F4F">
                <v:path arrowok="t"/>
              </v:shape>
            </v:group>
            <v:group style="position:absolute;left:2274;top:13129;width:2;height:201" coordorigin="2274,13129" coordsize="2,201">
              <v:shape style="position:absolute;left:2274;top:13129;width:2;height:201" coordorigin="2274,13129" coordsize="0,201" path="m2274,13329l2274,13129e" filled="f" stroked="t" strokeweight=".474641pt" strokecolor="#707070">
                <v:path arrowok="t"/>
              </v:shape>
            </v:group>
            <v:group style="position:absolute;left:7286;top:13129;width:2;height:201" coordorigin="7286,13129" coordsize="2,201">
              <v:shape style="position:absolute;left:7286;top:13129;width:2;height:201" coordorigin="7286,13129" coordsize="0,201" path="m7286,13329l7286,13129e" filled="f" stroked="t" strokeweight=".474641pt" strokecolor="#606060">
                <v:path arrowok="t"/>
              </v:shape>
            </v:group>
            <v:group style="position:absolute;left:527;top:13625;width:1215;height:2" coordorigin="527,13625" coordsize="1215,2">
              <v:shape style="position:absolute;left:527;top:13625;width:1215;height:2" coordorigin="527,13625" coordsize="1215,0" path="m527,13625l1742,13625e" filled="f" stroked="t" strokeweight=".237321pt" strokecolor="#7C7C7C">
                <v:path arrowok="t"/>
              </v:shape>
            </v:group>
            <v:group style="position:absolute;left:1728;top:13625;width:195;height:2" coordorigin="1728,13625" coordsize="195,2">
              <v:shape style="position:absolute;left:1728;top:13625;width:195;height:2" coordorigin="1728,13625" coordsize="195,0" path="m1728,13625l1922,13625e" filled="f" stroked="t" strokeweight=".237321pt" strokecolor="#575757">
                <v:path arrowok="t"/>
              </v:shape>
            </v:group>
            <v:group style="position:absolute;left:1922;top:13625;width:356;height:2" coordorigin="1922,13625" coordsize="356,2">
              <v:shape style="position:absolute;left:1922;top:13625;width:356;height:2" coordorigin="1922,13625" coordsize="356,0" path="m1922,13625l2278,13625e" filled="f" stroked="t" strokeweight=".237321pt" strokecolor="#6B6B6B">
                <v:path arrowok="t"/>
              </v:shape>
            </v:group>
            <v:group style="position:absolute;left:2274;top:13272;width:2;height:387" coordorigin="2274,13272" coordsize="2,387">
              <v:shape style="position:absolute;left:2274;top:13272;width:2;height:387" coordorigin="2274,13272" coordsize="0,387" path="m2274,13659l2274,13272e" filled="f" stroked="t" strokeweight=".474641pt" strokecolor="#5B5B5B">
                <v:path arrowok="t"/>
              </v:shape>
            </v:group>
            <v:group style="position:absolute;left:7286;top:13272;width:2;height:382" coordorigin="7286,13272" coordsize="2,382">
              <v:shape style="position:absolute;left:7286;top:13272;width:2;height:382" coordorigin="7286,13272" coordsize="0,382" path="m7286,13654l7286,13272e" filled="f" stroked="t" strokeweight=".474641pt" strokecolor="#444444">
                <v:path arrowok="t"/>
              </v:shape>
            </v:group>
            <v:group style="position:absolute;left:2271;top:13597;width:2;height:329" coordorigin="2271,13597" coordsize="2,329">
              <v:shape style="position:absolute;left:2271;top:13597;width:2;height:329" coordorigin="2271,13597" coordsize="0,329" path="m2271,13926l2271,13597e" filled="f" stroked="t" strokeweight=".711962pt" strokecolor="#7C7C7C">
                <v:path arrowok="t"/>
              </v:shape>
            </v:group>
            <v:group style="position:absolute;left:7286;top:13597;width:2;height:835" coordorigin="7286,13597" coordsize="2,835">
              <v:shape style="position:absolute;left:7286;top:13597;width:2;height:835" coordorigin="7286,13597" coordsize="0,835" path="m7286,14432l7286,13597e" filled="f" stroked="t" strokeweight=".711962pt" strokecolor="#676767">
                <v:path arrowok="t"/>
              </v:shape>
            </v:group>
            <v:group style="position:absolute;left:8719;top:13897;width:2853;height:2" coordorigin="8719,13897" coordsize="2853,2">
              <v:shape style="position:absolute;left:8719;top:13897;width:2853;height:2" coordorigin="8719,13897" coordsize="2853,0" path="m8719,13897l11572,13897e" filled="f" stroked="t" strokeweight="1.661244pt" strokecolor="#676B7C">
                <v:path arrowok="t"/>
              </v:shape>
            </v:group>
            <v:group style="position:absolute;left:11581;top:14031;width:2;height:186" coordorigin="11581,14031" coordsize="2,186">
              <v:shape style="position:absolute;left:11581;top:14031;width:2;height:186" coordorigin="11581,14031" coordsize="0,186" path="m11581,14217l11581,14031e" filled="f" stroked="t" strokeweight=".474641pt" strokecolor="#808080">
                <v:path arrowok="t"/>
              </v:shape>
            </v:group>
            <v:group style="position:absolute;left:11581;top:14160;width:2;height:272" coordorigin="11581,14160" coordsize="2,272">
              <v:shape style="position:absolute;left:11581;top:14160;width:2;height:272" coordorigin="11581,14160" coordsize="0,272" path="m11581,14432l11581,14160e" filled="f" stroked="t" strokeweight=".474641pt" strokecolor="#575757">
                <v:path arrowok="t"/>
              </v:shape>
            </v:group>
            <v:group style="position:absolute;left:1336;top:14031;width:2;height:525" coordorigin="1336,14031" coordsize="2,525">
              <v:shape style="position:absolute;left:1336;top:14031;width:2;height:525" coordorigin="1336,14031" coordsize="0,525" path="m1336,14556l1336,14031e" filled="f" stroked="t" strokeweight=".474641pt" strokecolor="#5B5B5B">
                <v:path arrowok="t"/>
              </v:shape>
            </v:group>
            <v:group style="position:absolute;left:1742;top:14375;width:2;height:454" coordorigin="1742,14375" coordsize="2,454">
              <v:shape style="position:absolute;left:1742;top:14375;width:2;height:454" coordorigin="1742,14375" coordsize="0,454" path="m1742,14828l1742,14375e" filled="f" stroked="t" strokeweight=".474641pt" strokecolor="#4B4B4B">
                <v:path arrowok="t"/>
              </v:shape>
            </v:group>
            <v:group style="position:absolute;left:2271;top:13840;width:2;height:716" coordorigin="2271,13840" coordsize="2,716">
              <v:shape style="position:absolute;left:2271;top:13840;width:2;height:716" coordorigin="2271,13840" coordsize="0,716" path="m2271,14556l2271,13840e" filled="f" stroked="t" strokeweight=".949282pt" strokecolor="#909090">
                <v:path arrowok="t"/>
              </v:shape>
            </v:group>
            <v:group style="position:absolute;left:7286;top:14375;width:2;height:454" coordorigin="7286,14375" coordsize="2,454">
              <v:shape style="position:absolute;left:7286;top:14375;width:2;height:454" coordorigin="7286,14375" coordsize="0,454" path="m7286,14828l7286,14375e" filled="f" stroked="t" strokeweight=".474641pt" strokecolor="#545454">
                <v:path arrowok="t"/>
              </v:shape>
            </v:group>
            <v:group style="position:absolute;left:2274;top:14499;width:2;height:329" coordorigin="2274,14499" coordsize="2,329">
              <v:shape style="position:absolute;left:2274;top:14499;width:2;height:329" coordorigin="2274,14499" coordsize="0,329" path="m2274,14828l2274,14499e" filled="f" stroked="t" strokeweight=".474641pt" strokecolor="#646464">
                <v:path arrowok="t"/>
              </v:shape>
            </v:group>
            <v:group style="position:absolute;left:1336;top:14499;width:2;height:855" coordorigin="1336,14499" coordsize="2,855">
              <v:shape style="position:absolute;left:1336;top:14499;width:2;height:855" coordorigin="1336,14499" coordsize="0,855" path="m1336,15354l1336,14499e" filled="f" stroked="t" strokeweight=".711962pt" strokecolor="#7C7C7C">
                <v:path arrowok="t"/>
              </v:shape>
            </v:group>
            <v:group style="position:absolute;left:2796;top:15120;width:2634;height:2" coordorigin="2796,15120" coordsize="2634,2">
              <v:shape style="position:absolute;left:2796;top:15120;width:2634;height:2" coordorigin="2796,15120" coordsize="2634,0" path="m2796,15120l5430,15120e" filled="f" stroked="t" strokeweight=".237321pt" strokecolor="#5B6483">
                <v:path arrowok="t"/>
              </v:shape>
            </v:group>
            <v:group style="position:absolute;left:541;top:15091;width:2;height:263" coordorigin="541,15091" coordsize="2,263">
              <v:shape style="position:absolute;left:541;top:15091;width:2;height:263" coordorigin="541,15091" coordsize="0,263" path="m541,15354l541,15091e" filled="f" stroked="t" strokeweight=".474641pt" strokecolor="#5B5B5B">
                <v:path arrowok="t"/>
              </v:shape>
            </v:group>
            <v:group style="position:absolute;left:7288;top:14723;width:2;height:1079" coordorigin="7288,14723" coordsize="2,1079">
              <v:shape style="position:absolute;left:7288;top:14723;width:2;height:1079" coordorigin="7288,14723" coordsize="0,1079" path="m7288,15802l7288,14723e" filled="f" stroked="t" strokeweight=".711962pt" strokecolor="#707070">
                <v:path arrowok="t"/>
              </v:shape>
            </v:group>
            <v:group style="position:absolute;left:532;top:15793;width:11054;height:2" coordorigin="532,15793" coordsize="11054,2">
              <v:shape style="position:absolute;left:532;top:15793;width:11054;height:2" coordorigin="532,15793" coordsize="11054,0" path="m532,15793l11586,15793e" filled="f" stroked="t" strokeweight=".711962pt" strokecolor="#939393">
                <v:path arrowok="t"/>
              </v:shape>
            </v:group>
            <v:group style="position:absolute;left:1336;top:15296;width:2;height:497" coordorigin="1336,15296" coordsize="2,497">
              <v:shape style="position:absolute;left:1336;top:15296;width:2;height:497" coordorigin="1336,15296" coordsize="0,497" path="m1336,15793l1336,15296e" filled="f" stroked="t" strokeweight=".474641pt" strokecolor="#606060">
                <v:path arrowok="t"/>
              </v:shape>
            </v:group>
            <v:group style="position:absolute;left:1740;top:14771;width:2;height:1026" coordorigin="1740,14771" coordsize="2,1026">
              <v:shape style="position:absolute;left:1740;top:14771;width:2;height:1026" coordorigin="1740,14771" coordsize="0,1026" path="m1740,15798l1740,14771e" filled="f" stroked="t" strokeweight=".949282pt" strokecolor="#7C7C7C">
                <v:path arrowok="t"/>
              </v:shape>
            </v:group>
            <v:group style="position:absolute;left:2271;top:14771;width:2;height:1031" coordorigin="2271,14771" coordsize="2,1031">
              <v:shape style="position:absolute;left:2271;top:14771;width:2;height:1031" coordorigin="2271,14771" coordsize="0,1031" path="m2271,15802l2271,14771e" filled="f" stroked="t" strokeweight=".949282pt" strokecolor="#8C8C8C">
                <v:path arrowok="t"/>
              </v:shape>
            </v:group>
            <v:group style="position:absolute;left:2236;top:15788;width:589;height:2" coordorigin="2236,15788" coordsize="589,2">
              <v:shape style="position:absolute;left:2236;top:15788;width:589;height:2" coordorigin="2236,15788" coordsize="589,0" path="m2236,15788l2824,15788e" filled="f" stroked="t" strokeweight=".474641pt" strokecolor="#777777">
                <v:path arrowok="t"/>
              </v:shape>
            </v:group>
            <v:group style="position:absolute;left:3726;top:15788;width:218;height:2" coordorigin="3726,15788" coordsize="218,2">
              <v:shape style="position:absolute;left:3726;top:15788;width:218;height:2" coordorigin="3726,15788" coordsize="218,0" path="m3726,15788l3944,15788e" filled="f" stroked="t" strokeweight=".474641pt" strokecolor="#747474">
                <v:path arrowok="t"/>
              </v:shape>
            </v:group>
            <v:group style="position:absolute;left:4784;top:15788;width:380;height:2" coordorigin="4784,15788" coordsize="380,2">
              <v:shape style="position:absolute;left:4784;top:15788;width:380;height:2" coordorigin="4784,15788" coordsize="380,0" path="m4784,15788l5164,15788e" filled="f" stroked="t" strokeweight=".474641pt" strokecolor="#838383">
                <v:path arrowok="t"/>
              </v:shape>
            </v:group>
            <v:group style="position:absolute;left:6626;top:15793;width:399;height:2" coordorigin="6626,15793" coordsize="399,2">
              <v:shape style="position:absolute;left:6626;top:15793;width:399;height:2" coordorigin="6626,15793" coordsize="399,0" path="m6626,15793l7025,15793e" filled="f" stroked="t" strokeweight=".474641pt" strokecolor="#8C8C8C">
                <v:path arrowok="t"/>
              </v:shape>
            </v:group>
            <v:group style="position:absolute;left:9431;top:15795;width:1201;height:2" coordorigin="9431,15795" coordsize="1201,2">
              <v:shape style="position:absolute;left:9431;top:15795;width:1201;height:2" coordorigin="9431,15795" coordsize="1201,0" path="m9431,15795l10632,15795e" filled="f" stroked="t" strokeweight=".711962pt" strokecolor="#979797">
                <v:path arrowok="t"/>
              </v:shape>
            </v:group>
            <v:group style="position:absolute;left:11581;top:15296;width:2;height:511" coordorigin="11581,15296" coordsize="2,511">
              <v:shape style="position:absolute;left:11581;top:15296;width:2;height:511" coordorigin="11581,15296" coordsize="0,511" path="m11581,15807l11581,15296e" filled="f" stroked="t" strokeweight=".474641pt" strokecolor="#6B6B6B">
                <v:path arrowok="t"/>
              </v:shape>
            </v:group>
            <w10:wrap type="none"/>
          </v:group>
        </w:pict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364" w:right="-20"/>
        <w:jc w:val="left"/>
        <w:tabs>
          <w:tab w:pos="388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484848"/>
          <w:spacing w:val="0"/>
          <w:w w:val="162"/>
          <w:b/>
          <w:bCs/>
        </w:rPr>
        <w:t>Ad</w:t>
      </w:r>
      <w:r>
        <w:rPr>
          <w:rFonts w:ascii="Arial" w:hAnsi="Arial" w:cs="Arial" w:eastAsia="Arial"/>
          <w:sz w:val="25"/>
          <w:szCs w:val="25"/>
          <w:color w:val="484848"/>
          <w:spacing w:val="0"/>
          <w:w w:val="162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484848"/>
          <w:spacing w:val="0"/>
          <w:w w:val="162"/>
          <w:b/>
          <w:bCs/>
        </w:rPr>
        <w:t>ma</w:t>
      </w:r>
      <w:r>
        <w:rPr>
          <w:rFonts w:ascii="Arial" w:hAnsi="Arial" w:cs="Arial" w:eastAsia="Arial"/>
          <w:sz w:val="25"/>
          <w:szCs w:val="25"/>
          <w:color w:val="484848"/>
          <w:spacing w:val="-109"/>
          <w:w w:val="162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484848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5"/>
          <w:szCs w:val="25"/>
          <w:color w:val="484848"/>
          <w:spacing w:val="0"/>
          <w:w w:val="79"/>
          <w:b/>
          <w:bCs/>
        </w:rPr>
        <w:t>OP</w:t>
      </w:r>
      <w:r>
        <w:rPr>
          <w:rFonts w:ascii="Arial" w:hAnsi="Arial" w:cs="Arial" w:eastAsia="Arial"/>
          <w:sz w:val="25"/>
          <w:szCs w:val="25"/>
          <w:color w:val="484848"/>
          <w:spacing w:val="0"/>
          <w:w w:val="80"/>
          <w:b/>
          <w:bCs/>
        </w:rPr>
        <w:t>Ç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254" w:lineRule="exact"/>
        <w:ind w:left="105" w:right="-20"/>
        <w:jc w:val="left"/>
        <w:tabs>
          <w:tab w:pos="236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5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5"/>
        </w:rPr>
      </w:r>
      <w:r>
        <w:rPr>
          <w:rFonts w:ascii="Arial" w:hAnsi="Arial" w:cs="Arial" w:eastAsia="Arial"/>
          <w:sz w:val="23"/>
          <w:szCs w:val="23"/>
          <w:color w:val="606060"/>
          <w:spacing w:val="-11"/>
          <w:w w:val="104"/>
          <w:b/>
          <w:bCs/>
          <w:position w:val="0"/>
        </w:rPr>
        <w:t>l</w:t>
      </w:r>
      <w:r>
        <w:rPr>
          <w:rFonts w:ascii="Arial" w:hAnsi="Arial" w:cs="Arial" w:eastAsia="Arial"/>
          <w:sz w:val="23"/>
          <w:szCs w:val="23"/>
          <w:color w:val="484848"/>
          <w:spacing w:val="0"/>
          <w:w w:val="67"/>
          <w:b/>
          <w:bCs/>
          <w:position w:val="0"/>
        </w:rPr>
        <w:t>t</w:t>
      </w:r>
      <w:r>
        <w:rPr>
          <w:rFonts w:ascii="Arial" w:hAnsi="Arial" w:cs="Arial" w:eastAsia="Arial"/>
          <w:sz w:val="23"/>
          <w:szCs w:val="23"/>
          <w:color w:val="484848"/>
          <w:spacing w:val="-14"/>
          <w:w w:val="67"/>
          <w:b/>
          <w:bCs/>
          <w:position w:val="0"/>
        </w:rPr>
        <w:t>f</w:t>
      </w:r>
      <w:r>
        <w:rPr>
          <w:rFonts w:ascii="Arial" w:hAnsi="Arial" w:cs="Arial" w:eastAsia="Arial"/>
          <w:sz w:val="23"/>
          <w:szCs w:val="23"/>
          <w:color w:val="484848"/>
          <w:spacing w:val="0"/>
          <w:w w:val="73"/>
          <w:b/>
          <w:bCs/>
          <w:position w:val="0"/>
        </w:rPr>
        <w:t>g</w:t>
      </w:r>
      <w:r>
        <w:rPr>
          <w:rFonts w:ascii="Arial" w:hAnsi="Arial" w:cs="Arial" w:eastAsia="Arial"/>
          <w:sz w:val="23"/>
          <w:szCs w:val="23"/>
          <w:color w:val="484848"/>
          <w:spacing w:val="0"/>
          <w:w w:val="74"/>
          <w:b/>
          <w:bCs/>
          <w:position w:val="0"/>
        </w:rPr>
        <w:t>e</w:t>
      </w:r>
      <w:r>
        <w:rPr>
          <w:rFonts w:ascii="Arial" w:hAnsi="Arial" w:cs="Arial" w:eastAsia="Arial"/>
          <w:sz w:val="23"/>
          <w:szCs w:val="23"/>
          <w:color w:val="484848"/>
          <w:spacing w:val="-23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74"/>
          <w:b/>
          <w:bCs/>
          <w:position w:val="0"/>
        </w:rPr>
        <w:t>A</w:t>
      </w:r>
      <w:r>
        <w:rPr>
          <w:rFonts w:ascii="Arial" w:hAnsi="Arial" w:cs="Arial" w:eastAsia="Arial"/>
          <w:sz w:val="23"/>
          <w:szCs w:val="23"/>
          <w:color w:val="606060"/>
          <w:spacing w:val="-6"/>
          <w:w w:val="74"/>
          <w:b/>
          <w:bCs/>
          <w:position w:val="0"/>
        </w:rPr>
        <w:t>m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74"/>
          <w:b/>
          <w:bCs/>
          <w:position w:val="0"/>
        </w:rPr>
        <w:t>;</w:t>
      </w:r>
      <w:r>
        <w:rPr>
          <w:rFonts w:ascii="Arial" w:hAnsi="Arial" w:cs="Arial" w:eastAsia="Arial"/>
          <w:sz w:val="23"/>
          <w:szCs w:val="23"/>
          <w:color w:val="363636"/>
          <w:spacing w:val="1"/>
          <w:w w:val="74"/>
          <w:b/>
          <w:bCs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7580B3"/>
          <w:spacing w:val="0"/>
          <w:w w:val="100"/>
          <w:b/>
          <w:bCs/>
          <w:position w:val="0"/>
        </w:rPr>
        <w:t>·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02" w:lineRule="exact"/>
        <w:ind w:left="2326" w:right="-69"/>
        <w:jc w:val="left"/>
        <w:tabs>
          <w:tab w:pos="470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5E6BAA"/>
          <w:spacing w:val="0"/>
          <w:w w:val="211"/>
        </w:rPr>
        <w:t>--</w:t>
      </w:r>
      <w:r>
        <w:rPr>
          <w:rFonts w:ascii="Arial" w:hAnsi="Arial" w:cs="Arial" w:eastAsia="Arial"/>
          <w:sz w:val="19"/>
          <w:szCs w:val="19"/>
          <w:color w:val="5E6BAA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5E6BAA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</w:rPr>
        <w:t>Sedat</w:t>
      </w:r>
      <w:r>
        <w:rPr>
          <w:rFonts w:ascii="Arial" w:hAnsi="Arial" w:cs="Arial" w:eastAsia="Arial"/>
          <w:sz w:val="19"/>
          <w:szCs w:val="19"/>
          <w:color w:val="363636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2"/>
        </w:rPr>
        <w:t>YILMAZ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1" w:lineRule="exact"/>
        <w:ind w:right="279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A.A.K.P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right="-20"/>
        <w:jc w:val="left"/>
        <w:tabs>
          <w:tab w:pos="320" w:val="left"/>
          <w:tab w:pos="110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5"/>
          <w:szCs w:val="15"/>
          <w:color w:val="B1B1B1"/>
          <w:spacing w:val="-19"/>
          <w:w w:val="117"/>
          <w:position w:val="-1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7C7C7C"/>
          <w:spacing w:val="0"/>
          <w:w w:val="260"/>
          <w:position w:val="-1"/>
        </w:rPr>
        <w:t>,</w:t>
      </w:r>
      <w:r>
        <w:rPr>
          <w:rFonts w:ascii="Times New Roman" w:hAnsi="Times New Roman" w:cs="Times New Roman" w:eastAsia="Times New Roman"/>
          <w:sz w:val="15"/>
          <w:szCs w:val="15"/>
          <w:color w:val="7C7C7C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7C7C7C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5"/>
          <w:szCs w:val="15"/>
          <w:color w:val="484848"/>
          <w:spacing w:val="0"/>
          <w:w w:val="137"/>
          <w:b/>
          <w:bCs/>
          <w:position w:val="-1"/>
        </w:rPr>
        <w:t>l</w:t>
      </w:r>
      <w:r>
        <w:rPr>
          <w:rFonts w:ascii="Times New Roman" w:hAnsi="Times New Roman" w:cs="Times New Roman" w:eastAsia="Times New Roman"/>
          <w:sz w:val="15"/>
          <w:szCs w:val="15"/>
          <w:color w:val="484848"/>
          <w:spacing w:val="-1"/>
          <w:w w:val="138"/>
          <w:b/>
          <w:bCs/>
          <w:position w:val="-1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606060"/>
          <w:spacing w:val="-11"/>
          <w:w w:val="75"/>
          <w:b/>
          <w:bCs/>
          <w:position w:val="-1"/>
        </w:rPr>
        <w:t>i</w:t>
      </w:r>
      <w:r>
        <w:rPr>
          <w:rFonts w:ascii="Times New Roman" w:hAnsi="Times New Roman" w:cs="Times New Roman" w:eastAsia="Times New Roman"/>
          <w:sz w:val="15"/>
          <w:szCs w:val="15"/>
          <w:color w:val="7C7C7C"/>
          <w:spacing w:val="-31"/>
          <w:w w:val="98"/>
          <w:b/>
          <w:bCs/>
          <w:position w:val="-1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606060"/>
          <w:spacing w:val="0"/>
          <w:w w:val="49"/>
          <w:b/>
          <w:bCs/>
          <w:position w:val="-1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606060"/>
          <w:spacing w:val="0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606060"/>
          <w:spacing w:val="-12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7C7C7C"/>
          <w:spacing w:val="0"/>
          <w:w w:val="67"/>
          <w:b/>
          <w:bCs/>
          <w:position w:val="-1"/>
        </w:rPr>
        <w:t>-</w:t>
      </w:r>
      <w:r>
        <w:rPr>
          <w:rFonts w:ascii="Times New Roman" w:hAnsi="Times New Roman" w:cs="Times New Roman" w:eastAsia="Times New Roman"/>
          <w:sz w:val="15"/>
          <w:szCs w:val="15"/>
          <w:color w:val="7C7C7C"/>
          <w:spacing w:val="0"/>
          <w:w w:val="100"/>
          <w:b/>
          <w:bCs/>
          <w:position w:val="-1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7C7C7C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9"/>
          <w:szCs w:val="9"/>
          <w:color w:val="7C7C7C"/>
          <w:spacing w:val="0"/>
          <w:w w:val="100"/>
          <w:b/>
          <w:bCs/>
          <w:position w:val="-1"/>
        </w:rPr>
        <w:t>#-.</w:t>
      </w:r>
      <w:r>
        <w:rPr>
          <w:rFonts w:ascii="Times New Roman" w:hAnsi="Times New Roman" w:cs="Times New Roman" w:eastAsia="Times New Roman"/>
          <w:sz w:val="9"/>
          <w:szCs w:val="9"/>
          <w:color w:val="7C7C7C"/>
          <w:spacing w:val="0"/>
          <w:w w:val="100"/>
          <w:b/>
          <w:bCs/>
          <w:position w:val="-1"/>
        </w:rPr>
        <w:t>       </w:t>
      </w:r>
      <w:r>
        <w:rPr>
          <w:rFonts w:ascii="Times New Roman" w:hAnsi="Times New Roman" w:cs="Times New Roman" w:eastAsia="Times New Roman"/>
          <w:sz w:val="9"/>
          <w:szCs w:val="9"/>
          <w:color w:val="7C7C7C"/>
          <w:spacing w:val="17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84848"/>
          <w:spacing w:val="-2"/>
          <w:w w:val="54"/>
          <w:b/>
          <w:bCs/>
          <w:position w:val="-1"/>
        </w:rPr>
        <w:t>(</w:t>
      </w:r>
      <w:r>
        <w:rPr>
          <w:rFonts w:ascii="Times New Roman" w:hAnsi="Times New Roman" w:cs="Times New Roman" w:eastAsia="Times New Roman"/>
          <w:sz w:val="22"/>
          <w:szCs w:val="22"/>
          <w:color w:val="979797"/>
          <w:spacing w:val="0"/>
          <w:w w:val="190"/>
          <w:b/>
          <w:bCs/>
          <w:position w:val="-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22" w:lineRule="exact"/>
        <w:ind w:left="100" w:right="-20"/>
        <w:jc w:val="left"/>
        <w:tabs>
          <w:tab w:pos="54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Arial" w:hAnsi="Arial" w:cs="Arial" w:eastAsia="Arial"/>
          <w:sz w:val="14"/>
          <w:szCs w:val="14"/>
          <w:color w:val="7C7C7C"/>
          <w:spacing w:val="-20"/>
          <w:w w:val="170"/>
          <w:position w:val="1"/>
        </w:rPr>
        <w:t>·</w:t>
      </w:r>
      <w:r>
        <w:rPr>
          <w:rFonts w:ascii="Arial" w:hAnsi="Arial" w:cs="Arial" w:eastAsia="Arial"/>
          <w:sz w:val="14"/>
          <w:szCs w:val="14"/>
          <w:color w:val="979797"/>
          <w:spacing w:val="0"/>
          <w:w w:val="61"/>
          <w:position w:val="1"/>
        </w:rPr>
        <w:t>-.:</w:t>
      </w:r>
      <w:r>
        <w:rPr>
          <w:rFonts w:ascii="Arial" w:hAnsi="Arial" w:cs="Arial" w:eastAsia="Arial"/>
          <w:sz w:val="14"/>
          <w:szCs w:val="14"/>
          <w:color w:val="979797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979797"/>
          <w:spacing w:val="-1"/>
          <w:w w:val="100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606060"/>
          <w:spacing w:val="0"/>
          <w:w w:val="82"/>
          <w:position w:val="1"/>
        </w:rPr>
        <w:t>•</w:t>
      </w:r>
      <w:r>
        <w:rPr>
          <w:rFonts w:ascii="Arial" w:hAnsi="Arial" w:cs="Arial" w:eastAsia="Arial"/>
          <w:sz w:val="14"/>
          <w:szCs w:val="14"/>
          <w:color w:val="606060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606060"/>
          <w:spacing w:val="0"/>
          <w:w w:val="100"/>
          <w:position w:val="1"/>
        </w:rPr>
      </w:r>
      <w:r>
        <w:rPr>
          <w:rFonts w:ascii="Arial" w:hAnsi="Arial" w:cs="Arial" w:eastAsia="Arial"/>
          <w:sz w:val="14"/>
          <w:szCs w:val="14"/>
          <w:color w:val="606060"/>
          <w:spacing w:val="-8"/>
          <w:w w:val="100"/>
          <w:i/>
          <w:position w:val="1"/>
        </w:rPr>
        <w:t>l</w:t>
      </w:r>
      <w:r>
        <w:rPr>
          <w:rFonts w:ascii="Arial" w:hAnsi="Arial" w:cs="Arial" w:eastAsia="Arial"/>
          <w:sz w:val="14"/>
          <w:szCs w:val="14"/>
          <w:color w:val="484848"/>
          <w:spacing w:val="0"/>
          <w:w w:val="100"/>
          <w:i/>
          <w:position w:val="1"/>
        </w:rPr>
        <w:t>ı:</w:t>
      </w:r>
      <w:r>
        <w:rPr>
          <w:rFonts w:ascii="Arial" w:hAnsi="Arial" w:cs="Arial" w:eastAsia="Arial"/>
          <w:sz w:val="14"/>
          <w:szCs w:val="14"/>
          <w:color w:val="484848"/>
          <w:spacing w:val="0"/>
          <w:w w:val="100"/>
          <w:i/>
          <w:position w:val="1"/>
        </w:rPr>
        <w:t>   </w:t>
      </w:r>
      <w:r>
        <w:rPr>
          <w:rFonts w:ascii="Arial" w:hAnsi="Arial" w:cs="Arial" w:eastAsia="Arial"/>
          <w:sz w:val="14"/>
          <w:szCs w:val="14"/>
          <w:color w:val="484848"/>
          <w:spacing w:val="19"/>
          <w:w w:val="100"/>
          <w:i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606060"/>
          <w:spacing w:val="0"/>
          <w:w w:val="66"/>
          <w:i/>
          <w:position w:val="1"/>
        </w:rPr>
        <w:t>li:</w:t>
      </w:r>
      <w:r>
        <w:rPr>
          <w:rFonts w:ascii="Arial" w:hAnsi="Arial" w:cs="Arial" w:eastAsia="Arial"/>
          <w:sz w:val="14"/>
          <w:szCs w:val="14"/>
          <w:color w:val="606060"/>
          <w:spacing w:val="0"/>
          <w:w w:val="66"/>
          <w:i/>
          <w:position w:val="1"/>
        </w:rPr>
        <w:t>·</w:t>
      </w:r>
      <w:r>
        <w:rPr>
          <w:rFonts w:ascii="Arial" w:hAnsi="Arial" w:cs="Arial" w:eastAsia="Arial"/>
          <w:sz w:val="14"/>
          <w:szCs w:val="14"/>
          <w:color w:val="606060"/>
          <w:spacing w:val="0"/>
          <w:w w:val="66"/>
          <w:i/>
          <w:position w:val="1"/>
        </w:rPr>
        <w:t>  </w:t>
      </w:r>
      <w:r>
        <w:rPr>
          <w:rFonts w:ascii="Arial" w:hAnsi="Arial" w:cs="Arial" w:eastAsia="Arial"/>
          <w:sz w:val="14"/>
          <w:szCs w:val="14"/>
          <w:color w:val="606060"/>
          <w:spacing w:val="15"/>
          <w:w w:val="66"/>
          <w:i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484848"/>
          <w:spacing w:val="0"/>
          <w:w w:val="100"/>
          <w:position w:val="1"/>
        </w:rPr>
        <w:t>·</w:t>
      </w:r>
      <w:r>
        <w:rPr>
          <w:rFonts w:ascii="Arial" w:hAnsi="Arial" w:cs="Arial" w:eastAsia="Arial"/>
          <w:sz w:val="14"/>
          <w:szCs w:val="14"/>
          <w:color w:val="484848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484848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79797"/>
          <w:spacing w:val="0"/>
          <w:w w:val="183"/>
          <w:i/>
          <w:position w:val="1"/>
        </w:rPr>
        <w:t>f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262" w:right="1452"/>
        <w:jc w:val="center"/>
        <w:tabs>
          <w:tab w:pos="102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606060"/>
          <w:w w:val="64"/>
          <w:b/>
          <w:bCs/>
        </w:rPr>
        <w:t>..</w:t>
      </w:r>
      <w:r>
        <w:rPr>
          <w:rFonts w:ascii="Times New Roman" w:hAnsi="Times New Roman" w:cs="Times New Roman" w:eastAsia="Times New Roman"/>
          <w:sz w:val="10"/>
          <w:szCs w:val="10"/>
          <w:color w:val="606060"/>
          <w:spacing w:val="-4"/>
          <w:w w:val="64"/>
          <w:b/>
          <w:bCs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7C7C7C"/>
          <w:spacing w:val="0"/>
          <w:w w:val="58"/>
          <w:b/>
          <w:bCs/>
        </w:rPr>
        <w:t>,.":'</w:t>
      </w:r>
      <w:r>
        <w:rPr>
          <w:rFonts w:ascii="Times New Roman" w:hAnsi="Times New Roman" w:cs="Times New Roman" w:eastAsia="Times New Roman"/>
          <w:sz w:val="10"/>
          <w:szCs w:val="10"/>
          <w:color w:val="7C7C7C"/>
          <w:spacing w:val="-3"/>
          <w:w w:val="59"/>
          <w:b/>
          <w:bCs/>
        </w:rPr>
        <w:t>"</w:t>
      </w:r>
      <w:r>
        <w:rPr>
          <w:rFonts w:ascii="Times New Roman" w:hAnsi="Times New Roman" w:cs="Times New Roman" w:eastAsia="Times New Roman"/>
          <w:sz w:val="10"/>
          <w:szCs w:val="10"/>
          <w:color w:val="7C7C7C"/>
          <w:spacing w:val="0"/>
          <w:w w:val="80"/>
          <w:b/>
          <w:bCs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7C7C7C"/>
          <w:spacing w:val="-6"/>
          <w:w w:val="80"/>
          <w:b/>
          <w:bCs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B1B1B1"/>
          <w:spacing w:val="0"/>
          <w:w w:val="116"/>
          <w:b/>
          <w:bCs/>
        </w:rPr>
        <w:t>:</w:t>
      </w:r>
      <w:r>
        <w:rPr>
          <w:rFonts w:ascii="Times New Roman" w:hAnsi="Times New Roman" w:cs="Times New Roman" w:eastAsia="Times New Roman"/>
          <w:sz w:val="10"/>
          <w:szCs w:val="10"/>
          <w:color w:val="B1B1B1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606060"/>
          <w:spacing w:val="0"/>
          <w:w w:val="93"/>
          <w:b/>
          <w:bCs/>
        </w:rPr>
        <w:t>t</w:t>
      </w:r>
      <w:r>
        <w:rPr>
          <w:rFonts w:ascii="Times New Roman" w:hAnsi="Times New Roman" w:cs="Times New Roman" w:eastAsia="Times New Roman"/>
          <w:sz w:val="10"/>
          <w:szCs w:val="10"/>
          <w:color w:val="7C7C7C"/>
          <w:spacing w:val="0"/>
          <w:w w:val="68"/>
          <w:b/>
          <w:bCs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7C7C7C"/>
          <w:spacing w:val="-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79797"/>
          <w:spacing w:val="3"/>
          <w:w w:val="85"/>
          <w:b/>
          <w:bCs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979797"/>
          <w:spacing w:val="0"/>
          <w:w w:val="115"/>
          <w:b/>
          <w:bCs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979797"/>
          <w:spacing w:val="-8"/>
          <w:w w:val="115"/>
          <w:b/>
          <w:bCs/>
        </w:rPr>
        <w:t>.</w:t>
      </w:r>
      <w:r>
        <w:rPr>
          <w:rFonts w:ascii="Arial" w:hAnsi="Arial" w:cs="Arial" w:eastAsia="Arial"/>
          <w:sz w:val="10"/>
          <w:szCs w:val="10"/>
          <w:color w:val="B1B1B1"/>
          <w:spacing w:val="0"/>
          <w:w w:val="138"/>
          <w:b/>
          <w:bCs/>
        </w:rPr>
        <w:t>ı</w:t>
      </w:r>
      <w:r>
        <w:rPr>
          <w:rFonts w:ascii="Arial" w:hAnsi="Arial" w:cs="Arial" w:eastAsia="Arial"/>
          <w:sz w:val="10"/>
          <w:szCs w:val="10"/>
          <w:color w:val="B1B1B1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0"/>
          <w:szCs w:val="10"/>
          <w:color w:val="B1B1B1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8"/>
          <w:szCs w:val="8"/>
          <w:color w:val="484848"/>
          <w:spacing w:val="2"/>
          <w:w w:val="120"/>
          <w:b/>
          <w:bCs/>
          <w:i/>
        </w:rPr>
        <w:t>t</w:t>
      </w:r>
      <w:r>
        <w:rPr>
          <w:rFonts w:ascii="Times New Roman" w:hAnsi="Times New Roman" w:cs="Times New Roman" w:eastAsia="Times New Roman"/>
          <w:sz w:val="8"/>
          <w:szCs w:val="8"/>
          <w:color w:val="606060"/>
          <w:spacing w:val="0"/>
          <w:w w:val="172"/>
          <w:b/>
          <w:bCs/>
          <w:i/>
        </w:rPr>
        <w:t>l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280" w:bottom="280" w:left="460" w:right="280"/>
          <w:cols w:num="2" w:equalWidth="0">
            <w:col w:w="6010" w:space="2534"/>
            <w:col w:w="2636"/>
          </w:cols>
        </w:sectPr>
      </w:pPr>
      <w:rPr/>
    </w:p>
    <w:p>
      <w:pPr>
        <w:spacing w:before="59" w:after="0" w:line="223" w:lineRule="auto"/>
        <w:ind w:left="564" w:right="280" w:firstLine="-156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4"/>
          <w:szCs w:val="84"/>
          <w:color w:val="363636"/>
          <w:spacing w:val="-386"/>
          <w:w w:val="225"/>
          <w:i/>
          <w:position w:val="12"/>
        </w:rPr>
        <w:t>l</w:t>
      </w:r>
      <w:r>
        <w:rPr>
          <w:rFonts w:ascii="Arial" w:hAnsi="Arial" w:cs="Arial" w:eastAsia="Arial"/>
          <w:sz w:val="14"/>
          <w:szCs w:val="14"/>
          <w:color w:val="363636"/>
          <w:spacing w:val="5"/>
          <w:w w:val="117"/>
          <w:position w:val="0"/>
        </w:rPr>
        <w:t>/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17"/>
          <w:position w:val="0"/>
        </w:rPr>
        <w:t>ZMIR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17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5"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5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14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11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-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6" w:lineRule="auto"/>
        <w:ind w:left="382" w:right="4442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2"/>
        </w:rPr>
        <w:t>BAŞKANLIÖI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2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7" w:after="0" w:line="240" w:lineRule="auto"/>
        <w:ind w:left="1131" w:right="5274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9"/>
          <w:w w:val="10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ANGIN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295" w:right="-20"/>
        <w:jc w:val="left"/>
        <w:tabs>
          <w:tab w:pos="4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15:44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29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Erdem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KIZILKAYA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267" w:right="-20"/>
        <w:jc w:val="left"/>
        <w:tabs>
          <w:tab w:pos="4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  <w:t>ı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  <w:t>n</w:t>
      </w:r>
      <w:r>
        <w:rPr>
          <w:rFonts w:ascii="Arial" w:hAnsi="Arial" w:cs="Arial" w:eastAsia="Arial"/>
          <w:sz w:val="18"/>
          <w:szCs w:val="18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5"/>
        </w:rPr>
        <w:t>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44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15:50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380" w:bottom="280" w:left="160" w:right="140"/>
          <w:cols w:num="2" w:equalWidth="0">
            <w:col w:w="2023" w:space="1293"/>
            <w:col w:w="8304"/>
          </w:cols>
        </w:sectPr>
      </w:pPr>
      <w:rPr/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5" w:after="0" w:line="240" w:lineRule="auto"/>
        <w:ind w:left="1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3.21344pt;margin-top:11.337861pt;width:570.915852pt;height:403.03252pt;mso-position-horizontal-relative:page;mso-position-vertical-relative:paragraph;z-index:-15706" coordorigin="264,227" coordsize="11418,8061">
            <v:shape style="position:absolute;left:4896;top:467;width:4474;height:806" type="#_x0000_t75">
              <v:imagedata r:id="rId17" o:title=""/>
            </v:shape>
            <v:shape style="position:absolute;left:288;top:2407;width:2227;height:2016" type="#_x0000_t75">
              <v:imagedata r:id="rId18" o:title=""/>
            </v:shape>
            <v:group style="position:absolute;left:2350;top:236;width:2;height:2189" coordorigin="2350,236" coordsize="2,2189">
              <v:shape style="position:absolute;left:2350;top:236;width:2;height:2189" coordorigin="2350,236" coordsize="0,2189" path="m2350,2425l2350,236e" filled="f" stroked="t" strokeweight=".95232pt" strokecolor="#606060">
                <v:path arrowok="t"/>
              </v:shape>
            </v:group>
            <v:group style="position:absolute;left:271;top:494;width:4614;height:2" coordorigin="271,494" coordsize="4614,2">
              <v:shape style="position:absolute;left:271;top:494;width:4614;height:2" coordorigin="271,494" coordsize="4614,0" path="m271,494l4885,494e" filled="f" stroked="t" strokeweight=".71424pt" strokecolor="#5B5B5B">
                <v:path arrowok="t"/>
              </v:shape>
            </v:group>
            <v:group style="position:absolute;left:281;top:1221;width:4604;height:2" coordorigin="281,1221" coordsize="4604,2">
              <v:shape style="position:absolute;left:281;top:1221;width:4604;height:2" coordorigin="281,1221" coordsize="4604,0" path="m281,1221l4885,1221e" filled="f" stroked="t" strokeweight=".71424pt" strokecolor="#676767">
                <v:path arrowok="t"/>
              </v:shape>
            </v:group>
            <v:group style="position:absolute;left:9109;top:729;width:2547;height:2" coordorigin="9109,729" coordsize="2547,2">
              <v:shape style="position:absolute;left:9109;top:729;width:2547;height:2" coordorigin="9109,729" coordsize="2547,0" path="m9109,729l11656,729e" filled="f" stroked="t" strokeweight=".71424pt" strokecolor="#606060">
                <v:path arrowok="t"/>
              </v:shape>
            </v:group>
            <v:group style="position:absolute;left:9266;top:968;width:2395;height:2" coordorigin="9266,968" coordsize="2395,2">
              <v:shape style="position:absolute;left:9266;top:968;width:2395;height:2" coordorigin="9266,968" coordsize="2395,0" path="m9266,968l11661,968e" filled="f" stroked="t" strokeweight=".71424pt" strokecolor="#606060">
                <v:path arrowok="t"/>
              </v:shape>
            </v:group>
            <v:group style="position:absolute;left:357;top:2021;width:11304;height:2" coordorigin="357,2021" coordsize="11304,2">
              <v:shape style="position:absolute;left:357;top:2021;width:11304;height:2" coordorigin="357,2021" coordsize="11304,0" path="m357,2021l11661,2021e" filled="f" stroked="t" strokeweight=".71424pt" strokecolor="#5B5B5B">
                <v:path arrowok="t"/>
              </v:shape>
            </v:group>
            <v:group style="position:absolute;left:1164;top:4347;width:2;height:3929" coordorigin="1164,4347" coordsize="2,3929">
              <v:shape style="position:absolute;left:1164;top:4347;width:2;height:3929" coordorigin="1164,4347" coordsize="0,3929" path="m1164,8275l1164,4347e" filled="f" stroked="t" strokeweight=".71424pt" strokecolor="#4B4B4B">
                <v:path arrowok="t"/>
              </v:shape>
            </v:group>
            <v:group style="position:absolute;left:2428;top:2863;width:9238;height:2" coordorigin="2428,2863" coordsize="9238,2">
              <v:shape style="position:absolute;left:2428;top:2863;width:9238;height:2" coordorigin="2428,2863" coordsize="9238,0" path="m2428,2863l11666,2863e" filled="f" stroked="t" strokeweight=".71424pt" strokecolor="#606060">
                <v:path arrowok="t"/>
              </v:shape>
            </v:group>
            <v:group style="position:absolute;left:2428;top:3106;width:9247;height:2" coordorigin="2428,3106" coordsize="9247,2">
              <v:shape style="position:absolute;left:2428;top:3106;width:9247;height:2" coordorigin="2428,3106" coordsize="9247,0" path="m2428,3106l11675,3106e" filled="f" stroked="t" strokeweight=".71424pt" strokecolor="#5B5B5B">
                <v:path arrowok="t"/>
              </v:shape>
            </v:group>
            <v:group style="position:absolute;left:2428;top:3345;width:9247;height:2" coordorigin="2428,3345" coordsize="9247,2">
              <v:shape style="position:absolute;left:2428;top:3345;width:9247;height:2" coordorigin="2428,3345" coordsize="9247,0" path="m2428,3345l11675,3345e" filled="f" stroked="t" strokeweight=".71424pt" strokecolor="#5B5B5B">
                <v:path arrowok="t"/>
              </v:shape>
            </v:group>
            <v:group style="position:absolute;left:2447;top:3826;width:9228;height:2" coordorigin="2447,3826" coordsize="9228,2">
              <v:shape style="position:absolute;left:2447;top:3826;width:9228;height:2" coordorigin="2447,3826" coordsize="9228,0" path="m2447,3826l11675,3826e" filled="f" stroked="t" strokeweight=".71424pt" strokecolor="#5B5B5B">
                <v:path arrowok="t"/>
              </v:shape>
            </v:group>
            <v:group style="position:absolute;left:2467;top:4065;width:9209;height:2" coordorigin="2467,4065" coordsize="9209,2">
              <v:shape style="position:absolute;left:2467;top:4065;width:9209;height:2" coordorigin="2467,4065" coordsize="9209,0" path="m2467,4065l11675,4065e" filled="f" stroked="t" strokeweight=".71424pt" strokecolor="#606060">
                <v:path arrowok="t"/>
              </v:shape>
            </v:group>
            <v:group style="position:absolute;left:7380;top:4050;width:2;height:4225" coordorigin="7380,4050" coordsize="2,4225">
              <v:shape style="position:absolute;left:7380;top:4050;width:2;height:4225" coordorigin="7380,4050" coordsize="0,4225" path="m7380,8275l7380,4050e" filled="f" stroked="t" strokeweight=".47616pt" strokecolor="#4B4B4B">
                <v:path arrowok="t"/>
              </v:shape>
            </v:group>
            <v:group style="position:absolute;left:2467;top:4306;width:9209;height:2" coordorigin="2467,4306" coordsize="9209,2">
              <v:shape style="position:absolute;left:2467;top:4306;width:9209;height:2" coordorigin="2467,4306" coordsize="9209,0" path="m2467,4306l11675,4306e" filled="f" stroked="t" strokeweight=".71424pt" strokecolor="#606060">
                <v:path arrowok="t"/>
              </v:shape>
            </v:group>
            <v:group style="position:absolute;left:1688;top:4347;width:2;height:3934" coordorigin="1688,4347" coordsize="2,3934">
              <v:shape style="position:absolute;left:1688;top:4347;width:2;height:3934" coordorigin="1688,4347" coordsize="0,3934" path="m1688,8280l1688,4347e" filled="f" stroked="t" strokeweight=".71424pt" strokecolor="#545454">
                <v:path arrowok="t"/>
              </v:shape>
            </v:group>
            <v:group style="position:absolute;left:305;top:6067;width:2076;height:2" coordorigin="305,6067" coordsize="2076,2">
              <v:shape style="position:absolute;left:305;top:6067;width:2076;height:2" coordorigin="305,6067" coordsize="2076,0" path="m305,6067l2381,6067e" filled="f" stroked="t" strokeweight=".71424pt" strokecolor="#646464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7.486084pt;margin-top:-47.570557pt;width:365.333768pt;height:37.516785pt;mso-position-horizontal-relative:page;mso-position-vertical-relative:paragraph;z-index:-15702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473" w:hRule="exact"/>
                    </w:trPr>
                    <w:tc>
                      <w:tcPr>
                        <w:tcW w:w="540" w:type="dxa"/>
                        <w:tcBorders>
                          <w:top w:val="nil" w:sz="6" w:space="0" w:color="auto"/>
                          <w:bottom w:val="single" w:sz="5.71392" w:space="0" w:color="606060"/>
                          <w:left w:val="nil" w:sz="6" w:space="0" w:color="auto"/>
                          <w:right w:val="single" w:sz="3.80928" w:space="0" w:color="48484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436" w:type="dxa"/>
                        <w:tcBorders>
                          <w:top w:val="nil" w:sz="6" w:space="0" w:color="auto"/>
                          <w:bottom w:val="single" w:sz="5.71392" w:space="0" w:color="606060"/>
                          <w:left w:val="single" w:sz="3.80928" w:space="0" w:color="484848"/>
                          <w:right w:val="nil" w:sz="6" w:space="0" w:color="auto"/>
                        </w:tcBorders>
                      </w:tcPr>
                      <w:p>
                        <w:pPr>
                          <w:spacing w:before="18" w:after="0" w:line="240" w:lineRule="auto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Sayısı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96969"/>
                            <w:spacing w:val="0"/>
                            <w:w w:val="137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64" w:type="dxa"/>
                        <w:tcBorders>
                          <w:top w:val="single" w:sz="5.71392" w:space="0" w:color="606060"/>
                          <w:bottom w:val="single" w:sz="5.71392" w:space="0" w:color="606060"/>
                          <w:left w:val="nil" w:sz="6" w:space="0" w:color="auto"/>
                          <w:right w:val="single" w:sz="7.61856" w:space="0" w:color="64646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3859" w:type="dxa"/>
                        <w:tcBorders>
                          <w:top w:val="single" w:sz="5.71392" w:space="0" w:color="606060"/>
                          <w:bottom w:val="single" w:sz="5.71392" w:space="0" w:color="606060"/>
                          <w:left w:val="single" w:sz="7.61856" w:space="0" w:color="646464"/>
                          <w:right w:val="nil" w:sz="6" w:space="0" w:color="auto"/>
                        </w:tcBorders>
                      </w:tcPr>
                      <w:p>
                        <w:pPr>
                          <w:spacing w:before="6" w:after="0" w:line="240" w:lineRule="auto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Personel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5"/>
                          </w:rPr>
                          <w:t>Sayısı: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540" w:type="dxa"/>
                        <w:tcBorders>
                          <w:top w:val="single" w:sz="5.71392" w:space="0" w:color="606060"/>
                          <w:bottom w:val="single" w:sz="5.71392" w:space="0" w:color="646464"/>
                          <w:left w:val="nil" w:sz="6" w:space="0" w:color="auto"/>
                          <w:right w:val="single" w:sz="3.80928" w:space="0" w:color="48484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900" w:type="dxa"/>
                        <w:gridSpan w:val="2"/>
                        <w:tcBorders>
                          <w:top w:val="single" w:sz="5.71392" w:space="0" w:color="606060"/>
                          <w:bottom w:val="single" w:sz="5.71392" w:space="0" w:color="646464"/>
                          <w:left w:val="single" w:sz="3.80928" w:space="0" w:color="484848"/>
                          <w:right w:val="single" w:sz="7.61856" w:space="0" w:color="64646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3859" w:type="dxa"/>
                        <w:tcBorders>
                          <w:top w:val="single" w:sz="5.71392" w:space="0" w:color="606060"/>
                          <w:bottom w:val="single" w:sz="5.71392" w:space="0" w:color="646464"/>
                          <w:left w:val="single" w:sz="7.61856" w:space="0" w:color="646464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duman1ı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görülmüştür.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14" w:lineRule="exact"/>
        <w:ind w:left="116" w:right="-20"/>
        <w:jc w:val="left"/>
        <w:tabs>
          <w:tab w:pos="2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6"/>
          <w:position w:val="-1"/>
        </w:rPr>
        <w:t>Söndi.irme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-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60" w:right="140"/>
        </w:sectPr>
      </w:pPr>
      <w:rPr/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26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right="285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esnasında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yoktu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3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4" w:lineRule="auto"/>
        <w:ind w:left="62" w:right="64" w:firstLine="-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2.48pt;margin-top:-412.354218pt;width:576pt;height:314.879982pt;mso-position-horizontal-relative:page;mso-position-vertical-relative:paragraph;z-index:-15707" coordorigin="250,-8247" coordsize="11520,6298">
            <v:shape style="position:absolute;left:9907;top:-8247;width:960;height:1114" type="#_x0000_t75">
              <v:imagedata r:id="rId19" o:title=""/>
            </v:shape>
            <v:group style="position:absolute;left:267;top:-8206;width:9590;height:2" coordorigin="267,-8206" coordsize="9590,2">
              <v:shape style="position:absolute;left:267;top:-8206;width:9590;height:2" coordorigin="267,-8206" coordsize="9590,0" path="m267,-8206l9857,-8206e" filled="f" stroked="t" strokeweight=".71424pt" strokecolor="#5B5B5B">
                <v:path arrowok="t"/>
              </v:shape>
              <v:shape style="position:absolute;left:250;top:-6749;width:11520;height:4800" type="#_x0000_t75">
                <v:imagedata r:id="rId20" o:title=""/>
              </v:shape>
            </v:group>
            <v:group style="position:absolute;left:271;top:-4464;width:2043;height:2" coordorigin="271,-4464" coordsize="2043,2">
              <v:shape style="position:absolute;left:271;top:-4464;width:2043;height:2" coordorigin="271,-4464" coordsize="2043,0" path="m271,-4464l2314,-4464e" filled="f" stroked="t" strokeweight=".71424pt" strokecolor="#646464">
                <v:path arrowok="t"/>
              </v:shape>
            </v:group>
            <v:group style="position:absolute;left:276;top:-2012;width:2038;height:2" coordorigin="276,-2012" coordsize="2038,2">
              <v:shape style="position:absolute;left:276;top:-2012;width:2038;height:2" coordorigin="276,-2012" coordsize="2038,0" path="m276,-2012l2314,-2012e" filled="f" stroked="t" strokeweight=".71424pt" strokecolor="#5B5B5B">
                <v:path arrowok="t"/>
              </v:shape>
            </v:group>
            <v:group style="position:absolute;left:2326;top:-8211;width:2;height:1482" coordorigin="2326,-8211" coordsize="2,1482">
              <v:shape style="position:absolute;left:2326;top:-8211;width:2;height:1482" coordorigin="2326,-8211" coordsize="0,1482" path="m2326,-6729l2326,-8211e" filled="f" stroked="t" strokeweight=".47616pt" strokecolor="#3F3F3F">
                <v:path arrowok="t"/>
              </v:shape>
            </v:group>
            <v:group style="position:absolute;left:9107;top:-8211;width:2;height:1520" coordorigin="9107,-8211" coordsize="2,1520">
              <v:shape style="position:absolute;left:9107;top:-8211;width:2;height:1520" coordorigin="9107,-8211" coordsize="0,1520" path="m9107,-6691l9107,-8211e" filled="f" stroked="t" strokeweight=".47616pt" strokecolor="#444444">
                <v:path arrowok="t"/>
              </v:shape>
            </v:group>
            <v:group style="position:absolute;left:11623;top:-8216;width:2;height:2844" coordorigin="11623,-8216" coordsize="2,2844">
              <v:shape style="position:absolute;left:11623;top:-8216;width:2;height:2844" coordorigin="11623,-8216" coordsize="0,2844" path="m11623,-5372l11623,-8216e" filled="f" stroked="t" strokeweight=".47616pt" strokecolor="#4F4F4F">
                <v:path arrowok="t"/>
              </v:shape>
            </v:group>
            <v:group style="position:absolute;left:5704;top:-6698;width:5928;height:2" coordorigin="5704,-6698" coordsize="5928,2">
              <v:shape style="position:absolute;left:5704;top:-6698;width:5928;height:2" coordorigin="5704,-6698" coordsize="5928,0" path="m5704,-6698l11633,-6698e" filled="f" stroked="t" strokeweight=".71424pt" strokecolor="#646464">
                <v:path arrowok="t"/>
              </v:shape>
            </v:group>
            <v:group style="position:absolute;left:5181;top:-6457;width:6452;height:2" coordorigin="5181,-6457" coordsize="6452,2">
              <v:shape style="position:absolute;left:5181;top:-6457;width:6452;height:2" coordorigin="5181,-6457" coordsize="6452,0" path="m5181,-6457l11633,-6457e" filled="f" stroked="t" strokeweight=".71424pt" strokecolor="#646464">
                <v:path arrowok="t"/>
              </v:shape>
            </v:group>
            <v:group style="position:absolute;left:5123;top:-6222;width:6509;height:2" coordorigin="5123,-6222" coordsize="6509,2">
              <v:shape style="position:absolute;left:5123;top:-6222;width:6509;height:2" coordorigin="5123,-6222" coordsize="6509,0" path="m5123,-6222l11633,-6222e" filled="f" stroked="t" strokeweight=".71424pt" strokecolor="#646464">
                <v:path arrowok="t"/>
              </v:shape>
            </v:group>
            <v:group style="position:absolute;left:4857;top:-5979;width:6781;height:2" coordorigin="4857,-5979" coordsize="6781,2">
              <v:shape style="position:absolute;left:4857;top:-5979;width:6781;height:2" coordorigin="4857,-5979" coordsize="6781,0" path="m4857,-5979l11637,-5979e" filled="f" stroked="t" strokeweight=".71424pt" strokecolor="#606060">
                <v:path arrowok="t"/>
              </v:shape>
            </v:group>
            <v:group style="position:absolute;left:4462;top:-5740;width:7176;height:2" coordorigin="4462,-5740" coordsize="7176,2">
              <v:shape style="position:absolute;left:4462;top:-5740;width:7176;height:2" coordorigin="4462,-5740" coordsize="7176,0" path="m4462,-5740l11637,-5740e" filled="f" stroked="t" strokeweight=".71424pt" strokecolor="#5B5B5B">
                <v:path arrowok="t"/>
              </v:shape>
            </v:group>
            <v:group style="position:absolute;left:5704;top:-5501;width:5933;height:2" coordorigin="5704,-5501" coordsize="5933,2">
              <v:shape style="position:absolute;left:5704;top:-5501;width:5933;height:2" coordorigin="5704,-5501" coordsize="5933,0" path="m5704,-5501l11637,-5501e" filled="f" stroked="t" strokeweight=".71424pt" strokecolor="#5B5B5B">
                <v:path arrowok="t"/>
              </v:shape>
            </v:group>
            <v:group style="position:absolute;left:7380;top:-3933;width:4266;height:2" coordorigin="7380,-3933" coordsize="4266,2">
              <v:shape style="position:absolute;left:7380;top:-3933;width:4266;height:2" coordorigin="7380,-3933" coordsize="4266,0" path="m7380,-3933l11647,-3933e" filled="f" stroked="t" strokeweight=".71424pt" strokecolor="#707070">
                <v:path arrowok="t"/>
              </v:shape>
            </v:group>
            <v:group style="position:absolute;left:6804;top:-3689;width:4843;height:2" coordorigin="6804,-3689" coordsize="4843,2">
              <v:shape style="position:absolute;left:6804;top:-3689;width:4843;height:2" coordorigin="6804,-3689" coordsize="4843,0" path="m6804,-3689l11647,-3689e" filled="f" stroked="t" strokeweight=".71424pt" strokecolor="#606060">
                <v:path arrowok="t"/>
              </v:shape>
            </v:group>
            <v:group style="position:absolute;left:7380;top:-3450;width:4271;height:2" coordorigin="7380,-3450" coordsize="4271,2">
              <v:shape style="position:absolute;left:7380;top:-3450;width:4271;height:2" coordorigin="7380,-3450" coordsize="4271,0" path="m7380,-3450l11652,-3450e" filled="f" stroked="t" strokeweight=".71424pt" strokecolor="#5B5B5B">
                <v:path arrowok="t"/>
              </v:shape>
            </v:group>
            <v:group style="position:absolute;left:7347;top:-3207;width:4304;height:2" coordorigin="7347,-3207" coordsize="4304,2">
              <v:shape style="position:absolute;left:7347;top:-3207;width:4304;height:2" coordorigin="7347,-3207" coordsize="4304,0" path="m7347,-3207l11652,-3207e" filled="f" stroked="t" strokeweight=".71424pt" strokecolor="#5B5B5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3"/>
        </w:rPr>
        <w:t>görülmüş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9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up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geçenle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tarafından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2"/>
        </w:rPr>
        <w:t>ehven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üşllriileıı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26" w:lineRule="exact"/>
        <w:ind w:left="67" w:right="412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irketi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 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0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both"/>
        <w:spacing w:after="0"/>
        <w:sectPr>
          <w:type w:val="continuous"/>
          <w:pgSz w:w="11920" w:h="16840"/>
          <w:pgMar w:top="280" w:bottom="280" w:left="160" w:right="140"/>
          <w:cols w:num="2" w:equalWidth="0">
            <w:col w:w="1829" w:space="421"/>
            <w:col w:w="9370"/>
          </w:cols>
        </w:sectPr>
      </w:pPr>
      <w:rPr/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60" w:right="140"/>
        </w:sectPr>
      </w:pPr>
      <w:rPr/>
    </w:p>
    <w:p>
      <w:pPr>
        <w:spacing w:before="40" w:after="0" w:line="240" w:lineRule="auto"/>
        <w:ind w:left="23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w w:val="97"/>
        </w:rPr>
        <w:t>ari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2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5"/>
          <w:w w:val="1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1"/>
        </w:rPr>
        <w:t>22/05/2017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26" w:lineRule="exact"/>
        <w:ind w:left="2368" w:right="-7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  <w:position w:val="-1"/>
        </w:rPr>
        <w:t>iDE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  <w:position w:val="-1"/>
        </w:rPr>
        <w:t>N</w:t>
      </w:r>
      <w:r>
        <w:rPr>
          <w:rFonts w:ascii="Arial" w:hAnsi="Arial" w:cs="Arial" w:eastAsia="Arial"/>
          <w:sz w:val="20"/>
          <w:szCs w:val="20"/>
          <w:color w:val="363636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11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1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12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3.POST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-1"/>
        </w:rPr>
        <w:t>BOSTANLI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</w:rPr>
        <w:t>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</w:rPr>
        <w:t>16:25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60" w:right="140"/>
          <w:cols w:num="3" w:equalWidth="0">
            <w:col w:w="5264" w:space="975"/>
            <w:col w:w="901" w:space="1604"/>
            <w:col w:w="2876"/>
          </w:cols>
        </w:sectPr>
      </w:pPr>
      <w:rPr/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60" w:right="140"/>
        </w:sectPr>
      </w:pPr>
      <w:rPr/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1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03.680001pt;height:72.960pt;mso-position-horizontal-relative:char;mso-position-vertical-relative:line" type="#_x0000_t75">
            <v:imagedata r:id="rId2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422" w:lineRule="exact"/>
        <w:ind w:left="524" w:right="-20"/>
        <w:jc w:val="left"/>
        <w:rPr>
          <w:rFonts w:ascii="Arial" w:hAnsi="Arial" w:cs="Arial" w:eastAsia="Arial"/>
          <w:sz w:val="37"/>
          <w:szCs w:val="37"/>
        </w:rPr>
      </w:pPr>
      <w:rPr/>
      <w:r>
        <w:rPr/>
        <w:pict>
          <v:shape style="position:absolute;margin-left:143.039993pt;margin-top:-32.974155pt;width:97.919998pt;height:53.759998pt;mso-position-horizontal-relative:page;mso-position-vertical-relative:paragraph;z-index:-15705" type="#_x0000_t75">
            <v:imagedata r:id="rId22" o:title=""/>
          </v:shape>
        </w:pict>
      </w:r>
      <w:r>
        <w:rPr>
          <w:rFonts w:ascii="Arial" w:hAnsi="Arial" w:cs="Arial" w:eastAsia="Arial"/>
          <w:sz w:val="37"/>
          <w:szCs w:val="37"/>
          <w:color w:val="363636"/>
          <w:spacing w:val="0"/>
          <w:w w:val="102"/>
          <w:position w:val="-1"/>
        </w:rPr>
        <w:t>.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0" w:after="0" w:line="201" w:lineRule="exact"/>
        <w:ind w:left="267"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4D4D4D"/>
          <w:spacing w:val="0"/>
          <w:w w:val="87"/>
        </w:rPr>
        <w:t>ltfaiy</w:t>
      </w:r>
      <w:r>
        <w:rPr>
          <w:rFonts w:ascii="Arial" w:hAnsi="Arial" w:cs="Arial" w:eastAsia="Arial"/>
          <w:sz w:val="20"/>
          <w:szCs w:val="20"/>
          <w:color w:val="4D4D4D"/>
          <w:spacing w:val="0"/>
          <w:w w:val="87"/>
        </w:rPr>
        <w:t>e</w:t>
      </w:r>
      <w:r>
        <w:rPr>
          <w:rFonts w:ascii="Arial" w:hAnsi="Arial" w:cs="Arial" w:eastAsia="Arial"/>
          <w:sz w:val="20"/>
          <w:szCs w:val="20"/>
          <w:color w:val="4D4D4D"/>
          <w:spacing w:val="0"/>
          <w:w w:val="87"/>
        </w:rPr>
        <w:t> </w:t>
      </w:r>
      <w:r>
        <w:rPr>
          <w:rFonts w:ascii="Arial" w:hAnsi="Arial" w:cs="Arial" w:eastAsia="Arial"/>
          <w:sz w:val="20"/>
          <w:szCs w:val="20"/>
          <w:color w:val="4D4D4D"/>
          <w:spacing w:val="2"/>
          <w:w w:val="87"/>
        </w:rPr>
        <w:t> 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87"/>
        </w:rPr>
        <w:t>Kuze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87"/>
        </w:rPr>
        <w:t>y</w:t>
      </w:r>
      <w:r>
        <w:rPr>
          <w:rFonts w:ascii="Arial" w:hAnsi="Arial" w:cs="Arial" w:eastAsia="Arial"/>
          <w:sz w:val="20"/>
          <w:szCs w:val="20"/>
          <w:color w:val="363636"/>
          <w:spacing w:val="-11"/>
          <w:w w:val="87"/>
        </w:rPr>
        <w:t> 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87"/>
        </w:rPr>
        <w:t>Bölg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87"/>
        </w:rPr>
        <w:t>e</w:t>
      </w:r>
      <w:r>
        <w:rPr>
          <w:rFonts w:ascii="Arial" w:hAnsi="Arial" w:cs="Arial" w:eastAsia="Arial"/>
          <w:sz w:val="20"/>
          <w:szCs w:val="20"/>
          <w:color w:val="363636"/>
          <w:spacing w:val="33"/>
          <w:w w:val="87"/>
        </w:rPr>
        <w:t> 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35" w:after="0" w:line="240" w:lineRule="auto"/>
        <w:ind w:left="-36" w:right="-5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09" w:right="30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248.639999pt;margin-top:35.423656pt;width:93.120003pt;height:140.160004pt;mso-position-horizontal-relative:page;mso-position-vertical-relative:paragraph;z-index:-15704" type="#_x0000_t75">
            <v:imagedata r:id="rId23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366" w:right="15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Ar.Kur.Per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8" w:after="0" w:line="240" w:lineRule="auto"/>
        <w:ind w:left="295" w:right="1522"/>
        <w:jc w:val="center"/>
        <w:rPr>
          <w:rFonts w:ascii="Arial" w:hAnsi="Arial" w:cs="Arial" w:eastAsia="Arial"/>
          <w:sz w:val="27"/>
          <w:szCs w:val="27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68"/>
        </w:rPr>
        <w:t>3</w:t>
      </w:r>
      <w:r>
        <w:rPr>
          <w:rFonts w:ascii="Arial" w:hAnsi="Arial" w:cs="Arial" w:eastAsia="Arial"/>
          <w:sz w:val="27"/>
          <w:szCs w:val="27"/>
          <w:color w:val="363636"/>
          <w:spacing w:val="2"/>
          <w:w w:val="68"/>
        </w:rPr>
        <w:t> </w:t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46"/>
        </w:rPr>
        <w:t>O</w:t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46"/>
        </w:rPr>
        <w:t> </w:t>
      </w:r>
      <w:r>
        <w:rPr>
          <w:rFonts w:ascii="Arial" w:hAnsi="Arial" w:cs="Arial" w:eastAsia="Arial"/>
          <w:sz w:val="27"/>
          <w:szCs w:val="27"/>
          <w:color w:val="363636"/>
          <w:spacing w:val="22"/>
          <w:w w:val="46"/>
        </w:rPr>
        <w:t> </w:t>
      </w:r>
      <w:r>
        <w:rPr>
          <w:rFonts w:ascii="Arial" w:hAnsi="Arial" w:cs="Arial" w:eastAsia="Arial"/>
          <w:sz w:val="24"/>
          <w:szCs w:val="24"/>
          <w:color w:val="363636"/>
          <w:spacing w:val="0"/>
          <w:w w:val="46"/>
        </w:rPr>
        <w:t>MaYı</w:t>
      </w:r>
      <w:r>
        <w:rPr>
          <w:rFonts w:ascii="Arial" w:hAnsi="Arial" w:cs="Arial" w:eastAsia="Arial"/>
          <w:sz w:val="24"/>
          <w:szCs w:val="24"/>
          <w:color w:val="363636"/>
          <w:spacing w:val="0"/>
          <w:w w:val="46"/>
        </w:rPr>
        <w:t>s</w:t>
      </w:r>
      <w:r>
        <w:rPr>
          <w:rFonts w:ascii="Arial" w:hAnsi="Arial" w:cs="Arial" w:eastAsia="Arial"/>
          <w:sz w:val="24"/>
          <w:szCs w:val="24"/>
          <w:color w:val="363636"/>
          <w:spacing w:val="0"/>
          <w:w w:val="46"/>
        </w:rPr>
        <w:t>  </w:t>
      </w:r>
      <w:r>
        <w:rPr>
          <w:rFonts w:ascii="Arial" w:hAnsi="Arial" w:cs="Arial" w:eastAsia="Arial"/>
          <w:sz w:val="24"/>
          <w:szCs w:val="24"/>
          <w:color w:val="363636"/>
          <w:spacing w:val="26"/>
          <w:w w:val="46"/>
        </w:rPr>
        <w:t> </w:t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58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89" w:after="0" w:line="240" w:lineRule="auto"/>
        <w:ind w:left="458" w:right="172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35.839996pt;margin-top:28.133465pt;width:141.119995pt;height:96.959999pt;mso-position-horizontal-relative:page;mso-position-vertical-relative:paragraph;z-index:-15703" type="#_x0000_t75">
            <v:imagedata r:id="rId24" o:title=""/>
          </v:shape>
        </w:pic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4D4D4D"/>
          <w:spacing w:val="41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83"/>
          <w:i/>
        </w:rPr>
        <w:t>1</w:t>
      </w:r>
      <w:r>
        <w:rPr>
          <w:rFonts w:ascii="Arial" w:hAnsi="Arial" w:cs="Arial" w:eastAsia="Arial"/>
          <w:sz w:val="19"/>
          <w:szCs w:val="19"/>
          <w:color w:val="4D4D4D"/>
          <w:spacing w:val="2"/>
          <w:w w:val="83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280" w:bottom="280" w:left="160" w:right="140"/>
          <w:cols w:num="4" w:equalWidth="0">
            <w:col w:w="861" w:space="1507"/>
            <w:col w:w="2325" w:space="199"/>
            <w:col w:w="1482" w:space="2183"/>
            <w:col w:w="3063"/>
          </w:cols>
        </w:sectPr>
      </w:pPr>
      <w:rPr/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7" w:lineRule="auto"/>
        <w:ind w:left="3269" w:right="4839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DAİRE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3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5"/>
          <w:w w:val="104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8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" w:after="0" w:line="212" w:lineRule="exact"/>
        <w:ind w:left="867" w:right="-20"/>
        <w:jc w:val="left"/>
        <w:tabs>
          <w:tab w:pos="26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.569675pt;margin-top:-38.237419pt;width:454.561031pt;height:72pt;mso-position-horizontal-relative:page;mso-position-vertical-relative:paragraph;z-index:-15698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790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90"/>
                      <w:szCs w:val="90"/>
                      <w:color w:val="363636"/>
                      <w:spacing w:val="0"/>
                      <w:w w:val="167"/>
                      <w:b/>
                      <w:bCs/>
                      <w:i/>
                      <w:position w:val="36"/>
                    </w:rPr>
                    <w:t>l</w:t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363636"/>
                      <w:spacing w:val="0"/>
                      <w:w w:val="100"/>
                      <w:b/>
                      <w:bCs/>
                      <w:i/>
                      <w:position w:val="36"/>
                    </w:rPr>
                    <w:tab/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363636"/>
                      <w:spacing w:val="0"/>
                      <w:w w:val="100"/>
                      <w:b/>
                      <w:bCs/>
                      <w:i/>
                      <w:position w:val="36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4B4B4B"/>
                      <w:spacing w:val="0"/>
                      <w:w w:val="233"/>
                      <w:position w:val="-1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4.577148pt;margin-top:.292375pt;width:27.547651pt;height:15pt;mso-position-horizontal-relative:page;mso-position-vertical-relative:paragraph;z-index:-15697" type="#_x0000_t202" filled="f" stroked="f">
            <v:textbox inset="0,0,0,0">
              <w:txbxContent>
                <w:p>
                  <w:pPr>
                    <w:spacing w:before="0" w:after="0" w:line="300" w:lineRule="exact"/>
                    <w:ind w:right="-85"/>
                    <w:jc w:val="left"/>
                    <w:rPr>
                      <w:rFonts w:ascii="Arial" w:hAnsi="Arial" w:cs="Arial" w:eastAsia="Arial"/>
                      <w:sz w:val="30"/>
                      <w:szCs w:val="30"/>
                    </w:rPr>
                  </w:pPr>
                  <w:rPr/>
                  <w:r>
                    <w:rPr>
                      <w:rFonts w:ascii="Arial" w:hAnsi="Arial" w:cs="Arial" w:eastAsia="Arial"/>
                      <w:sz w:val="30"/>
                      <w:szCs w:val="30"/>
                      <w:color w:val="4B4B4B"/>
                      <w:spacing w:val="0"/>
                      <w:w w:val="50"/>
                    </w:rPr>
                    <w:t>.............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363636"/>
          <w:spacing w:val="0"/>
          <w:w w:val="100"/>
          <w:position w:val="2"/>
        </w:rPr>
        <w:t>IZMIR</w:t>
      </w:r>
      <w:r>
        <w:rPr>
          <w:rFonts w:ascii="Arial" w:hAnsi="Arial" w:cs="Arial" w:eastAsia="Arial"/>
          <w:sz w:val="16"/>
          <w:szCs w:val="16"/>
          <w:color w:val="363636"/>
          <w:spacing w:val="-18"/>
          <w:w w:val="100"/>
          <w:position w:val="2"/>
        </w:rPr>
        <w:t> </w:t>
      </w:r>
      <w:r>
        <w:rPr>
          <w:rFonts w:ascii="Arial" w:hAnsi="Arial" w:cs="Arial" w:eastAsia="Arial"/>
          <w:sz w:val="16"/>
          <w:szCs w:val="16"/>
          <w:color w:val="363636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6"/>
          <w:szCs w:val="16"/>
          <w:color w:val="36363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3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3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3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3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3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3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3"/>
          <w:position w:val="-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96" w:lineRule="exact"/>
        <w:ind w:left="590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103"/>
          <w:b/>
          <w:bCs/>
          <w:position w:val="-1"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1" w:lineRule="exact"/>
        <w:ind w:left="4021" w:right="5653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4"/>
        </w:rPr>
        <w:t>YANGIN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3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3"/>
          <w:position w:val="-14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64" w:lineRule="exact"/>
        <w:ind w:left="633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63636"/>
          <w:spacing w:val="0"/>
          <w:w w:val="102"/>
        </w:rPr>
        <w:t>BELEDIYESI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40" w:after="0" w:line="259" w:lineRule="auto"/>
        <w:ind w:left="126" w:right="4393" w:firstLine="-1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  <w:position w:val="0"/>
        </w:rPr>
        <w:t>22.05.2017IBildirim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     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15:41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0"/>
        </w:rPr>
        <w:t>rreı: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22.05.2017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          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3374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  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Seyha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0"/>
        </w:rPr>
        <w:t>EKE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Asarlı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Çarşamba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Paza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0"/>
        </w:rPr>
        <w:t>-MENEMEN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126" w:right="565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Doğn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   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Asarlı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Çarşamba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Paza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-MENEMEN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17" w:right="2327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    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33" w:lineRule="exact"/>
        <w:ind w:left="126" w:right="427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7"/>
          <w:position w:val="1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7"/>
          <w:position w:val="1"/>
        </w:rPr>
        <w:t>            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27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3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3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3"/>
        </w:rPr>
        <w:t>                                               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6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4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both"/>
        <w:spacing w:after="0"/>
        <w:sectPr>
          <w:pgSz w:w="11920" w:h="16840"/>
          <w:pgMar w:top="580" w:bottom="280" w:left="160" w:right="180"/>
        </w:sectPr>
      </w:pPr>
      <w:rPr/>
    </w:p>
    <w:p>
      <w:pPr>
        <w:spacing w:before="0" w:after="0" w:line="112" w:lineRule="exact"/>
        <w:ind w:left="2796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5"/>
        </w:rPr>
        <w:t>Betonanne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5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5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5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2"/>
          <w:position w:val="-5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12" w:lineRule="exact"/>
        <w:ind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-5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2"/>
          <w:w w:val="100"/>
          <w:position w:val="-5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5"/>
        </w:rPr>
        <w:t>lik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5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0"/>
          <w:w w:val="100"/>
          <w:position w:val="-5"/>
        </w:rPr>
        <w:t> 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12"/>
          <w:position w:val="-5"/>
        </w:rPr>
        <w:t>D</w:t>
      </w:r>
      <w:r>
        <w:rPr>
          <w:rFonts w:ascii="Arial" w:hAnsi="Arial" w:cs="Arial" w:eastAsia="Arial"/>
          <w:sz w:val="17"/>
          <w:szCs w:val="17"/>
          <w:color w:val="363636"/>
          <w:spacing w:val="-4"/>
          <w:w w:val="112"/>
          <w:position w:val="-5"/>
        </w:rPr>
        <w:t>i</w:t>
      </w:r>
      <w:r>
        <w:rPr>
          <w:rFonts w:ascii="Arial" w:hAnsi="Arial" w:cs="Arial" w:eastAsia="Arial"/>
          <w:sz w:val="17"/>
          <w:szCs w:val="17"/>
          <w:color w:val="5D5D5D"/>
          <w:spacing w:val="0"/>
          <w:w w:val="92"/>
          <w:position w:val="-5"/>
        </w:rPr>
        <w:t>ğ</w:t>
      </w:r>
      <w:r>
        <w:rPr>
          <w:rFonts w:ascii="Arial" w:hAnsi="Arial" w:cs="Arial" w:eastAsia="Arial"/>
          <w:sz w:val="17"/>
          <w:szCs w:val="17"/>
          <w:color w:val="5D5D5D"/>
          <w:spacing w:val="-8"/>
          <w:w w:val="92"/>
          <w:position w:val="-5"/>
        </w:rPr>
        <w:t>e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20"/>
          <w:position w:val="-5"/>
        </w:rPr>
        <w:t>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60" w:right="180"/>
          <w:cols w:num="2" w:equalWidth="0">
            <w:col w:w="4621" w:space="142"/>
            <w:col w:w="6817"/>
          </w:cols>
        </w:sectPr>
      </w:pPr>
      <w:rPr/>
    </w:p>
    <w:p>
      <w:pPr>
        <w:spacing w:before="0" w:after="0" w:line="435" w:lineRule="exact"/>
        <w:ind w:left="3607" w:right="-20"/>
        <w:jc w:val="left"/>
        <w:tabs>
          <w:tab w:pos="4200" w:val="left"/>
          <w:tab w:pos="4700" w:val="left"/>
          <w:tab w:pos="5180" w:val="left"/>
          <w:tab w:pos="5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5D5D5D"/>
          <w:spacing w:val="0"/>
          <w:w w:val="51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5D5D5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5D5D5D"/>
          <w:spacing w:val="0"/>
          <w:w w:val="51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5D5D5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5D5D5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4"/>
          <w:szCs w:val="14"/>
          <w:color w:val="BFC3BC"/>
          <w:spacing w:val="0"/>
          <w:w w:val="51"/>
          <w:position w:val="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BFC3BC"/>
          <w:spacing w:val="-17"/>
          <w:w w:val="51"/>
          <w:position w:val="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BFC3BC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BFC3BC"/>
          <w:spacing w:val="0"/>
          <w:w w:val="100"/>
          <w:position w:val="1"/>
        </w:rPr>
      </w:r>
      <w:r>
        <w:rPr>
          <w:rFonts w:ascii="Arial" w:hAnsi="Arial" w:cs="Arial" w:eastAsia="Arial"/>
          <w:sz w:val="42"/>
          <w:szCs w:val="42"/>
          <w:color w:val="363636"/>
          <w:spacing w:val="0"/>
          <w:w w:val="51"/>
          <w:position w:val="1"/>
        </w:rPr>
        <w:t>ı</w:t>
      </w:r>
      <w:r>
        <w:rPr>
          <w:rFonts w:ascii="Arial" w:hAnsi="Arial" w:cs="Arial" w:eastAsia="Arial"/>
          <w:sz w:val="42"/>
          <w:szCs w:val="42"/>
          <w:color w:val="36363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2"/>
          <w:szCs w:val="42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8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9"/>
          <w:position w:val="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9"/>
          <w:position w:val="8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9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9"/>
          <w:position w:val="8"/>
        </w:rPr>
        <w:t>15:52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122" w:right="-20"/>
        <w:jc w:val="left"/>
        <w:tabs>
          <w:tab w:pos="1780" w:val="left"/>
          <w:tab w:pos="4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0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2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1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9" w:after="0" w:line="240" w:lineRule="auto"/>
        <w:ind w:left="175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BALCIOGLU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740" w:right="-20"/>
        <w:jc w:val="left"/>
        <w:tabs>
          <w:tab w:pos="390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6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1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15:42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9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9"/>
          <w:position w:val="1"/>
        </w:rPr>
        <w:t>15:47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117" w:right="-20"/>
        <w:jc w:val="left"/>
        <w:tabs>
          <w:tab w:pos="1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0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6"/>
          <w:position w:val="0"/>
        </w:rPr>
        <w:t>618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26" w:right="-20"/>
        <w:jc w:val="left"/>
        <w:tabs>
          <w:tab w:pos="3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3834" w:right="547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w w:val="9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68" w:lineRule="auto"/>
        <w:ind w:left="1760" w:right="5124" w:firstLine="2106"/>
        <w:jc w:val="left"/>
        <w:tabs>
          <w:tab w:pos="3220" w:val="left"/>
          <w:tab w:pos="3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mniyet-Jandarma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9" w:lineRule="exact"/>
        <w:ind w:left="131" w:right="-20"/>
        <w:jc w:val="left"/>
        <w:tabs>
          <w:tab w:pos="1800" w:val="left"/>
          <w:tab w:pos="386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  <w:position w:val="1"/>
        </w:rPr>
        <w:t>Yıırrlımcı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6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6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1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7" w:lineRule="exact"/>
        <w:ind w:left="117" w:right="-20"/>
        <w:jc w:val="left"/>
        <w:tabs>
          <w:tab w:pos="580" w:val="left"/>
          <w:tab w:pos="1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83"/>
          <w:i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9"/>
        </w:rPr>
        <w:t>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17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7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2" w:lineRule="auto"/>
        <w:ind w:left="131" w:right="4423" w:firstLine="-14"/>
        <w:jc w:val="left"/>
        <w:tabs>
          <w:tab w:pos="1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3826" w:right="486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195" w:lineRule="exact"/>
        <w:ind w:left="117" w:right="-20"/>
        <w:jc w:val="left"/>
        <w:tabs>
          <w:tab w:pos="2600" w:val="left"/>
          <w:tab w:pos="3860" w:val="left"/>
          <w:tab w:pos="5780" w:val="left"/>
          <w:tab w:pos="7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  <w:position w:val="-3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3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4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3"/>
          <w:w w:val="44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-3"/>
        </w:rPr>
        <w:t>K.K.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2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93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5" w:lineRule="exact"/>
        <w:ind w:left="3836" w:right="4075"/>
        <w:jc w:val="center"/>
        <w:tabs>
          <w:tab w:pos="5720" w:val="left"/>
          <w:tab w:pos="72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25"/>
          <w:szCs w:val="25"/>
          <w:color w:val="363636"/>
          <w:spacing w:val="0"/>
          <w:w w:val="129"/>
          <w:position w:val="5"/>
        </w:rPr>
        <w:t>ı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100"/>
          <w:position w:val="5"/>
        </w:rPr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5D5D5D"/>
          <w:spacing w:val="0"/>
          <w:w w:val="70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52" w:lineRule="auto"/>
        <w:ind w:left="171" w:right="5539"/>
        <w:jc w:val="left"/>
        <w:tabs>
          <w:tab w:pos="1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gelmemiştir.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8"/>
        </w:rPr>
        <w:t>onundaki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4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1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57" w:lineRule="auto"/>
        <w:ind w:left="117" w:right="50" w:firstLine="182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Çıkış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   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laraştırma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izmaritinin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!kuru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68" w:lineRule="auto"/>
        <w:ind w:left="117" w:right="4976" w:firstLine="10"/>
        <w:jc w:val="left"/>
        <w:tabs>
          <w:tab w:pos="1740" w:val="left"/>
          <w:tab w:pos="5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87"/>
        </w:rPr>
        <w:t>IBe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88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02" w:lineRule="exact"/>
        <w:ind w:left="59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.847413pt;margin-top:2.771002pt;width:10.296pt;height:11pt;mso-position-horizontal-relative:page;mso-position-vertical-relative:paragraph;z-index:-15696" type="#_x0000_t202" filled="f" stroked="f">
            <v:textbox inset="0,0,0,0">
              <w:txbxContent>
                <w:p>
                  <w:pPr>
                    <w:spacing w:before="0" w:after="0" w:line="220" w:lineRule="exact"/>
                    <w:ind w:right="-73"/>
                    <w:jc w:val="left"/>
                    <w:rPr>
                      <w:rFonts w:ascii="Courier New" w:hAnsi="Courier New" w:cs="Courier New" w:eastAsia="Courier New"/>
                      <w:sz w:val="22"/>
                      <w:szCs w:val="22"/>
                    </w:rPr>
                  </w:pPr>
                  <w:rPr/>
                  <w:r>
                    <w:rPr>
                      <w:rFonts w:ascii="Courier New" w:hAnsi="Courier New" w:cs="Courier New" w:eastAsia="Courier New"/>
                      <w:sz w:val="22"/>
                      <w:szCs w:val="22"/>
                      <w:color w:val="363636"/>
                      <w:spacing w:val="0"/>
                      <w:w w:val="52"/>
                      <w:position w:val="1"/>
                    </w:rPr>
                    <w:t>ırl</w:t>
                  </w:r>
                  <w:r>
                    <w:rPr>
                      <w:rFonts w:ascii="Courier New" w:hAnsi="Courier New" w:cs="Courier New" w:eastAsia="Courier New"/>
                      <w:sz w:val="22"/>
                      <w:szCs w:val="2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-2"/>
        </w:rPr>
        <w:t>;ı</w:t>
      </w:r>
      <w:r>
        <w:rPr>
          <w:rFonts w:ascii="Arial" w:hAnsi="Arial" w:cs="Arial" w:eastAsia="Arial"/>
          <w:sz w:val="15"/>
          <w:szCs w:val="15"/>
          <w:color w:val="363636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-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6" w:lineRule="exact"/>
        <w:ind w:left="117" w:right="-20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363636"/>
          <w:spacing w:val="0"/>
          <w:w w:val="185"/>
          <w:position w:val="-3"/>
        </w:rPr>
        <w:t>1--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60" w:right="180"/>
        </w:sectPr>
      </w:pPr>
      <w:rPr/>
    </w:p>
    <w:p>
      <w:pPr>
        <w:spacing w:before="0" w:after="0" w:line="195" w:lineRule="exact"/>
        <w:ind w:left="13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5" w:lineRule="exact"/>
        <w:ind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5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22.05.2017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5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w w:val="8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8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2"/>
        </w:rPr>
        <w:t>aa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16:05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60" w:right="180"/>
          <w:cols w:num="4" w:equalWidth="0">
            <w:col w:w="1319" w:space="441"/>
            <w:col w:w="428" w:space="412"/>
            <w:col w:w="898" w:space="1714"/>
            <w:col w:w="6368"/>
          </w:cols>
        </w:sectPr>
      </w:pPr>
      <w:rPr/>
    </w:p>
    <w:p>
      <w:pPr>
        <w:spacing w:before="19" w:after="0" w:line="240" w:lineRule="auto"/>
        <w:ind w:left="217" w:right="-20"/>
        <w:jc w:val="left"/>
        <w:tabs>
          <w:tab w:pos="900" w:val="left"/>
          <w:tab w:pos="3180" w:val="left"/>
          <w:tab w:pos="8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9"/>
        </w:rPr>
        <w:t>aralı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3.Posta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4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2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69" w:lineRule="exact"/>
        <w:ind w:left="1912" w:right="-20"/>
        <w:jc w:val="left"/>
        <w:tabs>
          <w:tab w:pos="4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-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60" w:right="180"/>
        </w:sectPr>
      </w:pPr>
      <w:rPr/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3" w:lineRule="exact"/>
        <w:ind w:left="141" w:right="-164"/>
        <w:jc w:val="left"/>
        <w:tabs>
          <w:tab w:pos="2140" w:val="left"/>
          <w:tab w:pos="2960" w:val="left"/>
        </w:tabs>
        <w:rPr>
          <w:rFonts w:ascii="Times New Roman" w:hAnsi="Times New Roman" w:cs="Times New Roman" w:eastAsia="Times New Roman"/>
          <w:sz w:val="83"/>
          <w:szCs w:val="8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7"/>
        </w:rPr>
        <w:t>ltfaiyeci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9"/>
          <w:w w:val="100"/>
          <w:position w:val="-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7"/>
        </w:rPr>
      </w:r>
      <w:r>
        <w:rPr>
          <w:rFonts w:ascii="Arial" w:hAnsi="Arial" w:cs="Arial" w:eastAsia="Arial"/>
          <w:sz w:val="20"/>
          <w:szCs w:val="20"/>
          <w:color w:val="ACACAC"/>
          <w:spacing w:val="0"/>
          <w:w w:val="137"/>
          <w:position w:val="-55"/>
        </w:rPr>
        <w:t>f</w:t>
      </w:r>
      <w:r>
        <w:rPr>
          <w:rFonts w:ascii="Arial" w:hAnsi="Arial" w:cs="Arial" w:eastAsia="Arial"/>
          <w:sz w:val="20"/>
          <w:szCs w:val="20"/>
          <w:color w:val="ACACAC"/>
          <w:spacing w:val="28"/>
          <w:w w:val="137"/>
          <w:position w:val="-55"/>
        </w:rPr>
        <w:t> </w:t>
      </w:r>
      <w:r>
        <w:rPr>
          <w:rFonts w:ascii="Arial" w:hAnsi="Arial" w:cs="Arial" w:eastAsia="Arial"/>
          <w:sz w:val="20"/>
          <w:szCs w:val="20"/>
          <w:color w:val="7C7E82"/>
          <w:spacing w:val="0"/>
          <w:w w:val="137"/>
          <w:position w:val="-55"/>
        </w:rPr>
        <w:t>;</w:t>
      </w:r>
      <w:r>
        <w:rPr>
          <w:rFonts w:ascii="Arial" w:hAnsi="Arial" w:cs="Arial" w:eastAsia="Arial"/>
          <w:sz w:val="20"/>
          <w:szCs w:val="20"/>
          <w:color w:val="7C7E82"/>
          <w:spacing w:val="0"/>
          <w:w w:val="100"/>
          <w:position w:val="-55"/>
        </w:rPr>
        <w:tab/>
      </w:r>
      <w:r>
        <w:rPr>
          <w:rFonts w:ascii="Arial" w:hAnsi="Arial" w:cs="Arial" w:eastAsia="Arial"/>
          <w:sz w:val="20"/>
          <w:szCs w:val="20"/>
          <w:color w:val="7C7E82"/>
          <w:spacing w:val="0"/>
          <w:w w:val="100"/>
          <w:position w:val="-55"/>
        </w:rPr>
      </w:r>
      <w:r>
        <w:rPr>
          <w:rFonts w:ascii="Times New Roman" w:hAnsi="Times New Roman" w:cs="Times New Roman" w:eastAsia="Times New Roman"/>
          <w:sz w:val="83"/>
          <w:szCs w:val="83"/>
          <w:color w:val="5B628E"/>
          <w:spacing w:val="-15"/>
          <w:w w:val="180"/>
          <w:position w:val="-61"/>
        </w:rPr>
        <w:t>r</w:t>
      </w:r>
      <w:r>
        <w:rPr>
          <w:rFonts w:ascii="Times New Roman" w:hAnsi="Times New Roman" w:cs="Times New Roman" w:eastAsia="Times New Roman"/>
          <w:sz w:val="83"/>
          <w:szCs w:val="83"/>
          <w:color w:val="919595"/>
          <w:spacing w:val="-12"/>
          <w:w w:val="29"/>
          <w:position w:val="-61"/>
        </w:rPr>
        <w:t>ö</w:t>
      </w:r>
      <w:r>
        <w:rPr>
          <w:rFonts w:ascii="Times New Roman" w:hAnsi="Times New Roman" w:cs="Times New Roman" w:eastAsia="Times New Roman"/>
          <w:sz w:val="83"/>
          <w:szCs w:val="83"/>
          <w:color w:val="ACACAC"/>
          <w:spacing w:val="12"/>
          <w:w w:val="19"/>
          <w:position w:val="-61"/>
        </w:rPr>
        <w:t>l</w:t>
      </w:r>
      <w:r>
        <w:rPr>
          <w:rFonts w:ascii="Times New Roman" w:hAnsi="Times New Roman" w:cs="Times New Roman" w:eastAsia="Times New Roman"/>
          <w:sz w:val="83"/>
          <w:szCs w:val="83"/>
          <w:color w:val="919595"/>
          <w:spacing w:val="-9"/>
          <w:w w:val="26"/>
          <w:position w:val="-61"/>
        </w:rPr>
        <w:t>g</w:t>
      </w:r>
      <w:r>
        <w:rPr>
          <w:rFonts w:ascii="Times New Roman" w:hAnsi="Times New Roman" w:cs="Times New Roman" w:eastAsia="Times New Roman"/>
          <w:sz w:val="83"/>
          <w:szCs w:val="83"/>
          <w:color w:val="ACACAC"/>
          <w:spacing w:val="0"/>
          <w:w w:val="29"/>
          <w:position w:val="-61"/>
        </w:rPr>
        <w:t>e</w:t>
      </w:r>
      <w:r>
        <w:rPr>
          <w:rFonts w:ascii="Times New Roman" w:hAnsi="Times New Roman" w:cs="Times New Roman" w:eastAsia="Times New Roman"/>
          <w:sz w:val="83"/>
          <w:szCs w:val="83"/>
          <w:color w:val="000000"/>
          <w:spacing w:val="0"/>
          <w:w w:val="100"/>
          <w:position w:val="0"/>
        </w:rPr>
      </w:r>
    </w:p>
    <w:p>
      <w:pPr>
        <w:spacing w:before="6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6" w:lineRule="exact"/>
        <w:ind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68"/>
        </w:rPr>
        <w:t>3</w:t>
      </w:r>
      <w:r>
        <w:rPr>
          <w:rFonts w:ascii="Arial" w:hAnsi="Arial" w:cs="Arial" w:eastAsia="Arial"/>
          <w:sz w:val="27"/>
          <w:szCs w:val="27"/>
          <w:color w:val="363636"/>
          <w:spacing w:val="1"/>
          <w:w w:val="68"/>
        </w:rPr>
        <w:t> </w:t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42"/>
        </w:rPr>
        <w:t>G</w:t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42"/>
        </w:rPr>
        <w:t>  </w:t>
      </w:r>
      <w:r>
        <w:rPr>
          <w:rFonts w:ascii="Arial" w:hAnsi="Arial" w:cs="Arial" w:eastAsia="Arial"/>
          <w:sz w:val="27"/>
          <w:szCs w:val="27"/>
          <w:color w:val="363636"/>
          <w:spacing w:val="13"/>
          <w:w w:val="42"/>
        </w:rPr>
        <w:t> </w:t>
      </w:r>
      <w:r>
        <w:rPr>
          <w:rFonts w:ascii="Arial" w:hAnsi="Arial" w:cs="Arial" w:eastAsia="Arial"/>
          <w:sz w:val="16"/>
          <w:szCs w:val="16"/>
          <w:color w:val="363636"/>
          <w:spacing w:val="0"/>
          <w:w w:val="66"/>
        </w:rPr>
        <w:t>MaYIS</w:t>
      </w:r>
      <w:r>
        <w:rPr>
          <w:rFonts w:ascii="Arial" w:hAnsi="Arial" w:cs="Arial" w:eastAsia="Arial"/>
          <w:sz w:val="16"/>
          <w:szCs w:val="16"/>
          <w:color w:val="363636"/>
          <w:spacing w:val="0"/>
          <w:w w:val="66"/>
        </w:rPr>
        <w:t>  </w:t>
      </w:r>
      <w:r>
        <w:rPr>
          <w:rFonts w:ascii="Arial" w:hAnsi="Arial" w:cs="Arial" w:eastAsia="Arial"/>
          <w:sz w:val="16"/>
          <w:szCs w:val="16"/>
          <w:color w:val="363636"/>
          <w:spacing w:val="25"/>
          <w:w w:val="66"/>
        </w:rPr>
        <w:t> </w:t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66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60" w:right="180"/>
          <w:cols w:num="3" w:equalWidth="0">
            <w:col w:w="3822" w:space="840"/>
            <w:col w:w="903" w:space="2754"/>
            <w:col w:w="3261"/>
          </w:cols>
        </w:sectPr>
      </w:pPr>
      <w:rPr/>
    </w:p>
    <w:p>
      <w:pPr>
        <w:spacing w:before="29" w:after="0" w:line="240" w:lineRule="auto"/>
        <w:ind w:left="1970" w:right="-86"/>
        <w:jc w:val="left"/>
        <w:tabs>
          <w:tab w:pos="2440" w:val="left"/>
          <w:tab w:pos="292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146.710953pt;margin-top:14.980795pt;width:39.154755pt;height:1.193743pt;mso-position-horizontal-relative:page;mso-position-vertical-relative:paragraph;z-index:-15700" coordorigin="2934,300" coordsize="783,24">
            <v:group style="position:absolute;left:2937;top:312;width:143;height:2" coordorigin="2937,312" coordsize="143,2">
              <v:shape style="position:absolute;left:2937;top:312;width:143;height:2" coordorigin="2937,312" coordsize="143,0" path="m2937,312l3080,312e" filled="f" stroked="t" strokeweight=".238749pt" strokecolor="#000000">
                <v:path arrowok="t"/>
              </v:shape>
            </v:group>
            <v:group style="position:absolute;left:3080;top:312;width:201;height:2" coordorigin="3080,312" coordsize="201,2">
              <v:shape style="position:absolute;left:3080;top:312;width:201;height:2" coordorigin="3080,312" coordsize="201,0" path="m3080,312l3280,312e" filled="f" stroked="t" strokeweight=".716246pt" strokecolor="#54649C">
                <v:path arrowok="t"/>
              </v:shape>
            </v:group>
            <v:group style="position:absolute;left:3276;top:312;width:430;height:2" coordorigin="3276,312" coordsize="430,2">
              <v:shape style="position:absolute;left:3276;top:312;width:430;height:2" coordorigin="3276,312" coordsize="430,0" path="m3276,312l3705,312e" filled="f" stroked="t" strokeweight="1.193743pt" strokecolor="#6770A8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6.830322pt;margin-top:-11.32443pt;width:5.962425pt;height:20.5pt;mso-position-horizontal-relative:page;mso-position-vertical-relative:paragraph;z-index:-15695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1"/>
                    <w:jc w:val="left"/>
                    <w:rPr>
                      <w:rFonts w:ascii="Arial" w:hAnsi="Arial" w:cs="Arial" w:eastAsia="Arial"/>
                      <w:sz w:val="41"/>
                      <w:szCs w:val="41"/>
                    </w:rPr>
                  </w:pPr>
                  <w:rPr/>
                  <w:r>
                    <w:rPr>
                      <w:rFonts w:ascii="Arial" w:hAnsi="Arial" w:cs="Arial" w:eastAsia="Arial"/>
                      <w:sz w:val="41"/>
                      <w:szCs w:val="41"/>
                      <w:color w:val="919595"/>
                      <w:spacing w:val="0"/>
                      <w:w w:val="104"/>
                    </w:rPr>
                    <w:t>.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9"/>
          <w:szCs w:val="29"/>
          <w:color w:val="363636"/>
          <w:spacing w:val="0"/>
          <w:w w:val="100"/>
          <w:position w:val="-6"/>
        </w:rPr>
        <w:t>N</w:t>
      </w:r>
      <w:r>
        <w:rPr>
          <w:rFonts w:ascii="Arial" w:hAnsi="Arial" w:cs="Arial" w:eastAsia="Arial"/>
          <w:sz w:val="29"/>
          <w:szCs w:val="29"/>
          <w:color w:val="363636"/>
          <w:spacing w:val="-51"/>
          <w:w w:val="100"/>
          <w:position w:val="-6"/>
        </w:rPr>
        <w:t> </w:t>
      </w:r>
      <w:r>
        <w:rPr>
          <w:rFonts w:ascii="Arial" w:hAnsi="Arial" w:cs="Arial" w:eastAsia="Arial"/>
          <w:sz w:val="29"/>
          <w:szCs w:val="29"/>
          <w:color w:val="363636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29"/>
          <w:szCs w:val="29"/>
          <w:color w:val="363636"/>
          <w:spacing w:val="0"/>
          <w:w w:val="100"/>
          <w:position w:val="-6"/>
        </w:rPr>
      </w:r>
      <w:r>
        <w:rPr>
          <w:rFonts w:ascii="Arial" w:hAnsi="Arial" w:cs="Arial" w:eastAsia="Arial"/>
          <w:sz w:val="24"/>
          <w:szCs w:val="24"/>
          <w:color w:val="919595"/>
          <w:spacing w:val="0"/>
          <w:w w:val="94"/>
          <w:b/>
          <w:bCs/>
          <w:position w:val="0"/>
        </w:rPr>
        <w:t>e</w:t>
      </w:r>
      <w:r>
        <w:rPr>
          <w:rFonts w:ascii="Arial" w:hAnsi="Arial" w:cs="Arial" w:eastAsia="Arial"/>
          <w:sz w:val="24"/>
          <w:szCs w:val="24"/>
          <w:color w:val="919595"/>
          <w:spacing w:val="-27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24"/>
          <w:szCs w:val="24"/>
          <w:color w:val="ACACAC"/>
          <w:spacing w:val="0"/>
          <w:w w:val="58"/>
          <w:b/>
          <w:bCs/>
          <w:position w:val="0"/>
        </w:rPr>
        <w:t>·</w:t>
      </w:r>
      <w:r>
        <w:rPr>
          <w:rFonts w:ascii="Arial" w:hAnsi="Arial" w:cs="Arial" w:eastAsia="Arial"/>
          <w:sz w:val="24"/>
          <w:szCs w:val="24"/>
          <w:color w:val="ACACAC"/>
          <w:spacing w:val="0"/>
          <w:w w:val="100"/>
          <w:b/>
          <w:bCs/>
          <w:position w:val="0"/>
        </w:rPr>
        <w:tab/>
      </w:r>
      <w:r>
        <w:rPr>
          <w:rFonts w:ascii="Arial" w:hAnsi="Arial" w:cs="Arial" w:eastAsia="Arial"/>
          <w:sz w:val="24"/>
          <w:szCs w:val="24"/>
          <w:color w:val="ACACAC"/>
          <w:spacing w:val="0"/>
          <w:w w:val="100"/>
          <w:b/>
          <w:bCs/>
          <w:position w:val="0"/>
        </w:rPr>
      </w:r>
      <w:r>
        <w:rPr>
          <w:rFonts w:ascii="Arial" w:hAnsi="Arial" w:cs="Arial" w:eastAsia="Arial"/>
          <w:sz w:val="18"/>
          <w:szCs w:val="18"/>
          <w:color w:val="7C7E82"/>
          <w:spacing w:val="0"/>
          <w:w w:val="288"/>
          <w:b/>
          <w:bCs/>
          <w:position w:val="0"/>
        </w:rPr>
        <w:t>l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41" w:lineRule="exact"/>
        <w:ind w:right="-20"/>
        <w:jc w:val="left"/>
        <w:tabs>
          <w:tab w:pos="5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919595"/>
          <w:spacing w:val="0"/>
          <w:w w:val="469"/>
        </w:rPr>
        <w:t>;</w:t>
      </w:r>
      <w:r>
        <w:rPr>
          <w:rFonts w:ascii="Arial" w:hAnsi="Arial" w:cs="Arial" w:eastAsia="Arial"/>
          <w:sz w:val="22"/>
          <w:szCs w:val="22"/>
          <w:color w:val="919595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919595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i/>
          <w:position w:val="4"/>
        </w:rPr>
        <w:t>1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i/>
          <w:position w:val="4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46"/>
          <w:w w:val="100"/>
          <w:i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  <w:position w:val="4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30" w:lineRule="exact"/>
        <w:ind w:left="4670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w w:val="91"/>
          <w:position w:val="-17"/>
        </w:rPr>
        <w:t>ltfui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"/>
          <w:w w:val="92"/>
          <w:position w:val="-17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5D5D5D"/>
          <w:spacing w:val="0"/>
          <w:w w:val="95"/>
          <w:position w:val="-17"/>
        </w:rPr>
        <w:t>ô;Jl</w:t>
      </w:r>
      <w:r>
        <w:rPr>
          <w:rFonts w:ascii="Times New Roman" w:hAnsi="Times New Roman" w:cs="Times New Roman" w:eastAsia="Times New Roman"/>
          <w:sz w:val="21"/>
          <w:szCs w:val="21"/>
          <w:color w:val="5D5D5D"/>
          <w:spacing w:val="-9"/>
          <w:w w:val="95"/>
          <w:position w:val="-17"/>
        </w:rPr>
        <w:t>j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2"/>
          <w:position w:val="-17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60" w:right="180"/>
          <w:cols w:num="2" w:equalWidth="0">
            <w:col w:w="3074" w:space="500"/>
            <w:col w:w="8006"/>
          </w:cols>
        </w:sectPr>
      </w:pPr>
      <w:rPr/>
    </w:p>
    <w:p>
      <w:pPr>
        <w:spacing w:before="0" w:after="0" w:line="265" w:lineRule="exact"/>
        <w:ind w:left="2036" w:right="-79"/>
        <w:jc w:val="left"/>
        <w:tabs>
          <w:tab w:pos="2800" w:val="left"/>
          <w:tab w:pos="352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5D5D5D"/>
          <w:spacing w:val="-12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22"/>
          <w:szCs w:val="22"/>
          <w:color w:val="ACACAC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ACACAC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919595"/>
          <w:spacing w:val="0"/>
          <w:w w:val="76"/>
          <w:i/>
          <w:position w:val="-1"/>
        </w:rPr>
        <w:t>(</w:t>
      </w:r>
      <w:r>
        <w:rPr>
          <w:rFonts w:ascii="Times New Roman" w:hAnsi="Times New Roman" w:cs="Times New Roman" w:eastAsia="Times New Roman"/>
          <w:sz w:val="22"/>
          <w:szCs w:val="22"/>
          <w:color w:val="919595"/>
          <w:spacing w:val="0"/>
          <w:w w:val="76"/>
          <w:i/>
          <w:position w:val="-1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color w:val="919595"/>
          <w:spacing w:val="40"/>
          <w:w w:val="76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CACAC"/>
          <w:spacing w:val="0"/>
          <w:w w:val="100"/>
          <w:i/>
          <w:position w:val="1"/>
        </w:rPr>
        <w:t>.J</w:t>
      </w:r>
      <w:r>
        <w:rPr>
          <w:rFonts w:ascii="Times New Roman" w:hAnsi="Times New Roman" w:cs="Times New Roman" w:eastAsia="Times New Roman"/>
          <w:sz w:val="8"/>
          <w:szCs w:val="8"/>
          <w:color w:val="ACACAC"/>
          <w:spacing w:val="-6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CACAC"/>
          <w:spacing w:val="0"/>
          <w:w w:val="100"/>
          <w:i/>
          <w:position w:val="1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ACACAC"/>
          <w:spacing w:val="0"/>
          <w:w w:val="100"/>
          <w:i/>
          <w:position w:val="1"/>
        </w:rPr>
      </w:r>
      <w:r>
        <w:rPr>
          <w:rFonts w:ascii="Arial" w:hAnsi="Arial" w:cs="Arial" w:eastAsia="Arial"/>
          <w:sz w:val="17"/>
          <w:szCs w:val="17"/>
          <w:color w:val="5B628E"/>
          <w:spacing w:val="0"/>
          <w:w w:val="100"/>
          <w:position w:val="7"/>
        </w:rPr>
        <w:t>"</w:t>
      </w:r>
      <w:r>
        <w:rPr>
          <w:rFonts w:ascii="Arial" w:hAnsi="Arial" w:cs="Arial" w:eastAsia="Arial"/>
          <w:sz w:val="17"/>
          <w:szCs w:val="17"/>
          <w:color w:val="5B628E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7"/>
          <w:szCs w:val="17"/>
          <w:color w:val="5B628E"/>
          <w:spacing w:val="0"/>
          <w:w w:val="100"/>
          <w:position w:val="7"/>
        </w:rPr>
      </w:r>
      <w:r>
        <w:rPr>
          <w:rFonts w:ascii="Arial" w:hAnsi="Arial" w:cs="Arial" w:eastAsia="Arial"/>
          <w:sz w:val="17"/>
          <w:szCs w:val="17"/>
          <w:color w:val="363636"/>
          <w:spacing w:val="-22"/>
          <w:w w:val="91"/>
          <w:position w:val="7"/>
        </w:rPr>
        <w:t>P</w:t>
      </w:r>
      <w:r>
        <w:rPr>
          <w:rFonts w:ascii="Arial" w:hAnsi="Arial" w:cs="Arial" w:eastAsia="Arial"/>
          <w:sz w:val="17"/>
          <w:szCs w:val="17"/>
          <w:color w:val="5D5D5D"/>
          <w:spacing w:val="-14"/>
          <w:w w:val="139"/>
          <w:position w:val="7"/>
        </w:rPr>
        <w:t>.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18"/>
          <w:position w:val="7"/>
        </w:rPr>
        <w:t>mıri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94" w:lineRule="exact"/>
        <w:ind w:right="-17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Haka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-2"/>
        </w:rPr>
        <w:t>BALCIOGLU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793" w:lineRule="exact"/>
        <w:ind w:left="215" w:right="-20"/>
        <w:jc w:val="left"/>
        <w:rPr>
          <w:rFonts w:ascii="Times New Roman" w:hAnsi="Times New Roman" w:cs="Times New Roman" w:eastAsia="Times New Roman"/>
          <w:sz w:val="80"/>
          <w:szCs w:val="80"/>
        </w:rPr>
      </w:pPr>
      <w:rPr/>
      <w:r>
        <w:rPr>
          <w:rFonts w:ascii="Times New Roman" w:hAnsi="Times New Roman" w:cs="Times New Roman" w:eastAsia="Times New Roman"/>
          <w:sz w:val="80"/>
          <w:szCs w:val="80"/>
          <w:color w:val="3F446E"/>
          <w:spacing w:val="0"/>
          <w:w w:val="106"/>
          <w:i/>
          <w:position w:val="1"/>
        </w:rPr>
        <w:t>ff</w:t>
      </w:r>
      <w:r>
        <w:rPr>
          <w:rFonts w:ascii="Times New Roman" w:hAnsi="Times New Roman" w:cs="Times New Roman" w:eastAsia="Times New Roman"/>
          <w:sz w:val="80"/>
          <w:szCs w:val="80"/>
          <w:color w:val="000000"/>
          <w:spacing w:val="0"/>
          <w:w w:val="100"/>
          <w:position w:val="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exact"/>
        <w:ind w:left="67" w:right="-20"/>
        <w:jc w:val="left"/>
        <w:tabs>
          <w:tab w:pos="840" w:val="left"/>
          <w:tab w:pos="16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9"/>
          <w:szCs w:val="9"/>
          <w:color w:val="ACACAC"/>
          <w:spacing w:val="0"/>
          <w:w w:val="265"/>
        </w:rPr>
        <w:t>/</w:t>
      </w:r>
      <w:r>
        <w:rPr>
          <w:rFonts w:ascii="Arial" w:hAnsi="Arial" w:cs="Arial" w:eastAsia="Arial"/>
          <w:sz w:val="9"/>
          <w:szCs w:val="9"/>
          <w:color w:val="ACACAC"/>
          <w:spacing w:val="0"/>
          <w:w w:val="100"/>
        </w:rPr>
        <w:tab/>
      </w:r>
      <w:r>
        <w:rPr>
          <w:rFonts w:ascii="Arial" w:hAnsi="Arial" w:cs="Arial" w:eastAsia="Arial"/>
          <w:sz w:val="9"/>
          <w:szCs w:val="9"/>
          <w:color w:val="ACACAC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ACACAC"/>
          <w:spacing w:val="0"/>
          <w:w w:val="79"/>
        </w:rPr>
        <w:t>-...</w:t>
      </w:r>
      <w:r>
        <w:rPr>
          <w:rFonts w:ascii="Times New Roman" w:hAnsi="Times New Roman" w:cs="Times New Roman" w:eastAsia="Times New Roman"/>
          <w:sz w:val="21"/>
          <w:szCs w:val="21"/>
          <w:color w:val="ACACAC"/>
          <w:spacing w:val="-39"/>
          <w:w w:val="7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ACACA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ACACAC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5D5D5D"/>
          <w:spacing w:val="0"/>
          <w:w w:val="79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81" w:lineRule="exact"/>
        <w:ind w:right="-20"/>
        <w:jc w:val="left"/>
        <w:tabs>
          <w:tab w:pos="1240" w:val="left"/>
          <w:tab w:pos="178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Arial" w:hAnsi="Arial" w:cs="Arial" w:eastAsia="Arial"/>
          <w:sz w:val="20"/>
          <w:szCs w:val="20"/>
          <w:color w:val="919595"/>
          <w:spacing w:val="0"/>
          <w:w w:val="100"/>
          <w:i/>
        </w:rPr>
        <w:t>ı:</w:t>
      </w:r>
      <w:r>
        <w:rPr>
          <w:rFonts w:ascii="Arial" w:hAnsi="Arial" w:cs="Arial" w:eastAsia="Arial"/>
          <w:sz w:val="20"/>
          <w:szCs w:val="20"/>
          <w:color w:val="919595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ACACAC"/>
          <w:spacing w:val="0"/>
          <w:w w:val="49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color w:val="ACACAC"/>
          <w:spacing w:val="-4"/>
          <w:w w:val="48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5D5D5D"/>
          <w:spacing w:val="0"/>
          <w:w w:val="152"/>
        </w:rPr>
        <w:t>ii</w:t>
      </w:r>
      <w:r>
        <w:rPr>
          <w:rFonts w:ascii="Times New Roman" w:hAnsi="Times New Roman" w:cs="Times New Roman" w:eastAsia="Times New Roman"/>
          <w:sz w:val="28"/>
          <w:szCs w:val="28"/>
          <w:color w:val="919595"/>
          <w:spacing w:val="0"/>
          <w:w w:val="63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919595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919595"/>
          <w:spacing w:val="0"/>
          <w:w w:val="100"/>
        </w:rPr>
      </w:r>
      <w:r>
        <w:rPr>
          <w:rFonts w:ascii="Times New Roman" w:hAnsi="Times New Roman" w:cs="Times New Roman" w:eastAsia="Times New Roman"/>
          <w:sz w:val="28"/>
          <w:szCs w:val="28"/>
          <w:color w:val="B3BC9C"/>
          <w:spacing w:val="0"/>
          <w:w w:val="55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B3BC9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B3BC9C"/>
          <w:spacing w:val="0"/>
          <w:w w:val="100"/>
        </w:rPr>
      </w:r>
      <w:r>
        <w:rPr>
          <w:rFonts w:ascii="Times New Roman" w:hAnsi="Times New Roman" w:cs="Times New Roman" w:eastAsia="Times New Roman"/>
          <w:sz w:val="28"/>
          <w:szCs w:val="28"/>
          <w:color w:val="BFC3BC"/>
          <w:spacing w:val="0"/>
          <w:w w:val="55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BFC3BC"/>
          <w:spacing w:val="0"/>
          <w:w w:val="55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BFC3BC"/>
          <w:spacing w:val="9"/>
          <w:w w:val="55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ACACAC"/>
          <w:spacing w:val="-3"/>
          <w:w w:val="189"/>
          <w:i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5B628E"/>
          <w:spacing w:val="0"/>
          <w:w w:val="258"/>
          <w:i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0" w:after="0" w:line="201" w:lineRule="exact"/>
        <w:ind w:left="14" w:right="-20"/>
        <w:jc w:val="left"/>
        <w:tabs>
          <w:tab w:pos="170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7C7E82"/>
          <w:spacing w:val="0"/>
          <w:w w:val="132"/>
        </w:rPr>
        <w:t>t</w:t>
      </w:r>
      <w:r>
        <w:rPr>
          <w:rFonts w:ascii="Times New Roman" w:hAnsi="Times New Roman" w:cs="Times New Roman" w:eastAsia="Times New Roman"/>
          <w:sz w:val="12"/>
          <w:szCs w:val="12"/>
          <w:color w:val="7C7E82"/>
          <w:spacing w:val="0"/>
          <w:w w:val="132"/>
        </w:rPr>
        <w:t>  </w:t>
      </w:r>
      <w:r>
        <w:rPr>
          <w:rFonts w:ascii="Times New Roman" w:hAnsi="Times New Roman" w:cs="Times New Roman" w:eastAsia="Times New Roman"/>
          <w:sz w:val="12"/>
          <w:szCs w:val="12"/>
          <w:color w:val="7C7E82"/>
          <w:spacing w:val="13"/>
          <w:w w:val="13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73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9"/>
          <w:w w:val="7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8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8"/>
          <w:w w:val="118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86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6"/>
          <w:w w:val="8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D5D5D"/>
          <w:spacing w:val="0"/>
          <w:w w:val="77"/>
        </w:rPr>
        <w:t>Ya</w:t>
      </w:r>
      <w:r>
        <w:rPr>
          <w:rFonts w:ascii="Arial" w:hAnsi="Arial" w:cs="Arial" w:eastAsia="Arial"/>
          <w:sz w:val="19"/>
          <w:szCs w:val="19"/>
          <w:color w:val="5D5D5D"/>
          <w:spacing w:val="4"/>
          <w:w w:val="78"/>
        </w:rPr>
        <w:t>n</w:t>
      </w:r>
      <w:r>
        <w:rPr>
          <w:rFonts w:ascii="Arial" w:hAnsi="Arial" w:cs="Arial" w:eastAsia="Arial"/>
          <w:sz w:val="19"/>
          <w:szCs w:val="19"/>
          <w:color w:val="7C7E82"/>
          <w:spacing w:val="0"/>
          <w:w w:val="125"/>
        </w:rPr>
        <w:t>r</w:t>
      </w:r>
      <w:r>
        <w:rPr>
          <w:rFonts w:ascii="Arial" w:hAnsi="Arial" w:cs="Arial" w:eastAsia="Arial"/>
          <w:sz w:val="19"/>
          <w:szCs w:val="19"/>
          <w:color w:val="7C7E82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7C7E82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ACACAC"/>
          <w:spacing w:val="-32"/>
          <w:w w:val="95"/>
        </w:rPr>
        <w:t>·</w:t>
      </w:r>
      <w:r>
        <w:rPr>
          <w:rFonts w:ascii="Arial" w:hAnsi="Arial" w:cs="Arial" w:eastAsia="Arial"/>
          <w:sz w:val="20"/>
          <w:szCs w:val="20"/>
          <w:color w:val="919595"/>
          <w:spacing w:val="0"/>
          <w:w w:val="135"/>
        </w:rPr>
        <w:t>ı</w:t>
      </w:r>
      <w:r>
        <w:rPr>
          <w:rFonts w:ascii="Arial" w:hAnsi="Arial" w:cs="Arial" w:eastAsia="Arial"/>
          <w:sz w:val="20"/>
          <w:szCs w:val="20"/>
          <w:color w:val="919595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919595"/>
          <w:spacing w:val="15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ACACAC"/>
          <w:spacing w:val="0"/>
          <w:w w:val="79"/>
          <w:i/>
        </w:rPr>
        <w:t>: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auto"/>
        <w:ind w:left="38" w:right="-20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5D5D5D"/>
          <w:w w:val="109"/>
        </w:rPr>
        <w:t>M</w:t>
      </w:r>
      <w:r>
        <w:rPr>
          <w:rFonts w:ascii="Times New Roman" w:hAnsi="Times New Roman" w:cs="Times New Roman" w:eastAsia="Times New Roman"/>
          <w:sz w:val="25"/>
          <w:szCs w:val="25"/>
          <w:color w:val="ACACAC"/>
          <w:spacing w:val="-47"/>
          <w:w w:val="60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5D5D5D"/>
          <w:spacing w:val="0"/>
          <w:w w:val="29"/>
        </w:rPr>
        <w:t>..</w:t>
      </w:r>
      <w:r>
        <w:rPr>
          <w:rFonts w:ascii="Times New Roman" w:hAnsi="Times New Roman" w:cs="Times New Roman" w:eastAsia="Times New Roman"/>
          <w:sz w:val="25"/>
          <w:szCs w:val="25"/>
          <w:color w:val="5D5D5D"/>
          <w:spacing w:val="-1"/>
          <w:w w:val="29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7C7E82"/>
          <w:spacing w:val="0"/>
          <w:w w:val="190"/>
        </w:rPr>
        <w:t>r</w:t>
      </w:r>
      <w:r>
        <w:rPr>
          <w:rFonts w:ascii="Times New Roman" w:hAnsi="Times New Roman" w:cs="Times New Roman" w:eastAsia="Times New Roman"/>
          <w:sz w:val="25"/>
          <w:szCs w:val="25"/>
          <w:color w:val="5D5D5D"/>
          <w:spacing w:val="0"/>
          <w:w w:val="66"/>
        </w:rPr>
        <w:t>o</w:t>
      </w:r>
      <w:r>
        <w:rPr>
          <w:rFonts w:ascii="Times New Roman" w:hAnsi="Times New Roman" w:cs="Times New Roman" w:eastAsia="Times New Roman"/>
          <w:sz w:val="25"/>
          <w:szCs w:val="25"/>
          <w:color w:val="5D5D5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919595"/>
          <w:spacing w:val="-59"/>
          <w:w w:val="75"/>
        </w:rPr>
        <w:t>ı</w:t>
      </w:r>
      <w:r>
        <w:rPr>
          <w:rFonts w:ascii="Times New Roman" w:hAnsi="Times New Roman" w:cs="Times New Roman" w:eastAsia="Times New Roman"/>
          <w:sz w:val="25"/>
          <w:szCs w:val="25"/>
          <w:color w:val="ACACAC"/>
          <w:spacing w:val="-19"/>
          <w:w w:val="75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919595"/>
          <w:spacing w:val="-47"/>
          <w:w w:val="75"/>
        </w:rPr>
        <w:t>:</w:t>
      </w:r>
      <w:r>
        <w:rPr>
          <w:rFonts w:ascii="Times New Roman" w:hAnsi="Times New Roman" w:cs="Times New Roman" w:eastAsia="Times New Roman"/>
          <w:sz w:val="25"/>
          <w:szCs w:val="25"/>
          <w:color w:val="ACACAC"/>
          <w:spacing w:val="0"/>
          <w:w w:val="75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ACACAC"/>
          <w:spacing w:val="0"/>
          <w:w w:val="74"/>
        </w:rPr>
        <w:t>;</w:t>
      </w:r>
      <w:r>
        <w:rPr>
          <w:rFonts w:ascii="Times New Roman" w:hAnsi="Times New Roman" w:cs="Times New Roman" w:eastAsia="Times New Roman"/>
          <w:sz w:val="25"/>
          <w:szCs w:val="25"/>
          <w:color w:val="ACACAC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ACACAC"/>
          <w:spacing w:val="0"/>
          <w:w w:val="122"/>
        </w:rPr>
        <w:t>: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</w:rPr>
      </w:r>
    </w:p>
    <w:p>
      <w:pPr>
        <w:spacing w:before="45" w:after="0" w:line="439" w:lineRule="exact"/>
        <w:ind w:left="565" w:right="2118"/>
        <w:jc w:val="center"/>
        <w:tabs>
          <w:tab w:pos="860" w:val="left"/>
        </w:tabs>
        <w:rPr>
          <w:rFonts w:ascii="Arial" w:hAnsi="Arial" w:cs="Arial" w:eastAsia="Arial"/>
          <w:sz w:val="37"/>
          <w:szCs w:val="37"/>
        </w:rPr>
      </w:pPr>
      <w:rPr/>
      <w:r>
        <w:rPr>
          <w:rFonts w:ascii="Arial" w:hAnsi="Arial" w:cs="Arial" w:eastAsia="Arial"/>
          <w:sz w:val="21"/>
          <w:szCs w:val="21"/>
          <w:color w:val="ACACAC"/>
          <w:spacing w:val="0"/>
          <w:w w:val="62"/>
          <w:i/>
          <w:position w:val="15"/>
        </w:rPr>
        <w:t>.,</w:t>
      </w:r>
      <w:r>
        <w:rPr>
          <w:rFonts w:ascii="Arial" w:hAnsi="Arial" w:cs="Arial" w:eastAsia="Arial"/>
          <w:sz w:val="21"/>
          <w:szCs w:val="21"/>
          <w:color w:val="ACACAC"/>
          <w:spacing w:val="0"/>
          <w:w w:val="100"/>
          <w:i/>
          <w:position w:val="15"/>
        </w:rPr>
        <w:tab/>
      </w:r>
      <w:r>
        <w:rPr>
          <w:rFonts w:ascii="Arial" w:hAnsi="Arial" w:cs="Arial" w:eastAsia="Arial"/>
          <w:sz w:val="21"/>
          <w:szCs w:val="21"/>
          <w:color w:val="ACACAC"/>
          <w:spacing w:val="0"/>
          <w:w w:val="100"/>
          <w:i/>
          <w:position w:val="15"/>
        </w:rPr>
      </w:r>
      <w:r>
        <w:rPr>
          <w:rFonts w:ascii="Times New Roman" w:hAnsi="Times New Roman" w:cs="Times New Roman" w:eastAsia="Times New Roman"/>
          <w:sz w:val="6"/>
          <w:szCs w:val="6"/>
          <w:color w:val="BFC3BC"/>
          <w:spacing w:val="0"/>
          <w:w w:val="100"/>
          <w:position w:val="15"/>
        </w:rPr>
        <w:t>"</w:t>
      </w:r>
      <w:r>
        <w:rPr>
          <w:rFonts w:ascii="Times New Roman" w:hAnsi="Times New Roman" w:cs="Times New Roman" w:eastAsia="Times New Roman"/>
          <w:sz w:val="6"/>
          <w:szCs w:val="6"/>
          <w:color w:val="BFC3BC"/>
          <w:spacing w:val="0"/>
          <w:w w:val="100"/>
          <w:position w:val="15"/>
        </w:rPr>
        <w:t>\</w:t>
      </w:r>
      <w:r>
        <w:rPr>
          <w:rFonts w:ascii="Times New Roman" w:hAnsi="Times New Roman" w:cs="Times New Roman" w:eastAsia="Times New Roman"/>
          <w:sz w:val="6"/>
          <w:szCs w:val="6"/>
          <w:color w:val="BFC3BC"/>
          <w:spacing w:val="0"/>
          <w:w w:val="100"/>
          <w:position w:val="15"/>
        </w:rPr>
        <w:t>   </w:t>
      </w:r>
      <w:r>
        <w:rPr>
          <w:rFonts w:ascii="Times New Roman" w:hAnsi="Times New Roman" w:cs="Times New Roman" w:eastAsia="Times New Roman"/>
          <w:sz w:val="6"/>
          <w:szCs w:val="6"/>
          <w:color w:val="BFC3BC"/>
          <w:spacing w:val="1"/>
          <w:w w:val="100"/>
          <w:position w:val="15"/>
        </w:rPr>
        <w:t> </w:t>
      </w:r>
      <w:r>
        <w:rPr>
          <w:rFonts w:ascii="Arial" w:hAnsi="Arial" w:cs="Arial" w:eastAsia="Arial"/>
          <w:sz w:val="37"/>
          <w:szCs w:val="37"/>
          <w:color w:val="ACACAC"/>
          <w:spacing w:val="1"/>
          <w:w w:val="100"/>
          <w:position w:val="-2"/>
        </w:rPr>
      </w:r>
      <w:r>
        <w:rPr>
          <w:rFonts w:ascii="Arial" w:hAnsi="Arial" w:cs="Arial" w:eastAsia="Arial"/>
          <w:sz w:val="37"/>
          <w:szCs w:val="37"/>
          <w:color w:val="ACACAC"/>
          <w:spacing w:val="0"/>
          <w:w w:val="115"/>
          <w:emboss/>
          <w:position w:val="-2"/>
        </w:rPr>
        <w:t>.</w:t>
      </w:r>
      <w:r>
        <w:rPr>
          <w:rFonts w:ascii="Arial" w:hAnsi="Arial" w:cs="Arial" w:eastAsia="Arial"/>
          <w:sz w:val="37"/>
          <w:szCs w:val="37"/>
          <w:color w:val="ACACAC"/>
          <w:spacing w:val="0"/>
          <w:w w:val="115"/>
          <w:position w:val="-2"/>
        </w:rPr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280" w:bottom="280" w:left="160" w:right="180"/>
          <w:cols w:num="3" w:equalWidth="0">
            <w:col w:w="3990" w:space="181"/>
            <w:col w:w="1725" w:space="2343"/>
            <w:col w:w="3341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4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46.830322pt;margin-top:-40.669559pt;width:.1pt;height:8.136792pt;mso-position-horizontal-relative:page;mso-position-vertical-relative:paragraph;z-index:-15699" coordorigin="2937,-813" coordsize="2,163">
            <v:shape style="position:absolute;left:2937;top:-813;width:2;height:163" coordorigin="2937,-813" coordsize="0,163" path="m2937,-651l2937,-813e" filled="f" stroked="t" strokeweight=".238749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84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5D5D5D"/>
          <w:spacing w:val="-89"/>
          <w:w w:val="136"/>
        </w:rPr>
        <w:t>A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0"/>
          <w:w w:val="106"/>
        </w:rPr>
        <w:t>SE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0" w:after="0" w:line="1035" w:lineRule="exact"/>
        <w:ind w:right="-20"/>
        <w:jc w:val="left"/>
        <w:rPr>
          <w:rFonts w:ascii="Arial" w:hAnsi="Arial" w:cs="Arial" w:eastAsia="Arial"/>
          <w:sz w:val="112"/>
          <w:szCs w:val="112"/>
        </w:rPr>
      </w:pPr>
      <w:rPr/>
      <w:r>
        <w:rPr/>
        <w:br w:type="column"/>
      </w:r>
      <w:r>
        <w:rPr>
          <w:rFonts w:ascii="Arial" w:hAnsi="Arial" w:cs="Arial" w:eastAsia="Arial"/>
          <w:sz w:val="112"/>
          <w:szCs w:val="112"/>
          <w:color w:val="3F446E"/>
          <w:w w:val="148"/>
          <w:position w:val="-11"/>
        </w:rPr>
        <w:t>}</w:t>
      </w:r>
      <w:r>
        <w:rPr>
          <w:rFonts w:ascii="Arial" w:hAnsi="Arial" w:cs="Arial" w:eastAsia="Arial"/>
          <w:sz w:val="112"/>
          <w:szCs w:val="112"/>
          <w:color w:val="3F446E"/>
          <w:spacing w:val="-233"/>
          <w:w w:val="149"/>
          <w:position w:val="-11"/>
        </w:rPr>
        <w:t>h</w:t>
      </w:r>
      <w:r>
        <w:rPr>
          <w:rFonts w:ascii="Arial" w:hAnsi="Arial" w:cs="Arial" w:eastAsia="Arial"/>
          <w:sz w:val="23"/>
          <w:szCs w:val="23"/>
          <w:color w:val="5D5D5D"/>
          <w:spacing w:val="0"/>
          <w:w w:val="103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5D5D5D"/>
          <w:spacing w:val="0"/>
          <w:w w:val="100"/>
          <w:position w:val="1"/>
        </w:rPr>
        <w:t>  </w:t>
      </w:r>
      <w:r>
        <w:rPr>
          <w:rFonts w:ascii="Arial" w:hAnsi="Arial" w:cs="Arial" w:eastAsia="Arial"/>
          <w:sz w:val="23"/>
          <w:szCs w:val="23"/>
          <w:color w:val="5D5D5D"/>
          <w:spacing w:val="-31"/>
          <w:w w:val="100"/>
          <w:position w:val="1"/>
        </w:rPr>
        <w:t> </w:t>
      </w:r>
      <w:r>
        <w:rPr>
          <w:rFonts w:ascii="Arial" w:hAnsi="Arial" w:cs="Arial" w:eastAsia="Arial"/>
          <w:sz w:val="112"/>
          <w:szCs w:val="112"/>
          <w:color w:val="363636"/>
          <w:spacing w:val="0"/>
          <w:w w:val="22"/>
          <w:position w:val="-11"/>
        </w:rPr>
        <w:t>ız</w:t>
      </w:r>
      <w:r>
        <w:rPr>
          <w:rFonts w:ascii="Arial" w:hAnsi="Arial" w:cs="Arial" w:eastAsia="Arial"/>
          <w:sz w:val="112"/>
          <w:szCs w:val="1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60" w:right="180"/>
          <w:cols w:num="3" w:equalWidth="0">
            <w:col w:w="515" w:space="1502"/>
            <w:col w:w="508" w:space="1708"/>
            <w:col w:w="7347"/>
          </w:cols>
        </w:sectPr>
      </w:pPr>
      <w:rPr/>
    </w:p>
    <w:p>
      <w:pPr>
        <w:spacing w:before="0" w:after="0" w:line="194" w:lineRule="exact"/>
        <w:ind w:left="1922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12.414922pt;margin-top:38.291924pt;width:569.773297pt;height:776.463335pt;mso-position-horizontal-relative:page;mso-position-vertical-relative:page;z-index:-15701" coordorigin="248,766" coordsize="11395,15529">
            <v:group style="position:absolute;left:253;top:787;width:482;height:2" coordorigin="253,787" coordsize="482,2">
              <v:shape style="position:absolute;left:253;top:787;width:482;height:2" coordorigin="253,787" coordsize="482,0" path="m253,787l735,787e" filled="f" stroked="t" strokeweight=".477497pt" strokecolor="#747474">
                <v:path arrowok="t"/>
              </v:shape>
            </v:group>
            <v:group style="position:absolute;left:265;top:775;width:2;height:1436" coordorigin="265,775" coordsize="2,1436">
              <v:shape style="position:absolute;left:265;top:775;width:2;height:1436" coordorigin="265,775" coordsize="0,1436" path="m265,2211l265,775e" filled="f" stroked="t" strokeweight=".954994pt" strokecolor="#747474">
                <v:path arrowok="t"/>
              </v:shape>
            </v:group>
            <v:group style="position:absolute;left:678;top:785;width:349;height:2" coordorigin="678,785" coordsize="349,2">
              <v:shape style="position:absolute;left:678;top:785;width:349;height:2" coordorigin="678,785" coordsize="349,0" path="m678,785l1027,785e" filled="f" stroked="t" strokeweight=".477497pt" strokecolor="#5B5B5B">
                <v:path arrowok="t"/>
              </v:shape>
            </v:group>
            <v:group style="position:absolute;left:969;top:792;width:10639;height:2" coordorigin="969,792" coordsize="10639,2">
              <v:shape style="position:absolute;left:969;top:792;width:10639;height:2" coordorigin="969,792" coordsize="10639,0" path="m969,792l11608,792e" filled="f" stroked="t" strokeweight=".716246pt" strokecolor="#5B5B60">
                <v:path arrowok="t"/>
              </v:shape>
            </v:group>
            <v:group style="position:absolute;left:1898;top:780;width:2;height:1350" coordorigin="1898,780" coordsize="2,1350">
              <v:shape style="position:absolute;left:1898;top:780;width:2;height:1350" coordorigin="1898,780" coordsize="0,1350" path="m1898,2130l1898,780e" filled="f" stroked="t" strokeweight=".954994pt" strokecolor="#777777">
                <v:path arrowok="t"/>
              </v:shape>
            </v:group>
            <v:group style="position:absolute;left:1848;top:790;width:759;height:2" coordorigin="1848,790" coordsize="759,2">
              <v:shape style="position:absolute;left:1848;top:790;width:759;height:2" coordorigin="1848,790" coordsize="759,0" path="m1848,790l2607,790e" filled="f" stroked="t" strokeweight=".477497pt" strokecolor="#3F3F3F">
                <v:path arrowok="t"/>
              </v:shape>
            </v:group>
            <v:group style="position:absolute;left:8237;top:780;width:2;height:1350" coordorigin="8237,780" coordsize="2,1350">
              <v:shape style="position:absolute;left:8237;top:780;width:2;height:1350" coordorigin="8237,780" coordsize="0,1350" path="m8237,2130l8237,780e" filled="f" stroked="t" strokeweight=".716246pt" strokecolor="#4F4F4F">
                <v:path arrowok="t"/>
              </v:shape>
            </v:group>
            <v:group style="position:absolute;left:8189;top:795;width:659;height:2" coordorigin="8189,795" coordsize="659,2">
              <v:shape style="position:absolute;left:8189;top:795;width:659;height:2" coordorigin="8189,795" coordsize="659,0" path="m8189,795l8848,795e" filled="f" stroked="t" strokeweight=".477497pt" strokecolor="#484848">
                <v:path arrowok="t"/>
              </v:shape>
            </v:group>
            <v:group style="position:absolute;left:11610;top:785;width:2;height:9941" coordorigin="11610,785" coordsize="2,9941">
              <v:shape style="position:absolute;left:11610;top:785;width:2;height:9941" coordorigin="11610,785" coordsize="0,9941" path="m11610,10726l11610,785e" filled="f" stroked="t" strokeweight=".954994pt" strokecolor="#707070">
                <v:path arrowok="t"/>
              </v:shape>
            </v:group>
            <v:group style="position:absolute;left:258;top:2120;width:477;height:2" coordorigin="258,2120" coordsize="477,2">
              <v:shape style="position:absolute;left:258;top:2120;width:477;height:2" coordorigin="258,2120" coordsize="477,0" path="m258,2120l735,2120e" filled="f" stroked="t" strokeweight=".477497pt" strokecolor="#4F4F4F">
                <v:path arrowok="t"/>
              </v:shape>
            </v:group>
            <v:group style="position:absolute;left:678;top:2120;width:1241;height:2" coordorigin="678,2120" coordsize="1241,2">
              <v:shape style="position:absolute;left:678;top:2120;width:1241;height:2" coordorigin="678,2120" coordsize="1241,0" path="m678,2120l1920,2120e" filled="f" stroked="t" strokeweight=".954994pt" strokecolor="#5B5B5B">
                <v:path arrowok="t"/>
              </v:shape>
            </v:group>
            <v:group style="position:absolute;left:1848;top:2120;width:759;height:2" coordorigin="1848,2120" coordsize="759,2">
              <v:shape style="position:absolute;left:1848;top:2120;width:759;height:2" coordorigin="1848,2120" coordsize="759,0" path="m1848,2120l2607,2120e" filled="f" stroked="t" strokeweight=".477497pt" strokecolor="#444444">
                <v:path arrowok="t"/>
              </v:shape>
            </v:group>
            <v:group style="position:absolute;left:2459;top:2123;width:3615;height:2" coordorigin="2459,2123" coordsize="3615,2">
              <v:shape style="position:absolute;left:2459;top:2123;width:3615;height:2" coordorigin="2459,2123" coordsize="3615,0" path="m2459,2123l6074,2123e" filled="f" stroked="t" strokeweight=".716246pt" strokecolor="#606060">
                <v:path arrowok="t"/>
              </v:shape>
            </v:group>
            <v:group style="position:absolute;left:6016;top:2125;width:492;height:2" coordorigin="6016,2125" coordsize="492,2">
              <v:shape style="position:absolute;left:6016;top:2125;width:492;height:2" coordorigin="6016,2125" coordsize="492,0" path="m6016,2125l6508,2125e" filled="f" stroked="t" strokeweight=".477497pt" strokecolor="#343434">
                <v:path arrowok="t"/>
              </v:shape>
            </v:group>
            <v:group style="position:absolute;left:6451;top:2125;width:5162;height:2" coordorigin="6451,2125" coordsize="5162,2">
              <v:shape style="position:absolute;left:6451;top:2125;width:5162;height:2" coordorigin="6451,2125" coordsize="5162,0" path="m6451,2125l11613,2125e" filled="f" stroked="t" strokeweight=".716246pt" strokecolor="#5B5B5B">
                <v:path arrowok="t"/>
              </v:shape>
            </v:group>
            <v:group style="position:absolute;left:8189;top:2125;width:826;height:2" coordorigin="8189,2125" coordsize="826,2">
              <v:shape style="position:absolute;left:8189;top:2125;width:826;height:2" coordorigin="8189,2125" coordsize="826,0" path="m8189,2125l9015,2125e" filled="f" stroked="t" strokeweight=".477497pt" strokecolor="#383838">
                <v:path arrowok="t"/>
              </v:shape>
            </v:group>
            <v:group style="position:absolute;left:258;top:2362;width:5816;height:2" coordorigin="258,2362" coordsize="5816,2">
              <v:shape style="position:absolute;left:258;top:2362;width:5816;height:2" coordorigin="258,2362" coordsize="5816,0" path="m258,2362l6074,2362e" filled="f" stroked="t" strokeweight=".716246pt" strokecolor="#575757">
                <v:path arrowok="t"/>
              </v:shape>
            </v:group>
            <v:group style="position:absolute;left:267;top:1962;width:2;height:1393" coordorigin="267,1962" coordsize="2,1393">
              <v:shape style="position:absolute;left:267;top:1962;width:2;height:1393" coordorigin="267,1962" coordsize="0,1393" path="m267,3355l267,1962e" filled="f" stroked="t" strokeweight=".954994pt" strokecolor="#545454">
                <v:path arrowok="t"/>
              </v:shape>
            </v:group>
            <v:group style="position:absolute;left:6016;top:2364;width:855;height:2" coordorigin="6016,2364" coordsize="855,2">
              <v:shape style="position:absolute;left:6016;top:2364;width:855;height:2" coordorigin="6016,2364" coordsize="855,0" path="m6016,2364l6871,2364e" filled="f" stroked="t" strokeweight=".477497pt" strokecolor="#444444">
                <v:path arrowok="t"/>
              </v:shape>
            </v:group>
            <v:group style="position:absolute;left:6723;top:2364;width:1528;height:2" coordorigin="6723,2364" coordsize="1528,2">
              <v:shape style="position:absolute;left:6723;top:2364;width:1528;height:2" coordorigin="6723,2364" coordsize="1528,0" path="m6723,2364l8251,2364e" filled="f" stroked="t" strokeweight=".954994pt" strokecolor="#646464">
                <v:path arrowok="t"/>
              </v:shape>
            </v:group>
            <v:group style="position:absolute;left:8194;top:2364;width:654;height:2" coordorigin="8194,2364" coordsize="654,2">
              <v:shape style="position:absolute;left:8194;top:2364;width:654;height:2" coordorigin="8194,2364" coordsize="654,0" path="m8194,2364l8848,2364e" filled="f" stroked="t" strokeweight=".477497pt" strokecolor="#343434">
                <v:path arrowok="t"/>
              </v:shape>
            </v:group>
            <v:group style="position:absolute;left:8791;top:2367;width:2822;height:2" coordorigin="8791,2367" coordsize="2822,2">
              <v:shape style="position:absolute;left:8791;top:2367;width:2822;height:2" coordorigin="8791,2367" coordsize="2822,0" path="m8791,2367l11613,2367e" filled="f" stroked="t" strokeweight=".716246pt" strokecolor="#5B5B5B">
                <v:path arrowok="t"/>
              </v:shape>
            </v:group>
            <v:group style="position:absolute;left:258;top:2604;width:3051;height:2" coordorigin="258,2604" coordsize="3051,2">
              <v:shape style="position:absolute;left:258;top:2604;width:3051;height:2" coordorigin="258,2604" coordsize="3051,0" path="m258,2604l3309,2604e" filled="f" stroked="t" strokeweight=".716246pt" strokecolor="#575757">
                <v:path arrowok="t"/>
              </v:shape>
            </v:group>
            <v:group style="position:absolute;left:3252;top:2604;width:778;height:2" coordorigin="3252,2604" coordsize="778,2">
              <v:shape style="position:absolute;left:3252;top:2604;width:778;height:2" coordorigin="3252,2604" coordsize="778,0" path="m3252,2604l4030,2604e" filled="f" stroked="t" strokeweight=".477497pt" strokecolor="#2F2F2F">
                <v:path arrowok="t"/>
              </v:shape>
            </v:group>
            <v:group style="position:absolute;left:3973;top:2604;width:4278;height:2" coordorigin="3973,2604" coordsize="4278,2">
              <v:shape style="position:absolute;left:3973;top:2604;width:4278;height:2" coordorigin="3973,2604" coordsize="4278,0" path="m3973,2604l8251,2604e" filled="f" stroked="t" strokeweight=".716246pt" strokecolor="#5B5B5B">
                <v:path arrowok="t"/>
              </v:shape>
            </v:group>
            <v:group style="position:absolute;left:8194;top:2604;width:654;height:2" coordorigin="8194,2604" coordsize="654,2">
              <v:shape style="position:absolute;left:8194;top:2604;width:654;height:2" coordorigin="8194,2604" coordsize="654,0" path="m8194,2604l8848,2604e" filled="f" stroked="t" strokeweight=".477497pt" strokecolor="#343434">
                <v:path arrowok="t"/>
              </v:shape>
            </v:group>
            <v:group style="position:absolute;left:8791;top:2604;width:224;height:2" coordorigin="8791,2604" coordsize="224,2">
              <v:shape style="position:absolute;left:8791;top:2604;width:224;height:2" coordorigin="8791,2604" coordsize="224,0" path="m8791,2604l9015,2604e" filled="f" stroked="t" strokeweight=".477497pt" strokecolor="#484848">
                <v:path arrowok="t"/>
              </v:shape>
            </v:group>
            <v:group style="position:absolute;left:8944;top:2604;width:2669;height:2" coordorigin="8944,2604" coordsize="2669,2">
              <v:shape style="position:absolute;left:8944;top:2604;width:2669;height:2" coordorigin="8944,2604" coordsize="2669,0" path="m8944,2604l11613,2604e" filled="f" stroked="t" strokeweight=".716246pt" strokecolor="#606060">
                <v:path arrowok="t"/>
              </v:shape>
            </v:group>
            <v:group style="position:absolute;left:258;top:2845;width:11360;height:2" coordorigin="258,2845" coordsize="11360,2">
              <v:shape style="position:absolute;left:258;top:2845;width:11360;height:2" coordorigin="258,2845" coordsize="11360,0" path="m258,2845l11618,2845e" filled="f" stroked="t" strokeweight=".716246pt" strokecolor="#5B5B5B">
                <v:path arrowok="t"/>
              </v:shape>
            </v:group>
            <v:group style="position:absolute;left:258;top:3085;width:6613;height:2" coordorigin="258,3085" coordsize="6613,2">
              <v:shape style="position:absolute;left:258;top:3085;width:6613;height:2" coordorigin="258,3085" coordsize="6613,0" path="m258,3085l6871,3085e" filled="f" stroked="t" strokeweight=".716246pt" strokecolor="#5B5B5B">
                <v:path arrowok="t"/>
              </v:shape>
            </v:group>
            <v:group style="position:absolute;left:6814;top:3087;width:611;height:2" coordorigin="6814,3087" coordsize="611,2">
              <v:shape style="position:absolute;left:6814;top:3087;width:611;height:2" coordorigin="6814,3087" coordsize="611,0" path="m6814,3087l7425,3087e" filled="f" stroked="t" strokeweight=".477497pt" strokecolor="#3B3B3B">
                <v:path arrowok="t"/>
              </v:shape>
            </v:group>
            <v:group style="position:absolute;left:7368;top:3087;width:4250;height:2" coordorigin="7368,3087" coordsize="4250,2">
              <v:shape style="position:absolute;left:7368;top:3087;width:4250;height:2" coordorigin="7368,3087" coordsize="4250,0" path="m7368,3087l11618,3087e" filled="f" stroked="t" strokeweight=".716246pt" strokecolor="#5B5B5B">
                <v:path arrowok="t"/>
              </v:shape>
            </v:group>
            <v:group style="position:absolute;left:263;top:3324;width:6609;height:2" coordorigin="263,3324" coordsize="6609,2">
              <v:shape style="position:absolute;left:263;top:3324;width:6609;height:2" coordorigin="263,3324" coordsize="6609,0" path="m263,3324l6871,3324e" filled="f" stroked="t" strokeweight=".716246pt" strokecolor="#5B5B5B">
                <v:path arrowok="t"/>
              </v:shape>
            </v:group>
            <v:group style="position:absolute;left:6814;top:3327;width:611;height:2" coordorigin="6814,3327" coordsize="611,2">
              <v:shape style="position:absolute;left:6814;top:3327;width:611;height:2" coordorigin="6814,3327" coordsize="611,0" path="m6814,3327l7425,3327e" filled="f" stroked="t" strokeweight=".477497pt" strokecolor="#383838">
                <v:path arrowok="t"/>
              </v:shape>
            </v:group>
            <v:group style="position:absolute;left:7368;top:3327;width:4250;height:2" coordorigin="7368,3327" coordsize="4250,2">
              <v:shape style="position:absolute;left:7368;top:3327;width:4250;height:2" coordorigin="7368,3327" coordsize="4250,0" path="m7368,3327l11618,3327e" filled="f" stroked="t" strokeweight=".716246pt" strokecolor="#5B5B5B">
                <v:path arrowok="t"/>
              </v:shape>
            </v:group>
            <v:group style="position:absolute;left:267;top:3283;width:2;height:799" coordorigin="267,3283" coordsize="2,799">
              <v:shape style="position:absolute;left:267;top:3283;width:2;height:799" coordorigin="267,3283" coordsize="0,799" path="m267,4083l267,3283e" filled="f" stroked="t" strokeweight=".477497pt" strokecolor="#282828">
                <v:path arrowok="t"/>
              </v:shape>
            </v:group>
            <v:group style="position:absolute;left:2941;top:3322;width:2;height:747" coordorigin="2941,3322" coordsize="2,747">
              <v:shape style="position:absolute;left:2941;top:3322;width:2;height:747" coordorigin="2941,3322" coordsize="0,747" path="m2941,4068l2941,3322e" filled="f" stroked="t" strokeweight=".477497pt" strokecolor="#343434">
                <v:path arrowok="t"/>
              </v:shape>
            </v:group>
            <v:group style="position:absolute;left:6059;top:3317;width:2;height:756" coordorigin="6059,3317" coordsize="2,756">
              <v:shape style="position:absolute;left:6059;top:3317;width:2;height:756" coordorigin="6059,3317" coordsize="0,756" path="m6059,4073l6059,3317e" filled="f" stroked="t" strokeweight=".954994pt" strokecolor="#5B5B5B">
                <v:path arrowok="t"/>
              </v:shape>
            </v:group>
            <v:group style="position:absolute;left:6040;top:3748;width:1356;height:2" coordorigin="6040,3748" coordsize="1356,2">
              <v:shape style="position:absolute;left:6040;top:3748;width:1356;height:2" coordorigin="6040,3748" coordsize="1356,0" path="m6040,3748l7396,3748e" filled="f" stroked="t" strokeweight=".238749pt" strokecolor="#5B5B5B">
                <v:path arrowok="t"/>
              </v:shape>
            </v:group>
            <v:group style="position:absolute;left:2937;top:3748;width:2053;height:2" coordorigin="2937,3748" coordsize="2053,2">
              <v:shape style="position:absolute;left:2937;top:3748;width:2053;height:2" coordorigin="2937,3748" coordsize="2053,0" path="m2937,3748l4990,3748e" filled="f" stroked="t" strokeweight=".716246pt" strokecolor="#5B5B5B">
                <v:path arrowok="t"/>
              </v:shape>
            </v:group>
            <v:group style="position:absolute;left:7396;top:3748;width:1590;height:2" coordorigin="7396,3748" coordsize="1590,2">
              <v:shape style="position:absolute;left:7396;top:3748;width:1590;height:2" coordorigin="7396,3748" coordsize="1590,0" path="m7396,3748l8986,3748e" filled="f" stroked="t" strokeweight=".238749pt" strokecolor="#000000">
                <v:path arrowok="t"/>
              </v:shape>
            </v:group>
            <v:group style="position:absolute;left:8986;top:3748;width:2626;height:2" coordorigin="8986,3748" coordsize="2626,2">
              <v:shape style="position:absolute;left:8986;top:3748;width:2626;height:2" coordorigin="8986,3748" coordsize="2626,0" path="m8986,3748l11613,3748e" filled="f" stroked="t" strokeweight=".238749pt" strokecolor="#707070">
                <v:path arrowok="t"/>
              </v:shape>
            </v:group>
            <v:group style="position:absolute;left:263;top:4061;width:473;height:2" coordorigin="263,4061" coordsize="473,2">
              <v:shape style="position:absolute;left:263;top:4061;width:473;height:2" coordorigin="263,4061" coordsize="473,0" path="m263,4061l735,4061e" filled="f" stroked="t" strokeweight=".716246pt" strokecolor="#575757">
                <v:path arrowok="t"/>
              </v:shape>
            </v:group>
            <v:group style="position:absolute;left:678;top:4059;width:349;height:2" coordorigin="678,4059" coordsize="349,2">
              <v:shape style="position:absolute;left:678;top:4059;width:349;height:2" coordorigin="678,4059" coordsize="349,0" path="m678,4059l1027,4059e" filled="f" stroked="t" strokeweight=".477497pt" strokecolor="#444444">
                <v:path arrowok="t"/>
              </v:shape>
            </v:group>
            <v:group style="position:absolute;left:969;top:4061;width:1638;height:2" coordorigin="969,4061" coordsize="1638,2">
              <v:shape style="position:absolute;left:969;top:4061;width:1638;height:2" coordorigin="969,4061" coordsize="1638,0" path="m969,4061l2607,4061e" filled="f" stroked="t" strokeweight=".716246pt" strokecolor="#5B5B5B">
                <v:path arrowok="t"/>
              </v:shape>
            </v:group>
            <v:group style="position:absolute;left:2550;top:4064;width:425;height:2" coordorigin="2550,4064" coordsize="425,2">
              <v:shape style="position:absolute;left:2550;top:4064;width:425;height:2" coordorigin="2550,4064" coordsize="425,0" path="m2550,4064l2975,4064e" filled="f" stroked="t" strokeweight=".477497pt" strokecolor="#3B3B3B">
                <v:path arrowok="t"/>
              </v:shape>
            </v:group>
            <v:group style="position:absolute;left:2903;top:4059;width:2201;height:2" coordorigin="2903,4059" coordsize="2201,2">
              <v:shape style="position:absolute;left:2903;top:4059;width:2201;height:2" coordorigin="2903,4059" coordsize="2201,0" path="m2903,4059l5104,4059e" filled="f" stroked="t" strokeweight=".954994pt" strokecolor="#3F3F3F">
                <v:path arrowok="t"/>
              </v:shape>
            </v:group>
            <v:group style="position:absolute;left:5047;top:4064;width:329;height:2" coordorigin="5047,4064" coordsize="329,2">
              <v:shape style="position:absolute;left:5047;top:4064;width:329;height:2" coordorigin="5047,4064" coordsize="329,0" path="m5047,4064l5377,4064e" filled="f" stroked="t" strokeweight=".477497pt" strokecolor="#3F3F3F">
                <v:path arrowok="t"/>
              </v:shape>
            </v:group>
            <v:group style="position:absolute;left:5319;top:4064;width:6298;height:2" coordorigin="5319,4064" coordsize="6298,2">
              <v:shape style="position:absolute;left:5319;top:4064;width:6298;height:2" coordorigin="5319,4064" coordsize="6298,0" path="m5319,4064l11618,4064e" filled="f" stroked="t" strokeweight=".716246pt" strokecolor="#606060">
                <v:path arrowok="t"/>
              </v:shape>
            </v:group>
            <v:group style="position:absolute;left:267;top:4011;width:2;height:354" coordorigin="267,4011" coordsize="2,354">
              <v:shape style="position:absolute;left:267;top:4011;width:2;height:354" coordorigin="267,4011" coordsize="0,354" path="m267,4365l267,4011e" filled="f" stroked="t" strokeweight=".477497pt" strokecolor="#3F3F3F">
                <v:path arrowok="t"/>
              </v:shape>
            </v:group>
            <v:group style="position:absolute;left:1898;top:4049;width:2;height:1527" coordorigin="1898,4049" coordsize="2,1527">
              <v:shape style="position:absolute;left:1898;top:4049;width:2;height:1527" coordorigin="1898,4049" coordsize="0,1527" path="m1898,5576l1898,4049e" filled="f" stroked="t" strokeweight=".954994pt" strokecolor="#575757">
                <v:path arrowok="t"/>
              </v:shape>
            </v:group>
            <v:group style="position:absolute;left:263;top:4339;width:7989;height:2" coordorigin="263,4339" coordsize="7989,2">
              <v:shape style="position:absolute;left:263;top:4339;width:7989;height:2" coordorigin="263,4339" coordsize="7989,0" path="m263,4339l8251,4339e" filled="f" stroked="t" strokeweight=".716246pt" strokecolor="#5B5B5B">
                <v:path arrowok="t"/>
              </v:shape>
            </v:group>
            <v:group style="position:absolute;left:8194;top:4336;width:654;height:2" coordorigin="8194,4336" coordsize="654,2">
              <v:shape style="position:absolute;left:8194;top:4336;width:654;height:2" coordorigin="8194,4336" coordsize="654,0" path="m8194,4336l8848,4336e" filled="f" stroked="t" strokeweight=".477497pt" strokecolor="#3B3B3B">
                <v:path arrowok="t"/>
              </v:shape>
            </v:group>
            <v:group style="position:absolute;left:8748;top:4341;width:2875;height:2" coordorigin="8748,4341" coordsize="2875,2">
              <v:shape style="position:absolute;left:8748;top:4341;width:2875;height:2" coordorigin="8748,4341" coordsize="2875,0" path="m8748,4341l11622,4341e" filled="f" stroked="t" strokeweight=".716246pt" strokecolor="#5B5B5B">
                <v:path arrowok="t"/>
              </v:shape>
            </v:group>
            <v:group style="position:absolute;left:270;top:4293;width:2;height:1804" coordorigin="270,4293" coordsize="2,1804">
              <v:shape style="position:absolute;left:270;top:4293;width:2;height:1804" coordorigin="270,4293" coordsize="0,1804" path="m270,6098l270,4293e" filled="f" stroked="t" strokeweight=".954994pt" strokecolor="#606060">
                <v:path arrowok="t"/>
              </v:shape>
            </v:group>
            <v:group style="position:absolute;left:1891;top:4583;width:2879;height:2" coordorigin="1891,4583" coordsize="2879,2">
              <v:shape style="position:absolute;left:1891;top:4583;width:2879;height:2" coordorigin="1891,4583" coordsize="2879,0" path="m1891,4583l4770,4583e" filled="f" stroked="t" strokeweight=".716246pt" strokecolor="#575757">
                <v:path arrowok="t"/>
              </v:shape>
            </v:group>
            <v:group style="position:absolute;left:4713;top:4581;width:392;height:2" coordorigin="4713,4581" coordsize="392,2">
              <v:shape style="position:absolute;left:4713;top:4581;width:392;height:2" coordorigin="4713,4581" coordsize="392,0" path="m4713,4581l5104,4581e" filled="f" stroked="t" strokeweight=".477497pt" strokecolor="#343434">
                <v:path arrowok="t"/>
              </v:shape>
            </v:group>
            <v:group style="position:absolute;left:5047;top:4583;width:1141;height:2" coordorigin="5047,4583" coordsize="1141,2">
              <v:shape style="position:absolute;left:5047;top:4583;width:1141;height:2" coordorigin="5047,4583" coordsize="1141,0" path="m5047,4583l6188,4583e" filled="f" stroked="t" strokeweight=".954994pt" strokecolor="#676767">
                <v:path arrowok="t"/>
              </v:shape>
            </v:group>
            <v:group style="position:absolute;left:6016;top:4583;width:1409;height:2" coordorigin="6016,4583" coordsize="1409,2">
              <v:shape style="position:absolute;left:6016;top:4583;width:1409;height:2" coordorigin="6016,4583" coordsize="1409,0" path="m6016,4583l7425,4583e" filled="f" stroked="t" strokeweight=".477497pt" strokecolor="#4B4B4B">
                <v:path arrowok="t"/>
              </v:shape>
            </v:group>
            <v:group style="position:absolute;left:7368;top:4581;width:4254;height:2" coordorigin="7368,4581" coordsize="4254,2">
              <v:shape style="position:absolute;left:7368;top:4581;width:4254;height:2" coordorigin="7368,4581" coordsize="4254,0" path="m7368,4581l11622,4581e" filled="f" stroked="t" strokeweight=".716246pt" strokecolor="#606060">
                <v:path arrowok="t"/>
              </v:shape>
            </v:group>
            <v:group style="position:absolute;left:4006;top:4576;width:2;height:991" coordorigin="4006,4576" coordsize="2,991">
              <v:shape style="position:absolute;left:4006;top:4576;width:2;height:991" coordorigin="4006,4576" coordsize="0,991" path="m4006,5567l4006,4576e" filled="f" stroked="t" strokeweight=".477497pt" strokecolor="#2F2F2F">
                <v:path arrowok="t"/>
              </v:shape>
            </v:group>
            <v:group style="position:absolute;left:4001;top:5064;width:1103;height:2" coordorigin="4001,5064" coordsize="1103,2">
              <v:shape style="position:absolute;left:4001;top:5064;width:1103;height:2" coordorigin="4001,5064" coordsize="1103,0" path="m4001,5064l5104,5064e" filled="f" stroked="t" strokeweight=".716246pt" strokecolor="#707070">
                <v:path arrowok="t"/>
              </v:shape>
            </v:group>
            <v:group style="position:absolute;left:6843;top:4561;width:2;height:507" coordorigin="6843,4561" coordsize="2,507">
              <v:shape style="position:absolute;left:6843;top:4561;width:2;height:507" coordorigin="6843,4561" coordsize="0,507" path="m6843,5069l6843,4561e" filled="f" stroked="t" strokeweight=".238749pt" strokecolor="#545454">
                <v:path arrowok="t"/>
              </v:shape>
            </v:group>
            <v:group style="position:absolute;left:5047;top:5069;width:329;height:2" coordorigin="5047,5069" coordsize="329,2">
              <v:shape style="position:absolute;left:5047;top:5069;width:329;height:2" coordorigin="5047,5069" coordsize="329,0" path="m5047,5069l5377,5069e" filled="f" stroked="t" strokeweight=".477497pt" strokecolor="#575757">
                <v:path arrowok="t"/>
              </v:shape>
            </v:group>
            <v:group style="position:absolute;left:5319;top:5069;width:6303;height:2" coordorigin="5319,5069" coordsize="6303,2">
              <v:shape style="position:absolute;left:5319;top:5069;width:6303;height:2" coordorigin="5319,5069" coordsize="6303,0" path="m5319,5069l11622,5069e" filled="f" stroked="t" strokeweight=".716246pt" strokecolor="#676767">
                <v:path arrowok="t"/>
              </v:shape>
            </v:group>
            <v:group style="position:absolute;left:6814;top:5066;width:1437;height:2" coordorigin="6814,5066" coordsize="1437,2">
              <v:shape style="position:absolute;left:6814;top:5066;width:1437;height:2" coordorigin="6814,5066" coordsize="1437,0" path="m6814,5066l8251,5066e" filled="f" stroked="t" strokeweight=".477497pt" strokecolor="#4F4F4F">
                <v:path arrowok="t"/>
              </v:shape>
            </v:group>
            <v:group style="position:absolute;left:4001;top:5310;width:2149;height:2" coordorigin="4001,5310" coordsize="2149,2">
              <v:shape style="position:absolute;left:4001;top:5310;width:2149;height:2" coordorigin="4001,5310" coordsize="2149,0" path="m4001,5310l6150,5310e" filled="f" stroked="t" strokeweight=".716246pt" strokecolor="#606060">
                <v:path arrowok="t"/>
              </v:shape>
            </v:group>
            <v:group style="position:absolute;left:6016;top:5313;width:492;height:2" coordorigin="6016,5313" coordsize="492,2">
              <v:shape style="position:absolute;left:6016;top:5313;width:492;height:2" coordorigin="6016,5313" coordsize="492,0" path="m6016,5313l6508,5313e" filled="f" stroked="t" strokeweight=".477497pt" strokecolor="#444444">
                <v:path arrowok="t"/>
              </v:shape>
            </v:group>
            <v:group style="position:absolute;left:6814;top:5308;width:611;height:2" coordorigin="6814,5308" coordsize="611,2">
              <v:shape style="position:absolute;left:6814;top:5308;width:611;height:2" coordorigin="6814,5308" coordsize="611,0" path="m6814,5308l7425,5308e" filled="f" stroked="t" strokeweight=".477497pt" strokecolor="#484848">
                <v:path arrowok="t"/>
              </v:shape>
            </v:group>
            <v:group style="position:absolute;left:6451;top:5310;width:5171;height:2" coordorigin="6451,5310" coordsize="5171,2">
              <v:shape style="position:absolute;left:6451;top:5310;width:5171;height:2" coordorigin="6451,5310" coordsize="5171,0" path="m6451,5310l11622,5310e" filled="f" stroked="t" strokeweight=".716246pt" strokecolor="#606060">
                <v:path arrowok="t"/>
              </v:shape>
            </v:group>
            <v:group style="position:absolute;left:8791;top:5313;width:224;height:2" coordorigin="8791,5313" coordsize="224,2">
              <v:shape style="position:absolute;left:8791;top:5313;width:224;height:2" coordorigin="8791,5313" coordsize="224,0" path="m8791,5313l9015,5313e" filled="f" stroked="t" strokeweight=".477497pt" strokecolor="#484848">
                <v:path arrowok="t"/>
              </v:shape>
            </v:group>
            <v:group style="position:absolute;left:4001;top:5550;width:2072;height:2" coordorigin="4001,5550" coordsize="2072,2">
              <v:shape style="position:absolute;left:4001;top:5550;width:2072;height:2" coordorigin="4001,5550" coordsize="2072,0" path="m4001,5550l6074,5550e" filled="f" stroked="t" strokeweight=".716246pt" strokecolor="#606060">
                <v:path arrowok="t"/>
              </v:shape>
            </v:group>
            <v:group style="position:absolute;left:6016;top:5552;width:492;height:2" coordorigin="6016,5552" coordsize="492,2">
              <v:shape style="position:absolute;left:6016;top:5552;width:492;height:2" coordorigin="6016,5552" coordsize="492,0" path="m6016,5552l6508,5552e" filled="f" stroked="t" strokeweight=".477497pt" strokecolor="#343434">
                <v:path arrowok="t"/>
              </v:shape>
            </v:group>
            <v:group style="position:absolute;left:6451;top:5550;width:420;height:2" coordorigin="6451,5550" coordsize="420,2">
              <v:shape style="position:absolute;left:6451;top:5550;width:420;height:2" coordorigin="6451,5550" coordsize="420,0" path="m6451,5550l6871,5550e" filled="f" stroked="t" strokeweight=".477497pt" strokecolor="#575757">
                <v:path arrowok="t"/>
              </v:shape>
            </v:group>
            <v:group style="position:absolute;left:6742;top:5550;width:1528;height:2" coordorigin="6742,5550" coordsize="1528,2">
              <v:shape style="position:absolute;left:6742;top:5550;width:1528;height:2" coordorigin="6742,5550" coordsize="1528,0" path="m6742,5550l8270,5550e" filled="f" stroked="t" strokeweight=".954994pt" strokecolor="#6B6B6B">
                <v:path arrowok="t"/>
              </v:shape>
            </v:group>
            <v:group style="position:absolute;left:8194;top:5552;width:821;height:2" coordorigin="8194,5552" coordsize="821,2">
              <v:shape style="position:absolute;left:8194;top:5552;width:821;height:2" coordorigin="8194,5552" coordsize="821,0" path="m8194,5552l9015,5552e" filled="f" stroked="t" strokeweight=".477497pt" strokecolor="#3B3B3B">
                <v:path arrowok="t"/>
              </v:shape>
            </v:group>
            <v:group style="position:absolute;left:8958;top:5552;width:2660;height:2" coordorigin="8958,5552" coordsize="2660,2">
              <v:shape style="position:absolute;left:8958;top:5552;width:2660;height:2" coordorigin="8958,5552" coordsize="2660,0" path="m8958,5552l11618,5552e" filled="f" stroked="t" strokeweight=".716246pt" strokecolor="#575757">
                <v:path arrowok="t"/>
              </v:shape>
            </v:group>
            <v:group style="position:absolute;left:1900;top:5509;width:2;height:1249" coordorigin="1900,5509" coordsize="2,1249">
              <v:shape style="position:absolute;left:1900;top:5509;width:2;height:1249" coordorigin="1900,5509" coordsize="0,1249" path="m1900,6758l1900,5509e" filled="f" stroked="t" strokeweight=".477497pt" strokecolor="#2B2B2B">
                <v:path arrowok="t"/>
              </v:shape>
            </v:group>
            <v:group style="position:absolute;left:1896;top:5791;width:1213;height:2" coordorigin="1896,5791" coordsize="1213,2">
              <v:shape style="position:absolute;left:1896;top:5791;width:1213;height:2" coordorigin="1896,5791" coordsize="1213,0" path="m1896,5791l3109,5791e" filled="f" stroked="t" strokeweight=".954994pt" strokecolor="#606060">
                <v:path arrowok="t"/>
              </v:shape>
            </v:group>
            <v:group style="position:absolute;left:3051;top:5791;width:988;height:2" coordorigin="3051,5791" coordsize="988,2">
              <v:shape style="position:absolute;left:3051;top:5791;width:988;height:2" coordorigin="3051,5791" coordsize="988,0" path="m3051,5791l4040,5791e" filled="f" stroked="t" strokeweight=".477497pt" strokecolor="#3B3B3B">
                <v:path arrowok="t"/>
              </v:shape>
            </v:group>
            <v:group style="position:absolute;left:3968;top:5791;width:4283;height:2" coordorigin="3968,5791" coordsize="4283,2">
              <v:shape style="position:absolute;left:3968;top:5791;width:4283;height:2" coordorigin="3968,5791" coordsize="4283,0" path="m3968,5791l8251,5791e" filled="f" stroked="t" strokeweight=".716246pt" strokecolor="#5B5B5B">
                <v:path arrowok="t"/>
              </v:shape>
            </v:group>
            <v:group style="position:absolute;left:8194;top:5791;width:821;height:2" coordorigin="8194,5791" coordsize="821,2">
              <v:shape style="position:absolute;left:8194;top:5791;width:821;height:2" coordorigin="8194,5791" coordsize="821,0" path="m8194,5791l9015,5791e" filled="f" stroked="t" strokeweight=".477497pt" strokecolor="#343434">
                <v:path arrowok="t"/>
              </v:shape>
            </v:group>
            <v:group style="position:absolute;left:8958;top:5791;width:2660;height:2" coordorigin="8958,5791" coordsize="2660,2">
              <v:shape style="position:absolute;left:8958;top:5791;width:2660;height:2" coordorigin="8958,5791" coordsize="2660,0" path="m8958,5791l11618,5791e" filled="f" stroked="t" strokeweight=".716246pt" strokecolor="#545454">
                <v:path arrowok="t"/>
              </v:shape>
            </v:group>
            <v:group style="position:absolute;left:11613;top:5504;width:2;height:1063" coordorigin="11613,5504" coordsize="2,1063">
              <v:shape style="position:absolute;left:11613;top:5504;width:2;height:1063" coordorigin="11613,5504" coordsize="0,1063" path="m11613,6567l11613,5504e" filled="f" stroked="t" strokeweight=".477497pt" strokecolor="#4F4F4F">
                <v:path arrowok="t"/>
              </v:shape>
            </v:group>
            <v:group style="position:absolute;left:263;top:6036;width:2053;height:2" coordorigin="263,6036" coordsize="2053,2">
              <v:shape style="position:absolute;left:263;top:6036;width:2053;height:2" coordorigin="263,6036" coordsize="2053,0" path="m263,6036l2316,6036e" filled="f" stroked="t" strokeweight=".716246pt" strokecolor="#606060">
                <v:path arrowok="t"/>
              </v:shape>
            </v:group>
            <v:group style="position:absolute;left:1848;top:6036;width:1461;height:2" coordorigin="1848,6036" coordsize="1461,2">
              <v:shape style="position:absolute;left:1848;top:6036;width:1461;height:2" coordorigin="1848,6036" coordsize="1461,0" path="m1848,6036l3309,6036e" filled="f" stroked="t" strokeweight=".477497pt" strokecolor="#4B4B4B">
                <v:path arrowok="t"/>
              </v:shape>
            </v:group>
            <v:group style="position:absolute;left:3233;top:6036;width:807;height:2" coordorigin="3233,6036" coordsize="807,2">
              <v:shape style="position:absolute;left:3233;top:6036;width:807;height:2" coordorigin="3233,6036" coordsize="807,0" path="m3233,6036l4040,6036e" filled="f" stroked="t" strokeweight=".954994pt" strokecolor="#606060">
                <v:path arrowok="t"/>
              </v:shape>
            </v:group>
            <v:group style="position:absolute;left:4006;top:5509;width:2;height:1244" coordorigin="4006,5509" coordsize="2,1244">
              <v:shape style="position:absolute;left:4006;top:5509;width:2;height:1244" coordorigin="4006,5509" coordsize="0,1244" path="m4006,6754l4006,5509e" filled="f" stroked="t" strokeweight=".954994pt" strokecolor="#545454">
                <v:path arrowok="t"/>
              </v:shape>
            </v:group>
            <v:group style="position:absolute;left:3968;top:6036;width:2106;height:2" coordorigin="3968,6036" coordsize="2106,2">
              <v:shape style="position:absolute;left:3968;top:6036;width:2106;height:2" coordorigin="3968,6036" coordsize="2106,0" path="m3968,6036l6074,6036e" filled="f" stroked="t" strokeweight=".477497pt" strokecolor="#4F4F4F">
                <v:path arrowok="t"/>
              </v:shape>
            </v:group>
            <v:group style="position:absolute;left:5911;top:6036;width:960;height:2" coordorigin="5911,6036" coordsize="960,2">
              <v:shape style="position:absolute;left:5911;top:6036;width:960;height:2" coordorigin="5911,6036" coordsize="960,0" path="m5911,6036l6871,6036e" filled="f" stroked="t" strokeweight=".954994pt" strokecolor="#676767">
                <v:path arrowok="t"/>
              </v:shape>
            </v:group>
            <v:group style="position:absolute;left:6814;top:6033;width:1437;height:2" coordorigin="6814,6033" coordsize="1437,2">
              <v:shape style="position:absolute;left:6814;top:6033;width:1437;height:2" coordorigin="6814,6033" coordsize="1437,0" path="m6814,6033l8251,6033e" filled="f" stroked="t" strokeweight=".477497pt" strokecolor="#484848">
                <v:path arrowok="t"/>
              </v:shape>
            </v:group>
            <v:group style="position:absolute;left:7912;top:6036;width:3705;height:2" coordorigin="7912,6036" coordsize="3705,2">
              <v:shape style="position:absolute;left:7912;top:6036;width:3705;height:2" coordorigin="7912,6036" coordsize="3705,0" path="m7912,6036l11618,6036e" filled="f" stroked="t" strokeweight=".716246pt" strokecolor="#606060">
                <v:path arrowok="t"/>
              </v:shape>
            </v:group>
            <v:group style="position:absolute;left:272;top:5983;width:2;height:330" coordorigin="272,5983" coordsize="2,330">
              <v:shape style="position:absolute;left:272;top:5983;width:2;height:330" coordorigin="272,5983" coordsize="0,330" path="m272,6313l272,5983e" filled="f" stroked="t" strokeweight=".716246pt" strokecolor="#383838">
                <v:path arrowok="t"/>
              </v:shape>
            </v:group>
            <v:group style="position:absolute;left:6843;top:6012;width:2;height:526" coordorigin="6843,6012" coordsize="2,526">
              <v:shape style="position:absolute;left:6843;top:6012;width:2;height:526" coordorigin="6843,6012" coordsize="0,526" path="m6843,6538l6843,6012e" filled="f" stroked="t" strokeweight=".238749pt" strokecolor="#484848">
                <v:path arrowok="t"/>
              </v:shape>
            </v:group>
            <v:group style="position:absolute;left:267;top:6256;width:2;height:503" coordorigin="267,6256" coordsize="2,503">
              <v:shape style="position:absolute;left:267;top:6256;width:2;height:503" coordorigin="267,6256" coordsize="0,503" path="m267,6758l267,6256e" filled="f" stroked="t" strokeweight=".477497pt" strokecolor="#2B2B2B">
                <v:path arrowok="t"/>
              </v:shape>
            </v:group>
            <v:group style="position:absolute;left:1896;top:6507;width:2421;height:2" coordorigin="1896,6507" coordsize="2421,2">
              <v:shape style="position:absolute;left:1896;top:6507;width:2421;height:2" coordorigin="1896,6507" coordsize="2421,0" path="m1896,6507l4317,6507e" filled="f" stroked="t" strokeweight=".716246pt" strokecolor="#5B5B5B">
                <v:path arrowok="t"/>
              </v:shape>
            </v:group>
            <v:group style="position:absolute;left:4259;top:6505;width:1117;height:2" coordorigin="4259,6505" coordsize="1117,2">
              <v:shape style="position:absolute;left:4259;top:6505;width:1117;height:2" coordorigin="4259,6505" coordsize="1117,0" path="m4259,6505l5377,6505e" filled="f" stroked="t" strokeweight=".477497pt" strokecolor="#3B3B3B">
                <v:path arrowok="t"/>
              </v:shape>
            </v:group>
            <v:group style="position:absolute;left:5291;top:6505;width:1428;height:2" coordorigin="5291,6505" coordsize="1428,2">
              <v:shape style="position:absolute;left:5291;top:6505;width:1428;height:2" coordorigin="5291,6505" coordsize="1428,0" path="m5291,6505l6718,6505e" filled="f" stroked="t" strokeweight=".954994pt" strokecolor="#676767">
                <v:path arrowok="t"/>
              </v:shape>
            </v:group>
            <v:group style="position:absolute;left:6451;top:6507;width:425;height:2" coordorigin="6451,6507" coordsize="425,2">
              <v:shape style="position:absolute;left:6451;top:6507;width:425;height:2" coordorigin="6451,6507" coordsize="425,0" path="m6451,6507l6876,6507e" filled="f" stroked="t" strokeweight=".716246pt" strokecolor="#4F4F4F">
                <v:path arrowok="t"/>
              </v:shape>
            </v:group>
            <v:group style="position:absolute;left:6814;top:6505;width:611;height:2" coordorigin="6814,6505" coordsize="611,2">
              <v:shape style="position:absolute;left:6814;top:6505;width:611;height:2" coordorigin="6814,6505" coordsize="611,0" path="m6814,6505l7425,6505e" filled="f" stroked="t" strokeweight=".477497pt" strokecolor="#3B3B3B">
                <v:path arrowok="t"/>
              </v:shape>
            </v:group>
            <v:group style="position:absolute;left:7368;top:6507;width:4254;height:2" coordorigin="7368,6507" coordsize="4254,2">
              <v:shape style="position:absolute;left:7368;top:6507;width:4254;height:2" coordorigin="7368,6507" coordsize="4254,0" path="m7368,6507l11622,6507e" filled="f" stroked="t" strokeweight=".716246pt" strokecolor="#606060">
                <v:path arrowok="t"/>
              </v:shape>
            </v:group>
            <v:group style="position:absolute;left:1896;top:6746;width:9727;height:2" coordorigin="1896,6746" coordsize="9727,2">
              <v:shape style="position:absolute;left:1896;top:6746;width:9727;height:2" coordorigin="1896,6746" coordsize="9727,0" path="m1896,6746l11622,6746e" filled="f" stroked="t" strokeweight=".716246pt" strokecolor="#606060">
                <v:path arrowok="t"/>
              </v:shape>
            </v:group>
            <v:group style="position:absolute;left:6843;top:6533;width:2;height:206" coordorigin="6843,6533" coordsize="2,206">
              <v:shape style="position:absolute;left:6843;top:6533;width:2;height:206" coordorigin="6843,6533" coordsize="0,206" path="m6843,6739l6843,6533e" filled="f" stroked="t" strokeweight=".238749pt" strokecolor="#747474">
                <v:path arrowok="t"/>
              </v:shape>
            </v:group>
            <v:group style="position:absolute;left:263;top:6990;width:1657;height:2" coordorigin="263,6990" coordsize="1657,2">
              <v:shape style="position:absolute;left:263;top:6990;width:1657;height:2" coordorigin="263,6990" coordsize="1657,0" path="m263,6990l1920,6990e" filled="f" stroked="t" strokeweight=".716246pt" strokecolor="#5B5B5B">
                <v:path arrowok="t"/>
              </v:shape>
            </v:group>
            <v:group style="position:absolute;left:270;top:6701;width:2;height:311" coordorigin="270,6701" coordsize="2,311">
              <v:shape style="position:absolute;left:270;top:6701;width:2;height:311" coordorigin="270,6701" coordsize="0,311" path="m270,7012l270,6701e" filled="f" stroked="t" strokeweight=".716246pt" strokecolor="#444444">
                <v:path arrowok="t"/>
              </v:shape>
            </v:group>
            <v:group style="position:absolute;left:678;top:6988;width:702;height:2" coordorigin="678,6988" coordsize="702,2">
              <v:shape style="position:absolute;left:678;top:6988;width:702;height:2" coordorigin="678,6988" coordsize="702,0" path="m678,6988l1380,6988e" filled="f" stroked="t" strokeweight=".477497pt" strokecolor="#3B3B3B">
                <v:path arrowok="t"/>
              </v:shape>
            </v:group>
            <v:group style="position:absolute;left:1903;top:6701;width:2;height:2700" coordorigin="1903,6701" coordsize="2,2700">
              <v:shape style="position:absolute;left:1903;top:6701;width:2;height:2700" coordorigin="1903,6701" coordsize="0,2700" path="m1903,9400l1903,6701e" filled="f" stroked="t" strokeweight=".954994pt" strokecolor="#545454">
                <v:path arrowok="t"/>
              </v:shape>
            </v:group>
            <v:group style="position:absolute;left:1848;top:6988;width:2469;height:2" coordorigin="1848,6988" coordsize="2469,2">
              <v:shape style="position:absolute;left:1848;top:6988;width:2469;height:2" coordorigin="1848,6988" coordsize="2469,0" path="m1848,6988l4317,6988e" filled="f" stroked="t" strokeweight=".477497pt" strokecolor="#575757">
                <v:path arrowok="t"/>
              </v:shape>
            </v:group>
            <v:group style="position:absolute;left:4259;top:6988;width:1652;height:2" coordorigin="4259,6988" coordsize="1652,2">
              <v:shape style="position:absolute;left:4259;top:6988;width:1652;height:2" coordorigin="4259,6988" coordsize="1652,0" path="m4259,6988l5911,6988e" filled="f" stroked="t" strokeweight=".954994pt" strokecolor="#646464">
                <v:path arrowok="t"/>
              </v:shape>
            </v:group>
            <v:group style="position:absolute;left:5854;top:6988;width:654;height:2" coordorigin="5854,6988" coordsize="654,2">
              <v:shape style="position:absolute;left:5854;top:6988;width:654;height:2" coordorigin="5854,6988" coordsize="654,0" path="m5854,6988l6508,6988e" filled="f" stroked="t" strokeweight=".477497pt" strokecolor="#383838">
                <v:path arrowok="t"/>
              </v:shape>
            </v:group>
            <v:group style="position:absolute;left:6451;top:6986;width:2397;height:2" coordorigin="6451,6986" coordsize="2397,2">
              <v:shape style="position:absolute;left:6451;top:6986;width:2397;height:2" coordorigin="6451,6986" coordsize="2397,0" path="m6451,6986l8848,6986e" filled="f" stroked="t" strokeweight=".716246pt" strokecolor="#646464">
                <v:path arrowok="t"/>
              </v:shape>
            </v:group>
            <v:group style="position:absolute;left:8791;top:6988;width:224;height:2" coordorigin="8791,6988" coordsize="224,2">
              <v:shape style="position:absolute;left:8791;top:6988;width:224;height:2" coordorigin="8791,6988" coordsize="224,0" path="m8791,6988l9015,6988e" filled="f" stroked="t" strokeweight=".477497pt" strokecolor="#444444">
                <v:path arrowok="t"/>
              </v:shape>
            </v:group>
            <v:group style="position:absolute;left:8958;top:6986;width:2664;height:2" coordorigin="8958,6986" coordsize="2664,2">
              <v:shape style="position:absolute;left:8958;top:6986;width:2664;height:2" coordorigin="8958,6986" coordsize="2664,0" path="m8958,6986l11622,6986e" filled="f" stroked="t" strokeweight=".716246pt" strokecolor="#606060">
                <v:path arrowok="t"/>
              </v:shape>
            </v:group>
            <v:group style="position:absolute;left:11618;top:6696;width:2;height:1029" coordorigin="11618,6696" coordsize="2,1029">
              <v:shape style="position:absolute;left:11618;top:6696;width:2;height:1029" coordorigin="11618,6696" coordsize="0,1029" path="m11618,7725l11618,6696e" filled="f" stroked="t" strokeweight=".477497pt" strokecolor="#4B4B4B">
                <v:path arrowok="t"/>
              </v:shape>
            </v:group>
            <v:group style="position:absolute;left:258;top:7462;width:1662;height:2" coordorigin="258,7462" coordsize="1662,2">
              <v:shape style="position:absolute;left:258;top:7462;width:1662;height:2" coordorigin="258,7462" coordsize="1662,0" path="m258,7462l1920,7462e" filled="f" stroked="t" strokeweight=".954994pt" strokecolor="#646464">
                <v:path arrowok="t"/>
              </v:shape>
            </v:group>
            <v:group style="position:absolute;left:270;top:6787;width:2;height:2613" coordorigin="270,6787" coordsize="2,2613">
              <v:shape style="position:absolute;left:270;top:6787;width:2;height:2613" coordorigin="270,6787" coordsize="0,2613" path="m270,9400l270,6787e" filled="f" stroked="t" strokeweight=".954994pt" strokecolor="#5B5B5B">
                <v:path arrowok="t"/>
              </v:shape>
            </v:group>
            <v:group style="position:absolute;left:1848;top:7462;width:1117;height:2" coordorigin="1848,7462" coordsize="1117,2">
              <v:shape style="position:absolute;left:1848;top:7462;width:1117;height:2" coordorigin="1848,7462" coordsize="1117,0" path="m1848,7462l2965,7462e" filled="f" stroked="t" strokeweight=".477497pt" strokecolor="#3B3B3B">
                <v:path arrowok="t"/>
              </v:shape>
            </v:group>
            <v:group style="position:absolute;left:2908;top:7462;width:1862;height:2" coordorigin="2908,7462" coordsize="1862,2">
              <v:shape style="position:absolute;left:2908;top:7462;width:1862;height:2" coordorigin="2908,7462" coordsize="1862,0" path="m2908,7462l4770,7462e" filled="f" stroked="t" strokeweight=".954994pt" strokecolor="#6B6B6B">
                <v:path arrowok="t"/>
              </v:shape>
            </v:group>
            <v:group style="position:absolute;left:4713;top:7462;width:664;height:2" coordorigin="4713,7462" coordsize="664,2">
              <v:shape style="position:absolute;left:4713;top:7462;width:664;height:2" coordorigin="4713,7462" coordsize="664,0" path="m4713,7462l5377,7462e" filled="f" stroked="t" strokeweight=".477497pt" strokecolor="#383838">
                <v:path arrowok="t"/>
              </v:shape>
            </v:group>
            <v:group style="position:absolute;left:5319;top:7460;width:6303;height:2" coordorigin="5319,7460" coordsize="6303,2">
              <v:shape style="position:absolute;left:5319;top:7460;width:6303;height:2" coordorigin="5319,7460" coordsize="6303,0" path="m5319,7460l11622,7460e" filled="f" stroked="t" strokeweight=".716246pt" strokecolor="#606060">
                <v:path arrowok="t"/>
              </v:shape>
            </v:group>
            <v:group style="position:absolute;left:4021;top:7452;width:2;height:263" coordorigin="4021,7452" coordsize="2,263">
              <v:shape style="position:absolute;left:4021;top:7452;width:2;height:263" coordorigin="4021,7452" coordsize="0,263" path="m4021,7716l4021,7452e" filled="f" stroked="t" strokeweight="1.432491pt" strokecolor="#575757">
                <v:path arrowok="t"/>
              </v:shape>
            </v:group>
            <v:group style="position:absolute;left:4001;top:7699;width:7626;height:2" coordorigin="4001,7699" coordsize="7626,2">
              <v:shape style="position:absolute;left:4001;top:7699;width:7626;height:2" coordorigin="4001,7699" coordsize="7626,0" path="m4001,7699l11627,7699e" filled="f" stroked="t" strokeweight=".716246pt" strokecolor="#5B5B5B">
                <v:path arrowok="t"/>
              </v:shape>
            </v:group>
            <v:group style="position:absolute;left:4009;top:7658;width:2;height:531" coordorigin="4009,7658" coordsize="2,531">
              <v:shape style="position:absolute;left:4009;top:7658;width:2;height:531" coordorigin="4009,7658" coordsize="0,531" path="m4009,8189l4009,7658e" filled="f" stroked="t" strokeweight=".716246pt" strokecolor="#4B4B4B">
                <v:path arrowok="t"/>
              </v:shape>
            </v:group>
            <v:group style="position:absolute;left:4001;top:7945;width:1910;height:2" coordorigin="4001,7945" coordsize="1910,2">
              <v:shape style="position:absolute;left:4001;top:7945;width:1910;height:2" coordorigin="4001,7945" coordsize="1910,0" path="m4001,7945l5911,7945e" filled="f" stroked="t" strokeweight=".716246pt" strokecolor="#646464">
                <v:path arrowok="t"/>
              </v:shape>
            </v:group>
            <v:group style="position:absolute;left:5854;top:7945;width:1017;height:2" coordorigin="5854,7945" coordsize="1017,2">
              <v:shape style="position:absolute;left:5854;top:7945;width:1017;height:2" coordorigin="5854,7945" coordsize="1017,0" path="m5854,7945l6871,7945e" filled="f" stroked="t" strokeweight=".477497pt" strokecolor="#3B3B3B">
                <v:path arrowok="t"/>
              </v:shape>
            </v:group>
            <v:group style="position:absolute;left:6814;top:7941;width:4813;height:2" coordorigin="6814,7941" coordsize="4813,2">
              <v:shape style="position:absolute;left:6814;top:7941;width:4813;height:2" coordorigin="6814,7941" coordsize="4813,0" path="m6814,7941l11627,7941e" filled="f" stroked="t" strokeweight=".716246pt" strokecolor="#5B5B5B">
                <v:path arrowok="t"/>
              </v:shape>
            </v:group>
            <v:group style="position:absolute;left:263;top:8304;width:444;height:2" coordorigin="263,8304" coordsize="444,2">
              <v:shape style="position:absolute;left:263;top:8304;width:444;height:2" coordorigin="263,8304" coordsize="444,0" path="m263,8304l707,8304e" filled="f" stroked="t" strokeweight=".238749pt" strokecolor="#646464">
                <v:path arrowok="t"/>
              </v:shape>
            </v:group>
            <v:group style="position:absolute;left:707;top:8304;width:1184;height:2" coordorigin="707,8304" coordsize="1184,2">
              <v:shape style="position:absolute;left:707;top:8304;width:1184;height:2" coordorigin="707,8304" coordsize="1184,0" path="m707,8304l1891,8304e" filled="f" stroked="t" strokeweight=".238749pt" strokecolor="#000000">
                <v:path arrowok="t"/>
              </v:shape>
            </v:group>
            <v:group style="position:absolute;left:1877;top:8304;width:702;height:2" coordorigin="1877,8304" coordsize="702,2">
              <v:shape style="position:absolute;left:1877;top:8304;width:702;height:2" coordorigin="1877,8304" coordsize="702,0" path="m1877,8304l2578,8304e" filled="f" stroked="t" strokeweight=".238749pt" strokecolor="#5B5B5B">
                <v:path arrowok="t"/>
              </v:shape>
            </v:group>
            <v:group style="position:absolute;left:2578;top:8304;width:6408;height:2" coordorigin="2578,8304" coordsize="6408,2">
              <v:shape style="position:absolute;left:2578;top:8304;width:6408;height:2" coordorigin="2578,8304" coordsize="6408,0" path="m2578,8304l8986,8304e" filled="f" stroked="t" strokeweight=".238749pt" strokecolor="#000000">
                <v:path arrowok="t"/>
              </v:shape>
            </v:group>
            <v:group style="position:absolute;left:8986;top:8304;width:2626;height:2" coordorigin="8986,8304" coordsize="2626,2">
              <v:shape style="position:absolute;left:8986;top:8304;width:2626;height:2" coordorigin="8986,8304" coordsize="2626,0" path="m8986,8304l11613,8304e" filled="f" stroked="t" strokeweight=".238749pt" strokecolor="#8C8C8C">
                <v:path arrowok="t"/>
              </v:shape>
            </v:group>
            <v:group style="position:absolute;left:263;top:9118;width:1117;height:2" coordorigin="263,9118" coordsize="1117,2">
              <v:shape style="position:absolute;left:263;top:9118;width:1117;height:2" coordorigin="263,9118" coordsize="1117,0" path="m263,9118l1380,9118e" filled="f" stroked="t" strokeweight=".954994pt" strokecolor="#67676B">
                <v:path arrowok="t"/>
              </v:shape>
            </v:group>
            <v:group style="position:absolute;left:1323;top:9120;width:597;height:2" coordorigin="1323,9120" coordsize="597,2">
              <v:shape style="position:absolute;left:1323;top:9120;width:597;height:2" coordorigin="1323,9120" coordsize="597,0" path="m1323,9120l1920,9120e" filled="f" stroked="t" strokeweight=".716246pt" strokecolor="#4B4B4B">
                <v:path arrowok="t"/>
              </v:shape>
            </v:group>
            <v:group style="position:absolute;left:1848;top:9118;width:1117;height:2" coordorigin="1848,9118" coordsize="1117,2">
              <v:shape style="position:absolute;left:1848;top:9118;width:1117;height:2" coordorigin="1848,9118" coordsize="1117,0" path="m1848,9118l2965,9118e" filled="f" stroked="t" strokeweight=".477497pt" strokecolor="#343434">
                <v:path arrowok="t"/>
              </v:shape>
            </v:group>
            <v:group style="position:absolute;left:2908;top:9118;width:201;height:2" coordorigin="2908,9118" coordsize="201,2">
              <v:shape style="position:absolute;left:2908;top:9118;width:201;height:2" coordorigin="2908,9118" coordsize="201,0" path="m2908,9118l3109,9118e" filled="f" stroked="t" strokeweight=".477497pt" strokecolor="#484848">
                <v:path arrowok="t"/>
              </v:shape>
            </v:group>
            <v:group style="position:absolute;left:3051;top:9116;width:1872;height:2" coordorigin="3051,9116" coordsize="1872,2">
              <v:shape style="position:absolute;left:3051;top:9116;width:1872;height:2" coordorigin="3051,9116" coordsize="1872,0" path="m3051,9116l4923,9116e" filled="f" stroked="t" strokeweight=".954994pt" strokecolor="#676767">
                <v:path arrowok="t"/>
              </v:shape>
            </v:group>
            <v:group style="position:absolute;left:4713;top:9113;width:392;height:2" coordorigin="4713,9113" coordsize="392,2">
              <v:shape style="position:absolute;left:4713;top:9113;width:392;height:2" coordorigin="4713,9113" coordsize="392,0" path="m4713,9113l5104,9113e" filled="f" stroked="t" strokeweight=".716246pt" strokecolor="#545454">
                <v:path arrowok="t"/>
              </v:shape>
            </v:group>
            <v:group style="position:absolute;left:5047;top:9118;width:329;height:2" coordorigin="5047,9118" coordsize="329,2">
              <v:shape style="position:absolute;left:5047;top:9118;width:329;height:2" coordorigin="5047,9118" coordsize="329,0" path="m5047,9118l5377,9118e" filled="f" stroked="t" strokeweight=".477497pt" strokecolor="#3B3B3B">
                <v:path arrowok="t"/>
              </v:shape>
            </v:group>
            <v:group style="position:absolute;left:5319;top:9116;width:754;height:2" coordorigin="5319,9116" coordsize="754,2">
              <v:shape style="position:absolute;left:5319;top:9116;width:754;height:2" coordorigin="5319,9116" coordsize="754,0" path="m5319,9116l6074,9116e" filled="f" stroked="t" strokeweight=".477497pt" strokecolor="#4F4F4F">
                <v:path arrowok="t"/>
              </v:shape>
            </v:group>
            <v:group style="position:absolute;left:6016;top:9116;width:2235;height:2" coordorigin="6016,9116" coordsize="2235,2">
              <v:shape style="position:absolute;left:6016;top:9116;width:2235;height:2" coordorigin="6016,9116" coordsize="2235,0" path="m6016,9116l8251,9116e" filled="f" stroked="t" strokeweight=".954994pt" strokecolor="#676767">
                <v:path arrowok="t"/>
              </v:shape>
            </v:group>
            <v:group style="position:absolute;left:8194;top:9113;width:821;height:2" coordorigin="8194,9113" coordsize="821,2">
              <v:shape style="position:absolute;left:8194;top:9113;width:821;height:2" coordorigin="8194,9113" coordsize="821,0" path="m8194,9113l9015,9113e" filled="f" stroked="t" strokeweight=".477497pt" strokecolor="#3F3F3F">
                <v:path arrowok="t"/>
              </v:shape>
            </v:group>
            <v:group style="position:absolute;left:8958;top:9113;width:2674;height:2" coordorigin="8958,9113" coordsize="2674,2">
              <v:shape style="position:absolute;left:8958;top:9113;width:2674;height:2" coordorigin="8958,9113" coordsize="2674,0" path="m8958,9113l11632,9113e" filled="f" stroked="t" strokeweight=".716246pt" strokecolor="#5B5B5B">
                <v:path arrowok="t"/>
              </v:shape>
            </v:group>
            <v:group style="position:absolute;left:275;top:9343;width:2;height:1254" coordorigin="275,9343" coordsize="2,1254">
              <v:shape style="position:absolute;left:275;top:9343;width:2;height:1254" coordorigin="275,9343" coordsize="0,1254" path="m275,10597l275,9343e" filled="f" stroked="t" strokeweight=".477497pt" strokecolor="#3B3B3B">
                <v:path arrowok="t"/>
              </v:shape>
            </v:group>
            <v:group style="position:absolute;left:1905;top:9343;width:2;height:976" coordorigin="1905,9343" coordsize="2,976">
              <v:shape style="position:absolute;left:1905;top:9343;width:2;height:976" coordorigin="1905,9343" coordsize="0,976" path="m1905,10319l1905,9343e" filled="f" stroked="t" strokeweight=".477497pt" strokecolor="#2F2F2F">
                <v:path arrowok="t"/>
              </v:shape>
            </v:group>
            <v:group style="position:absolute;left:329;top:10056;width:1590;height:2" coordorigin="329,10056" coordsize="1590,2">
              <v:shape style="position:absolute;left:329;top:10056;width:1590;height:2" coordorigin="329,10056" coordsize="1590,0" path="m329,10056l1920,10056e" filled="f" stroked="t" strokeweight=".954994pt" strokecolor="#676767">
                <v:path arrowok="t"/>
              </v:shape>
            </v:group>
            <v:group style="position:absolute;left:267;top:10054;width:11364;height:2" coordorigin="267,10054" coordsize="11364,2">
              <v:shape style="position:absolute;left:267;top:10054;width:11364;height:2" coordorigin="267,10054" coordsize="11364,0" path="m267,10054l11632,10054e" filled="f" stroked="t" strokeweight=".716246pt" strokecolor="#606060">
                <v:path arrowok="t"/>
              </v:shape>
            </v:group>
            <v:group style="position:absolute;left:267;top:10298;width:1113;height:2" coordorigin="267,10298" coordsize="1113,2">
              <v:shape style="position:absolute;left:267;top:10298;width:1113;height:2" coordorigin="267,10298" coordsize="1113,0" path="m267,10298l1380,10298e" filled="f" stroked="t" strokeweight=".716246pt" strokecolor="#606060">
                <v:path arrowok="t"/>
              </v:shape>
            </v:group>
            <v:group style="position:absolute;left:1323;top:10298;width:1643;height:2" coordorigin="1323,10298" coordsize="1643,2">
              <v:shape style="position:absolute;left:1323;top:10298;width:1643;height:2" coordorigin="1323,10298" coordsize="1643,0" path="m1323,10298l2965,10298e" filled="f" stroked="t" strokeweight=".477497pt" strokecolor="#4B4B4B">
                <v:path arrowok="t"/>
              </v:shape>
            </v:group>
            <v:group style="position:absolute;left:2784;top:10295;width:2321;height:2" coordorigin="2784,10295" coordsize="2321,2">
              <v:shape style="position:absolute;left:2784;top:10295;width:2321;height:2" coordorigin="2784,10295" coordsize="2321,0" path="m2784,10295l5104,10295e" filled="f" stroked="t" strokeweight=".954994pt" strokecolor="#6B6B6B">
                <v:path arrowok="t"/>
              </v:shape>
            </v:group>
            <v:group style="position:absolute;left:5047;top:10293;width:864;height:2" coordorigin="5047,10293" coordsize="864,2">
              <v:shape style="position:absolute;left:5047;top:10293;width:864;height:2" coordorigin="5047,10293" coordsize="864,0" path="m5047,10293l5911,10293e" filled="f" stroked="t" strokeweight=".477497pt" strokecolor="#4B4B4B">
                <v:path arrowok="t"/>
              </v:shape>
            </v:group>
            <v:group style="position:absolute;left:5854;top:10291;width:220;height:2" coordorigin="5854,10291" coordsize="220,2">
              <v:shape style="position:absolute;left:5854;top:10291;width:220;height:2" coordorigin="5854,10291" coordsize="220,0" path="m5854,10291l6074,10291e" filled="f" stroked="t" strokeweight=".477497pt" strokecolor="#383838">
                <v:path arrowok="t"/>
              </v:shape>
            </v:group>
            <v:group style="position:absolute;left:6016;top:10291;width:2235;height:2" coordorigin="6016,10291" coordsize="2235,2">
              <v:shape style="position:absolute;left:6016;top:10291;width:2235;height:2" coordorigin="6016,10291" coordsize="2235,0" path="m6016,10291l8251,10291e" filled="f" stroked="t" strokeweight=".954994pt" strokecolor="#646464">
                <v:path arrowok="t"/>
              </v:shape>
            </v:group>
            <v:group style="position:absolute;left:8194;top:10291;width:821;height:2" coordorigin="8194,10291" coordsize="821,2">
              <v:shape style="position:absolute;left:8194;top:10291;width:821;height:2" coordorigin="8194,10291" coordsize="821,0" path="m8194,10291l9015,10291e" filled="f" stroked="t" strokeweight=".477497pt" strokecolor="#444444">
                <v:path arrowok="t"/>
              </v:shape>
            </v:group>
            <v:group style="position:absolute;left:8958;top:10286;width:2674;height:2" coordorigin="8958,10286" coordsize="2674,2">
              <v:shape style="position:absolute;left:8958;top:10286;width:2674;height:2" coordorigin="8958,10286" coordsize="2674,0" path="m8958,10286l11632,10286e" filled="f" stroked="t" strokeweight=".716246pt" strokecolor="#646464">
                <v:path arrowok="t"/>
              </v:shape>
            </v:group>
            <v:group style="position:absolute;left:267;top:10540;width:1647;height:2" coordorigin="267,10540" coordsize="1647,2">
              <v:shape style="position:absolute;left:267;top:10540;width:1647;height:2" coordorigin="267,10540" coordsize="1647,0" path="m267,10540l1915,10540e" filled="f" stroked="t" strokeweight=".477497pt" strokecolor="#4B4B4B">
                <v:path arrowok="t"/>
              </v:shape>
            </v:group>
            <v:group style="position:absolute;left:1920;top:10537;width:2397;height:2" coordorigin="1920,10537" coordsize="2397,2">
              <v:shape style="position:absolute;left:1920;top:10537;width:2397;height:2" coordorigin="1920,10537" coordsize="2397,0" path="m1920,10537l4317,10537e" filled="f" stroked="t" strokeweight=".716246pt" strokecolor="#646464">
                <v:path arrowok="t"/>
              </v:shape>
            </v:group>
            <v:group style="position:absolute;left:4259;top:10535;width:845;height:2" coordorigin="4259,10535" coordsize="845,2">
              <v:shape style="position:absolute;left:4259;top:10535;width:845;height:2" coordorigin="4259,10535" coordsize="845,0" path="m4259,10535l5104,10535e" filled="f" stroked="t" strokeweight=".477497pt" strokecolor="#3F3F3F">
                <v:path arrowok="t"/>
              </v:shape>
            </v:group>
            <v:group style="position:absolute;left:1834;top:10535;width:9798;height:2" coordorigin="1834,10535" coordsize="9798,2">
              <v:shape style="position:absolute;left:1834;top:10535;width:9798;height:2" coordorigin="1834,10535" coordsize="9798,0" path="m1834,10535l11632,10535e" filled="f" stroked="t" strokeweight=".716246pt" strokecolor="#606060">
                <v:path arrowok="t"/>
              </v:shape>
            </v:group>
            <v:group style="position:absolute;left:7368;top:10532;width:883;height:2" coordorigin="7368,10532" coordsize="883,2">
              <v:shape style="position:absolute;left:7368;top:10532;width:883;height:2" coordorigin="7368,10532" coordsize="883,0" path="m7368,10532l8251,10532e" filled="f" stroked="t" strokeweight=".477497pt" strokecolor="#484848">
                <v:path arrowok="t"/>
              </v:shape>
            </v:group>
            <v:group style="position:absolute;left:11629;top:5083;width:2;height:11181" coordorigin="11629,5083" coordsize="2,11181">
              <v:shape style="position:absolute;left:11629;top:5083;width:2;height:11181" coordorigin="11629,5083" coordsize="0,11181" path="m11629,16264l11629,5083e" filled="f" stroked="t" strokeweight=".477497pt" strokecolor="#676767">
                <v:path arrowok="t"/>
              </v:shape>
            </v:group>
            <v:group style="position:absolute;left:277;top:10525;width:2;height:3260" coordorigin="277,10525" coordsize="2,3260">
              <v:shape style="position:absolute;left:277;top:10525;width:2;height:3260" coordorigin="277,10525" coordsize="0,3260" path="m277,13785l277,10525e" filled="f" stroked="t" strokeweight=".954994pt" strokecolor="#5B5B5B">
                <v:path arrowok="t"/>
              </v:shape>
            </v:group>
            <v:group style="position:absolute;left:1908;top:10248;width:2;height:3346" coordorigin="1908,10248" coordsize="2,3346">
              <v:shape style="position:absolute;left:1908;top:10248;width:2;height:3346" coordorigin="1908,10248" coordsize="0,3346" path="m1908,13593l1908,10248e" filled="f" stroked="t" strokeweight=".954994pt" strokecolor="#545454">
                <v:path arrowok="t"/>
              </v:shape>
            </v:group>
            <v:group style="position:absolute;left:678;top:11021;width:2430;height:2" coordorigin="678,11021" coordsize="2430,2">
              <v:shape style="position:absolute;left:678;top:11021;width:2430;height:2" coordorigin="678,11021" coordsize="2430,0" path="m678,11021l3109,11021e" filled="f" stroked="t" strokeweight=".954994pt" strokecolor="#606060">
                <v:path arrowok="t"/>
              </v:shape>
            </v:group>
            <v:group style="position:absolute;left:3051;top:11018;width:979;height:2" coordorigin="3051,11018" coordsize="979,2">
              <v:shape style="position:absolute;left:3051;top:11018;width:979;height:2" coordorigin="3051,11018" coordsize="979,0" path="m3051,11018l4030,11018e" filled="f" stroked="t" strokeweight=".477497pt" strokecolor="#343434">
                <v:path arrowok="t"/>
              </v:shape>
            </v:group>
            <v:group style="position:absolute;left:3973;top:11016;width:578;height:2" coordorigin="3973,11016" coordsize="578,2">
              <v:shape style="position:absolute;left:3973;top:11016;width:578;height:2" coordorigin="3973,11016" coordsize="578,0" path="m3973,11016l4551,11016e" filled="f" stroked="t" strokeweight=".477497pt" strokecolor="#4B4B4B">
                <v:path arrowok="t"/>
              </v:shape>
            </v:group>
            <v:group style="position:absolute;left:4493;top:11013;width:611;height:2" coordorigin="4493,11013" coordsize="611,2">
              <v:shape style="position:absolute;left:4493;top:11013;width:611;height:2" coordorigin="4493,11013" coordsize="611,0" path="m4493,11013l5104,11013e" filled="f" stroked="t" strokeweight=".477497pt" strokecolor="#383838">
                <v:path arrowok="t"/>
              </v:shape>
            </v:group>
            <v:group style="position:absolute;left:5047;top:11016;width:1824;height:2" coordorigin="5047,11016" coordsize="1824,2">
              <v:shape style="position:absolute;left:5047;top:11016;width:1824;height:2" coordorigin="5047,11016" coordsize="1824,0" path="m5047,11016l6871,11016e" filled="f" stroked="t" strokeweight=".954994pt" strokecolor="#676767">
                <v:path arrowok="t"/>
              </v:shape>
            </v:group>
            <v:group style="position:absolute;left:6814;top:11013;width:611;height:2" coordorigin="6814,11013" coordsize="611,2">
              <v:shape style="position:absolute;left:6814;top:11013;width:611;height:2" coordorigin="6814,11013" coordsize="611,0" path="m6814,11013l7425,11013e" filled="f" stroked="t" strokeweight=".477497pt" strokecolor="#343434">
                <v:path arrowok="t"/>
              </v:shape>
            </v:group>
            <v:group style="position:absolute;left:7368;top:11011;width:4259;height:2" coordorigin="7368,11011" coordsize="4259,2">
              <v:shape style="position:absolute;left:7368;top:11011;width:4259;height:2" coordorigin="7368,11011" coordsize="4259,0" path="m7368,11011l11627,11011e" filled="f" stroked="t" strokeweight=".716246pt" strokecolor="#5B5B5B">
                <v:path arrowok="t"/>
              </v:shape>
            </v:group>
            <v:group style="position:absolute;left:263;top:11255;width:6609;height:2" coordorigin="263,11255" coordsize="6609,2">
              <v:shape style="position:absolute;left:263;top:11255;width:6609;height:2" coordorigin="263,11255" coordsize="6609,0" path="m263,11255l6871,11255e" filled="f" stroked="t" strokeweight=".716246pt" strokecolor="#5B5B5B">
                <v:path arrowok="t"/>
              </v:shape>
            </v:group>
            <v:group style="position:absolute;left:2550;top:11257;width:1170;height:2" coordorigin="2550,11257" coordsize="1170,2">
              <v:shape style="position:absolute;left:2550;top:11257;width:1170;height:2" coordorigin="2550,11257" coordsize="1170,0" path="m2550,11257l3720,11257e" filled="f" stroked="t" strokeweight=".477497pt" strokecolor="#444444">
                <v:path arrowok="t"/>
              </v:shape>
            </v:group>
            <v:group style="position:absolute;left:3662;top:11257;width:368;height:2" coordorigin="3662,11257" coordsize="368,2">
              <v:shape style="position:absolute;left:3662;top:11257;width:368;height:2" coordorigin="3662,11257" coordsize="368,0" path="m3662,11257l4030,11257e" filled="f" stroked="t" strokeweight=".477497pt" strokecolor="#2F2F2F">
                <v:path arrowok="t"/>
              </v:shape>
            </v:group>
            <v:group style="position:absolute;left:3973;top:11257;width:344;height:2" coordorigin="3973,11257" coordsize="344,2">
              <v:shape style="position:absolute;left:3973;top:11257;width:344;height:2" coordorigin="3973,11257" coordsize="344,0" path="m3973,11257l4317,11257e" filled="f" stroked="t" strokeweight=".477497pt" strokecolor="#4B4B4B">
                <v:path arrowok="t"/>
              </v:shape>
            </v:group>
            <v:group style="position:absolute;left:4493;top:11255;width:277;height:2" coordorigin="4493,11255" coordsize="277,2">
              <v:shape style="position:absolute;left:4493;top:11255;width:277;height:2" coordorigin="4493,11255" coordsize="277,0" path="m4493,11255l4770,11255e" filled="f" stroked="t" strokeweight=".477497pt" strokecolor="#484848">
                <v:path arrowok="t"/>
              </v:shape>
            </v:group>
            <v:group style="position:absolute;left:6814;top:11253;width:611;height:2" coordorigin="6814,11253" coordsize="611,2">
              <v:shape style="position:absolute;left:6814;top:11253;width:611;height:2" coordorigin="6814,11253" coordsize="611,0" path="m6814,11253l7425,11253e" filled="f" stroked="t" strokeweight=".477497pt" strokecolor="#383838">
                <v:path arrowok="t"/>
              </v:shape>
            </v:group>
            <v:group style="position:absolute;left:7368;top:11253;width:4264;height:2" coordorigin="7368,11253" coordsize="4264,2">
              <v:shape style="position:absolute;left:7368;top:11253;width:4264;height:2" coordorigin="7368,11253" coordsize="4264,0" path="m7368,11253l11632,11253e" filled="f" stroked="t" strokeweight=".716246pt" strokecolor="#606060">
                <v:path arrowok="t"/>
              </v:shape>
            </v:group>
            <v:group style="position:absolute;left:263;top:11504;width:1127;height:2" coordorigin="263,11504" coordsize="1127,2">
              <v:shape style="position:absolute;left:263;top:11504;width:1127;height:2" coordorigin="263,11504" coordsize="1127,0" path="m263,11504l1390,11504e" filled="f" stroked="t" strokeweight=".954994pt" strokecolor="#747474">
                <v:path arrowok="t"/>
              </v:shape>
            </v:group>
            <v:group style="position:absolute;left:998;top:11238;width:2;height:747" coordorigin="998,11238" coordsize="2,747">
              <v:shape style="position:absolute;left:998;top:11238;width:2;height:747" coordorigin="998,11238" coordsize="0,747" path="m998,11985l998,11238e" filled="f" stroked="t" strokeweight=".238749pt" strokecolor="#646464">
                <v:path arrowok="t"/>
              </v:shape>
            </v:group>
            <v:group style="position:absolute;left:1332;top:11210;width:2;height:302" coordorigin="1332,11210" coordsize="2,302">
              <v:shape style="position:absolute;left:1332;top:11210;width:2;height:302" coordorigin="1332,11210" coordsize="0,302" path="m1332,11511l1332,11210e" filled="f" stroked="t" strokeweight=".716246pt" strokecolor="#4B4B4B">
                <v:path arrowok="t"/>
              </v:shape>
            </v:group>
            <v:group style="position:absolute;left:1318;top:11504;width:1791;height:2" coordorigin="1318,11504" coordsize="1791,2">
              <v:shape style="position:absolute;left:1318;top:11504;width:1791;height:2" coordorigin="1318,11504" coordsize="1791,0" path="m1318,11504l3109,11504e" filled="f" stroked="t" strokeweight=".477497pt" strokecolor="#575B57">
                <v:path arrowok="t"/>
              </v:shape>
            </v:group>
            <v:group style="position:absolute;left:3252;top:11499;width:2660;height:2" coordorigin="3252,11499" coordsize="2660,2">
              <v:shape style="position:absolute;left:3252;top:11499;width:2660;height:2" coordorigin="3252,11499" coordsize="2660,0" path="m3252,11499l5911,11499e" filled="f" stroked="t" strokeweight=".716246pt" strokecolor="#6B6B6B">
                <v:path arrowok="t"/>
              </v:shape>
            </v:group>
            <v:group style="position:absolute;left:5854;top:11497;width:664;height:2" coordorigin="5854,11497" coordsize="664,2">
              <v:shape style="position:absolute;left:5854;top:11497;width:664;height:2" coordorigin="5854,11497" coordsize="664,0" path="m5854,11497l6518,11497e" filled="f" stroked="t" strokeweight=".477497pt" strokecolor="#444444">
                <v:path arrowok="t"/>
              </v:shape>
            </v:group>
            <v:group style="position:absolute;left:6487;top:11243;width:2;height:3269" coordorigin="6487,11243" coordsize="2,3269">
              <v:shape style="position:absolute;left:6487;top:11243;width:2;height:3269" coordorigin="6487,11243" coordsize="0,3269" path="m6487,14512l6487,11243e" filled="f" stroked="t" strokeweight=".954994pt" strokecolor="#646464">
                <v:path arrowok="t"/>
              </v:shape>
            </v:group>
            <v:group style="position:absolute;left:1924;top:11497;width:9708;height:2" coordorigin="1924,11497" coordsize="9708,2">
              <v:shape style="position:absolute;left:1924;top:11497;width:9708;height:2" coordorigin="1924,11497" coordsize="9708,0" path="m1924,11497l11632,11497e" filled="f" stroked="t" strokeweight=".716246pt" strokecolor="#676767">
                <v:path arrowok="t"/>
              </v:shape>
            </v:group>
            <v:group style="position:absolute;left:1351;top:11482;width:2;height:503" coordorigin="1351,11482" coordsize="2,503">
              <v:shape style="position:absolute;left:1351;top:11482;width:2;height:503" coordorigin="1351,11482" coordsize="0,503" path="m1351,11985l1351,11482e" filled="f" stroked="t" strokeweight=".238749pt" strokecolor="#747474">
                <v:path arrowok="t"/>
              </v:shape>
            </v:group>
            <v:group style="position:absolute;left:11627;top:11454;width:2;height:1110" coordorigin="11627,11454" coordsize="2,1110">
              <v:shape style="position:absolute;left:11627;top:11454;width:2;height:1110" coordorigin="11627,11454" coordsize="0,1110" path="m11627,12564l11627,11454e" filled="f" stroked="t" strokeweight=".477497pt" strokecolor="#4F4F4F">
                <v:path arrowok="t"/>
              </v:shape>
            </v:group>
            <v:group style="position:absolute;left:998;top:11985;width:2;height:1216" coordorigin="998,11985" coordsize="2,1216">
              <v:shape style="position:absolute;left:998;top:11985;width:2;height:1216" coordorigin="998,11985" coordsize="0,1216" path="m998,13201l998,11985e" filled="f" stroked="t" strokeweight=".238749pt" strokecolor="#000000">
                <v:path arrowok="t"/>
              </v:shape>
            </v:group>
            <v:group style="position:absolute;left:1351;top:11985;width:2;height:1216" coordorigin="1351,11985" coordsize="2,1216">
              <v:shape style="position:absolute;left:1351;top:11985;width:2;height:1216" coordorigin="1351,11985" coordsize="0,1216" path="m1351,13201l1351,11985e" filled="f" stroked="t" strokeweight=".238749pt" strokecolor="#000000">
                <v:path arrowok="t"/>
              </v:shape>
            </v:group>
            <v:group style="position:absolute;left:1910;top:13024;width:2;height:632" coordorigin="1910,13024" coordsize="2,632">
              <v:shape style="position:absolute;left:1910;top:13024;width:2;height:632" coordorigin="1910,13024" coordsize="0,632" path="m1910,13655l1910,13024e" filled="f" stroked="t" strokeweight=".477497pt" strokecolor="#3F3F3F">
                <v:path arrowok="t"/>
              </v:shape>
            </v:group>
            <v:group style="position:absolute;left:272;top:13591;width:1643;height:2" coordorigin="272,13591" coordsize="1643,2">
              <v:shape style="position:absolute;left:272;top:13591;width:1643;height:2" coordorigin="272,13591" coordsize="1643,0" path="m272,13591l1915,13591e" filled="f" stroked="t" strokeweight=".954994pt" strokecolor="#6B6B6B">
                <v:path arrowok="t"/>
              </v:shape>
            </v:group>
            <v:group style="position:absolute;left:998;top:13201;width:2;height:426" coordorigin="998,13201" coordsize="2,426">
              <v:shape style="position:absolute;left:998;top:13201;width:2;height:426" coordorigin="998,13201" coordsize="0,426" path="m998,13627l998,13201e" filled="f" stroked="t" strokeweight=".238749pt" strokecolor="#676767">
                <v:path arrowok="t"/>
              </v:shape>
            </v:group>
            <v:group style="position:absolute;left:1351;top:13201;width:2;height:426" coordorigin="1351,13201" coordsize="2,426">
              <v:shape style="position:absolute;left:1351;top:13201;width:2;height:426" coordorigin="1351,13201" coordsize="0,426" path="m1351,13627l1351,13201e" filled="f" stroked="t" strokeweight=".238749pt" strokecolor="#676767">
                <v:path arrowok="t"/>
              </v:shape>
            </v:group>
            <v:group style="position:absolute;left:998;top:13612;width:2;height:2652" coordorigin="998,13612" coordsize="2,2652">
              <v:shape style="position:absolute;left:998;top:13612;width:2;height:2652" coordorigin="998,13612" coordsize="0,2652" path="m998,16264l998,13612e" filled="f" stroked="t" strokeweight=".238749pt" strokecolor="#000000">
                <v:path arrowok="t"/>
              </v:shape>
            </v:group>
            <v:group style="position:absolute;left:1351;top:13612;width:2;height:2652" coordorigin="1351,13612" coordsize="2,2652">
              <v:shape style="position:absolute;left:1351;top:13612;width:2;height:2652" coordorigin="1351,13612" coordsize="0,2652" path="m1351,16264l1351,13612e" filled="f" stroked="t" strokeweight=".238749pt" strokecolor="#000000">
                <v:path arrowok="t"/>
              </v:shape>
            </v:group>
            <v:group style="position:absolute;left:1910;top:13584;width:2;height:153" coordorigin="1910,13584" coordsize="2,153">
              <v:shape style="position:absolute;left:1910;top:13584;width:2;height:153" coordorigin="1910,13584" coordsize="0,153" path="m1910,13737l1910,13584e" filled="f" stroked="t" strokeweight=".477497pt" strokecolor="#181818">
                <v:path arrowok="t"/>
              </v:shape>
            </v:group>
            <v:group style="position:absolute;left:282;top:13679;width:2;height:2609" coordorigin="282,13679" coordsize="2,2609">
              <v:shape style="position:absolute;left:282;top:13679;width:2;height:2609" coordorigin="282,13679" coordsize="0,2609" path="m282,16288l282,13679e" filled="f" stroked="t" strokeweight=".716246pt" strokecolor="#444444">
                <v:path arrowok="t"/>
              </v:shape>
            </v:group>
            <v:group style="position:absolute;left:1910;top:13679;width:2;height:665" coordorigin="1910,13679" coordsize="2,665">
              <v:shape style="position:absolute;left:1910;top:13679;width:2;height:665" coordorigin="1910,13679" coordsize="0,665" path="m1910,14345l1910,13679e" filled="f" stroked="t" strokeweight=".477497pt" strokecolor="#3B3B3B">
                <v:path arrowok="t"/>
              </v:shape>
            </v:group>
            <v:group style="position:absolute;left:282;top:14125;width:2;height:1120" coordorigin="282,14125" coordsize="2,1120">
              <v:shape style="position:absolute;left:282;top:14125;width:2;height:1120" coordorigin="282,14125" coordsize="0,1120" path="m282,15245l282,14125e" filled="f" stroked="t" strokeweight=".477497pt" strokecolor="#343434">
                <v:path arrowok="t"/>
              </v:shape>
            </v:group>
            <v:group style="position:absolute;left:1912;top:14287;width:2;height:957" coordorigin="1912,14287" coordsize="2,957">
              <v:shape style="position:absolute;left:1912;top:14287;width:2;height:957" coordorigin="1912,14287" coordsize="0,957" path="m1912,15245l1912,14287e" filled="f" stroked="t" strokeweight=".238749pt" strokecolor="#232323">
                <v:path arrowok="t"/>
              </v:shape>
            </v:group>
            <v:group style="position:absolute;left:6494;top:14287;width:2;height:1187" coordorigin="6494,14287" coordsize="2,1187">
              <v:shape style="position:absolute;left:6494;top:14287;width:2;height:1187" coordorigin="6494,14287" coordsize="0,1187" path="m6494,15474l6494,14287e" filled="f" stroked="t" strokeweight=".716246pt" strokecolor="#4F4F4F">
                <v:path arrowok="t"/>
              </v:shape>
            </v:group>
            <v:group style="position:absolute;left:1910;top:15187;width:2;height:1096" coordorigin="1910,15187" coordsize="2,1096">
              <v:shape style="position:absolute;left:1910;top:15187;width:2;height:1096" coordorigin="1910,15187" coordsize="0,1096" path="m1910,16283l1910,15187e" filled="f" stroked="t" strokeweight=".477497pt" strokecolor="#575757">
                <v:path arrowok="t"/>
              </v:shape>
            </v:group>
            <v:group style="position:absolute;left:11632;top:15187;width:2;height:287" coordorigin="11632,15187" coordsize="2,287">
              <v:shape style="position:absolute;left:11632;top:15187;width:2;height:287" coordorigin="11632,15187" coordsize="0,287" path="m11632,15474l11632,15187e" filled="f" stroked="t" strokeweight=".477497pt" strokecolor="#676767">
                <v:path arrowok="t"/>
              </v:shape>
            </v:group>
            <v:group style="position:absolute;left:272;top:16281;width:1643;height:2" coordorigin="272,16281" coordsize="1643,2">
              <v:shape style="position:absolute;left:272;top:16281;width:1643;height:2" coordorigin="272,16281" coordsize="1643,0" path="m272,16281l1915,16281e" filled="f" stroked="t" strokeweight=".477497pt" strokecolor="#4F4F4F">
                <v:path arrowok="t"/>
              </v:shape>
            </v:group>
            <v:group style="position:absolute;left:969;top:16278;width:415;height:2" coordorigin="969,16278" coordsize="415,2">
              <v:shape style="position:absolute;left:969;top:16278;width:415;height:2" coordorigin="969,16278" coordsize="415,0" path="m969,16278l1385,16278e" filled="f" stroked="t" strokeweight=".477497pt" strokecolor="#3B3B3B">
                <v:path arrowok="t"/>
              </v:shape>
            </v:group>
            <v:group style="position:absolute;left:1853;top:16271;width:2464;height:2" coordorigin="1853,16271" coordsize="2464,2">
              <v:shape style="position:absolute;left:1853;top:16271;width:2464;height:2" coordorigin="1853,16271" coordsize="2464,0" path="m1853,16271l4317,16271e" filled="f" stroked="t" strokeweight=".477497pt" strokecolor="#57575B">
                <v:path arrowok="t"/>
              </v:shape>
            </v:group>
            <v:group style="position:absolute;left:6494;top:15417;width:2;height:857" coordorigin="6494,15417" coordsize="2,857">
              <v:shape style="position:absolute;left:6494;top:15417;width:2;height:857" coordorigin="6494,15417" coordsize="0,857" path="m6494,16274l6494,15417e" filled="f" stroked="t" strokeweight=".477497pt" strokecolor="#2B2B2B">
                <v:path arrowok="t"/>
              </v:shape>
            </v:group>
            <v:group style="position:absolute;left:6814;top:16262;width:1437;height:2" coordorigin="6814,16262" coordsize="1437,2">
              <v:shape style="position:absolute;left:6814;top:16262;width:1437;height:2" coordorigin="6814,16262" coordsize="1437,0" path="m6814,16262l8251,16262e" filled="f" stroked="t" strokeweight=".477497pt" strokecolor="#484848">
                <v:path arrowok="t"/>
              </v:shape>
            </v:group>
            <v:group style="position:absolute;left:1934;top:16264;width:9703;height:2" coordorigin="1934,16264" coordsize="9703,2">
              <v:shape style="position:absolute;left:1934;top:16264;width:9703;height:2" coordorigin="1934,16264" coordsize="9703,0" path="m1934,16264l11637,16264e" filled="f" stroked="t" strokeweight=".716246pt" strokecolor="#646464">
                <v:path arrowok="t"/>
              </v:shape>
            </v:group>
            <v:group style="position:absolute;left:11632;top:15417;width:2;height:842" coordorigin="11632,15417" coordsize="2,842">
              <v:shape style="position:absolute;left:11632;top:15417;width:2;height:842" coordorigin="11632,15417" coordsize="0,842" path="m11632,16259l11632,15417e" filled="f" stroked="t" strokeweight=".477497pt" strokecolor="#4F4F4F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17"/>
        </w:rPr>
        <w:t>if.aiy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17"/>
        </w:rPr>
        <w:t>e</w:t>
      </w:r>
      <w:r>
        <w:rPr>
          <w:rFonts w:ascii="Arial" w:hAnsi="Arial" w:cs="Arial" w:eastAsia="Arial"/>
          <w:sz w:val="19"/>
          <w:szCs w:val="19"/>
          <w:color w:val="363636"/>
          <w:spacing w:val="-25"/>
          <w:w w:val="117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93"/>
        </w:rPr>
        <w:t>Kuze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93"/>
        </w:rPr>
        <w:t>y</w:t>
      </w:r>
      <w:r>
        <w:rPr>
          <w:rFonts w:ascii="Arial" w:hAnsi="Arial" w:cs="Arial" w:eastAsia="Arial"/>
          <w:sz w:val="19"/>
          <w:szCs w:val="19"/>
          <w:color w:val="363636"/>
          <w:spacing w:val="-10"/>
          <w:w w:val="93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</w:rPr>
        <w:t>Bölg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363636"/>
          <w:spacing w:val="-1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4"/>
        </w:rPr>
        <w:t>Amiri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60" w:right="180"/>
        </w:sectPr>
      </w:pPr>
      <w:rPr/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515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4.094887pt;margin-top:-14.097795pt;width:56.715753pt;height:52.5pt;mso-position-horizontal-relative:page;mso-position-vertical-relative:paragraph;z-index:-15677" type="#_x0000_t202" filled="f" stroked="f">
            <v:textbox inset="0,0,0,0">
              <w:txbxContent>
                <w:p>
                  <w:pPr>
                    <w:spacing w:before="0" w:after="0" w:line="1050" w:lineRule="exact"/>
                    <w:ind w:right="-198"/>
                    <w:jc w:val="left"/>
                    <w:rPr>
                      <w:rFonts w:ascii="Arial" w:hAnsi="Arial" w:cs="Arial" w:eastAsia="Arial"/>
                      <w:sz w:val="105"/>
                      <w:szCs w:val="105"/>
                    </w:rPr>
                  </w:pPr>
                  <w:rPr/>
                  <w:r>
                    <w:rPr>
                      <w:rFonts w:ascii="Arial" w:hAnsi="Arial" w:cs="Arial" w:eastAsia="Arial"/>
                      <w:sz w:val="105"/>
                      <w:szCs w:val="105"/>
                      <w:color w:val="1D1F1F"/>
                      <w:spacing w:val="0"/>
                      <w:w w:val="388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105"/>
                      <w:szCs w:val="10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D2F2F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D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F2F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D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F2F"/>
          <w:spacing w:val="0"/>
          <w:w w:val="101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7" w:after="0" w:line="279" w:lineRule="exact"/>
        <w:ind w:left="3627" w:right="-20"/>
        <w:jc w:val="left"/>
        <w:tabs>
          <w:tab w:pos="984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D2F2F"/>
          <w:spacing w:val="0"/>
          <w:w w:val="100"/>
          <w:position w:val="3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2D2F2F"/>
          <w:spacing w:val="4"/>
          <w:w w:val="100"/>
          <w:position w:val="3"/>
        </w:rPr>
        <w:t>F</w:t>
      </w:r>
      <w:r>
        <w:rPr>
          <w:rFonts w:ascii="Arial" w:hAnsi="Arial" w:cs="Arial" w:eastAsia="Arial"/>
          <w:sz w:val="21"/>
          <w:szCs w:val="21"/>
          <w:color w:val="2D2F2F"/>
          <w:spacing w:val="0"/>
          <w:w w:val="100"/>
          <w:position w:val="3"/>
        </w:rPr>
        <w:t>AİYE</w:t>
      </w:r>
      <w:r>
        <w:rPr>
          <w:rFonts w:ascii="Arial" w:hAnsi="Arial" w:cs="Arial" w:eastAsia="Arial"/>
          <w:sz w:val="21"/>
          <w:szCs w:val="21"/>
          <w:color w:val="2D2F2F"/>
          <w:spacing w:val="1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F2F"/>
          <w:spacing w:val="0"/>
          <w:w w:val="100"/>
          <w:position w:val="3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D2F2F"/>
          <w:spacing w:val="1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F2F"/>
          <w:spacing w:val="0"/>
          <w:w w:val="100"/>
          <w:position w:val="3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2D2F2F"/>
          <w:spacing w:val="1"/>
          <w:w w:val="100"/>
          <w:position w:val="3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2D2F2F"/>
          <w:spacing w:val="0"/>
          <w:w w:val="100"/>
          <w:position w:val="3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2D2F2F"/>
          <w:spacing w:val="-5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D2F2F"/>
          <w:spacing w:val="0"/>
          <w:w w:val="100"/>
          <w:position w:val="3"/>
        </w:rPr>
      </w:r>
      <w:r>
        <w:rPr>
          <w:rFonts w:ascii="Arial" w:hAnsi="Arial" w:cs="Arial" w:eastAsia="Arial"/>
          <w:sz w:val="18"/>
          <w:szCs w:val="18"/>
          <w:color w:val="9A2111"/>
          <w:spacing w:val="0"/>
          <w:w w:val="128"/>
          <w:position w:val="-3"/>
        </w:rPr>
        <w:t>'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ind w:left="617" w:right="-20"/>
        <w:jc w:val="left"/>
        <w:tabs>
          <w:tab w:pos="31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7"/>
          <w:szCs w:val="17"/>
          <w:color w:val="1D1F1F"/>
          <w:spacing w:val="0"/>
          <w:w w:val="100"/>
          <w:b/>
          <w:bCs/>
          <w:position w:val="-2"/>
        </w:rPr>
        <w:t>BÜYÜKSEHIR</w:t>
      </w:r>
      <w:r>
        <w:rPr>
          <w:rFonts w:ascii="Arial" w:hAnsi="Arial" w:cs="Arial" w:eastAsia="Arial"/>
          <w:sz w:val="17"/>
          <w:szCs w:val="17"/>
          <w:color w:val="1D1F1F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17"/>
          <w:szCs w:val="17"/>
          <w:color w:val="1D1F1F"/>
          <w:spacing w:val="0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21"/>
          <w:szCs w:val="21"/>
          <w:color w:val="2D2F2F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D2F2F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F2F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D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D2F2F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F2F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D2F2F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F2F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F2F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D2F2F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F2F"/>
          <w:spacing w:val="0"/>
          <w:w w:val="100"/>
          <w:position w:val="1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D2F2F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F2F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D2F2F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F2F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F2F"/>
          <w:spacing w:val="0"/>
          <w:w w:val="100"/>
          <w:position w:val="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29" w:lineRule="exact"/>
        <w:ind w:left="664" w:right="-20"/>
        <w:jc w:val="left"/>
        <w:tabs>
          <w:tab w:pos="42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2D2F2F"/>
          <w:spacing w:val="0"/>
          <w:w w:val="100"/>
          <w:position w:val="7"/>
        </w:rPr>
        <w:t>BELEDIYESI</w:t>
      </w:r>
      <w:r>
        <w:rPr>
          <w:rFonts w:ascii="Arial" w:hAnsi="Arial" w:cs="Arial" w:eastAsia="Arial"/>
          <w:sz w:val="15"/>
          <w:szCs w:val="15"/>
          <w:color w:val="2D2F2F"/>
          <w:spacing w:val="2"/>
          <w:w w:val="100"/>
          <w:position w:val="7"/>
        </w:rPr>
        <w:t> </w:t>
      </w:r>
      <w:r>
        <w:rPr>
          <w:rFonts w:ascii="Arial" w:hAnsi="Arial" w:cs="Arial" w:eastAsia="Arial"/>
          <w:sz w:val="15"/>
          <w:szCs w:val="15"/>
          <w:color w:val="2D2F2F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5"/>
          <w:szCs w:val="15"/>
          <w:color w:val="2D2F2F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1"/>
          <w:szCs w:val="21"/>
          <w:color w:val="2D2F2F"/>
          <w:spacing w:val="5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D2F2F"/>
          <w:spacing w:val="0"/>
          <w:w w:val="100"/>
          <w:position w:val="0"/>
        </w:rPr>
        <w:t>ANGIN</w:t>
      </w:r>
      <w:r>
        <w:rPr>
          <w:rFonts w:ascii="Times New Roman" w:hAnsi="Times New Roman" w:cs="Times New Roman" w:eastAsia="Times New Roman"/>
          <w:sz w:val="21"/>
          <w:szCs w:val="21"/>
          <w:color w:val="2D2F2F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F2F"/>
          <w:spacing w:val="0"/>
          <w:w w:val="101"/>
          <w:position w:val="0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8.057737" w:type="dxa"/>
      </w:tblPr>
      <w:tblGrid/>
      <w:tr>
        <w:trPr>
          <w:trHeight w:val="238" w:hRule="exact"/>
        </w:trPr>
        <w:tc>
          <w:tcPr>
            <w:tcW w:w="1191" w:type="dxa"/>
            <w:tcBorders>
              <w:top w:val="single" w:sz="5.573472" w:space="0" w:color="5B5B5B"/>
              <w:bottom w:val="single" w:sz="5.57347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6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F2F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F2F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F2F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F2F"/>
                <w:spacing w:val="0"/>
                <w:w w:val="103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444" w:type="dxa"/>
            <w:tcBorders>
              <w:top w:val="single" w:sz="5.573472" w:space="0" w:color="5B5B5B"/>
              <w:bottom w:val="single" w:sz="5.57347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6" w:lineRule="exact"/>
              <w:ind w:left="20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F2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F2F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F2F"/>
                <w:spacing w:val="0"/>
                <w:w w:val="102"/>
              </w:rPr>
              <w:t>22.05.2017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03" w:type="dxa"/>
            <w:tcBorders>
              <w:top w:val="single" w:sz="5.573472" w:space="0" w:color="5B5B5B"/>
              <w:bottom w:val="single" w:sz="5.57347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26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F2F"/>
                <w:spacing w:val="0"/>
                <w:w w:val="98"/>
              </w:rPr>
              <w:t>[Bildirim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F2F"/>
                <w:spacing w:val="-9"/>
                <w:w w:val="98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F2F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F2F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F2F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F2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F2F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F2F"/>
                <w:spacing w:val="0"/>
                <w:w w:val="105"/>
              </w:rPr>
              <w:t>19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982" w:type="dxa"/>
            <w:tcBorders>
              <w:top w:val="single" w:sz="5.573472" w:space="0" w:color="5B5B5B"/>
              <w:bottom w:val="single" w:sz="5.573472" w:space="0" w:color="5B5B5B"/>
              <w:left w:val="nil" w:sz="6" w:space="0" w:color="auto"/>
              <w:right w:val="single" w:sz="5.573472" w:space="0" w:color="646464"/>
            </w:tcBorders>
          </w:tcPr>
          <w:p>
            <w:pPr>
              <w:spacing w:before="6" w:after="0" w:line="218" w:lineRule="exact"/>
              <w:ind w:left="211" w:right="-20"/>
              <w:jc w:val="left"/>
              <w:tabs>
                <w:tab w:pos="224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F2F"/>
                <w:spacing w:val="0"/>
                <w:w w:val="94"/>
              </w:rPr>
              <w:t>_lliildirim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F2F"/>
                <w:spacing w:val="8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F2F"/>
                <w:spacing w:val="0"/>
                <w:w w:val="114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F2F"/>
                <w:spacing w:val="-12"/>
                <w:w w:val="11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F2F"/>
                <w:spacing w:val="0"/>
                <w:w w:val="100"/>
              </w:rPr>
              <w:t>15:38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F2F"/>
                <w:spacing w:val="-3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F2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F2F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22"/>
              </w:rPr>
              <w:t>[el: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40"/>
                <w:w w:val="122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F2F"/>
                <w:spacing w:val="0"/>
                <w:w w:val="122"/>
              </w:rPr>
              <w:t>155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1" w:hRule="exact"/>
        </w:trPr>
        <w:tc>
          <w:tcPr>
            <w:tcW w:w="1191" w:type="dxa"/>
            <w:tcBorders>
              <w:top w:val="single" w:sz="5.573472" w:space="0" w:color="5B5B5B"/>
              <w:bottom w:val="single" w:sz="5.57347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9" w:lineRule="exact"/>
              <w:ind w:left="4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F2F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F2F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F2F"/>
                <w:spacing w:val="0"/>
                <w:w w:val="10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444" w:type="dxa"/>
            <w:tcBorders>
              <w:top w:val="single" w:sz="5.573472" w:space="0" w:color="5B5B5B"/>
              <w:bottom w:val="single" w:sz="5.57347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3" w:lineRule="exact"/>
              <w:ind w:left="20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18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-9"/>
                <w:w w:val="118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F2F"/>
                <w:spacing w:val="0"/>
                <w:w w:val="118"/>
              </w:rPr>
              <w:t>22.05.2017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03" w:type="dxa"/>
            <w:tcBorders>
              <w:top w:val="single" w:sz="5.573472" w:space="0" w:color="5B5B5B"/>
              <w:bottom w:val="single" w:sz="5.57347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7" w:lineRule="exact"/>
              <w:ind w:left="261" w:right="-20"/>
              <w:jc w:val="left"/>
              <w:tabs>
                <w:tab w:pos="15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95"/>
              </w:rPr>
              <w:t>[Kayıt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-1"/>
                <w:w w:val="9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F2F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F2F"/>
                <w:spacing w:val="-4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F2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F2F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13"/>
              </w:rPr>
              <w:t>:3373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982" w:type="dxa"/>
            <w:tcBorders>
              <w:top w:val="single" w:sz="5.573472" w:space="0" w:color="5B5B5B"/>
              <w:bottom w:val="single" w:sz="5.573472" w:space="0" w:color="5B5B5B"/>
              <w:left w:val="nil" w:sz="6" w:space="0" w:color="auto"/>
              <w:right w:val="single" w:sz="5.573472" w:space="0" w:color="646464"/>
            </w:tcBorders>
          </w:tcPr>
          <w:p>
            <w:pPr>
              <w:spacing w:before="4" w:after="0" w:line="213" w:lineRule="exact"/>
              <w:ind w:left="27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97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2"/>
                <w:w w:val="97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F2F"/>
                <w:spacing w:val="0"/>
                <w:w w:val="114"/>
                <w:position w:val="-1"/>
              </w:rPr>
              <w:t>Alan: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F2F"/>
                <w:spacing w:val="21"/>
                <w:w w:val="114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00"/>
                <w:position w:val="0"/>
              </w:rPr>
              <w:t>Hüseyi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00"/>
                <w:position w:val="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15"/>
                <w:w w:val="100"/>
                <w:position w:val="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01"/>
                <w:position w:val="0"/>
              </w:rPr>
              <w:t>ÖZTÜRK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</w:tbl>
    <w:p>
      <w:pPr>
        <w:spacing w:before="0" w:after="0" w:line="204" w:lineRule="exact"/>
        <w:ind w:left="1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5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İskele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URL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-1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D2F2F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2D2F2F"/>
          <w:spacing w:val="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04" w:lineRule="exact"/>
        <w:ind w:left="129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68"/>
          <w:position w:val="-1"/>
        </w:rPr>
        <w:t>IQ_oğ_ru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7"/>
          <w:w w:val="6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-1"/>
        </w:rPr>
        <w:t>İskele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97"/>
          <w:position w:val="-1"/>
        </w:rPr>
        <w:t>mal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-3"/>
          <w:w w:val="97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36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-1"/>
        </w:rPr>
        <w:t>Mitat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-1"/>
        </w:rPr>
        <w:t>Paşa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-1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-1"/>
        </w:rPr>
        <w:t>no:7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-1"/>
        </w:rPr>
        <w:t>URLA/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2"/>
          <w:position w:val="-1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2" w:lineRule="exact"/>
        <w:ind w:left="129" w:right="-20"/>
        <w:jc w:val="left"/>
        <w:tabs>
          <w:tab w:pos="1480" w:val="left"/>
          <w:tab w:pos="386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424242"/>
          <w:w w:val="71"/>
        </w:rPr>
        <w:t>l</w:t>
      </w:r>
      <w:r>
        <w:rPr>
          <w:rFonts w:ascii="Arial" w:hAnsi="Arial" w:cs="Arial" w:eastAsia="Arial"/>
          <w:sz w:val="27"/>
          <w:szCs w:val="27"/>
          <w:color w:val="424242"/>
          <w:spacing w:val="-10"/>
          <w:w w:val="7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9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Yangını</w:t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SINIF!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12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-22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-6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ara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1"/>
        </w:rPr>
        <w:t>izmariti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0" w:lineRule="exact"/>
        <w:ind w:left="153" w:right="-20"/>
        <w:jc w:val="left"/>
        <w:tabs>
          <w:tab w:pos="3460" w:val="left"/>
          <w:tab w:pos="6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24"/>
          <w:position w:val="-1"/>
        </w:rPr>
        <w:t>İse: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5"/>
          <w:position w:val="-8"/>
        </w:rPr>
        <w:t>!Kullanım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95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-8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4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4"/>
          <w:position w:val="-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00" w:bottom="280" w:left="400" w:right="360"/>
        </w:sectPr>
      </w:pPr>
      <w:rPr/>
    </w:p>
    <w:p>
      <w:pPr>
        <w:spacing w:before="0" w:after="0" w:line="268" w:lineRule="exact"/>
        <w:ind w:left="3474" w:right="-135"/>
        <w:jc w:val="left"/>
        <w:rPr>
          <w:rFonts w:ascii="Arial" w:hAnsi="Arial" w:cs="Arial" w:eastAsia="Arial"/>
          <w:sz w:val="52"/>
          <w:szCs w:val="5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position w:val="4"/>
        </w:rPr>
        <w:t>Betonarm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6"/>
          <w:position w:val="4"/>
        </w:rPr>
        <w:t>e</w:t>
      </w:r>
      <w:r>
        <w:rPr>
          <w:rFonts w:ascii="Arial" w:hAnsi="Arial" w:cs="Arial" w:eastAsia="Arial"/>
          <w:sz w:val="52"/>
          <w:szCs w:val="52"/>
          <w:color w:val="424242"/>
          <w:spacing w:val="0"/>
          <w:w w:val="50"/>
          <w:position w:val="-31"/>
        </w:rPr>
        <w:t>ı</w:t>
      </w:r>
      <w:r>
        <w:rPr>
          <w:rFonts w:ascii="Arial" w:hAnsi="Arial" w:cs="Arial" w:eastAsia="Arial"/>
          <w:sz w:val="52"/>
          <w:szCs w:val="52"/>
          <w:color w:val="424242"/>
          <w:spacing w:val="-83"/>
          <w:w w:val="100"/>
          <w:position w:val="-3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3"/>
          <w:position w:val="4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"/>
          <w:w w:val="104"/>
          <w:position w:val="4"/>
        </w:rPr>
        <w:t>r</w:t>
      </w:r>
      <w:r>
        <w:rPr>
          <w:rFonts w:ascii="Arial" w:hAnsi="Arial" w:cs="Arial" w:eastAsia="Arial"/>
          <w:sz w:val="52"/>
          <w:szCs w:val="52"/>
          <w:color w:val="505050"/>
          <w:spacing w:val="27"/>
          <w:w w:val="50"/>
          <w:position w:val="-3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4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93"/>
          <w:w w:val="101"/>
          <w:position w:val="4"/>
        </w:rPr>
        <w:t>p</w:t>
      </w:r>
      <w:r>
        <w:rPr>
          <w:rFonts w:ascii="Arial" w:hAnsi="Arial" w:cs="Arial" w:eastAsia="Arial"/>
          <w:sz w:val="52"/>
          <w:szCs w:val="52"/>
          <w:color w:val="959595"/>
          <w:spacing w:val="0"/>
          <w:w w:val="50"/>
          <w:position w:val="-32"/>
        </w:rPr>
        <w:t>ı</w:t>
      </w:r>
      <w:r>
        <w:rPr>
          <w:rFonts w:ascii="Arial" w:hAnsi="Arial" w:cs="Arial" w:eastAsia="Arial"/>
          <w:sz w:val="52"/>
          <w:szCs w:val="52"/>
          <w:color w:val="959595"/>
          <w:spacing w:val="-16"/>
          <w:w w:val="100"/>
          <w:position w:val="-32"/>
        </w:rPr>
        <w:t> </w:t>
      </w:r>
      <w:r>
        <w:rPr>
          <w:rFonts w:ascii="Arial" w:hAnsi="Arial" w:cs="Arial" w:eastAsia="Arial"/>
          <w:sz w:val="52"/>
          <w:szCs w:val="52"/>
          <w:color w:val="BABABA"/>
          <w:spacing w:val="17"/>
          <w:w w:val="16"/>
          <w:position w:val="-3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2"/>
          <w:position w:val="4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1"/>
          <w:w w:val="100"/>
          <w:position w:val="4"/>
        </w:rPr>
        <w:t> </w:t>
      </w:r>
      <w:r>
        <w:rPr>
          <w:rFonts w:ascii="Arial" w:hAnsi="Arial" w:cs="Arial" w:eastAsia="Arial"/>
          <w:sz w:val="46"/>
          <w:szCs w:val="46"/>
          <w:color w:val="2D2F2F"/>
          <w:spacing w:val="28"/>
          <w:w w:val="68"/>
          <w:position w:val="-2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2"/>
          <w:position w:val="4"/>
        </w:rPr>
        <w:t>Diğe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-13"/>
          <w:w w:val="102"/>
          <w:position w:val="4"/>
        </w:rPr>
        <w:t>r</w:t>
      </w:r>
      <w:r>
        <w:rPr>
          <w:rFonts w:ascii="Arial" w:hAnsi="Arial" w:cs="Arial" w:eastAsia="Arial"/>
          <w:sz w:val="52"/>
          <w:szCs w:val="52"/>
          <w:color w:val="AAAAAA"/>
          <w:spacing w:val="0"/>
          <w:w w:val="50"/>
          <w:position w:val="-21"/>
        </w:rPr>
        <w:t>ı</w:t>
      </w:r>
      <w:r>
        <w:rPr>
          <w:rFonts w:ascii="Arial" w:hAnsi="Arial" w:cs="Arial" w:eastAsia="Arial"/>
          <w:sz w:val="52"/>
          <w:szCs w:val="52"/>
          <w:color w:val="000000"/>
          <w:spacing w:val="0"/>
          <w:w w:val="100"/>
          <w:position w:val="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-1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1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-16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19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-16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6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-16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14"/>
          <w:position w:val="-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-8"/>
          <w:w w:val="114"/>
          <w:position w:val="-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-16"/>
        </w:rPr>
        <w:t>16:40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400" w:right="360"/>
          <w:cols w:num="2" w:equalWidth="0">
            <w:col w:w="6710" w:space="560"/>
            <w:col w:w="3890"/>
          </w:cols>
        </w:sectPr>
      </w:pPr>
      <w:rPr/>
    </w:p>
    <w:p>
      <w:pPr>
        <w:spacing w:before="0" w:after="0" w:line="194" w:lineRule="exact"/>
        <w:ind w:left="6672" w:right="381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3" w:after="0" w:line="240" w:lineRule="auto"/>
        <w:ind w:left="157" w:right="-20"/>
        <w:jc w:val="left"/>
        <w:tabs>
          <w:tab w:pos="2020" w:val="left"/>
          <w:tab w:pos="5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0"/>
        </w:rPr>
        <w:t>Belirlenemedi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2"/>
          <w:position w:val="0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3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2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1" w:after="0" w:line="240" w:lineRule="auto"/>
        <w:ind w:left="202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Okta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2"/>
        </w:rPr>
        <w:t>ÇINAR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left="2020" w:right="-20"/>
        <w:jc w:val="left"/>
        <w:tabs>
          <w:tab w:pos="4480" w:val="left"/>
          <w:tab w:pos="7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1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-2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15:39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4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9"/>
        </w:rPr>
        <w:t>15:44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7" w:lineRule="exact"/>
        <w:ind w:left="153"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346.832306pt;margin-top:11.042829pt;width:15.559267pt;height:1.76598pt;mso-position-horizontal-relative:page;mso-position-vertical-relative:paragraph;z-index:-15688" coordorigin="6937,221" coordsize="311,35">
            <v:group style="position:absolute;left:6939;top:223;width:158;height:2" coordorigin="6939,223" coordsize="158,2">
              <v:shape style="position:absolute;left:6939;top:223;width:158;height:2" coordorigin="6939,223" coordsize="158,0" path="m6939,223l7097,223e" filled="f" stroked="t" strokeweight=".232228pt" strokecolor="#000000">
                <v:path arrowok="t"/>
              </v:shape>
            </v:group>
            <v:group style="position:absolute;left:7069;top:254;width:176;height:2" coordorigin="7069,254" coordsize="176,2">
              <v:shape style="position:absolute;left:7069;top:254;width:176;height:2" coordorigin="7069,254" coordsize="176,0" path="m7069,254l7246,254e" filled="f" stroked="t" strokeweight=".232228pt" strokecolor="#60606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47.85144pt;margin-top:11.042829pt;width:14.398128pt;height:1.76598pt;mso-position-horizontal-relative:page;mso-position-vertical-relative:paragraph;z-index:-15684" coordorigin="8957,221" coordsize="288,35">
            <v:group style="position:absolute;left:8959;top:223;width:79;height:2" coordorigin="8959,223" coordsize="79,2">
              <v:shape style="position:absolute;left:8959;top:223;width:79;height:2" coordorigin="8959,223" coordsize="79,0" path="m8959,223l9038,223e" filled="f" stroked="t" strokeweight=".232228pt" strokecolor="#000000">
                <v:path arrowok="t"/>
              </v:shape>
            </v:group>
            <v:group style="position:absolute;left:9015;top:254;width:228;height:2" coordorigin="9015,254" coordsize="228,2">
              <v:shape style="position:absolute;left:9015;top:254;width:228;height:2" coordorigin="9015,254" coordsize="228,0" path="m9015,254l9243,254e" filled="f" stroked="t" strokeweight=".232228pt" strokecolor="#67676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Giden</w:t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24"/>
          <w:position w:val="0"/>
        </w:rPr>
        <w:t>6154-35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148" w:right="-20"/>
        <w:jc w:val="left"/>
        <w:tabs>
          <w:tab w:pos="2020" w:val="left"/>
          <w:tab w:pos="4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48.948273pt;margin-top:1.248541pt;width:9.056887pt;height:.1pt;mso-position-horizontal-relative:page;mso-position-vertical-relative:paragraph;z-index:-15693" coordorigin="4979,25" coordsize="181,2">
            <v:shape style="position:absolute;left:4979;top:25;width:181;height:2" coordorigin="4979,25" coordsize="181,0" path="m4979,25l5160,25e" filled="f" stroked="t" strokeweight=".232228pt" strokecolor="#676767">
              <v:path arrowok="t"/>
            </v:shape>
          </v:group>
          <w10:wrap type="none"/>
        </w:pict>
      </w:r>
      <w:r>
        <w:rPr/>
        <w:pict>
          <v:group style="position:absolute;margin-left:269.384308pt;margin-top:1.366522pt;width:8.824659pt;height:.1pt;mso-position-horizontal-relative:page;mso-position-vertical-relative:paragraph;z-index:-15692" coordorigin="5388,27" coordsize="176,2">
            <v:shape style="position:absolute;left:5388;top:27;width:176;height:2" coordorigin="5388,27" coordsize="176,0" path="m5388,27l5564,27e" filled="f" stroked="t" strokeweight=".232228pt" strokecolor="#646464">
              <v:path arrowok="t"/>
            </v:shape>
          </v:group>
          <w10:wrap type="none"/>
        </w:pict>
      </w:r>
      <w:r>
        <w:rPr/>
        <w:pict>
          <v:group style="position:absolute;margin-left:288.659241pt;margin-top:1.366522pt;width:9.521343pt;height:.1pt;mso-position-horizontal-relative:page;mso-position-vertical-relative:paragraph;z-index:-15691" coordorigin="5773,27" coordsize="190,2">
            <v:shape style="position:absolute;left:5773;top:27;width:190;height:2" coordorigin="5773,27" coordsize="190,0" path="m5773,27l5964,27e" filled="f" stroked="t" strokeweight=".232228pt" strokecolor="#6B6B6B">
              <v:path arrowok="t"/>
            </v:shape>
          </v:group>
          <w10:wrap type="none"/>
        </w:pict>
      </w:r>
      <w:r>
        <w:rPr/>
        <w:pict>
          <v:group style="position:absolute;margin-left:310.256439pt;margin-top:1.366522pt;width:11.843621pt;height:.1pt;mso-position-horizontal-relative:page;mso-position-vertical-relative:paragraph;z-index:-15690" coordorigin="6205,27" coordsize="237,2">
            <v:shape style="position:absolute;left:6205;top:27;width:237;height:2" coordorigin="6205,27" coordsize="237,0" path="m6205,27l6442,27e" filled="f" stroked="t" strokeweight=".232228pt" strokecolor="#606060">
              <v:path arrowok="t"/>
            </v:shape>
          </v:group>
          <w10:wrap type="none"/>
        </w:pict>
      </w:r>
      <w:r>
        <w:rPr/>
        <w:pict>
          <v:group style="position:absolute;margin-left:330.460236pt;margin-top:1.366522pt;width:12.308076pt;height:.1pt;mso-position-horizontal-relative:page;mso-position-vertical-relative:paragraph;z-index:-15689" coordorigin="6609,27" coordsize="246,2">
            <v:shape style="position:absolute;left:6609;top:27;width:246;height:2" coordorigin="6609,27" coordsize="246,0" path="m6609,27l6855,27e" filled="f" stroked="t" strokeweight=".232228pt" strokecolor="#676767">
              <v:path arrowok="t"/>
            </v:shape>
          </v:group>
          <w10:wrap type="none"/>
        </w:pict>
      </w:r>
      <w:r>
        <w:rPr/>
        <w:pict>
          <v:group style="position:absolute;margin-left:391.071716pt;margin-top:1.366522pt;width:6.966836pt;height:.1pt;mso-position-horizontal-relative:page;mso-position-vertical-relative:paragraph;z-index:-15687" coordorigin="7821,27" coordsize="139,2">
            <v:shape style="position:absolute;left:7821;top:27;width:139;height:2" coordorigin="7821,27" coordsize="139,0" path="m7821,27l7961,27e" filled="f" stroked="t" strokeweight=".232228pt" strokecolor="#646464">
              <v:path arrowok="t"/>
            </v:shape>
          </v:group>
          <w10:wrap type="none"/>
        </w:pict>
      </w:r>
      <w:r>
        <w:rPr/>
        <w:pict>
          <v:group style="position:absolute;margin-left:407.792114pt;margin-top:1.366522pt;width:13.933672pt;height:.1pt;mso-position-horizontal-relative:page;mso-position-vertical-relative:paragraph;z-index:-15686" coordorigin="8156,27" coordsize="279,2">
            <v:shape style="position:absolute;left:8156;top:27;width:279;height:2" coordorigin="8156,27" coordsize="279,0" path="m8156,27l8435,27e" filled="f" stroked="t" strokeweight=".232228pt" strokecolor="#676767">
              <v:path arrowok="t"/>
            </v:shape>
          </v:group>
          <w10:wrap type="none"/>
        </w:pict>
      </w:r>
      <w:r>
        <w:rPr/>
        <w:pict>
          <v:group style="position:absolute;margin-left:432.408295pt;margin-top:1.366522pt;width:9.056887pt;height:.1pt;mso-position-horizontal-relative:page;mso-position-vertical-relative:paragraph;z-index:-15685" coordorigin="8648,27" coordsize="181,2">
            <v:shape style="position:absolute;left:8648;top:27;width:181;height:2" coordorigin="8648,27" coordsize="181,0" path="m8648,27l8829,27e" filled="f" stroked="t" strokeweight=".232228pt" strokecolor="#646464">
              <v:path arrowok="t"/>
            </v:shape>
          </v:group>
          <w10:wrap type="none"/>
        </w:pict>
      </w:r>
      <w:r>
        <w:rPr/>
        <w:pict>
          <v:group style="position:absolute;margin-left:470.725891pt;margin-top:1.366522pt;width:10.914709pt;height:.1pt;mso-position-horizontal-relative:page;mso-position-vertical-relative:paragraph;z-index:-15683" coordorigin="9415,27" coordsize="218,2">
            <v:shape style="position:absolute;left:9415;top:27;width:218;height:2" coordorigin="9415,27" coordsize="218,0" path="m9415,27l9633,27e" filled="f" stroked="t" strokeweight=".232228pt" strokecolor="#6B6B6B">
              <v:path arrowok="t"/>
            </v:shape>
          </v:group>
          <w10:wrap type="none"/>
        </w:pict>
      </w:r>
      <w:r>
        <w:rPr/>
        <w:pict>
          <v:group style="position:absolute;margin-left:490.46524pt;margin-top:1.366522pt;width:10.450254pt;height:.1pt;mso-position-horizontal-relative:page;mso-position-vertical-relative:paragraph;z-index:-15682" coordorigin="9809,27" coordsize="209,2">
            <v:shape style="position:absolute;left:9809;top:27;width:209;height:2" coordorigin="9809,27" coordsize="209,0" path="m9809,27l10018,27e" filled="f" stroked="t" strokeweight=".232228pt" strokecolor="#606060">
              <v:path arrowok="t"/>
            </v:shape>
          </v:group>
          <w10:wrap type="none"/>
        </w:pict>
      </w:r>
      <w:r>
        <w:rPr/>
        <w:pict>
          <v:group style="position:absolute;margin-left:508.114563pt;margin-top:1.366522pt;width:4.876785pt;height:.1pt;mso-position-horizontal-relative:page;mso-position-vertical-relative:paragraph;z-index:-15681" coordorigin="10162,27" coordsize="98,2">
            <v:shape style="position:absolute;left:10162;top:27;width:98;height:2" coordorigin="10162,27" coordsize="98,0" path="m10162,27l10260,27e" filled="f" stroked="t" strokeweight=".232228pt" strokecolor="#7C7C7C">
              <v:path arrowok="t"/>
            </v:shape>
          </v:group>
          <w10:wrap type="none"/>
        </w:pict>
      </w:r>
      <w:r>
        <w:rPr/>
        <w:pict>
          <v:group style="position:absolute;margin-left:547.128845pt;margin-top:1.366522pt;width:13.00476pt;height:.1pt;mso-position-horizontal-relative:page;mso-position-vertical-relative:paragraph;z-index:-15680" coordorigin="10943,27" coordsize="260,2">
            <v:shape style="position:absolute;left:10943;top:27;width:260;height:2" coordorigin="10943,27" coordsize="260,0" path="m10943,27l11203,27e" filled="f" stroked="t" strokeweight=".232228pt" strokecolor="#57575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7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1"/>
        </w:rPr>
        <w:t>kibin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"/>
          <w:w w:val="112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12"/>
          <w:position w:val="0"/>
        </w:rPr>
        <w:t>y605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-7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40"/>
          <w:position w:val="0"/>
        </w:rPr>
        <w:t>-35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-18"/>
          <w:w w:val="14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27"/>
          <w:position w:val="0"/>
        </w:rPr>
        <w:t>854-35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-15"/>
          <w:w w:val="12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4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9"/>
          <w:w w:val="100"/>
          <w:position w:val="-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-1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4"/>
        </w:rPr>
        <w:t>tri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-4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4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103"/>
          <w:position w:val="-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D1F1F"/>
          <w:spacing w:val="-2"/>
          <w:w w:val="74"/>
          <w:position w:val="-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9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10"/>
          <w:position w:val="-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8"/>
          <w:position w:val="-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3" w:lineRule="exact"/>
        <w:ind w:left="2038" w:right="-20"/>
        <w:jc w:val="left"/>
        <w:tabs>
          <w:tab w:pos="4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2D2F2F"/>
          <w:spacing w:val="-2"/>
          <w:w w:val="194"/>
          <w:position w:val="5"/>
        </w:rPr>
        <w:t>ıı</w:t>
      </w:r>
      <w:r>
        <w:rPr>
          <w:rFonts w:ascii="Arial" w:hAnsi="Arial" w:cs="Arial" w:eastAsia="Arial"/>
          <w:sz w:val="19"/>
          <w:szCs w:val="19"/>
          <w:color w:val="2D2F2F"/>
          <w:spacing w:val="0"/>
          <w:w w:val="92"/>
          <w:position w:val="5"/>
        </w:rPr>
        <w:t>10</w:t>
      </w:r>
      <w:r>
        <w:rPr>
          <w:rFonts w:ascii="Arial" w:hAnsi="Arial" w:cs="Arial" w:eastAsia="Arial"/>
          <w:sz w:val="19"/>
          <w:szCs w:val="19"/>
          <w:color w:val="2D2F2F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9"/>
          <w:szCs w:val="19"/>
          <w:color w:val="2D2F2F"/>
          <w:spacing w:val="0"/>
          <w:w w:val="100"/>
          <w:position w:val="5"/>
        </w:rPr>
      </w:r>
      <w:r>
        <w:rPr>
          <w:rFonts w:ascii="Arial" w:hAnsi="Arial" w:cs="Arial" w:eastAsia="Arial"/>
          <w:sz w:val="26"/>
          <w:szCs w:val="26"/>
          <w:color w:val="424242"/>
          <w:spacing w:val="-9"/>
          <w:w w:val="161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7"/>
          <w:position w:val="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1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left="4470" w:right="411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5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18" w:lineRule="exact"/>
        <w:ind w:left="2006" w:right="-20"/>
        <w:jc w:val="left"/>
        <w:tabs>
          <w:tab w:pos="4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6"/>
        </w:rPr>
        <w:t>!Personel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1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0" w:lineRule="exact"/>
        <w:ind w:left="162" w:right="-20"/>
        <w:jc w:val="left"/>
        <w:tabs>
          <w:tab w:pos="480" w:val="left"/>
          <w:tab w:pos="2020" w:val="left"/>
          <w:tab w:pos="4560" w:val="left"/>
          <w:tab w:pos="7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D2F2F"/>
          <w:spacing w:val="0"/>
          <w:w w:val="134"/>
          <w:position w:val="3"/>
        </w:rPr>
        <w:t>y</w:t>
      </w:r>
      <w:r>
        <w:rPr>
          <w:rFonts w:ascii="Arial" w:hAnsi="Arial" w:cs="Arial" w:eastAsia="Arial"/>
          <w:sz w:val="19"/>
          <w:szCs w:val="19"/>
          <w:color w:val="2D2F2F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9"/>
          <w:szCs w:val="19"/>
          <w:color w:val="2D2F2F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12"/>
          <w:position w:val="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-19"/>
          <w:w w:val="111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45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0"/>
        </w:rPr>
        <w:t>mcı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43"/>
          <w:position w:val="-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2"/>
          <w:w w:val="14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3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2"/>
          <w:position w:val="-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left="153"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4"/>
          <w:szCs w:val="24"/>
          <w:color w:val="505050"/>
          <w:w w:val="78"/>
          <w:position w:val="-1"/>
        </w:rPr>
        <w:t>d</w:t>
      </w:r>
      <w:r>
        <w:rPr>
          <w:rFonts w:ascii="Arial" w:hAnsi="Arial" w:cs="Arial" w:eastAsia="Arial"/>
          <w:sz w:val="24"/>
          <w:szCs w:val="24"/>
          <w:color w:val="505050"/>
          <w:spacing w:val="-6"/>
          <w:w w:val="78"/>
          <w:position w:val="-1"/>
        </w:rPr>
        <w:t>L</w:t>
      </w:r>
      <w:r>
        <w:rPr>
          <w:rFonts w:ascii="Arial" w:hAnsi="Arial" w:cs="Arial" w:eastAsia="Arial"/>
          <w:sz w:val="24"/>
          <w:szCs w:val="24"/>
          <w:color w:val="AAAAAA"/>
          <w:spacing w:val="0"/>
          <w:w w:val="134"/>
          <w:position w:val="-1"/>
        </w:rPr>
        <w:t>.</w:t>
      </w:r>
      <w:r>
        <w:rPr>
          <w:rFonts w:ascii="Arial" w:hAnsi="Arial" w:cs="Arial" w:eastAsia="Arial"/>
          <w:sz w:val="24"/>
          <w:szCs w:val="24"/>
          <w:color w:val="AAAAAA"/>
          <w:spacing w:val="-8"/>
          <w:w w:val="100"/>
          <w:position w:val="-1"/>
        </w:rPr>
        <w:t> </w:t>
      </w:r>
      <w:r>
        <w:rPr>
          <w:rFonts w:ascii="Arial" w:hAnsi="Arial" w:cs="Arial" w:eastAsia="Arial"/>
          <w:sz w:val="24"/>
          <w:szCs w:val="24"/>
          <w:color w:val="2D2F2F"/>
          <w:spacing w:val="-27"/>
          <w:w w:val="154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77"/>
          <w:position w:val="-1"/>
        </w:rPr>
        <w:t>1ŞSe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-1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3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2" w:lineRule="exact"/>
        <w:ind w:left="200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424242"/>
          <w:w w:val="66"/>
        </w:rPr>
        <w:t>l</w:t>
      </w:r>
      <w:r>
        <w:rPr>
          <w:rFonts w:ascii="Arial" w:hAnsi="Arial" w:cs="Arial" w:eastAsia="Arial"/>
          <w:sz w:val="27"/>
          <w:szCs w:val="27"/>
          <w:color w:val="424242"/>
          <w:spacing w:val="-7"/>
          <w:w w:val="6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1"/>
        </w:rPr>
        <w:t>ardıma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8" w:lineRule="exact"/>
        <w:ind w:left="20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2"/>
        </w:rPr>
        <w:t>Ek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"/>
          <w:w w:val="100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-2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-2"/>
        </w:rPr>
        <w:t>Adı-Soya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-1"/>
          <w:w w:val="101"/>
          <w:position w:val="-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15"/>
          <w:position w:val="-2"/>
        </w:rPr>
        <w:t>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9" w:lineRule="exact"/>
        <w:ind w:left="162" w:right="-20"/>
        <w:jc w:val="left"/>
        <w:tabs>
          <w:tab w:pos="2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w w:val="102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1D1F1F"/>
          <w:spacing w:val="6"/>
          <w:w w:val="74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3"/>
          <w:position w:val="1"/>
        </w:rPr>
        <w:t>ay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4"/>
          <w:position w:val="1"/>
        </w:rPr>
        <w:t>w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1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31"/>
          <w:szCs w:val="31"/>
          <w:color w:val="424242"/>
          <w:spacing w:val="0"/>
          <w:w w:val="51"/>
          <w:position w:val="1"/>
        </w:rPr>
        <w:t>l</w:t>
      </w:r>
      <w:r>
        <w:rPr>
          <w:rFonts w:ascii="Times New Roman" w:hAnsi="Times New Roman" w:cs="Times New Roman" w:eastAsia="Times New Roman"/>
          <w:sz w:val="31"/>
          <w:szCs w:val="31"/>
          <w:color w:val="424242"/>
          <w:spacing w:val="-3"/>
          <w:w w:val="51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1"/>
          <w:position w:val="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2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1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4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1"/>
        </w:rPr>
        <w:t>evli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1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1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1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3"/>
          <w:position w:val="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7" w:lineRule="exact"/>
        <w:ind w:left="1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-1"/>
          <w:w w:val="10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8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-3"/>
          <w:w w:val="8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99"/>
        </w:rPr>
        <w:t>'lım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09" w:lineRule="exact"/>
        <w:ind w:left="4470" w:right="388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1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3" w:lineRule="exact"/>
        <w:ind w:left="162" w:right="-20"/>
        <w:jc w:val="left"/>
        <w:tabs>
          <w:tab w:pos="2160" w:val="left"/>
          <w:tab w:pos="4500" w:val="left"/>
          <w:tab w:pos="6360" w:val="left"/>
          <w:tab w:pos="7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4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-4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1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-5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5"/>
        </w:rPr>
        <w:t>IKöpükKg.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5"/>
        </w:rPr>
      </w:r>
      <w:r>
        <w:rPr>
          <w:rFonts w:ascii="Arial" w:hAnsi="Arial" w:cs="Arial" w:eastAsia="Arial"/>
          <w:sz w:val="19"/>
          <w:szCs w:val="19"/>
          <w:color w:val="424242"/>
          <w:spacing w:val="0"/>
          <w:w w:val="100"/>
          <w:position w:val="-5"/>
        </w:rPr>
        <w:t>lK.K.</w:t>
      </w:r>
      <w:r>
        <w:rPr>
          <w:rFonts w:ascii="Arial" w:hAnsi="Arial" w:cs="Arial" w:eastAsia="Arial"/>
          <w:sz w:val="19"/>
          <w:szCs w:val="19"/>
          <w:color w:val="424242"/>
          <w:spacing w:val="-8"/>
          <w:w w:val="100"/>
          <w:position w:val="-5"/>
        </w:rPr>
        <w:t>T</w:t>
      </w:r>
      <w:r>
        <w:rPr>
          <w:rFonts w:ascii="Arial" w:hAnsi="Arial" w:cs="Arial" w:eastAsia="Arial"/>
          <w:sz w:val="19"/>
          <w:szCs w:val="19"/>
          <w:color w:val="606062"/>
          <w:spacing w:val="0"/>
          <w:w w:val="100"/>
          <w:position w:val="-5"/>
        </w:rPr>
        <w:t>.</w:t>
      </w:r>
      <w:r>
        <w:rPr>
          <w:rFonts w:ascii="Arial" w:hAnsi="Arial" w:cs="Arial" w:eastAsia="Arial"/>
          <w:sz w:val="19"/>
          <w:szCs w:val="19"/>
          <w:color w:val="606062"/>
          <w:spacing w:val="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4"/>
          <w:position w:val="-5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01" w:lineRule="exact"/>
        <w:ind w:left="4556" w:right="-20"/>
        <w:jc w:val="left"/>
        <w:tabs>
          <w:tab w:pos="6360" w:val="left"/>
          <w:tab w:pos="7880" w:val="left"/>
        </w:tabs>
        <w:rPr>
          <w:rFonts w:ascii="Arial" w:hAnsi="Arial" w:cs="Arial" w:eastAsia="Arial"/>
          <w:sz w:val="48"/>
          <w:szCs w:val="4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7"/>
        </w:rPr>
        <w:t>30m3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7"/>
        </w:rPr>
      </w:r>
      <w:r>
        <w:rPr>
          <w:rFonts w:ascii="Arial" w:hAnsi="Arial" w:cs="Arial" w:eastAsia="Arial"/>
          <w:sz w:val="48"/>
          <w:szCs w:val="48"/>
          <w:color w:val="424242"/>
          <w:spacing w:val="0"/>
          <w:w w:val="54"/>
          <w:position w:val="-1"/>
        </w:rPr>
        <w:t>ı</w:t>
      </w:r>
      <w:r>
        <w:rPr>
          <w:rFonts w:ascii="Arial" w:hAnsi="Arial" w:cs="Arial" w:eastAsia="Arial"/>
          <w:sz w:val="48"/>
          <w:szCs w:val="48"/>
          <w:color w:val="424242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8"/>
          <w:szCs w:val="48"/>
          <w:color w:val="424242"/>
          <w:spacing w:val="0"/>
          <w:w w:val="54"/>
          <w:position w:val="-1"/>
        </w:rPr>
        <w:t>ı</w:t>
      </w:r>
      <w:r>
        <w:rPr>
          <w:rFonts w:ascii="Arial" w:hAnsi="Arial" w:cs="Arial" w:eastAsia="Arial"/>
          <w:sz w:val="48"/>
          <w:szCs w:val="48"/>
          <w:color w:val="000000"/>
          <w:spacing w:val="0"/>
          <w:w w:val="100"/>
          <w:position w:val="0"/>
        </w:rPr>
      </w:r>
    </w:p>
    <w:p>
      <w:pPr>
        <w:spacing w:before="0" w:after="0" w:line="166" w:lineRule="exact"/>
        <w:ind w:left="20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1"/>
        </w:rPr>
        <w:t>incelemede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1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1"/>
        </w:rPr>
        <w:t>belirlenemeye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1"/>
        </w:rPr>
        <w:t>arazi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1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1"/>
        </w:rPr>
        <w:t>otların,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1"/>
        </w:rPr>
        <w:t>inci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2"/>
          <w:position w:val="1"/>
        </w:rPr>
        <w:t>ade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43" w:lineRule="auto"/>
        <w:ind w:left="167" w:right="2855" w:firstLine="-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Söndür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11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9"/>
        </w:rPr>
        <w:t>jzeyti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2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ağaçlarını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gördüğü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tarafımızca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tespit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1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6" w:after="0" w:line="240" w:lineRule="auto"/>
        <w:ind w:left="200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h'ahmini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ZaJar-Ziyan: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4"/>
          <w:w w:val="93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2"/>
          <w:w w:val="13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3"/>
        </w:rPr>
        <w:t>000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1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5" w:lineRule="auto"/>
        <w:ind w:left="129" w:right="94" w:firstLine="1867"/>
        <w:jc w:val="right"/>
        <w:tabs>
          <w:tab w:pos="1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belirlenemeye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arazi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7"/>
        </w:rPr>
        <w:t>olduğıı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görü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F1F"/>
          <w:spacing w:val="0"/>
          <w:w w:val="6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D1F1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mü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yangının;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5"/>
        </w:rPr>
        <w:t>söndüı·ülmeden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8"/>
        </w:rPr>
        <w:t>at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1"/>
          <w:w w:val="9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D1F1F"/>
          <w:spacing w:val="11"/>
          <w:w w:val="7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rüzgarı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etkisiyle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belirlenemeye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arazi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2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D2F2F"/>
          <w:spacing w:val="0"/>
          <w:w w:val="100"/>
        </w:rPr>
        <w:t>kuru</w:t>
      </w:r>
      <w:r>
        <w:rPr>
          <w:rFonts w:ascii="Arial" w:hAnsi="Arial" w:cs="Arial" w:eastAsia="Arial"/>
          <w:sz w:val="19"/>
          <w:szCs w:val="19"/>
          <w:color w:val="2D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8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64" w:lineRule="auto"/>
        <w:ind w:left="167" w:right="758" w:firstLine="1867"/>
        <w:jc w:val="left"/>
        <w:tabs>
          <w:tab w:pos="2020" w:val="left"/>
          <w:tab w:pos="6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ağaçlara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11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bileceği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vanlınıştıl'.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Adı: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75"/>
        </w:rPr>
        <w:t>_@_edeli: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1" w:lineRule="exact"/>
        <w:ind w:left="17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-1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2"/>
          <w:position w:val="-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9" w:lineRule="exact"/>
        <w:ind w:left="204" w:right="-20"/>
        <w:jc w:val="left"/>
        <w:tabs>
          <w:tab w:pos="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2"/>
          <w:szCs w:val="32"/>
          <w:color w:val="BABABA"/>
          <w:spacing w:val="0"/>
          <w:w w:val="100"/>
        </w:rPr>
        <w:t>·</w:t>
      </w:r>
      <w:r>
        <w:rPr>
          <w:rFonts w:ascii="Arial" w:hAnsi="Arial" w:cs="Arial" w:eastAsia="Arial"/>
          <w:sz w:val="32"/>
          <w:szCs w:val="32"/>
          <w:color w:val="BABABA"/>
          <w:spacing w:val="0"/>
          <w:w w:val="100"/>
        </w:rPr>
        <w:tab/>
      </w:r>
      <w:r>
        <w:rPr>
          <w:rFonts w:ascii="Arial" w:hAnsi="Arial" w:cs="Arial" w:eastAsia="Arial"/>
          <w:sz w:val="32"/>
          <w:szCs w:val="32"/>
          <w:color w:val="BABAB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1"/>
          <w:position w:val="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ind w:left="19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"/>
          <w:w w:val="184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87"/>
        </w:rPr>
        <w:t>e::.um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1" w:after="0" w:line="240" w:lineRule="auto"/>
        <w:ind w:left="171" w:right="-20"/>
        <w:jc w:val="left"/>
        <w:tabs>
          <w:tab w:pos="2020" w:val="left"/>
          <w:tab w:pos="6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22.05.2017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Saatj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2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17"/>
        </w:rPr>
        <w:t>18:00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14" w:lineRule="exact"/>
        <w:ind w:left="250" w:right="-20"/>
        <w:jc w:val="left"/>
        <w:tabs>
          <w:tab w:pos="1060" w:val="left"/>
          <w:tab w:pos="8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7"/>
          <w:position w:val="-1"/>
        </w:rPr>
        <w:t>EK.İP:Urla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-1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1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5"/>
          <w:w w:val="102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1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400" w:right="360"/>
        </w:sectPr>
      </w:pPr>
      <w:rPr/>
    </w:p>
    <w:p>
      <w:pPr>
        <w:spacing w:before="35" w:after="0" w:line="240" w:lineRule="auto"/>
        <w:ind w:left="2173" w:right="-73"/>
        <w:jc w:val="left"/>
        <w:tabs>
          <w:tab w:pos="5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Gitrnişse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0" w:lineRule="auto"/>
        <w:ind w:right="269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162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24242"/>
          <w:spacing w:val="0"/>
          <w:w w:val="81"/>
          <w:i/>
          <w:position w:val="-5"/>
        </w:rPr>
        <w:t>1</w:t>
      </w:r>
      <w:r>
        <w:rPr>
          <w:rFonts w:ascii="Arial" w:hAnsi="Arial" w:cs="Arial" w:eastAsia="Arial"/>
          <w:sz w:val="19"/>
          <w:szCs w:val="19"/>
          <w:color w:val="424242"/>
          <w:spacing w:val="0"/>
          <w:w w:val="81"/>
          <w:i/>
          <w:position w:val="-5"/>
        </w:rPr>
        <w:t>  </w:t>
      </w:r>
      <w:r>
        <w:rPr>
          <w:rFonts w:ascii="Arial" w:hAnsi="Arial" w:cs="Arial" w:eastAsia="Arial"/>
          <w:sz w:val="19"/>
          <w:szCs w:val="19"/>
          <w:color w:val="424242"/>
          <w:spacing w:val="32"/>
          <w:w w:val="81"/>
          <w:i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8"/>
          <w:position w:val="-4"/>
        </w:rPr>
        <w:t>12016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400" w:right="360"/>
          <w:cols w:num="2" w:equalWidth="0">
            <w:col w:w="6708" w:space="1949"/>
            <w:col w:w="2503"/>
          </w:cols>
        </w:sectPr>
      </w:pPr>
      <w:rPr/>
    </w:p>
    <w:p>
      <w:pPr>
        <w:spacing w:before="70" w:after="0" w:line="240" w:lineRule="auto"/>
        <w:ind w:left="17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652" w:lineRule="exact"/>
        <w:ind w:right="-193"/>
        <w:jc w:val="left"/>
        <w:rPr>
          <w:rFonts w:ascii="Times New Roman" w:hAnsi="Times New Roman" w:cs="Times New Roman" w:eastAsia="Times New Roman"/>
          <w:sz w:val="102"/>
          <w:szCs w:val="102"/>
        </w:rPr>
      </w:pPr>
      <w:rPr/>
      <w:r>
        <w:rPr>
          <w:rFonts w:ascii="Times New Roman" w:hAnsi="Times New Roman" w:cs="Times New Roman" w:eastAsia="Times New Roman"/>
          <w:sz w:val="102"/>
          <w:szCs w:val="102"/>
          <w:color w:val="154FBC"/>
          <w:w w:val="48"/>
          <w:position w:val="-43"/>
        </w:rPr>
        <w:t>k</w:t>
      </w:r>
      <w:r>
        <w:rPr>
          <w:rFonts w:ascii="Times New Roman" w:hAnsi="Times New Roman" w:cs="Times New Roman" w:eastAsia="Times New Roman"/>
          <w:sz w:val="102"/>
          <w:szCs w:val="102"/>
          <w:color w:val="154FBC"/>
          <w:spacing w:val="-133"/>
          <w:w w:val="100"/>
          <w:position w:val="-43"/>
        </w:rPr>
        <w:t> </w:t>
      </w:r>
      <w:r>
        <w:rPr>
          <w:rFonts w:ascii="Times New Roman" w:hAnsi="Times New Roman" w:cs="Times New Roman" w:eastAsia="Times New Roman"/>
          <w:sz w:val="102"/>
          <w:szCs w:val="102"/>
          <w:color w:val="154FBC"/>
          <w:spacing w:val="0"/>
          <w:w w:val="47"/>
          <w:position w:val="-43"/>
        </w:rPr>
        <w:t>·A•A.l</w:t>
      </w:r>
      <w:r>
        <w:rPr>
          <w:rFonts w:ascii="Times New Roman" w:hAnsi="Times New Roman" w:cs="Times New Roman" w:eastAsia="Times New Roman"/>
          <w:sz w:val="102"/>
          <w:szCs w:val="102"/>
          <w:color w:val="000000"/>
          <w:spacing w:val="0"/>
          <w:w w:val="100"/>
          <w:position w:val="0"/>
        </w:rPr>
      </w:r>
    </w:p>
    <w:p>
      <w:pPr>
        <w:spacing w:before="0" w:after="0" w:line="810" w:lineRule="exact"/>
        <w:ind w:right="-20"/>
        <w:jc w:val="left"/>
        <w:tabs>
          <w:tab w:pos="760" w:val="left"/>
          <w:tab w:pos="2060" w:val="left"/>
        </w:tabs>
        <w:rPr>
          <w:rFonts w:ascii="Times New Roman" w:hAnsi="Times New Roman" w:cs="Times New Roman" w:eastAsia="Times New Roman"/>
          <w:sz w:val="90"/>
          <w:szCs w:val="90"/>
        </w:rPr>
      </w:pPr>
      <w:rPr/>
      <w:r>
        <w:rPr/>
        <w:br w:type="column"/>
      </w:r>
      <w:r>
        <w:rPr>
          <w:rFonts w:ascii="Arial" w:hAnsi="Arial" w:cs="Arial" w:eastAsia="Arial"/>
          <w:sz w:val="55"/>
          <w:szCs w:val="55"/>
          <w:color w:val="333A70"/>
          <w:w w:val="99"/>
          <w:position w:val="-37"/>
        </w:rPr>
      </w:r>
      <w:r>
        <w:rPr>
          <w:rFonts w:ascii="Arial" w:hAnsi="Arial" w:cs="Arial" w:eastAsia="Arial"/>
          <w:sz w:val="55"/>
          <w:szCs w:val="55"/>
          <w:color w:val="333A70"/>
          <w:w w:val="99"/>
          <w:u w:val="thick" w:color="4F5777"/>
          <w:position w:val="-37"/>
        </w:rPr>
        <w:t> </w:t>
      </w:r>
      <w:r>
        <w:rPr>
          <w:rFonts w:ascii="Arial" w:hAnsi="Arial" w:cs="Arial" w:eastAsia="Arial"/>
          <w:sz w:val="55"/>
          <w:szCs w:val="55"/>
          <w:color w:val="333A70"/>
          <w:w w:val="100"/>
          <w:u w:val="thick" w:color="4F5777"/>
          <w:position w:val="-37"/>
        </w:rPr>
        <w:tab/>
      </w:r>
      <w:r>
        <w:rPr>
          <w:rFonts w:ascii="Arial" w:hAnsi="Arial" w:cs="Arial" w:eastAsia="Arial"/>
          <w:sz w:val="55"/>
          <w:szCs w:val="55"/>
          <w:color w:val="333A70"/>
          <w:w w:val="100"/>
          <w:u w:val="thick" w:color="4F5777"/>
          <w:position w:val="-37"/>
        </w:rPr>
      </w:r>
      <w:r>
        <w:rPr>
          <w:rFonts w:ascii="Arial" w:hAnsi="Arial" w:cs="Arial" w:eastAsia="Arial"/>
          <w:sz w:val="55"/>
          <w:szCs w:val="55"/>
          <w:color w:val="333A70"/>
          <w:spacing w:val="-130"/>
          <w:w w:val="246"/>
          <w:u w:val="thick" w:color="4F5777"/>
          <w:position w:val="-37"/>
        </w:rPr>
        <w:t>.</w:t>
      </w:r>
      <w:r>
        <w:rPr>
          <w:rFonts w:ascii="Arial" w:hAnsi="Arial" w:cs="Arial" w:eastAsia="Arial"/>
          <w:sz w:val="55"/>
          <w:szCs w:val="55"/>
          <w:color w:val="333A70"/>
          <w:spacing w:val="-130"/>
          <w:w w:val="246"/>
          <w:u w:val="thick" w:color="4F5777"/>
          <w:position w:val="-37"/>
        </w:rPr>
      </w:r>
      <w:r>
        <w:rPr>
          <w:rFonts w:ascii="Arial" w:hAnsi="Arial" w:cs="Arial" w:eastAsia="Arial"/>
          <w:sz w:val="55"/>
          <w:szCs w:val="55"/>
          <w:color w:val="333A70"/>
          <w:spacing w:val="0"/>
          <w:w w:val="99"/>
          <w:u w:val="thick" w:color="4F5777"/>
          <w:position w:val="-37"/>
        </w:rPr>
        <w:t> </w:t>
      </w:r>
      <w:r>
        <w:rPr>
          <w:rFonts w:ascii="Arial" w:hAnsi="Arial" w:cs="Arial" w:eastAsia="Arial"/>
          <w:sz w:val="55"/>
          <w:szCs w:val="55"/>
          <w:color w:val="333A70"/>
          <w:spacing w:val="-114"/>
          <w:w w:val="100"/>
          <w:u w:val="thick" w:color="4F5777"/>
          <w:position w:val="-37"/>
        </w:rPr>
        <w:t> </w:t>
      </w:r>
      <w:r>
        <w:rPr>
          <w:rFonts w:ascii="Arial" w:hAnsi="Arial" w:cs="Arial" w:eastAsia="Arial"/>
          <w:sz w:val="55"/>
          <w:szCs w:val="55"/>
          <w:color w:val="333A70"/>
          <w:spacing w:val="-114"/>
          <w:w w:val="100"/>
          <w:u w:val="thick" w:color="4F5777"/>
          <w:position w:val="-37"/>
        </w:rPr>
      </w:r>
      <w:r>
        <w:rPr>
          <w:rFonts w:ascii="Arial" w:hAnsi="Arial" w:cs="Arial" w:eastAsia="Arial"/>
          <w:sz w:val="55"/>
          <w:szCs w:val="55"/>
          <w:color w:val="333A70"/>
          <w:spacing w:val="-114"/>
          <w:w w:val="100"/>
          <w:u w:val="thick" w:color="4F5777"/>
          <w:position w:val="-37"/>
        </w:rPr>
      </w:r>
      <w:r>
        <w:rPr>
          <w:rFonts w:ascii="Arial" w:hAnsi="Arial" w:cs="Arial" w:eastAsia="Arial"/>
          <w:sz w:val="68"/>
          <w:szCs w:val="68"/>
          <w:color w:val="2D2F2F"/>
          <w:spacing w:val="0"/>
          <w:w w:val="54"/>
          <w:u w:val="thick" w:color="4F5777"/>
          <w:position w:val="-8"/>
        </w:rPr>
        <w:t>l</w:t>
      </w:r>
      <w:r>
        <w:rPr>
          <w:rFonts w:ascii="Arial" w:hAnsi="Arial" w:cs="Arial" w:eastAsia="Arial"/>
          <w:sz w:val="68"/>
          <w:szCs w:val="68"/>
          <w:color w:val="2D2F2F"/>
          <w:spacing w:val="0"/>
          <w:w w:val="54"/>
          <w:u w:val="thick" w:color="4F5777"/>
          <w:position w:val="-8"/>
        </w:rPr>
      </w:r>
      <w:r>
        <w:rPr>
          <w:rFonts w:ascii="Arial" w:hAnsi="Arial" w:cs="Arial" w:eastAsia="Arial"/>
          <w:sz w:val="68"/>
          <w:szCs w:val="68"/>
          <w:color w:val="2D2F2F"/>
          <w:spacing w:val="0"/>
          <w:w w:val="54"/>
          <w:position w:val="-8"/>
        </w:rPr>
      </w:r>
      <w:r>
        <w:rPr>
          <w:rFonts w:ascii="Arial" w:hAnsi="Arial" w:cs="Arial" w:eastAsia="Arial"/>
          <w:sz w:val="68"/>
          <w:szCs w:val="68"/>
          <w:color w:val="2D2F2F"/>
          <w:spacing w:val="-65"/>
          <w:w w:val="53"/>
          <w:position w:val="-8"/>
        </w:rPr>
        <w:t>t</w:t>
      </w:r>
      <w:r>
        <w:rPr>
          <w:rFonts w:ascii="Arial" w:hAnsi="Arial" w:cs="Arial" w:eastAsia="Arial"/>
          <w:sz w:val="68"/>
          <w:szCs w:val="68"/>
          <w:color w:val="2D2F2F"/>
          <w:spacing w:val="-86"/>
          <w:w w:val="54"/>
          <w:position w:val="-8"/>
        </w:rPr>
        <w:t>i</w:t>
      </w:r>
      <w:r>
        <w:rPr>
          <w:rFonts w:ascii="Arial" w:hAnsi="Arial" w:cs="Arial" w:eastAsia="Arial"/>
          <w:sz w:val="68"/>
          <w:szCs w:val="68"/>
          <w:color w:val="333A70"/>
          <w:spacing w:val="-377"/>
          <w:w w:val="93"/>
          <w:position w:val="-8"/>
        </w:rPr>
        <w:t>?</w:t>
      </w:r>
      <w:r>
        <w:rPr>
          <w:rFonts w:ascii="Arial" w:hAnsi="Arial" w:cs="Arial" w:eastAsia="Arial"/>
          <w:sz w:val="68"/>
          <w:szCs w:val="68"/>
          <w:color w:val="424242"/>
          <w:spacing w:val="0"/>
          <w:w w:val="31"/>
          <w:position w:val="-8"/>
        </w:rPr>
        <w:t>ri</w:t>
      </w:r>
      <w:r>
        <w:rPr>
          <w:rFonts w:ascii="Arial" w:hAnsi="Arial" w:cs="Arial" w:eastAsia="Arial"/>
          <w:sz w:val="68"/>
          <w:szCs w:val="68"/>
          <w:color w:val="424242"/>
          <w:spacing w:val="-143"/>
          <w:w w:val="31"/>
          <w:position w:val="-8"/>
        </w:rPr>
        <w:t>m</w:t>
      </w:r>
      <w:r>
        <w:rPr>
          <w:rFonts w:ascii="Arial" w:hAnsi="Arial" w:cs="Arial" w:eastAsia="Arial"/>
          <w:sz w:val="68"/>
          <w:szCs w:val="68"/>
          <w:color w:val="7E8080"/>
          <w:spacing w:val="-36"/>
          <w:w w:val="63"/>
          <w:position w:val="-8"/>
        </w:rPr>
        <w:t>,</w:t>
      </w:r>
      <w:r>
        <w:rPr>
          <w:rFonts w:ascii="Arial" w:hAnsi="Arial" w:cs="Arial" w:eastAsia="Arial"/>
          <w:sz w:val="68"/>
          <w:szCs w:val="68"/>
          <w:color w:val="333A70"/>
          <w:spacing w:val="0"/>
          <w:w w:val="93"/>
          <w:position w:val="-8"/>
        </w:rPr>
        <w:t>l</w:t>
      </w:r>
      <w:r>
        <w:rPr>
          <w:rFonts w:ascii="Arial" w:hAnsi="Arial" w:cs="Arial" w:eastAsia="Arial"/>
          <w:sz w:val="68"/>
          <w:szCs w:val="68"/>
          <w:color w:val="333A70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68"/>
          <w:szCs w:val="68"/>
          <w:color w:val="333A70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90"/>
          <w:szCs w:val="90"/>
          <w:color w:val="333A70"/>
          <w:spacing w:val="0"/>
          <w:w w:val="107"/>
          <w:position w:val="-8"/>
        </w:rPr>
        <w:t>7h</w:t>
      </w:r>
      <w:r>
        <w:rPr>
          <w:rFonts w:ascii="Times New Roman" w:hAnsi="Times New Roman" w:cs="Times New Roman" w:eastAsia="Times New Roman"/>
          <w:sz w:val="90"/>
          <w:szCs w:val="9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400" w:right="360"/>
          <w:cols w:num="3" w:equalWidth="0">
            <w:col w:w="815" w:space="2018"/>
            <w:col w:w="1667" w:space="2801"/>
            <w:col w:w="3859"/>
          </w:cols>
        </w:sectPr>
      </w:pPr>
      <w:rPr/>
    </w:p>
    <w:p>
      <w:pPr>
        <w:spacing w:before="0" w:after="0" w:line="320" w:lineRule="exact"/>
        <w:ind w:left="2238" w:right="-20"/>
        <w:jc w:val="left"/>
        <w:tabs>
          <w:tab w:pos="3120" w:val="left"/>
          <w:tab w:pos="788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6.844025pt;margin-top:5.181656pt;width:9.49212pt;height:5.5pt;mso-position-horizontal-relative:page;mso-position-vertical-relative:paragraph;z-index:-15676" type="#_x0000_t202" filled="f" stroked="f">
            <v:textbox inset="0,0,0,0">
              <w:txbxContent>
                <w:p>
                  <w:pPr>
                    <w:spacing w:before="0" w:after="0" w:line="110" w:lineRule="exact"/>
                    <w:ind w:right="-56"/>
                    <w:jc w:val="left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4D72A7"/>
                      <w:spacing w:val="0"/>
                      <w:w w:val="204"/>
                    </w:rPr>
                    <w:t>--'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47"/>
          <w:szCs w:val="47"/>
          <w:color w:val="154FBC"/>
          <w:spacing w:val="-29"/>
          <w:w w:val="153"/>
          <w:b/>
          <w:bCs/>
          <w:position w:val="-22"/>
        </w:rPr>
        <w:t>-</w:t>
      </w:r>
      <w:r>
        <w:rPr>
          <w:rFonts w:ascii="Arial" w:hAnsi="Arial" w:cs="Arial" w:eastAsia="Arial"/>
          <w:sz w:val="47"/>
          <w:szCs w:val="47"/>
          <w:color w:val="8095B3"/>
          <w:spacing w:val="0"/>
          <w:w w:val="153"/>
          <w:b/>
          <w:bCs/>
          <w:position w:val="-22"/>
        </w:rPr>
        <w:t>ı</w:t>
      </w:r>
      <w:r>
        <w:rPr>
          <w:rFonts w:ascii="Arial" w:hAnsi="Arial" w:cs="Arial" w:eastAsia="Arial"/>
          <w:sz w:val="47"/>
          <w:szCs w:val="47"/>
          <w:color w:val="8095B3"/>
          <w:spacing w:val="-198"/>
          <w:w w:val="153"/>
          <w:b/>
          <w:bCs/>
          <w:position w:val="-22"/>
        </w:rPr>
        <w:t> </w:t>
      </w:r>
      <w:r>
        <w:rPr>
          <w:rFonts w:ascii="Arial" w:hAnsi="Arial" w:cs="Arial" w:eastAsia="Arial"/>
          <w:sz w:val="47"/>
          <w:szCs w:val="47"/>
          <w:color w:val="8095B3"/>
          <w:spacing w:val="0"/>
          <w:w w:val="100"/>
          <w:b/>
          <w:bCs/>
          <w:position w:val="-22"/>
        </w:rPr>
        <w:tab/>
      </w:r>
      <w:r>
        <w:rPr>
          <w:rFonts w:ascii="Arial" w:hAnsi="Arial" w:cs="Arial" w:eastAsia="Arial"/>
          <w:sz w:val="47"/>
          <w:szCs w:val="47"/>
          <w:color w:val="8095B3"/>
          <w:spacing w:val="0"/>
          <w:w w:val="100"/>
          <w:b/>
          <w:bCs/>
          <w:position w:val="-22"/>
        </w:rPr>
      </w:r>
      <w:r>
        <w:rPr>
          <w:rFonts w:ascii="Arial" w:hAnsi="Arial" w:cs="Arial" w:eastAsia="Arial"/>
          <w:sz w:val="24"/>
          <w:szCs w:val="24"/>
          <w:color w:val="AAAAAA"/>
          <w:spacing w:val="-2"/>
          <w:w w:val="372"/>
          <w:position w:val="-24"/>
        </w:rPr>
        <w:t>ı</w:t>
      </w:r>
      <w:r>
        <w:rPr>
          <w:rFonts w:ascii="Arial" w:hAnsi="Arial" w:cs="Arial" w:eastAsia="Arial"/>
          <w:sz w:val="18"/>
          <w:szCs w:val="18"/>
          <w:color w:val="AAAAAA"/>
          <w:spacing w:val="0"/>
          <w:w w:val="132"/>
          <w:position w:val="-21"/>
        </w:rPr>
        <w:t>YA</w:t>
      </w:r>
      <w:r>
        <w:rPr>
          <w:rFonts w:ascii="Arial" w:hAnsi="Arial" w:cs="Arial" w:eastAsia="Arial"/>
          <w:sz w:val="18"/>
          <w:szCs w:val="18"/>
          <w:color w:val="AAAAAA"/>
          <w:spacing w:val="-68"/>
          <w:w w:val="133"/>
          <w:position w:val="-21"/>
        </w:rPr>
        <w:t>D</w:t>
      </w:r>
      <w:r>
        <w:rPr>
          <w:rFonts w:ascii="Times New Roman" w:hAnsi="Times New Roman" w:cs="Times New Roman" w:eastAsia="Times New Roman"/>
          <w:sz w:val="21"/>
          <w:szCs w:val="21"/>
          <w:color w:val="AAAAAA"/>
          <w:spacing w:val="0"/>
          <w:w w:val="174"/>
          <w:position w:val="-24"/>
        </w:rPr>
        <w:t>l</w:t>
      </w:r>
      <w:r>
        <w:rPr>
          <w:rFonts w:ascii="Arial" w:hAnsi="Arial" w:cs="Arial" w:eastAsia="Arial"/>
          <w:sz w:val="18"/>
          <w:szCs w:val="18"/>
          <w:color w:val="AAAAAA"/>
          <w:spacing w:val="0"/>
          <w:w w:val="132"/>
          <w:position w:val="-21"/>
        </w:rPr>
        <w:t>'</w:t>
      </w:r>
      <w:r>
        <w:rPr>
          <w:rFonts w:ascii="Arial" w:hAnsi="Arial" w:cs="Arial" w:eastAsia="Arial"/>
          <w:sz w:val="18"/>
          <w:szCs w:val="18"/>
          <w:color w:val="AAAAAA"/>
          <w:spacing w:val="-20"/>
          <w:w w:val="132"/>
          <w:position w:val="-21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AAAAAA"/>
          <w:spacing w:val="-15"/>
          <w:w w:val="61"/>
          <w:position w:val="-24"/>
        </w:rPr>
        <w:t>.</w:t>
      </w:r>
      <w:r>
        <w:rPr>
          <w:rFonts w:ascii="Arial" w:hAnsi="Arial" w:cs="Arial" w:eastAsia="Arial"/>
          <w:sz w:val="18"/>
          <w:szCs w:val="18"/>
          <w:color w:val="AAAAAA"/>
          <w:spacing w:val="-41"/>
          <w:w w:val="132"/>
          <w:position w:val="-21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AAAAAA"/>
          <w:spacing w:val="-69"/>
          <w:w w:val="61"/>
          <w:position w:val="-24"/>
        </w:rPr>
        <w:t>H</w:t>
      </w:r>
      <w:r>
        <w:rPr>
          <w:rFonts w:ascii="Arial" w:hAnsi="Arial" w:cs="Arial" w:eastAsia="Arial"/>
          <w:sz w:val="18"/>
          <w:szCs w:val="18"/>
          <w:color w:val="AAAAAA"/>
          <w:spacing w:val="0"/>
          <w:w w:val="132"/>
          <w:position w:val="-21"/>
        </w:rPr>
        <w:t>f'</w:t>
      </w:r>
      <w:r>
        <w:rPr>
          <w:rFonts w:ascii="Arial" w:hAnsi="Arial" w:cs="Arial" w:eastAsia="Arial"/>
          <w:sz w:val="18"/>
          <w:szCs w:val="18"/>
          <w:color w:val="AAAAAA"/>
          <w:spacing w:val="-17"/>
          <w:w w:val="132"/>
          <w:position w:val="-21"/>
        </w:rPr>
        <w:t>'</w:t>
      </w:r>
      <w:r>
        <w:rPr>
          <w:rFonts w:ascii="Arial" w:hAnsi="Arial" w:cs="Arial" w:eastAsia="Arial"/>
          <w:sz w:val="18"/>
          <w:szCs w:val="18"/>
          <w:color w:val="AAAAAA"/>
          <w:spacing w:val="-93"/>
          <w:w w:val="133"/>
          <w:position w:val="-21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AAAAAA"/>
          <w:spacing w:val="0"/>
          <w:w w:val="61"/>
          <w:position w:val="-24"/>
        </w:rPr>
        <w:t>,_</w:t>
      </w:r>
      <w:r>
        <w:rPr>
          <w:rFonts w:ascii="Times New Roman" w:hAnsi="Times New Roman" w:cs="Times New Roman" w:eastAsia="Times New Roman"/>
          <w:sz w:val="21"/>
          <w:szCs w:val="21"/>
          <w:color w:val="AAAAAA"/>
          <w:spacing w:val="-21"/>
          <w:w w:val="61"/>
          <w:position w:val="-24"/>
        </w:rPr>
        <w:t>,</w:t>
      </w:r>
      <w:r>
        <w:rPr>
          <w:rFonts w:ascii="Arial" w:hAnsi="Arial" w:cs="Arial" w:eastAsia="Arial"/>
          <w:sz w:val="18"/>
          <w:szCs w:val="18"/>
          <w:color w:val="AAAAAA"/>
          <w:spacing w:val="0"/>
          <w:w w:val="133"/>
          <w:position w:val="-21"/>
        </w:rPr>
        <w:t>i</w:t>
      </w:r>
      <w:r>
        <w:rPr>
          <w:rFonts w:ascii="Arial" w:hAnsi="Arial" w:cs="Arial" w:eastAsia="Arial"/>
          <w:sz w:val="18"/>
          <w:szCs w:val="18"/>
          <w:color w:val="AAAAAA"/>
          <w:spacing w:val="0"/>
          <w:w w:val="100"/>
          <w:position w:val="-21"/>
        </w:rPr>
        <w:tab/>
      </w:r>
      <w:r>
        <w:rPr>
          <w:rFonts w:ascii="Arial" w:hAnsi="Arial" w:cs="Arial" w:eastAsia="Arial"/>
          <w:sz w:val="18"/>
          <w:szCs w:val="18"/>
          <w:color w:val="AAAAAA"/>
          <w:spacing w:val="0"/>
          <w:w w:val="100"/>
          <w:position w:val="-21"/>
        </w:rPr>
      </w:r>
      <w:r>
        <w:rPr>
          <w:rFonts w:ascii="Times New Roman" w:hAnsi="Times New Roman" w:cs="Times New Roman" w:eastAsia="Times New Roman"/>
          <w:sz w:val="62"/>
          <w:szCs w:val="62"/>
          <w:color w:val="333A70"/>
          <w:spacing w:val="0"/>
          <w:w w:val="71"/>
          <w:i/>
          <w:position w:val="-24"/>
        </w:rPr>
        <w:t>;;J</w:t>
      </w:r>
      <w:r>
        <w:rPr>
          <w:rFonts w:ascii="Times New Roman" w:hAnsi="Times New Roman" w:cs="Times New Roman" w:eastAsia="Times New Roman"/>
          <w:sz w:val="62"/>
          <w:szCs w:val="62"/>
          <w:color w:val="333A70"/>
          <w:spacing w:val="0"/>
          <w:w w:val="71"/>
          <w:i/>
          <w:position w:val="-24"/>
        </w:rPr>
        <w:t>!</w:t>
      </w:r>
      <w:r>
        <w:rPr>
          <w:rFonts w:ascii="Times New Roman" w:hAnsi="Times New Roman" w:cs="Times New Roman" w:eastAsia="Times New Roman"/>
          <w:sz w:val="62"/>
          <w:szCs w:val="62"/>
          <w:color w:val="333A70"/>
          <w:spacing w:val="60"/>
          <w:w w:val="71"/>
          <w:i/>
          <w:position w:val="-24"/>
        </w:rPr>
        <w:t> </w:t>
      </w:r>
      <w:r>
        <w:rPr>
          <w:rFonts w:ascii="Times New Roman" w:hAnsi="Times New Roman" w:cs="Times New Roman" w:eastAsia="Times New Roman"/>
          <w:sz w:val="62"/>
          <w:szCs w:val="62"/>
          <w:color w:val="424242"/>
          <w:spacing w:val="0"/>
          <w:w w:val="111"/>
          <w:i/>
          <w:position w:val="-24"/>
        </w:rPr>
        <w:t>l;</w:t>
      </w:r>
      <w:r>
        <w:rPr>
          <w:rFonts w:ascii="Times New Roman" w:hAnsi="Times New Roman" w:cs="Times New Roman" w:eastAsia="Times New Roman"/>
          <w:sz w:val="62"/>
          <w:szCs w:val="62"/>
          <w:color w:val="424242"/>
          <w:spacing w:val="-44"/>
          <w:w w:val="111"/>
          <w:i/>
          <w:position w:val="-24"/>
        </w:rPr>
        <w:t>i</w:t>
      </w:r>
      <w:r>
        <w:rPr>
          <w:rFonts w:ascii="Times New Roman" w:hAnsi="Times New Roman" w:cs="Times New Roman" w:eastAsia="Times New Roman"/>
          <w:sz w:val="62"/>
          <w:szCs w:val="62"/>
          <w:color w:val="424242"/>
          <w:spacing w:val="-126"/>
          <w:w w:val="37"/>
          <w:i/>
          <w:position w:val="-24"/>
        </w:rPr>
        <w:t>-</w:t>
      </w:r>
      <w:r>
        <w:rPr>
          <w:rFonts w:ascii="Times New Roman" w:hAnsi="Times New Roman" w:cs="Times New Roman" w:eastAsia="Times New Roman"/>
          <w:sz w:val="15"/>
          <w:szCs w:val="15"/>
          <w:color w:val="505050"/>
          <w:spacing w:val="-51"/>
          <w:w w:val="77"/>
          <w:position w:val="-24"/>
        </w:rPr>
        <w:t>T</w:t>
      </w:r>
      <w:r>
        <w:rPr>
          <w:rFonts w:ascii="Times New Roman" w:hAnsi="Times New Roman" w:cs="Times New Roman" w:eastAsia="Times New Roman"/>
          <w:sz w:val="62"/>
          <w:szCs w:val="62"/>
          <w:color w:val="424242"/>
          <w:spacing w:val="-132"/>
          <w:w w:val="112"/>
          <w:i/>
          <w:position w:val="-24"/>
        </w:rPr>
        <w:t>,</w:t>
      </w:r>
      <w:r>
        <w:rPr>
          <w:rFonts w:ascii="Times New Roman" w:hAnsi="Times New Roman" w:cs="Times New Roman" w:eastAsia="Times New Roman"/>
          <w:sz w:val="62"/>
          <w:szCs w:val="62"/>
          <w:color w:val="424242"/>
          <w:spacing w:val="-302"/>
          <w:w w:val="36"/>
          <w:i/>
          <w:position w:val="-24"/>
        </w:rPr>
        <w:t>A</w:t>
      </w:r>
      <w:r>
        <w:rPr>
          <w:rFonts w:ascii="Times New Roman" w:hAnsi="Times New Roman" w:cs="Times New Roman" w:eastAsia="Times New Roman"/>
          <w:sz w:val="15"/>
          <w:szCs w:val="15"/>
          <w:color w:val="505050"/>
          <w:spacing w:val="0"/>
          <w:w w:val="77"/>
          <w:position w:val="-24"/>
        </w:rPr>
        <w:t>l:l''</w:t>
      </w:r>
      <w:r>
        <w:rPr>
          <w:rFonts w:ascii="Times New Roman" w:hAnsi="Times New Roman" w:cs="Times New Roman" w:eastAsia="Times New Roman"/>
          <w:sz w:val="15"/>
          <w:szCs w:val="15"/>
          <w:color w:val="505050"/>
          <w:spacing w:val="-85"/>
          <w:w w:val="78"/>
          <w:position w:val="-24"/>
        </w:rPr>
        <w:t>V</w:t>
      </w:r>
      <w:r>
        <w:rPr>
          <w:rFonts w:ascii="Times New Roman" w:hAnsi="Times New Roman" w:cs="Times New Roman" w:eastAsia="Times New Roman"/>
          <w:sz w:val="62"/>
          <w:szCs w:val="62"/>
          <w:color w:val="606062"/>
          <w:spacing w:val="-43"/>
          <w:w w:val="66"/>
          <w:position w:val="-24"/>
        </w:rPr>
        <w:t>,</w:t>
      </w:r>
      <w:r>
        <w:rPr>
          <w:rFonts w:ascii="Times New Roman" w:hAnsi="Times New Roman" w:cs="Times New Roman" w:eastAsia="Times New Roman"/>
          <w:sz w:val="15"/>
          <w:szCs w:val="15"/>
          <w:color w:val="505050"/>
          <w:spacing w:val="-32"/>
          <w:w w:val="78"/>
          <w:position w:val="-24"/>
        </w:rPr>
        <w:t>9</w:t>
      </w:r>
      <w:r>
        <w:rPr>
          <w:rFonts w:ascii="Times New Roman" w:hAnsi="Times New Roman" w:cs="Times New Roman" w:eastAsia="Times New Roman"/>
          <w:sz w:val="62"/>
          <w:szCs w:val="62"/>
          <w:color w:val="606062"/>
          <w:spacing w:val="0"/>
          <w:w w:val="66"/>
          <w:position w:val="-24"/>
        </w:rPr>
        <w:t>.</w:t>
      </w:r>
      <w:r>
        <w:rPr>
          <w:rFonts w:ascii="Times New Roman" w:hAnsi="Times New Roman" w:cs="Times New Roman" w:eastAsia="Times New Roman"/>
          <w:sz w:val="62"/>
          <w:szCs w:val="62"/>
          <w:color w:val="606062"/>
          <w:spacing w:val="-88"/>
          <w:w w:val="100"/>
          <w:position w:val="-24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424242"/>
          <w:spacing w:val="0"/>
          <w:w w:val="79"/>
          <w:position w:val="-24"/>
        </w:rPr>
        <w:t>Cl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400" w:right="360"/>
        </w:sectPr>
      </w:pPr>
      <w:rPr/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28"/>
          <w:szCs w:val="28"/>
        </w:rPr>
      </w:pPr>
      <w:rPr/>
      <w:r>
        <w:rPr/>
        <w:pict>
          <v:group style="position:absolute;margin-left:222.24202pt;margin-top:3.155778pt;width:6.405pt;height:.1pt;mso-position-horizontal-relative:page;mso-position-vertical-relative:paragraph;z-index:-15678" coordorigin="4445,63" coordsize="128,2">
            <v:shape style="position:absolute;left:4445;top:63;width:128;height:2" coordorigin="4445,63" coordsize="128,0" path="m4445,63l4573,63e" filled="f" stroked="t" strokeweight=".42pt" strokecolor="#A9A9A9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5.384644pt;margin-top:-1.943986pt;width:29.474406pt;height:32pt;mso-position-horizontal-relative:page;mso-position-vertical-relative:paragraph;z-index:-15675" type="#_x0000_t202" filled="f" stroked="f">
            <v:textbox inset="0,0,0,0">
              <w:txbxContent>
                <w:p>
                  <w:pPr>
                    <w:spacing w:before="0" w:after="0" w:line="640" w:lineRule="exact"/>
                    <w:ind w:right="-136"/>
                    <w:jc w:val="left"/>
                    <w:rPr>
                      <w:rFonts w:ascii="Arial" w:hAnsi="Arial" w:cs="Arial" w:eastAsia="Arial"/>
                      <w:sz w:val="64"/>
                      <w:szCs w:val="64"/>
                    </w:rPr>
                  </w:pPr>
                  <w:rPr/>
                  <w:r>
                    <w:rPr>
                      <w:rFonts w:ascii="Arial" w:hAnsi="Arial" w:cs="Arial" w:eastAsia="Arial"/>
                      <w:sz w:val="64"/>
                      <w:szCs w:val="64"/>
                      <w:color w:val="7E8080"/>
                      <w:w w:val="51"/>
                      <w:i/>
                      <w:position w:val="-1"/>
                    </w:rPr>
                    <w:t>r</w:t>
                  </w:r>
                  <w:r>
                    <w:rPr>
                      <w:rFonts w:ascii="Arial" w:hAnsi="Arial" w:cs="Arial" w:eastAsia="Arial"/>
                      <w:sz w:val="64"/>
                      <w:szCs w:val="64"/>
                      <w:color w:val="7E8080"/>
                      <w:spacing w:val="-111"/>
                      <w:w w:val="51"/>
                      <w:i/>
                      <w:position w:val="-1"/>
                    </w:rPr>
                    <w:t>r</w:t>
                  </w:r>
                  <w:r>
                    <w:rPr>
                      <w:rFonts w:ascii="Arial" w:hAnsi="Arial" w:cs="Arial" w:eastAsia="Arial"/>
                      <w:sz w:val="64"/>
                      <w:szCs w:val="64"/>
                      <w:color w:val="AAAAAA"/>
                      <w:spacing w:val="-7"/>
                      <w:w w:val="39"/>
                      <w:i/>
                      <w:position w:val="-1"/>
                    </w:rPr>
                    <w:t>;</w:t>
                  </w:r>
                  <w:r>
                    <w:rPr>
                      <w:rFonts w:ascii="Arial" w:hAnsi="Arial" w:cs="Arial" w:eastAsia="Arial"/>
                      <w:sz w:val="64"/>
                      <w:szCs w:val="64"/>
                      <w:color w:val="7E8080"/>
                      <w:spacing w:val="-188"/>
                      <w:w w:val="51"/>
                      <w:i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64"/>
                      <w:szCs w:val="64"/>
                      <w:color w:val="BABABA"/>
                      <w:spacing w:val="0"/>
                      <w:w w:val="26"/>
                      <w:position w:val="-1"/>
                    </w:rPr>
                    <w:t>..</w:t>
                  </w:r>
                  <w:r>
                    <w:rPr>
                      <w:rFonts w:ascii="Arial" w:hAnsi="Arial" w:cs="Arial" w:eastAsia="Arial"/>
                      <w:sz w:val="64"/>
                      <w:szCs w:val="64"/>
                      <w:color w:val="BABABA"/>
                      <w:spacing w:val="-35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64"/>
                      <w:szCs w:val="64"/>
                      <w:color w:val="BABABA"/>
                      <w:spacing w:val="-5"/>
                      <w:w w:val="35"/>
                      <w:i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64"/>
                      <w:szCs w:val="64"/>
                      <w:color w:val="AAAAAA"/>
                      <w:spacing w:val="0"/>
                      <w:w w:val="37"/>
                      <w:i/>
                      <w:position w:val="-1"/>
                    </w:rPr>
                    <w:t>,</w:t>
                  </w:r>
                  <w:r>
                    <w:rPr>
                      <w:rFonts w:ascii="Arial" w:hAnsi="Arial" w:cs="Arial" w:eastAsia="Arial"/>
                      <w:sz w:val="64"/>
                      <w:szCs w:val="6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AAAAAA"/>
          <w:spacing w:val="0"/>
          <w:w w:val="71"/>
          <w:i/>
        </w:rPr>
        <w:t>[·-;</w:t>
      </w:r>
      <w:r>
        <w:rPr>
          <w:rFonts w:ascii="Arial" w:hAnsi="Arial" w:cs="Arial" w:eastAsia="Arial"/>
          <w:sz w:val="19"/>
          <w:szCs w:val="19"/>
          <w:color w:val="AAAAAA"/>
          <w:spacing w:val="0"/>
          <w:w w:val="71"/>
          <w:i/>
        </w:rPr>
        <w:t> </w:t>
      </w:r>
      <w:r>
        <w:rPr>
          <w:rFonts w:ascii="Arial" w:hAnsi="Arial" w:cs="Arial" w:eastAsia="Arial"/>
          <w:sz w:val="19"/>
          <w:szCs w:val="19"/>
          <w:color w:val="AAAAAA"/>
          <w:spacing w:val="0"/>
          <w:w w:val="71"/>
          <w:i/>
        </w:rPr>
        <w:t>t:f'</w:t>
      </w:r>
      <w:r>
        <w:rPr>
          <w:rFonts w:ascii="Arial" w:hAnsi="Arial" w:cs="Arial" w:eastAsia="Arial"/>
          <w:sz w:val="19"/>
          <w:szCs w:val="19"/>
          <w:color w:val="AAAAAA"/>
          <w:spacing w:val="-26"/>
          <w:w w:val="100"/>
          <w:i/>
        </w:rPr>
        <w:t> </w:t>
      </w:r>
      <w:r>
        <w:rPr>
          <w:rFonts w:ascii="Arial" w:hAnsi="Arial" w:cs="Arial" w:eastAsia="Arial"/>
          <w:sz w:val="8"/>
          <w:szCs w:val="8"/>
          <w:color w:val="AAAAAA"/>
          <w:spacing w:val="0"/>
          <w:w w:val="138"/>
          <w:i/>
          <w:position w:val="2"/>
        </w:rPr>
        <w:t>1(</w:t>
      </w:r>
      <w:r>
        <w:rPr>
          <w:rFonts w:ascii="Arial" w:hAnsi="Arial" w:cs="Arial" w:eastAsia="Arial"/>
          <w:sz w:val="8"/>
          <w:szCs w:val="8"/>
          <w:color w:val="AAAAAA"/>
          <w:spacing w:val="-4"/>
          <w:w w:val="137"/>
          <w:i/>
          <w:position w:val="2"/>
        </w:rPr>
        <w:t>&gt;</w:t>
      </w:r>
      <w:r>
        <w:rPr>
          <w:rFonts w:ascii="Arial" w:hAnsi="Arial" w:cs="Arial" w:eastAsia="Arial"/>
          <w:sz w:val="28"/>
          <w:szCs w:val="28"/>
          <w:color w:val="BABABA"/>
          <w:spacing w:val="0"/>
          <w:w w:val="16"/>
          <w:i/>
          <w:position w:val="0"/>
        </w:rPr>
        <w:t>..</w:t>
      </w:r>
      <w:r>
        <w:rPr>
          <w:rFonts w:ascii="Arial" w:hAnsi="Arial" w:cs="Arial" w:eastAsia="Arial"/>
          <w:sz w:val="28"/>
          <w:szCs w:val="28"/>
          <w:color w:val="BABABA"/>
          <w:spacing w:val="-49"/>
          <w:w w:val="100"/>
          <w:i/>
          <w:position w:val="0"/>
        </w:rPr>
        <w:t> </w:t>
      </w:r>
      <w:r>
        <w:rPr>
          <w:rFonts w:ascii="Arial" w:hAnsi="Arial" w:cs="Arial" w:eastAsia="Arial"/>
          <w:sz w:val="28"/>
          <w:szCs w:val="28"/>
          <w:color w:val="BABABA"/>
          <w:spacing w:val="-17"/>
          <w:w w:val="51"/>
          <w:i/>
          <w:position w:val="0"/>
        </w:rPr>
        <w:t>r</w:t>
      </w:r>
      <w:r>
        <w:rPr>
          <w:rFonts w:ascii="Arial" w:hAnsi="Arial" w:cs="Arial" w:eastAsia="Arial"/>
          <w:sz w:val="28"/>
          <w:szCs w:val="28"/>
          <w:color w:val="BABABA"/>
          <w:spacing w:val="0"/>
          <w:w w:val="32"/>
          <w:i/>
          <w:position w:val="0"/>
        </w:rPr>
        <w:t>..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8095B3"/>
          <w:spacing w:val="0"/>
          <w:w w:val="600"/>
        </w:rPr>
        <w:t>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66" w:after="0" w:line="240" w:lineRule="auto"/>
        <w:ind w:left="269" w:right="-67"/>
        <w:jc w:val="lef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8"/>
          <w:szCs w:val="18"/>
          <w:color w:val="BABABA"/>
          <w:spacing w:val="0"/>
          <w:w w:val="80"/>
          <w:i/>
        </w:rPr>
        <w:t>p,··</w:t>
      </w:r>
      <w:r>
        <w:rPr>
          <w:rFonts w:ascii="Arial" w:hAnsi="Arial" w:cs="Arial" w:eastAsia="Arial"/>
          <w:sz w:val="18"/>
          <w:szCs w:val="18"/>
          <w:color w:val="BABABA"/>
          <w:spacing w:val="0"/>
          <w:w w:val="80"/>
          <w:i/>
        </w:rPr>
        <w:t> </w:t>
      </w:r>
      <w:r>
        <w:rPr>
          <w:rFonts w:ascii="Arial" w:hAnsi="Arial" w:cs="Arial" w:eastAsia="Arial"/>
          <w:sz w:val="18"/>
          <w:szCs w:val="18"/>
          <w:color w:val="BABABA"/>
          <w:spacing w:val="0"/>
          <w:w w:val="80"/>
          <w:i/>
        </w:rPr>
        <w:t>!r</w:t>
      </w:r>
      <w:r>
        <w:rPr>
          <w:rFonts w:ascii="Arial" w:hAnsi="Arial" w:cs="Arial" w:eastAsia="Arial"/>
          <w:sz w:val="18"/>
          <w:szCs w:val="18"/>
          <w:color w:val="BABABA"/>
          <w:spacing w:val="0"/>
          <w:w w:val="80"/>
          <w:i/>
        </w:rPr>
        <w:t> </w:t>
      </w:r>
      <w:r>
        <w:rPr>
          <w:rFonts w:ascii="Arial" w:hAnsi="Arial" w:cs="Arial" w:eastAsia="Arial"/>
          <w:sz w:val="18"/>
          <w:szCs w:val="18"/>
          <w:color w:val="BABABA"/>
          <w:spacing w:val="0"/>
          <w:w w:val="80"/>
          <w:i/>
        </w:rPr>
        <w:t>?</w:t>
      </w:r>
      <w:r>
        <w:rPr>
          <w:rFonts w:ascii="Arial" w:hAnsi="Arial" w:cs="Arial" w:eastAsia="Arial"/>
          <w:sz w:val="18"/>
          <w:szCs w:val="18"/>
          <w:color w:val="BABABA"/>
          <w:spacing w:val="21"/>
          <w:w w:val="80"/>
          <w:i/>
        </w:rPr>
        <w:t> </w:t>
      </w:r>
      <w:r>
        <w:rPr>
          <w:rFonts w:ascii="Arial" w:hAnsi="Arial" w:cs="Arial" w:eastAsia="Arial"/>
          <w:sz w:val="13"/>
          <w:szCs w:val="13"/>
          <w:color w:val="BABABA"/>
          <w:spacing w:val="0"/>
          <w:w w:val="167"/>
        </w:rPr>
        <w:t>f\jf;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7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left="60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424242"/>
          <w:w w:val="132"/>
        </w:rPr>
        <w:t>da</w:t>
      </w:r>
      <w:r>
        <w:rPr>
          <w:rFonts w:ascii="Arial" w:hAnsi="Arial" w:cs="Arial" w:eastAsia="Arial"/>
          <w:sz w:val="18"/>
          <w:szCs w:val="18"/>
          <w:color w:val="505050"/>
          <w:w w:val="375"/>
        </w:rPr>
        <w:t>e</w:t>
      </w:r>
      <w:r>
        <w:rPr>
          <w:rFonts w:ascii="Arial" w:hAnsi="Arial" w:cs="Arial" w:eastAsia="Arial"/>
          <w:sz w:val="18"/>
          <w:szCs w:val="18"/>
          <w:color w:val="7E8080"/>
          <w:w w:val="55"/>
        </w:rPr>
        <w:t>P.</w:t>
      </w:r>
      <w:r>
        <w:rPr>
          <w:rFonts w:ascii="Arial" w:hAnsi="Arial" w:cs="Arial" w:eastAsia="Arial"/>
          <w:sz w:val="18"/>
          <w:szCs w:val="18"/>
          <w:color w:val="7E8080"/>
          <w:spacing w:val="-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D2F2F"/>
          <w:spacing w:val="0"/>
          <w:w w:val="90"/>
        </w:rPr>
        <w:t>Müdür</w:t>
      </w:r>
      <w:r>
        <w:rPr>
          <w:rFonts w:ascii="Arial" w:hAnsi="Arial" w:cs="Arial" w:eastAsia="Arial"/>
          <w:sz w:val="18"/>
          <w:szCs w:val="18"/>
          <w:color w:val="2D2F2F"/>
          <w:spacing w:val="-23"/>
          <w:w w:val="90"/>
        </w:rPr>
        <w:t>ü</w:t>
      </w:r>
      <w:r>
        <w:rPr>
          <w:rFonts w:ascii="Arial" w:hAnsi="Arial" w:cs="Arial" w:eastAsia="Arial"/>
          <w:sz w:val="18"/>
          <w:szCs w:val="18"/>
          <w:color w:val="505050"/>
          <w:spacing w:val="0"/>
          <w:w w:val="83"/>
        </w:rPr>
        <w:t>.,\</w:t>
      </w:r>
      <w:r>
        <w:rPr>
          <w:rFonts w:ascii="Arial" w:hAnsi="Arial" w:cs="Arial" w:eastAsia="Arial"/>
          <w:sz w:val="18"/>
          <w:szCs w:val="18"/>
          <w:color w:val="505050"/>
          <w:spacing w:val="0"/>
          <w:w w:val="84"/>
        </w:rPr>
        <w:t>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81" w:after="0" w:line="74" w:lineRule="exact"/>
        <w:ind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505050"/>
          <w:spacing w:val="0"/>
          <w:w w:val="53"/>
          <w:position w:val="-6"/>
        </w:rPr>
        <w:t>t:.'i&gt;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400" w:right="360"/>
          <w:cols w:num="3" w:equalWidth="0">
            <w:col w:w="3073" w:space="57"/>
            <w:col w:w="1090" w:space="4182"/>
            <w:col w:w="2758"/>
          </w:cols>
        </w:sectPr>
      </w:pPr>
      <w:rPr/>
    </w:p>
    <w:p>
      <w:pPr>
        <w:spacing w:before="0" w:after="0" w:line="369" w:lineRule="exact"/>
        <w:ind w:right="-20"/>
        <w:jc w:val="right"/>
        <w:rPr>
          <w:rFonts w:ascii="Arial" w:hAnsi="Arial" w:cs="Arial" w:eastAsia="Arial"/>
          <w:sz w:val="46"/>
          <w:szCs w:val="46"/>
        </w:rPr>
      </w:pPr>
      <w:rPr/>
      <w:r>
        <w:rPr>
          <w:rFonts w:ascii="Arial" w:hAnsi="Arial" w:cs="Arial" w:eastAsia="Arial"/>
          <w:sz w:val="46"/>
          <w:szCs w:val="46"/>
          <w:color w:val="0042C8"/>
          <w:spacing w:val="0"/>
          <w:w w:val="56"/>
          <w:b/>
          <w:bCs/>
          <w:i/>
          <w:position w:val="-8"/>
        </w:rPr>
        <w:t>'2--'"I1or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  <w:position w:val="0"/>
        </w:rPr>
      </w:r>
    </w:p>
    <w:p>
      <w:pPr>
        <w:spacing w:before="34" w:after="0" w:line="197" w:lineRule="exact"/>
        <w:ind w:right="-20"/>
        <w:jc w:val="left"/>
        <w:tabs>
          <w:tab w:pos="580" w:val="left"/>
          <w:tab w:pos="114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959595"/>
          <w:w w:val="44"/>
          <w:position w:val="-3"/>
        </w:rPr>
        <w:t>'</w:t>
      </w:r>
      <w:r>
        <w:rPr>
          <w:rFonts w:ascii="Arial" w:hAnsi="Arial" w:cs="Arial" w:eastAsia="Arial"/>
          <w:sz w:val="20"/>
          <w:szCs w:val="20"/>
          <w:color w:val="959595"/>
          <w:spacing w:val="-19"/>
          <w:w w:val="45"/>
          <w:position w:val="-3"/>
        </w:rPr>
        <w:t>·</w:t>
      </w:r>
      <w:r>
        <w:rPr>
          <w:rFonts w:ascii="Arial" w:hAnsi="Arial" w:cs="Arial" w:eastAsia="Arial"/>
          <w:sz w:val="20"/>
          <w:szCs w:val="20"/>
          <w:color w:val="505050"/>
          <w:spacing w:val="0"/>
          <w:w w:val="96"/>
          <w:position w:val="-3"/>
        </w:rPr>
        <w:t>"'</w:t>
      </w:r>
      <w:r>
        <w:rPr>
          <w:rFonts w:ascii="Arial" w:hAnsi="Arial" w:cs="Arial" w:eastAsia="Arial"/>
          <w:sz w:val="20"/>
          <w:szCs w:val="20"/>
          <w:color w:val="505050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0"/>
          <w:szCs w:val="20"/>
          <w:color w:val="505050"/>
          <w:spacing w:val="0"/>
          <w:w w:val="100"/>
          <w:position w:val="-3"/>
        </w:rPr>
      </w:r>
      <w:r>
        <w:rPr>
          <w:rFonts w:ascii="Arial" w:hAnsi="Arial" w:cs="Arial" w:eastAsia="Arial"/>
          <w:sz w:val="20"/>
          <w:szCs w:val="20"/>
          <w:color w:val="959595"/>
          <w:spacing w:val="0"/>
          <w:w w:val="211"/>
          <w:position w:val="-3"/>
        </w:rPr>
        <w:t>i</w:t>
      </w:r>
      <w:r>
        <w:rPr>
          <w:rFonts w:ascii="Arial" w:hAnsi="Arial" w:cs="Arial" w:eastAsia="Arial"/>
          <w:sz w:val="20"/>
          <w:szCs w:val="20"/>
          <w:color w:val="959595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0"/>
          <w:szCs w:val="20"/>
          <w:color w:val="959595"/>
          <w:spacing w:val="0"/>
          <w:w w:val="100"/>
          <w:position w:val="-3"/>
        </w:rPr>
      </w:r>
      <w:r>
        <w:rPr>
          <w:rFonts w:ascii="Arial" w:hAnsi="Arial" w:cs="Arial" w:eastAsia="Arial"/>
          <w:sz w:val="20"/>
          <w:szCs w:val="20"/>
          <w:color w:val="BABABA"/>
          <w:spacing w:val="0"/>
          <w:w w:val="138"/>
          <w:position w:val="-3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21" w:lineRule="exact"/>
        <w:ind w:left="14" w:right="-20"/>
        <w:jc w:val="left"/>
        <w:tabs>
          <w:tab w:pos="1260" w:val="left"/>
          <w:tab w:pos="1540" w:val="left"/>
        </w:tabs>
        <w:rPr>
          <w:rFonts w:ascii="Arial" w:hAnsi="Arial" w:cs="Arial" w:eastAsia="Arial"/>
          <w:sz w:val="7"/>
          <w:szCs w:val="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3.223572pt;margin-top:-2.599544pt;width:3.548621pt;height:14.0pt;mso-position-horizontal-relative:page;mso-position-vertical-relative:paragraph;z-index:-15672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rPr>
                      <w:rFonts w:ascii="Arial" w:hAnsi="Arial" w:cs="Arial" w:eastAsia="Arial"/>
                      <w:sz w:val="28"/>
                      <w:szCs w:val="28"/>
                    </w:rPr>
                  </w:pPr>
                  <w:rPr/>
                  <w:r>
                    <w:rPr>
                      <w:rFonts w:ascii="Arial" w:hAnsi="Arial" w:cs="Arial" w:eastAsia="Arial"/>
                      <w:sz w:val="28"/>
                      <w:szCs w:val="28"/>
                      <w:color w:val="BABABA"/>
                      <w:spacing w:val="-24"/>
                      <w:w w:val="132"/>
                    </w:rPr>
                    <w:t>.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505050"/>
          <w:spacing w:val="0"/>
          <w:w w:val="100"/>
          <w:b/>
          <w:bCs/>
          <w:i/>
          <w:position w:val="-3"/>
        </w:rPr>
        <w:t>:r</w:t>
      </w:r>
      <w:r>
        <w:rPr>
          <w:rFonts w:ascii="Arial" w:hAnsi="Arial" w:cs="Arial" w:eastAsia="Arial"/>
          <w:sz w:val="18"/>
          <w:szCs w:val="18"/>
          <w:color w:val="505050"/>
          <w:spacing w:val="40"/>
          <w:w w:val="100"/>
          <w:b/>
          <w:bCs/>
          <w:i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AAAAAA"/>
          <w:spacing w:val="0"/>
          <w:w w:val="40"/>
          <w:b/>
          <w:bCs/>
          <w:i/>
          <w:position w:val="-3"/>
        </w:rPr>
        <w:t>..</w:t>
      </w:r>
      <w:r>
        <w:rPr>
          <w:rFonts w:ascii="Arial" w:hAnsi="Arial" w:cs="Arial" w:eastAsia="Arial"/>
          <w:sz w:val="18"/>
          <w:szCs w:val="18"/>
          <w:color w:val="AAAAAA"/>
          <w:spacing w:val="0"/>
          <w:w w:val="40"/>
          <w:b/>
          <w:bCs/>
          <w:i/>
          <w:position w:val="-3"/>
        </w:rPr>
        <w:t>  </w:t>
      </w:r>
      <w:r>
        <w:rPr>
          <w:rFonts w:ascii="Arial" w:hAnsi="Arial" w:cs="Arial" w:eastAsia="Arial"/>
          <w:sz w:val="18"/>
          <w:szCs w:val="18"/>
          <w:color w:val="AAAAAA"/>
          <w:spacing w:val="10"/>
          <w:w w:val="40"/>
          <w:b/>
          <w:bCs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AAAAA"/>
          <w:spacing w:val="0"/>
          <w:w w:val="107"/>
          <w:b/>
          <w:bCs/>
          <w:i/>
          <w:position w:val="-3"/>
        </w:rPr>
        <w:t>ı"·.</w:t>
      </w:r>
      <w:r>
        <w:rPr>
          <w:rFonts w:ascii="Times New Roman" w:hAnsi="Times New Roman" w:cs="Times New Roman" w:eastAsia="Times New Roman"/>
          <w:sz w:val="20"/>
          <w:szCs w:val="20"/>
          <w:color w:val="AAAAAA"/>
          <w:spacing w:val="-3"/>
          <w:w w:val="108"/>
          <w:b/>
          <w:bCs/>
          <w:i/>
          <w:position w:val="-3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7E8080"/>
          <w:spacing w:val="0"/>
          <w:w w:val="58"/>
          <w:b/>
          <w:bCs/>
          <w:i/>
          <w:position w:val="-3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7E8080"/>
          <w:spacing w:val="0"/>
          <w:w w:val="100"/>
          <w:b/>
          <w:bCs/>
          <w:i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E8080"/>
          <w:spacing w:val="0"/>
          <w:w w:val="100"/>
          <w:b/>
          <w:bCs/>
          <w:i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AAAAAA"/>
          <w:spacing w:val="0"/>
          <w:w w:val="129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AAAAA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AAAAAA"/>
          <w:spacing w:val="0"/>
          <w:w w:val="100"/>
          <w:position w:val="-3"/>
        </w:rPr>
      </w:r>
      <w:r>
        <w:rPr>
          <w:rFonts w:ascii="Arial" w:hAnsi="Arial" w:cs="Arial" w:eastAsia="Arial"/>
          <w:sz w:val="7"/>
          <w:szCs w:val="7"/>
          <w:color w:val="BABABA"/>
          <w:spacing w:val="0"/>
          <w:w w:val="164"/>
          <w:position w:val="5"/>
        </w:rPr>
        <w:t>•'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17" w:lineRule="exact"/>
        <w:ind w:left="1302" w:right="1231"/>
        <w:jc w:val="center"/>
        <w:rPr>
          <w:rFonts w:ascii="Arial" w:hAnsi="Arial" w:cs="Arial" w:eastAsia="Arial"/>
          <w:sz w:val="46"/>
          <w:szCs w:val="46"/>
        </w:rPr>
      </w:pPr>
      <w:rPr/>
      <w:r>
        <w:rPr>
          <w:rFonts w:ascii="Arial" w:hAnsi="Arial" w:cs="Arial" w:eastAsia="Arial"/>
          <w:sz w:val="46"/>
          <w:szCs w:val="46"/>
          <w:color w:val="BABABA"/>
          <w:spacing w:val="0"/>
          <w:w w:val="70"/>
          <w:position w:val="-31"/>
        </w:rPr>
        <w:t>.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280" w:bottom="280" w:left="400" w:right="360"/>
          <w:cols w:num="2" w:equalWidth="0">
            <w:col w:w="3553" w:space="4839"/>
            <w:col w:w="2768"/>
          </w:cols>
        </w:sectPr>
      </w:pPr>
      <w:rPr/>
    </w:p>
    <w:p>
      <w:pPr>
        <w:spacing w:before="18" w:after="0" w:line="240" w:lineRule="auto"/>
        <w:ind w:right="116"/>
        <w:jc w:val="right"/>
        <w:rPr>
          <w:rFonts w:ascii="Arial" w:hAnsi="Arial" w:cs="Arial" w:eastAsia="Arial"/>
          <w:sz w:val="9"/>
          <w:szCs w:val="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3.308777pt;margin-top:1.251440pt;width:2.018009pt;height:20.5pt;mso-position-horizontal-relative:page;mso-position-vertical-relative:paragraph;z-index:-15674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1"/>
                    <w:jc w:val="left"/>
                    <w:rPr>
                      <w:rFonts w:ascii="Arial" w:hAnsi="Arial" w:cs="Arial" w:eastAsia="Arial"/>
                      <w:sz w:val="41"/>
                      <w:szCs w:val="41"/>
                    </w:rPr>
                  </w:pPr>
                  <w:rPr/>
                  <w:r>
                    <w:rPr>
                      <w:rFonts w:ascii="Arial" w:hAnsi="Arial" w:cs="Arial" w:eastAsia="Arial"/>
                      <w:sz w:val="41"/>
                      <w:szCs w:val="41"/>
                      <w:color w:val="BABABA"/>
                      <w:w w:val="78"/>
                    </w:rPr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BABABA"/>
                      <w:spacing w:val="-62"/>
                      <w:w w:val="78"/>
                      <w:emboss/>
                    </w:rPr>
                    <w:t>.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BABABA"/>
                      <w:spacing w:val="-62"/>
                      <w:w w:val="78"/>
                    </w:rPr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9"/>
          <w:szCs w:val="9"/>
          <w:color w:val="BABABA"/>
          <w:spacing w:val="0"/>
          <w:w w:val="83"/>
        </w:rPr>
        <w:t>•</w:t>
      </w:r>
      <w:r>
        <w:rPr>
          <w:rFonts w:ascii="Arial" w:hAnsi="Arial" w:cs="Arial" w:eastAsia="Arial"/>
          <w:sz w:val="9"/>
          <w:szCs w:val="9"/>
          <w:color w:val="BABABA"/>
          <w:spacing w:val="0"/>
          <w:w w:val="83"/>
        </w:rPr>
        <w:t>   </w:t>
      </w:r>
      <w:r>
        <w:rPr>
          <w:rFonts w:ascii="Arial" w:hAnsi="Arial" w:cs="Arial" w:eastAsia="Arial"/>
          <w:sz w:val="9"/>
          <w:szCs w:val="9"/>
          <w:color w:val="BABABA"/>
          <w:spacing w:val="7"/>
          <w:w w:val="83"/>
        </w:rPr>
        <w:t> </w:t>
      </w:r>
      <w:r>
        <w:rPr>
          <w:rFonts w:ascii="Arial" w:hAnsi="Arial" w:cs="Arial" w:eastAsia="Arial"/>
          <w:sz w:val="9"/>
          <w:szCs w:val="9"/>
          <w:color w:val="424242"/>
          <w:spacing w:val="0"/>
          <w:w w:val="70"/>
          <w:b/>
          <w:bCs/>
        </w:rPr>
        <w:t>1:t</w:t>
      </w:r>
      <w:r>
        <w:rPr>
          <w:rFonts w:ascii="Arial" w:hAnsi="Arial" w:cs="Arial" w:eastAsia="Arial"/>
          <w:sz w:val="9"/>
          <w:szCs w:val="9"/>
          <w:color w:val="424242"/>
          <w:spacing w:val="5"/>
          <w:w w:val="70"/>
          <w:b/>
          <w:bCs/>
        </w:rPr>
        <w:t>-</w:t>
      </w:r>
      <w:r>
        <w:rPr>
          <w:rFonts w:ascii="Arial" w:hAnsi="Arial" w:cs="Arial" w:eastAsia="Arial"/>
          <w:sz w:val="9"/>
          <w:szCs w:val="9"/>
          <w:color w:val="7E8080"/>
          <w:spacing w:val="0"/>
          <w:w w:val="107"/>
          <w:b/>
          <w:bCs/>
        </w:rPr>
        <w:t>•</w:t>
      </w:r>
      <w:r>
        <w:rPr>
          <w:rFonts w:ascii="Arial" w:hAnsi="Arial" w:cs="Arial" w:eastAsia="Arial"/>
          <w:sz w:val="9"/>
          <w:szCs w:val="9"/>
          <w:color w:val="7E8080"/>
          <w:spacing w:val="0"/>
          <w:w w:val="100"/>
          <w:b/>
          <w:bCs/>
        </w:rPr>
        <w:t>   </w:t>
      </w:r>
      <w:r>
        <w:rPr>
          <w:rFonts w:ascii="Arial" w:hAnsi="Arial" w:cs="Arial" w:eastAsia="Arial"/>
          <w:sz w:val="9"/>
          <w:szCs w:val="9"/>
          <w:color w:val="7E8080"/>
          <w:spacing w:val="9"/>
          <w:w w:val="100"/>
          <w:b/>
          <w:bCs/>
        </w:rPr>
        <w:t> </w:t>
      </w:r>
      <w:r>
        <w:rPr>
          <w:rFonts w:ascii="Arial" w:hAnsi="Arial" w:cs="Arial" w:eastAsia="Arial"/>
          <w:sz w:val="9"/>
          <w:szCs w:val="9"/>
          <w:color w:val="7E8080"/>
          <w:spacing w:val="0"/>
          <w:w w:val="71"/>
        </w:rPr>
        <w:t>...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</w:rPr>
      </w:r>
    </w:p>
    <w:p>
      <w:pPr>
        <w:spacing w:before="38" w:after="0" w:line="61" w:lineRule="exact"/>
        <w:ind w:right="-20"/>
        <w:jc w:val="right"/>
        <w:tabs>
          <w:tab w:pos="500" w:val="left"/>
        </w:tabs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BABABA"/>
          <w:spacing w:val="0"/>
          <w:w w:val="100"/>
          <w:position w:val="-3"/>
        </w:rPr>
        <w:t>••</w:t>
      </w:r>
      <w:r>
        <w:rPr>
          <w:rFonts w:ascii="Arial" w:hAnsi="Arial" w:cs="Arial" w:eastAsia="Arial"/>
          <w:sz w:val="8"/>
          <w:szCs w:val="8"/>
          <w:color w:val="BABABA"/>
          <w:spacing w:val="0"/>
          <w:w w:val="100"/>
          <w:position w:val="-3"/>
        </w:rPr>
        <w:t>   </w:t>
      </w:r>
      <w:r>
        <w:rPr>
          <w:rFonts w:ascii="Arial" w:hAnsi="Arial" w:cs="Arial" w:eastAsia="Arial"/>
          <w:sz w:val="8"/>
          <w:szCs w:val="8"/>
          <w:color w:val="BABABA"/>
          <w:spacing w:val="22"/>
          <w:w w:val="100"/>
          <w:position w:val="-3"/>
        </w:rPr>
        <w:t> </w:t>
      </w:r>
      <w:r>
        <w:rPr>
          <w:rFonts w:ascii="Arial" w:hAnsi="Arial" w:cs="Arial" w:eastAsia="Arial"/>
          <w:sz w:val="8"/>
          <w:szCs w:val="8"/>
          <w:color w:val="959595"/>
          <w:spacing w:val="0"/>
          <w:w w:val="99"/>
          <w:i/>
          <w:position w:val="-3"/>
        </w:rPr>
        <w:t>ı"'</w:t>
      </w:r>
      <w:r>
        <w:rPr>
          <w:rFonts w:ascii="Arial" w:hAnsi="Arial" w:cs="Arial" w:eastAsia="Arial"/>
          <w:sz w:val="8"/>
          <w:szCs w:val="8"/>
          <w:color w:val="959595"/>
          <w:spacing w:val="0"/>
          <w:w w:val="100"/>
          <w:i/>
          <w:position w:val="-3"/>
        </w:rPr>
        <w:tab/>
      </w:r>
      <w:r>
        <w:rPr>
          <w:rFonts w:ascii="Arial" w:hAnsi="Arial" w:cs="Arial" w:eastAsia="Arial"/>
          <w:sz w:val="8"/>
          <w:szCs w:val="8"/>
          <w:color w:val="959595"/>
          <w:spacing w:val="0"/>
          <w:w w:val="100"/>
          <w:i/>
          <w:position w:val="-3"/>
        </w:rPr>
      </w:r>
      <w:r>
        <w:rPr>
          <w:rFonts w:ascii="Arial" w:hAnsi="Arial" w:cs="Arial" w:eastAsia="Arial"/>
          <w:sz w:val="8"/>
          <w:szCs w:val="8"/>
          <w:color w:val="AAAAAA"/>
          <w:spacing w:val="0"/>
          <w:w w:val="173"/>
          <w:position w:val="-3"/>
        </w:rPr>
        <w:t>'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221" w:lineRule="exact"/>
        <w:ind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1"/>
          <w:szCs w:val="31"/>
          <w:color w:val="959595"/>
          <w:spacing w:val="18"/>
          <w:w w:val="59"/>
          <w:position w:val="-7"/>
        </w:rPr>
        <w:t>-</w:t>
      </w:r>
      <w:r>
        <w:rPr>
          <w:rFonts w:ascii="Arial" w:hAnsi="Arial" w:cs="Arial" w:eastAsia="Arial"/>
          <w:sz w:val="10"/>
          <w:szCs w:val="10"/>
          <w:color w:val="BABABA"/>
          <w:spacing w:val="0"/>
          <w:w w:val="112"/>
          <w:position w:val="7"/>
        </w:rPr>
        <w:t>•</w:t>
      </w:r>
      <w:r>
        <w:rPr>
          <w:rFonts w:ascii="Arial" w:hAnsi="Arial" w:cs="Arial" w:eastAsia="Arial"/>
          <w:sz w:val="10"/>
          <w:szCs w:val="10"/>
          <w:color w:val="BABABA"/>
          <w:spacing w:val="0"/>
          <w:w w:val="100"/>
          <w:position w:val="7"/>
        </w:rPr>
        <w:t> </w:t>
      </w:r>
      <w:r>
        <w:rPr>
          <w:rFonts w:ascii="Arial" w:hAnsi="Arial" w:cs="Arial" w:eastAsia="Arial"/>
          <w:sz w:val="10"/>
          <w:szCs w:val="10"/>
          <w:color w:val="BABABA"/>
          <w:spacing w:val="12"/>
          <w:w w:val="100"/>
          <w:position w:val="7"/>
        </w:rPr>
        <w:t> </w:t>
      </w:r>
      <w:r>
        <w:rPr>
          <w:rFonts w:ascii="Arial" w:hAnsi="Arial" w:cs="Arial" w:eastAsia="Arial"/>
          <w:sz w:val="10"/>
          <w:szCs w:val="10"/>
          <w:color w:val="BABABA"/>
          <w:spacing w:val="0"/>
          <w:w w:val="100"/>
          <w:position w:val="7"/>
        </w:rPr>
        <w:t>&lt;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400" w:right="360"/>
          <w:cols w:num="2" w:equalWidth="0">
            <w:col w:w="8884" w:space="354"/>
            <w:col w:w="1922"/>
          </w:cols>
        </w:sectPr>
      </w:pPr>
      <w:rPr/>
    </w:p>
    <w:p>
      <w:pPr>
        <w:spacing w:before="0" w:after="0" w:line="249" w:lineRule="exact"/>
        <w:ind w:right="1208"/>
        <w:jc w:val="right"/>
        <w:tabs>
          <w:tab w:pos="112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Arial" w:hAnsi="Arial" w:cs="Arial" w:eastAsia="Arial"/>
          <w:sz w:val="25"/>
          <w:szCs w:val="25"/>
          <w:color w:val="606062"/>
          <w:w w:val="104"/>
        </w:rPr>
        <w:t>,</w:t>
      </w:r>
      <w:r>
        <w:rPr>
          <w:rFonts w:ascii="Arial" w:hAnsi="Arial" w:cs="Arial" w:eastAsia="Arial"/>
          <w:sz w:val="25"/>
          <w:szCs w:val="25"/>
          <w:color w:val="606062"/>
          <w:w w:val="100"/>
        </w:rPr>
        <w:tab/>
      </w:r>
      <w:r>
        <w:rPr>
          <w:rFonts w:ascii="Arial" w:hAnsi="Arial" w:cs="Arial" w:eastAsia="Arial"/>
          <w:sz w:val="25"/>
          <w:szCs w:val="25"/>
          <w:color w:val="606062"/>
          <w:w w:val="100"/>
        </w:rPr>
      </w:r>
      <w:r>
        <w:rPr>
          <w:rFonts w:ascii="Times New Roman" w:hAnsi="Times New Roman" w:cs="Times New Roman" w:eastAsia="Times New Roman"/>
          <w:sz w:val="12"/>
          <w:szCs w:val="12"/>
          <w:color w:val="959595"/>
          <w:spacing w:val="0"/>
          <w:w w:val="99"/>
          <w:position w:val="-4"/>
        </w:rPr>
        <w:t>-'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212" w:lineRule="exact"/>
        <w:ind w:right="1298"/>
        <w:jc w:val="right"/>
        <w:tabs>
          <w:tab w:pos="5280" w:val="left"/>
          <w:tab w:pos="8400" w:val="left"/>
          <w:tab w:pos="8920" w:val="left"/>
          <w:tab w:pos="9580" w:val="left"/>
        </w:tabs>
        <w:rPr>
          <w:rFonts w:ascii="Arial" w:hAnsi="Arial" w:cs="Arial" w:eastAsia="Arial"/>
          <w:sz w:val="8"/>
          <w:szCs w:val="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7.72113pt;margin-top:5.891237pt;width:6.436513pt;height:5pt;mso-position-horizontal-relative:page;mso-position-vertical-relative:paragraph;z-index:-15673" type="#_x0000_t202" filled="f" stroked="f">
            <v:textbox inset="0,0,0,0">
              <w:txbxContent>
                <w:p>
                  <w:pPr>
                    <w:spacing w:before="0" w:after="0" w:line="100" w:lineRule="exact"/>
                    <w:ind w:right="-55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Pr/>
                  <w:r>
                    <w:rPr>
                      <w:rFonts w:ascii="Arial" w:hAnsi="Arial" w:cs="Arial" w:eastAsia="Arial"/>
                      <w:sz w:val="10"/>
                      <w:szCs w:val="10"/>
                      <w:color w:val="BABABA"/>
                      <w:spacing w:val="0"/>
                      <w:w w:val="100"/>
                    </w:rPr>
                    <w:t>&lt;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BABABA"/>
                      <w:spacing w:val="16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959595"/>
                      <w:spacing w:val="0"/>
                      <w:w w:val="75"/>
                    </w:rPr>
                    <w:t>•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Halk</w:t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7"/>
          <w:position w:val="0"/>
        </w:rPr>
        <w:t>MitatERAK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  <w:position w:val="0"/>
        </w:rPr>
      </w:r>
      <w:r>
        <w:rPr>
          <w:rFonts w:ascii="Arial" w:hAnsi="Arial" w:cs="Arial" w:eastAsia="Arial"/>
          <w:sz w:val="22"/>
          <w:szCs w:val="22"/>
          <w:color w:val="AAAAAA"/>
          <w:spacing w:val="0"/>
          <w:w w:val="147"/>
          <w:position w:val="1"/>
        </w:rPr>
        <w:t>'</w:t>
      </w:r>
      <w:r>
        <w:rPr>
          <w:rFonts w:ascii="Arial" w:hAnsi="Arial" w:cs="Arial" w:eastAsia="Arial"/>
          <w:sz w:val="22"/>
          <w:szCs w:val="22"/>
          <w:color w:val="AAAAAA"/>
          <w:spacing w:val="-81"/>
          <w:w w:val="147"/>
          <w:position w:val="1"/>
        </w:rPr>
        <w:t> </w:t>
      </w:r>
      <w:r>
        <w:rPr>
          <w:rFonts w:ascii="Arial" w:hAnsi="Arial" w:cs="Arial" w:eastAsia="Arial"/>
          <w:sz w:val="22"/>
          <w:szCs w:val="22"/>
          <w:color w:val="AAAAAA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2"/>
          <w:szCs w:val="22"/>
          <w:color w:val="AAAAA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7"/>
          <w:szCs w:val="7"/>
          <w:color w:val="BABABA"/>
          <w:spacing w:val="0"/>
          <w:w w:val="147"/>
          <w:position w:val="5"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BABABA"/>
          <w:spacing w:val="-4"/>
          <w:w w:val="147"/>
          <w:position w:val="5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BABABA"/>
          <w:spacing w:val="0"/>
          <w:w w:val="147"/>
          <w:position w:val="5"/>
        </w:rPr>
        <w:t>;;</w:t>
      </w:r>
      <w:r>
        <w:rPr>
          <w:rFonts w:ascii="Times New Roman" w:hAnsi="Times New Roman" w:cs="Times New Roman" w:eastAsia="Times New Roman"/>
          <w:sz w:val="7"/>
          <w:szCs w:val="7"/>
          <w:color w:val="BABABA"/>
          <w:spacing w:val="0"/>
          <w:w w:val="147"/>
          <w:position w:val="5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BABABA"/>
          <w:spacing w:val="1"/>
          <w:w w:val="147"/>
          <w:position w:val="5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505050"/>
          <w:spacing w:val="0"/>
          <w:w w:val="100"/>
          <w:position w:val="5"/>
        </w:rPr>
        <w:t>\</w:t>
      </w:r>
      <w:r>
        <w:rPr>
          <w:rFonts w:ascii="Times New Roman" w:hAnsi="Times New Roman" w:cs="Times New Roman" w:eastAsia="Times New Roman"/>
          <w:sz w:val="7"/>
          <w:szCs w:val="7"/>
          <w:color w:val="505050"/>
          <w:spacing w:val="0"/>
          <w:w w:val="100"/>
          <w:position w:val="5"/>
        </w:rPr>
        <w:t>!</w:t>
      </w:r>
      <w:r>
        <w:rPr>
          <w:rFonts w:ascii="Times New Roman" w:hAnsi="Times New Roman" w:cs="Times New Roman" w:eastAsia="Times New Roman"/>
          <w:sz w:val="7"/>
          <w:szCs w:val="7"/>
          <w:color w:val="505050"/>
          <w:spacing w:val="1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AAAAA"/>
          <w:spacing w:val="0"/>
          <w:w w:val="100"/>
          <w:position w:val="5"/>
        </w:rPr>
        <w:t>·.</w:t>
      </w:r>
      <w:r>
        <w:rPr>
          <w:rFonts w:ascii="Times New Roman" w:hAnsi="Times New Roman" w:cs="Times New Roman" w:eastAsia="Times New Roman"/>
          <w:sz w:val="7"/>
          <w:szCs w:val="7"/>
          <w:color w:val="AAAAAA"/>
          <w:spacing w:val="-6"/>
          <w:w w:val="100"/>
          <w:position w:val="5"/>
        </w:rPr>
        <w:t>-</w:t>
      </w:r>
      <w:r>
        <w:rPr>
          <w:rFonts w:ascii="Times New Roman" w:hAnsi="Times New Roman" w:cs="Times New Roman" w:eastAsia="Times New Roman"/>
          <w:sz w:val="7"/>
          <w:szCs w:val="7"/>
          <w:color w:val="505050"/>
          <w:spacing w:val="0"/>
          <w:w w:val="100"/>
          <w:position w:val="5"/>
        </w:rPr>
        <w:t>..</w:t>
      </w:r>
      <w:r>
        <w:rPr>
          <w:rFonts w:ascii="Times New Roman" w:hAnsi="Times New Roman" w:cs="Times New Roman" w:eastAsia="Times New Roman"/>
          <w:sz w:val="7"/>
          <w:szCs w:val="7"/>
          <w:color w:val="505050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505050"/>
          <w:spacing w:val="0"/>
          <w:w w:val="100"/>
          <w:position w:val="5"/>
        </w:rPr>
      </w:r>
      <w:r>
        <w:rPr>
          <w:rFonts w:ascii="Arial" w:hAnsi="Arial" w:cs="Arial" w:eastAsia="Arial"/>
          <w:sz w:val="8"/>
          <w:szCs w:val="8"/>
          <w:color w:val="BABABA"/>
          <w:spacing w:val="0"/>
          <w:w w:val="105"/>
          <w:position w:val="11"/>
        </w:rPr>
        <w:t>.&lt;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280" w:bottom="280" w:left="400" w:right="360"/>
        </w:sectPr>
      </w:pPr>
      <w:rPr/>
    </w:p>
    <w:p>
      <w:pPr>
        <w:spacing w:before="0" w:after="0" w:line="216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5.777292pt;margin-top:31.50651pt;width:547.012731pt;height:781.022564pt;mso-position-horizontal-relative:page;mso-position-vertical-relative:page;z-index:-15694" coordorigin="516,630" coordsize="10940,15620">
            <v:group style="position:absolute;left:520;top:644;width:311;height:2" coordorigin="520,644" coordsize="311,2">
              <v:shape style="position:absolute;left:520;top:644;width:311;height:2" coordorigin="520,644" coordsize="311,0" path="m520,644l831,644e" filled="f" stroked="t" strokeweight=".464456pt" strokecolor="#3B3B3B">
                <v:path arrowok="t"/>
              </v:shape>
            </v:group>
            <v:group style="position:absolute;left:539;top:637;width:2;height:9892" coordorigin="539,637" coordsize="2,9892">
              <v:shape style="position:absolute;left:539;top:637;width:2;height:9892" coordorigin="539,637" coordsize="0,9892" path="m539,10529l539,637e" filled="f" stroked="t" strokeweight=".696684pt" strokecolor="#575757">
                <v:path arrowok="t"/>
              </v:shape>
            </v:group>
            <v:group style="position:absolute;left:776;top:651;width:10645;height:2" coordorigin="776,651" coordsize="10645,2">
              <v:shape style="position:absolute;left:776;top:651;width:10645;height:2" coordorigin="776,651" coordsize="10645,0" path="m776,651l11421,651e" filled="f" stroked="t" strokeweight=".696684pt" strokecolor="#5B5B5B">
                <v:path arrowok="t"/>
              </v:shape>
            </v:group>
            <v:group style="position:absolute;left:2401;top:642;width:2;height:1472" coordorigin="2401,642" coordsize="2,1472">
              <v:shape style="position:absolute;left:2401;top:642;width:2;height:1472" coordorigin="2401,642" coordsize="0,1472" path="m2401,2114l2401,642e" filled="f" stroked="t" strokeweight=".696684pt" strokecolor="#575757">
                <v:path arrowok="t"/>
              </v:shape>
            </v:group>
            <v:group style="position:absolute;left:7905;top:654;width:799;height:2" coordorigin="7905,654" coordsize="799,2">
              <v:shape style="position:absolute;left:7905;top:654;width:799;height:2" coordorigin="7905,654" coordsize="799,0" path="m7905,654l8704,654e" filled="f" stroked="t" strokeweight=".696684pt" strokecolor="#5B5B5B">
                <v:path arrowok="t"/>
              </v:shape>
            </v:group>
            <v:group style="position:absolute;left:8959;top:637;width:2;height:500" coordorigin="8959,637" coordsize="2,500">
              <v:shape style="position:absolute;left:8959;top:637;width:2;height:500" coordorigin="8959,637" coordsize="0,500" path="m8959,1137l8959,637e" filled="f" stroked="t" strokeweight=".232228pt" strokecolor="#646464">
                <v:path arrowok="t"/>
              </v:shape>
            </v:group>
            <v:group style="position:absolute;left:9591;top:654;width:618;height:2" coordorigin="9591,654" coordsize="618,2">
              <v:shape style="position:absolute;left:9591;top:654;width:618;height:2" coordorigin="9591,654" coordsize="618,0" path="m9591,654l10209,654e" filled="f" stroked="t" strokeweight=".696684pt" strokecolor="#5B5B5B">
                <v:path arrowok="t"/>
              </v:shape>
            </v:group>
            <v:group style="position:absolute;left:11416;top:647;width:2;height:2902" coordorigin="11416,647" coordsize="2,2902">
              <v:shape style="position:absolute;left:11416;top:647;width:2;height:2902" coordorigin="11416,647" coordsize="0,2902" path="m11416,3549l11416,647e" filled="f" stroked="t" strokeweight=".696684pt" strokecolor="#646464">
                <v:path arrowok="t"/>
              </v:shape>
            </v:group>
            <v:group style="position:absolute;left:8959;top:1137;width:2;height:496" coordorigin="8959,1137" coordsize="2,496">
              <v:shape style="position:absolute;left:8959;top:1137;width:2;height:496" coordorigin="8959,1137" coordsize="0,496" path="m8959,1633l8959,1137e" filled="f" stroked="t" strokeweight=".232228pt" strokecolor="#000000">
                <v:path arrowok="t"/>
              </v:shape>
            </v:group>
            <v:group style="position:absolute;left:8959;top:1633;width:2;height:477" coordorigin="8959,1633" coordsize="2,477">
              <v:shape style="position:absolute;left:8959;top:1633;width:2;height:477" coordorigin="8959,1633" coordsize="0,477" path="m8959,2109l8959,1633e" filled="f" stroked="t" strokeweight=".232228pt" strokecolor="#5B5B5B">
                <v:path arrowok="t"/>
              </v:shape>
            </v:group>
            <v:group style="position:absolute;left:525;top:2815;width:10901;height:2" coordorigin="525,2815" coordsize="10901,2">
              <v:shape style="position:absolute;left:525;top:2815;width:10901;height:2" coordorigin="525,2815" coordsize="10901,0" path="m525,2815l11426,2815e" filled="f" stroked="t" strokeweight=".696684pt" strokecolor="#5B5B5B">
                <v:path arrowok="t"/>
              </v:shape>
            </v:group>
            <v:group style="position:absolute;left:529;top:3049;width:8458;height:2" coordorigin="529,3049" coordsize="8458,2">
              <v:shape style="position:absolute;left:529;top:3049;width:8458;height:2" coordorigin="529,3049" coordsize="8458,0" path="m529,3049l8987,3049e" filled="f" stroked="t" strokeweight=".696684pt" strokecolor="#575757">
                <v:path arrowok="t"/>
              </v:shape>
            </v:group>
            <v:group style="position:absolute;left:8931;top:3051;width:135;height:2" coordorigin="8931,3051" coordsize="135,2">
              <v:shape style="position:absolute;left:8931;top:3051;width:135;height:2" coordorigin="8931,3051" coordsize="135,0" path="m8931,3051l9066,3051e" filled="f" stroked="t" strokeweight=".464456pt" strokecolor="#484848">
                <v:path arrowok="t"/>
              </v:shape>
            </v:group>
            <v:group style="position:absolute;left:9010;top:3051;width:2415;height:2" coordorigin="9010,3051" coordsize="2415,2">
              <v:shape style="position:absolute;left:9010;top:3051;width:2415;height:2" coordorigin="9010,3051" coordsize="2415,0" path="m9010,3051l11426,3051e" filled="f" stroked="t" strokeweight=".696684pt" strokecolor="#5B5B5B">
                <v:path arrowok="t"/>
              </v:shape>
            </v:group>
            <v:group style="position:absolute;left:525;top:3282;width:10901;height:2" coordorigin="525,3282" coordsize="10901,2">
              <v:shape style="position:absolute;left:525;top:3282;width:10901;height:2" coordorigin="525,3282" coordsize="10901,0" path="m525,3282l11426,3282e" filled="f" stroked="t" strokeweight=".696684pt" strokecolor="#575757">
                <v:path arrowok="t"/>
              </v:shape>
            </v:group>
            <v:group style="position:absolute;left:7102;top:3280;width:2;height:269" coordorigin="7102,3280" coordsize="2,269">
              <v:shape style="position:absolute;left:7102;top:3280;width:2;height:269" coordorigin="7102,3280" coordsize="0,269" path="m7102,3549l7102,3280e" filled="f" stroked="t" strokeweight=".696684pt" strokecolor="#5B5B5B">
                <v:path arrowok="t"/>
              </v:shape>
            </v:group>
            <v:group style="position:absolute;left:3853;top:3275;width:2;height:477" coordorigin="3853,3275" coordsize="2,477">
              <v:shape style="position:absolute;left:3853;top:3275;width:2;height:477" coordorigin="3853,3275" coordsize="0,477" path="m3853,3752l3853,3275e" filled="f" stroked="t" strokeweight=".696684pt" strokecolor="#4F4F4F">
                <v:path arrowok="t"/>
              </v:shape>
            </v:group>
            <v:group style="position:absolute;left:7092;top:3723;width:1867;height:2" coordorigin="7092,3723" coordsize="1867,2">
              <v:shape style="position:absolute;left:7092;top:3723;width:1867;height:2" coordorigin="7092,3723" coordsize="1867,0" path="m7092,3723l8959,3723e" filled="f" stroked="t" strokeweight=".232228pt" strokecolor="#545454">
                <v:path arrowok="t"/>
              </v:shape>
            </v:group>
            <v:group style="position:absolute;left:3850;top:3723;width:3182;height:2" coordorigin="3850,3723" coordsize="3182,2">
              <v:shape style="position:absolute;left:3850;top:3723;width:3182;height:2" coordorigin="3850,3723" coordsize="3182,0" path="m3850,3723l7032,3723e" filled="f" stroked="t" strokeweight=".696684pt" strokecolor="#777777">
                <v:path arrowok="t"/>
              </v:shape>
            </v:group>
            <v:group style="position:absolute;left:6526;top:3719;width:576;height:2" coordorigin="6526,3719" coordsize="576,2">
              <v:shape style="position:absolute;left:6526;top:3719;width:576;height:2" coordorigin="6526,3719" coordsize="576,0" path="m6526,3719l7102,3719e" filled="f" stroked="t" strokeweight=".696684pt" strokecolor="#A0A0A0">
                <v:path arrowok="t"/>
              </v:shape>
            </v:group>
            <v:group style="position:absolute;left:7099;top:3492;width:2;height:269" coordorigin="7099,3492" coordsize="2,269">
              <v:shape style="position:absolute;left:7099;top:3492;width:2;height:269" coordorigin="7099,3492" coordsize="0,269" path="m7099,3761l7099,3492e" filled="f" stroked="t" strokeweight=".464456pt" strokecolor="#484848">
                <v:path arrowok="t"/>
              </v:shape>
            </v:group>
            <v:group style="position:absolute;left:8959;top:3723;width:1273;height:2" coordorigin="8959,3723" coordsize="1273,2">
              <v:shape style="position:absolute;left:8959;top:3723;width:1273;height:2" coordorigin="8959,3723" coordsize="1273,0" path="m8959,3723l10232,3723e" filled="f" stroked="t" strokeweight=".232228pt" strokecolor="#000000">
                <v:path arrowok="t"/>
              </v:shape>
            </v:group>
            <v:group style="position:absolute;left:10232;top:3723;width:1194;height:2" coordorigin="10232,3723" coordsize="1194,2">
              <v:shape style="position:absolute;left:10232;top:3723;width:1194;height:2" coordorigin="10232,3723" coordsize="1194,0" path="m10232,3723l11426,3723e" filled="f" stroked="t" strokeweight=".232228pt" strokecolor="#3B3B3B">
                <v:path arrowok="t"/>
              </v:shape>
            </v:group>
            <v:group style="position:absolute;left:11423;top:3492;width:2;height:264" coordorigin="11423,3492" coordsize="2,264">
              <v:shape style="position:absolute;left:11423;top:3492;width:2;height:264" coordorigin="11423,3492" coordsize="0,264" path="m11423,3757l11423,3492e" filled="f" stroked="t" strokeweight=".464456pt" strokecolor="#484848">
                <v:path arrowok="t"/>
              </v:shape>
            </v:group>
            <v:group style="position:absolute;left:525;top:4037;width:3358;height:2" coordorigin="525,4037" coordsize="3358,2">
              <v:shape style="position:absolute;left:525;top:4037;width:3358;height:2" coordorigin="525,4037" coordsize="3358,0" path="m525,4037l3883,4037e" filled="f" stroked="t" strokeweight=".696684pt" strokecolor="#5B5B5B">
                <v:path arrowok="t"/>
              </v:shape>
            </v:group>
            <v:group style="position:absolute;left:3860;top:3695;width:2;height:354" coordorigin="3860,3695" coordsize="2,354">
              <v:shape style="position:absolute;left:3860;top:3695;width:2;height:354" coordorigin="3860,3695" coordsize="0,354" path="m3860,4049l3860,3695e" filled="f" stroked="t" strokeweight="1.161139pt" strokecolor="#343434">
                <v:path arrowok="t"/>
              </v:shape>
            </v:group>
            <v:group style="position:absolute;left:3813;top:4037;width:1955;height:2" coordorigin="3813,4037" coordsize="1955,2">
              <v:shape style="position:absolute;left:3813;top:4037;width:1955;height:2" coordorigin="3813,4037" coordsize="1955,0" path="m3813,4037l5769,4037e" filled="f" stroked="t" strokeweight=".928911pt" strokecolor="#383838">
                <v:path arrowok="t"/>
              </v:shape>
            </v:group>
            <v:group style="position:absolute;left:5508;top:4040;width:5917;height:2" coordorigin="5508,4040" coordsize="5917,2">
              <v:shape style="position:absolute;left:5508;top:4040;width:5917;height:2" coordorigin="5508,4040" coordsize="5917,0" path="m5508,4040l11426,4040e" filled="f" stroked="t" strokeweight=".696684pt" strokecolor="#5B5B5B">
                <v:path arrowok="t"/>
              </v:shape>
            </v:group>
            <v:group style="position:absolute;left:11426;top:3695;width:2;height:4521" coordorigin="11426,3695" coordsize="2,4521">
              <v:shape style="position:absolute;left:11426;top:3695;width:2;height:4521" coordorigin="11426,3695" coordsize="0,4521" path="m11426,8216l11426,3695e" filled="f" stroked="t" strokeweight=".696684pt" strokecolor="#646464">
                <v:path arrowok="t"/>
              </v:shape>
            </v:group>
            <v:group style="position:absolute;left:529;top:4320;width:8458;height:2" coordorigin="529,4320" coordsize="8458,2">
              <v:shape style="position:absolute;left:529;top:4320;width:8458;height:2" coordorigin="529,4320" coordsize="8458,0" path="m529,4320l8987,4320e" filled="f" stroked="t" strokeweight=".696684pt" strokecolor="#575757">
                <v:path arrowok="t"/>
              </v:shape>
            </v:group>
            <v:group style="position:absolute;left:2411;top:4030;width:2;height:7990" coordorigin="2411,4030" coordsize="2,7990">
              <v:shape style="position:absolute;left:2411;top:4030;width:2;height:7990" coordorigin="2411,4030" coordsize="0,7990" path="m2411,12020l2411,4030e" filled="f" stroked="t" strokeweight=".696684pt" strokecolor="#5B5B5B">
                <v:path arrowok="t"/>
              </v:shape>
            </v:group>
            <v:group style="position:absolute;left:8931;top:4325;width:135;height:2" coordorigin="8931,4325" coordsize="135,2">
              <v:shape style="position:absolute;left:8931;top:4325;width:135;height:2" coordorigin="8931,4325" coordsize="135,0" path="m8931,4325l9066,4325e" filled="f" stroked="t" strokeweight=".464456pt" strokecolor="#444444">
                <v:path arrowok="t"/>
              </v:shape>
            </v:group>
            <v:group style="position:absolute;left:9010;top:4325;width:2420;height:2" coordorigin="9010,4325" coordsize="2420,2">
              <v:shape style="position:absolute;left:9010;top:4325;width:2420;height:2" coordorigin="9010,4325" coordsize="2420,0" path="m9010,4325l11430,4325e" filled="f" stroked="t" strokeweight=".696684pt" strokecolor="#5B5B5B">
                <v:path arrowok="t"/>
              </v:shape>
            </v:group>
            <v:group style="position:absolute;left:2401;top:4561;width:9034;height:2" coordorigin="2401,4561" coordsize="9034,2">
              <v:shape style="position:absolute;left:2401;top:4561;width:9034;height:2" coordorigin="2401,4561" coordsize="9034,0" path="m2401,4561l11435,4561e" filled="f" stroked="t" strokeweight=".696684pt" strokecolor="#5B5B5B">
                <v:path arrowok="t"/>
              </v:shape>
            </v:group>
            <v:group style="position:absolute;left:8931;top:4561;width:135;height:2" coordorigin="8931,4561" coordsize="135,2">
              <v:shape style="position:absolute;left:8931;top:4561;width:135;height:2" coordorigin="8931,4561" coordsize="135,0" path="m8931,4561l9066,4561e" filled="f" stroked="t" strokeweight=".464456pt" strokecolor="#444444">
                <v:path arrowok="t"/>
              </v:shape>
            </v:group>
            <v:group style="position:absolute;left:4891;top:4554;width:2;height:486" coordorigin="4891,4554" coordsize="2,486">
              <v:shape style="position:absolute;left:4891;top:4554;width:2;height:486" coordorigin="4891,4554" coordsize="0,486" path="m4891,5040l4891,4554e" filled="f" stroked="t" strokeweight=".696684pt" strokecolor="#606060">
                <v:path arrowok="t"/>
              </v:shape>
            </v:group>
            <v:group style="position:absolute;left:7710;top:4554;width:2;height:491" coordorigin="7710,4554" coordsize="2,491">
              <v:shape style="position:absolute;left:7710;top:4554;width:2;height:491" coordorigin="7710,4554" coordsize="0,491" path="m7710,5045l7710,4554e" filled="f" stroked="t" strokeweight=".696684pt" strokecolor="#5B5B5B">
                <v:path arrowok="t"/>
              </v:shape>
            </v:group>
            <v:group style="position:absolute;left:7273;top:5012;width:437;height:2" coordorigin="7273,5012" coordsize="437,2">
              <v:shape style="position:absolute;left:7273;top:5012;width:437;height:2" coordorigin="7273,5012" coordsize="437,0" path="m7273,5012l7710,5012e" filled="f" stroked="t" strokeweight=".232228pt" strokecolor="#232323">
                <v:path arrowok="t"/>
              </v:shape>
            </v:group>
            <v:group style="position:absolute;left:4891;top:4950;width:2;height:359" coordorigin="4891,4950" coordsize="2,359">
              <v:shape style="position:absolute;left:4891;top:4950;width:2;height:359" coordorigin="4891,4950" coordsize="0,359" path="m4891,5309l4891,4950e" filled="f" stroked="t" strokeweight=".696684pt" strokecolor="#575757">
                <v:path arrowok="t"/>
              </v:shape>
            </v:group>
            <v:group style="position:absolute;left:4881;top:5293;width:6553;height:2" coordorigin="4881,5293" coordsize="6553,2">
              <v:shape style="position:absolute;left:4881;top:5293;width:6553;height:2" coordorigin="4881,5293" coordsize="6553,0" path="m4881,5293l11435,5293e" filled="f" stroked="t" strokeweight=".696684pt" strokecolor="#575757">
                <v:path arrowok="t"/>
              </v:shape>
            </v:group>
            <v:group style="position:absolute;left:4888;top:5224;width:2;height:1052" coordorigin="4888,5224" coordsize="2,1052">
              <v:shape style="position:absolute;left:4888;top:5224;width:2;height:1052" coordorigin="4888,5224" coordsize="0,1052" path="m4888,6277l4888,5224e" filled="f" stroked="t" strokeweight=".928911pt" strokecolor="#5B5B5B">
                <v:path arrowok="t"/>
              </v:shape>
            </v:group>
            <v:group style="position:absolute;left:4877;top:5540;width:6553;height:2" coordorigin="4877,5540" coordsize="6553,2">
              <v:shape style="position:absolute;left:4877;top:5540;width:6553;height:2" coordorigin="4877,5540" coordsize="6553,0" path="m4877,5540l11430,5540e" filled="f" stroked="t" strokeweight=".696684pt" strokecolor="#575757">
                <v:path arrowok="t"/>
              </v:shape>
            </v:group>
            <v:group style="position:absolute;left:2401;top:5776;width:5327;height:2" coordorigin="2401,5776" coordsize="5327,2">
              <v:shape style="position:absolute;left:2401;top:5776;width:5327;height:2" coordorigin="2401,5776" coordsize="5327,0" path="m2401,5776l7729,5776e" filled="f" stroked="t" strokeweight=".696684pt" strokecolor="#575757">
                <v:path arrowok="t"/>
              </v:shape>
            </v:group>
            <v:group style="position:absolute;left:7431;top:5776;width:4004;height:2" coordorigin="7431,5776" coordsize="4004,2">
              <v:shape style="position:absolute;left:7431;top:5776;width:4004;height:2" coordorigin="7431,5776" coordsize="4004,0" path="m7431,5776l11435,5776e" filled="f" stroked="t" strokeweight=".696684pt" strokecolor="#5B5B5B">
                <v:path arrowok="t"/>
              </v:shape>
            </v:group>
            <v:group style="position:absolute;left:8931;top:5779;width:135;height:2" coordorigin="8931,5779" coordsize="135,2">
              <v:shape style="position:absolute;left:8931;top:5779;width:135;height:2" coordorigin="8931,5779" coordsize="135,0" path="m8931,5779l9066,5779e" filled="f" stroked="t" strokeweight=".464456pt" strokecolor="#484848">
                <v:path arrowok="t"/>
              </v:shape>
            </v:group>
            <v:group style="position:absolute;left:534;top:6015;width:10905;height:2" coordorigin="534,6015" coordsize="10905,2">
              <v:shape style="position:absolute;left:534;top:6015;width:10905;height:2" coordorigin="534,6015" coordsize="10905,0" path="m534,6015l11440,6015e" filled="f" stroked="t" strokeweight=".696684pt" strokecolor="#5B5B5B">
                <v:path arrowok="t"/>
              </v:shape>
            </v:group>
            <v:group style="position:absolute;left:543;top:5970;width:2;height:307" coordorigin="543,5970" coordsize="2,307">
              <v:shape style="position:absolute;left:543;top:5970;width:2;height:307" coordorigin="543,5970" coordsize="0,307" path="m543,6277l543,5970e" filled="f" stroked="t" strokeweight=".696684pt" strokecolor="#545454">
                <v:path arrowok="t"/>
              </v:shape>
            </v:group>
            <v:group style="position:absolute;left:7715;top:6008;width:2;height:708" coordorigin="7715,6008" coordsize="2,708">
              <v:shape style="position:absolute;left:7715;top:6008;width:2;height:708" coordorigin="7715,6008" coordsize="0,708" path="m7715,6715l7715,6008e" filled="f" stroked="t" strokeweight=".696684pt" strokecolor="#5B5B5B">
                <v:path arrowok="t"/>
              </v:shape>
            </v:group>
            <v:group style="position:absolute;left:2401;top:6475;width:9034;height:2" coordorigin="2401,6475" coordsize="9034,2">
              <v:shape style="position:absolute;left:2401;top:6475;width:9034;height:2" coordorigin="2401,6475" coordsize="9034,0" path="m2401,6475l11435,6475e" filled="f" stroked="t" strokeweight=".696684pt" strokecolor="#5B5B5B">
                <v:path arrowok="t"/>
              </v:shape>
            </v:group>
            <v:group style="position:absolute;left:4891;top:6060;width:2;height:444" coordorigin="4891,6060" coordsize="2,444">
              <v:shape style="position:absolute;left:4891;top:6060;width:2;height:444" coordorigin="4891,6060" coordsize="0,444" path="m4891,6503l4891,6060e" filled="f" stroked="t" strokeweight=".464456pt" strokecolor="#575757">
                <v:path arrowok="t"/>
              </v:shape>
            </v:group>
            <v:group style="position:absolute;left:2397;top:6711;width:9038;height:2" coordorigin="2397,6711" coordsize="9038,2">
              <v:shape style="position:absolute;left:2397;top:6711;width:9038;height:2" coordorigin="2397,6711" coordsize="9038,0" path="m2397,6711l11435,6711e" filled="f" stroked="t" strokeweight=".696684pt" strokecolor="#5B5B5B">
                <v:path arrowok="t"/>
              </v:shape>
            </v:group>
            <v:group style="position:absolute;left:4891;top:6432;width:2;height:293" coordorigin="4891,6432" coordsize="2,293">
              <v:shape style="position:absolute;left:4891;top:6432;width:2;height:293" coordorigin="4891,6432" coordsize="0,293" path="m4891,6725l4891,6432e" filled="f" stroked="t" strokeweight=".928911pt" strokecolor="#646464">
                <v:path arrowok="t"/>
              </v:shape>
            </v:group>
            <v:group style="position:absolute;left:534;top:6944;width:10901;height:2" coordorigin="534,6944" coordsize="10901,2">
              <v:shape style="position:absolute;left:534;top:6944;width:10901;height:2" coordorigin="534,6944" coordsize="10901,0" path="m534,6944l11435,6944e" filled="f" stroked="t" strokeweight=".696684pt" strokecolor="#575757">
                <v:path arrowok="t"/>
              </v:shape>
            </v:group>
            <v:group style="position:absolute;left:529;top:7407;width:10905;height:2" coordorigin="529,7407" coordsize="10905,2">
              <v:shape style="position:absolute;left:529;top:7407;width:10905;height:2" coordorigin="529,7407" coordsize="10905,0" path="m529,7407l11435,7407e" filled="f" stroked="t" strokeweight=".696684pt" strokecolor="#5B5B5B">
                <v:path arrowok="t"/>
              </v:shape>
            </v:group>
            <v:group style="position:absolute;left:4891;top:7400;width:2;height:264" coordorigin="4891,7400" coordsize="2,264">
              <v:shape style="position:absolute;left:4891;top:7400;width:2;height:264" coordorigin="4891,7400" coordsize="0,264" path="m4891,7664l4891,7400e" filled="f" stroked="t" strokeweight=".696684pt" strokecolor="#4B4B4B">
                <v:path arrowok="t"/>
              </v:shape>
            </v:group>
            <v:group style="position:absolute;left:4886;top:7645;width:6553;height:2" coordorigin="4886,7645" coordsize="6553,2">
              <v:shape style="position:absolute;left:4886;top:7645;width:6553;height:2" coordorigin="4886,7645" coordsize="6553,0" path="m4886,7645l11440,7645e" filled="f" stroked="t" strokeweight=".696684pt" strokecolor="#5B5B5B">
                <v:path arrowok="t"/>
              </v:shape>
            </v:group>
            <v:group style="position:absolute;left:4895;top:7607;width:2;height:562" coordorigin="4895,7607" coordsize="2,562">
              <v:shape style="position:absolute;left:4895;top:7607;width:2;height:562" coordorigin="4895,7607" coordsize="0,562" path="m4895,8169l4895,7607e" filled="f" stroked="t" strokeweight=".696684pt" strokecolor="#606060">
                <v:path arrowok="t"/>
              </v:shape>
            </v:group>
            <v:group style="position:absolute;left:4886;top:7879;width:6553;height:2" coordorigin="4886,7879" coordsize="6553,2">
              <v:shape style="position:absolute;left:4886;top:7879;width:6553;height:2" coordorigin="4886,7879" coordsize="6553,0" path="m4886,7879l11440,7879e" filled="f" stroked="t" strokeweight=".696684pt" strokecolor="#606060">
                <v:path arrowok="t"/>
              </v:shape>
            </v:group>
            <v:group style="position:absolute;left:539;top:8160;width:10896;height:2" coordorigin="539,8160" coordsize="10896,2">
              <v:shape style="position:absolute;left:539;top:8160;width:10896;height:2" coordorigin="539,8160" coordsize="10896,0" path="m539,8160l11435,8160e" filled="f" stroked="t" strokeweight=".696684pt" strokecolor="#606060">
                <v:path arrowok="t"/>
              </v:shape>
            </v:group>
            <v:group style="position:absolute;left:539;top:9120;width:6586;height:2" coordorigin="539,9120" coordsize="6586,2">
              <v:shape style="position:absolute;left:539;top:9120;width:6586;height:2" coordorigin="539,9120" coordsize="6586,0" path="m539,9120l7125,9120e" filled="f" stroked="t" strokeweight=".696684pt" strokecolor="#606060">
                <v:path arrowok="t"/>
              </v:shape>
            </v:group>
            <v:group style="position:absolute;left:546;top:8825;width:2;height:1704" coordorigin="546,8825" coordsize="2,1704">
              <v:shape style="position:absolute;left:546;top:8825;width:2;height:1704" coordorigin="546,8825" coordsize="0,1704" path="m546,10529l546,8825e" filled="f" stroked="t" strokeweight=".696684pt" strokecolor="#575757">
                <v:path arrowok="t"/>
              </v:shape>
            </v:group>
            <v:group style="position:absolute;left:7069;top:9122;width:232;height:2" coordorigin="7069,9122" coordsize="232,2">
              <v:shape style="position:absolute;left:7069;top:9122;width:232;height:2" coordorigin="7069,9122" coordsize="232,0" path="m7069,9122l7301,9122e" filled="f" stroked="t" strokeweight=".464456pt" strokecolor="#4F4F4F">
                <v:path arrowok="t"/>
              </v:shape>
            </v:group>
            <v:group style="position:absolute;left:7246;top:9122;width:4194;height:2" coordorigin="7246,9122" coordsize="4194,2">
              <v:shape style="position:absolute;left:7246;top:9122;width:4194;height:2" coordorigin="7246,9122" coordsize="4194,0" path="m7246,9122l11440,9122e" filled="f" stroked="t" strokeweight=".696684pt" strokecolor="#5B5B5B">
                <v:path arrowok="t"/>
              </v:shape>
            </v:group>
            <v:group style="position:absolute;left:11435;top:9108;width:2;height:288" coordorigin="11435,9108" coordsize="2,288">
              <v:shape style="position:absolute;left:11435;top:9108;width:2;height:288" coordorigin="11435,9108" coordsize="0,288" path="m11435,9396l11435,9108e" filled="f" stroked="t" strokeweight=".464456pt" strokecolor="#646464">
                <v:path arrowok="t"/>
              </v:shape>
            </v:group>
            <v:group style="position:absolute;left:553;top:9585;width:2;height:264" coordorigin="553,9585" coordsize="2,264">
              <v:shape style="position:absolute;left:553;top:9585;width:2;height:264" coordorigin="553,9585" coordsize="0,264" path="m553,9849l553,9585e" filled="f" stroked="t" strokeweight=".696684pt" strokecolor="#5B5B5B">
                <v:path arrowok="t"/>
              </v:shape>
            </v:group>
            <v:group style="position:absolute;left:11440;top:7442;width:2;height:5668" coordorigin="11440,7442" coordsize="2,5668">
              <v:shape style="position:absolute;left:11440;top:7442;width:2;height:5668" coordorigin="11440,7442" coordsize="0,5668" path="m11440,13110l11440,7442e" filled="f" stroked="t" strokeweight=".696684pt" strokecolor="#646464">
                <v:path arrowok="t"/>
              </v:shape>
            </v:group>
            <v:group style="position:absolute;left:543;top:10031;width:10901;height:2" coordorigin="543,10031" coordsize="10901,2">
              <v:shape style="position:absolute;left:543;top:10031;width:10901;height:2" coordorigin="543,10031" coordsize="10901,0" path="m543,10031l11444,10031e" filled="f" stroked="t" strokeweight=".696684pt" strokecolor="#5B5B5B">
                <v:path arrowok="t"/>
              </v:shape>
            </v:group>
            <v:group style="position:absolute;left:548;top:10274;width:10896;height:2" coordorigin="548,10274" coordsize="10896,2">
              <v:shape style="position:absolute;left:548;top:10274;width:10896;height:2" coordorigin="548,10274" coordsize="10896,0" path="m548,10274l11444,10274e" filled="f" stroked="t" strokeweight=".696684pt" strokecolor="#5B5B5B">
                <v:path arrowok="t"/>
              </v:shape>
            </v:group>
            <v:group style="position:absolute;left:553;top:10005;width:2;height:576" coordorigin="553,10005" coordsize="2,576">
              <v:shape style="position:absolute;left:553;top:10005;width:2;height:576" coordorigin="553,10005" coordsize="0,576" path="m553,10581l553,10005e" filled="f" stroked="t" strokeweight=".696684pt" strokecolor="#646464">
                <v:path arrowok="t"/>
              </v:shape>
            </v:group>
            <v:group style="position:absolute;left:581;top:10555;width:6386;height:2" coordorigin="581,10555" coordsize="6386,2">
              <v:shape style="position:absolute;left:581;top:10555;width:6386;height:2" coordorigin="581,10555" coordsize="6386,0" path="m581,10555l6967,10555e" filled="f" stroked="t" strokeweight=".696684pt" strokecolor="#5B5B5B">
                <v:path arrowok="t"/>
              </v:shape>
            </v:group>
            <v:group style="position:absolute;left:6911;top:10555;width:214;height:2" coordorigin="6911,10555" coordsize="214,2">
              <v:shape style="position:absolute;left:6911;top:10555;width:214;height:2" coordorigin="6911,10555" coordsize="214,0" path="m6911,10555l7125,10555e" filled="f" stroked="t" strokeweight=".464456pt" strokecolor="#3F3F3F">
                <v:path arrowok="t"/>
              </v:shape>
            </v:group>
            <v:group style="position:absolute;left:7037;top:10552;width:4408;height:2" coordorigin="7037,10552" coordsize="4408,2">
              <v:shape style="position:absolute;left:7037;top:10552;width:4408;height:2" coordorigin="7037,10552" coordsize="4408,0" path="m7037,10552l11444,10552e" filled="f" stroked="t" strokeweight=".696684pt" strokecolor="#575757">
                <v:path arrowok="t"/>
              </v:shape>
            </v:group>
            <v:group style="position:absolute;left:2413;top:10510;width:2;height:321" coordorigin="2413,10510" coordsize="2,321">
              <v:shape style="position:absolute;left:2413;top:10510;width:2;height:321" coordorigin="2413,10510" coordsize="0,321" path="m2413,10831l2413,10510e" filled="f" stroked="t" strokeweight=".464456pt" strokecolor="#3F3F3F">
                <v:path arrowok="t"/>
              </v:shape>
            </v:group>
            <v:group style="position:absolute;left:11437;top:10510;width:2;height:321" coordorigin="11437,10510" coordsize="2,321">
              <v:shape style="position:absolute;left:11437;top:10510;width:2;height:321" coordorigin="11437,10510" coordsize="0,321" path="m11437,10831l11437,10510e" filled="f" stroked="t" strokeweight=".464456pt" strokecolor="#4B4B4B">
                <v:path arrowok="t"/>
              </v:shape>
            </v:group>
            <v:group style="position:absolute;left:539;top:11036;width:10905;height:2" coordorigin="539,11036" coordsize="10905,2">
              <v:shape style="position:absolute;left:539;top:11036;width:10905;height:2" coordorigin="539,11036" coordsize="10905,0" path="m539,11036l11444,11036e" filled="f" stroked="t" strokeweight=".696684pt" strokecolor="#5B5B5B">
                <v:path arrowok="t"/>
              </v:shape>
            </v:group>
            <v:group style="position:absolute;left:550;top:10982;width:2;height:5262" coordorigin="550,10982" coordsize="2,5262">
              <v:shape style="position:absolute;left:550;top:10982;width:2;height:5262" coordorigin="550,10982" coordsize="0,5262" path="m550,16244l550,10982e" filled="f" stroked="t" strokeweight=".696684pt" strokecolor="#606060">
                <v:path arrowok="t"/>
              </v:shape>
            </v:group>
            <v:group style="position:absolute;left:543;top:11272;width:8444;height:2" coordorigin="543,11272" coordsize="8444,2">
              <v:shape style="position:absolute;left:543;top:11272;width:8444;height:2" coordorigin="543,11272" coordsize="8444,0" path="m543,11272l8987,11272e" filled="f" stroked="t" strokeweight=".696684pt" strokecolor="#5B5B5B">
                <v:path arrowok="t"/>
              </v:shape>
            </v:group>
            <v:group style="position:absolute;left:8931;top:11272;width:135;height:2" coordorigin="8931,11272" coordsize="135,2">
              <v:shape style="position:absolute;left:8931;top:11272;width:135;height:2" coordorigin="8931,11272" coordsize="135,0" path="m8931,11272l9066,11272e" filled="f" stroked="t" strokeweight=".464456pt" strokecolor="#3F3F3F">
                <v:path arrowok="t"/>
              </v:shape>
            </v:group>
            <v:group style="position:absolute;left:9010;top:11272;width:2438;height:2" coordorigin="9010,11272" coordsize="2438,2">
              <v:shape style="position:absolute;left:9010;top:11272;width:2438;height:2" coordorigin="9010,11272" coordsize="2438,0" path="m9010,11272l11449,11272e" filled="f" stroked="t" strokeweight=".696684pt" strokecolor="#606060">
                <v:path arrowok="t"/>
              </v:shape>
            </v:group>
            <v:group style="position:absolute;left:539;top:11513;width:10910;height:2" coordorigin="539,11513" coordsize="10910,2">
              <v:shape style="position:absolute;left:539;top:11513;width:10910;height:2" coordorigin="539,11513" coordsize="10910,0" path="m539,11513l11449,11513e" filled="f" stroked="t" strokeweight=".696684pt" strokecolor="#606060">
                <v:path arrowok="t"/>
              </v:shape>
            </v:group>
            <v:group style="position:absolute;left:1340;top:11265;width:2;height:3469" coordorigin="1340,11265" coordsize="2,3469">
              <v:shape style="position:absolute;left:1340;top:11265;width:2;height:3469" coordorigin="1340,11265" coordsize="0,3469" path="m1340,14733l1340,11265e" filled="f" stroked="t" strokeweight=".696684pt" strokecolor="#575757">
                <v:path arrowok="t"/>
              </v:shape>
            </v:group>
            <v:group style="position:absolute;left:7283;top:11029;width:2;height:5153" coordorigin="7283,11029" coordsize="2,5153">
              <v:shape style="position:absolute;left:7283;top:11029;width:2;height:5153" coordorigin="7283,11029" coordsize="0,5153" path="m7283,16182l7283,11029e" filled="f" stroked="t" strokeweight=".696684pt" strokecolor="#606060">
                <v:path arrowok="t"/>
              </v:shape>
            </v:group>
            <v:group style="position:absolute;left:1760;top:11265;width:2;height:4979" coordorigin="1760,11265" coordsize="2,4979">
              <v:shape style="position:absolute;left:1760;top:11265;width:2;height:4979" coordorigin="1760,11265" coordsize="0,4979" path="m1760,16244l1760,11265e" filled="f" stroked="t" strokeweight=".696684pt" strokecolor="#575757">
                <v:path arrowok="t"/>
              </v:shape>
            </v:group>
            <v:group style="position:absolute;left:11442;top:11826;width:2;height:859" coordorigin="11442,11826" coordsize="2,859">
              <v:shape style="position:absolute;left:11442;top:11826;width:2;height:859" coordorigin="11442,11826" coordsize="0,859" path="m11442,12685l11442,11826e" filled="f" stroked="t" strokeweight=".696684pt" strokecolor="#646464">
                <v:path arrowok="t"/>
              </v:shape>
            </v:group>
            <v:group style="position:absolute;left:1760;top:12185;width:2;height:250" coordorigin="1760,12185" coordsize="2,250">
              <v:shape style="position:absolute;left:1760;top:12185;width:2;height:250" coordorigin="1760,12185" coordsize="0,250" path="m1760,12435l1760,12185e" filled="f" stroked="t" strokeweight=".464456pt" strokecolor="#3F3F3F">
                <v:path arrowok="t"/>
              </v:shape>
            </v:group>
            <v:group style="position:absolute;left:2413;top:11963;width:2;height:2770" coordorigin="2413,11963" coordsize="2,2770">
              <v:shape style="position:absolute;left:2413;top:11963;width:2;height:2770" coordorigin="2413,11963" coordsize="0,2770" path="m2413,14733l2413,11963e" filled="f" stroked="t" strokeweight=".464456pt" strokecolor="#545454">
                <v:path arrowok="t"/>
              </v:shape>
            </v:group>
            <v:group style="position:absolute;left:7285;top:12629;width:2;height:481" coordorigin="7285,12629" coordsize="2,481">
              <v:shape style="position:absolute;left:7285;top:12629;width:2;height:481" coordorigin="7285,12629" coordsize="0,481" path="m7285,13110l7285,12629e" filled="f" stroked="t" strokeweight=".696684pt" strokecolor="#646464">
                <v:path arrowok="t"/>
              </v:shape>
            </v:group>
            <v:group style="position:absolute;left:2982;top:13436;width:2150;height:2" coordorigin="2982,13436" coordsize="2150,2">
              <v:shape style="position:absolute;left:2982;top:13436;width:2150;height:2" coordorigin="2982,13436" coordsize="2150,0" path="m2982,13436l5132,13436e" filled="f" stroked="t" strokeweight=".232228pt" strokecolor="#1857CC">
                <v:path arrowok="t"/>
              </v:shape>
            </v:group>
            <v:group style="position:absolute;left:2387;top:13436;width:595;height:2" coordorigin="2387,13436" coordsize="595,2">
              <v:shape style="position:absolute;left:2387;top:13436;width:595;height:2" coordorigin="2387,13436" coordsize="595,0" path="m2387,13436l2982,13436e" filled="f" stroked="t" strokeweight=".232228pt" strokecolor="#607497">
                <v:path arrowok="t"/>
              </v:shape>
            </v:group>
            <v:group style="position:absolute;left:11442;top:13053;width:2;height:2445" coordorigin="11442,13053" coordsize="2,2445">
              <v:shape style="position:absolute;left:11442;top:13053;width:2;height:2445" coordorigin="11442,13053" coordsize="0,2445" path="m11442,15498l11442,13053e" filled="f" stroked="t" strokeweight=".464456pt" strokecolor="#606060">
                <v:path arrowok="t"/>
              </v:shape>
            </v:group>
            <v:group style="position:absolute;left:543;top:13568;width:1876;height:2" coordorigin="543,13568" coordsize="1876,2">
              <v:shape style="position:absolute;left:543;top:13568;width:1876;height:2" coordorigin="543,13568" coordsize="1876,0" path="m543,13568l2420,13568e" filled="f" stroked="t" strokeweight=".696684pt" strokecolor="#606060">
                <v:path arrowok="t"/>
              </v:shape>
            </v:group>
            <v:group style="position:absolute;left:2420;top:13530;width:2;height:123" coordorigin="2420,13530" coordsize="2,123">
              <v:shape style="position:absolute;left:2420;top:13530;width:2;height:123" coordorigin="2420,13530" coordsize="0,123" path="m2420,13653l2420,13530e" filled="f" stroked="t" strokeweight=".464456pt" strokecolor="#3F3F3F">
                <v:path arrowok="t"/>
              </v:shape>
            </v:group>
            <v:group style="position:absolute;left:548;top:13596;width:2;height:151" coordorigin="548,13596" coordsize="2,151">
              <v:shape style="position:absolute;left:548;top:13596;width:2;height:151" coordorigin="548,13596" coordsize="0,151" path="m548,13747l548,13596e" filled="f" stroked="t" strokeweight=".464456pt" strokecolor="#3F3F3F">
                <v:path arrowok="t"/>
              </v:shape>
            </v:group>
            <v:group style="position:absolute;left:7287;top:13596;width:2;height:151" coordorigin="7287,13596" coordsize="2,151">
              <v:shape style="position:absolute;left:7287;top:13596;width:2;height:151" coordorigin="7287,13596" coordsize="0,151" path="m7287,13747l7287,13596e" filled="f" stroked="t" strokeweight=".464456pt" strokecolor="#3F3F3F">
                <v:path arrowok="t"/>
              </v:shape>
            </v:group>
            <v:group style="position:absolute;left:7294;top:11562;width:2;height:4681" coordorigin="7294,11562" coordsize="2,4681">
              <v:shape style="position:absolute;left:7294;top:11562;width:2;height:4681" coordorigin="7294,11562" coordsize="0,4681" path="m7294,16244l7294,11562e" filled="f" stroked="t" strokeweight=".696684pt" strokecolor="#606060">
                <v:path arrowok="t"/>
              </v:shape>
            </v:group>
            <v:group style="position:absolute;left:548;top:14450;width:2;height:156" coordorigin="548,14450" coordsize="2,156">
              <v:shape style="position:absolute;left:548;top:14450;width:2;height:156" coordorigin="548,14450" coordsize="0,156" path="m548,14606l548,14450e" filled="f" stroked="t" strokeweight=".464456pt" strokecolor="#444444">
                <v:path arrowok="t"/>
              </v:shape>
            </v:group>
            <v:group style="position:absolute;left:1760;top:14422;width:2;height:184" coordorigin="1760,14422" coordsize="2,184">
              <v:shape style="position:absolute;left:1760;top:14422;width:2;height:184" coordorigin="1760,14422" coordsize="0,184" path="m1760,14606l1760,14422e" filled="f" stroked="t" strokeweight=".928911pt" strokecolor="#6B6B6B">
                <v:path arrowok="t"/>
              </v:shape>
            </v:group>
            <v:group style="position:absolute;left:1342;top:14677;width:2;height:184" coordorigin="1342,14677" coordsize="2,184">
              <v:shape style="position:absolute;left:1342;top:14677;width:2;height:184" coordorigin="1342,14677" coordsize="0,184" path="m1342,14861l1342,14677e" filled="f" stroked="t" strokeweight=".464456pt" strokecolor="#484848">
                <v:path arrowok="t"/>
              </v:shape>
            </v:group>
            <v:group style="position:absolute;left:2417;top:14677;width:2;height:184" coordorigin="2417,14677" coordsize="2,184">
              <v:shape style="position:absolute;left:2417;top:14677;width:2;height:184" coordorigin="2417,14677" coordsize="0,184" path="m2417,14861l2417,14677e" filled="f" stroked="t" strokeweight=".232228pt" strokecolor="#444444">
                <v:path arrowok="t"/>
              </v:shape>
            </v:group>
            <v:group style="position:absolute;left:548;top:14804;width:2;height:137" coordorigin="548,14804" coordsize="2,137">
              <v:shape style="position:absolute;left:548;top:14804;width:2;height:137" coordorigin="548,14804" coordsize="0,137" path="m548,14941l548,14804e" filled="f" stroked="t" strokeweight=".464456pt" strokecolor="#3F3F3F">
                <v:path arrowok="t"/>
              </v:shape>
            </v:group>
            <v:group style="position:absolute;left:1345;top:14804;width:2;height:1439" coordorigin="1345,14804" coordsize="2,1439">
              <v:shape style="position:absolute;left:1345;top:14804;width:2;height:1439" coordorigin="1345,14804" coordsize="0,1439" path="m1345,16244l1345,14804e" filled="f" stroked="t" strokeweight=".696684pt" strokecolor="#646464">
                <v:path arrowok="t"/>
              </v:shape>
            </v:group>
            <v:group style="position:absolute;left:2415;top:14804;width:2;height:694" coordorigin="2415,14804" coordsize="2,694">
              <v:shape style="position:absolute;left:2415;top:14804;width:2;height:694" coordorigin="2415,14804" coordsize="0,694" path="m2415,15498l2415,14804e" filled="f" stroked="t" strokeweight=".464456pt" strokecolor="#5B5B5B">
                <v:path arrowok="t"/>
              </v:shape>
            </v:group>
            <v:group style="position:absolute;left:1765;top:14884;width:2;height:160" coordorigin="1765,14884" coordsize="2,160">
              <v:shape style="position:absolute;left:1765;top:14884;width:2;height:160" coordorigin="1765,14884" coordsize="0,160" path="m1765,15045l1765,14884e" filled="f" stroked="t" strokeweight=".464456pt" strokecolor="#484848">
                <v:path arrowok="t"/>
              </v:shape>
            </v:group>
            <v:group style="position:absolute;left:7292;top:14771;width:2;height:387" coordorigin="7292,14771" coordsize="2,387">
              <v:shape style="position:absolute;left:7292;top:14771;width:2;height:387" coordorigin="7292,14771" coordsize="0,387" path="m7292,15158l7292,14771e" filled="f" stroked="t" strokeweight=".464456pt" strokecolor="#5B5B5B">
                <v:path arrowok="t"/>
              </v:shape>
            </v:group>
            <v:group style="position:absolute;left:2415;top:15861;width:2;height:378" coordorigin="2415,15861" coordsize="2,378">
              <v:shape style="position:absolute;left:2415;top:15861;width:2;height:378" coordorigin="2415,15861" coordsize="0,378" path="m2415,16239l2415,15861e" filled="f" stroked="t" strokeweight=".232228pt" strokecolor="#4F4F4F">
                <v:path arrowok="t"/>
              </v:shape>
            </v:group>
            <v:group style="position:absolute;left:539;top:16232;width:10910;height:2" coordorigin="539,16232" coordsize="10910,2">
              <v:shape style="position:absolute;left:539;top:16232;width:10910;height:2" coordorigin="539,16232" coordsize="10910,0" path="m539,16232l11449,16232e" filled="f" stroked="t" strokeweight=".696684pt" strokecolor="#676767">
                <v:path arrowok="t"/>
              </v:shape>
            </v:group>
            <v:group style="position:absolute;left:5910;top:3494;width:2;height:709" coordorigin="5910,3494" coordsize="2,709">
              <v:shape style="position:absolute;left:5910;top:3494;width:2;height:709" coordorigin="5910,3494" coordsize="0,709" path="m5910,4204l5910,3494e" filled="f" stroked="t" strokeweight="1.48528pt" strokecolor="#D3D4D4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F2F"/>
          <w:spacing w:val="0"/>
          <w:w w:val="101"/>
        </w:rPr>
        <w:t>Çavuşu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516" w:right="-20"/>
        <w:jc w:val="left"/>
        <w:rPr>
          <w:rFonts w:ascii="Times New Roman" w:hAnsi="Times New Roman" w:cs="Times New Roman" w:eastAsia="Times New Roman"/>
          <w:sz w:val="6"/>
          <w:szCs w:val="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6"/>
          <w:szCs w:val="6"/>
          <w:color w:val="606062"/>
          <w:spacing w:val="-3"/>
          <w:w w:val="92"/>
          <w:b/>
          <w:bCs/>
        </w:rPr>
        <w:t>\</w:t>
      </w:r>
      <w:r>
        <w:rPr>
          <w:rFonts w:ascii="Times New Roman" w:hAnsi="Times New Roman" w:cs="Times New Roman" w:eastAsia="Times New Roman"/>
          <w:sz w:val="6"/>
          <w:szCs w:val="6"/>
          <w:color w:val="2D2F2F"/>
          <w:spacing w:val="-12"/>
          <w:w w:val="92"/>
          <w:b/>
          <w:bCs/>
        </w:rPr>
        <w:t>'</w:t>
      </w:r>
      <w:r>
        <w:rPr>
          <w:rFonts w:ascii="Times New Roman" w:hAnsi="Times New Roman" w:cs="Times New Roman" w:eastAsia="Times New Roman"/>
          <w:sz w:val="6"/>
          <w:szCs w:val="6"/>
          <w:color w:val="606062"/>
          <w:spacing w:val="1"/>
          <w:w w:val="92"/>
          <w:b/>
          <w:bCs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2D2F2F"/>
          <w:spacing w:val="0"/>
          <w:w w:val="92"/>
          <w:b/>
          <w:bCs/>
        </w:rPr>
        <w:t>ll'f",'j{</w:t>
      </w:r>
      <w:r>
        <w:rPr>
          <w:rFonts w:ascii="Times New Roman" w:hAnsi="Times New Roman" w:cs="Times New Roman" w:eastAsia="Times New Roman"/>
          <w:sz w:val="6"/>
          <w:szCs w:val="6"/>
          <w:color w:val="2D2F2F"/>
          <w:spacing w:val="0"/>
          <w:w w:val="92"/>
          <w:b/>
          <w:bCs/>
        </w:rPr>
        <w:t>           </w:t>
      </w:r>
      <w:r>
        <w:rPr>
          <w:rFonts w:ascii="Times New Roman" w:hAnsi="Times New Roman" w:cs="Times New Roman" w:eastAsia="Times New Roman"/>
          <w:sz w:val="6"/>
          <w:szCs w:val="6"/>
          <w:color w:val="2D2F2F"/>
          <w:spacing w:val="9"/>
          <w:w w:val="92"/>
          <w:b/>
          <w:bCs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505050"/>
          <w:spacing w:val="0"/>
          <w:w w:val="163"/>
        </w:rPr>
        <w:t>.,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572.209473pt;margin-top:18.116333pt;width:.1pt;height:11.562131pt;mso-position-horizontal-relative:page;mso-position-vertical-relative:paragraph;z-index:-15679" coordorigin="11444,362" coordsize="2,231">
            <v:shape style="position:absolute;left:11444;top:362;width:2;height:231" coordorigin="11444,362" coordsize="0,231" path="m11444,594l11444,362e" filled="f" stroked="t" strokeweight=".464456pt" strokecolor="#7C7C7C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8"/>
          <w:szCs w:val="18"/>
          <w:color w:val="7E8080"/>
          <w:spacing w:val="-19"/>
          <w:w w:val="128"/>
        </w:rPr>
        <w:t>.</w:t>
      </w:r>
      <w:r>
        <w:rPr>
          <w:rFonts w:ascii="Arial" w:hAnsi="Arial" w:cs="Arial" w:eastAsia="Arial"/>
          <w:sz w:val="18"/>
          <w:szCs w:val="18"/>
          <w:color w:val="BABABA"/>
          <w:spacing w:val="0"/>
          <w:w w:val="76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400" w:right="360"/>
          <w:cols w:num="2" w:equalWidth="0">
            <w:col w:w="6493" w:space="2081"/>
            <w:col w:w="2586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6" w:lineRule="auto"/>
        <w:ind w:left="3680" w:right="4222" w:firstLine="-114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2.17799pt;margin-top:-16.029314pt;width:19.486951pt;height:52.5pt;mso-position-horizontal-relative:page;mso-position-vertical-relative:paragraph;z-index:-15670" type="#_x0000_t202" filled="f" stroked="f">
            <v:textbox inset="0,0,0,0">
              <w:txbxContent>
                <w:p>
                  <w:pPr>
                    <w:spacing w:before="0" w:after="0" w:line="1050" w:lineRule="exact"/>
                    <w:ind w:right="-198"/>
                    <w:jc w:val="left"/>
                    <w:rPr>
                      <w:rFonts w:ascii="Arial" w:hAnsi="Arial" w:cs="Arial" w:eastAsia="Arial"/>
                      <w:sz w:val="105"/>
                      <w:szCs w:val="105"/>
                    </w:rPr>
                  </w:pPr>
                  <w:rPr/>
                  <w:r>
                    <w:rPr>
                      <w:rFonts w:ascii="Arial" w:hAnsi="Arial" w:cs="Arial" w:eastAsia="Arial"/>
                      <w:sz w:val="105"/>
                      <w:szCs w:val="105"/>
                      <w:color w:val="2B2B2B"/>
                      <w:spacing w:val="0"/>
                      <w:w w:val="133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105"/>
                      <w:szCs w:val="10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4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3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1"/>
          <w:w w:val="104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11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5" w:lineRule="exact"/>
        <w:ind w:left="799" w:right="-20"/>
        <w:jc w:val="left"/>
        <w:tabs>
          <w:tab w:pos="31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76"/>
          <w:position w:val="1"/>
        </w:rPr>
        <w:t>!ZMIR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-1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3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60" w:lineRule="exact"/>
        <w:ind w:left="552" w:right="-20"/>
        <w:jc w:val="left"/>
        <w:tabs>
          <w:tab w:pos="43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.973206pt;margin-top:7.713938pt;width:43.120838pt;height:9pt;mso-position-horizontal-relative:page;mso-position-vertical-relative:paragraph;z-index:-15669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2B2B2B"/>
                      <w:spacing w:val="0"/>
                      <w:w w:val="79"/>
                    </w:rPr>
                    <w:t>BELE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2B2B2B"/>
                      <w:spacing w:val="0"/>
                      <w:w w:val="79"/>
                    </w:rPr>
                    <w:t>D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2B2B2B"/>
                      <w:spacing w:val="29"/>
                      <w:w w:val="79"/>
                    </w:rPr>
                    <w:t> 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2B2B2B"/>
                      <w:spacing w:val="0"/>
                      <w:w w:val="79"/>
                    </w:rPr>
                    <w:t>YESI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78"/>
          <w:b/>
          <w:bCs/>
          <w:position w:val="6"/>
        </w:rPr>
        <w:t>BÜYÜK</w:t>
      </w:r>
      <w:r>
        <w:rPr>
          <w:rFonts w:ascii="Arial" w:hAnsi="Arial" w:cs="Arial" w:eastAsia="Arial"/>
          <w:sz w:val="19"/>
          <w:szCs w:val="19"/>
          <w:color w:val="2B2B2B"/>
          <w:spacing w:val="1"/>
          <w:w w:val="78"/>
          <w:b/>
          <w:bCs/>
          <w:position w:val="6"/>
        </w:rPr>
        <w:t> 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78"/>
          <w:b/>
          <w:bCs/>
          <w:position w:val="6"/>
        </w:rPr>
        <w:t>EHIA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  <w:b/>
          <w:bCs/>
          <w:position w:val="6"/>
        </w:rPr>
        <w:tab/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  <w:b/>
          <w:bCs/>
          <w:position w:val="6"/>
        </w:rPr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-1"/>
        </w:rPr>
        <w:t>YANGIN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40" w:after="0" w:line="240" w:lineRule="auto"/>
        <w:ind w:left="106" w:right="-20"/>
        <w:jc w:val="left"/>
        <w:tabs>
          <w:tab w:pos="1500" w:val="left"/>
          <w:tab w:pos="3020" w:val="left"/>
          <w:tab w:pos="5360" w:val="left"/>
          <w:tab w:pos="7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</w:rPr>
        <w:t>[Qla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w w:val="10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22.05.20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4"/>
        </w:rPr>
        <w:t>:ı5:30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6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eı: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0537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593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26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37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56" w:lineRule="auto"/>
        <w:ind w:left="125" w:right="3249"/>
        <w:jc w:val="left"/>
        <w:tabs>
          <w:tab w:pos="1500" w:val="left"/>
          <w:tab w:pos="3020" w:val="left"/>
          <w:tab w:pos="4380" w:val="left"/>
          <w:tab w:pos="5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22.05.20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8"/>
          <w:w w:val="3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9"/>
          <w:position w:val="0"/>
        </w:rPr>
        <w:t>KayıtNo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6"/>
          <w:position w:val="0"/>
        </w:rPr>
        <w:t>:3372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5"/>
          <w:w w:val="136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9"/>
          <w:position w:val="0"/>
        </w:rPr>
        <w:t>Bild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99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5"/>
          <w:w w:val="128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5"/>
          <w:position w:val="0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  <w:position w:val="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7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Alaetti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  <w:position w:val="0"/>
        </w:rPr>
        <w:t>ÇELİK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Camyuva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sitesi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  <w:position w:val="0"/>
        </w:rPr>
        <w:t>URLA/İZMİR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25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Doğn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4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Siririkent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mah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4246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No:40/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100"/>
        </w:rPr>
        <w:t>yan</w: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100"/>
        </w:rPr>
        <w:t>ı</w:t>
      </w:r>
      <w:r>
        <w:rPr>
          <w:rFonts w:ascii="Arial" w:hAnsi="Arial" w:cs="Arial" w:eastAsia="Arial"/>
          <w:sz w:val="16"/>
          <w:szCs w:val="16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</w:rPr>
        <w:t>URLA/İZMİR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11" w:right="-20"/>
        <w:jc w:val="left"/>
        <w:tabs>
          <w:tab w:pos="1500" w:val="left"/>
          <w:tab w:pos="3960" w:val="left"/>
          <w:tab w:pos="7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4"/>
        </w:rPr>
        <w:t>IYangı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ngını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SINIF!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69" w:lineRule="exact"/>
        <w:ind w:left="111" w:right="-20"/>
        <w:jc w:val="left"/>
        <w:tabs>
          <w:tab w:pos="346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7"/>
          <w:position w:val="3"/>
        </w:rPr>
        <w:t>[Yangı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7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97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  <w:position w:val="3"/>
        </w:rPr>
        <w:t>Binad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2"/>
          <w:w w:val="105"/>
          <w:position w:val="3"/>
        </w:rPr>
        <w:t>a</w:t>
      </w:r>
      <w:r>
        <w:rPr>
          <w:rFonts w:ascii="Arial" w:hAnsi="Arial" w:cs="Arial" w:eastAsia="Arial"/>
          <w:sz w:val="19"/>
          <w:szCs w:val="19"/>
          <w:color w:val="2B2B2B"/>
          <w:spacing w:val="1"/>
          <w:w w:val="274"/>
          <w:position w:val="3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2"/>
          <w:position w:val="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1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4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9"/>
          <w:position w:val="4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0"/>
          <w:w w:val="89"/>
          <w:position w:val="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9"/>
          <w:position w:val="4"/>
        </w:rPr>
        <w:t>apını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9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89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0"/>
          <w:w w:val="100"/>
          <w:position w:val="4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4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4"/>
        </w:rPr>
        <w:t>[Kullanım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  <w:position w:val="-4"/>
        </w:rPr>
        <w:t>Traktör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2" w:lineRule="exact"/>
        <w:ind w:left="347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60.727295pt;margin-top:6.117214pt;width:8.206785pt;height:15.5pt;mso-position-horizontal-relative:page;mso-position-vertical-relative:paragraph;z-index:-15668" type="#_x0000_t202" filled="f" stroked="f">
            <v:textbox inset="0,0,0,0">
              <w:txbxContent>
                <w:p>
                  <w:pPr>
                    <w:spacing w:before="0" w:after="0" w:line="310" w:lineRule="exact"/>
                    <w:ind w:right="-86"/>
                    <w:jc w:val="left"/>
                    <w:rPr>
                      <w:rFonts w:ascii="Times New Roman" w:hAnsi="Times New Roman" w:cs="Times New Roman" w:eastAsia="Times New Roman"/>
                      <w:sz w:val="31"/>
                      <w:szCs w:val="3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3D3D3D"/>
                      <w:spacing w:val="0"/>
                      <w:w w:val="52"/>
                    </w:rPr>
                    <w:t>lY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8"/>
        </w:rPr>
        <w:t>\Betonarme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9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8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8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8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8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8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6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0"/>
          <w:w w:val="96"/>
          <w:position w:val="-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542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8" w:lineRule="exact"/>
        <w:ind w:left="4316" w:right="-20"/>
        <w:jc w:val="left"/>
        <w:tabs>
          <w:tab w:pos="4900" w:val="left"/>
          <w:tab w:pos="5400" w:val="left"/>
          <w:tab w:pos="6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2B2B2B"/>
          <w:spacing w:val="0"/>
          <w:w w:val="53"/>
          <w:position w:val="-1"/>
        </w:rPr>
        <w:t>1</w:t>
      </w:r>
      <w:r>
        <w:rPr>
          <w:rFonts w:ascii="Arial" w:hAnsi="Arial" w:cs="Arial" w:eastAsia="Arial"/>
          <w:sz w:val="18"/>
          <w:szCs w:val="18"/>
          <w:color w:val="2B2B2B"/>
          <w:spacing w:val="-20"/>
          <w:w w:val="53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2B2B2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8"/>
          <w:szCs w:val="18"/>
          <w:color w:val="2B2B2B"/>
          <w:spacing w:val="0"/>
          <w:w w:val="100"/>
          <w:position w:val="-1"/>
        </w:rPr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53"/>
          <w:position w:val="0"/>
        </w:rPr>
        <w:t>1</w:t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939193"/>
          <w:spacing w:val="0"/>
          <w:w w:val="53"/>
          <w:position w:val="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93919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93919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9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9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37"/>
          <w:position w:val="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4"/>
          <w:w w:val="137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8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  <w:position w:val="9"/>
        </w:rPr>
        <w:t>5:46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111" w:right="-20"/>
        <w:jc w:val="left"/>
        <w:tabs>
          <w:tab w:pos="2040" w:val="left"/>
          <w:tab w:pos="5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5"/>
        </w:rPr>
        <w:t>[Yana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Tayfu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ERHAN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2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Tayfu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ERHAN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3" w:after="0" w:line="210" w:lineRule="exact"/>
        <w:ind w:left="20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"/>
          <w:w w:val="32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Mitat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-1"/>
        </w:rPr>
        <w:t>ERAK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7" w:lineRule="exact"/>
        <w:ind w:left="2028" w:right="-20"/>
        <w:jc w:val="left"/>
        <w:tabs>
          <w:tab w:pos="4540" w:val="left"/>
          <w:tab w:pos="7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5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</w:rPr>
        <w:t> </w:t>
      </w:r>
      <w:r>
        <w:rPr>
          <w:rFonts w:ascii="Arial" w:hAnsi="Arial" w:cs="Arial" w:eastAsia="Arial"/>
          <w:sz w:val="27"/>
          <w:szCs w:val="27"/>
          <w:color w:val="2B2B2B"/>
          <w:spacing w:val="0"/>
          <w:w w:val="239"/>
        </w:rPr>
        <w:t>ı</w:t>
      </w:r>
      <w:r>
        <w:rPr>
          <w:rFonts w:ascii="Arial" w:hAnsi="Arial" w:cs="Arial" w:eastAsia="Arial"/>
          <w:sz w:val="27"/>
          <w:szCs w:val="27"/>
          <w:color w:val="2B2B2B"/>
          <w:spacing w:val="0"/>
          <w:w w:val="100"/>
        </w:rPr>
        <w:tab/>
      </w:r>
      <w:r>
        <w:rPr>
          <w:rFonts w:ascii="Arial" w:hAnsi="Arial" w:cs="Arial" w:eastAsia="Arial"/>
          <w:sz w:val="27"/>
          <w:szCs w:val="27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5: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20"/>
          <w:position w:val="-1"/>
        </w:rPr>
        <w:t>rarı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2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5"/>
          <w:w w:val="12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20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0"/>
          <w:w w:val="12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20"/>
          <w:position w:val="-1"/>
        </w:rPr>
        <w:t>ı5:43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left="125"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246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8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7"/>
          <w:position w:val="0"/>
        </w:rPr>
        <w:t>6154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34" w:right="-20"/>
        <w:jc w:val="left"/>
        <w:tabs>
          <w:tab w:pos="4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Elek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5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left="4531" w:right="447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w w:val="9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2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27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8"/>
          <w:w w:val="12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4519" w:right="411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033" w:right="-20"/>
        <w:jc w:val="left"/>
        <w:tabs>
          <w:tab w:pos="4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8"/>
        </w:rPr>
        <w:t>!Personel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5"/>
          <w:w w:val="9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5"/>
        </w:rPr>
        <w:t>jDoğalgaz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34" w:right="-20"/>
        <w:jc w:val="left"/>
        <w:tabs>
          <w:tab w:pos="2080" w:val="left"/>
          <w:tab w:pos="4540" w:val="left"/>
          <w:tab w:pos="7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224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3"/>
          <w:w w:val="125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B8BDC1"/>
          <w:spacing w:val="2"/>
          <w:w w:val="36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rdımcı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39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3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0"/>
          <w:w w:val="13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06" w:lineRule="exact"/>
        <w:ind w:left="334"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.mi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!Dönüş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3" w:lineRule="exact"/>
        <w:ind w:left="20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3D3D3D"/>
          <w:w w:val="66"/>
        </w:rPr>
        <w:t>l</w:t>
      </w:r>
      <w:r>
        <w:rPr>
          <w:rFonts w:ascii="Arial" w:hAnsi="Arial" w:cs="Arial" w:eastAsia="Arial"/>
          <w:sz w:val="27"/>
          <w:szCs w:val="27"/>
          <w:color w:val="3D3D3D"/>
          <w:spacing w:val="-4"/>
          <w:w w:val="6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ardıma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97" w:lineRule="exact"/>
        <w:ind w:left="20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-2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3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4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0" w:lineRule="exact"/>
        <w:ind w:left="120"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3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30"/>
          <w:szCs w:val="30"/>
          <w:color w:val="3D3D3D"/>
          <w:spacing w:val="0"/>
          <w:w w:val="5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3D3D3D"/>
          <w:spacing w:val="4"/>
          <w:w w:val="5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6" w:lineRule="exact"/>
        <w:ind w:left="120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70"/>
        </w:rPr>
        <w:t>[Q_uruın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13" w:after="0" w:line="240" w:lineRule="auto"/>
        <w:ind w:left="4571" w:right="381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91" w:lineRule="exact"/>
        <w:ind w:left="134" w:right="-20"/>
        <w:jc w:val="left"/>
        <w:tabs>
          <w:tab w:pos="2040" w:val="left"/>
          <w:tab w:pos="4600" w:val="left"/>
          <w:tab w:pos="6440" w:val="left"/>
          <w:tab w:pos="79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4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4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2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4"/>
          <w:w w:val="112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2"/>
          <w:position w:val="-4"/>
        </w:rPr>
        <w:t>IKöpükKg.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2"/>
          <w:position w:val="-4"/>
        </w:rPr>
        <w:t>lK.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112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0"/>
          <w:w w:val="112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2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2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6"/>
          <w:w w:val="112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-4"/>
          <w:w w:val="100"/>
          <w:position w:val="-4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387" w:lineRule="exact"/>
        <w:ind w:left="4672" w:right="-20"/>
        <w:jc w:val="left"/>
        <w:tabs>
          <w:tab w:pos="6440" w:val="left"/>
          <w:tab w:pos="7980" w:val="left"/>
        </w:tabs>
        <w:rPr>
          <w:rFonts w:ascii="Arial" w:hAnsi="Arial" w:cs="Arial" w:eastAsia="Arial"/>
          <w:sz w:val="44"/>
          <w:szCs w:val="44"/>
        </w:rPr>
      </w:pPr>
      <w:rPr/>
      <w:r>
        <w:rPr>
          <w:rFonts w:ascii="Arial" w:hAnsi="Arial" w:cs="Arial" w:eastAsia="Arial"/>
          <w:sz w:val="27"/>
          <w:szCs w:val="27"/>
          <w:color w:val="2B2B2B"/>
          <w:spacing w:val="7"/>
          <w:w w:val="219"/>
          <w:position w:val="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6"/>
        </w:rPr>
        <w:t>m3</w:t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6"/>
        </w:rPr>
      </w:r>
      <w:r>
        <w:rPr>
          <w:rFonts w:ascii="Arial" w:hAnsi="Arial" w:cs="Arial" w:eastAsia="Arial"/>
          <w:sz w:val="44"/>
          <w:szCs w:val="44"/>
          <w:color w:val="565656"/>
          <w:spacing w:val="0"/>
          <w:w w:val="54"/>
          <w:position w:val="0"/>
        </w:rPr>
        <w:t>ı</w:t>
      </w:r>
      <w:r>
        <w:rPr>
          <w:rFonts w:ascii="Arial" w:hAnsi="Arial" w:cs="Arial" w:eastAsia="Arial"/>
          <w:sz w:val="44"/>
          <w:szCs w:val="44"/>
          <w:color w:val="565656"/>
          <w:spacing w:val="-59"/>
          <w:w w:val="54"/>
          <w:position w:val="0"/>
        </w:rPr>
        <w:t> </w:t>
      </w:r>
      <w:r>
        <w:rPr>
          <w:rFonts w:ascii="Arial" w:hAnsi="Arial" w:cs="Arial" w:eastAsia="Arial"/>
          <w:sz w:val="44"/>
          <w:szCs w:val="44"/>
          <w:color w:val="565656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4"/>
          <w:szCs w:val="44"/>
          <w:color w:val="565656"/>
          <w:spacing w:val="0"/>
          <w:w w:val="54"/>
          <w:position w:val="0"/>
        </w:rPr>
        <w:t>ı</w:t>
      </w:r>
      <w:r>
        <w:rPr>
          <w:rFonts w:ascii="Arial" w:hAnsi="Arial" w:cs="Arial" w:eastAsia="Arial"/>
          <w:sz w:val="44"/>
          <w:szCs w:val="44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20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incelemede;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hareket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halinde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UAF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67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Masse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Ferguso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marka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51" w:lineRule="auto"/>
        <w:ind w:left="144" w:right="75" w:firstLine="-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lfraktörü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kısmı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sürüc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koltuğunu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görmü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tarafımızca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tespit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edilmişti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20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oplam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Zarar-Ziyan: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2.000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6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20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tetkikte;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UAF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67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Masse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Ferguson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marka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8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99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8"/>
          <w:w w:val="103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  <w:position w:val="1"/>
        </w:rPr>
        <w:t>ktörün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111"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soruşturmada;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hareket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halindeki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traktörü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motoı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6" w:lineRule="auto"/>
        <w:ind w:left="2061" w:right="53" w:firstLine="-1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w w:val="65"/>
        </w:rPr>
        <w:t>!K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6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7"/>
          <w:w w:val="12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5"/>
        </w:rPr>
        <w:t>mındaki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estalasyo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kablolarında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oluşması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sonucunda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kıvılcımları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çevresindeki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5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bloları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sürüc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koltuğun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7"/>
        </w:rPr>
        <w:t>olabileceğ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5"/>
          <w:w w:val="97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10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67" w:lineRule="auto"/>
        <w:ind w:left="144" w:right="3644"/>
        <w:jc w:val="left"/>
        <w:tabs>
          <w:tab w:pos="2060" w:val="left"/>
          <w:tab w:pos="6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Sigoıtalı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Alınamadı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8" w:after="0" w:line="240" w:lineRule="auto"/>
        <w:ind w:left="305" w:right="-20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4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Tayfu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ERHAN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w w:val="8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9"/>
          <w:w w:val="79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</w:rPr>
        <w:t>eslim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"/>
          <w:w w:val="10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153" w:right="-20"/>
        <w:jc w:val="left"/>
        <w:tabs>
          <w:tab w:pos="2040" w:val="left"/>
          <w:tab w:pos="6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!Tarih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22.05.2017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0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1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0"/>
          <w:position w:val="1"/>
        </w:rPr>
        <w:t>15:58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234" w:right="-20"/>
        <w:jc w:val="left"/>
        <w:tabs>
          <w:tab w:pos="1060" w:val="left"/>
          <w:tab w:pos="8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Urla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4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722" w:lineRule="exact"/>
        <w:ind w:left="2208" w:right="-20"/>
        <w:jc w:val="left"/>
        <w:tabs>
          <w:tab w:pos="5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1.871765pt;margin-top:24.913094pt;width:44.852861pt;height:9.5pt;mso-position-horizontal-relative:page;mso-position-vertical-relative:paragraph;z-index:-15667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B2B2B"/>
                      <w:spacing w:val="0"/>
                      <w:w w:val="100"/>
                    </w:rPr>
                    <w:t>Eki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B2B2B"/>
                      <w:spacing w:val="0"/>
                      <w:w w:val="100"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B2B2B"/>
                      <w:spacing w:val="21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B2B2B"/>
                      <w:spacing w:val="0"/>
                      <w:w w:val="102"/>
                    </w:rPr>
                    <w:t>Amiri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75"/>
          <w:szCs w:val="75"/>
          <w:color w:val="2B2B2B"/>
          <w:w w:val="25"/>
          <w:position w:val="-3"/>
        </w:rPr>
        <w:t>ruooişs</w:t>
      </w:r>
      <w:r>
        <w:rPr>
          <w:rFonts w:ascii="Times New Roman" w:hAnsi="Times New Roman" w:cs="Times New Roman" w:eastAsia="Times New Roman"/>
          <w:sz w:val="75"/>
          <w:szCs w:val="75"/>
          <w:color w:val="2B2B2B"/>
          <w:spacing w:val="-66"/>
          <w:w w:val="26"/>
          <w:position w:val="-3"/>
        </w:rPr>
        <w:t>r</w:t>
      </w:r>
      <w:r>
        <w:rPr>
          <w:rFonts w:ascii="Times New Roman" w:hAnsi="Times New Roman" w:cs="Times New Roman" w:eastAsia="Times New Roman"/>
          <w:sz w:val="75"/>
          <w:szCs w:val="75"/>
          <w:color w:val="363B62"/>
          <w:spacing w:val="0"/>
          <w:w w:val="132"/>
          <w:position w:val="-3"/>
        </w:rPr>
        <w:t>JJı</w:t>
      </w:r>
      <w:r>
        <w:rPr>
          <w:rFonts w:ascii="Times New Roman" w:hAnsi="Times New Roman" w:cs="Times New Roman" w:eastAsia="Times New Roman"/>
          <w:sz w:val="75"/>
          <w:szCs w:val="75"/>
          <w:color w:val="363B62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75"/>
          <w:szCs w:val="75"/>
          <w:color w:val="363B62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6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  <w:position w:val="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6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  <w:position w:val="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16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80" w:bottom="280" w:left="440" w:right="220"/>
        </w:sectPr>
      </w:pPr>
      <w:rPr/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81" w:lineRule="exact"/>
        <w:ind w:left="144" w:right="-89"/>
        <w:jc w:val="left"/>
        <w:tabs>
          <w:tab w:pos="2400" w:val="left"/>
          <w:tab w:pos="36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1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2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1"/>
        </w:rPr>
      </w:r>
      <w:r>
        <w:rPr>
          <w:rFonts w:ascii="Arial" w:hAnsi="Arial" w:cs="Arial" w:eastAsia="Arial"/>
          <w:sz w:val="27"/>
          <w:szCs w:val="27"/>
          <w:color w:val="2B2B2B"/>
          <w:spacing w:val="-12"/>
          <w:w w:val="148"/>
          <w:i/>
          <w:position w:val="-23"/>
        </w:rPr>
        <w:t>n</w:t>
      </w:r>
      <w:r>
        <w:rPr>
          <w:rFonts w:ascii="Arial" w:hAnsi="Arial" w:cs="Arial" w:eastAsia="Arial"/>
          <w:sz w:val="27"/>
          <w:szCs w:val="27"/>
          <w:color w:val="363B62"/>
          <w:spacing w:val="0"/>
          <w:w w:val="79"/>
          <w:i/>
          <w:position w:val="-23"/>
        </w:rPr>
        <w:t>ıJtJP"i</w:t>
      </w:r>
      <w:r>
        <w:rPr>
          <w:rFonts w:ascii="Arial" w:hAnsi="Arial" w:cs="Arial" w:eastAsia="Arial"/>
          <w:sz w:val="27"/>
          <w:szCs w:val="27"/>
          <w:color w:val="363B62"/>
          <w:spacing w:val="0"/>
          <w:w w:val="80"/>
          <w:i/>
          <w:position w:val="-23"/>
        </w:rPr>
        <w:t>)</w:t>
      </w:r>
      <w:r>
        <w:rPr>
          <w:rFonts w:ascii="Arial" w:hAnsi="Arial" w:cs="Arial" w:eastAsia="Arial"/>
          <w:sz w:val="27"/>
          <w:szCs w:val="27"/>
          <w:color w:val="363B62"/>
          <w:spacing w:val="0"/>
          <w:w w:val="100"/>
          <w:i/>
          <w:position w:val="-23"/>
        </w:rPr>
        <w:tab/>
      </w:r>
      <w:r>
        <w:rPr>
          <w:rFonts w:ascii="Arial" w:hAnsi="Arial" w:cs="Arial" w:eastAsia="Arial"/>
          <w:sz w:val="27"/>
          <w:szCs w:val="27"/>
          <w:color w:val="363B62"/>
          <w:spacing w:val="0"/>
          <w:w w:val="100"/>
          <w:i/>
          <w:position w:val="-23"/>
        </w:rPr>
      </w:r>
      <w:r>
        <w:rPr>
          <w:rFonts w:ascii="Times New Roman" w:hAnsi="Times New Roman" w:cs="Times New Roman" w:eastAsia="Times New Roman"/>
          <w:sz w:val="21"/>
          <w:szCs w:val="21"/>
          <w:color w:val="808080"/>
          <w:spacing w:val="0"/>
          <w:w w:val="127"/>
          <w:position w:val="-23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808080"/>
          <w:spacing w:val="2"/>
          <w:w w:val="127"/>
          <w:position w:val="-2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08080"/>
          <w:spacing w:val="0"/>
          <w:w w:val="94"/>
          <w:position w:val="-23"/>
        </w:rPr>
        <w:t>Ö</w:t>
      </w:r>
      <w:r>
        <w:rPr>
          <w:rFonts w:ascii="Times New Roman" w:hAnsi="Times New Roman" w:cs="Times New Roman" w:eastAsia="Times New Roman"/>
          <w:sz w:val="21"/>
          <w:szCs w:val="21"/>
          <w:color w:val="808080"/>
          <w:spacing w:val="-35"/>
          <w:w w:val="100"/>
          <w:position w:val="-2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  <w:position w:val="-23"/>
        </w:rPr>
        <w:t>LGE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95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4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0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440" w:right="220"/>
          <w:cols w:num="2" w:equalWidth="0">
            <w:col w:w="4315" w:space="4424"/>
            <w:col w:w="2521"/>
          </w:cols>
        </w:sectPr>
      </w:pPr>
      <w:rPr/>
    </w:p>
    <w:p>
      <w:pPr>
        <w:spacing w:before="0" w:after="0" w:line="470" w:lineRule="exact"/>
        <w:ind w:left="2137" w:right="-20"/>
        <w:jc w:val="left"/>
        <w:tabs>
          <w:tab w:pos="8000" w:val="left"/>
          <w:tab w:pos="8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B2B2B"/>
          <w:spacing w:val="9"/>
          <w:w w:val="117"/>
          <w:position w:val="1"/>
        </w:rPr>
        <w:t>3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150"/>
          <w:position w:val="-4"/>
        </w:rPr>
        <w:t>·</w:t>
      </w:r>
      <w:r>
        <w:rPr>
          <w:rFonts w:ascii="Arial" w:hAnsi="Arial" w:cs="Arial" w:eastAsia="Arial"/>
          <w:sz w:val="19"/>
          <w:szCs w:val="19"/>
          <w:color w:val="565656"/>
          <w:spacing w:val="-26"/>
          <w:w w:val="100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6E7075"/>
          <w:spacing w:val="3"/>
          <w:w w:val="99"/>
          <w:position w:val="-4"/>
        </w:rPr>
        <w:t>P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340"/>
          <w:position w:val="-4"/>
        </w:rPr>
        <w:t>Q</w:t>
      </w:r>
      <w:r>
        <w:rPr>
          <w:rFonts w:ascii="Arial" w:hAnsi="Arial" w:cs="Arial" w:eastAsia="Arial"/>
          <w:sz w:val="19"/>
          <w:szCs w:val="19"/>
          <w:color w:val="565656"/>
          <w:spacing w:val="-12"/>
          <w:w w:val="100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3A3D82"/>
          <w:spacing w:val="-49"/>
          <w:w w:val="175"/>
          <w:position w:val="-4"/>
        </w:rPr>
        <w:t>·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85"/>
          <w:position w:val="-4"/>
        </w:rPr>
        <w:t>G</w:t>
      </w:r>
      <w:r>
        <w:rPr>
          <w:rFonts w:ascii="Arial" w:hAnsi="Arial" w:cs="Arial" w:eastAsia="Arial"/>
          <w:sz w:val="19"/>
          <w:szCs w:val="19"/>
          <w:color w:val="565656"/>
          <w:spacing w:val="-9"/>
          <w:w w:val="85"/>
          <w:position w:val="-4"/>
        </w:rPr>
        <w:t>'</w:t>
      </w:r>
      <w:r>
        <w:rPr>
          <w:rFonts w:ascii="Arial" w:hAnsi="Arial" w:cs="Arial" w:eastAsia="Arial"/>
          <w:sz w:val="19"/>
          <w:szCs w:val="19"/>
          <w:color w:val="6E7075"/>
          <w:spacing w:val="0"/>
          <w:w w:val="134"/>
          <w:position w:val="-4"/>
        </w:rPr>
        <w:t>i</w:t>
      </w:r>
      <w:r>
        <w:rPr>
          <w:rFonts w:ascii="Arial" w:hAnsi="Arial" w:cs="Arial" w:eastAsia="Arial"/>
          <w:sz w:val="19"/>
          <w:szCs w:val="19"/>
          <w:color w:val="6E7075"/>
          <w:spacing w:val="-6"/>
          <w:w w:val="133"/>
          <w:position w:val="-4"/>
        </w:rPr>
        <w:t>{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99"/>
          <w:position w:val="-4"/>
        </w:rPr>
        <w:t>U</w:t>
      </w:r>
      <w:r>
        <w:rPr>
          <w:rFonts w:ascii="Arial" w:hAnsi="Arial" w:cs="Arial" w:eastAsia="Arial"/>
          <w:sz w:val="19"/>
          <w:szCs w:val="19"/>
          <w:color w:val="2B2B2B"/>
          <w:spacing w:val="12"/>
          <w:w w:val="98"/>
          <w:position w:val="-4"/>
        </w:rPr>
        <w:t>P</w:t>
      </w:r>
      <w:r>
        <w:rPr>
          <w:rFonts w:ascii="Arial" w:hAnsi="Arial" w:cs="Arial" w:eastAsia="Arial"/>
          <w:sz w:val="19"/>
          <w:szCs w:val="19"/>
          <w:color w:val="6E7075"/>
          <w:spacing w:val="0"/>
          <w:w w:val="123"/>
          <w:position w:val="-4"/>
        </w:rPr>
        <w:t>L</w:t>
      </w:r>
      <w:r>
        <w:rPr>
          <w:rFonts w:ascii="Arial" w:hAnsi="Arial" w:cs="Arial" w:eastAsia="Arial"/>
          <w:sz w:val="19"/>
          <w:szCs w:val="19"/>
          <w:color w:val="6E7075"/>
          <w:spacing w:val="0"/>
          <w:w w:val="122"/>
          <w:position w:val="-4"/>
        </w:rPr>
        <w:t>t</w:t>
      </w:r>
      <w:r>
        <w:rPr>
          <w:rFonts w:ascii="Arial" w:hAnsi="Arial" w:cs="Arial" w:eastAsia="Arial"/>
          <w:sz w:val="19"/>
          <w:szCs w:val="19"/>
          <w:color w:val="6E7075"/>
          <w:spacing w:val="-7"/>
          <w:w w:val="100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16"/>
          <w:position w:val="-4"/>
        </w:rPr>
        <w:t>RAM</w:t>
      </w:r>
      <w:r>
        <w:rPr>
          <w:rFonts w:ascii="Arial" w:hAnsi="Arial" w:cs="Arial" w:eastAsia="Arial"/>
          <w:sz w:val="19"/>
          <w:szCs w:val="19"/>
          <w:color w:val="3D3D3D"/>
          <w:spacing w:val="-22"/>
          <w:w w:val="116"/>
          <w:position w:val="-4"/>
        </w:rPr>
        <w:t> </w:t>
      </w:r>
      <w:r>
        <w:rPr>
          <w:rFonts w:ascii="Arial" w:hAnsi="Arial" w:cs="Arial" w:eastAsia="Arial"/>
          <w:sz w:val="25"/>
          <w:szCs w:val="25"/>
          <w:color w:val="565656"/>
          <w:spacing w:val="0"/>
          <w:w w:val="65"/>
          <w:position w:val="-4"/>
        </w:rPr>
        <w:t>i:</w:t>
      </w:r>
      <w:r>
        <w:rPr>
          <w:rFonts w:ascii="Arial" w:hAnsi="Arial" w:cs="Arial" w:eastAsia="Arial"/>
          <w:sz w:val="25"/>
          <w:szCs w:val="25"/>
          <w:color w:val="565656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5"/>
          <w:szCs w:val="25"/>
          <w:color w:val="565656"/>
          <w:spacing w:val="0"/>
          <w:w w:val="100"/>
          <w:position w:val="-4"/>
        </w:rPr>
      </w:r>
      <w:r>
        <w:rPr>
          <w:rFonts w:ascii="Arial" w:hAnsi="Arial" w:cs="Arial" w:eastAsia="Arial"/>
          <w:sz w:val="32"/>
          <w:szCs w:val="32"/>
          <w:color w:val="B8BDC1"/>
          <w:spacing w:val="0"/>
          <w:w w:val="100"/>
          <w:position w:val="12"/>
        </w:rPr>
        <w:t>.</w:t>
      </w:r>
      <w:r>
        <w:rPr>
          <w:rFonts w:ascii="Arial" w:hAnsi="Arial" w:cs="Arial" w:eastAsia="Arial"/>
          <w:sz w:val="32"/>
          <w:szCs w:val="32"/>
          <w:color w:val="B8BDC1"/>
          <w:spacing w:val="-73"/>
          <w:w w:val="100"/>
          <w:position w:val="12"/>
        </w:rPr>
        <w:t> </w:t>
      </w:r>
      <w:r>
        <w:rPr>
          <w:rFonts w:ascii="Arial" w:hAnsi="Arial" w:cs="Arial" w:eastAsia="Arial"/>
          <w:sz w:val="32"/>
          <w:szCs w:val="32"/>
          <w:color w:val="B8BDC1"/>
          <w:spacing w:val="0"/>
          <w:w w:val="100"/>
          <w:position w:val="12"/>
        </w:rPr>
        <w:tab/>
      </w:r>
      <w:r>
        <w:rPr>
          <w:rFonts w:ascii="Arial" w:hAnsi="Arial" w:cs="Arial" w:eastAsia="Arial"/>
          <w:sz w:val="32"/>
          <w:szCs w:val="32"/>
          <w:color w:val="B8BDC1"/>
          <w:spacing w:val="0"/>
          <w:w w:val="100"/>
          <w:position w:val="12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7"/>
        </w:rPr>
        <w:t>İtfaiye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7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  <w:position w:val="7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1" w:lineRule="exact"/>
        <w:ind w:left="2778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-11"/>
        </w:rPr>
        <w:t>Okta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-1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5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96"/>
          <w:position w:val="-11"/>
        </w:rPr>
        <w:t>ÇI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97"/>
          <w:position w:val="-1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-36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0"/>
          <w:w w:val="56"/>
          <w:position w:val="-11"/>
        </w:rPr>
        <w:t>J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-28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E7075"/>
          <w:spacing w:val="0"/>
          <w:w w:val="88"/>
          <w:position w:val="-11"/>
        </w:rPr>
        <w:t>\</w:t>
      </w:r>
      <w:r>
        <w:rPr>
          <w:rFonts w:ascii="Times New Roman" w:hAnsi="Times New Roman" w:cs="Times New Roman" w:eastAsia="Times New Roman"/>
          <w:sz w:val="21"/>
          <w:szCs w:val="21"/>
          <w:color w:val="6E7075"/>
          <w:spacing w:val="-32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39193"/>
          <w:spacing w:val="0"/>
          <w:w w:val="78"/>
          <w:position w:val="-11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440" w:right="220"/>
        </w:sectPr>
      </w:pPr>
      <w:rPr/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9"/>
        </w:rPr>
        <w:t>MitatERAK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70" w:lineRule="exact"/>
        <w:ind w:right="-20"/>
        <w:jc w:val="left"/>
        <w:rPr>
          <w:rFonts w:ascii="Arial" w:hAnsi="Arial" w:cs="Arial" w:eastAsia="Arial"/>
          <w:sz w:val="47"/>
          <w:szCs w:val="47"/>
        </w:rPr>
      </w:pPr>
      <w:rPr/>
      <w:r>
        <w:rPr/>
        <w:br w:type="column"/>
      </w:r>
      <w:r>
        <w:rPr>
          <w:rFonts w:ascii="Arial" w:hAnsi="Arial" w:cs="Arial" w:eastAsia="Arial"/>
          <w:sz w:val="47"/>
          <w:szCs w:val="47"/>
          <w:color w:val="939193"/>
          <w:w w:val="101"/>
        </w:rPr>
        <w:t>·</w:t>
      </w:r>
      <w:r>
        <w:rPr>
          <w:rFonts w:ascii="Arial" w:hAnsi="Arial" w:cs="Arial" w:eastAsia="Arial"/>
          <w:sz w:val="47"/>
          <w:szCs w:val="47"/>
          <w:color w:val="939193"/>
          <w:spacing w:val="-95"/>
          <w:w w:val="100"/>
        </w:rPr>
        <w:t> </w:t>
      </w:r>
      <w:r>
        <w:rPr>
          <w:rFonts w:ascii="Arial" w:hAnsi="Arial" w:cs="Arial" w:eastAsia="Arial"/>
          <w:sz w:val="47"/>
          <w:szCs w:val="47"/>
          <w:color w:val="565656"/>
          <w:spacing w:val="0"/>
          <w:w w:val="194"/>
        </w:rPr>
        <w:t>a</w:t>
      </w:r>
      <w:r>
        <w:rPr>
          <w:rFonts w:ascii="Arial" w:hAnsi="Arial" w:cs="Arial" w:eastAsia="Arial"/>
          <w:sz w:val="47"/>
          <w:szCs w:val="47"/>
          <w:color w:val="565E7E"/>
          <w:spacing w:val="0"/>
          <w:w w:val="158"/>
        </w:rPr>
        <w:t>:</w:t>
      </w:r>
      <w:r>
        <w:rPr>
          <w:rFonts w:ascii="Arial" w:hAnsi="Arial" w:cs="Arial" w:eastAsia="Arial"/>
          <w:sz w:val="47"/>
          <w:szCs w:val="47"/>
          <w:color w:val="565E7E"/>
          <w:spacing w:val="-63"/>
          <w:w w:val="159"/>
        </w:rPr>
        <w:t>1</w:t>
      </w:r>
      <w:r>
        <w:rPr>
          <w:rFonts w:ascii="Arial" w:hAnsi="Arial" w:cs="Arial" w:eastAsia="Arial"/>
          <w:sz w:val="47"/>
          <w:szCs w:val="47"/>
          <w:color w:val="808080"/>
          <w:spacing w:val="-8"/>
          <w:w w:val="14"/>
        </w:rPr>
        <w:t>"</w:t>
      </w:r>
      <w:r>
        <w:rPr>
          <w:rFonts w:ascii="Arial" w:hAnsi="Arial" w:cs="Arial" w:eastAsia="Arial"/>
          <w:sz w:val="47"/>
          <w:szCs w:val="47"/>
          <w:color w:val="6E7075"/>
          <w:spacing w:val="-152"/>
          <w:w w:val="20"/>
        </w:rPr>
        <w:t>D</w:t>
      </w:r>
      <w:r>
        <w:rPr>
          <w:rFonts w:ascii="Arial" w:hAnsi="Arial" w:cs="Arial" w:eastAsia="Arial"/>
          <w:sz w:val="47"/>
          <w:szCs w:val="47"/>
          <w:color w:val="6E7075"/>
          <w:spacing w:val="-233"/>
          <w:w w:val="60"/>
        </w:rPr>
        <w:t>N</w:t>
      </w:r>
      <w:r>
        <w:rPr>
          <w:rFonts w:ascii="Arial" w:hAnsi="Arial" w:cs="Arial" w:eastAsia="Arial"/>
          <w:sz w:val="47"/>
          <w:szCs w:val="47"/>
          <w:color w:val="484F6E"/>
          <w:spacing w:val="-24"/>
          <w:w w:val="140"/>
        </w:rPr>
        <w:t>,</w:t>
      </w:r>
      <w:r>
        <w:rPr>
          <w:rFonts w:ascii="Arial" w:hAnsi="Arial" w:cs="Arial" w:eastAsia="Arial"/>
          <w:sz w:val="47"/>
          <w:szCs w:val="47"/>
          <w:color w:val="6E7075"/>
          <w:spacing w:val="0"/>
          <w:w w:val="59"/>
        </w:rPr>
        <w:t>.</w:t>
      </w:r>
      <w:r>
        <w:rPr>
          <w:rFonts w:ascii="Arial" w:hAnsi="Arial" w:cs="Arial" w:eastAsia="Arial"/>
          <w:sz w:val="47"/>
          <w:szCs w:val="4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440" w:right="220"/>
          <w:cols w:num="2" w:equalWidth="0">
            <w:col w:w="6424" w:space="2230"/>
            <w:col w:w="2606"/>
          </w:cols>
        </w:sectPr>
      </w:pPr>
      <w:rPr/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373" w:lineRule="exact"/>
        <w:ind w:left="2375" w:right="-148"/>
        <w:jc w:val="left"/>
        <w:tabs>
          <w:tab w:pos="322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72"/>
          <w:szCs w:val="72"/>
          <w:color w:val="1A50BF"/>
          <w:spacing w:val="-23"/>
          <w:w w:val="100"/>
          <w:position w:val="-37"/>
        </w:rPr>
        <w:t>-</w:t>
      </w:r>
      <w:r>
        <w:rPr>
          <w:rFonts w:ascii="Arial" w:hAnsi="Arial" w:cs="Arial" w:eastAsia="Arial"/>
          <w:sz w:val="41"/>
          <w:szCs w:val="41"/>
          <w:color w:val="939193"/>
          <w:spacing w:val="0"/>
          <w:w w:val="100"/>
          <w:position w:val="-27"/>
        </w:rPr>
        <w:t>.</w:t>
      </w:r>
      <w:r>
        <w:rPr>
          <w:rFonts w:ascii="Arial" w:hAnsi="Arial" w:cs="Arial" w:eastAsia="Arial"/>
          <w:sz w:val="41"/>
          <w:szCs w:val="41"/>
          <w:color w:val="939193"/>
          <w:spacing w:val="-77"/>
          <w:w w:val="100"/>
          <w:position w:val="-27"/>
        </w:rPr>
        <w:t> </w:t>
      </w:r>
      <w:r>
        <w:rPr>
          <w:rFonts w:ascii="Arial" w:hAnsi="Arial" w:cs="Arial" w:eastAsia="Arial"/>
          <w:sz w:val="41"/>
          <w:szCs w:val="41"/>
          <w:color w:val="939193"/>
          <w:spacing w:val="0"/>
          <w:w w:val="100"/>
          <w:position w:val="-27"/>
        </w:rPr>
        <w:tab/>
      </w:r>
      <w:r>
        <w:rPr>
          <w:rFonts w:ascii="Arial" w:hAnsi="Arial" w:cs="Arial" w:eastAsia="Arial"/>
          <w:sz w:val="41"/>
          <w:szCs w:val="41"/>
          <w:color w:val="939193"/>
          <w:spacing w:val="0"/>
          <w:w w:val="100"/>
          <w:position w:val="-27"/>
        </w:rPr>
      </w:r>
      <w:r>
        <w:rPr>
          <w:rFonts w:ascii="Arial" w:hAnsi="Arial" w:cs="Arial" w:eastAsia="Arial"/>
          <w:sz w:val="18"/>
          <w:szCs w:val="18"/>
          <w:color w:val="28349C"/>
          <w:spacing w:val="0"/>
          <w:w w:val="264"/>
          <w:position w:val="-10"/>
        </w:rPr>
        <w:t>·</w:t>
      </w:r>
      <w:r>
        <w:rPr>
          <w:rFonts w:ascii="Arial" w:hAnsi="Arial" w:cs="Arial" w:eastAsia="Arial"/>
          <w:sz w:val="18"/>
          <w:szCs w:val="18"/>
          <w:color w:val="28349C"/>
          <w:spacing w:val="-33"/>
          <w:w w:val="100"/>
          <w:position w:val="-10"/>
        </w:rPr>
        <w:t> </w:t>
      </w:r>
      <w:r>
        <w:rPr>
          <w:rFonts w:ascii="Arial" w:hAnsi="Arial" w:cs="Arial" w:eastAsia="Arial"/>
          <w:sz w:val="18"/>
          <w:szCs w:val="18"/>
          <w:color w:val="1A50BF"/>
          <w:spacing w:val="0"/>
          <w:w w:val="216"/>
          <w:position w:val="-10"/>
        </w:rPr>
        <w:t>A</w:t>
      </w:r>
      <w:r>
        <w:rPr>
          <w:rFonts w:ascii="Arial" w:hAnsi="Arial" w:cs="Arial" w:eastAsia="Arial"/>
          <w:sz w:val="18"/>
          <w:szCs w:val="18"/>
          <w:color w:val="1A50BF"/>
          <w:spacing w:val="-107"/>
          <w:w w:val="216"/>
          <w:position w:val="-10"/>
        </w:rPr>
        <w:t>A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80" w:lineRule="exact"/>
        <w:ind w:right="-55"/>
        <w:jc w:val="lef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1A50BF"/>
          <w:spacing w:val="0"/>
          <w:w w:val="146"/>
          <w:b/>
          <w:bCs/>
          <w:position w:val="-3"/>
        </w:rPr>
        <w:t>:JQ?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5" w:after="0" w:line="310" w:lineRule="exact"/>
        <w:ind w:right="-20"/>
        <w:jc w:val="left"/>
        <w:tabs>
          <w:tab w:pos="284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7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7"/>
        </w:rPr>
        <w:t>Çavuş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31"/>
          <w:szCs w:val="31"/>
          <w:color w:val="3A3D82"/>
          <w:spacing w:val="0"/>
          <w:w w:val="197"/>
          <w:position w:val="-5"/>
        </w:rPr>
        <w:t>-;</w:t>
      </w:r>
      <w:r>
        <w:rPr>
          <w:rFonts w:ascii="Times New Roman" w:hAnsi="Times New Roman" w:cs="Times New Roman" w:eastAsia="Times New Roman"/>
          <w:sz w:val="31"/>
          <w:szCs w:val="31"/>
          <w:color w:val="3A3D82"/>
          <w:spacing w:val="-15"/>
          <w:w w:val="197"/>
          <w:position w:val="-5"/>
        </w:rPr>
        <w:t>/</w:t>
      </w:r>
      <w:r>
        <w:rPr>
          <w:rFonts w:ascii="Times New Roman" w:hAnsi="Times New Roman" w:cs="Times New Roman" w:eastAsia="Times New Roman"/>
          <w:sz w:val="31"/>
          <w:szCs w:val="31"/>
          <w:color w:val="565656"/>
          <w:spacing w:val="0"/>
          <w:w w:val="89"/>
          <w:position w:val="-5"/>
        </w:rPr>
        <w:t>·</w:t>
      </w:r>
      <w:r>
        <w:rPr>
          <w:rFonts w:ascii="Times New Roman" w:hAnsi="Times New Roman" w:cs="Times New Roman" w:eastAsia="Times New Roman"/>
          <w:sz w:val="31"/>
          <w:szCs w:val="31"/>
          <w:color w:val="565656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565656"/>
          <w:spacing w:val="0"/>
          <w:w w:val="68"/>
          <w:position w:val="-5"/>
        </w:rPr>
        <w:t>iytl&lt;</w:t>
      </w:r>
      <w:r>
        <w:rPr>
          <w:rFonts w:ascii="Times New Roman" w:hAnsi="Times New Roman" w:cs="Times New Roman" w:eastAsia="Times New Roman"/>
          <w:sz w:val="31"/>
          <w:szCs w:val="31"/>
          <w:color w:val="565656"/>
          <w:spacing w:val="-41"/>
          <w:w w:val="68"/>
          <w:position w:val="-5"/>
        </w:rPr>
        <w:t>i</w:t>
      </w:r>
      <w:r>
        <w:rPr>
          <w:rFonts w:ascii="Times New Roman" w:hAnsi="Times New Roman" w:cs="Times New Roman" w:eastAsia="Times New Roman"/>
          <w:sz w:val="31"/>
          <w:szCs w:val="31"/>
          <w:color w:val="565656"/>
          <w:spacing w:val="-2"/>
          <w:w w:val="64"/>
          <w:position w:val="-5"/>
        </w:rPr>
        <w:t>c</w:t>
      </w:r>
      <w:r>
        <w:rPr>
          <w:rFonts w:ascii="Times New Roman" w:hAnsi="Times New Roman" w:cs="Times New Roman" w:eastAsia="Times New Roman"/>
          <w:sz w:val="31"/>
          <w:szCs w:val="31"/>
          <w:color w:val="808080"/>
          <w:spacing w:val="0"/>
          <w:w w:val="48"/>
          <w:position w:val="-5"/>
        </w:rPr>
        <w:t>ıı</w:t>
      </w:r>
      <w:r>
        <w:rPr>
          <w:rFonts w:ascii="Times New Roman" w:hAnsi="Times New Roman" w:cs="Times New Roman" w:eastAsia="Times New Roman"/>
          <w:sz w:val="31"/>
          <w:szCs w:val="31"/>
          <w:color w:val="808080"/>
          <w:spacing w:val="-1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2B2B2B"/>
          <w:spacing w:val="0"/>
          <w:w w:val="86"/>
          <w:position w:val="-5"/>
        </w:rPr>
        <w:t>o</w:t>
      </w:r>
      <w:r>
        <w:rPr>
          <w:rFonts w:ascii="Times New Roman" w:hAnsi="Times New Roman" w:cs="Times New Roman" w:eastAsia="Times New Roman"/>
          <w:sz w:val="31"/>
          <w:szCs w:val="31"/>
          <w:color w:val="2B2B2B"/>
          <w:spacing w:val="3"/>
          <w:w w:val="86"/>
          <w:position w:val="-5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A3A8AE"/>
          <w:spacing w:val="0"/>
          <w:w w:val="51"/>
          <w:position w:val="-5"/>
        </w:rPr>
        <w:t>'.: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44" w:lineRule="exact"/>
        <w:ind w:left="3241" w:right="2060"/>
        <w:jc w:val="center"/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6.711975pt;margin-top:-4.328635pt;width:42.905431pt;height:12.5pt;mso-position-horizontal-relative:page;mso-position-vertical-relative:paragraph;z-index:-15666" type="#_x0000_t202" filled="f" stroked="f">
            <v:textbox inset="0,0,0,0">
              <w:txbxContent>
                <w:p>
                  <w:pPr>
                    <w:spacing w:before="0" w:after="0" w:line="250" w:lineRule="exact"/>
                    <w:ind w:right="-78"/>
                    <w:jc w:val="left"/>
                    <w:tabs>
                      <w:tab w:pos="480" w:val="left"/>
                    </w:tabs>
                    <w:rPr>
                      <w:rFonts w:ascii="Arial" w:hAnsi="Arial" w:cs="Arial" w:eastAsia="Arial"/>
                      <w:sz w:val="25"/>
                      <w:szCs w:val="25"/>
                    </w:rPr>
                  </w:pPr>
                  <w:rPr/>
                  <w:r>
                    <w:rPr>
                      <w:rFonts w:ascii="Arial" w:hAnsi="Arial" w:cs="Arial" w:eastAsia="Arial"/>
                      <w:sz w:val="25"/>
                      <w:szCs w:val="25"/>
                      <w:color w:val="808080"/>
                      <w:spacing w:val="0"/>
                      <w:w w:val="129"/>
                    </w:rPr>
                    <w:t>1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808080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808080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565656"/>
                      <w:spacing w:val="7"/>
                      <w:w w:val="78"/>
                    </w:rPr>
                    <w:t>.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565656"/>
                      <w:spacing w:val="0"/>
                      <w:w w:val="78"/>
                    </w:rPr>
                    <w:t>dl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565656"/>
                      <w:spacing w:val="-12"/>
                      <w:w w:val="78"/>
                    </w:rPr>
                    <w:t> 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B8BDC1"/>
                      <w:spacing w:val="-38"/>
                      <w:w w:val="113"/>
                    </w:rPr>
                    <w:t>.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3D3D3D"/>
                      <w:spacing w:val="0"/>
                      <w:w w:val="53"/>
                    </w:rPr>
                    <w:t>"'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1"/>
          <w:szCs w:val="21"/>
          <w:color w:val="565656"/>
          <w:w w:val="109"/>
        </w:rPr>
        <w:t>qş)</w:t>
      </w:r>
      <w:r>
        <w:rPr>
          <w:rFonts w:ascii="Arial" w:hAnsi="Arial" w:cs="Arial" w:eastAsia="Arial"/>
          <w:sz w:val="21"/>
          <w:szCs w:val="21"/>
          <w:color w:val="565656"/>
          <w:w w:val="108"/>
        </w:rPr>
        <w:t>ı</w:t>
      </w:r>
      <w:r>
        <w:rPr>
          <w:rFonts w:ascii="Arial" w:hAnsi="Arial" w:cs="Arial" w:eastAsia="Arial"/>
          <w:sz w:val="21"/>
          <w:szCs w:val="21"/>
          <w:color w:val="A3A8AE"/>
          <w:w w:val="154"/>
        </w:rPr>
        <w:t>"</w:t>
      </w:r>
      <w:r>
        <w:rPr>
          <w:rFonts w:ascii="Arial" w:hAnsi="Arial" w:cs="Arial" w:eastAsia="Arial"/>
          <w:sz w:val="21"/>
          <w:szCs w:val="21"/>
          <w:color w:val="000000"/>
          <w:w w:val="100"/>
        </w:rPr>
      </w:r>
    </w:p>
    <w:p>
      <w:pPr>
        <w:spacing w:before="0" w:after="0" w:line="49" w:lineRule="exact"/>
        <w:ind w:left="242" w:right="-20"/>
        <w:jc w:val="left"/>
        <w:tabs>
          <w:tab w:pos="3260" w:val="left"/>
          <w:tab w:pos="3940" w:val="left"/>
          <w:tab w:pos="42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19"/>
          <w:szCs w:val="119"/>
          <w:color w:val="3A3D82"/>
          <w:spacing w:val="0"/>
          <w:w w:val="52"/>
          <w:i/>
          <w:position w:val="-90"/>
        </w:rPr>
        <w:t>o;!</w:t>
      </w:r>
      <w:r>
        <w:rPr>
          <w:rFonts w:ascii="Times New Roman" w:hAnsi="Times New Roman" w:cs="Times New Roman" w:eastAsia="Times New Roman"/>
          <w:sz w:val="119"/>
          <w:szCs w:val="119"/>
          <w:color w:val="3A3D82"/>
          <w:spacing w:val="0"/>
          <w:w w:val="100"/>
          <w:i/>
          <w:position w:val="-90"/>
        </w:rPr>
        <w:tab/>
      </w:r>
      <w:r>
        <w:rPr>
          <w:rFonts w:ascii="Times New Roman" w:hAnsi="Times New Roman" w:cs="Times New Roman" w:eastAsia="Times New Roman"/>
          <w:sz w:val="119"/>
          <w:szCs w:val="119"/>
          <w:color w:val="3A3D82"/>
          <w:spacing w:val="0"/>
          <w:w w:val="100"/>
          <w:i/>
          <w:position w:val="-90"/>
        </w:rPr>
      </w:r>
      <w:r>
        <w:rPr>
          <w:rFonts w:ascii="Times New Roman" w:hAnsi="Times New Roman" w:cs="Times New Roman" w:eastAsia="Times New Roman"/>
          <w:sz w:val="17"/>
          <w:szCs w:val="17"/>
          <w:color w:val="A3A8AE"/>
          <w:spacing w:val="0"/>
          <w:w w:val="78"/>
          <w:position w:val="-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A3A8AE"/>
          <w:spacing w:val="0"/>
          <w:w w:val="78"/>
          <w:position w:val="-9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A3A8AE"/>
          <w:spacing w:val="24"/>
          <w:w w:val="78"/>
          <w:position w:val="-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3A8AE"/>
          <w:spacing w:val="0"/>
          <w:w w:val="217"/>
          <w:position w:val="-9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A3A8AE"/>
          <w:spacing w:val="36"/>
          <w:w w:val="217"/>
          <w:position w:val="-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3A8AE"/>
          <w:spacing w:val="0"/>
          <w:w w:val="78"/>
          <w:position w:val="-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A3A8AE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A3A8AE"/>
          <w:spacing w:val="0"/>
          <w:w w:val="133"/>
          <w:position w:val="-9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A3A8AE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A3A8AE"/>
          <w:spacing w:val="0"/>
          <w:w w:val="63"/>
          <w:position w:val="-9"/>
        </w:rPr>
        <w:t>'.,...,..</w:t>
      </w:r>
      <w:r>
        <w:rPr>
          <w:rFonts w:ascii="Times New Roman" w:hAnsi="Times New Roman" w:cs="Times New Roman" w:eastAsia="Times New Roman"/>
          <w:sz w:val="17"/>
          <w:szCs w:val="17"/>
          <w:color w:val="A3A8AE"/>
          <w:spacing w:val="0"/>
          <w:w w:val="63"/>
          <w:position w:val="-9"/>
        </w:rPr>
        <w:t>      </w:t>
      </w:r>
      <w:r>
        <w:rPr>
          <w:rFonts w:ascii="Times New Roman" w:hAnsi="Times New Roman" w:cs="Times New Roman" w:eastAsia="Times New Roman"/>
          <w:sz w:val="17"/>
          <w:szCs w:val="17"/>
          <w:color w:val="A3A8AE"/>
          <w:spacing w:val="23"/>
          <w:w w:val="63"/>
          <w:position w:val="-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63"/>
          <w:b/>
          <w:bCs/>
          <w:position w:val="-9"/>
        </w:rPr>
        <w:t>lll&gt;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63"/>
          <w:b/>
          <w:bCs/>
          <w:position w:val="-9"/>
        </w:rPr>
        <w:t>   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11"/>
          <w:w w:val="63"/>
          <w:b/>
          <w:bCs/>
          <w:position w:val="-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3A8AE"/>
          <w:spacing w:val="0"/>
          <w:w w:val="180"/>
          <w:position w:val="-9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440" w:right="220"/>
          <w:cols w:num="3" w:equalWidth="0">
            <w:col w:w="3631" w:space="125"/>
            <w:col w:w="311" w:space="1289"/>
            <w:col w:w="5904"/>
          </w:cols>
        </w:sectPr>
      </w:pPr>
      <w:rPr/>
    </w:p>
    <w:p>
      <w:pPr>
        <w:spacing w:before="0" w:after="0" w:line="330" w:lineRule="exact"/>
        <w:ind w:left="3106" w:right="-20"/>
        <w:jc w:val="left"/>
        <w:tabs>
          <w:tab w:pos="8900" w:val="left"/>
          <w:tab w:pos="924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4.999084pt;margin-top:11.364659pt;width:8.689265pt;height:8pt;mso-position-horizontal-relative:page;mso-position-vertical-relative:paragraph;z-index:-15665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A3A8AE"/>
                      <w:spacing w:val="-12"/>
                      <w:w w:val="200"/>
                      <w:i/>
                    </w:rPr>
                    <w:t>'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939193"/>
                      <w:spacing w:val="-19"/>
                      <w:w w:val="116"/>
                      <w:i/>
                    </w:rPr>
                    <w:t>,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A3A8AE"/>
                      <w:spacing w:val="0"/>
                      <w:w w:val="92"/>
                      <w:i/>
                    </w:rPr>
                    <w:t>,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A3A8AE"/>
                      <w:spacing w:val="0"/>
                      <w:w w:val="93"/>
                      <w:i/>
                    </w:rPr>
                    <w:t>(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7"/>
          <w:szCs w:val="27"/>
          <w:color w:val="A3A8AE"/>
          <w:spacing w:val="0"/>
          <w:w w:val="116"/>
          <w:position w:val="-6"/>
        </w:rPr>
        <w:t>aHYAPiCl</w:t>
      </w:r>
      <w:r>
        <w:rPr>
          <w:rFonts w:ascii="Times New Roman" w:hAnsi="Times New Roman" w:cs="Times New Roman" w:eastAsia="Times New Roman"/>
          <w:sz w:val="27"/>
          <w:szCs w:val="27"/>
          <w:color w:val="A3A8AE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A3A8AE"/>
          <w:spacing w:val="0"/>
          <w:w w:val="100"/>
          <w:position w:val="-6"/>
        </w:rPr>
      </w:r>
      <w:r>
        <w:rPr>
          <w:rFonts w:ascii="Arial" w:hAnsi="Arial" w:cs="Arial" w:eastAsia="Arial"/>
          <w:sz w:val="17"/>
          <w:szCs w:val="17"/>
          <w:color w:val="A3A8AE"/>
          <w:spacing w:val="0"/>
          <w:w w:val="100"/>
          <w:position w:val="-9"/>
        </w:rPr>
        <w:t>;.</w:t>
      </w:r>
      <w:r>
        <w:rPr>
          <w:rFonts w:ascii="Arial" w:hAnsi="Arial" w:cs="Arial" w:eastAsia="Arial"/>
          <w:sz w:val="17"/>
          <w:szCs w:val="17"/>
          <w:color w:val="A3A8AE"/>
          <w:spacing w:val="-26"/>
          <w:w w:val="100"/>
          <w:position w:val="-9"/>
        </w:rPr>
        <w:t> </w:t>
      </w:r>
      <w:r>
        <w:rPr>
          <w:rFonts w:ascii="Arial" w:hAnsi="Arial" w:cs="Arial" w:eastAsia="Arial"/>
          <w:sz w:val="17"/>
          <w:szCs w:val="17"/>
          <w:color w:val="A3A8AE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17"/>
          <w:szCs w:val="17"/>
          <w:color w:val="A3A8AE"/>
          <w:spacing w:val="0"/>
          <w:w w:val="249"/>
          <w:position w:val="-9"/>
        </w:rPr>
        <w:t>'</w:t>
      </w:r>
      <w:r>
        <w:rPr>
          <w:rFonts w:ascii="Arial" w:hAnsi="Arial" w:cs="Arial" w:eastAsia="Arial"/>
          <w:sz w:val="17"/>
          <w:szCs w:val="17"/>
          <w:color w:val="A3A8AE"/>
          <w:spacing w:val="-23"/>
          <w:w w:val="100"/>
          <w:position w:val="-9"/>
        </w:rPr>
        <w:t> </w:t>
      </w:r>
      <w:r>
        <w:rPr>
          <w:rFonts w:ascii="Arial" w:hAnsi="Arial" w:cs="Arial" w:eastAsia="Arial"/>
          <w:sz w:val="17"/>
          <w:szCs w:val="17"/>
          <w:color w:val="565656"/>
          <w:spacing w:val="0"/>
          <w:w w:val="91"/>
          <w:position w:val="-9"/>
        </w:rPr>
        <w:t>f</w:t>
      </w:r>
      <w:r>
        <w:rPr>
          <w:rFonts w:ascii="Arial" w:hAnsi="Arial" w:cs="Arial" w:eastAsia="Arial"/>
          <w:sz w:val="17"/>
          <w:szCs w:val="17"/>
          <w:color w:val="565656"/>
          <w:spacing w:val="-33"/>
          <w:w w:val="100"/>
          <w:position w:val="-9"/>
        </w:rPr>
        <w:t> </w:t>
      </w:r>
      <w:r>
        <w:rPr>
          <w:rFonts w:ascii="Arial" w:hAnsi="Arial" w:cs="Arial" w:eastAsia="Arial"/>
          <w:sz w:val="17"/>
          <w:szCs w:val="17"/>
          <w:color w:val="939193"/>
          <w:spacing w:val="-4"/>
          <w:w w:val="226"/>
          <w:position w:val="-9"/>
        </w:rPr>
        <w:t>l</w:t>
      </w:r>
      <w:r>
        <w:rPr>
          <w:rFonts w:ascii="Arial" w:hAnsi="Arial" w:cs="Arial" w:eastAsia="Arial"/>
          <w:sz w:val="17"/>
          <w:szCs w:val="17"/>
          <w:color w:val="B8BDC1"/>
          <w:spacing w:val="0"/>
          <w:w w:val="226"/>
          <w:position w:val="-9"/>
        </w:rPr>
        <w:t>'</w:t>
      </w:r>
      <w:r>
        <w:rPr>
          <w:rFonts w:ascii="Arial" w:hAnsi="Arial" w:cs="Arial" w:eastAsia="Arial"/>
          <w:sz w:val="17"/>
          <w:szCs w:val="17"/>
          <w:color w:val="B8BDC1"/>
          <w:spacing w:val="-78"/>
          <w:w w:val="226"/>
          <w:position w:val="-9"/>
        </w:rPr>
        <w:t> </w:t>
      </w:r>
      <w:r>
        <w:rPr>
          <w:rFonts w:ascii="Arial" w:hAnsi="Arial" w:cs="Arial" w:eastAsia="Arial"/>
          <w:sz w:val="17"/>
          <w:szCs w:val="17"/>
          <w:color w:val="808080"/>
          <w:spacing w:val="0"/>
          <w:w w:val="226"/>
          <w:position w:val="-9"/>
        </w:rPr>
        <w:t>"'</w:t>
      </w:r>
      <w:r>
        <w:rPr>
          <w:rFonts w:ascii="Arial" w:hAnsi="Arial" w:cs="Arial" w:eastAsia="Arial"/>
          <w:sz w:val="17"/>
          <w:szCs w:val="17"/>
          <w:color w:val="808080"/>
          <w:spacing w:val="82"/>
          <w:w w:val="226"/>
          <w:position w:val="-9"/>
        </w:rPr>
        <w:t> </w:t>
      </w:r>
      <w:r>
        <w:rPr>
          <w:rFonts w:ascii="Arial" w:hAnsi="Arial" w:cs="Arial" w:eastAsia="Arial"/>
          <w:sz w:val="17"/>
          <w:szCs w:val="17"/>
          <w:color w:val="565656"/>
          <w:spacing w:val="0"/>
          <w:w w:val="146"/>
          <w:position w:val="-9"/>
        </w:rPr>
        <w:t>'</w:t>
      </w:r>
      <w:r>
        <w:rPr>
          <w:rFonts w:ascii="Arial" w:hAnsi="Arial" w:cs="Arial" w:eastAsia="Arial"/>
          <w:sz w:val="17"/>
          <w:szCs w:val="17"/>
          <w:color w:val="565656"/>
          <w:spacing w:val="-31"/>
          <w:w w:val="146"/>
          <w:position w:val="-9"/>
        </w:rPr>
        <w:t>-</w:t>
      </w:r>
      <w:r>
        <w:rPr>
          <w:rFonts w:ascii="Arial" w:hAnsi="Arial" w:cs="Arial" w:eastAsia="Arial"/>
          <w:sz w:val="16"/>
          <w:szCs w:val="16"/>
          <w:color w:val="565656"/>
          <w:spacing w:val="0"/>
          <w:w w:val="146"/>
          <w:i/>
          <w:position w:val="-9"/>
        </w:rPr>
        <w:t>"</w:t>
      </w:r>
      <w:r>
        <w:rPr>
          <w:rFonts w:ascii="Arial" w:hAnsi="Arial" w:cs="Arial" w:eastAsia="Arial"/>
          <w:sz w:val="16"/>
          <w:szCs w:val="16"/>
          <w:color w:val="565656"/>
          <w:spacing w:val="0"/>
          <w:w w:val="146"/>
          <w:i/>
          <w:position w:val="-9"/>
        </w:rPr>
        <w:t>r</w:t>
      </w:r>
      <w:r>
        <w:rPr>
          <w:rFonts w:ascii="Arial" w:hAnsi="Arial" w:cs="Arial" w:eastAsia="Arial"/>
          <w:sz w:val="16"/>
          <w:szCs w:val="16"/>
          <w:color w:val="565656"/>
          <w:spacing w:val="-8"/>
          <w:w w:val="146"/>
          <w:i/>
          <w:position w:val="-9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A3A8AE"/>
          <w:spacing w:val="0"/>
          <w:w w:val="55"/>
          <w:position w:val="8"/>
        </w:rPr>
        <w:t>..,.,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440" w:right="220"/>
        </w:sectPr>
      </w:pPr>
      <w:rPr/>
    </w:p>
    <w:p>
      <w:pPr>
        <w:spacing w:before="30" w:after="0" w:line="274" w:lineRule="exact"/>
        <w:ind w:right="-20"/>
        <w:jc w:val="right"/>
        <w:tabs>
          <w:tab w:pos="600" w:val="left"/>
          <w:tab w:pos="634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8.917084pt;margin-top:5.471408pt;width:8.367571pt;height:5.5pt;mso-position-horizontal-relative:page;mso-position-vertical-relative:paragraph;z-index:-15664" type="#_x0000_t202" filled="f" stroked="f">
            <v:textbox inset="0,0,0,0">
              <w:txbxContent>
                <w:p>
                  <w:pPr>
                    <w:spacing w:before="0" w:after="0" w:line="110" w:lineRule="exact"/>
                    <w:ind w:right="-56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Pr/>
                  <w:r>
                    <w:rPr>
                      <w:rFonts w:ascii="Arial" w:hAnsi="Arial" w:cs="Arial" w:eastAsia="Arial"/>
                      <w:sz w:val="11"/>
                      <w:szCs w:val="11"/>
                      <w:color w:val="B8BDC1"/>
                      <w:spacing w:val="2"/>
                      <w:w w:val="171"/>
                    </w:rPr>
                    <w:t>.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A3A8AE"/>
                      <w:spacing w:val="0"/>
                      <w:w w:val="203"/>
                    </w:rPr>
                    <w:t>h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5"/>
          <w:szCs w:val="25"/>
          <w:color w:val="B8BDC1"/>
          <w:spacing w:val="0"/>
          <w:w w:val="206"/>
          <w:position w:val="-2"/>
        </w:rPr>
        <w:t>ı</w:t>
      </w:r>
      <w:r>
        <w:rPr>
          <w:rFonts w:ascii="Arial" w:hAnsi="Arial" w:cs="Arial" w:eastAsia="Arial"/>
          <w:sz w:val="25"/>
          <w:szCs w:val="25"/>
          <w:color w:val="B8BDC1"/>
          <w:spacing w:val="3"/>
          <w:w w:val="206"/>
          <w:position w:val="-2"/>
        </w:rPr>
        <w:t> </w:t>
      </w:r>
      <w:r>
        <w:rPr>
          <w:rFonts w:ascii="Arial" w:hAnsi="Arial" w:cs="Arial" w:eastAsia="Arial"/>
          <w:sz w:val="13"/>
          <w:szCs w:val="13"/>
          <w:color w:val="B8BDC1"/>
          <w:spacing w:val="0"/>
          <w:w w:val="206"/>
          <w:position w:val="2"/>
        </w:rPr>
        <w:t>;</w:t>
      </w:r>
      <w:r>
        <w:rPr>
          <w:rFonts w:ascii="Arial" w:hAnsi="Arial" w:cs="Arial" w:eastAsia="Arial"/>
          <w:sz w:val="13"/>
          <w:szCs w:val="13"/>
          <w:color w:val="B8BDC1"/>
          <w:spacing w:val="-62"/>
          <w:w w:val="206"/>
          <w:position w:val="2"/>
        </w:rPr>
        <w:t> </w:t>
      </w:r>
      <w:r>
        <w:rPr>
          <w:rFonts w:ascii="Arial" w:hAnsi="Arial" w:cs="Arial" w:eastAsia="Arial"/>
          <w:sz w:val="13"/>
          <w:szCs w:val="13"/>
          <w:color w:val="B8BDC1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3"/>
          <w:szCs w:val="13"/>
          <w:color w:val="B8BDC1"/>
          <w:spacing w:val="0"/>
          <w:w w:val="100"/>
          <w:position w:val="2"/>
        </w:rPr>
      </w:r>
      <w:r>
        <w:rPr>
          <w:rFonts w:ascii="Arial" w:hAnsi="Arial" w:cs="Arial" w:eastAsia="Arial"/>
          <w:sz w:val="11"/>
          <w:szCs w:val="11"/>
          <w:color w:val="B8BDC1"/>
          <w:spacing w:val="0"/>
          <w:w w:val="64"/>
          <w:b/>
          <w:bCs/>
          <w:position w:val="5"/>
        </w:rPr>
        <w:t>r</w:t>
      </w:r>
      <w:r>
        <w:rPr>
          <w:rFonts w:ascii="Arial" w:hAnsi="Arial" w:cs="Arial" w:eastAsia="Arial"/>
          <w:sz w:val="11"/>
          <w:szCs w:val="11"/>
          <w:color w:val="B8BDC1"/>
          <w:spacing w:val="0"/>
          <w:w w:val="64"/>
          <w:b/>
          <w:bCs/>
          <w:position w:val="5"/>
        </w:rPr>
        <w:t>    </w:t>
      </w:r>
      <w:r>
        <w:rPr>
          <w:rFonts w:ascii="Arial" w:hAnsi="Arial" w:cs="Arial" w:eastAsia="Arial"/>
          <w:sz w:val="11"/>
          <w:szCs w:val="11"/>
          <w:color w:val="B8BDC1"/>
          <w:spacing w:val="17"/>
          <w:w w:val="64"/>
          <w:b/>
          <w:bCs/>
          <w:position w:val="5"/>
        </w:rPr>
        <w:t> </w:t>
      </w:r>
      <w:r>
        <w:rPr>
          <w:rFonts w:ascii="Arial" w:hAnsi="Arial" w:cs="Arial" w:eastAsia="Arial"/>
          <w:sz w:val="11"/>
          <w:szCs w:val="11"/>
          <w:color w:val="B8BDC1"/>
          <w:spacing w:val="5"/>
          <w:w w:val="171"/>
          <w:position w:val="5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B8BDC1"/>
          <w:spacing w:val="0"/>
          <w:w w:val="128"/>
          <w:position w:val="-4"/>
        </w:rPr>
        <w:t>·•:</w:t>
      </w:r>
      <w:r>
        <w:rPr>
          <w:rFonts w:ascii="Times New Roman" w:hAnsi="Times New Roman" w:cs="Times New Roman" w:eastAsia="Times New Roman"/>
          <w:sz w:val="13"/>
          <w:szCs w:val="13"/>
          <w:color w:val="B8BDC1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8BDC1"/>
          <w:spacing w:val="-8"/>
          <w:w w:val="100"/>
          <w:position w:val="-4"/>
        </w:rPr>
        <w:t> </w:t>
      </w:r>
      <w:r>
        <w:rPr>
          <w:rFonts w:ascii="Arial" w:hAnsi="Arial" w:cs="Arial" w:eastAsia="Arial"/>
          <w:sz w:val="11"/>
          <w:szCs w:val="11"/>
          <w:color w:val="A3A8AE"/>
          <w:spacing w:val="0"/>
          <w:w w:val="275"/>
          <w:position w:val="5"/>
        </w:rPr>
        <w:t>r</w:t>
      </w:r>
      <w:r>
        <w:rPr>
          <w:rFonts w:ascii="Arial" w:hAnsi="Arial" w:cs="Arial" w:eastAsia="Arial"/>
          <w:sz w:val="11"/>
          <w:szCs w:val="11"/>
          <w:color w:val="A3A8AE"/>
          <w:spacing w:val="-45"/>
          <w:w w:val="275"/>
          <w:position w:val="5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A3A8AE"/>
          <w:spacing w:val="0"/>
          <w:w w:val="141"/>
          <w:i/>
          <w:position w:val="5"/>
        </w:rPr>
        <w:t>"!t</w:t>
      </w:r>
      <w:r>
        <w:rPr>
          <w:rFonts w:ascii="Times New Roman" w:hAnsi="Times New Roman" w:cs="Times New Roman" w:eastAsia="Times New Roman"/>
          <w:sz w:val="13"/>
          <w:szCs w:val="13"/>
          <w:color w:val="A3A8AE"/>
          <w:spacing w:val="1"/>
          <w:w w:val="141"/>
          <w:i/>
          <w:position w:val="5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A3A8AE"/>
          <w:spacing w:val="0"/>
          <w:w w:val="142"/>
          <w:i/>
          <w:position w:val="5"/>
        </w:rPr>
        <w:t>-</w:t>
      </w:r>
      <w:r>
        <w:rPr>
          <w:rFonts w:ascii="Arial" w:hAnsi="Arial" w:cs="Arial" w:eastAsia="Arial"/>
          <w:sz w:val="14"/>
          <w:szCs w:val="14"/>
          <w:color w:val="A3A8AE"/>
          <w:spacing w:val="0"/>
          <w:w w:val="96"/>
          <w:position w:val="5"/>
        </w:rPr>
        <w:t>/</w:t>
      </w:r>
      <w:r>
        <w:rPr>
          <w:rFonts w:ascii="Arial" w:hAnsi="Arial" w:cs="Arial" w:eastAsia="Arial"/>
          <w:sz w:val="14"/>
          <w:szCs w:val="14"/>
          <w:color w:val="A3A8AE"/>
          <w:spacing w:val="-1"/>
          <w:w w:val="100"/>
          <w:position w:val="5"/>
        </w:rPr>
        <w:t> </w:t>
      </w:r>
      <w:r>
        <w:rPr>
          <w:rFonts w:ascii="Arial" w:hAnsi="Arial" w:cs="Arial" w:eastAsia="Arial"/>
          <w:sz w:val="14"/>
          <w:szCs w:val="14"/>
          <w:color w:val="A3A8AE"/>
          <w:spacing w:val="0"/>
          <w:w w:val="100"/>
          <w:position w:val="5"/>
        </w:rPr>
        <w:t>.lY</w:t>
      </w:r>
      <w:r>
        <w:rPr>
          <w:rFonts w:ascii="Arial" w:hAnsi="Arial" w:cs="Arial" w:eastAsia="Arial"/>
          <w:sz w:val="14"/>
          <w:szCs w:val="14"/>
          <w:color w:val="A3A8AE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4"/>
          <w:szCs w:val="14"/>
          <w:color w:val="A3A8AE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5"/>
          <w:szCs w:val="25"/>
          <w:color w:val="565656"/>
          <w:spacing w:val="0"/>
          <w:w w:val="132"/>
          <w:position w:val="-3"/>
        </w:rPr>
        <w:t>'</w:t>
      </w:r>
      <w:r>
        <w:rPr>
          <w:rFonts w:ascii="Times New Roman" w:hAnsi="Times New Roman" w:cs="Times New Roman" w:eastAsia="Times New Roman"/>
          <w:sz w:val="25"/>
          <w:szCs w:val="25"/>
          <w:color w:val="565656"/>
          <w:spacing w:val="-27"/>
          <w:w w:val="132"/>
          <w:position w:val="-3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B8BDC1"/>
          <w:spacing w:val="0"/>
          <w:w w:val="132"/>
          <w:position w:val="-3"/>
        </w:rPr>
        <w:t>,</w:t>
      </w:r>
      <w:r>
        <w:rPr>
          <w:rFonts w:ascii="Times New Roman" w:hAnsi="Times New Roman" w:cs="Times New Roman" w:eastAsia="Times New Roman"/>
          <w:sz w:val="25"/>
          <w:szCs w:val="25"/>
          <w:color w:val="B8BDC1"/>
          <w:spacing w:val="53"/>
          <w:w w:val="132"/>
          <w:position w:val="-3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6E7075"/>
          <w:spacing w:val="-1"/>
          <w:w w:val="62"/>
          <w:i/>
          <w:position w:val="-3"/>
        </w:rPr>
        <w:t>;</w:t>
      </w:r>
      <w:r>
        <w:rPr>
          <w:rFonts w:ascii="Times New Roman" w:hAnsi="Times New Roman" w:cs="Times New Roman" w:eastAsia="Times New Roman"/>
          <w:sz w:val="25"/>
          <w:szCs w:val="25"/>
          <w:color w:val="565656"/>
          <w:spacing w:val="1"/>
          <w:w w:val="46"/>
          <w:i/>
          <w:position w:val="-3"/>
        </w:rPr>
        <w:t>)</w:t>
      </w:r>
      <w:r>
        <w:rPr>
          <w:rFonts w:ascii="Times New Roman" w:hAnsi="Times New Roman" w:cs="Times New Roman" w:eastAsia="Times New Roman"/>
          <w:sz w:val="25"/>
          <w:szCs w:val="25"/>
          <w:color w:val="565656"/>
          <w:spacing w:val="-91"/>
          <w:w w:val="87"/>
          <w:position w:val="-3"/>
        </w:rPr>
        <w:t>1</w:t>
      </w:r>
      <w:r>
        <w:rPr>
          <w:rFonts w:ascii="Times New Roman" w:hAnsi="Times New Roman" w:cs="Times New Roman" w:eastAsia="Times New Roman"/>
          <w:sz w:val="25"/>
          <w:szCs w:val="25"/>
          <w:color w:val="3D3D3D"/>
          <w:spacing w:val="0"/>
          <w:w w:val="37"/>
          <w:position w:val="-3"/>
        </w:rPr>
        <w:t>1</w:t>
      </w:r>
      <w:r>
        <w:rPr>
          <w:rFonts w:ascii="Times New Roman" w:hAnsi="Times New Roman" w:cs="Times New Roman" w:eastAsia="Times New Roman"/>
          <w:sz w:val="25"/>
          <w:szCs w:val="25"/>
          <w:color w:val="3D3D3D"/>
          <w:spacing w:val="15"/>
          <w:w w:val="37"/>
          <w:position w:val="-3"/>
        </w:rPr>
        <w:t>1</w:t>
      </w:r>
      <w:r>
        <w:rPr>
          <w:rFonts w:ascii="Times New Roman" w:hAnsi="Times New Roman" w:cs="Times New Roman" w:eastAsia="Times New Roman"/>
          <w:sz w:val="25"/>
          <w:szCs w:val="25"/>
          <w:color w:val="6E7075"/>
          <w:spacing w:val="0"/>
          <w:w w:val="70"/>
          <w:position w:val="-3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39" w:lineRule="exact"/>
        <w:ind w:right="63"/>
        <w:jc w:val="righ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565656"/>
          <w:spacing w:val="0"/>
          <w:w w:val="79"/>
          <w:position w:val="1"/>
        </w:rPr>
        <w:t>·:ı.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483" w:lineRule="exact"/>
        <w:ind w:right="-20"/>
        <w:jc w:val="left"/>
        <w:rPr>
          <w:rFonts w:ascii="Arial" w:hAnsi="Arial" w:cs="Arial" w:eastAsia="Arial"/>
          <w:sz w:val="34"/>
          <w:szCs w:val="34"/>
        </w:rPr>
      </w:pPr>
      <w:rPr/>
      <w:r>
        <w:rPr/>
        <w:br w:type="column"/>
      </w:r>
      <w:r>
        <w:rPr>
          <w:rFonts w:ascii="Arial" w:hAnsi="Arial" w:cs="Arial" w:eastAsia="Arial"/>
          <w:sz w:val="34"/>
          <w:szCs w:val="34"/>
          <w:color w:val="808080"/>
          <w:w w:val="93"/>
          <w:position w:val="11"/>
        </w:rPr>
        <w:t>t</w:t>
      </w:r>
      <w:r>
        <w:rPr>
          <w:rFonts w:ascii="Arial" w:hAnsi="Arial" w:cs="Arial" w:eastAsia="Arial"/>
          <w:sz w:val="34"/>
          <w:szCs w:val="34"/>
          <w:color w:val="808080"/>
          <w:spacing w:val="-55"/>
          <w:w w:val="100"/>
          <w:position w:val="11"/>
        </w:rPr>
        <w:t> </w:t>
      </w:r>
      <w:r>
        <w:rPr>
          <w:rFonts w:ascii="Arial" w:hAnsi="Arial" w:cs="Arial" w:eastAsia="Arial"/>
          <w:sz w:val="34"/>
          <w:szCs w:val="34"/>
          <w:color w:val="565656"/>
          <w:spacing w:val="-5"/>
          <w:w w:val="66"/>
          <w:position w:val="11"/>
        </w:rPr>
        <w:t>'</w:t>
      </w:r>
      <w:r>
        <w:rPr>
          <w:rFonts w:ascii="Arial" w:hAnsi="Arial" w:cs="Arial" w:eastAsia="Arial"/>
          <w:sz w:val="34"/>
          <w:szCs w:val="34"/>
          <w:color w:val="3D3D3D"/>
          <w:spacing w:val="-111"/>
          <w:w w:val="68"/>
          <w:position w:val="11"/>
        </w:rPr>
        <w:t>"</w:t>
      </w:r>
      <w:r>
        <w:rPr>
          <w:rFonts w:ascii="Arial" w:hAnsi="Arial" w:cs="Arial" w:eastAsia="Arial"/>
          <w:sz w:val="32"/>
          <w:szCs w:val="32"/>
          <w:color w:val="939193"/>
          <w:spacing w:val="-90"/>
          <w:w w:val="101"/>
          <w:position w:val="-3"/>
        </w:rPr>
        <w:t>.</w:t>
      </w:r>
      <w:r>
        <w:rPr>
          <w:rFonts w:ascii="Arial" w:hAnsi="Arial" w:cs="Arial" w:eastAsia="Arial"/>
          <w:sz w:val="34"/>
          <w:szCs w:val="34"/>
          <w:color w:val="565656"/>
          <w:spacing w:val="0"/>
          <w:w w:val="66"/>
          <w:position w:val="11"/>
        </w:rPr>
        <w:t>'</w:t>
      </w:r>
      <w:r>
        <w:rPr>
          <w:rFonts w:ascii="Arial" w:hAnsi="Arial" w:cs="Arial" w:eastAsia="Arial"/>
          <w:sz w:val="34"/>
          <w:szCs w:val="34"/>
          <w:color w:val="565656"/>
          <w:spacing w:val="-62"/>
          <w:w w:val="100"/>
          <w:position w:val="11"/>
        </w:rPr>
        <w:t> </w:t>
      </w:r>
      <w:r>
        <w:rPr>
          <w:rFonts w:ascii="Arial" w:hAnsi="Arial" w:cs="Arial" w:eastAsia="Arial"/>
          <w:sz w:val="34"/>
          <w:szCs w:val="34"/>
          <w:color w:val="565656"/>
          <w:spacing w:val="-87"/>
          <w:w w:val="56"/>
          <w:position w:val="11"/>
        </w:rPr>
        <w:t>"</w:t>
      </w:r>
      <w:r>
        <w:rPr>
          <w:rFonts w:ascii="Arial" w:hAnsi="Arial" w:cs="Arial" w:eastAsia="Arial"/>
          <w:sz w:val="32"/>
          <w:szCs w:val="32"/>
          <w:color w:val="939193"/>
          <w:spacing w:val="-36"/>
          <w:w w:val="101"/>
          <w:position w:val="-3"/>
        </w:rPr>
        <w:t>.</w:t>
      </w:r>
      <w:r>
        <w:rPr>
          <w:rFonts w:ascii="Arial" w:hAnsi="Arial" w:cs="Arial" w:eastAsia="Arial"/>
          <w:sz w:val="34"/>
          <w:szCs w:val="34"/>
          <w:color w:val="565656"/>
          <w:spacing w:val="-104"/>
          <w:w w:val="56"/>
          <w:position w:val="11"/>
        </w:rPr>
        <w:t>"</w:t>
      </w:r>
      <w:r>
        <w:rPr>
          <w:rFonts w:ascii="Arial" w:hAnsi="Arial" w:cs="Arial" w:eastAsia="Arial"/>
          <w:sz w:val="32"/>
          <w:szCs w:val="32"/>
          <w:color w:val="A3A8AE"/>
          <w:spacing w:val="-48"/>
          <w:w w:val="118"/>
          <w:position w:val="-3"/>
        </w:rPr>
        <w:t>.</w:t>
      </w:r>
      <w:r>
        <w:rPr>
          <w:rFonts w:ascii="Arial" w:hAnsi="Arial" w:cs="Arial" w:eastAsia="Arial"/>
          <w:sz w:val="34"/>
          <w:szCs w:val="34"/>
          <w:color w:val="808080"/>
          <w:spacing w:val="-53"/>
          <w:w w:val="125"/>
          <w:position w:val="11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808080"/>
          <w:spacing w:val="0"/>
          <w:w w:val="46"/>
          <w:position w:val="1"/>
        </w:rPr>
        <w:t>t</w:t>
      </w:r>
      <w:r>
        <w:rPr>
          <w:rFonts w:ascii="Times New Roman" w:hAnsi="Times New Roman" w:cs="Times New Roman" w:eastAsia="Times New Roman"/>
          <w:sz w:val="13"/>
          <w:szCs w:val="13"/>
          <w:color w:val="808080"/>
          <w:spacing w:val="-16"/>
          <w:w w:val="46"/>
          <w:position w:val="1"/>
        </w:rPr>
        <w:t>P</w:t>
      </w:r>
      <w:r>
        <w:rPr>
          <w:rFonts w:ascii="Arial" w:hAnsi="Arial" w:cs="Arial" w:eastAsia="Arial"/>
          <w:sz w:val="34"/>
          <w:szCs w:val="34"/>
          <w:color w:val="A3A8AE"/>
          <w:spacing w:val="-74"/>
          <w:w w:val="47"/>
          <w:position w:val="11"/>
        </w:rPr>
        <w:t>"</w:t>
      </w:r>
      <w:r>
        <w:rPr>
          <w:rFonts w:ascii="Times New Roman" w:hAnsi="Times New Roman" w:cs="Times New Roman" w:eastAsia="Times New Roman"/>
          <w:sz w:val="13"/>
          <w:szCs w:val="13"/>
          <w:color w:val="808080"/>
          <w:spacing w:val="-4"/>
          <w:w w:val="47"/>
          <w:position w:val="1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A3A8AE"/>
          <w:spacing w:val="-9"/>
          <w:w w:val="295"/>
          <w:position w:val="1"/>
        </w:rPr>
        <w:t>'</w:t>
      </w:r>
      <w:r>
        <w:rPr>
          <w:rFonts w:ascii="Arial" w:hAnsi="Arial" w:cs="Arial" w:eastAsia="Arial"/>
          <w:sz w:val="34"/>
          <w:szCs w:val="34"/>
          <w:color w:val="A3A8AE"/>
          <w:spacing w:val="-20"/>
          <w:w w:val="104"/>
          <w:i/>
          <w:position w:val="11"/>
        </w:rPr>
        <w:t>;</w:t>
      </w:r>
      <w:r>
        <w:rPr>
          <w:rFonts w:ascii="Arial" w:hAnsi="Arial" w:cs="Arial" w:eastAsia="Arial"/>
          <w:sz w:val="34"/>
          <w:szCs w:val="34"/>
          <w:color w:val="939193"/>
          <w:spacing w:val="0"/>
          <w:w w:val="106"/>
          <w:i/>
          <w:position w:val="11"/>
        </w:rPr>
        <w:t>: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440" w:right="220"/>
          <w:cols w:num="2" w:equalWidth="0">
            <w:col w:w="9489" w:space="128"/>
            <w:col w:w="1643"/>
          </w:cols>
        </w:sectPr>
      </w:pPr>
      <w:rPr/>
    </w:p>
    <w:p>
      <w:pPr>
        <w:spacing w:before="0" w:after="0" w:line="206" w:lineRule="exact"/>
        <w:ind w:left="16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5.986603pt;margin-top:29.243612pt;width:554.618194pt;height:796.200292pt;mso-position-horizontal-relative:page;mso-position-vertical-relative:page;z-index:-15671" coordorigin="520,585" coordsize="11092,15924">
            <v:group style="position:absolute;left:536;top:604;width:2881;height:2" coordorigin="536,604" coordsize="2881,2">
              <v:shape style="position:absolute;left:536;top:604;width:2881;height:2" coordorigin="536,604" coordsize="2881,0" path="m536,604l3417,604e" filled="f" stroked="t" strokeweight=".711962pt" strokecolor="#5B5B60">
                <v:path arrowok="t"/>
              </v:shape>
            </v:group>
            <v:group style="position:absolute;left:2466;top:592;width:2;height:855" coordorigin="2466,592" coordsize="2,855">
              <v:shape style="position:absolute;left:2466;top:592;width:2;height:855" coordorigin="2466,592" coordsize="0,855" path="m2466,1447l2466,592e" filled="f" stroked="t" strokeweight=".711962pt" strokecolor="#545454">
                <v:path arrowok="t"/>
              </v:shape>
            </v:group>
            <v:group style="position:absolute;left:3360;top:606;width:342;height:2" coordorigin="3360,606" coordsize="342,2">
              <v:shape style="position:absolute;left:3360;top:606;width:342;height:2" coordorigin="3360,606" coordsize="342,0" path="m3360,606l3702,606e" filled="f" stroked="t" strokeweight=".474641pt" strokecolor="#2F2F2F">
                <v:path arrowok="t"/>
              </v:shape>
            </v:group>
            <v:group style="position:absolute;left:3645;top:604;width:7898;height:2" coordorigin="3645,604" coordsize="7898,2">
              <v:shape style="position:absolute;left:3645;top:604;width:7898;height:2" coordorigin="3645,604" coordsize="7898,0" path="m3645,604l11543,604e" filled="f" stroked="t" strokeweight=".711962pt" strokecolor="#575757">
                <v:path arrowok="t"/>
              </v:shape>
            </v:group>
            <v:group style="position:absolute;left:8354;top:606;width:242;height:2" coordorigin="8354,606" coordsize="242,2">
              <v:shape style="position:absolute;left:8354;top:606;width:242;height:2" coordorigin="8354,606" coordsize="242,0" path="m8354,606l8596,606e" filled="f" stroked="t" strokeweight=".474641pt" strokecolor="#2F2F2F">
                <v:path arrowok="t"/>
              </v:shape>
            </v:group>
            <v:group style="position:absolute;left:9149;top:597;width:2;height:1098" coordorigin="9149,597" coordsize="2,1098">
              <v:shape style="position:absolute;left:9149;top:597;width:2;height:1098" coordorigin="9149,597" coordsize="0,1098" path="m9149,1695l9149,597e" filled="f" stroked="t" strokeweight=".711962pt" strokecolor="#606060">
                <v:path arrowok="t"/>
              </v:shape>
            </v:group>
            <v:group style="position:absolute;left:11548;top:597;width:2;height:5299" coordorigin="11548,597" coordsize="2,5299">
              <v:shape style="position:absolute;left:11548;top:597;width:2;height:5299" coordorigin="11548,597" coordsize="0,5299" path="m11548,5896l11548,597e" filled="f" stroked="t" strokeweight=".711962pt" strokecolor="#646464">
                <v:path arrowok="t"/>
              </v:shape>
            </v:group>
            <v:group style="position:absolute;left:11539;top:1112;width:2;height:334" coordorigin="11539,1112" coordsize="2,334">
              <v:shape style="position:absolute;left:11539;top:1112;width:2;height:334" coordorigin="11539,1112" coordsize="0,334" path="m11539,1447l11539,1112e" filled="f" stroked="t" strokeweight=".474641pt" strokecolor="#3F3F3F">
                <v:path arrowok="t"/>
              </v:shape>
            </v:group>
            <v:group style="position:absolute;left:2466;top:1241;width:2;height:454" coordorigin="2466,1241" coordsize="2,454">
              <v:shape style="position:absolute;left:2466;top:1241;width:2;height:454" coordorigin="2466,1241" coordsize="0,454" path="m2466,1695l2466,1241e" filled="f" stroked="t" strokeweight=".949282pt" strokecolor="#676767">
                <v:path arrowok="t"/>
              </v:shape>
            </v:group>
            <v:group style="position:absolute;left:2463;top:1638;width:2;height:158" coordorigin="2463,1638" coordsize="2,158">
              <v:shape style="position:absolute;left:2463;top:1638;width:2;height:158" coordorigin="2463,1638" coordsize="0,158" path="m2463,1795l2463,1638e" filled="f" stroked="t" strokeweight=".711962pt" strokecolor="#545454">
                <v:path arrowok="t"/>
              </v:shape>
            </v:group>
            <v:group style="position:absolute;left:9151;top:1638;width:2;height:158" coordorigin="9151,1638" coordsize="2,158">
              <v:shape style="position:absolute;left:9151;top:1638;width:2;height:158" coordorigin="9151,1638" coordsize="0,158" path="m9151,1795l9151,1638e" filled="f" stroked="t" strokeweight=".474641pt" strokecolor="#4F4F4F">
                <v:path arrowok="t"/>
              </v:shape>
            </v:group>
            <v:group style="position:absolute;left:2471;top:1738;width:2;height:468" coordorigin="2471,1738" coordsize="2,468">
              <v:shape style="position:absolute;left:2471;top:1738;width:2;height:468" coordorigin="2471,1738" coordsize="0,468" path="m2471,2206l2471,1738e" filled="f" stroked="t" strokeweight=".474641pt" strokecolor="#4F4F4F">
                <v:path arrowok="t"/>
              </v:shape>
            </v:group>
            <v:group style="position:absolute;left:2995;top:2196;width:114;height:2" coordorigin="2995,2196" coordsize="114,2">
              <v:shape style="position:absolute;left:2995;top:2196;width:114;height:2" coordorigin="2995,2196" coordsize="114,0" path="m2995,2196l3109,2196e" filled="f" stroked="t" strokeweight=".474641pt" strokecolor="#282828">
                <v:path arrowok="t"/>
              </v:shape>
            </v:group>
            <v:group style="position:absolute;left:541;top:2194;width:3413;height:2" coordorigin="541,2194" coordsize="3413,2">
              <v:shape style="position:absolute;left:541;top:2194;width:3413;height:2" coordorigin="541,2194" coordsize="3413,0" path="m541,2194l3954,2194e" filled="f" stroked="t" strokeweight=".711962pt" strokecolor="#575757">
                <v:path arrowok="t"/>
              </v:shape>
            </v:group>
            <v:group style="position:absolute;left:4205;top:2196;width:2459;height:2" coordorigin="4205,2196" coordsize="2459,2">
              <v:shape style="position:absolute;left:4205;top:2196;width:2459;height:2" coordorigin="4205,2196" coordsize="2459,0" path="m4205,2196l6664,2196e" filled="f" stroked="t" strokeweight=".711962pt" strokecolor="#575757">
                <v:path arrowok="t"/>
              </v:shape>
            </v:group>
            <v:group style="position:absolute;left:3883;top:2196;width:380;height:2" coordorigin="3883,2196" coordsize="380,2">
              <v:shape style="position:absolute;left:3883;top:2196;width:380;height:2" coordorigin="3883,2196" coordsize="380,0" path="m3883,2196l4262,2196e" filled="f" stroked="t" strokeweight=".474641pt" strokecolor="#3F3F3F">
                <v:path arrowok="t"/>
              </v:shape>
            </v:group>
            <v:group style="position:absolute;left:6607;top:2196;width:228;height:2" coordorigin="6607,2196" coordsize="228,2">
              <v:shape style="position:absolute;left:6607;top:2196;width:228;height:2" coordorigin="6607,2196" coordsize="228,0" path="m6607,2196l6835,2196e" filled="f" stroked="t" strokeweight=".474641pt" strokecolor="#2F2F2F">
                <v:path arrowok="t"/>
              </v:shape>
            </v:group>
            <v:group style="position:absolute;left:6778;top:2196;width:892;height:2" coordorigin="6778,2196" coordsize="892,2">
              <v:shape style="position:absolute;left:6778;top:2196;width:892;height:2" coordorigin="6778,2196" coordsize="892,0" path="m6778,2196l7670,2196e" filled="f" stroked="t" strokeweight=".949282pt" strokecolor="#646464">
                <v:path arrowok="t"/>
              </v:shape>
            </v:group>
            <v:group style="position:absolute;left:7613;top:2196;width:256;height:2" coordorigin="7613,2196" coordsize="256,2">
              <v:shape style="position:absolute;left:7613;top:2196;width:256;height:2" coordorigin="7613,2196" coordsize="256,0" path="m7613,2196l7870,2196e" filled="f" stroked="t" strokeweight=".474641pt" strokecolor="#3F3F3F">
                <v:path arrowok="t"/>
              </v:shape>
            </v:group>
            <v:group style="position:absolute;left:7813;top:2196;width:1367;height:2" coordorigin="7813,2196" coordsize="1367,2">
              <v:shape style="position:absolute;left:7813;top:2196;width:1367;height:2" coordorigin="7813,2196" coordsize="1367,0" path="m7813,2196l9180,2196e" filled="f" stroked="t" strokeweight=".711962pt" strokecolor="#575757">
                <v:path arrowok="t"/>
              </v:shape>
            </v:group>
            <v:group style="position:absolute;left:9156;top:1738;width:2;height:463" coordorigin="9156,1738" coordsize="2,463">
              <v:shape style="position:absolute;left:9156;top:1738;width:2;height:463" coordorigin="9156,1738" coordsize="0,463" path="m9156,2201l9156,1738e" filled="f" stroked="t" strokeweight=".711962pt" strokecolor="#545454">
                <v:path arrowok="t"/>
              </v:shape>
            </v:group>
            <v:group style="position:absolute;left:9118;top:2196;width:185;height:2" coordorigin="9118,2196" coordsize="185,2">
              <v:shape style="position:absolute;left:9118;top:2196;width:185;height:2" coordorigin="9118,2196" coordsize="185,0" path="m9118,2196l9303,2196e" filled="f" stroked="t" strokeweight=".474641pt" strokecolor="#383838">
                <v:path arrowok="t"/>
              </v:shape>
            </v:group>
            <v:group style="position:absolute;left:9246;top:2196;width:2302;height:2" coordorigin="9246,2196" coordsize="2302,2">
              <v:shape style="position:absolute;left:9246;top:2196;width:2302;height:2" coordorigin="9246,2196" coordsize="2302,0" path="m9246,2196l11548,2196e" filled="f" stroked="t" strokeweight=".711962pt" strokecolor="#575757">
                <v:path arrowok="t"/>
              </v:shape>
            </v:group>
            <v:group style="position:absolute;left:11543;top:1738;width:2;height:673" coordorigin="11543,1738" coordsize="2,673">
              <v:shape style="position:absolute;left:11543;top:1738;width:2;height:673" coordorigin="11543,1738" coordsize="0,673" path="m11543,2411l11543,1738e" filled="f" stroked="t" strokeweight=".474641pt" strokecolor="#575757">
                <v:path arrowok="t"/>
              </v:shape>
            </v:group>
            <v:group style="position:absolute;left:541;top:2435;width:11007;height:2" coordorigin="541,2435" coordsize="11007,2">
              <v:shape style="position:absolute;left:541;top:2435;width:11007;height:2" coordorigin="541,2435" coordsize="11007,0" path="m541,2435l11548,2435e" filled="f" stroked="t" strokeweight=".711962pt" strokecolor="#575757">
                <v:path arrowok="t"/>
              </v:shape>
            </v:group>
            <v:group style="position:absolute;left:2995;top:2435;width:114;height:2" coordorigin="2995,2435" coordsize="114,2">
              <v:shape style="position:absolute;left:2995;top:2435;width:114;height:2" coordorigin="2995,2435" coordsize="114,0" path="m2995,2435l3109,2435e" filled="f" stroked="t" strokeweight=".474641pt" strokecolor="#1F1F1F">
                <v:path arrowok="t"/>
              </v:shape>
            </v:group>
            <v:group style="position:absolute;left:2995;top:2674;width:114;height:2" coordorigin="2995,2674" coordsize="114,2">
              <v:shape style="position:absolute;left:2995;top:2674;width:114;height:2" coordorigin="2995,2674" coordsize="114,0" path="m2995,2674l3109,2674e" filled="f" stroked="t" strokeweight=".474641pt" strokecolor="#2B2B2B">
                <v:path arrowok="t"/>
              </v:shape>
            </v:group>
            <v:group style="position:absolute;left:541;top:2671;width:11012;height:2" coordorigin="541,2671" coordsize="11012,2">
              <v:shape style="position:absolute;left:541;top:2671;width:11012;height:2" coordorigin="541,2671" coordsize="11012,0" path="m541,2671l11553,2671e" filled="f" stroked="t" strokeweight=".711962pt" strokecolor="#575757">
                <v:path arrowok="t"/>
              </v:shape>
            </v:group>
            <v:group style="position:absolute;left:546;top:2910;width:11007;height:2" coordorigin="546,2910" coordsize="11007,2">
              <v:shape style="position:absolute;left:546;top:2910;width:11007;height:2" coordorigin="546,2910" coordsize="11007,0" path="m546,2910l11553,2910e" filled="f" stroked="t" strokeweight=".711962pt" strokecolor="#575757">
                <v:path arrowok="t"/>
              </v:shape>
            </v:group>
            <v:group style="position:absolute;left:551;top:597;width:2;height:5662" coordorigin="551,597" coordsize="2,5662">
              <v:shape style="position:absolute;left:551;top:597;width:2;height:5662" coordorigin="551,597" coordsize="0,5662" path="m551,6259l551,597e" filled="f" stroked="t" strokeweight=".711962pt" strokecolor="#575757">
                <v:path arrowok="t"/>
              </v:shape>
            </v:group>
            <v:group style="position:absolute;left:546;top:3146;width:6118;height:2" coordorigin="546,3146" coordsize="6118,2">
              <v:shape style="position:absolute;left:546;top:3146;width:6118;height:2" coordorigin="546,3146" coordsize="6118,0" path="m546,3146l6664,3146e" filled="f" stroked="t" strokeweight=".474641pt" strokecolor="#545454">
                <v:path arrowok="t"/>
              </v:shape>
            </v:group>
            <v:group style="position:absolute;left:553;top:2864;width:2;height:3404" coordorigin="553,2864" coordsize="2,3404">
              <v:shape style="position:absolute;left:553;top:2864;width:2;height:3404" coordorigin="553,2864" coordsize="0,3404" path="m553,6268l553,2864e" filled="f" stroked="t" strokeweight=".711962pt" strokecolor="#545454">
                <v:path arrowok="t"/>
              </v:shape>
            </v:group>
            <v:group style="position:absolute;left:6588;top:3146;width:660;height:2" coordorigin="6588,3146" coordsize="660,2">
              <v:shape style="position:absolute;left:6588;top:3146;width:660;height:2" coordorigin="6588,3146" coordsize="660,0" path="m6588,3146l7248,3146e" filled="f" stroked="t" strokeweight=".711962pt" strokecolor="#606060">
                <v:path arrowok="t"/>
              </v:shape>
            </v:group>
            <v:group style="position:absolute;left:7191;top:3146;width:214;height:2" coordorigin="7191,3146" coordsize="214,2">
              <v:shape style="position:absolute;left:7191;top:3146;width:214;height:2" coordorigin="7191,3146" coordsize="214,0" path="m7191,3146l7404,3146e" filled="f" stroked="t" strokeweight=".474641pt" strokecolor="#232323">
                <v:path arrowok="t"/>
              </v:shape>
            </v:group>
            <v:group style="position:absolute;left:7347;top:3146;width:323;height:2" coordorigin="7347,3146" coordsize="323,2">
              <v:shape style="position:absolute;left:7347;top:3146;width:323;height:2" coordorigin="7347,3146" coordsize="323,0" path="m7347,3146l7670,3146e" filled="f" stroked="t" strokeweight=".474641pt" strokecolor="#3F3F3F">
                <v:path arrowok="t"/>
              </v:shape>
            </v:group>
            <v:group style="position:absolute;left:7599;top:3146;width:812;height:2" coordorigin="7599,3146" coordsize="812,2">
              <v:shape style="position:absolute;left:7599;top:3146;width:812;height:2" coordorigin="7599,3146" coordsize="812,0" path="m7599,3146l8411,3146e" filled="f" stroked="t" strokeweight=".949282pt" strokecolor="#606060">
                <v:path arrowok="t"/>
              </v:shape>
            </v:group>
            <v:group style="position:absolute;left:8354;top:3146;width:242;height:2" coordorigin="8354,3146" coordsize="242,2">
              <v:shape style="position:absolute;left:8354;top:3146;width:242;height:2" coordorigin="8354,3146" coordsize="242,0" path="m8354,3146l8596,3146e" filled="f" stroked="t" strokeweight=".474641pt" strokecolor="#282828">
                <v:path arrowok="t"/>
              </v:shape>
            </v:group>
            <v:group style="position:absolute;left:8539;top:3146;width:3019;height:2" coordorigin="8539,3146" coordsize="3019,2">
              <v:shape style="position:absolute;left:8539;top:3146;width:3019;height:2" coordorigin="8539,3146" coordsize="3019,0" path="m8539,3146l11558,3146e" filled="f" stroked="t" strokeweight=".711962pt" strokecolor="#5B5B5B">
                <v:path arrowok="t"/>
              </v:shape>
            </v:group>
            <v:group style="position:absolute;left:11546;top:2864;width:2;height:296" coordorigin="11546,2864" coordsize="2,296">
              <v:shape style="position:absolute;left:11546;top:2864;width:2;height:296" coordorigin="11546,2864" coordsize="0,296" path="m11546,3160l11546,2864e" filled="f" stroked="t" strokeweight=".711962pt" strokecolor="#5B5B5B">
                <v:path arrowok="t"/>
              </v:shape>
            </v:group>
            <v:group style="position:absolute;left:541;top:3385;width:6707;height:2" coordorigin="541,3385" coordsize="6707,2">
              <v:shape style="position:absolute;left:541;top:3385;width:6707;height:2" coordorigin="541,3385" coordsize="6707,0" path="m541,3385l7248,3385e" filled="f" stroked="t" strokeweight=".711962pt" strokecolor="#575757">
                <v:path arrowok="t"/>
              </v:shape>
            </v:group>
            <v:group style="position:absolute;left:7191;top:3385;width:214;height:2" coordorigin="7191,3385" coordsize="214,2">
              <v:shape style="position:absolute;left:7191;top:3385;width:214;height:2" coordorigin="7191,3385" coordsize="214,0" path="m7191,3385l7404,3385e" filled="f" stroked="t" strokeweight=".474641pt" strokecolor="#2B2B2B">
                <v:path arrowok="t"/>
              </v:shape>
            </v:group>
            <v:group style="position:absolute;left:7347;top:3385;width:323;height:2" coordorigin="7347,3385" coordsize="323,2">
              <v:shape style="position:absolute;left:7347;top:3385;width:323;height:2" coordorigin="7347,3385" coordsize="323,0" path="m7347,3385l7670,3385e" filled="f" stroked="t" strokeweight=".474641pt" strokecolor="#484848">
                <v:path arrowok="t"/>
              </v:shape>
            </v:group>
            <v:group style="position:absolute;left:7613;top:3385;width:3944;height:2" coordorigin="7613,3385" coordsize="3944,2">
              <v:shape style="position:absolute;left:7613;top:3385;width:3944;height:2" coordorigin="7613,3385" coordsize="3944,0" path="m7613,3385l11558,3385e" filled="f" stroked="t" strokeweight=".711962pt" strokecolor="#5B5B5B">
                <v:path arrowok="t"/>
              </v:shape>
            </v:group>
            <v:group style="position:absolute;left:3921;top:3371;width:2;height:272" coordorigin="3921,3371" coordsize="2,272">
              <v:shape style="position:absolute;left:3921;top:3371;width:2;height:272" coordorigin="3921,3371" coordsize="0,272" path="m3921,3643l3921,3371e" filled="f" stroked="t" strokeweight=".949282pt" strokecolor="#676767">
                <v:path arrowok="t"/>
              </v:shape>
            </v:group>
            <v:group style="position:absolute;left:7219;top:3380;width:2;height:263" coordorigin="7219,3380" coordsize="2,263">
              <v:shape style="position:absolute;left:7219;top:3380;width:2;height:263" coordorigin="7219,3380" coordsize="0,263" path="m7219,3643l7219,3380e" filled="f" stroked="t" strokeweight=".474641pt" strokecolor="#3F3F3F">
                <v:path arrowok="t"/>
              </v:shape>
            </v:group>
            <v:group style="position:absolute;left:3925;top:3371;width:2;height:788" coordorigin="3925,3371" coordsize="2,788">
              <v:shape style="position:absolute;left:3925;top:3371;width:2;height:788" coordorigin="3925,3371" coordsize="0,788" path="m3925,4158l3925,3371e" filled="f" stroked="t" strokeweight=".711962pt" strokecolor="#3B3B3B">
                <v:path arrowok="t"/>
              </v:shape>
            </v:group>
            <v:group style="position:absolute;left:3921;top:3826;width:2762;height:2" coordorigin="3921,3826" coordsize="2762,2">
              <v:shape style="position:absolute;left:3921;top:3826;width:2762;height:2" coordorigin="3921,3826" coordsize="2762,0" path="m3921,3826l6683,3826e" filled="f" stroked="t" strokeweight=".474641pt" strokecolor="#676767">
                <v:path arrowok="t"/>
              </v:shape>
            </v:group>
            <v:group style="position:absolute;left:7215;top:3815;width:2060;height:2" coordorigin="7215,3815" coordsize="2060,2">
              <v:shape style="position:absolute;left:7215;top:3815;width:2060;height:2" coordorigin="7215,3815" coordsize="2060,0" path="m7215,3815l9274,3815e" filled="f" stroked="t" strokeweight=".237321pt" strokecolor="#606060">
                <v:path arrowok="t"/>
              </v:shape>
            </v:group>
            <v:group style="position:absolute;left:7224;top:3585;width:2;height:573" coordorigin="7224,3585" coordsize="2,573">
              <v:shape style="position:absolute;left:7224;top:3585;width:2;height:573" coordorigin="7224,3585" coordsize="0,573" path="m7224,4158l7224,3585e" filled="f" stroked="t" strokeweight=".711962pt" strokecolor="#575757">
                <v:path arrowok="t"/>
              </v:shape>
            </v:group>
            <v:group style="position:absolute;left:9274;top:3815;width:902;height:2" coordorigin="9274,3815" coordsize="902,2">
              <v:shape style="position:absolute;left:9274;top:3815;width:902;height:2" coordorigin="9274,3815" coordsize="902,0" path="m9274,3815l10176,3815e" filled="f" stroked="t" strokeweight=".237321pt" strokecolor="#000000">
                <v:path arrowok="t"/>
              </v:shape>
            </v:group>
            <v:group style="position:absolute;left:10176;top:3815;width:1391;height:2" coordorigin="10176,3815" coordsize="1391,2">
              <v:shape style="position:absolute;left:10176;top:3815;width:1391;height:2" coordorigin="10176,3815" coordsize="1391,0" path="m10176,3815l11567,3815e" filled="f" stroked="t" strokeweight=".237321pt" strokecolor="#5B5B5B">
                <v:path arrowok="t"/>
              </v:shape>
            </v:group>
            <v:group style="position:absolute;left:546;top:4149;width:3403;height:2" coordorigin="546,4149" coordsize="3403,2">
              <v:shape style="position:absolute;left:546;top:4149;width:3403;height:2" coordorigin="546,4149" coordsize="3403,0" path="m546,4149l3949,4149e" filled="f" stroked="t" strokeweight=".711962pt" strokecolor="#5B5B5B">
                <v:path arrowok="t"/>
              </v:shape>
            </v:group>
            <v:group style="position:absolute;left:3928;top:3767;width:2;height:391" coordorigin="3928,3767" coordsize="2,391">
              <v:shape style="position:absolute;left:3928;top:3767;width:2;height:391" coordorigin="3928,3767" coordsize="0,391" path="m3928,4158l3928,3767e" filled="f" stroked="t" strokeweight="1.186603pt" strokecolor="#383838">
                <v:path arrowok="t"/>
              </v:shape>
            </v:group>
            <v:group style="position:absolute;left:3878;top:4146;width:1742;height:2" coordorigin="3878,4146" coordsize="1742,2">
              <v:shape style="position:absolute;left:3878;top:4146;width:1742;height:2" coordorigin="3878,4146" coordsize="1742,0" path="m3878,4146l5620,4146e" filled="f" stroked="t" strokeweight=".949282pt" strokecolor="#343434">
                <v:path arrowok="t"/>
              </v:shape>
            </v:group>
            <v:group style="position:absolute;left:5563;top:4146;width:5990;height:2" coordorigin="5563,4146" coordsize="5990,2">
              <v:shape style="position:absolute;left:5563;top:4146;width:5990;height:2" coordorigin="5563,4146" coordsize="5990,0" path="m5563,4146l11553,4146e" filled="f" stroked="t" strokeweight=".711962pt" strokecolor="#575757">
                <v:path arrowok="t"/>
              </v:shape>
            </v:group>
            <v:group style="position:absolute;left:546;top:4435;width:11012;height:2" coordorigin="546,4435" coordsize="11012,2">
              <v:shape style="position:absolute;left:546;top:4435;width:11012;height:2" coordorigin="546,4435" coordsize="11012,0" path="m546,4435l11558,4435e" filled="f" stroked="t" strokeweight=".711962pt" strokecolor="#5B5B5B">
                <v:path arrowok="t"/>
              </v:shape>
            </v:group>
            <v:group style="position:absolute;left:2471;top:4144;width:2;height:301" coordorigin="2471,4144" coordsize="2,301">
              <v:shape style="position:absolute;left:2471;top:4144;width:2;height:301" coordorigin="2471,4144" coordsize="0,301" path="m2471,4445l2471,4144e" filled="f" stroked="t" strokeweight=".474641pt" strokecolor="#484848">
                <v:path arrowok="t"/>
              </v:shape>
            </v:group>
            <v:group style="position:absolute;left:2459;top:4674;width:4789;height:2" coordorigin="2459,4674" coordsize="4789,2">
              <v:shape style="position:absolute;left:2459;top:4674;width:4789;height:2" coordorigin="2459,4674" coordsize="4789,0" path="m2459,4674l7248,4674e" filled="f" stroked="t" strokeweight=".711962pt" strokecolor="#575757">
                <v:path arrowok="t"/>
              </v:shape>
            </v:group>
            <v:group style="position:absolute;left:7191;top:4674;width:214;height:2" coordorigin="7191,4674" coordsize="214,2">
              <v:shape style="position:absolute;left:7191;top:4674;width:214;height:2" coordorigin="7191,4674" coordsize="214,0" path="m7191,4674l7404,4674e" filled="f" stroked="t" strokeweight=".474641pt" strokecolor="#282828">
                <v:path arrowok="t"/>
              </v:shape>
            </v:group>
            <v:group style="position:absolute;left:7347;top:4674;width:323;height:2" coordorigin="7347,4674" coordsize="323,2">
              <v:shape style="position:absolute;left:7347;top:4674;width:323;height:2" coordorigin="7347,4674" coordsize="323,0" path="m7347,4674l7670,4674e" filled="f" stroked="t" strokeweight=".474641pt" strokecolor="#444444">
                <v:path arrowok="t"/>
              </v:shape>
            </v:group>
            <v:group style="position:absolute;left:7599;top:4674;width:812;height:2" coordorigin="7599,4674" coordsize="812,2">
              <v:shape style="position:absolute;left:7599;top:4674;width:812;height:2" coordorigin="7599,4674" coordsize="812,0" path="m7599,4674l8411,4674e" filled="f" stroked="t" strokeweight=".711962pt" strokecolor="#606060">
                <v:path arrowok="t"/>
              </v:shape>
            </v:group>
            <v:group style="position:absolute;left:8354;top:4674;width:242;height:2" coordorigin="8354,4674" coordsize="242,2">
              <v:shape style="position:absolute;left:8354;top:4674;width:242;height:2" coordorigin="8354,4674" coordsize="242,0" path="m8354,4674l8596,4674e" filled="f" stroked="t" strokeweight=".474641pt" strokecolor="#282828">
                <v:path arrowok="t"/>
              </v:shape>
            </v:group>
            <v:group style="position:absolute;left:8539;top:4674;width:3019;height:2" coordorigin="8539,4674" coordsize="3019,2">
              <v:shape style="position:absolute;left:8539;top:4674;width:3019;height:2" coordorigin="8539,4674" coordsize="3019,0" path="m8539,4674l11558,4674e" filled="f" stroked="t" strokeweight=".711962pt" strokecolor="#606060">
                <v:path arrowok="t"/>
              </v:shape>
            </v:group>
            <v:group style="position:absolute;left:2468;top:4344;width:2;height:597" coordorigin="2468,4344" coordsize="2,597">
              <v:shape style="position:absolute;left:2468;top:4344;width:2;height:597" coordorigin="2468,4344" coordsize="0,597" path="m2468,4941l2468,4344e" filled="f" stroked="t" strokeweight=".711962pt" strokecolor="#5B5B5B">
                <v:path arrowok="t"/>
              </v:shape>
            </v:group>
            <v:group style="position:absolute;left:4969;top:4669;width:2;height:272" coordorigin="4969,4669" coordsize="2,272">
              <v:shape style="position:absolute;left:4969;top:4669;width:2;height:272" coordorigin="4969,4669" coordsize="0,272" path="m4969,4941l4969,4669e" filled="f" stroked="t" strokeweight=".474641pt" strokecolor="#4B4B4B">
                <v:path arrowok="t"/>
              </v:shape>
            </v:group>
            <v:group style="position:absolute;left:7347;top:5137;width:4215;height:2" coordorigin="7347,5137" coordsize="4215,2">
              <v:shape style="position:absolute;left:7347;top:5137;width:4215;height:2" coordorigin="7347,5137" coordsize="4215,0" path="m7347,5137l11562,5137e" filled="f" stroked="t" strokeweight=".711962pt" strokecolor="#646464">
                <v:path arrowok="t"/>
              </v:shape>
            </v:group>
            <v:group style="position:absolute;left:555;top:4884;width:2;height:306" coordorigin="555,4884" coordsize="2,306">
              <v:shape style="position:absolute;left:555;top:4884;width:2;height:306" coordorigin="555,4884" coordsize="0,306" path="m555,5189l555,4884e" filled="f" stroked="t" strokeweight=".474641pt" strokecolor="#3F3F3F">
                <v:path arrowok="t"/>
              </v:shape>
            </v:group>
            <v:group style="position:absolute;left:2473;top:4884;width:2;height:286" coordorigin="2473,4884" coordsize="2,286">
              <v:shape style="position:absolute;left:2473;top:4884;width:2;height:286" coordorigin="2473,4884" coordsize="0,286" path="m2473,5170l2473,4884e" filled="f" stroked="t" strokeweight=".474641pt" strokecolor="#2F2F2F">
                <v:path arrowok="t"/>
              </v:shape>
            </v:group>
            <v:group style="position:absolute;left:4965;top:5142;width:2022;height:2" coordorigin="4965,5142" coordsize="2022,2">
              <v:shape style="position:absolute;left:4965;top:5142;width:2022;height:2" coordorigin="4965,5142" coordsize="2022,0" path="m4965,5142l6987,5142e" filled="f" stroked="t" strokeweight=".711962pt" strokecolor="#5B5B5B">
                <v:path arrowok="t"/>
              </v:shape>
            </v:group>
            <v:group style="position:absolute;left:6778;top:5139;width:627;height:2" coordorigin="6778,5139" coordsize="627,2">
              <v:shape style="position:absolute;left:6778;top:5139;width:627;height:2" coordorigin="6778,5139" coordsize="627,0" path="m6778,5139l7404,5139e" filled="f" stroked="t" strokeweight=".474641pt" strokecolor="#484848">
                <v:path arrowok="t"/>
              </v:shape>
            </v:group>
            <v:group style="position:absolute;left:4972;top:4851;width:2;height:544" coordorigin="4972,4851" coordsize="2,544">
              <v:shape style="position:absolute;left:4972;top:4851;width:2;height:544" coordorigin="4972,4851" coordsize="0,544" path="m4972,5395l4972,4851e" filled="f" stroked="t" strokeweight=".949282pt" strokecolor="#676767">
                <v:path arrowok="t"/>
              </v:shape>
            </v:group>
            <v:group style="position:absolute;left:4969;top:5390;width:2278;height:2" coordorigin="4969,5390" coordsize="2278,2">
              <v:shape style="position:absolute;left:4969;top:5390;width:2278;height:2" coordorigin="4969,5390" coordsize="2278,0" path="m4969,5390l7248,5390e" filled="f" stroked="t" strokeweight=".711962pt" strokecolor="#575757">
                <v:path arrowok="t"/>
              </v:shape>
            </v:group>
            <v:group style="position:absolute;left:7191;top:5390;width:214;height:2" coordorigin="7191,5390" coordsize="214,2">
              <v:shape style="position:absolute;left:7191;top:5390;width:214;height:2" coordorigin="7191,5390" coordsize="214,0" path="m7191,5390l7404,5390e" filled="f" stroked="t" strokeweight=".474641pt" strokecolor="#343434">
                <v:path arrowok="t"/>
              </v:shape>
            </v:group>
            <v:group style="position:absolute;left:7347;top:5388;width:641;height:2" coordorigin="7347,5388" coordsize="641,2">
              <v:shape style="position:absolute;left:7347;top:5388;width:641;height:2" coordorigin="7347,5388" coordsize="641,0" path="m7347,5388l7988,5388e" filled="f" stroked="t" strokeweight=".949282pt" strokecolor="#676767">
                <v:path arrowok="t"/>
              </v:shape>
            </v:group>
            <v:group style="position:absolute;left:7813;top:5388;width:598;height:2" coordorigin="7813,5388" coordsize="598,2">
              <v:shape style="position:absolute;left:7813;top:5388;width:598;height:2" coordorigin="7813,5388" coordsize="598,0" path="m7813,5388l8411,5388e" filled="f" stroked="t" strokeweight=".711962pt" strokecolor="#545454">
                <v:path arrowok="t"/>
              </v:shape>
            </v:group>
            <v:group style="position:absolute;left:8354;top:5390;width:242;height:2" coordorigin="8354,5390" coordsize="242,2">
              <v:shape style="position:absolute;left:8354;top:5390;width:242;height:2" coordorigin="8354,5390" coordsize="242,0" path="m8354,5390l8596,5390e" filled="f" stroked="t" strokeweight=".474641pt" strokecolor="#383838">
                <v:path arrowok="t"/>
              </v:shape>
            </v:group>
            <v:group style="position:absolute;left:8539;top:5388;width:636;height:2" coordorigin="8539,5388" coordsize="636,2">
              <v:shape style="position:absolute;left:8539;top:5388;width:636;height:2" coordorigin="8539,5388" coordsize="636,0" path="m8539,5388l9175,5388e" filled="f" stroked="t" strokeweight=".949282pt" strokecolor="#646464">
                <v:path arrowok="t"/>
              </v:shape>
            </v:group>
            <v:group style="position:absolute;left:9118;top:5385;width:185;height:2" coordorigin="9118,5385" coordsize="185,2">
              <v:shape style="position:absolute;left:9118;top:5385;width:185;height:2" coordorigin="9118,5385" coordsize="185,0" path="m9118,5385l9303,5385e" filled="f" stroked="t" strokeweight=".474641pt" strokecolor="#3B3B3B">
                <v:path arrowok="t"/>
              </v:shape>
            </v:group>
            <v:group style="position:absolute;left:9246;top:5385;width:2316;height:2" coordorigin="9246,5385" coordsize="2316,2">
              <v:shape style="position:absolute;left:9246;top:5385;width:2316;height:2" coordorigin="9246,5385" coordsize="2316,0" path="m9246,5385l11562,5385e" filled="f" stroked="t" strokeweight=".711962pt" strokecolor="#5B5B5B">
                <v:path arrowok="t"/>
              </v:shape>
            </v:group>
            <v:group style="position:absolute;left:4974;top:5337;width:2;height:306" coordorigin="4974,5337" coordsize="2,306">
              <v:shape style="position:absolute;left:4974;top:5337;width:2;height:306" coordorigin="4974,5337" coordsize="0,306" path="m4974,5643l4974,5337e" filled="f" stroked="t" strokeweight=".474641pt" strokecolor="#3B3B3B">
                <v:path arrowok="t"/>
              </v:shape>
            </v:group>
            <v:group style="position:absolute;left:4969;top:5638;width:2278;height:2" coordorigin="4969,5638" coordsize="2278,2">
              <v:shape style="position:absolute;left:4969;top:5638;width:2278;height:2" coordorigin="4969,5638" coordsize="2278,0" path="m4969,5638l7248,5638e" filled="f" stroked="t" strokeweight=".711962pt" strokecolor="#5B5B5B">
                <v:path arrowok="t"/>
              </v:shape>
            </v:group>
            <v:group style="position:absolute;left:7191;top:5638;width:214;height:2" coordorigin="7191,5638" coordsize="214,2">
              <v:shape style="position:absolute;left:7191;top:5638;width:214;height:2" coordorigin="7191,5638" coordsize="214,0" path="m7191,5638l7404,5638e" filled="f" stroked="t" strokeweight=".474641pt" strokecolor="#3B3B3B">
                <v:path arrowok="t"/>
              </v:shape>
            </v:group>
            <v:group style="position:absolute;left:7347;top:5636;width:565;height:2" coordorigin="7347,5636" coordsize="565,2">
              <v:shape style="position:absolute;left:7347;top:5636;width:565;height:2" coordorigin="7347,5636" coordsize="565,0" path="m7347,5636l7912,5636e" filled="f" stroked="t" strokeweight=".949282pt" strokecolor="#676767">
                <v:path arrowok="t"/>
              </v:shape>
            </v:group>
            <v:group style="position:absolute;left:7813;top:5633;width:783;height:2" coordorigin="7813,5633" coordsize="783,2">
              <v:shape style="position:absolute;left:7813;top:5633;width:783;height:2" coordorigin="7813,5633" coordsize="783,0" path="m7813,5633l8596,5633e" filled="f" stroked="t" strokeweight=".474641pt" strokecolor="#4B4B4B">
                <v:path arrowok="t"/>
              </v:shape>
            </v:group>
            <v:group style="position:absolute;left:8539;top:5636;width:636;height:2" coordorigin="8539,5636" coordsize="636,2">
              <v:shape style="position:absolute;left:8539;top:5636;width:636;height:2" coordorigin="8539,5636" coordsize="636,0" path="m8539,5636l9175,5636e" filled="f" stroked="t" strokeweight=".949282pt" strokecolor="#646464">
                <v:path arrowok="t"/>
              </v:shape>
            </v:group>
            <v:group style="position:absolute;left:9118;top:5633;width:185;height:2" coordorigin="9118,5633" coordsize="185,2">
              <v:shape style="position:absolute;left:9118;top:5633;width:185;height:2" coordorigin="9118,5633" coordsize="185,0" path="m9118,5633l9303,5633e" filled="f" stroked="t" strokeweight=".474641pt" strokecolor="#2F2F2F">
                <v:path arrowok="t"/>
              </v:shape>
            </v:group>
            <v:group style="position:absolute;left:9246;top:5633;width:2321;height:2" coordorigin="9246,5633" coordsize="2321,2">
              <v:shape style="position:absolute;left:9246;top:5633;width:2321;height:2" coordorigin="9246,5633" coordsize="2321,0" path="m9246,5633l11567,5633e" filled="f" stroked="t" strokeweight=".711962pt" strokecolor="#5B5B5B">
                <v:path arrowok="t"/>
              </v:shape>
            </v:group>
            <v:group style="position:absolute;left:2459;top:5879;width:1244;height:2" coordorigin="2459,5879" coordsize="1244,2">
              <v:shape style="position:absolute;left:2459;top:5879;width:1244;height:2" coordorigin="2459,5879" coordsize="1244,0" path="m2459,5879l3702,5879e" filled="f" stroked="t" strokeweight=".711962pt" strokecolor="#575757">
                <v:path arrowok="t"/>
              </v:shape>
            </v:group>
            <v:group style="position:absolute;left:3645;top:5877;width:294;height:2" coordorigin="3645,5877" coordsize="294,2">
              <v:shape style="position:absolute;left:3645;top:5877;width:294;height:2" coordorigin="3645,5877" coordsize="294,0" path="m3645,5877l3940,5877e" filled="f" stroked="t" strokeweight=".474641pt" strokecolor="#343434">
                <v:path arrowok="t"/>
              </v:shape>
            </v:group>
            <v:group style="position:absolute;left:3883;top:5877;width:4528;height:2" coordorigin="3883,5877" coordsize="4528,2">
              <v:shape style="position:absolute;left:3883;top:5877;width:4528;height:2" coordorigin="3883,5877" coordsize="4528,0" path="m3883,5877l8411,5877e" filled="f" stroked="t" strokeweight=".711962pt" strokecolor="#545454">
                <v:path arrowok="t"/>
              </v:shape>
            </v:group>
            <v:group style="position:absolute;left:8354;top:5877;width:242;height:2" coordorigin="8354,5877" coordsize="242,2">
              <v:shape style="position:absolute;left:8354;top:5877;width:242;height:2" coordorigin="8354,5877" coordsize="242,0" path="m8354,5877l8596,5877e" filled="f" stroked="t" strokeweight=".474641pt" strokecolor="#3F3F3F">
                <v:path arrowok="t"/>
              </v:shape>
            </v:group>
            <v:group style="position:absolute;left:8525;top:5875;width:3038;height:2" coordorigin="8525,5875" coordsize="3038,2">
              <v:shape style="position:absolute;left:8525;top:5875;width:3038;height:2" coordorigin="8525,5875" coordsize="3038,0" path="m8525,5875l11562,5875e" filled="f" stroked="t" strokeweight=".711962pt" strokecolor="#606060">
                <v:path arrowok="t"/>
              </v:shape>
            </v:group>
            <v:group style="position:absolute;left:551;top:6120;width:3389;height:2" coordorigin="551,6120" coordsize="3389,2">
              <v:shape style="position:absolute;left:551;top:6120;width:3389;height:2" coordorigin="551,6120" coordsize="3389,0" path="m551,6120l3940,6120e" filled="f" stroked="t" strokeweight=".711962pt" strokecolor="#5B5B5B">
                <v:path arrowok="t"/>
              </v:shape>
            </v:group>
            <v:group style="position:absolute;left:2471;top:5113;width:2;height:8216" coordorigin="2471,5113" coordsize="2,8216">
              <v:shape style="position:absolute;left:2471;top:5113;width:2;height:8216" coordorigin="2471,5113" coordsize="0,8216" path="m2471,13329l2471,5113e" filled="f" stroked="t" strokeweight=".474641pt" strokecolor="#575757">
                <v:path arrowok="t"/>
              </v:shape>
            </v:group>
            <v:group style="position:absolute;left:3883;top:6120;width:380;height:2" coordorigin="3883,6120" coordsize="380,2">
              <v:shape style="position:absolute;left:3883;top:6120;width:380;height:2" coordorigin="3883,6120" coordsize="380,0" path="m3883,6120l4262,6120e" filled="f" stroked="t" strokeweight=".474641pt" strokecolor="#3F3F3F">
                <v:path arrowok="t"/>
              </v:shape>
            </v:group>
            <v:group style="position:absolute;left:4205;top:6120;width:3199;height:2" coordorigin="4205,6120" coordsize="3199,2">
              <v:shape style="position:absolute;left:4205;top:6120;width:3199;height:2" coordorigin="4205,6120" coordsize="3199,0" path="m4205,6120l7404,6120e" filled="f" stroked="t" strokeweight=".711962pt" strokecolor="#575757">
                <v:path arrowok="t"/>
              </v:shape>
            </v:group>
            <v:group style="position:absolute;left:4977;top:5586;width:2;height:1470" coordorigin="4977,5586" coordsize="2,1470">
              <v:shape style="position:absolute;left:4977;top:5586;width:2;height:1470" coordorigin="4977,5586" coordsize="0,1470" path="m4977,7056l4977,5586e" filled="f" stroked="t" strokeweight=".711962pt" strokecolor="#5B5B5B">
                <v:path arrowok="t"/>
              </v:shape>
            </v:group>
            <v:group style="position:absolute;left:7347;top:6116;width:323;height:2" coordorigin="7347,6116" coordsize="323,2">
              <v:shape style="position:absolute;left:7347;top:6116;width:323;height:2" coordorigin="7347,6116" coordsize="323,0" path="m7347,6116l7670,6116e" filled="f" stroked="t" strokeweight=".474641pt" strokecolor="#3F3F3F">
                <v:path arrowok="t"/>
              </v:shape>
            </v:group>
            <v:group style="position:absolute;left:7594;top:6116;width:816;height:2" coordorigin="7594,6116" coordsize="816,2">
              <v:shape style="position:absolute;left:7594;top:6116;width:816;height:2" coordorigin="7594,6116" coordsize="816,0" path="m7594,6116l8411,6116e" filled="f" stroked="t" strokeweight=".949282pt" strokecolor="#646464">
                <v:path arrowok="t"/>
              </v:shape>
            </v:group>
            <v:group style="position:absolute;left:8354;top:6116;width:242;height:2" coordorigin="8354,6116" coordsize="242,2">
              <v:shape style="position:absolute;left:8354;top:6116;width:242;height:2" coordorigin="8354,6116" coordsize="242,0" path="m8354,6116l8596,6116e" filled="f" stroked="t" strokeweight=".474641pt" strokecolor="#383838">
                <v:path arrowok="t"/>
              </v:shape>
            </v:group>
            <v:group style="position:absolute;left:8539;top:6116;width:3023;height:2" coordorigin="8539,6116" coordsize="3023,2">
              <v:shape style="position:absolute;left:8539;top:6116;width:3023;height:2" coordorigin="8539,6116" coordsize="3023,0" path="m8539,6116l11562,6116e" filled="f" stroked="t" strokeweight=".711962pt" strokecolor="#5B5B5B">
                <v:path arrowok="t"/>
              </v:shape>
            </v:group>
            <v:group style="position:absolute;left:11553;top:5824;width:2;height:573" coordorigin="11553,5824" coordsize="2,573">
              <v:shape style="position:absolute;left:11553;top:5824;width:2;height:573" coordorigin="11553,5824" coordsize="0,573" path="m11553,6397l11553,5824e" filled="f" stroked="t" strokeweight=".711962pt" strokecolor="#606060">
                <v:path arrowok="t"/>
              </v:shape>
            </v:group>
            <v:group style="position:absolute;left:2473;top:6077;width:2;height:320" coordorigin="2473,6077" coordsize="2,320">
              <v:shape style="position:absolute;left:2473;top:6077;width:2;height:320" coordorigin="2473,6077" coordsize="0,320" path="m2473,6397l2473,6077e" filled="f" stroked="t" strokeweight=".474641pt" strokecolor="#3F3F3F">
                <v:path arrowok="t"/>
              </v:shape>
            </v:group>
            <v:group style="position:absolute;left:2463;top:6584;width:1476;height:2" coordorigin="2463,6584" coordsize="1476,2">
              <v:shape style="position:absolute;left:2463;top:6584;width:1476;height:2" coordorigin="2463,6584" coordsize="1476,0" path="m2463,6584l3940,6584e" filled="f" stroked="t" strokeweight=".474641pt" strokecolor="#545454">
                <v:path arrowok="t"/>
              </v:shape>
            </v:group>
            <v:group style="position:absolute;left:3883;top:6584;width:3365;height:2" coordorigin="3883,6584" coordsize="3365,2">
              <v:shape style="position:absolute;left:3883;top:6584;width:3365;height:2" coordorigin="3883,6584" coordsize="3365,0" path="m3883,6584l7248,6584e" filled="f" stroked="t" strokeweight=".711962pt" strokecolor="#5B5B5B">
                <v:path arrowok="t"/>
              </v:shape>
            </v:group>
            <v:group style="position:absolute;left:7191;top:6584;width:214;height:2" coordorigin="7191,6584" coordsize="214,2">
              <v:shape style="position:absolute;left:7191;top:6584;width:214;height:2" coordorigin="7191,6584" coordsize="214,0" path="m7191,6584l7404,6584e" filled="f" stroked="t" strokeweight=".474641pt" strokecolor="#383838">
                <v:path arrowok="t"/>
              </v:shape>
            </v:group>
            <v:group style="position:absolute;left:7347;top:6581;width:555;height:2" coordorigin="7347,6581" coordsize="555,2">
              <v:shape style="position:absolute;left:7347;top:6581;width:555;height:2" coordorigin="7347,6581" coordsize="555,0" path="m7347,6581l7903,6581e" filled="f" stroked="t" strokeweight=".949282pt" strokecolor="#676767">
                <v:path arrowok="t"/>
              </v:shape>
            </v:group>
            <v:group style="position:absolute;left:7848;top:6106;width:2;height:492" coordorigin="7848,6106" coordsize="2,492">
              <v:shape style="position:absolute;left:7848;top:6106;width:2;height:492" coordorigin="7848,6106" coordsize="0,492" path="m7848,6598l7848,6106e" filled="f" stroked="t" strokeweight=".949282pt" strokecolor="#646464">
                <v:path arrowok="t"/>
              </v:shape>
            </v:group>
            <v:group style="position:absolute;left:7808;top:6581;width:603;height:2" coordorigin="7808,6581" coordsize="603,2">
              <v:shape style="position:absolute;left:7808;top:6581;width:603;height:2" coordorigin="7808,6581" coordsize="603,0" path="m7808,6581l8411,6581e" filled="f" stroked="t" strokeweight=".474641pt" strokecolor="#4F4F4F">
                <v:path arrowok="t"/>
              </v:shape>
            </v:group>
            <v:group style="position:absolute;left:8207;top:6581;width:968;height:2" coordorigin="8207,6581" coordsize="968,2">
              <v:shape style="position:absolute;left:8207;top:6581;width:968;height:2" coordorigin="8207,6581" coordsize="968,0" path="m8207,6581l9175,6581e" filled="f" stroked="t" strokeweight=".949282pt" strokecolor="#676767">
                <v:path arrowok="t"/>
              </v:shape>
            </v:group>
            <v:group style="position:absolute;left:9118;top:6579;width:185;height:2" coordorigin="9118,6579" coordsize="185,2">
              <v:shape style="position:absolute;left:9118;top:6579;width:185;height:2" coordorigin="9118,6579" coordsize="185,0" path="m9118,6579l9303,6579e" filled="f" stroked="t" strokeweight=".474641pt" strokecolor="#383838">
                <v:path arrowok="t"/>
              </v:shape>
            </v:group>
            <v:group style="position:absolute;left:9246;top:6579;width:2321;height:2" coordorigin="9246,6579" coordsize="2321,2">
              <v:shape style="position:absolute;left:9246;top:6579;width:2321;height:2" coordorigin="9246,6579" coordsize="2321,0" path="m9246,6579l11567,6579e" filled="f" stroked="t" strokeweight=".711962pt" strokecolor="#575757">
                <v:path arrowok="t"/>
              </v:shape>
            </v:group>
            <v:group style="position:absolute;left:11560;top:6340;width:2;height:258" coordorigin="11560,6340" coordsize="2,258">
              <v:shape style="position:absolute;left:11560;top:6340;width:2;height:258" coordorigin="11560,6340" coordsize="0,258" path="m11560,6598l11560,6340e" filled="f" stroked="t" strokeweight=".474641pt" strokecolor="#575757">
                <v:path arrowok="t"/>
              </v:shape>
            </v:group>
            <v:group style="position:absolute;left:2468;top:7049;width:4196;height:2" coordorigin="2468,7049" coordsize="4196,2">
              <v:shape style="position:absolute;left:2468;top:7049;width:4196;height:2" coordorigin="2468,7049" coordsize="4196,0" path="m2468,7049l6664,7049e" filled="f" stroked="t" strokeweight=".711962pt" strokecolor="#606060">
                <v:path arrowok="t"/>
              </v:shape>
            </v:group>
            <v:group style="position:absolute;left:6607;top:7047;width:228;height:2" coordorigin="6607,7047" coordsize="228,2">
              <v:shape style="position:absolute;left:6607;top:7047;width:228;height:2" coordorigin="6607,7047" coordsize="228,0" path="m6607,7047l6835,7047e" filled="f" stroked="t" strokeweight=".474641pt" strokecolor="#2F2F2F">
                <v:path arrowok="t"/>
              </v:shape>
            </v:group>
            <v:group style="position:absolute;left:6778;top:7049;width:470;height:2" coordorigin="6778,7049" coordsize="470,2">
              <v:shape style="position:absolute;left:6778;top:7049;width:470;height:2" coordorigin="6778,7049" coordsize="470,0" path="m6778,7049l7248,7049e" filled="f" stroked="t" strokeweight=".474641pt" strokecolor="#4F4F4F">
                <v:path arrowok="t"/>
              </v:shape>
            </v:group>
            <v:group style="position:absolute;left:7143;top:7047;width:532;height:2" coordorigin="7143,7047" coordsize="532,2">
              <v:shape style="position:absolute;left:7143;top:7047;width:532;height:2" coordorigin="7143,7047" coordsize="532,0" path="m7143,7047l7675,7047e" filled="f" stroked="t" strokeweight=".949282pt" strokecolor="#676767">
                <v:path arrowok="t"/>
              </v:shape>
            </v:group>
            <v:group style="position:absolute;left:7613;top:7047;width:266;height:2" coordorigin="7613,7047" coordsize="266,2">
              <v:shape style="position:absolute;left:7613;top:7047;width:266;height:2" coordorigin="7613,7047" coordsize="266,0" path="m7613,7047l7879,7047e" filled="f" stroked="t" strokeweight=".474641pt" strokecolor="#484848">
                <v:path arrowok="t"/>
              </v:shape>
            </v:group>
            <v:group style="position:absolute;left:7851;top:6526;width:2;height:525" coordorigin="7851,6526" coordsize="2,525">
              <v:shape style="position:absolute;left:7851;top:6526;width:2;height:525" coordorigin="7851,6526" coordsize="0,525" path="m7851,7051l7851,6526e" filled="f" stroked="t" strokeweight=".474641pt" strokecolor="#3B3B3B">
                <v:path arrowok="t"/>
              </v:shape>
            </v:group>
            <v:group style="position:absolute;left:7808;top:7047;width:1367;height:2" coordorigin="7808,7047" coordsize="1367,2">
              <v:shape style="position:absolute;left:7808;top:7047;width:1367;height:2" coordorigin="7808,7047" coordsize="1367,0" path="m7808,7047l9175,7047e" filled="f" stroked="t" strokeweight=".711962pt" strokecolor="#4F4F4F">
                <v:path arrowok="t"/>
              </v:shape>
            </v:group>
            <v:group style="position:absolute;left:9118;top:7047;width:185;height:2" coordorigin="9118,7047" coordsize="185,2">
              <v:shape style="position:absolute;left:9118;top:7047;width:185;height:2" coordorigin="9118,7047" coordsize="185,0" path="m9118,7047l9303,7047e" filled="f" stroked="t" strokeweight=".474641pt" strokecolor="#383838">
                <v:path arrowok="t"/>
              </v:shape>
            </v:group>
            <v:group style="position:absolute;left:9246;top:7047;width:2321;height:2" coordorigin="9246,7047" coordsize="2321,2">
              <v:shape style="position:absolute;left:9246;top:7047;width:2321;height:2" coordorigin="9246,7047" coordsize="2321,0" path="m9246,7047l11567,7047e" filled="f" stroked="t" strokeweight=".711962pt" strokecolor="#5B5B5B">
                <v:path arrowok="t"/>
              </v:shape>
            </v:group>
            <v:group style="position:absolute;left:11567;top:4750;width:2;height:6626" coordorigin="11567,4750" coordsize="2,6626">
              <v:shape style="position:absolute;left:11567;top:4750;width:2;height:6626" coordorigin="11567,4750" coordsize="0,6626" path="m11567,11377l11567,4750e" filled="f" stroked="t" strokeweight=".711962pt" strokecolor="#646464">
                <v:path arrowok="t"/>
              </v:shape>
            </v:group>
            <v:group style="position:absolute;left:551;top:7288;width:6113;height:2" coordorigin="551,7288" coordsize="6113,2">
              <v:shape style="position:absolute;left:551;top:7288;width:6113;height:2" coordorigin="551,7288" coordsize="6113,0" path="m551,7288l6664,7288e" filled="f" stroked="t" strokeweight=".711962pt" strokecolor="#5B5B5B">
                <v:path arrowok="t"/>
              </v:shape>
            </v:group>
            <v:group style="position:absolute;left:6607;top:7285;width:228;height:2" coordorigin="6607,7285" coordsize="228,2">
              <v:shape style="position:absolute;left:6607;top:7285;width:228;height:2" coordorigin="6607,7285" coordsize="228,0" path="m6607,7285l6835,7285e" filled="f" stroked="t" strokeweight=".474641pt" strokecolor="#343434">
                <v:path arrowok="t"/>
              </v:shape>
            </v:group>
            <v:group style="position:absolute;left:6778;top:7285;width:892;height:2" coordorigin="6778,7285" coordsize="892,2">
              <v:shape style="position:absolute;left:6778;top:7285;width:892;height:2" coordorigin="6778,7285" coordsize="892,0" path="m6778,7285l7670,7285e" filled="f" stroked="t" strokeweight=".711962pt" strokecolor="#5B5B5B">
                <v:path arrowok="t"/>
              </v:shape>
            </v:group>
            <v:group style="position:absolute;left:7613;top:7285;width:256;height:2" coordorigin="7613,7285" coordsize="256,2">
              <v:shape style="position:absolute;left:7613;top:7285;width:256;height:2" coordorigin="7613,7285" coordsize="256,0" path="m7613,7285l7870,7285e" filled="f" stroked="t" strokeweight=".474641pt" strokecolor="#383838">
                <v:path arrowok="t"/>
              </v:shape>
            </v:group>
            <v:group style="position:absolute;left:7813;top:7285;width:598;height:2" coordorigin="7813,7285" coordsize="598,2">
              <v:shape style="position:absolute;left:7813;top:7285;width:598;height:2" coordorigin="7813,7285" coordsize="598,0" path="m7813,7285l8411,7285e" filled="f" stroked="t" strokeweight=".711962pt" strokecolor="#4F4F4F">
                <v:path arrowok="t"/>
              </v:shape>
            </v:group>
            <v:group style="position:absolute;left:8202;top:7285;width:475;height:2" coordorigin="8202,7285" coordsize="475,2">
              <v:shape style="position:absolute;left:8202;top:7285;width:475;height:2" coordorigin="8202,7285" coordsize="475,0" path="m8202,7285l8676,7285e" filled="f" stroked="t" strokeweight=".949282pt" strokecolor="#676767">
                <v:path arrowok="t"/>
              </v:shape>
            </v:group>
            <v:group style="position:absolute;left:8539;top:7283;width:636;height:2" coordorigin="8539,7283" coordsize="636,2">
              <v:shape style="position:absolute;left:8539;top:7283;width:636;height:2" coordorigin="8539,7283" coordsize="636,0" path="m8539,7283l9175,7283e" filled="f" stroked="t" strokeweight=".474641pt" strokecolor="#4F4F4F">
                <v:path arrowok="t"/>
              </v:shape>
            </v:group>
            <v:group style="position:absolute;left:9118;top:7285;width:185;height:2" coordorigin="9118,7285" coordsize="185,2">
              <v:shape style="position:absolute;left:9118;top:7285;width:185;height:2" coordorigin="9118,7285" coordsize="185,0" path="m9118,7285l9303,7285e" filled="f" stroked="t" strokeweight=".474641pt" strokecolor="#2B2B2B">
                <v:path arrowok="t"/>
              </v:shape>
            </v:group>
            <v:group style="position:absolute;left:9246;top:7283;width:2326;height:2" coordorigin="9246,7283" coordsize="2326,2">
              <v:shape style="position:absolute;left:9246;top:7283;width:2326;height:2" coordorigin="9246,7283" coordsize="2326,0" path="m9246,7283l11572,7283e" filled="f" stroked="t" strokeweight=".711962pt" strokecolor="#606060">
                <v:path arrowok="t"/>
              </v:shape>
            </v:group>
            <v:group style="position:absolute;left:546;top:7758;width:2872;height:2" coordorigin="546,7758" coordsize="2872,2">
              <v:shape style="position:absolute;left:546;top:7758;width:2872;height:2" coordorigin="546,7758" coordsize="2872,0" path="m546,7758l3417,7758e" filled="f" stroked="t" strokeweight=".711962pt" strokecolor="#5B5B5B">
                <v:path arrowok="t"/>
              </v:shape>
            </v:group>
            <v:group style="position:absolute;left:3360;top:7758;width:342;height:2" coordorigin="3360,7758" coordsize="342,2">
              <v:shape style="position:absolute;left:3360;top:7758;width:342;height:2" coordorigin="3360,7758" coordsize="342,0" path="m3360,7758l3702,7758e" filled="f" stroked="t" strokeweight=".474641pt" strokecolor="#3B3B3B">
                <v:path arrowok="t"/>
              </v:shape>
            </v:group>
            <v:group style="position:absolute;left:3645;top:7756;width:3019;height:2" coordorigin="3645,7756" coordsize="3019,2">
              <v:shape style="position:absolute;left:3645;top:7756;width:3019;height:2" coordorigin="3645,7756" coordsize="3019,0" path="m3645,7756l6664,7756e" filled="f" stroked="t" strokeweight=".711962pt" strokecolor="#646464">
                <v:path arrowok="t"/>
              </v:shape>
            </v:group>
            <v:group style="position:absolute;left:6607;top:7753;width:228;height:2" coordorigin="6607,7753" coordsize="228,2">
              <v:shape style="position:absolute;left:6607;top:7753;width:228;height:2" coordorigin="6607,7753" coordsize="228,0" path="m6607,7753l6835,7753e" filled="f" stroked="t" strokeweight=".474641pt" strokecolor="#343434">
                <v:path arrowok="t"/>
              </v:shape>
            </v:group>
            <v:group style="position:absolute;left:6778;top:7753;width:892;height:2" coordorigin="6778,7753" coordsize="892,2">
              <v:shape style="position:absolute;left:6778;top:7753;width:892;height:2" coordorigin="6778,7753" coordsize="892,0" path="m6778,7753l7670,7753e" filled="f" stroked="t" strokeweight=".711962pt" strokecolor="#606060">
                <v:path arrowok="t"/>
              </v:shape>
            </v:group>
            <v:group style="position:absolute;left:7613;top:7753;width:256;height:2" coordorigin="7613,7753" coordsize="256,2">
              <v:shape style="position:absolute;left:7613;top:7753;width:256;height:2" coordorigin="7613,7753" coordsize="256,0" path="m7613,7753l7870,7753e" filled="f" stroked="t" strokeweight=".474641pt" strokecolor="#484848">
                <v:path arrowok="t"/>
              </v:shape>
            </v:group>
            <v:group style="position:absolute;left:7813;top:7753;width:845;height:2" coordorigin="7813,7753" coordsize="845,2">
              <v:shape style="position:absolute;left:7813;top:7753;width:845;height:2" coordorigin="7813,7753" coordsize="845,0" path="m7813,7753l8657,7753e" filled="f" stroked="t" strokeweight=".711962pt" strokecolor="#606060">
                <v:path arrowok="t"/>
              </v:shape>
            </v:group>
            <v:group style="position:absolute;left:8539;top:7751;width:764;height:2" coordorigin="8539,7751" coordsize="764,2">
              <v:shape style="position:absolute;left:8539;top:7751;width:764;height:2" coordorigin="8539,7751" coordsize="764,0" path="m8539,7751l9303,7751e" filled="f" stroked="t" strokeweight=".474641pt" strokecolor="#4B4B4B">
                <v:path arrowok="t"/>
              </v:shape>
            </v:group>
            <v:group style="position:absolute;left:9246;top:7751;width:2321;height:2" coordorigin="9246,7751" coordsize="2321,2">
              <v:shape style="position:absolute;left:9246;top:7751;width:2321;height:2" coordorigin="9246,7751" coordsize="2321,0" path="m9246,7751l11567,7751e" filled="f" stroked="t" strokeweight=".711962pt" strokecolor="#606060">
                <v:path arrowok="t"/>
              </v:shape>
            </v:group>
            <v:group style="position:absolute;left:555;top:6526;width:2;height:4278" coordorigin="555,6526" coordsize="2,4278">
              <v:shape style="position:absolute;left:555;top:6526;width:2;height:4278" coordorigin="555,6526" coordsize="0,4278" path="m555,10804l555,6526e" filled="f" stroked="t" strokeweight=".711962pt" strokecolor="#575757">
                <v:path arrowok="t"/>
              </v:shape>
            </v:group>
            <v:group style="position:absolute;left:4979;top:7744;width:2;height:511" coordorigin="4979,7744" coordsize="2,511">
              <v:shape style="position:absolute;left:4979;top:7744;width:2;height:511" coordorigin="4979,7744" coordsize="0,511" path="m4979,8254l4979,7744e" filled="f" stroked="t" strokeweight=".949282pt" strokecolor="#606060">
                <v:path arrowok="t"/>
              </v:shape>
            </v:group>
            <v:group style="position:absolute;left:4969;top:7990;width:6598;height:2" coordorigin="4969,7990" coordsize="6598,2">
              <v:shape style="position:absolute;left:4969;top:7990;width:6598;height:2" coordorigin="4969,7990" coordsize="6598,0" path="m4969,7990l11567,7990e" filled="f" stroked="t" strokeweight=".711962pt" strokecolor="#606060">
                <v:path arrowok="t"/>
              </v:shape>
            </v:group>
            <v:group style="position:absolute;left:560;top:7944;width:2;height:291" coordorigin="560,7944" coordsize="2,291">
              <v:shape style="position:absolute;left:560;top:7944;width:2;height:291" coordorigin="560,7944" coordsize="0,291" path="m560,8235l560,7944e" filled="f" stroked="t" strokeweight=".474641pt" strokecolor="#3F3F3F">
                <v:path arrowok="t"/>
              </v:shape>
            </v:group>
            <v:group style="position:absolute;left:4974;top:8233;width:1690;height:2" coordorigin="4974,8233" coordsize="1690,2">
              <v:shape style="position:absolute;left:4974;top:8233;width:1690;height:2" coordorigin="4974,8233" coordsize="1690,0" path="m4974,8233l6664,8233e" filled="f" stroked="t" strokeweight=".949282pt" strokecolor="#646464">
                <v:path arrowok="t"/>
              </v:shape>
            </v:group>
            <v:group style="position:absolute;left:6607;top:8231;width:1263;height:2" coordorigin="6607,8231" coordsize="1263,2">
              <v:shape style="position:absolute;left:6607;top:8231;width:1263;height:2" coordorigin="6607,8231" coordsize="1263,0" path="m6607,8231l7870,8231e" filled="f" stroked="t" strokeweight=".474641pt" strokecolor="#545454">
                <v:path arrowok="t"/>
              </v:shape>
            </v:group>
            <v:group style="position:absolute;left:7813;top:8228;width:3754;height:2" coordorigin="7813,8228" coordsize="3754,2">
              <v:shape style="position:absolute;left:7813;top:8228;width:3754;height:2" coordorigin="7813,8228" coordsize="3754,0" path="m7813,8228l11567,8228e" filled="f" stroked="t" strokeweight=".711962pt" strokecolor="#575757">
                <v:path arrowok="t"/>
              </v:shape>
            </v:group>
            <v:group style="position:absolute;left:11562;top:7939;width:2;height:306" coordorigin="11562,7939" coordsize="2,306">
              <v:shape style="position:absolute;left:11562;top:7939;width:2;height:306" coordorigin="11562,7939" coordsize="0,306" path="m11562,8245l11562,7939e" filled="f" stroked="t" strokeweight=".474641pt" strokecolor="#3F3F3F">
                <v:path arrowok="t"/>
              </v:shape>
            </v:group>
            <v:group style="position:absolute;left:551;top:8522;width:2867;height:2" coordorigin="551,8522" coordsize="2867,2">
              <v:shape style="position:absolute;left:551;top:8522;width:2867;height:2" coordorigin="551,8522" coordsize="2867,0" path="m551,8522l3417,8522e" filled="f" stroked="t" strokeweight=".711962pt" strokecolor="#575757">
                <v:path arrowok="t"/>
              </v:shape>
            </v:group>
            <v:group style="position:absolute;left:3360;top:8522;width:342;height:2" coordorigin="3360,8522" coordsize="342,2">
              <v:shape style="position:absolute;left:3360;top:8522;width:342;height:2" coordorigin="3360,8522" coordsize="342,0" path="m3360,8522l3702,8522e" filled="f" stroked="t" strokeweight=".474641pt" strokecolor="#2F2F2F">
                <v:path arrowok="t"/>
              </v:shape>
            </v:group>
            <v:group style="position:absolute;left:3645;top:8519;width:4025;height:2" coordorigin="3645,8519" coordsize="4025,2">
              <v:shape style="position:absolute;left:3645;top:8519;width:4025;height:2" coordorigin="3645,8519" coordsize="4025,0" path="m3645,8519l7670,8519e" filled="f" stroked="t" strokeweight=".711962pt" strokecolor="#575757">
                <v:path arrowok="t"/>
              </v:shape>
            </v:group>
            <v:group style="position:absolute;left:4981;top:8178;width:2;height:349" coordorigin="4981,8178" coordsize="2,349">
              <v:shape style="position:absolute;left:4981;top:8178;width:2;height:349" coordorigin="4981,8178" coordsize="0,349" path="m4981,8527l4981,8178e" filled="f" stroked="t" strokeweight=".474641pt" strokecolor="#4B4B4B">
                <v:path arrowok="t"/>
              </v:shape>
            </v:group>
            <v:group style="position:absolute;left:7613;top:8517;width:256;height:2" coordorigin="7613,8517" coordsize="256,2">
              <v:shape style="position:absolute;left:7613;top:8517;width:256;height:2" coordorigin="7613,8517" coordsize="256,0" path="m7613,8517l7870,8517e" filled="f" stroked="t" strokeweight=".474641pt" strokecolor="#343434">
                <v:path arrowok="t"/>
              </v:shape>
            </v:group>
            <v:group style="position:absolute;left:7813;top:8512;width:3759;height:2" coordorigin="7813,8512" coordsize="3759,2">
              <v:shape style="position:absolute;left:7813;top:8512;width:3759;height:2" coordorigin="7813,8512" coordsize="3759,0" path="m7813,8512l11572,8512e" filled="f" stroked="t" strokeweight=".711962pt" strokecolor="#575757">
                <v:path arrowok="t"/>
              </v:shape>
            </v:group>
            <v:group style="position:absolute;left:2475;top:7090;width:2;height:3490" coordorigin="2475,7090" coordsize="2,3490">
              <v:shape style="position:absolute;left:2475;top:7090;width:2;height:3490" coordorigin="2475,7090" coordsize="0,3490" path="m2475,10579l2475,7090e" filled="f" stroked="t" strokeweight=".711962pt" strokecolor="#575757">
                <v:path arrowok="t"/>
              </v:shape>
            </v:group>
            <v:group style="position:absolute;left:551;top:9448;width:1927;height:2" coordorigin="551,9448" coordsize="1927,2">
              <v:shape style="position:absolute;left:551;top:9448;width:1927;height:2" coordorigin="551,9448" coordsize="1927,0" path="m551,9448l2478,9448e" filled="f" stroked="t" strokeweight=".711962pt" strokecolor="#545454">
                <v:path arrowok="t"/>
              </v:shape>
            </v:group>
            <v:group style="position:absolute;left:2416;top:9448;width:2573;height:2" coordorigin="2416,9448" coordsize="2573,2">
              <v:shape style="position:absolute;left:2416;top:9448;width:2573;height:2" coordorigin="2416,9448" coordsize="2573,0" path="m2416,9448l4988,9448e" filled="f" stroked="t" strokeweight=".474641pt" strokecolor="#4F4F4F">
                <v:path arrowok="t"/>
              </v:shape>
            </v:group>
            <v:group style="position:absolute;left:4932;top:9443;width:1732;height:2" coordorigin="4932,9443" coordsize="1732,2">
              <v:shape style="position:absolute;left:4932;top:9443;width:1732;height:2" coordorigin="4932,9443" coordsize="1732,0" path="m4932,9443l6664,9443e" filled="f" stroked="t" strokeweight=".711962pt" strokecolor="#606060">
                <v:path arrowok="t"/>
              </v:shape>
            </v:group>
            <v:group style="position:absolute;left:6607;top:9443;width:228;height:2" coordorigin="6607,9443" coordsize="228,2">
              <v:shape style="position:absolute;left:6607;top:9443;width:228;height:2" coordorigin="6607,9443" coordsize="228,0" path="m6607,9443l6835,9443e" filled="f" stroked="t" strokeweight=".474641pt" strokecolor="#2F2F2F">
                <v:path arrowok="t"/>
              </v:shape>
            </v:group>
            <v:group style="position:absolute;left:6778;top:9443;width:892;height:2" coordorigin="6778,9443" coordsize="892,2">
              <v:shape style="position:absolute;left:6778;top:9443;width:892;height:2" coordorigin="6778,9443" coordsize="892,0" path="m6778,9443l7670,9443e" filled="f" stroked="t" strokeweight=".711962pt" strokecolor="#5B5B5B">
                <v:path arrowok="t"/>
              </v:shape>
            </v:group>
            <v:group style="position:absolute;left:7613;top:9443;width:256;height:2" coordorigin="7613,9443" coordsize="256,2">
              <v:shape style="position:absolute;left:7613;top:9443;width:256;height:2" coordorigin="7613,9443" coordsize="256,0" path="m7613,9443l7870,9443e" filled="f" stroked="t" strokeweight=".474641pt" strokecolor="#3B3B3B">
                <v:path arrowok="t"/>
              </v:shape>
            </v:group>
            <v:group style="position:absolute;left:7813;top:9441;width:3764;height:2" coordorigin="7813,9441" coordsize="3764,2">
              <v:shape style="position:absolute;left:7813;top:9441;width:3764;height:2" coordorigin="7813,9441" coordsize="3764,0" path="m7813,9441l11576,9441e" filled="f" stroked="t" strokeweight=".711962pt" strokecolor="#5B5B5B">
                <v:path arrowok="t"/>
              </v:shape>
            </v:group>
            <v:group style="position:absolute;left:2444;top:9682;width:2;height:248" coordorigin="2444,9682" coordsize="2,248">
              <v:shape style="position:absolute;left:2444;top:9682;width:2;height:248" coordorigin="2444,9682" coordsize="0,248" path="m2444,9930l2444,9682e" filled="f" stroked="t" strokeweight=".237321pt" strokecolor="#000000">
                <v:path arrowok="t"/>
              </v:shape>
            </v:group>
            <v:group style="position:absolute;left:2480;top:7090;width:2;height:6727" coordorigin="2480,7090" coordsize="2,6727">
              <v:shape style="position:absolute;left:2480;top:7090;width:2;height:6727" coordorigin="2480,7090" coordsize="0,6727" path="m2480,13816l2480,7090e" filled="f" stroked="t" strokeweight=".711962pt" strokecolor="#575757">
                <v:path arrowok="t"/>
              </v:shape>
            </v:group>
            <v:group style="position:absolute;left:555;top:10367;width:9649;height:2" coordorigin="555,10367" coordsize="9649,2">
              <v:shape style="position:absolute;left:555;top:10367;width:9649;height:2" coordorigin="555,10367" coordsize="9649,0" path="m555,10367l10205,10367e" filled="f" stroked="t" strokeweight=".711962pt" strokecolor="#5B5B5B">
                <v:path arrowok="t"/>
              </v:shape>
            </v:group>
            <v:group style="position:absolute;left:10148;top:10357;width:1433;height:2" coordorigin="10148,10357" coordsize="1433,2">
              <v:shape style="position:absolute;left:10148;top:10357;width:1433;height:2" coordorigin="10148,10357" coordsize="1433,0" path="m10148,10357l11581,10357e" filled="f" stroked="t" strokeweight=".711962pt" strokecolor="#575757">
                <v:path arrowok="t"/>
              </v:shape>
            </v:group>
            <v:group style="position:absolute;left:560;top:10610;width:6104;height:2" coordorigin="560,10610" coordsize="6104,2">
              <v:shape style="position:absolute;left:560;top:10610;width:6104;height:2" coordorigin="560,10610" coordsize="6104,0" path="m560,10610l6664,10610e" filled="f" stroked="t" strokeweight=".711962pt" strokecolor="#5B5B5B">
                <v:path arrowok="t"/>
              </v:shape>
            </v:group>
            <v:group style="position:absolute;left:6607;top:10608;width:228;height:2" coordorigin="6607,10608" coordsize="228,2">
              <v:shape style="position:absolute;left:6607;top:10608;width:228;height:2" coordorigin="6607,10608" coordsize="228,0" path="m6607,10608l6835,10608e" filled="f" stroked="t" strokeweight=".474641pt" strokecolor="#2F2F2F">
                <v:path arrowok="t"/>
              </v:shape>
            </v:group>
            <v:group style="position:absolute;left:7404;top:10360;width:2;height:248" coordorigin="7404,10360" coordsize="2,248">
              <v:shape style="position:absolute;left:7404;top:10360;width:2;height:248" coordorigin="7404,10360" coordsize="0,248" path="m7404,10608l7404,10360e" filled="f" stroked="t" strokeweight=".474641pt" strokecolor="#282828">
                <v:path arrowok="t"/>
              </v:shape>
            </v:group>
            <v:group style="position:absolute;left:6778;top:10606;width:1633;height:2" coordorigin="6778,10606" coordsize="1633,2">
              <v:shape style="position:absolute;left:6778;top:10606;width:1633;height:2" coordorigin="6778,10606" coordsize="1633,0" path="m6778,10606l8411,10606e" filled="f" stroked="t" strokeweight=".711962pt" strokecolor="#606060">
                <v:path arrowok="t"/>
              </v:shape>
            </v:group>
            <v:group style="position:absolute;left:8354;top:10603;width:242;height:2" coordorigin="8354,10603" coordsize="242,2">
              <v:shape style="position:absolute;left:8354;top:10603;width:242;height:2" coordorigin="8354,10603" coordsize="242,0" path="m8354,10603l8596,10603e" filled="f" stroked="t" strokeweight=".474641pt" strokecolor="#3B3B3B">
                <v:path arrowok="t"/>
              </v:shape>
            </v:group>
            <v:group style="position:absolute;left:8539;top:10601;width:3042;height:2" coordorigin="8539,10601" coordsize="3042,2">
              <v:shape style="position:absolute;left:8539;top:10601;width:3042;height:2" coordorigin="8539,10601" coordsize="3042,0" path="m8539,10601l11581,10601e" filled="f" stroked="t" strokeweight=".711962pt" strokecolor="#606060">
                <v:path arrowok="t"/>
              </v:shape>
            </v:group>
            <v:group style="position:absolute;left:11572;top:10346;width:2;height:315" coordorigin="11572,10346" coordsize="2,315">
              <v:shape style="position:absolute;left:11572;top:10346;width:2;height:315" coordorigin="11572,10346" coordsize="0,315" path="m11572,10661l11572,10346e" filled="f" stroked="t" strokeweight=".474641pt" strokecolor="#3F3F3F">
                <v:path arrowok="t"/>
              </v:shape>
            </v:group>
            <v:group style="position:absolute;left:807;top:10897;width:1671;height:2" coordorigin="807,10897" coordsize="1671,2">
              <v:shape style="position:absolute;left:807;top:10897;width:1671;height:2" coordorigin="807,10897" coordsize="1671,0" path="m807,10897l2478,10897e" filled="f" stroked="t" strokeweight=".711962pt" strokecolor="#575757">
                <v:path arrowok="t"/>
              </v:shape>
            </v:group>
            <v:group style="position:absolute;left:562;top:10589;width:2;height:224" coordorigin="562,10589" coordsize="2,224">
              <v:shape style="position:absolute;left:562;top:10589;width:2;height:224" coordorigin="562,10589" coordsize="0,224" path="m562,10813l562,10589e" filled="f" stroked="t" strokeweight=".474641pt" strokecolor="#4B4B4B">
                <v:path arrowok="t"/>
              </v:shape>
            </v:group>
            <v:group style="position:absolute;left:2444;top:10618;width:2;height:267" coordorigin="2444,10618" coordsize="2,267">
              <v:shape style="position:absolute;left:2444;top:10618;width:2;height:267" coordorigin="2444,10618" coordsize="0,267" path="m2444,10885l2444,10618e" filled="f" stroked="t" strokeweight=".237321pt" strokecolor="#343434">
                <v:path arrowok="t"/>
              </v:shape>
            </v:group>
            <v:group style="position:absolute;left:2554;top:10895;width:3066;height:2" coordorigin="2554,10895" coordsize="3066,2">
              <v:shape style="position:absolute;left:2554;top:10895;width:3066;height:2" coordorigin="2554,10895" coordsize="3066,0" path="m2554,10895l5620,10895e" filled="f" stroked="t" strokeweight=".711962pt" strokecolor="#5B5B5B">
                <v:path arrowok="t"/>
              </v:shape>
            </v:group>
            <v:group style="position:absolute;left:7191;top:10890;width:214;height:2" coordorigin="7191,10890" coordsize="214,2">
              <v:shape style="position:absolute;left:7191;top:10890;width:214;height:2" coordorigin="7191,10890" coordsize="214,0" path="m7191,10890l7404,10890e" filled="f" stroked="t" strokeweight=".474641pt" strokecolor="#2B2B2B">
                <v:path arrowok="t"/>
              </v:shape>
            </v:group>
            <v:group style="position:absolute;left:7347;top:10890;width:750;height:2" coordorigin="7347,10890" coordsize="750,2">
              <v:shape style="position:absolute;left:7347;top:10890;width:750;height:2" coordorigin="7347,10890" coordsize="750,0" path="m7347,10890l8097,10890e" filled="f" stroked="t" strokeweight=".711962pt" strokecolor="#606060">
                <v:path arrowok="t"/>
              </v:shape>
            </v:group>
            <v:group style="position:absolute;left:826;top:10892;width:10238;height:2" coordorigin="826,10892" coordsize="10238,2">
              <v:shape style="position:absolute;left:826;top:10892;width:10238;height:2" coordorigin="826,10892" coordsize="10238,0" path="m826,10892l11064,10892e" filled="f" stroked="t" strokeweight=".711962pt" strokecolor="#5B5B5B">
                <v:path arrowok="t"/>
              </v:shape>
            </v:group>
            <v:group style="position:absolute;left:9118;top:10885;width:185;height:2" coordorigin="9118,10885" coordsize="185,2">
              <v:shape style="position:absolute;left:9118;top:10885;width:185;height:2" coordorigin="9118,10885" coordsize="185,0" path="m9118,10885l9303,10885e" filled="f" stroked="t" strokeweight=".474641pt" strokecolor="#343434">
                <v:path arrowok="t"/>
              </v:shape>
            </v:group>
            <v:group style="position:absolute;left:9246;top:10885;width:2340;height:2" coordorigin="9246,10885" coordsize="2340,2">
              <v:shape style="position:absolute;left:9246;top:10885;width:2340;height:2" coordorigin="9246,10885" coordsize="2340,0" path="m9246,10885l11586,10885e" filled="f" stroked="t" strokeweight=".711962pt" strokecolor="#5B5B5B">
                <v:path arrowok="t"/>
              </v:shape>
            </v:group>
            <v:group style="position:absolute;left:2444;top:10871;width:2;height:258" coordorigin="2444,10871" coordsize="2,258">
              <v:shape style="position:absolute;left:2444;top:10871;width:2;height:258" coordorigin="2444,10871" coordsize="0,258" path="m2444,11128l2444,10871e" filled="f" stroked="t" strokeweight=".237321pt" strokecolor="#1F1F1F">
                <v:path arrowok="t"/>
              </v:shape>
            </v:group>
            <v:group style="position:absolute;left:11576;top:10694;width:2;height:5003" coordorigin="11576,10694" coordsize="2,5003">
              <v:shape style="position:absolute;left:11576;top:10694;width:2;height:5003" coordorigin="11576,10694" coordsize="0,5003" path="m11576,15697l11576,10694e" filled="f" stroked="t" strokeweight=".711962pt" strokecolor="#646464">
                <v:path arrowok="t"/>
              </v:shape>
            </v:group>
            <v:group style="position:absolute;left:555;top:11386;width:2862;height:2" coordorigin="555,11386" coordsize="2862,2">
              <v:shape style="position:absolute;left:555;top:11386;width:2862;height:2" coordorigin="555,11386" coordsize="2862,0" path="m555,11386l3417,11386e" filled="f" stroked="t" strokeweight=".711962pt" strokecolor="#5B5B5B">
                <v:path arrowok="t"/>
              </v:shape>
            </v:group>
            <v:group style="position:absolute;left:562;top:11071;width:2;height:329" coordorigin="562,11071" coordsize="2,329">
              <v:shape style="position:absolute;left:562;top:11071;width:2;height:329" coordorigin="562,11071" coordsize="0,329" path="m562,11401l562,11071e" filled="f" stroked="t" strokeweight=".474641pt" strokecolor="#4F4F4F">
                <v:path arrowok="t"/>
              </v:shape>
            </v:group>
            <v:group style="position:absolute;left:3360;top:11386;width:342;height:2" coordorigin="3360,11386" coordsize="342,2">
              <v:shape style="position:absolute;left:3360;top:11386;width:342;height:2" coordorigin="3360,11386" coordsize="342,0" path="m3360,11386l3702,11386e" filled="f" stroked="t" strokeweight=".474641pt" strokecolor="#343434">
                <v:path arrowok="t"/>
              </v:shape>
            </v:group>
            <v:group style="position:absolute;left:3645;top:11384;width:3019;height:2" coordorigin="3645,11384" coordsize="3019,2">
              <v:shape style="position:absolute;left:3645;top:11384;width:3019;height:2" coordorigin="3645,11384" coordsize="3019,0" path="m3645,11384l6664,11384e" filled="f" stroked="t" strokeweight=".711962pt" strokecolor="#575757">
                <v:path arrowok="t"/>
              </v:shape>
            </v:group>
            <v:group style="position:absolute;left:6607;top:11382;width:228;height:2" coordorigin="6607,11382" coordsize="228,2">
              <v:shape style="position:absolute;left:6607;top:11382;width:228;height:2" coordorigin="6607,11382" coordsize="228,0" path="m6607,11382l6835,11382e" filled="f" stroked="t" strokeweight=".474641pt" strokecolor="#3F3F3F">
                <v:path arrowok="t"/>
              </v:shape>
            </v:group>
            <v:group style="position:absolute;left:6778;top:11379;width:1633;height:2" coordorigin="6778,11379" coordsize="1633,2">
              <v:shape style="position:absolute;left:6778;top:11379;width:1633;height:2" coordorigin="6778,11379" coordsize="1633,0" path="m6778,11379l8411,11379e" filled="f" stroked="t" strokeweight=".711962pt" strokecolor="#606060">
                <v:path arrowok="t"/>
              </v:shape>
            </v:group>
            <v:group style="position:absolute;left:8354;top:11377;width:242;height:2" coordorigin="8354,11377" coordsize="242,2">
              <v:shape style="position:absolute;left:8354;top:11377;width:242;height:2" coordorigin="8354,11377" coordsize="242,0" path="m8354,11377l8596,11377e" filled="f" stroked="t" strokeweight=".474641pt" strokecolor="#343434">
                <v:path arrowok="t"/>
              </v:shape>
            </v:group>
            <v:group style="position:absolute;left:8539;top:11377;width:636;height:2" coordorigin="8539,11377" coordsize="636,2">
              <v:shape style="position:absolute;left:8539;top:11377;width:636;height:2" coordorigin="8539,11377" coordsize="636,0" path="m8539,11377l9175,11377e" filled="f" stroked="t" strokeweight=".711962pt" strokecolor="#676767">
                <v:path arrowok="t"/>
              </v:shape>
            </v:group>
            <v:group style="position:absolute;left:9118;top:11372;width:185;height:2" coordorigin="9118,11372" coordsize="185,2">
              <v:shape style="position:absolute;left:9118;top:11372;width:185;height:2" coordorigin="9118,11372" coordsize="185,0" path="m9118,11372l9303,11372e" filled="f" stroked="t" strokeweight=".474641pt" strokecolor="#4B4B4B">
                <v:path arrowok="t"/>
              </v:shape>
            </v:group>
            <v:group style="position:absolute;left:9246;top:11372;width:2335;height:2" coordorigin="9246,11372" coordsize="2335,2">
              <v:shape style="position:absolute;left:9246;top:11372;width:2335;height:2" coordorigin="9246,11372" coordsize="2335,0" path="m9246,11372l11581,11372e" filled="f" stroked="t" strokeweight=".711962pt" strokecolor="#606060">
                <v:path arrowok="t"/>
              </v:shape>
            </v:group>
            <v:group style="position:absolute;left:565;top:11625;width:1225;height:2" coordorigin="565,11625" coordsize="1225,2">
              <v:shape style="position:absolute;left:565;top:11625;width:1225;height:2" coordorigin="565,11625" coordsize="1225,0" path="m565,11625l1789,11625e" filled="f" stroked="t" strokeweight=".474641pt" strokecolor="#575757">
                <v:path arrowok="t"/>
              </v:shape>
            </v:group>
            <v:group style="position:absolute;left:560;top:11062;width:2;height:3089" coordorigin="560,11062" coordsize="2,3089">
              <v:shape style="position:absolute;left:560;top:11062;width:2;height:3089" coordorigin="560,11062" coordsize="0,3089" path="m560,14151l560,11062e" filled="f" stroked="t" strokeweight=".474641pt" strokecolor="#646464">
                <v:path arrowok="t"/>
              </v:shape>
            </v:group>
            <v:group style="position:absolute;left:1732;top:11625;width:750;height:2" coordorigin="1732,11625" coordsize="750,2">
              <v:shape style="position:absolute;left:1732;top:11625;width:750;height:2" coordorigin="1732,11625" coordsize="750,0" path="m1732,11625l2482,11625e" filled="f" stroked="t" strokeweight=".711962pt" strokecolor="#646464">
                <v:path arrowok="t"/>
              </v:shape>
            </v:group>
            <v:group style="position:absolute;left:2411;top:11625;width:1851;height:2" coordorigin="2411,11625" coordsize="1851,2">
              <v:shape style="position:absolute;left:2411;top:11625;width:1851;height:2" coordorigin="2411,11625" coordsize="1851,0" path="m2411,11625l4262,11625e" filled="f" stroked="t" strokeweight=".474641pt" strokecolor="#575757">
                <v:path arrowok="t"/>
              </v:shape>
            </v:group>
            <v:group style="position:absolute;left:4205;top:11620;width:2459;height:2" coordorigin="4205,11620" coordsize="2459,2">
              <v:shape style="position:absolute;left:4205;top:11620;width:2459;height:2" coordorigin="4205,11620" coordsize="2459,0" path="m4205,11620l6664,11620e" filled="f" stroked="t" strokeweight=".711962pt" strokecolor="#575757">
                <v:path arrowok="t"/>
              </v:shape>
            </v:group>
            <v:group style="position:absolute;left:6607;top:11620;width:228;height:2" coordorigin="6607,11620" coordsize="228,2">
              <v:shape style="position:absolute;left:6607;top:11620;width:228;height:2" coordorigin="6607,11620" coordsize="228,0" path="m6607,11620l6835,11620e" filled="f" stroked="t" strokeweight=".474641pt" strokecolor="#2B2B2B">
                <v:path arrowok="t"/>
              </v:shape>
            </v:group>
            <v:group style="position:absolute;left:7404;top:11372;width:2;height:506" coordorigin="7404,11372" coordsize="2,506">
              <v:shape style="position:absolute;left:7404;top:11372;width:2;height:506" coordorigin="7404,11372" coordsize="0,506" path="m7404,11878l7404,11372e" filled="f" stroked="t" strokeweight=".474641pt" strokecolor="#606060">
                <v:path arrowok="t"/>
              </v:shape>
            </v:group>
            <v:group style="position:absolute;left:6778;top:11618;width:2397;height:2" coordorigin="6778,11618" coordsize="2397,2">
              <v:shape style="position:absolute;left:6778;top:11618;width:2397;height:2" coordorigin="6778,11618" coordsize="2397,0" path="m6778,11618l9175,11618e" filled="f" stroked="t" strokeweight=".711962pt" strokecolor="#5B5B5B">
                <v:path arrowok="t"/>
              </v:shape>
            </v:group>
            <v:group style="position:absolute;left:9118;top:11611;width:185;height:2" coordorigin="9118,11611" coordsize="185,2">
              <v:shape style="position:absolute;left:9118;top:11611;width:185;height:2" coordorigin="9118,11611" coordsize="185,0" path="m9118,11611l9303,11611e" filled="f" stroked="t" strokeweight=".474641pt" strokecolor="#3B3B3B">
                <v:path arrowok="t"/>
              </v:shape>
            </v:group>
            <v:group style="position:absolute;left:9246;top:11611;width:2340;height:2" coordorigin="9246,11611" coordsize="2340,2">
              <v:shape style="position:absolute;left:9246;top:11611;width:2340;height:2" coordorigin="9246,11611" coordsize="2340,0" path="m9246,11611l11586,11611e" filled="f" stroked="t" strokeweight=".711962pt" strokecolor="#606060">
                <v:path arrowok="t"/>
              </v:shape>
            </v:group>
            <v:group style="position:absolute;left:565;top:11868;width:693;height:2" coordorigin="565,11868" coordsize="693,2">
              <v:shape style="position:absolute;left:565;top:11868;width:693;height:2" coordorigin="565,11868" coordsize="693,0" path="m565,11868l1258,11868e" filled="f" stroked="t" strokeweight=".474641pt" strokecolor="#545454">
                <v:path arrowok="t"/>
              </v:shape>
            </v:group>
            <v:group style="position:absolute;left:527;top:11596;width:2;height:258" coordorigin="527,11596" coordsize="2,258">
              <v:shape style="position:absolute;left:527;top:11596;width:2;height:258" coordorigin="527,11596" coordsize="0,258" path="m527,11854l527,11596e" filled="f" stroked="t" strokeweight=".711962pt" strokecolor="#000000">
                <v:path arrowok="t"/>
              </v:shape>
            </v:group>
            <v:group style="position:absolute;left:1225;top:11596;width:2;height:258" coordorigin="1225,11596" coordsize="2,258">
              <v:shape style="position:absolute;left:1225;top:11596;width:2;height:258" coordorigin="1225,11596" coordsize="0,258" path="m1225,11854l1225,11596e" filled="f" stroked="t" strokeweight=".237321pt" strokecolor="#282828">
                <v:path arrowok="t"/>
              </v:shape>
            </v:group>
            <v:group style="position:absolute;left:945;top:11871;width:854;height:2" coordorigin="945,11871" coordsize="854,2">
              <v:shape style="position:absolute;left:945;top:11871;width:854;height:2" coordorigin="945,11871" coordsize="854,0" path="m945,11871l1799,11871e" filled="f" stroked="t" strokeweight=".949282pt" strokecolor="#646464">
                <v:path arrowok="t"/>
              </v:shape>
            </v:group>
            <v:group style="position:absolute;left:1761;top:11596;width:2;height:258" coordorigin="1761,11596" coordsize="2,258">
              <v:shape style="position:absolute;left:1761;top:11596;width:2;height:258" coordorigin="1761,11596" coordsize="0,258" path="m1761,11854l1761,11596e" filled="f" stroked="t" strokeweight=".711962pt" strokecolor="#3B3B3B">
                <v:path arrowok="t"/>
              </v:shape>
            </v:group>
            <v:group style="position:absolute;left:1728;top:11868;width:750;height:2" coordorigin="1728,11868" coordsize="750,2">
              <v:shape style="position:absolute;left:1728;top:11868;width:750;height:2" coordorigin="1728,11868" coordsize="750,0" path="m1728,11868l2478,11868e" filled="f" stroked="t" strokeweight=".474641pt" strokecolor="#575757">
                <v:path arrowok="t"/>
              </v:shape>
            </v:group>
            <v:group style="position:absolute;left:2444;top:11596;width:2;height:258" coordorigin="2444,11596" coordsize="2,258">
              <v:shape style="position:absolute;left:2444;top:11596;width:2;height:258" coordorigin="2444,11596" coordsize="0,258" path="m2444,11854l2444,11596e" filled="f" stroked="t" strokeweight=".237321pt" strokecolor="#3B3B3B">
                <v:path arrowok="t"/>
              </v:shape>
            </v:group>
            <v:group style="position:absolute;left:2131;top:11859;width:9455;height:2" coordorigin="2131,11859" coordsize="9455,2">
              <v:shape style="position:absolute;left:2131;top:11859;width:9455;height:2" coordorigin="2131,11859" coordsize="9455,0" path="m2131,11859l11586,11859e" filled="f" stroked="t" strokeweight=".711962pt" strokecolor="#5B5B5B">
                <v:path arrowok="t"/>
              </v:shape>
            </v:group>
            <v:group style="position:absolute;left:1225;top:11840;width:2;height:501" coordorigin="1225,11840" coordsize="2,501">
              <v:shape style="position:absolute;left:1225;top:11840;width:2;height:501" coordorigin="1225,11840" coordsize="0,501" path="m1225,12341l1225,11840e" filled="f" stroked="t" strokeweight=".237321pt" strokecolor="#575757">
                <v:path arrowok="t"/>
              </v:shape>
            </v:group>
            <v:group style="position:absolute;left:1797;top:11615;width:2;height:1848" coordorigin="1797,11615" coordsize="2,1848">
              <v:shape style="position:absolute;left:1797;top:11615;width:2;height:1848" coordorigin="1797,11615" coordsize="0,1848" path="m1797,13463l1797,11615e" filled="f" stroked="t" strokeweight=".711962pt" strokecolor="#545454">
                <v:path arrowok="t"/>
              </v:shape>
            </v:group>
            <v:group style="position:absolute;left:2444;top:11840;width:2;height:501" coordorigin="2444,11840" coordsize="2,501">
              <v:shape style="position:absolute;left:2444;top:11840;width:2;height:501" coordorigin="2444,11840" coordsize="0,501" path="m2444,12341l2444,11840e" filled="f" stroked="t" strokeweight=".237321pt" strokecolor="#606060">
                <v:path arrowok="t"/>
              </v:shape>
            </v:group>
            <v:group style="position:absolute;left:7407;top:11974;width:2;height:396" coordorigin="7407,11974" coordsize="2,396">
              <v:shape style="position:absolute;left:7407;top:11974;width:2;height:396" coordorigin="7407,11974" coordsize="0,396" path="m7407,12370l7407,11974e" filled="f" stroked="t" strokeweight=".237321pt" strokecolor="#4F4F4F">
                <v:path arrowok="t"/>
              </v:shape>
            </v:group>
            <v:group style="position:absolute;left:1225;top:12341;width:2;height:434" coordorigin="1225,12341" coordsize="2,434">
              <v:shape style="position:absolute;left:1225;top:12341;width:2;height:434" coordorigin="1225,12341" coordsize="0,434" path="m1225,12776l1225,12341e" filled="f" stroked="t" strokeweight=".237321pt" strokecolor="#000000">
                <v:path arrowok="t"/>
              </v:shape>
            </v:group>
            <v:group style="position:absolute;left:2480;top:11916;width:2;height:869" coordorigin="2480,11916" coordsize="2,869">
              <v:shape style="position:absolute;left:2480;top:11916;width:2;height:869" coordorigin="2480,11916" coordsize="0,869" path="m2480,12785l2480,11916e" filled="f" stroked="t" strokeweight=".711962pt" strokecolor="#707070">
                <v:path arrowok="t"/>
              </v:shape>
            </v:group>
            <v:group style="position:absolute;left:7407;top:12312;width:2;height:234" coordorigin="7407,12312" coordsize="2,234">
              <v:shape style="position:absolute;left:7407;top:12312;width:2;height:234" coordorigin="7407,12312" coordsize="0,234" path="m7407,12546l7407,12312e" filled="f" stroked="t" strokeweight=".237321pt" strokecolor="#6B6B6B">
                <v:path arrowok="t"/>
              </v:shape>
            </v:group>
            <v:group style="position:absolute;left:527;top:12575;width:2;height:454" coordorigin="527,12575" coordsize="2,454">
              <v:shape style="position:absolute;left:527;top:12575;width:2;height:454" coordorigin="527,12575" coordsize="0,454" path="m527,13029l527,12575e" filled="f" stroked="t" strokeweight=".711962pt" strokecolor="#000000">
                <v:path arrowok="t"/>
              </v:shape>
            </v:group>
            <v:group style="position:absolute;left:1761;top:12575;width:2;height:454" coordorigin="1761,12575" coordsize="2,454">
              <v:shape style="position:absolute;left:1761;top:12575;width:2;height:454" coordorigin="1761,12575" coordsize="0,454" path="m1761,13029l1761,12575e" filled="f" stroked="t" strokeweight=".711962pt" strokecolor="#000000">
                <v:path arrowok="t"/>
              </v:shape>
            </v:group>
            <v:group style="position:absolute;left:2444;top:12575;width:2;height:454" coordorigin="2444,12575" coordsize="2,454">
              <v:shape style="position:absolute;left:2444;top:12575;width:2;height:454" coordorigin="2444,12575" coordsize="0,454" path="m2444,13029l2444,12575e" filled="f" stroked="t" strokeweight=".237321pt" strokecolor="#000000">
                <v:path arrowok="t"/>
              </v:shape>
            </v:group>
            <v:group style="position:absolute;left:7376;top:12575;width:2;height:683" coordorigin="7376,12575" coordsize="2,683">
              <v:shape style="position:absolute;left:7376;top:12575;width:2;height:683" coordorigin="7376,12575" coordsize="0,683" path="m7376,13258l7376,12575e" filled="f" stroked="t" strokeweight=".237321pt" strokecolor="#000000">
                <v:path arrowok="t"/>
              </v:shape>
            </v:group>
            <v:group style="position:absolute;left:1225;top:12776;width:2;height:253" coordorigin="1225,12776" coordsize="2,253">
              <v:shape style="position:absolute;left:1225;top:12776;width:2;height:253" coordorigin="1225,12776" coordsize="0,253" path="m1225,13029l1225,12776e" filled="f" stroked="t" strokeweight=".237321pt" strokecolor="#2F2F2F">
                <v:path arrowok="t"/>
              </v:shape>
            </v:group>
            <v:group style="position:absolute;left:11581;top:12747;width:2;height:310" coordorigin="11581,12747" coordsize="2,310">
              <v:shape style="position:absolute;left:11581;top:12747;width:2;height:310" coordorigin="11581,12747" coordsize="0,310" path="m11581,13057l11581,12747e" filled="f" stroked="t" strokeweight=".474641pt" strokecolor="#484848">
                <v:path arrowok="t"/>
              </v:shape>
            </v:group>
            <v:group style="position:absolute;left:562;top:13000;width:2;height:1151" coordorigin="562,13000" coordsize="2,1151">
              <v:shape style="position:absolute;left:562;top:13000;width:2;height:1151" coordorigin="562,13000" coordsize="0,1151" path="m562,14151l562,13000e" filled="f" stroked="t" strokeweight=".474641pt" strokecolor="#808080">
                <v:path arrowok="t"/>
              </v:shape>
            </v:group>
            <v:group style="position:absolute;left:1225;top:13029;width:2;height:888" coordorigin="1225,13029" coordsize="2,888">
              <v:shape style="position:absolute;left:1225;top:13029;width:2;height:888" coordorigin="1225,13029" coordsize="0,888" path="m1225,13917l1225,13029e" filled="f" stroked="t" strokeweight=".237321pt" strokecolor="#000000">
                <v:path arrowok="t"/>
              </v:shape>
            </v:group>
            <v:group style="position:absolute;left:527;top:13258;width:2;height:3237" coordorigin="527,13258" coordsize="2,3237">
              <v:shape style="position:absolute;left:527;top:13258;width:2;height:3237" coordorigin="527,13258" coordsize="0,3237" path="m527,16495l527,13258e" filled="f" stroked="t" strokeweight=".711962pt" strokecolor="#000000">
                <v:path arrowok="t"/>
              </v:shape>
            </v:group>
            <v:group style="position:absolute;left:1797;top:13210;width:2;height:239" coordorigin="1797,13210" coordsize="2,239">
              <v:shape style="position:absolute;left:1797;top:13210;width:2;height:239" coordorigin="1797,13210" coordsize="0,239" path="m1797,13449l1797,13210e" filled="f" stroked="t" strokeweight=".949282pt" strokecolor="#747474">
                <v:path arrowok="t"/>
              </v:shape>
            </v:group>
            <v:group style="position:absolute;left:7407;top:13229;width:2;height:115" coordorigin="7407,13229" coordsize="2,115">
              <v:shape style="position:absolute;left:7407;top:13229;width:2;height:115" coordorigin="7407,13229" coordsize="0,115" path="m7407,13344l7407,13229e" filled="f" stroked="t" strokeweight=".237321pt" strokecolor="#9C9C9C">
                <v:path arrowok="t"/>
              </v:shape>
            </v:group>
            <v:group style="position:absolute;left:1761;top:13406;width:2;height:511" coordorigin="1761,13406" coordsize="2,511">
              <v:shape style="position:absolute;left:1761;top:13406;width:2;height:511" coordorigin="1761,13406" coordsize="0,511" path="m1761,13917l1761,13406e" filled="f" stroked="t" strokeweight=".711962pt" strokecolor="#000000">
                <v:path arrowok="t"/>
              </v:shape>
            </v:group>
            <v:group style="position:absolute;left:2444;top:13406;width:2;height:511" coordorigin="2444,13406" coordsize="2,511">
              <v:shape style="position:absolute;left:2444;top:13406;width:2;height:511" coordorigin="2444,13406" coordsize="0,511" path="m2444,13917l2444,13406e" filled="f" stroked="t" strokeweight=".237321pt" strokecolor="#000000">
                <v:path arrowok="t"/>
              </v:shape>
            </v:group>
            <v:group style="position:absolute;left:7376;top:13406;width:2;height:2354" coordorigin="7376,13406" coordsize="2,2354">
              <v:shape style="position:absolute;left:7376;top:13406;width:2;height:2354" coordorigin="7376,13406" coordsize="0,2354" path="m7376,15759l7376,13406e" filled="f" stroked="t" strokeweight=".237321pt" strokecolor="#000000">
                <v:path arrowok="t"/>
              </v:shape>
            </v:group>
            <v:group style="position:absolute;left:3470;top:14404;width:1823;height:2" coordorigin="3470,14404" coordsize="1823,2">
              <v:shape style="position:absolute;left:3470;top:14404;width:1823;height:2" coordorigin="3470,14404" coordsize="1823,0" path="m3470,14404l5292,14404e" filled="f" stroked="t" strokeweight="1.186603pt" strokecolor="#2B67CC">
                <v:path arrowok="t"/>
              </v:shape>
            </v:group>
            <v:group style="position:absolute;left:522;top:13912;width:1927;height:2" coordorigin="522,13912" coordsize="1927,2">
              <v:shape style="position:absolute;left:522;top:13912;width:1927;height:2" coordorigin="522,13912" coordsize="1927,0" path="m522,13912l2449,13912e" filled="f" stroked="t" strokeweight=".237321pt" strokecolor="#646464">
                <v:path arrowok="t"/>
              </v:shape>
            </v:group>
            <v:group style="position:absolute;left:1225;top:13912;width:2;height:110" coordorigin="1225,13912" coordsize="2,110">
              <v:shape style="position:absolute;left:1225;top:13912;width:2;height:110" coordorigin="1225,13912" coordsize="0,110" path="m1225,14022l1225,13912e" filled="f" stroked="t" strokeweight=".237321pt" strokecolor="#2F2F2F">
                <v:path arrowok="t"/>
              </v:shape>
            </v:group>
            <v:group style="position:absolute;left:1761;top:13912;width:2;height:110" coordorigin="1761,13912" coordsize="2,110">
              <v:shape style="position:absolute;left:1761;top:13912;width:2;height:110" coordorigin="1761,13912" coordsize="0,110" path="m1761,14022l1761,13912e" filled="f" stroked="t" strokeweight=".711962pt" strokecolor="#646464">
                <v:path arrowok="t"/>
              </v:shape>
            </v:group>
            <v:group style="position:absolute;left:2444;top:13912;width:2;height:110" coordorigin="2444,13912" coordsize="2,110">
              <v:shape style="position:absolute;left:2444;top:13912;width:2;height:110" coordorigin="2444,13912" coordsize="0,110" path="m2444,14022l2444,13912e" filled="f" stroked="t" strokeweight=".237321pt" strokecolor="#383838">
                <v:path arrowok="t"/>
              </v:shape>
            </v:group>
            <v:group style="position:absolute;left:8330;top:14026;width:266;height:2" coordorigin="8330,14026" coordsize="266,2">
              <v:shape style="position:absolute;left:8330;top:14026;width:266;height:2" coordorigin="8330,14026" coordsize="266,0" path="m8330,14026l8596,14026e" filled="f" stroked="t" strokeweight=".949282pt" strokecolor="#3B48A8">
                <v:path arrowok="t"/>
              </v:shape>
            </v:group>
            <v:group style="position:absolute;left:11584;top:12236;width:2;height:3977" coordorigin="11584,12236" coordsize="2,3977">
              <v:shape style="position:absolute;left:11584;top:12236;width:2;height:3977" coordorigin="11584,12236" coordsize="0,3977" path="m11584,16213l11584,12236e" filled="f" stroked="t" strokeweight=".474641pt" strokecolor="#646464">
                <v:path arrowok="t"/>
              </v:shape>
            </v:group>
            <v:group style="position:absolute;left:1225;top:14022;width:2;height:1738" coordorigin="1225,14022" coordsize="2,1738">
              <v:shape style="position:absolute;left:1225;top:14022;width:2;height:1738" coordorigin="1225,14022" coordsize="0,1738" path="m1225,15759l1225,14022e" filled="f" stroked="t" strokeweight=".237321pt" strokecolor="#000000">
                <v:path arrowok="t"/>
              </v:shape>
            </v:group>
            <v:group style="position:absolute;left:1761;top:14022;width:2;height:2473" coordorigin="1761,14022" coordsize="2,2473">
              <v:shape style="position:absolute;left:1761;top:14022;width:2;height:2473" coordorigin="1761,14022" coordsize="0,2473" path="m1761,16495l1761,14022e" filled="f" stroked="t" strokeweight=".711962pt" strokecolor="#000000">
                <v:path arrowok="t"/>
              </v:shape>
            </v:group>
            <v:group style="position:absolute;left:2444;top:14022;width:2;height:1738" coordorigin="2444,14022" coordsize="2,1738">
              <v:shape style="position:absolute;left:2444;top:14022;width:2;height:1738" coordorigin="2444,14022" coordsize="0,1738" path="m2444,15759l2444,14022e" filled="f" stroked="t" strokeweight=".711962pt" strokecolor="#000000">
                <v:path arrowok="t"/>
              </v:shape>
            </v:group>
            <v:group style="position:absolute;left:11558;top:15554;width:2;height:205" coordorigin="11558,15554" coordsize="2,205">
              <v:shape style="position:absolute;left:11558;top:15554;width:2;height:205" coordorigin="11558,15554" coordsize="0,205" path="m11558,15759l11558,15554e" filled="f" stroked="t" strokeweight=".237321pt" strokecolor="#000000">
                <v:path arrowok="t"/>
              </v:shape>
            </v:group>
            <v:group style="position:absolute;left:1225;top:15759;width:2;height:735" coordorigin="1225,15759" coordsize="2,735">
              <v:shape style="position:absolute;left:1225;top:15759;width:2;height:735" coordorigin="1225,15759" coordsize="0,735" path="m1225,16495l1225,15759e" filled="f" stroked="t" strokeweight=".237321pt" strokecolor="#575757">
                <v:path arrowok="t"/>
              </v:shape>
            </v:group>
            <v:group style="position:absolute;left:2444;top:15759;width:2;height:735" coordorigin="2444,15759" coordsize="2,735">
              <v:shape style="position:absolute;left:2444;top:15759;width:2;height:735" coordorigin="2444,15759" coordsize="0,735" path="m2444,16495l2444,15759e" filled="f" stroked="t" strokeweight=".237321pt" strokecolor="#343434">
                <v:path arrowok="t"/>
              </v:shape>
            </v:group>
            <v:group style="position:absolute;left:574;top:16502;width:9227;height:2" coordorigin="574,16502" coordsize="9227,2">
              <v:shape style="position:absolute;left:574;top:16502;width:9227;height:2" coordorigin="574,16502" coordsize="9227,0" path="m574,16502l9801,16502e" filled="f" stroked="t" strokeweight=".474641pt" strokecolor="#676767">
                <v:path arrowok="t"/>
              </v:shape>
            </v:group>
            <v:group style="position:absolute;left:3360;top:16499;width:579;height:2" coordorigin="3360,16499" coordsize="579,2">
              <v:shape style="position:absolute;left:3360;top:16499;width:579;height:2" coordorigin="3360,16499" coordsize="579,0" path="m3360,16499l3940,16499e" filled="f" stroked="t" strokeweight=".474641pt" strokecolor="#545454">
                <v:path arrowok="t"/>
              </v:shape>
            </v:group>
            <v:group style="position:absolute;left:3883;top:16499;width:456;height:2" coordorigin="3883,16499" coordsize="456,2">
              <v:shape style="position:absolute;left:3883;top:16499;width:456;height:2" coordorigin="3883,16499" coordsize="456,0" path="m3883,16499l4338,16499e" filled="f" stroked="t" strokeweight=".949282pt" strokecolor="#7C7C7C">
                <v:path arrowok="t"/>
              </v:shape>
            </v:group>
            <v:group style="position:absolute;left:7191;top:16490;width:218;height:2" coordorigin="7191,16490" coordsize="218,2">
              <v:shape style="position:absolute;left:7191;top:16490;width:218;height:2" coordorigin="7191,16490" coordsize="218,0" path="m7191,16490l7409,16490e" filled="f" stroked="t" strokeweight=".474641pt" strokecolor="#3B3B3B">
                <v:path arrowok="t"/>
              </v:shape>
            </v:group>
            <v:group style="position:absolute;left:7376;top:15759;width:2;height:735" coordorigin="7376,15759" coordsize="2,735">
              <v:shape style="position:absolute;left:7376;top:15759;width:2;height:735" coordorigin="7376,15759" coordsize="0,735" path="m7376,16495l7376,15759e" filled="f" stroked="t" strokeweight=".237321pt" strokecolor="#3B3B3B">
                <v:path arrowok="t"/>
              </v:shape>
            </v:group>
            <v:group style="position:absolute;left:7347;top:16490;width:323;height:2" coordorigin="7347,16490" coordsize="323,2">
              <v:shape style="position:absolute;left:7347;top:16490;width:323;height:2" coordorigin="7347,16490" coordsize="323,0" path="m7347,16490l7670,16490e" filled="f" stroked="t" strokeweight=".474641pt" strokecolor="#545454">
                <v:path arrowok="t"/>
              </v:shape>
            </v:group>
            <v:group style="position:absolute;left:9118;top:16485;width:185;height:2" coordorigin="9118,16485" coordsize="185,2">
              <v:shape style="position:absolute;left:9118;top:16485;width:185;height:2" coordorigin="9118,16485" coordsize="185,0" path="m9118,16485l9303,16485e" filled="f" stroked="t" strokeweight=".474641pt" strokecolor="#4B4B4B">
                <v:path arrowok="t"/>
              </v:shape>
            </v:group>
            <v:group style="position:absolute;left:1728;top:16492;width:9877;height:2" coordorigin="1728,16492" coordsize="9877,2">
              <v:shape style="position:absolute;left:1728;top:16492;width:9877;height:2" coordorigin="1728,16492" coordsize="9877,0" path="m1728,16492l11605,16492e" filled="f" stroked="t" strokeweight=".711962pt" strokecolor="#676767">
                <v:path arrowok="t"/>
              </v:shape>
            </v:group>
            <v:group style="position:absolute;left:11558;top:15759;width:2;height:735" coordorigin="11558,15759" coordsize="2,735">
              <v:shape style="position:absolute;left:11558;top:15759;width:2;height:735" coordorigin="11558,15759" coordsize="0,735" path="m11558,16495l11558,15759e" filled="f" stroked="t" strokeweight=".237321pt" strokecolor="#80808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0" w:lineRule="auto"/>
        <w:ind w:right="-79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014BD1"/>
          <w:w w:val="132"/>
          <w:b/>
          <w:bCs/>
        </w:rPr>
        <w:t>'1..</w:t>
      </w:r>
      <w:r>
        <w:rPr>
          <w:rFonts w:ascii="Times New Roman" w:hAnsi="Times New Roman" w:cs="Times New Roman" w:eastAsia="Times New Roman"/>
          <w:sz w:val="26"/>
          <w:szCs w:val="26"/>
          <w:color w:val="014BD1"/>
          <w:w w:val="133"/>
          <w:b/>
          <w:bCs/>
        </w:rPr>
        <w:t>)</w:t>
      </w:r>
      <w:r>
        <w:rPr>
          <w:rFonts w:ascii="Times New Roman" w:hAnsi="Times New Roman" w:cs="Times New Roman" w:eastAsia="Times New Roman"/>
          <w:sz w:val="26"/>
          <w:szCs w:val="26"/>
          <w:color w:val="014BD1"/>
          <w:w w:val="132"/>
          <w:b/>
          <w:bCs/>
        </w:rPr>
        <w:t>\QÇ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w w:val="100"/>
        </w:rPr>
      </w:r>
    </w:p>
    <w:p>
      <w:pPr>
        <w:spacing w:before="3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40" w:lineRule="auto"/>
        <w:ind w:left="-36" w:right="459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9"/>
        </w:rPr>
        <w:t>MüjdatEMEÇ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13" w:right="481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280" w:bottom="280" w:left="440" w:right="220"/>
          <w:cols w:num="3" w:equalWidth="0">
            <w:col w:w="536" w:space="2138"/>
            <w:col w:w="1171" w:space="1567"/>
            <w:col w:w="5848"/>
          </w:cols>
        </w:sectPr>
      </w:pPr>
      <w:rPr/>
    </w:p>
    <w:p>
      <w:pPr>
        <w:spacing w:before="1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436" w:lineRule="exact"/>
        <w:ind w:left="3662" w:right="-20"/>
        <w:jc w:val="left"/>
        <w:tabs>
          <w:tab w:pos="9560" w:val="left"/>
        </w:tabs>
        <w:rPr>
          <w:rFonts w:ascii="Arial" w:hAnsi="Arial" w:cs="Arial" w:eastAsia="Arial"/>
          <w:sz w:val="49"/>
          <w:szCs w:val="49"/>
        </w:rPr>
      </w:pPr>
      <w:rPr/>
      <w:r>
        <w:rPr/>
        <w:pict>
          <v:group style="position:absolute;margin-left:504.795868pt;margin-top:15.841115pt;width:.1pt;height:23.836828pt;mso-position-horizontal-relative:page;mso-position-vertical-relative:paragraph;z-index:-15662" coordorigin="10096,317" coordsize="2,477">
            <v:shape style="position:absolute;left:10096;top:317;width:2;height:477" coordorigin="10096,317" coordsize="0,477" path="m10096,794l10096,317e" filled="f" stroked="t" strokeweight="1.89328pt" strokecolor="#93979C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8.218372pt;margin-top:-10.254353pt;width:20.366426pt;height:42.5pt;mso-position-horizontal-relative:page;mso-position-vertical-relative:paragraph;z-index:-15661" type="#_x0000_t202" filled="f" stroked="f">
            <v:textbox inset="0,0,0,0">
              <w:txbxContent>
                <w:p>
                  <w:pPr>
                    <w:spacing w:before="0" w:after="0" w:line="850" w:lineRule="exact"/>
                    <w:ind w:right="-168"/>
                    <w:jc w:val="left"/>
                    <w:rPr>
                      <w:rFonts w:ascii="Arial" w:hAnsi="Arial" w:cs="Arial" w:eastAsia="Arial"/>
                      <w:sz w:val="85"/>
                      <w:szCs w:val="85"/>
                    </w:rPr>
                  </w:pPr>
                  <w:rPr/>
                  <w:r>
                    <w:rPr>
                      <w:rFonts w:ascii="Arial" w:hAnsi="Arial" w:cs="Arial" w:eastAsia="Arial"/>
                      <w:sz w:val="85"/>
                      <w:szCs w:val="85"/>
                      <w:color w:val="363636"/>
                      <w:spacing w:val="0"/>
                      <w:w w:val="172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5"/>
                      <w:szCs w:val="8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9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6"/>
          <w:position w:val="9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7"/>
          <w:w w:val="106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6"/>
          <w:position w:val="9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9"/>
        </w:rPr>
      </w:r>
      <w:r>
        <w:rPr>
          <w:rFonts w:ascii="Arial" w:hAnsi="Arial" w:cs="Arial" w:eastAsia="Arial"/>
          <w:sz w:val="49"/>
          <w:szCs w:val="49"/>
          <w:color w:val="5D5D5D"/>
          <w:spacing w:val="0"/>
          <w:w w:val="71"/>
          <w:position w:val="-11"/>
        </w:rPr>
        <w:t>-</w:t>
      </w:r>
      <w:r>
        <w:rPr>
          <w:rFonts w:ascii="Arial" w:hAnsi="Arial" w:cs="Arial" w:eastAsia="Arial"/>
          <w:sz w:val="49"/>
          <w:szCs w:val="49"/>
          <w:color w:val="000000"/>
          <w:spacing w:val="0"/>
          <w:w w:val="100"/>
          <w:position w:val="0"/>
        </w:rPr>
      </w:r>
    </w:p>
    <w:p>
      <w:pPr>
        <w:spacing w:before="0" w:after="0" w:line="54" w:lineRule="exact"/>
        <w:ind w:left="3766" w:right="-20"/>
        <w:jc w:val="left"/>
        <w:tabs>
          <w:tab w:pos="9800" w:val="left"/>
        </w:tabs>
        <w:rPr>
          <w:rFonts w:ascii="Times New Roman" w:hAnsi="Times New Roman" w:cs="Times New Roman" w:eastAsia="Times New Roman"/>
          <w:sz w:val="52"/>
          <w:szCs w:val="52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  <w:t>İT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100"/>
          <w:position w:val="-3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  <w:t>AİY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6"/>
          <w:position w:val="-3"/>
        </w:rPr>
        <w:t>BAŞKANLI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"/>
          <w:w w:val="107"/>
          <w:position w:val="-3"/>
        </w:rPr>
        <w:t>G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98"/>
          <w:position w:val="-3"/>
        </w:rPr>
        <w:t>I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52"/>
          <w:szCs w:val="52"/>
          <w:color w:val="99999A"/>
          <w:spacing w:val="0"/>
          <w:w w:val="114"/>
          <w:b/>
          <w:bCs/>
          <w:i/>
          <w:position w:val="-25"/>
        </w:rPr>
        <w:t>ll</w:t>
      </w:r>
      <w:r>
        <w:rPr>
          <w:rFonts w:ascii="Times New Roman" w:hAnsi="Times New Roman" w:cs="Times New Roman" w:eastAsia="Times New Roman"/>
          <w:sz w:val="52"/>
          <w:szCs w:val="52"/>
          <w:color w:val="000000"/>
          <w:spacing w:val="0"/>
          <w:w w:val="100"/>
          <w:position w:val="0"/>
        </w:rPr>
      </w:r>
    </w:p>
    <w:p>
      <w:pPr>
        <w:spacing w:before="0" w:after="0" w:line="126" w:lineRule="exact"/>
        <w:ind w:left="855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63636"/>
          <w:spacing w:val="0"/>
          <w:w w:val="121"/>
          <w:position w:val="-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left="555" w:right="3610"/>
        <w:jc w:val="center"/>
        <w:tabs>
          <w:tab w:pos="32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b/>
          <w:bCs/>
          <w:position w:val="-1"/>
        </w:rPr>
        <w:t>BÜYÜKSEHIR</w:t>
      </w:r>
      <w:r>
        <w:rPr>
          <w:rFonts w:ascii="Arial" w:hAnsi="Arial" w:cs="Arial" w:eastAsia="Arial"/>
          <w:sz w:val="15"/>
          <w:szCs w:val="15"/>
          <w:color w:val="363636"/>
          <w:spacing w:val="-32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7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69" w:lineRule="exact"/>
        <w:ind w:left="632" w:right="-20"/>
        <w:jc w:val="left"/>
        <w:tabs>
          <w:tab w:pos="4400" w:val="left"/>
          <w:tab w:pos="980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Arial" w:hAnsi="Arial" w:cs="Arial" w:eastAsia="Arial"/>
          <w:sz w:val="14"/>
          <w:szCs w:val="14"/>
          <w:color w:val="363636"/>
          <w:spacing w:val="0"/>
          <w:w w:val="114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8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3"/>
          <w:szCs w:val="13"/>
          <w:color w:val="99999A"/>
          <w:spacing w:val="0"/>
          <w:w w:val="164"/>
          <w:position w:val="13"/>
        </w:rPr>
        <w:t>""-</w:t>
      </w:r>
      <w:r>
        <w:rPr>
          <w:rFonts w:ascii="Times New Roman" w:hAnsi="Times New Roman" w:cs="Times New Roman" w:eastAsia="Times New Roman"/>
          <w:sz w:val="13"/>
          <w:szCs w:val="13"/>
          <w:color w:val="99999A"/>
          <w:spacing w:val="0"/>
          <w:w w:val="164"/>
          <w:position w:val="13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9999A"/>
          <w:spacing w:val="0"/>
          <w:w w:val="164"/>
          <w:position w:val="13"/>
        </w:rPr>
        <w:t>.»'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175" w:right="-20"/>
        <w:jc w:val="left"/>
        <w:tabs>
          <w:tab w:pos="1480" w:val="left"/>
          <w:tab w:pos="3120" w:val="left"/>
          <w:tab w:pos="5480" w:val="left"/>
          <w:tab w:pos="7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34"/>
          <w:position w:val="1"/>
        </w:rPr>
        <w:t>la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34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2"/>
          <w:w w:val="13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8"/>
          <w:position w:val="1"/>
        </w:rPr>
        <w:t>22.05.2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98"/>
          <w:position w:val="1"/>
        </w:rPr>
        <w:t>0</w:t>
      </w:r>
      <w:r>
        <w:rPr>
          <w:rFonts w:ascii="Arial" w:hAnsi="Arial" w:cs="Arial" w:eastAsia="Arial"/>
          <w:sz w:val="26"/>
          <w:szCs w:val="26"/>
          <w:color w:val="363636"/>
          <w:spacing w:val="-7"/>
          <w:w w:val="185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  <w:position w:val="1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19"/>
          <w:w w:val="95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0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5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17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2"/>
          <w:position w:val="0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6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15:05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10"/>
          <w:position w:val="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9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l: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110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7" w:lineRule="exact"/>
        <w:ind w:left="126" w:right="-20"/>
        <w:jc w:val="left"/>
        <w:tabs>
          <w:tab w:pos="1480" w:val="left"/>
          <w:tab w:pos="3140" w:val="left"/>
          <w:tab w:pos="4480" w:val="left"/>
          <w:tab w:pos="5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3"/>
          <w:position w:val="1"/>
        </w:rPr>
        <w:t>Kcıyıt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22.05.2017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  <w:position w:val="0"/>
        </w:rPr>
        <w:t>!Kayıt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3371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1"/>
          <w:position w:val="0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40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1"/>
          <w:position w:val="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1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8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0"/>
        </w:rPr>
        <w:t>Mer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94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94"/>
          <w:position w:val="0"/>
        </w:rPr>
        <w:t>ez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11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Santral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9" w:lineRule="exact"/>
        <w:ind w:left="12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5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Balçova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Belediyesi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Kurbanlı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4"/>
        </w:rPr>
        <w:t>Hayva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Satı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Civarı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Balçova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left="126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18"/>
          <w:w w:val="12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6"/>
        </w:rPr>
        <w:t>Bahçelerarası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9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Mah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Kemal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Sahil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Bulva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8"/>
        </w:rPr>
        <w:t>Balçova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9"/>
          <w:w w:val="88"/>
        </w:rPr>
        <w:t> </w:t>
      </w:r>
      <w:r>
        <w:rPr>
          <w:rFonts w:ascii="Arial" w:hAnsi="Arial" w:cs="Arial" w:eastAsia="Arial"/>
          <w:sz w:val="19"/>
          <w:szCs w:val="19"/>
          <w:color w:val="5D5D5D"/>
          <w:spacing w:val="0"/>
          <w:w w:val="88"/>
          <w:i/>
        </w:rPr>
        <w:t>1</w:t>
      </w:r>
      <w:r>
        <w:rPr>
          <w:rFonts w:ascii="Arial" w:hAnsi="Arial" w:cs="Arial" w:eastAsia="Arial"/>
          <w:sz w:val="19"/>
          <w:szCs w:val="19"/>
          <w:color w:val="5D5D5D"/>
          <w:spacing w:val="7"/>
          <w:w w:val="88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126" w:right="-20"/>
        <w:jc w:val="left"/>
        <w:tabs>
          <w:tab w:pos="1480" w:val="left"/>
          <w:tab w:pos="4180" w:val="left"/>
          <w:tab w:pos="7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6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64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5"/>
          <w:w w:val="6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Yarıgını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1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Sınıf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9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92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8"/>
          <w:w w:val="92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1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Sebebi: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ihmal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79"/>
        </w:rPr>
        <w:t>-_ş_igara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6" w:after="0" w:line="172" w:lineRule="auto"/>
        <w:ind w:left="3629" w:right="3260" w:firstLine="-3503"/>
        <w:jc w:val="left"/>
        <w:tabs>
          <w:tab w:pos="3620" w:val="left"/>
          <w:tab w:pos="67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4.52121pt;margin-top:16.54212pt;width:3.74504pt;height:26pt;mso-position-horizontal-relative:page;mso-position-vertical-relative:paragraph;z-index:-15660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363636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  <w:t>se: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5"/>
          <w:position w:val="2"/>
        </w:rPr>
        <w:t>Yapını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5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2"/>
          <w:w w:val="85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6"/>
          <w:position w:val="2"/>
        </w:rPr>
        <w:t>Şekl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6"/>
          <w:w w:val="86"/>
          <w:position w:val="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808080"/>
          <w:spacing w:val="0"/>
          <w:w w:val="129"/>
          <w:position w:val="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808080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808080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4"/>
          <w:position w:val="-7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1"/>
          <w:w w:val="94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08"/>
          <w:position w:val="-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08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  <w:position w:val="0"/>
        </w:rPr>
        <w:t>Beto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97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98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me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Ahşa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Çeli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Diğer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0" w:after="0" w:line="339" w:lineRule="exact"/>
        <w:ind w:left="4428" w:right="-20"/>
        <w:jc w:val="left"/>
        <w:tabs>
          <w:tab w:pos="5020" w:val="left"/>
          <w:tab w:pos="67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6"/>
          <w:szCs w:val="26"/>
          <w:color w:val="5D5D5D"/>
          <w:spacing w:val="0"/>
          <w:w w:val="52"/>
          <w:b/>
          <w:bCs/>
          <w:position w:val="-2"/>
        </w:rPr>
        <w:t>ı</w:t>
      </w:r>
      <w:r>
        <w:rPr>
          <w:rFonts w:ascii="Arial" w:hAnsi="Arial" w:cs="Arial" w:eastAsia="Arial"/>
          <w:sz w:val="26"/>
          <w:szCs w:val="26"/>
          <w:color w:val="5D5D5D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26"/>
          <w:szCs w:val="26"/>
          <w:color w:val="5D5D5D"/>
          <w:spacing w:val="0"/>
          <w:w w:val="52"/>
          <w:b/>
          <w:bCs/>
          <w:position w:val="-2"/>
        </w:rPr>
        <w:t>ı</w:t>
      </w:r>
      <w:r>
        <w:rPr>
          <w:rFonts w:ascii="Arial" w:hAnsi="Arial" w:cs="Arial" w:eastAsia="Arial"/>
          <w:sz w:val="26"/>
          <w:szCs w:val="26"/>
          <w:color w:val="5D5D5D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26"/>
          <w:szCs w:val="26"/>
          <w:color w:val="5D5D5D"/>
          <w:spacing w:val="0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8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8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8"/>
        </w:rPr>
        <w:t>15:14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1" w:lineRule="exact"/>
        <w:ind w:left="107" w:right="-20"/>
        <w:jc w:val="left"/>
        <w:tabs>
          <w:tab w:pos="2120" w:val="left"/>
          <w:tab w:pos="64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\'ana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  <w:position w:val="1"/>
        </w:rPr>
        <w:t>Şeyi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97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29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29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0"/>
          <w:szCs w:val="10"/>
          <w:color w:val="363636"/>
          <w:spacing w:val="0"/>
          <w:w w:val="54"/>
          <w:position w:val="0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363636"/>
          <w:spacing w:val="0"/>
          <w:w w:val="54"/>
          <w:position w:val="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363636"/>
          <w:spacing w:val="8"/>
          <w:w w:val="5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Kiracı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8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1" w:after="0" w:line="240" w:lineRule="auto"/>
        <w:ind w:left="2098" w:right="6761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6"/>
        </w:rPr>
        <w:t>Çv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"/>
          <w:w w:val="97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3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Utk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8"/>
        </w:rPr>
        <w:t>SERTTAŞ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0" w:after="0" w:line="224" w:lineRule="exact"/>
        <w:ind w:left="107" w:right="2245" w:firstLine="2026"/>
        <w:jc w:val="left"/>
        <w:tabs>
          <w:tab w:pos="2120" w:val="left"/>
          <w:tab w:pos="4640" w:val="left"/>
          <w:tab w:pos="7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63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0"/>
        </w:rPr>
        <w:t>f:;ıkı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7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15:05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3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15:09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piden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FN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092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6" w:lineRule="exact"/>
        <w:ind w:left="126" w:right="-20"/>
        <w:jc w:val="left"/>
        <w:tabs>
          <w:tab w:pos="4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78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1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-1"/>
        </w:rPr>
        <w:t>ektri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3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left="4654" w:right="446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4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8"/>
          <w:w w:val="5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53" w:lineRule="auto"/>
        <w:ind w:left="2142" w:right="4091" w:firstLine="2532"/>
        <w:jc w:val="left"/>
        <w:tabs>
          <w:tab w:pos="4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D5D5D"/>
          <w:w w:val="89"/>
        </w:rPr>
        <w:t>Em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96"/>
        </w:rPr>
        <w:t>yet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2"/>
          <w:w w:val="96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Jandarma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0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4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  <w:t>4</w:t>
      </w:r>
      <w:r>
        <w:rPr>
          <w:rFonts w:ascii="Arial" w:hAnsi="Arial" w:cs="Arial" w:eastAsia="Arial"/>
          <w:sz w:val="18"/>
          <w:szCs w:val="18"/>
          <w:color w:val="363636"/>
          <w:spacing w:val="-49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6"/>
        </w:rPr>
        <w:t>Doğalgaz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28" w:lineRule="exact"/>
        <w:ind w:left="2138" w:right="2470" w:firstLine="-2012"/>
        <w:jc w:val="left"/>
        <w:tabs>
          <w:tab w:pos="560" w:val="left"/>
          <w:tab w:pos="4660" w:val="left"/>
          <w:tab w:pos="7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mcı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5"/>
          <w:position w:val="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29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8"/>
          <w:position w:val="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9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213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5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214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</w:rPr>
        <w:t>Adı-So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9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94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28" w:lineRule="exact"/>
        <w:ind w:left="126" w:right="655" w:firstLine="-19"/>
        <w:jc w:val="left"/>
        <w:tabs>
          <w:tab w:pos="2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Göıüldüğü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cadde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atları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6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04" w:lineRule="exact"/>
        <w:ind w:left="4635" w:right="386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92"/>
          <w:position w:val="-2"/>
        </w:rPr>
        <w:t>Söndi.lrıncde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16"/>
          <w:w w:val="92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  <w:position w:val="-2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96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6"/>
          <w:position w:val="-2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left="161" w:right="-20"/>
        <w:jc w:val="left"/>
        <w:tabs>
          <w:tab w:pos="2680" w:val="left"/>
          <w:tab w:pos="4660" w:val="left"/>
          <w:tab w:pos="6560" w:val="left"/>
          <w:tab w:pos="8120" w:val="left"/>
          <w:tab w:pos="9640" w:val="left"/>
          <w:tab w:pos="100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2"/>
        </w:rPr>
        <w:t>öndürme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  <w:t>ile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8"/>
          <w:position w:val="-3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7"/>
          <w:w w:val="90"/>
          <w:position w:val="-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0"/>
          <w:position w:val="-2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4"/>
          <w:w w:val="9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10"/>
          <w:w w:val="41"/>
          <w:position w:val="-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1"/>
          <w:position w:val="-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71"/>
          <w:position w:val="-2"/>
        </w:rPr>
        <w:t>&lt;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95"/>
          <w:position w:val="-2"/>
        </w:rPr>
        <w:t>öpük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2"/>
          <w:position w:val="-2"/>
        </w:rPr>
        <w:t>K!!.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66"/>
          <w:position w:val="-2"/>
        </w:rPr>
        <w:t>IK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.K.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  <w:position w:val="-2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100"/>
          <w:position w:val="-2"/>
        </w:rPr>
      </w:r>
      <w:r>
        <w:rPr>
          <w:rFonts w:ascii="Arial" w:hAnsi="Arial" w:cs="Arial" w:eastAsia="Arial"/>
          <w:sz w:val="34"/>
          <w:szCs w:val="34"/>
          <w:color w:val="464646"/>
          <w:spacing w:val="0"/>
          <w:w w:val="62"/>
          <w:position w:val="-5"/>
        </w:rPr>
        <w:t>ı</w:t>
      </w:r>
      <w:r>
        <w:rPr>
          <w:rFonts w:ascii="Arial" w:hAnsi="Arial" w:cs="Arial" w:eastAsia="Arial"/>
          <w:sz w:val="34"/>
          <w:szCs w:val="34"/>
          <w:color w:val="464646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4"/>
          <w:szCs w:val="34"/>
          <w:color w:val="464646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8"/>
          <w:position w:val="-1"/>
        </w:rPr>
        <w:t>C02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21" w:lineRule="exact"/>
        <w:ind w:left="4670" w:right="-20"/>
        <w:jc w:val="left"/>
        <w:tabs>
          <w:tab w:pos="6560" w:val="left"/>
          <w:tab w:pos="8120" w:val="left"/>
          <w:tab w:pos="964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5"/>
        </w:rPr>
        <w:t>2,5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4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5"/>
        </w:rPr>
      </w:r>
      <w:r>
        <w:rPr>
          <w:rFonts w:ascii="Arial" w:hAnsi="Arial" w:cs="Arial" w:eastAsia="Arial"/>
          <w:sz w:val="34"/>
          <w:szCs w:val="34"/>
          <w:color w:val="363636"/>
          <w:spacing w:val="0"/>
          <w:w w:val="49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36363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4"/>
          <w:szCs w:val="34"/>
          <w:color w:val="363636"/>
          <w:spacing w:val="0"/>
          <w:w w:val="100"/>
          <w:position w:val="1"/>
        </w:rPr>
      </w:r>
      <w:r>
        <w:rPr>
          <w:rFonts w:ascii="Arial" w:hAnsi="Arial" w:cs="Arial" w:eastAsia="Arial"/>
          <w:sz w:val="17"/>
          <w:szCs w:val="17"/>
          <w:color w:val="707070"/>
          <w:spacing w:val="0"/>
          <w:w w:val="49"/>
          <w:position w:val="1"/>
        </w:rPr>
        <w:t>1</w:t>
      </w:r>
      <w:r>
        <w:rPr>
          <w:rFonts w:ascii="Arial" w:hAnsi="Arial" w:cs="Arial" w:eastAsia="Arial"/>
          <w:sz w:val="17"/>
          <w:szCs w:val="17"/>
          <w:color w:val="707070"/>
          <w:spacing w:val="-19"/>
          <w:w w:val="49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707070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7"/>
          <w:szCs w:val="17"/>
          <w:color w:val="707070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707070"/>
          <w:spacing w:val="0"/>
          <w:w w:val="70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28" w:lineRule="exact"/>
        <w:ind w:left="126" w:right="7444" w:firstLine="35"/>
        <w:jc w:val="left"/>
        <w:tabs>
          <w:tab w:pos="2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8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3"/>
          <w:w w:val="8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8"/>
        </w:rPr>
        <w:t>ngında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8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8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8"/>
        </w:rPr>
        <w:t>yoktur.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1" w:after="0" w:line="238" w:lineRule="auto"/>
        <w:ind w:left="96" w:right="94" w:firstLine="2158"/>
        <w:jc w:val="right"/>
        <w:tabs>
          <w:tab w:pos="20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tetkikte;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cadde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otlu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alanda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başladığı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4"/>
        </w:rPr>
        <w:t>yapılan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8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cadde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üzerinde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yaya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6"/>
        </w:rPr>
        <w:t>atılnıış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izmariti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vb.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ddeni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cadde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ağaçları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90"/>
        </w:rPr>
        <w:t>çı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9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1"/>
        </w:rPr>
        <w:t>tı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4"/>
          <w:w w:val="10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5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213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9"/>
        </w:rPr>
        <w:t>ı&lt;anaaline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9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auto"/>
        <w:ind w:left="107" w:right="-20"/>
        <w:jc w:val="left"/>
        <w:tabs>
          <w:tab w:pos="2120" w:val="left"/>
          <w:tab w:pos="6740" w:val="left"/>
          <w:tab w:pos="7980" w:val="left"/>
          <w:tab w:pos="83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w w:val="74"/>
        </w:rPr>
        <w:t>lş_ig_ortalı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4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8"/>
        </w:rPr>
        <w:t>Sirketi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8"/>
          <w:position w:val="1"/>
        </w:rPr>
        <w:t>IOcdcli: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u w:val="single" w:color="77777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u w:val="single" w:color="777777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u w:val="single" w:color="777777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10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0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9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13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84" w:lineRule="exact"/>
        <w:ind w:left="437" w:right="990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4"/>
          <w:w w:val="92"/>
          <w:position w:val="-4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-24"/>
          <w:w w:val="161"/>
          <w:position w:val="-4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3"/>
          <w:position w:val="-4"/>
        </w:rPr>
        <w:t>ıı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4"/>
          <w:position w:val="-4"/>
        </w:rPr>
        <w:t>Edildigi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640" w:bottom="280" w:left="300" w:right="280"/>
        </w:sectPr>
      </w:pPr>
      <w:rPr/>
    </w:p>
    <w:p>
      <w:pPr>
        <w:spacing w:before="0" w:after="0" w:line="123" w:lineRule="exact"/>
        <w:ind w:left="107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5D5D5D"/>
          <w:spacing w:val="0"/>
          <w:w w:val="100"/>
          <w:position w:val="-2"/>
        </w:rPr>
        <w:t>1=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70" w:lineRule="exact"/>
        <w:ind w:left="135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81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81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10"/>
          <w:w w:val="8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2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66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66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2"/>
          <w:position w:val="1"/>
        </w:rPr>
        <w:t>ıı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3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9"/>
          <w:position w:val="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6"/>
          <w:w w:val="104"/>
          <w:position w:val="1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8"/>
          <w:position w:val="1"/>
        </w:rPr>
        <w:t>nllşü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7" w:after="0" w:line="236" w:lineRule="exact"/>
        <w:ind w:right="-20"/>
        <w:jc w:val="left"/>
        <w:tabs>
          <w:tab w:pos="3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rarih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81"/>
          <w:i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12"/>
          <w:w w:val="81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22.05.2017</w:t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9"/>
          <w:position w:val="0"/>
        </w:rPr>
        <w:t>!Saati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9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15:50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00" w:right="280"/>
          <w:cols w:num="2" w:equalWidth="0">
            <w:col w:w="1294" w:space="887"/>
            <w:col w:w="9159"/>
          </w:cols>
        </w:sectPr>
      </w:pPr>
      <w:rPr/>
    </w:p>
    <w:p>
      <w:pPr>
        <w:spacing w:before="0" w:after="0" w:line="238" w:lineRule="exact"/>
        <w:ind w:left="216" w:right="-20"/>
        <w:jc w:val="left"/>
        <w:tabs>
          <w:tab w:pos="1020" w:val="left"/>
          <w:tab w:pos="1520" w:val="left"/>
          <w:tab w:pos="8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PİDE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EKİP: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3.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Narlıdere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  <w:position w:val="1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00" w:right="280"/>
        </w:sectPr>
      </w:pPr>
      <w:rPr/>
    </w:p>
    <w:p>
      <w:pPr>
        <w:spacing w:before="33" w:after="0" w:line="240" w:lineRule="auto"/>
        <w:ind w:left="2289" w:right="-74"/>
        <w:jc w:val="left"/>
        <w:tabs>
          <w:tab w:pos="4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right="333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4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481" w:lineRule="atLeast"/>
        <w:ind w:left="2510" w:right="2117"/>
        <w:jc w:val="center"/>
        <w:rPr>
          <w:rFonts w:ascii="Times New Roman" w:hAnsi="Times New Roman" w:cs="Times New Roman" w:eastAsia="Times New Roman"/>
          <w:sz w:val="127"/>
          <w:szCs w:val="1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2.485107pt;margin-top:19.317852pt;width:19.413546pt;height:65.5pt;mso-position-horizontal-relative:page;mso-position-vertical-relative:paragraph;z-index:-15656" type="#_x0000_t202" filled="f" stroked="f">
            <v:textbox inset="0,0,0,0">
              <w:txbxContent>
                <w:p>
                  <w:pPr>
                    <w:spacing w:before="0" w:after="0" w:line="1310" w:lineRule="exact"/>
                    <w:ind w:right="-237"/>
                    <w:jc w:val="left"/>
                    <w:rPr>
                      <w:rFonts w:ascii="Arial" w:hAnsi="Arial" w:cs="Arial" w:eastAsia="Arial"/>
                      <w:sz w:val="131"/>
                      <w:szCs w:val="131"/>
                    </w:rPr>
                  </w:pPr>
                  <w:rPr/>
                  <w:r>
                    <w:rPr>
                      <w:rFonts w:ascii="Arial" w:hAnsi="Arial" w:cs="Arial" w:eastAsia="Arial"/>
                      <w:sz w:val="131"/>
                      <w:szCs w:val="131"/>
                      <w:color w:val="1F2183"/>
                      <w:spacing w:val="0"/>
                      <w:w w:val="106"/>
                      <w:position w:val="-1"/>
                    </w:rPr>
                    <w:t>\</w:t>
                  </w:r>
                  <w:r>
                    <w:rPr>
                      <w:rFonts w:ascii="Arial" w:hAnsi="Arial" w:cs="Arial" w:eastAsia="Arial"/>
                      <w:sz w:val="131"/>
                      <w:szCs w:val="13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27"/>
          <w:szCs w:val="127"/>
          <w:color w:val="2F3375"/>
          <w:w w:val="64"/>
        </w:rPr>
      </w:r>
      <w:r>
        <w:rPr>
          <w:rFonts w:ascii="Times New Roman" w:hAnsi="Times New Roman" w:cs="Times New Roman" w:eastAsia="Times New Roman"/>
          <w:sz w:val="127"/>
          <w:szCs w:val="127"/>
          <w:color w:val="2F3375"/>
          <w:w w:val="64"/>
          <w:u w:val="single" w:color="000000"/>
        </w:rPr>
        <w:t>1c</w:t>
      </w:r>
      <w:r>
        <w:rPr>
          <w:rFonts w:ascii="Times New Roman" w:hAnsi="Times New Roman" w:cs="Times New Roman" w:eastAsia="Times New Roman"/>
          <w:sz w:val="127"/>
          <w:szCs w:val="127"/>
          <w:color w:val="2F3375"/>
          <w:w w:val="64"/>
          <w:u w:val="single" w:color="000000"/>
        </w:rPr>
      </w:r>
      <w:r>
        <w:rPr>
          <w:rFonts w:ascii="Times New Roman" w:hAnsi="Times New Roman" w:cs="Times New Roman" w:eastAsia="Times New Roman"/>
          <w:sz w:val="127"/>
          <w:szCs w:val="127"/>
          <w:color w:val="2F3375"/>
          <w:spacing w:val="-111"/>
          <w:w w:val="65"/>
          <w:u w:val="single" w:color="000000"/>
        </w:rPr>
        <w:t>v</w:t>
      </w:r>
      <w:r>
        <w:rPr>
          <w:rFonts w:ascii="Times New Roman" w:hAnsi="Times New Roman" w:cs="Times New Roman" w:eastAsia="Times New Roman"/>
          <w:sz w:val="127"/>
          <w:szCs w:val="127"/>
          <w:color w:val="2F3375"/>
          <w:spacing w:val="-111"/>
          <w:w w:val="65"/>
          <w:u w:val="single" w:color="000000"/>
        </w:rPr>
      </w:r>
      <w:r>
        <w:rPr>
          <w:rFonts w:ascii="Times New Roman" w:hAnsi="Times New Roman" w:cs="Times New Roman" w:eastAsia="Times New Roman"/>
          <w:sz w:val="127"/>
          <w:szCs w:val="127"/>
          <w:color w:val="2F3375"/>
          <w:spacing w:val="-111"/>
          <w:w w:val="65"/>
        </w:rPr>
      </w:r>
      <w:r>
        <w:rPr>
          <w:rFonts w:ascii="Times New Roman" w:hAnsi="Times New Roman" w:cs="Times New Roman" w:eastAsia="Times New Roman"/>
          <w:sz w:val="127"/>
          <w:szCs w:val="127"/>
          <w:color w:val="2F3375"/>
          <w:spacing w:val="-111"/>
          <w:w w:val="65"/>
        </w:rPr>
      </w:r>
      <w:r>
        <w:rPr>
          <w:rFonts w:ascii="Times New Roman" w:hAnsi="Times New Roman" w:cs="Times New Roman" w:eastAsia="Times New Roman"/>
          <w:sz w:val="127"/>
          <w:szCs w:val="127"/>
          <w:color w:val="5659AA"/>
          <w:spacing w:val="-148"/>
          <w:w w:val="48"/>
        </w:rPr>
        <w:t>.</w:t>
      </w:r>
      <w:r>
        <w:rPr>
          <w:rFonts w:ascii="Times New Roman" w:hAnsi="Times New Roman" w:cs="Times New Roman" w:eastAsia="Times New Roman"/>
          <w:sz w:val="127"/>
          <w:szCs w:val="127"/>
          <w:color w:val="3D4687"/>
          <w:spacing w:val="0"/>
          <w:w w:val="62"/>
        </w:rPr>
        <w:t>.</w:t>
      </w:r>
      <w:r>
        <w:rPr>
          <w:rFonts w:ascii="Times New Roman" w:hAnsi="Times New Roman" w:cs="Times New Roman" w:eastAsia="Times New Roman"/>
          <w:sz w:val="127"/>
          <w:szCs w:val="127"/>
          <w:color w:val="000000"/>
          <w:spacing w:val="0"/>
          <w:w w:val="100"/>
        </w:rPr>
      </w:r>
    </w:p>
    <w:p>
      <w:pPr>
        <w:spacing w:before="8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359" w:lineRule="exact"/>
        <w:ind w:right="-256"/>
        <w:jc w:val="left"/>
        <w:rPr>
          <w:rFonts w:ascii="Times New Roman" w:hAnsi="Times New Roman" w:cs="Times New Roman" w:eastAsia="Times New Roman"/>
          <w:sz w:val="144"/>
          <w:szCs w:val="144"/>
        </w:rPr>
      </w:pPr>
      <w:rPr/>
      <w:r>
        <w:rPr>
          <w:rFonts w:ascii="Times New Roman" w:hAnsi="Times New Roman" w:cs="Times New Roman" w:eastAsia="Times New Roman"/>
          <w:sz w:val="144"/>
          <w:szCs w:val="144"/>
          <w:color w:val="464646"/>
          <w:w w:val="117"/>
          <w:i/>
          <w:position w:val="-106"/>
        </w:rPr>
        <w:t>r</w:t>
      </w:r>
      <w:r>
        <w:rPr>
          <w:rFonts w:ascii="Times New Roman" w:hAnsi="Times New Roman" w:cs="Times New Roman" w:eastAsia="Times New Roman"/>
          <w:sz w:val="144"/>
          <w:szCs w:val="144"/>
          <w:color w:val="707070"/>
          <w:w w:val="7"/>
          <w:i/>
          <w:position w:val="-106"/>
        </w:rPr>
        <w:t>-;</w:t>
      </w:r>
      <w:r>
        <w:rPr>
          <w:rFonts w:ascii="Times New Roman" w:hAnsi="Times New Roman" w:cs="Times New Roman" w:eastAsia="Times New Roman"/>
          <w:sz w:val="144"/>
          <w:szCs w:val="144"/>
          <w:color w:val="00000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608" w:lineRule="atLeast"/>
        <w:ind w:right="-20"/>
        <w:jc w:val="left"/>
        <w:tabs>
          <w:tab w:pos="4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39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39"/>
        </w:rPr>
        <w:t>    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7"/>
          <w:w w:val="3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5779A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75779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75779A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707070"/>
          <w:spacing w:val="0"/>
          <w:w w:val="83"/>
        </w:rPr>
        <w:t>•</w:t>
      </w:r>
      <w:r>
        <w:rPr>
          <w:rFonts w:ascii="Times New Roman" w:hAnsi="Times New Roman" w:cs="Times New Roman" w:eastAsia="Times New Roman"/>
          <w:sz w:val="21"/>
          <w:szCs w:val="21"/>
          <w:color w:val="707070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07070"/>
          <w:spacing w:val="0"/>
          <w:w w:val="45"/>
          <w:b/>
          <w:bCs/>
          <w:i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707070"/>
          <w:spacing w:val="-5"/>
          <w:w w:val="45"/>
          <w:b/>
          <w:bCs/>
          <w:i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87"/>
          <w:b/>
          <w:bCs/>
          <w:i/>
        </w:rPr>
        <w:t>.,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00" w:right="280"/>
          <w:cols w:num="3" w:equalWidth="0">
            <w:col w:w="6266" w:space="1954"/>
            <w:col w:w="723" w:space="138"/>
            <w:col w:w="2259"/>
          </w:cols>
        </w:sectPr>
      </w:pPr>
      <w:rPr/>
    </w:p>
    <w:p>
      <w:pPr>
        <w:spacing w:before="0" w:after="0" w:line="1481" w:lineRule="atLeast"/>
        <w:ind w:left="140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İtfaiyeci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692" w:lineRule="atLeast"/>
        <w:ind w:left="293" w:right="-20"/>
        <w:jc w:val="left"/>
        <w:tabs>
          <w:tab w:pos="6580" w:val="left"/>
          <w:tab w:pos="7140" w:val="left"/>
        </w:tabs>
        <w:rPr>
          <w:rFonts w:ascii="Arial" w:hAnsi="Arial" w:cs="Arial" w:eastAsia="Arial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707070"/>
          <w:spacing w:val="-14"/>
          <w:w w:val="143"/>
          <w:position w:val="1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99999A"/>
          <w:spacing w:val="0"/>
          <w:w w:val="108"/>
          <w:position w:val="1"/>
        </w:rPr>
        <w:t>rı:B</w:t>
      </w:r>
      <w:r>
        <w:rPr>
          <w:rFonts w:ascii="Times New Roman" w:hAnsi="Times New Roman" w:cs="Times New Roman" w:eastAsia="Times New Roman"/>
          <w:sz w:val="21"/>
          <w:szCs w:val="21"/>
          <w:color w:val="99999A"/>
          <w:spacing w:val="8"/>
          <w:w w:val="109"/>
          <w:position w:val="1"/>
        </w:rPr>
        <w:t>Ö</w:t>
      </w:r>
      <w:r>
        <w:rPr>
          <w:rFonts w:ascii="Times New Roman" w:hAnsi="Times New Roman" w:cs="Times New Roman" w:eastAsia="Times New Roman"/>
          <w:sz w:val="21"/>
          <w:szCs w:val="21"/>
          <w:color w:val="808080"/>
          <w:spacing w:val="0"/>
          <w:w w:val="87"/>
          <w:position w:val="1"/>
        </w:rPr>
        <w:t>LGE</w:t>
      </w:r>
      <w:r>
        <w:rPr>
          <w:rFonts w:ascii="Times New Roman" w:hAnsi="Times New Roman" w:cs="Times New Roman" w:eastAsia="Times New Roman"/>
          <w:sz w:val="21"/>
          <w:szCs w:val="21"/>
          <w:color w:val="80808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808080"/>
          <w:spacing w:val="0"/>
          <w:w w:val="100"/>
          <w:position w:val="1"/>
        </w:rPr>
      </w:r>
      <w:r>
        <w:rPr>
          <w:rFonts w:ascii="Arial" w:hAnsi="Arial" w:cs="Arial" w:eastAsia="Arial"/>
          <w:sz w:val="28"/>
          <w:szCs w:val="28"/>
          <w:color w:val="363636"/>
          <w:spacing w:val="0"/>
          <w:w w:val="70"/>
          <w:b/>
          <w:bCs/>
          <w:position w:val="0"/>
        </w:rPr>
        <w:t>2</w:t>
      </w:r>
      <w:r>
        <w:rPr>
          <w:rFonts w:ascii="Arial" w:hAnsi="Arial" w:cs="Arial" w:eastAsia="Arial"/>
          <w:sz w:val="28"/>
          <w:szCs w:val="28"/>
          <w:color w:val="363636"/>
          <w:spacing w:val="0"/>
          <w:w w:val="100"/>
          <w:b/>
          <w:bCs/>
          <w:position w:val="0"/>
        </w:rPr>
        <w:tab/>
      </w:r>
      <w:r>
        <w:rPr>
          <w:rFonts w:ascii="Arial" w:hAnsi="Arial" w:cs="Arial" w:eastAsia="Arial"/>
          <w:sz w:val="28"/>
          <w:szCs w:val="28"/>
          <w:color w:val="363636"/>
          <w:spacing w:val="0"/>
          <w:w w:val="100"/>
          <w:b/>
          <w:bCs/>
          <w:position w:val="0"/>
        </w:rPr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69"/>
          <w:position w:val="0"/>
        </w:rPr>
        <w:t>!</w:t>
      </w:r>
      <w:r>
        <w:rPr>
          <w:rFonts w:ascii="Arial" w:hAnsi="Arial" w:cs="Arial" w:eastAsia="Arial"/>
          <w:sz w:val="20"/>
          <w:szCs w:val="20"/>
          <w:color w:val="363636"/>
          <w:spacing w:val="11"/>
          <w:w w:val="170"/>
          <w:position w:val="0"/>
        </w:rPr>
        <w:t>)</w:t>
      </w:r>
      <w:r>
        <w:rPr>
          <w:rFonts w:ascii="Arial" w:hAnsi="Arial" w:cs="Arial" w:eastAsia="Arial"/>
          <w:sz w:val="28"/>
          <w:szCs w:val="28"/>
          <w:color w:val="363636"/>
          <w:spacing w:val="0"/>
          <w:w w:val="59"/>
          <w:b/>
          <w:bCs/>
          <w:position w:val="0"/>
        </w:rPr>
        <w:t>ı2</w:t>
      </w:r>
      <w:r>
        <w:rPr>
          <w:rFonts w:ascii="Arial" w:hAnsi="Arial" w:cs="Arial" w:eastAsia="Arial"/>
          <w:sz w:val="28"/>
          <w:szCs w:val="28"/>
          <w:color w:val="363636"/>
          <w:spacing w:val="-31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28"/>
          <w:szCs w:val="28"/>
          <w:color w:val="363636"/>
          <w:spacing w:val="0"/>
          <w:w w:val="60"/>
          <w:b/>
          <w:bCs/>
          <w:position w:val="0"/>
        </w:rPr>
        <w:t>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left="14" w:right="-20"/>
        <w:jc w:val="left"/>
        <w:tabs>
          <w:tab w:pos="1000" w:val="left"/>
          <w:tab w:pos="1300" w:val="left"/>
          <w:tab w:pos="688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7.899170pt;margin-top:-10.320838pt;width:61.987978pt;height:51.5pt;mso-position-horizontal-relative:page;mso-position-vertical-relative:paragraph;z-index:-15659" type="#_x0000_t202" filled="f" stroked="f">
            <v:textbox inset="0,0,0,0">
              <w:txbxContent>
                <w:p>
                  <w:pPr>
                    <w:spacing w:before="0" w:after="0" w:line="1030" w:lineRule="exact"/>
                    <w:ind w:right="-195"/>
                    <w:jc w:val="left"/>
                    <w:rPr>
                      <w:rFonts w:ascii="Times New Roman" w:hAnsi="Times New Roman" w:cs="Times New Roman" w:eastAsia="Times New Roman"/>
                      <w:sz w:val="103"/>
                      <w:szCs w:val="10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3"/>
                      <w:szCs w:val="103"/>
                      <w:color w:val="2F3375"/>
                      <w:spacing w:val="0"/>
                      <w:w w:val="100"/>
                      <w:i/>
                    </w:rPr>
                    <w:t>//1'</w:t>
                  </w:r>
                  <w:r>
                    <w:rPr>
                      <w:rFonts w:ascii="Times New Roman" w:hAnsi="Times New Roman" w:cs="Times New Roman" w:eastAsia="Times New Roman"/>
                      <w:sz w:val="103"/>
                      <w:szCs w:val="10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707070"/>
          <w:spacing w:val="-20"/>
          <w:w w:val="139"/>
          <w:position w:val="4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78"/>
          <w:position w:val="4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-1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707070"/>
          <w:spacing w:val="0"/>
          <w:w w:val="100"/>
          <w:b/>
          <w:bCs/>
          <w:position w:val="4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707070"/>
          <w:spacing w:val="0"/>
          <w:w w:val="100"/>
          <w:b/>
          <w:bCs/>
          <w:position w:val="4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707070"/>
          <w:spacing w:val="0"/>
          <w:w w:val="100"/>
          <w:b/>
          <w:bCs/>
          <w:position w:val="4"/>
        </w:rPr>
      </w:r>
      <w:r>
        <w:rPr>
          <w:rFonts w:ascii="Times New Roman" w:hAnsi="Times New Roman" w:cs="Times New Roman" w:eastAsia="Times New Roman"/>
          <w:sz w:val="22"/>
          <w:szCs w:val="22"/>
          <w:color w:val="B8C6CD"/>
          <w:spacing w:val="0"/>
          <w:w w:val="63"/>
          <w:position w:val="4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B8C6C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B8C6CD"/>
          <w:spacing w:val="0"/>
          <w:w w:val="100"/>
          <w:position w:val="4"/>
        </w:rPr>
      </w:r>
      <w:r>
        <w:rPr>
          <w:rFonts w:ascii="Arial" w:hAnsi="Arial" w:cs="Arial" w:eastAsia="Arial"/>
          <w:sz w:val="20"/>
          <w:szCs w:val="20"/>
          <w:color w:val="75779A"/>
          <w:spacing w:val="7"/>
          <w:w w:val="100"/>
          <w:position w:val="4"/>
        </w:rPr>
        <w:t>W</w:t>
      </w:r>
      <w:r>
        <w:rPr>
          <w:rFonts w:ascii="Arial" w:hAnsi="Arial" w:cs="Arial" w:eastAsia="Arial"/>
          <w:sz w:val="20"/>
          <w:szCs w:val="20"/>
          <w:color w:val="99999A"/>
          <w:spacing w:val="0"/>
          <w:w w:val="100"/>
          <w:position w:val="4"/>
        </w:rPr>
        <w:t>L</w:t>
      </w:r>
      <w:r>
        <w:rPr>
          <w:rFonts w:ascii="Arial" w:hAnsi="Arial" w:cs="Arial" w:eastAsia="Arial"/>
          <w:sz w:val="20"/>
          <w:szCs w:val="20"/>
          <w:color w:val="99999A"/>
          <w:spacing w:val="0"/>
          <w:w w:val="100"/>
          <w:position w:val="4"/>
        </w:rPr>
        <w:t>.</w:t>
      </w:r>
      <w:r>
        <w:rPr>
          <w:rFonts w:ascii="Arial" w:hAnsi="Arial" w:cs="Arial" w:eastAsia="Arial"/>
          <w:sz w:val="20"/>
          <w:szCs w:val="20"/>
          <w:color w:val="99999A"/>
          <w:spacing w:val="35"/>
          <w:w w:val="100"/>
          <w:position w:val="4"/>
        </w:rPr>
        <w:t> </w:t>
      </w:r>
      <w:r>
        <w:rPr>
          <w:rFonts w:ascii="Arial" w:hAnsi="Arial" w:cs="Arial" w:eastAsia="Arial"/>
          <w:sz w:val="20"/>
          <w:szCs w:val="20"/>
          <w:color w:val="99999A"/>
          <w:spacing w:val="0"/>
          <w:w w:val="100"/>
          <w:position w:val="4"/>
        </w:rPr>
        <w:t>R</w:t>
      </w:r>
      <w:r>
        <w:rPr>
          <w:rFonts w:ascii="Arial" w:hAnsi="Arial" w:cs="Arial" w:eastAsia="Arial"/>
          <w:sz w:val="20"/>
          <w:szCs w:val="20"/>
          <w:color w:val="99999A"/>
          <w:spacing w:val="-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808080"/>
          <w:spacing w:val="0"/>
          <w:w w:val="80"/>
          <w:b/>
          <w:bCs/>
          <w:position w:val="4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808080"/>
          <w:spacing w:val="0"/>
          <w:w w:val="79"/>
          <w:b/>
          <w:bCs/>
          <w:position w:val="4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808080"/>
          <w:spacing w:val="-37"/>
          <w:w w:val="100"/>
          <w:b/>
          <w:bCs/>
          <w:position w:val="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99999A"/>
          <w:spacing w:val="9"/>
          <w:w w:val="100"/>
          <w:b/>
          <w:bCs/>
          <w:position w:val="4"/>
        </w:rPr>
        <w:t>İ</w:t>
      </w:r>
      <w:r>
        <w:rPr>
          <w:rFonts w:ascii="Times New Roman" w:hAnsi="Times New Roman" w:cs="Times New Roman" w:eastAsia="Times New Roman"/>
          <w:sz w:val="22"/>
          <w:szCs w:val="22"/>
          <w:color w:val="808080"/>
          <w:spacing w:val="0"/>
          <w:w w:val="100"/>
          <w:b/>
          <w:bCs/>
          <w:position w:val="4"/>
        </w:rPr>
        <w:t>Rİ</w:t>
      </w:r>
      <w:r>
        <w:rPr>
          <w:rFonts w:ascii="Times New Roman" w:hAnsi="Times New Roman" w:cs="Times New Roman" w:eastAsia="Times New Roman"/>
          <w:sz w:val="22"/>
          <w:szCs w:val="22"/>
          <w:color w:val="808080"/>
          <w:spacing w:val="0"/>
          <w:w w:val="100"/>
          <w:b/>
          <w:bCs/>
          <w:position w:val="4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808080"/>
          <w:spacing w:val="0"/>
          <w:w w:val="100"/>
          <w:b/>
          <w:bCs/>
          <w:position w:val="4"/>
        </w:rPr>
      </w:r>
      <w:r>
        <w:rPr>
          <w:rFonts w:ascii="Times New Roman" w:hAnsi="Times New Roman" w:cs="Times New Roman" w:eastAsia="Times New Roman"/>
          <w:sz w:val="12"/>
          <w:szCs w:val="12"/>
          <w:color w:val="464646"/>
          <w:spacing w:val="0"/>
          <w:w w:val="83"/>
          <w:position w:val="0"/>
        </w:rPr>
        <w:t>..,...::.-</w:t>
      </w:r>
      <w:r>
        <w:rPr>
          <w:rFonts w:ascii="Times New Roman" w:hAnsi="Times New Roman" w:cs="Times New Roman" w:eastAsia="Times New Roman"/>
          <w:sz w:val="12"/>
          <w:szCs w:val="12"/>
          <w:color w:val="464646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53"/>
          <w:position w:val="0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5D5D5D"/>
          <w:spacing w:val="0"/>
          <w:w w:val="150"/>
          <w:position w:val="0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5D5D5D"/>
          <w:spacing w:val="-7"/>
          <w:w w:val="149"/>
          <w:position w:val="0"/>
        </w:rPr>
        <w:t>\</w:t>
      </w:r>
      <w:r>
        <w:rPr>
          <w:rFonts w:ascii="Times New Roman" w:hAnsi="Times New Roman" w:cs="Times New Roman" w:eastAsia="Times New Roman"/>
          <w:sz w:val="11"/>
          <w:szCs w:val="11"/>
          <w:color w:val="5D5D5D"/>
          <w:spacing w:val="-23"/>
          <w:w w:val="150"/>
          <w:position w:val="0"/>
        </w:rPr>
        <w:t>.</w:t>
      </w:r>
      <w:r>
        <w:rPr>
          <w:rFonts w:ascii="Arial" w:hAnsi="Arial" w:cs="Arial" w:eastAsia="Arial"/>
          <w:sz w:val="21"/>
          <w:szCs w:val="21"/>
          <w:color w:val="363636"/>
          <w:spacing w:val="0"/>
          <w:w w:val="51"/>
          <w:position w:val="0"/>
        </w:rPr>
        <w:t>...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" w:lineRule="atLeast"/>
        <w:ind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464646"/>
          <w:spacing w:val="0"/>
          <w:w w:val="100"/>
        </w:rPr>
        <w:t>1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00" w:right="280"/>
          <w:cols w:num="2" w:equalWidth="0">
            <w:col w:w="786" w:space="1290"/>
            <w:col w:w="9264"/>
          </w:cols>
        </w:sectPr>
      </w:pPr>
      <w:rPr/>
    </w:p>
    <w:p>
      <w:pPr>
        <w:spacing w:before="0" w:after="0" w:line="1257" w:lineRule="atLeast"/>
        <w:ind w:left="2057" w:right="-73"/>
        <w:jc w:val="left"/>
        <w:tabs>
          <w:tab w:pos="300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rial" w:hAnsi="Arial" w:cs="Arial" w:eastAsia="Arial"/>
          <w:sz w:val="14"/>
          <w:szCs w:val="14"/>
          <w:color w:val="464646"/>
          <w:spacing w:val="0"/>
          <w:w w:val="134"/>
        </w:rPr>
        <w:t>'</w:t>
      </w:r>
      <w:r>
        <w:rPr>
          <w:rFonts w:ascii="Arial" w:hAnsi="Arial" w:cs="Arial" w:eastAsia="Arial"/>
          <w:sz w:val="14"/>
          <w:szCs w:val="14"/>
          <w:color w:val="464646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707070"/>
          <w:spacing w:val="0"/>
          <w:w w:val="100"/>
          <w:b/>
          <w:bCs/>
        </w:rPr>
        <w:t>tay</w:t>
      </w:r>
      <w:r>
        <w:rPr>
          <w:rFonts w:ascii="Times New Roman" w:hAnsi="Times New Roman" w:cs="Times New Roman" w:eastAsia="Times New Roman"/>
          <w:sz w:val="21"/>
          <w:szCs w:val="21"/>
          <w:color w:val="707070"/>
          <w:spacing w:val="3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808080"/>
          <w:spacing w:val="0"/>
          <w:w w:val="45"/>
          <w:b/>
          <w:bCs/>
        </w:rPr>
        <w:t>..</w:t>
      </w:r>
      <w:r>
        <w:rPr>
          <w:rFonts w:ascii="Times New Roman" w:hAnsi="Times New Roman" w:cs="Times New Roman" w:eastAsia="Times New Roman"/>
          <w:sz w:val="22"/>
          <w:szCs w:val="22"/>
          <w:color w:val="808080"/>
          <w:spacing w:val="-8"/>
          <w:w w:val="45"/>
          <w:b/>
          <w:bCs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808080"/>
          <w:spacing w:val="-149"/>
          <w:w w:val="82"/>
          <w:b/>
          <w:bCs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808080"/>
          <w:spacing w:val="0"/>
          <w:w w:val="45"/>
          <w:b/>
          <w:bCs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808080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808080"/>
          <w:spacing w:val="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99999A"/>
          <w:spacing w:val="0"/>
          <w:w w:val="76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1101" w:lineRule="atLeast"/>
        <w:ind w:left="601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39"/>
        </w:rPr>
        <w:t>...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18" w:lineRule="exact"/>
        <w:ind w:right="-20"/>
        <w:jc w:val="left"/>
        <w:tabs>
          <w:tab w:pos="500" w:val="left"/>
          <w:tab w:pos="78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5"/>
          <w:szCs w:val="35"/>
          <w:color w:val="464646"/>
          <w:spacing w:val="0"/>
          <w:w w:val="100"/>
          <w:b/>
          <w:bCs/>
          <w:position w:val="-25"/>
        </w:rPr>
        <w:t>4</w:t>
      </w:r>
      <w:r>
        <w:rPr>
          <w:rFonts w:ascii="Times New Roman" w:hAnsi="Times New Roman" w:cs="Times New Roman" w:eastAsia="Times New Roman"/>
          <w:sz w:val="35"/>
          <w:szCs w:val="35"/>
          <w:color w:val="464646"/>
          <w:spacing w:val="-66"/>
          <w:w w:val="100"/>
          <w:b/>
          <w:bCs/>
          <w:position w:val="-25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464646"/>
          <w:spacing w:val="0"/>
          <w:w w:val="100"/>
          <w:b/>
          <w:bCs/>
          <w:position w:val="-25"/>
        </w:rPr>
        <w:tab/>
      </w:r>
      <w:r>
        <w:rPr>
          <w:rFonts w:ascii="Times New Roman" w:hAnsi="Times New Roman" w:cs="Times New Roman" w:eastAsia="Times New Roman"/>
          <w:sz w:val="35"/>
          <w:szCs w:val="35"/>
          <w:color w:val="464646"/>
          <w:spacing w:val="0"/>
          <w:w w:val="100"/>
          <w:b/>
          <w:bCs/>
          <w:position w:val="-25"/>
        </w:rPr>
      </w:r>
      <w:r>
        <w:rPr>
          <w:rFonts w:ascii="Arial" w:hAnsi="Arial" w:cs="Arial" w:eastAsia="Arial"/>
          <w:sz w:val="19"/>
          <w:szCs w:val="19"/>
          <w:color w:val="5D5D5D"/>
          <w:spacing w:val="0"/>
          <w:w w:val="100"/>
          <w:b/>
          <w:bCs/>
          <w:position w:val="-25"/>
        </w:rPr>
        <w:t>]</w:t>
      </w:r>
      <w:r>
        <w:rPr>
          <w:rFonts w:ascii="Arial" w:hAnsi="Arial" w:cs="Arial" w:eastAsia="Arial"/>
          <w:sz w:val="19"/>
          <w:szCs w:val="19"/>
          <w:color w:val="5D5D5D"/>
          <w:spacing w:val="-50"/>
          <w:w w:val="100"/>
          <w:b/>
          <w:bCs/>
          <w:position w:val="-25"/>
        </w:rPr>
        <w:t> </w:t>
      </w:r>
      <w:r>
        <w:rPr>
          <w:rFonts w:ascii="Arial" w:hAnsi="Arial" w:cs="Arial" w:eastAsia="Arial"/>
          <w:sz w:val="19"/>
          <w:szCs w:val="19"/>
          <w:color w:val="5D5D5D"/>
          <w:spacing w:val="0"/>
          <w:w w:val="100"/>
          <w:b/>
          <w:bCs/>
          <w:position w:val="-25"/>
        </w:rPr>
        <w:tab/>
      </w:r>
      <w:r>
        <w:rPr>
          <w:rFonts w:ascii="Arial" w:hAnsi="Arial" w:cs="Arial" w:eastAsia="Arial"/>
          <w:sz w:val="19"/>
          <w:szCs w:val="19"/>
          <w:color w:val="5D5D5D"/>
          <w:spacing w:val="0"/>
          <w:w w:val="100"/>
          <w:b/>
          <w:bCs/>
          <w:position w:val="-25"/>
        </w:rPr>
      </w:r>
      <w:r>
        <w:rPr>
          <w:rFonts w:ascii="Arial" w:hAnsi="Arial" w:cs="Arial" w:eastAsia="Arial"/>
          <w:sz w:val="19"/>
          <w:szCs w:val="19"/>
          <w:color w:val="5D5D5D"/>
          <w:spacing w:val="0"/>
          <w:w w:val="334"/>
          <w:position w:val="-25"/>
        </w:rPr>
        <w:t>-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00" w:right="280"/>
          <w:cols w:num="2" w:equalWidth="0">
            <w:col w:w="3718" w:space="4700"/>
            <w:col w:w="2922"/>
          </w:cols>
        </w:sectPr>
      </w:pPr>
      <w:rPr/>
    </w:p>
    <w:p>
      <w:pPr>
        <w:spacing w:before="0" w:after="0" w:line="670" w:lineRule="atLeast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0"/>
        </w:rPr>
        <w:t>Utk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8"/>
        </w:rPr>
        <w:t>SERTTAŞ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458" w:lineRule="exact"/>
        <w:ind w:left="3913" w:right="-20"/>
        <w:jc w:val="left"/>
        <w:tabs>
          <w:tab w:pos="52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46"/>
          <w:szCs w:val="46"/>
          <w:color w:val="2F3375"/>
          <w:spacing w:val="-9"/>
          <w:w w:val="64"/>
          <w:position w:val="-3"/>
        </w:rPr>
        <w:t>&amp;</w:t>
      </w:r>
      <w:r>
        <w:rPr>
          <w:rFonts w:ascii="Arial" w:hAnsi="Arial" w:cs="Arial" w:eastAsia="Arial"/>
          <w:sz w:val="46"/>
          <w:szCs w:val="46"/>
          <w:color w:val="4D547B"/>
          <w:spacing w:val="0"/>
          <w:w w:val="193"/>
          <w:position w:val="-3"/>
        </w:rPr>
        <w:t>,</w:t>
      </w:r>
      <w:r>
        <w:rPr>
          <w:rFonts w:ascii="Arial" w:hAnsi="Arial" w:cs="Arial" w:eastAsia="Arial"/>
          <w:sz w:val="46"/>
          <w:szCs w:val="46"/>
          <w:color w:val="4D547B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6"/>
          <w:szCs w:val="46"/>
          <w:color w:val="4D547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8"/>
        </w:rPr>
        <w:t>İtf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9"/>
          <w:w w:val="100"/>
          <w:position w:val="1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18"/>
        </w:rPr>
        <w:t>Çvş.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787" w:lineRule="atLeast"/>
        <w:ind w:left="227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5D5D5D"/>
          <w:spacing w:val="0"/>
          <w:w w:val="104"/>
          <w:b/>
          <w:bCs/>
        </w:rPr>
        <w:t>eJ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0" w:lineRule="exact"/>
        <w:ind w:left="66" w:right="-20"/>
        <w:jc w:val="left"/>
        <w:tabs>
          <w:tab w:pos="13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7.876923pt;margin-top:-1.751703pt;width:33.379361pt;height:37pt;mso-position-horizontal-relative:page;mso-position-vertical-relative:paragraph;z-index:-15658" type="#_x0000_t202" filled="f" stroked="f">
            <v:textbox inset="0,0,0,0">
              <w:txbxContent>
                <w:p>
                  <w:pPr>
                    <w:spacing w:before="0" w:after="0" w:line="740" w:lineRule="exact"/>
                    <w:ind w:right="-151"/>
                    <w:jc w:val="left"/>
                    <w:rPr>
                      <w:rFonts w:ascii="Times New Roman" w:hAnsi="Times New Roman" w:cs="Times New Roman" w:eastAsia="Times New Roman"/>
                      <w:sz w:val="41"/>
                      <w:szCs w:val="4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4"/>
                      <w:szCs w:val="74"/>
                      <w:color w:val="363636"/>
                      <w:spacing w:val="0"/>
                      <w:w w:val="154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74"/>
                      <w:szCs w:val="74"/>
                      <w:color w:val="363636"/>
                      <w:spacing w:val="-117"/>
                      <w:w w:val="15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41"/>
                      <w:szCs w:val="41"/>
                      <w:color w:val="363636"/>
                      <w:spacing w:val="0"/>
                      <w:w w:val="52"/>
                    </w:rPr>
                    <w:t>,..,</w:t>
                  </w:r>
                  <w:r>
                    <w:rPr>
                      <w:rFonts w:ascii="Times New Roman" w:hAnsi="Times New Roman" w:cs="Times New Roman" w:eastAsia="Times New Roman"/>
                      <w:sz w:val="41"/>
                      <w:szCs w:val="4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5"/>
          <w:szCs w:val="25"/>
          <w:color w:val="464646"/>
          <w:spacing w:val="0"/>
          <w:w w:val="57"/>
          <w:b/>
          <w:bCs/>
          <w:position w:val="-1"/>
        </w:rPr>
        <w:t>tQYI;</w:t>
      </w:r>
      <w:r>
        <w:rPr>
          <w:rFonts w:ascii="Times New Roman" w:hAnsi="Times New Roman" w:cs="Times New Roman" w:eastAsia="Times New Roman"/>
          <w:sz w:val="25"/>
          <w:szCs w:val="25"/>
          <w:color w:val="464646"/>
          <w:spacing w:val="0"/>
          <w:w w:val="57"/>
          <w:b/>
          <w:bCs/>
          <w:position w:val="-1"/>
        </w:rPr>
        <w:t>f</w:t>
      </w:r>
      <w:r>
        <w:rPr>
          <w:rFonts w:ascii="Times New Roman" w:hAnsi="Times New Roman" w:cs="Times New Roman" w:eastAsia="Times New Roman"/>
          <w:sz w:val="25"/>
          <w:szCs w:val="25"/>
          <w:color w:val="464646"/>
          <w:spacing w:val="-35"/>
          <w:w w:val="57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464646"/>
          <w:spacing w:val="0"/>
          <w:w w:val="100"/>
          <w:b/>
          <w:bCs/>
          <w:position w:val="-1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464646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24"/>
          <w:szCs w:val="24"/>
          <w:color w:val="464646"/>
          <w:spacing w:val="0"/>
          <w:w w:val="77"/>
          <w:position w:val="-1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325" w:lineRule="exact"/>
        <w:ind w:right="-20"/>
        <w:jc w:val="left"/>
        <w:tabs>
          <w:tab w:pos="150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4.447571pt;margin-top:27.013134pt;width:41.533719pt;height:16.5pt;mso-position-horizontal-relative:page;mso-position-vertical-relative:paragraph;z-index:-15657" type="#_x0000_t202" filled="f" stroked="f">
            <v:textbox inset="0,0,0,0">
              <w:txbxContent>
                <w:p>
                  <w:pPr>
                    <w:spacing w:before="0" w:after="0" w:line="330" w:lineRule="exact"/>
                    <w:ind w:right="-90"/>
                    <w:jc w:val="left"/>
                    <w:rPr>
                      <w:rFonts w:ascii="Times New Roman" w:hAnsi="Times New Roman" w:cs="Times New Roman" w:eastAsia="Times New Roman"/>
                      <w:sz w:val="33"/>
                      <w:szCs w:val="3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464646"/>
                      <w:w w:val="113"/>
                      <w:b/>
                      <w:bCs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464646"/>
                      <w:spacing w:val="6"/>
                      <w:w w:val="114"/>
                      <w:b/>
                      <w:bCs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464646"/>
                      <w:spacing w:val="-8"/>
                      <w:w w:val="113"/>
                      <w:b/>
                      <w:bCs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464646"/>
                      <w:spacing w:val="11"/>
                      <w:w w:val="114"/>
                      <w:b/>
                      <w:bCs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464646"/>
                      <w:spacing w:val="3"/>
                      <w:w w:val="114"/>
                      <w:b/>
                      <w:bCs/>
                    </w:rPr>
                    <w:t>f</w:t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464646"/>
                      <w:spacing w:val="15"/>
                      <w:w w:val="114"/>
                      <w:b/>
                      <w:bCs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464646"/>
                      <w:spacing w:val="-156"/>
                      <w:w w:val="114"/>
                      <w:b/>
                      <w:bCs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1"/>
          <w:szCs w:val="31"/>
          <w:color w:val="363636"/>
          <w:spacing w:val="0"/>
          <w:w w:val="344"/>
          <w:position w:val="-5"/>
        </w:rPr>
        <w:t>,</w:t>
      </w:r>
      <w:r>
        <w:rPr>
          <w:rFonts w:ascii="Arial" w:hAnsi="Arial" w:cs="Arial" w:eastAsia="Arial"/>
          <w:sz w:val="31"/>
          <w:szCs w:val="31"/>
          <w:color w:val="363636"/>
          <w:spacing w:val="-181"/>
          <w:w w:val="344"/>
          <w:position w:val="-5"/>
        </w:rPr>
        <w:t> </w:t>
      </w:r>
      <w:r>
        <w:rPr>
          <w:rFonts w:ascii="Arial" w:hAnsi="Arial" w:cs="Arial" w:eastAsia="Arial"/>
          <w:sz w:val="22"/>
          <w:szCs w:val="22"/>
          <w:color w:val="464646"/>
          <w:spacing w:val="0"/>
          <w:w w:val="202"/>
          <w:position w:val="10"/>
        </w:rPr>
        <w:t>k</w:t>
      </w:r>
      <w:r>
        <w:rPr>
          <w:rFonts w:ascii="Arial" w:hAnsi="Arial" w:cs="Arial" w:eastAsia="Arial"/>
          <w:sz w:val="22"/>
          <w:szCs w:val="22"/>
          <w:color w:val="464646"/>
          <w:spacing w:val="-6"/>
          <w:w w:val="202"/>
          <w:position w:val="10"/>
        </w:rPr>
        <w:t>ı</w:t>
      </w:r>
      <w:r>
        <w:rPr>
          <w:rFonts w:ascii="Arial" w:hAnsi="Arial" w:cs="Arial" w:eastAsia="Arial"/>
          <w:sz w:val="22"/>
          <w:szCs w:val="22"/>
          <w:color w:val="464646"/>
          <w:spacing w:val="0"/>
          <w:w w:val="202"/>
          <w:position w:val="10"/>
        </w:rPr>
        <w:t>ı</w:t>
      </w:r>
      <w:r>
        <w:rPr>
          <w:rFonts w:ascii="Arial" w:hAnsi="Arial" w:cs="Arial" w:eastAsia="Arial"/>
          <w:sz w:val="22"/>
          <w:szCs w:val="22"/>
          <w:color w:val="464646"/>
          <w:spacing w:val="11"/>
          <w:w w:val="202"/>
          <w:position w:val="10"/>
        </w:rPr>
        <w:t> </w:t>
      </w:r>
      <w:r>
        <w:rPr>
          <w:rFonts w:ascii="Arial" w:hAnsi="Arial" w:cs="Arial" w:eastAsia="Arial"/>
          <w:sz w:val="22"/>
          <w:szCs w:val="22"/>
          <w:color w:val="464646"/>
          <w:spacing w:val="-2"/>
          <w:w w:val="202"/>
          <w:position w:val="10"/>
        </w:rPr>
        <w:t>t</w:t>
      </w:r>
      <w:r>
        <w:rPr>
          <w:rFonts w:ascii="Arial" w:hAnsi="Arial" w:cs="Arial" w:eastAsia="Arial"/>
          <w:sz w:val="22"/>
          <w:szCs w:val="22"/>
          <w:color w:val="464646"/>
          <w:spacing w:val="-48"/>
          <w:w w:val="202"/>
          <w:position w:val="10"/>
        </w:rPr>
        <w:t>ı</w:t>
      </w:r>
      <w:r>
        <w:rPr>
          <w:rFonts w:ascii="Arial" w:hAnsi="Arial" w:cs="Arial" w:eastAsia="Arial"/>
          <w:sz w:val="22"/>
          <w:szCs w:val="22"/>
          <w:color w:val="464646"/>
          <w:spacing w:val="0"/>
          <w:w w:val="202"/>
          <w:position w:val="10"/>
        </w:rPr>
        <w:t>l</w:t>
      </w:r>
      <w:r>
        <w:rPr>
          <w:rFonts w:ascii="Arial" w:hAnsi="Arial" w:cs="Arial" w:eastAsia="Arial"/>
          <w:sz w:val="22"/>
          <w:szCs w:val="22"/>
          <w:color w:val="464646"/>
          <w:spacing w:val="-111"/>
          <w:w w:val="202"/>
          <w:position w:val="10"/>
        </w:rPr>
        <w:t> </w:t>
      </w:r>
      <w:r>
        <w:rPr>
          <w:rFonts w:ascii="Arial" w:hAnsi="Arial" w:cs="Arial" w:eastAsia="Arial"/>
          <w:sz w:val="22"/>
          <w:szCs w:val="22"/>
          <w:color w:val="464646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22"/>
          <w:szCs w:val="22"/>
          <w:color w:val="464646"/>
          <w:spacing w:val="0"/>
          <w:w w:val="84"/>
          <w:position w:val="10"/>
        </w:rPr>
        <w:t>\</w:t>
      </w:r>
      <w:r>
        <w:rPr>
          <w:rFonts w:ascii="Arial" w:hAnsi="Arial" w:cs="Arial" w:eastAsia="Arial"/>
          <w:sz w:val="22"/>
          <w:szCs w:val="22"/>
          <w:color w:val="464646"/>
          <w:spacing w:val="-38"/>
          <w:w w:val="100"/>
          <w:position w:val="10"/>
        </w:rPr>
        <w:t> </w:t>
      </w:r>
      <w:r>
        <w:rPr>
          <w:rFonts w:ascii="Arial" w:hAnsi="Arial" w:cs="Arial" w:eastAsia="Arial"/>
          <w:sz w:val="22"/>
          <w:szCs w:val="22"/>
          <w:color w:val="B1B1B1"/>
          <w:spacing w:val="0"/>
          <w:w w:val="100"/>
          <w:position w:val="10"/>
        </w:rPr>
        <w:t>.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00" w:right="280"/>
          <w:cols w:num="2" w:equalWidth="0">
            <w:col w:w="6276" w:space="2199"/>
            <w:col w:w="2865"/>
          </w:cols>
        </w:sectPr>
      </w:pPr>
      <w:rPr/>
    </w:p>
    <w:p>
      <w:pPr>
        <w:spacing w:before="0" w:after="0" w:line="84" w:lineRule="exact"/>
        <w:ind w:left="2322"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v:group style="position:absolute;margin-left:19.169464pt;margin-top:36.115356pt;width:557.097745pt;height:757.052509pt;mso-position-horizontal-relative:page;mso-position-vertical-relative:page;z-index:-15663" coordorigin="383,722" coordsize="11142,15141">
            <v:group style="position:absolute;left:393;top:744;width:9542;height:2" coordorigin="393,744" coordsize="9542,2">
              <v:shape style="position:absolute;left:393;top:744;width:9542;height:2" coordorigin="393,744" coordsize="9542,0" path="m393,744l9935,744e" filled="f" stroked="t" strokeweight=".94664pt" strokecolor="#747474">
                <v:path arrowok="t"/>
              </v:shape>
            </v:group>
            <v:group style="position:absolute;left:1089;top:744;width:705;height:2" coordorigin="1089,744" coordsize="705,2">
              <v:shape style="position:absolute;left:1089;top:744;width:705;height:2" coordorigin="1089,744" coordsize="705,0" path="m1089,744l1794,744e" filled="f" stroked="t" strokeweight=".47332pt" strokecolor="#5B5B5B">
                <v:path arrowok="t"/>
              </v:shape>
            </v:group>
            <v:group style="position:absolute;left:2419;top:739;width:2;height:582" coordorigin="2419,739" coordsize="2,582">
              <v:shape style="position:absolute;left:2419;top:739;width:2;height:582" coordorigin="2419,739" coordsize="0,582" path="m2419,1321l2419,739e" filled="f" stroked="t" strokeweight=".70998pt" strokecolor="#5B5B5B">
                <v:path arrowok="t"/>
              </v:shape>
            </v:group>
            <v:group style="position:absolute;left:2859;top:753;width:1164;height:2" coordorigin="2859,753" coordsize="1164,2">
              <v:shape style="position:absolute;left:2859;top:753;width:1164;height:2" coordorigin="2859,753" coordsize="1164,0" path="m2859,753l4023,753e" filled="f" stroked="t" strokeweight=".70998pt" strokecolor="#606060">
                <v:path arrowok="t"/>
              </v:shape>
            </v:group>
            <v:group style="position:absolute;left:3370;top:753;width:4146;height:2" coordorigin="3370,753" coordsize="4146,2">
              <v:shape style="position:absolute;left:3370;top:753;width:4146;height:2" coordorigin="3370,753" coordsize="4146,0" path="m3370,753l7516,753e" filled="f" stroked="t" strokeweight=".70998pt" strokecolor="#777777">
                <v:path arrowok="t"/>
              </v:shape>
            </v:group>
            <v:group style="position:absolute;left:7374;top:758;width:483;height:2" coordorigin="7374,758" coordsize="483,2">
              <v:shape style="position:absolute;left:7374;top:758;width:483;height:2" coordorigin="7374,758" coordsize="483,0" path="m7374,758l7857,758e" filled="f" stroked="t" strokeweight=".47332pt" strokecolor="#7C7C7C">
                <v:path arrowok="t"/>
              </v:shape>
            </v:group>
            <v:group style="position:absolute;left:7800;top:758;width:3673;height:2" coordorigin="7800,758" coordsize="3673,2">
              <v:shape style="position:absolute;left:7800;top:758;width:3673;height:2" coordorigin="7800,758" coordsize="3673,0" path="m7800,758l11473,758e" filled="f" stroked="t" strokeweight=".70998pt" strokecolor="#808080">
                <v:path arrowok="t"/>
              </v:shape>
            </v:group>
            <v:group style="position:absolute;left:9149;top:758;width:2;height:563" coordorigin="9149,758" coordsize="2,563">
              <v:shape style="position:absolute;left:9149;top:758;width:2;height:563" coordorigin="9149,758" coordsize="0,563" path="m9149,1321l9149,758e" filled="f" stroked="t" strokeweight=".94664pt" strokecolor="#6B6B6B">
                <v:path arrowok="t"/>
              </v:shape>
            </v:group>
            <v:group style="position:absolute;left:11471;top:753;width:2;height:2245" coordorigin="11471,753" coordsize="2,2245">
              <v:shape style="position:absolute;left:11471;top:753;width:2;height:2245" coordorigin="11471,753" coordsize="0,2245" path="m11471,2999l11471,753e" filled="f" stroked="t" strokeweight=".70998pt" strokecolor="#747474">
                <v:path arrowok="t"/>
              </v:shape>
            </v:group>
            <v:group style="position:absolute;left:2419;top:1263;width:2;height:324" coordorigin="2419,1263" coordsize="2,324">
              <v:shape style="position:absolute;left:2419;top:1263;width:2;height:324" coordorigin="2419,1263" coordsize="0,324" path="m2419,1588l2419,1263e" filled="f" stroked="t" strokeweight=".47332pt" strokecolor="#2F2F2F">
                <v:path arrowok="t"/>
              </v:shape>
            </v:group>
            <v:group style="position:absolute;left:9149;top:1263;width:2;height:491" coordorigin="9149,1263" coordsize="2,491">
              <v:shape style="position:absolute;left:9149;top:1263;width:2;height:491" coordorigin="9149,1263" coordsize="0,491" path="m9149,1754l9149,1263e" filled="f" stroked="t" strokeweight=".47332pt" strokecolor="#484848">
                <v:path arrowok="t"/>
              </v:shape>
            </v:group>
            <v:group style="position:absolute;left:407;top:1263;width:2;height:644" coordorigin="407,1263" coordsize="2,644">
              <v:shape style="position:absolute;left:407;top:1263;width:2;height:644" coordorigin="407,1263" coordsize="0,644" path="m407,1907l407,1263e" filled="f" stroked="t" strokeweight=".70998pt" strokecolor="#909090">
                <v:path arrowok="t"/>
              </v:shape>
            </v:group>
            <v:group style="position:absolute;left:398;top:2255;width:2049;height:2" coordorigin="398,2255" coordsize="2049,2">
              <v:shape style="position:absolute;left:398;top:2255;width:2049;height:2" coordorigin="398,2255" coordsize="2049,0" path="m398,2255l2447,2255e" filled="f" stroked="t" strokeweight=".70998pt" strokecolor="#545454">
                <v:path arrowok="t"/>
              </v:shape>
            </v:group>
            <v:group style="position:absolute;left:405;top:729;width:2;height:2403" coordorigin="405,729" coordsize="2,2403">
              <v:shape style="position:absolute;left:405;top:729;width:2;height:2403" coordorigin="405,729" coordsize="0,2403" path="m405,3132l405,729e" filled="f" stroked="t" strokeweight=".70998pt" strokecolor="#6B6B6B">
                <v:path arrowok="t"/>
              </v:shape>
            </v:group>
            <v:group style="position:absolute;left:2421;top:1530;width:2;height:734" coordorigin="2421,1530" coordsize="2,734">
              <v:shape style="position:absolute;left:2421;top:1530;width:2;height:734" coordorigin="2421,1530" coordsize="0,734" path="m2421,2264l2421,1530e" filled="f" stroked="t" strokeweight=".94664pt" strokecolor="#575757">
                <v:path arrowok="t"/>
              </v:shape>
            </v:group>
            <v:group style="position:absolute;left:2262;top:2260;width:9216;height:2" coordorigin="2262,2260" coordsize="9216,2">
              <v:shape style="position:absolute;left:2262;top:2260;width:9216;height:2" coordorigin="2262,2260" coordsize="9216,0" path="m2262,2260l11478,2260e" filled="f" stroked="t" strokeweight=".70998pt" strokecolor="#707070">
                <v:path arrowok="t"/>
              </v:shape>
            </v:group>
            <v:group style="position:absolute;left:9149;top:1697;width:2;height:577" coordorigin="9149,1697" coordsize="2,577">
              <v:shape style="position:absolute;left:9149;top:1697;width:2;height:577" coordorigin="9149,1697" coordsize="0,577" path="m9149,2274l9149,1697e" filled="f" stroked="t" strokeweight=".94664pt" strokecolor="#646464">
                <v:path arrowok="t"/>
              </v:shape>
            </v:group>
            <v:group style="position:absolute;left:398;top:2498;width:8766;height:2" coordorigin="398,2498" coordsize="8766,2">
              <v:shape style="position:absolute;left:398;top:2498;width:8766;height:2" coordorigin="398,2498" coordsize="8766,0" path="m398,2498l9163,2498e" filled="f" stroked="t" strokeweight=".70998pt" strokecolor="#646464">
                <v:path arrowok="t"/>
              </v:shape>
            </v:group>
            <v:group style="position:absolute;left:7831;top:2250;width:2;height:257" coordorigin="7831,2250" coordsize="2,257">
              <v:shape style="position:absolute;left:7831;top:2250;width:2;height:257" coordorigin="7831,2250" coordsize="0,257" path="m7831,2508l7831,2250e" filled="f" stroked="t" strokeweight=".70998pt" strokecolor="#676767">
                <v:path arrowok="t"/>
              </v:shape>
            </v:group>
            <v:group style="position:absolute;left:7848;top:2505;width:3626;height:2" coordorigin="7848,2505" coordsize="3626,2">
              <v:shape style="position:absolute;left:7848;top:2505;width:3626;height:2" coordorigin="7848,2505" coordsize="3626,0" path="m7848,2505l11473,2505e" filled="f" stroked="t" strokeweight=".70998pt" strokecolor="#777777">
                <v:path arrowok="t"/>
              </v:shape>
            </v:group>
            <v:group style="position:absolute;left:398;top:2734;width:4089;height:2" coordorigin="398,2734" coordsize="4089,2">
              <v:shape style="position:absolute;left:398;top:2734;width:4089;height:2" coordorigin="398,2734" coordsize="4089,0" path="m398,2734l4487,2734e" filled="f" stroked="t" strokeweight=".70998pt" strokecolor="#545454">
                <v:path arrowok="t"/>
              </v:shape>
            </v:group>
            <v:group style="position:absolute;left:407;top:2479;width:2;height:300" coordorigin="407,2479" coordsize="2,300">
              <v:shape style="position:absolute;left:407;top:2479;width:2;height:300" coordorigin="407,2479" coordsize="0,300" path="m407,2779l407,2479e" filled="f" stroked="t" strokeweight=".94664pt" strokecolor="#575757">
                <v:path arrowok="t"/>
              </v:shape>
            </v:group>
            <v:group style="position:absolute;left:743;top:2739;width:10740;height:2" coordorigin="743,2739" coordsize="10740,2">
              <v:shape style="position:absolute;left:743;top:2739;width:10740;height:2" coordorigin="743,2739" coordsize="10740,0" path="m743,2739l11483,2739e" filled="f" stroked="t" strokeweight=".70998pt" strokecolor="#676767">
                <v:path arrowok="t"/>
              </v:shape>
            </v:group>
            <v:group style="position:absolute;left:8927;top:2741;width:521;height:2" coordorigin="8927,2741" coordsize="521,2">
              <v:shape style="position:absolute;left:8927;top:2741;width:521;height:2" coordorigin="8927,2741" coordsize="521,0" path="m8927,2741l9447,2741e" filled="f" stroked="t" strokeweight=".94664pt" strokecolor="#808080">
                <v:path arrowok="t"/>
              </v:shape>
            </v:group>
            <v:group style="position:absolute;left:9911;top:2741;width:525;height:2" coordorigin="9911,2741" coordsize="525,2">
              <v:shape style="position:absolute;left:9911;top:2741;width:525;height:2" coordorigin="9911,2741" coordsize="525,0" path="m9911,2741l10437,2741e" filled="f" stroked="t" strokeweight=".94664pt" strokecolor="#8C8C8C">
                <v:path arrowok="t"/>
              </v:shape>
            </v:group>
            <v:group style="position:absolute;left:10380;top:2741;width:525;height:2" coordorigin="10380,2741" coordsize="525,2">
              <v:shape style="position:absolute;left:10380;top:2741;width:525;height:2" coordorigin="10380,2741" coordsize="525,0" path="m10380,2741l10905,2741e" filled="f" stroked="t" strokeweight=".47332pt" strokecolor="#6B6B6B">
                <v:path arrowok="t"/>
              </v:shape>
            </v:group>
            <v:group style="position:absolute;left:705;top:2975;width:6314;height:2" coordorigin="705,2975" coordsize="6314,2">
              <v:shape style="position:absolute;left:705;top:2975;width:6314;height:2" coordorigin="705,2975" coordsize="6314,0" path="m705,2975l7019,2975e" filled="f" stroked="t" strokeweight=".47332pt" strokecolor="#606060">
                <v:path arrowok="t"/>
              </v:shape>
            </v:group>
            <v:group style="position:absolute;left:407;top:2694;width:2;height:548" coordorigin="407,2694" coordsize="2,548">
              <v:shape style="position:absolute;left:407;top:2694;width:2;height:548" coordorigin="407,2694" coordsize="0,548" path="m407,3242l407,2694e" filled="f" stroked="t" strokeweight=".47332pt" strokecolor="#3B3B3B">
                <v:path arrowok="t"/>
              </v:shape>
            </v:group>
            <v:group style="position:absolute;left:4596;top:2977;width:6882;height:2" coordorigin="4596,2977" coordsize="6882,2">
              <v:shape style="position:absolute;left:4596;top:2977;width:6882;height:2" coordorigin="4596,2977" coordsize="6882,0" path="m4596,2977l11478,2977e" filled="f" stroked="t" strokeweight=".70998pt" strokecolor="#777777">
                <v:path arrowok="t"/>
              </v:shape>
            </v:group>
            <v:group style="position:absolute;left:10380;top:2980;width:213;height:2" coordorigin="10380,2980" coordsize="213,2">
              <v:shape style="position:absolute;left:10380;top:2980;width:213;height:2" coordorigin="10380,2980" coordsize="213,0" path="m10380,2980l10593,2980e" filled="f" stroked="t" strokeweight=".47332pt" strokecolor="#747474">
                <v:path arrowok="t"/>
              </v:shape>
            </v:group>
            <v:group style="position:absolute;left:398;top:3208;width:1510;height:2" coordorigin="398,3208" coordsize="1510,2">
              <v:shape style="position:absolute;left:398;top:3208;width:1510;height:2" coordorigin="398,3208" coordsize="1510,0" path="m398,3208l1907,3208e" filled="f" stroked="t" strokeweight=".70998pt" strokecolor="#777777">
                <v:path arrowok="t"/>
              </v:shape>
            </v:group>
            <v:group style="position:absolute;left:1287;top:3213;width:7355;height:2" coordorigin="1287,3213" coordsize="7355,2">
              <v:shape style="position:absolute;left:1287;top:3213;width:7355;height:2" coordorigin="1287,3213" coordsize="7355,0" path="m1287,3213l8643,3213e" filled="f" stroked="t" strokeweight=".70998pt" strokecolor="#8C8C8C">
                <v:path arrowok="t"/>
              </v:shape>
            </v:group>
            <v:group style="position:absolute;left:8487;top:3216;width:2996;height:2" coordorigin="8487,3216" coordsize="2996,2">
              <v:shape style="position:absolute;left:8487;top:3216;width:2996;height:2" coordorigin="8487,3216" coordsize="2996,0" path="m8487,3216l11483,3216e" filled="f" stroked="t" strokeweight=".70998pt" strokecolor="#A8A8A8">
                <v:path arrowok="t"/>
              </v:shape>
            </v:group>
            <v:group style="position:absolute;left:10380;top:3218;width:213;height:2" coordorigin="10380,3218" coordsize="213,2">
              <v:shape style="position:absolute;left:10380;top:3218;width:213;height:2" coordorigin="10380,3218" coordsize="213,0" path="m10380,3218l10593,3218e" filled="f" stroked="t" strokeweight=".47332pt" strokecolor="#A8A8A8">
                <v:path arrowok="t"/>
              </v:shape>
            </v:group>
            <v:group style="position:absolute;left:11476;top:2927;width:2;height:315" coordorigin="11476,2927" coordsize="2,315">
              <v:shape style="position:absolute;left:11476;top:2927;width:2;height:315" coordorigin="11476,2927" coordsize="0,315" path="m11476,3242l11476,2927e" filled="f" stroked="t" strokeweight=".47332pt" strokecolor="#606060">
                <v:path arrowok="t"/>
              </v:shape>
            </v:group>
            <v:group style="position:absolute;left:398;top:3449;width:3522;height:2" coordorigin="398,3449" coordsize="3522,2">
              <v:shape style="position:absolute;left:398;top:3449;width:3522;height:2" coordorigin="398,3449" coordsize="3522,0" path="m398,3449l3919,3449e" filled="f" stroked="t" strokeweight=".70998pt" strokecolor="#747474">
                <v:path arrowok="t"/>
              </v:shape>
            </v:group>
            <v:group style="position:absolute;left:2632;top:3452;width:4340;height:2" coordorigin="2632,3452" coordsize="4340,2">
              <v:shape style="position:absolute;left:2632;top:3452;width:4340;height:2" coordorigin="2632,3452" coordsize="4340,0" path="m2632,3452l6972,3452e" filled="f" stroked="t" strokeweight=".70998pt" strokecolor="#878787">
                <v:path arrowok="t"/>
              </v:shape>
            </v:group>
            <v:group style="position:absolute;left:6622;top:3454;width:4866;height:2" coordorigin="6622,3454" coordsize="4866,2">
              <v:shape style="position:absolute;left:6622;top:3454;width:4866;height:2" coordorigin="6622,3454" coordsize="4866,0" path="m6622,3454l11487,3454e" filled="f" stroked="t" strokeweight=".70998pt" strokecolor="#A0A0A0">
                <v:path arrowok="t"/>
              </v:shape>
            </v:group>
            <v:group style="position:absolute;left:11476;top:3089;width:2;height:639" coordorigin="11476,3089" coordsize="2,639">
              <v:shape style="position:absolute;left:11476;top:3089;width:2;height:639" coordorigin="11476,3089" coordsize="0,639" path="m11476,3728l11476,3089e" filled="f" stroked="t" strokeweight=".70998pt" strokecolor="#777777">
                <v:path arrowok="t"/>
              </v:shape>
            </v:group>
            <v:group style="position:absolute;left:6989;top:3442;width:2;height:782" coordorigin="6989,3442" coordsize="2,782">
              <v:shape style="position:absolute;left:6989;top:3442;width:2;height:782" coordorigin="6989,3442" coordsize="0,782" path="m6989,4224l6989,3442e" filled="f" stroked="t" strokeweight=".70998pt" strokecolor="#5B5B5B">
                <v:path arrowok="t"/>
              </v:shape>
            </v:group>
            <v:group style="position:absolute;left:6981;top:3683;width:1292;height:2" coordorigin="6981,3683" coordsize="1292,2">
              <v:shape style="position:absolute;left:6981;top:3683;width:1292;height:2" coordorigin="6981,3683" coordsize="1292,0" path="m6981,3683l8274,3683e" filled="f" stroked="t" strokeweight=".94664pt" strokecolor="#545454">
                <v:path arrowok="t"/>
              </v:shape>
            </v:group>
            <v:group style="position:absolute;left:8326;top:3695;width:2239;height:2" coordorigin="8326,3695" coordsize="2239,2">
              <v:shape style="position:absolute;left:8326;top:3695;width:2239;height:2" coordorigin="8326,3695" coordsize="2239,0" path="m8326,3695l10565,3695e" filled="f" stroked="t" strokeweight=".23666pt" strokecolor="#000000">
                <v:path arrowok="t"/>
              </v:shape>
            </v:group>
            <v:group style="position:absolute;left:10565;top:3695;width:918;height:2" coordorigin="10565,3695" coordsize="918,2">
              <v:shape style="position:absolute;left:10565;top:3695;width:918;height:2" coordorigin="10565,3695" coordsize="918,0" path="m10565,3695l11483,3695e" filled="f" stroked="t" strokeweight=".23666pt" strokecolor="#575757">
                <v:path arrowok="t"/>
              </v:shape>
            </v:group>
            <v:group style="position:absolute;left:3907;top:3442;width:2;height:782" coordorigin="3907,3442" coordsize="2,782">
              <v:shape style="position:absolute;left:3907;top:3442;width:2;height:782" coordorigin="3907,3442" coordsize="0,782" path="m3907,4224l3907,3442e" filled="f" stroked="t" strokeweight=".94664pt" strokecolor="#5B5B5B">
                <v:path arrowok="t"/>
              </v:shape>
            </v:group>
            <v:group style="position:absolute;left:3895;top:3904;width:1945;height:2" coordorigin="3895,3904" coordsize="1945,2">
              <v:shape style="position:absolute;left:3895;top:3904;width:1945;height:2" coordorigin="3895,3904" coordsize="1945,0" path="m3895,3904l5841,3904e" filled="f" stroked="t" strokeweight=".70998pt" strokecolor="#747474">
                <v:path arrowok="t"/>
              </v:shape>
            </v:group>
            <v:group style="position:absolute;left:11476;top:3666;width:2;height:262" coordorigin="11476,3666" coordsize="2,262">
              <v:shape style="position:absolute;left:11476;top:3666;width:2;height:262" coordorigin="11476,3666" coordsize="0,262" path="m11476,3928l11476,3666e" filled="f" stroked="t" strokeweight=".47332pt" strokecolor="#646464">
                <v:path arrowok="t"/>
              </v:shape>
            </v:group>
            <v:group style="position:absolute;left:398;top:4210;width:473;height:2" coordorigin="398,4210" coordsize="473,2">
              <v:shape style="position:absolute;left:398;top:4210;width:473;height:2" coordorigin="398,4210" coordsize="473,0" path="m398,4210l871,4210e" filled="f" stroked="t" strokeweight=".70998pt" strokecolor="#545454">
                <v:path arrowok="t"/>
              </v:shape>
            </v:group>
            <v:group style="position:absolute;left:814;top:4210;width:331;height:2" coordorigin="814,4210" coordsize="331,2">
              <v:shape style="position:absolute;left:814;top:4210;width:331;height:2" coordorigin="814,4210" coordsize="331,0" path="m814,4210l1145,4210e" filled="f" stroked="t" strokeweight=".47332pt" strokecolor="#3B3B3B">
                <v:path arrowok="t"/>
              </v:shape>
            </v:group>
            <v:group style="position:absolute;left:1089;top:4212;width:5590;height:2" coordorigin="1089,4212" coordsize="5590,2">
              <v:shape style="position:absolute;left:1089;top:4212;width:5590;height:2" coordorigin="1089,4212" coordsize="5590,0" path="m1089,4212l6679,4212e" filled="f" stroked="t" strokeweight=".70998pt" strokecolor="#575757">
                <v:path arrowok="t"/>
              </v:shape>
            </v:group>
            <v:group style="position:absolute;left:6622;top:4217;width:4866;height:2" coordorigin="6622,4217" coordsize="4866,2">
              <v:shape style="position:absolute;left:6622;top:4217;width:4866;height:2" coordorigin="6622,4217" coordsize="4866,0" path="m6622,4217l11487,4217e" filled="f" stroked="t" strokeweight=".70998pt" strokecolor="#808080">
                <v:path arrowok="t"/>
              </v:shape>
            </v:group>
            <v:group style="position:absolute;left:10380;top:4219;width:213;height:2" coordorigin="10380,4219" coordsize="213,2">
              <v:shape style="position:absolute;left:10380;top:4219;width:213;height:2" coordorigin="10380,4219" coordsize="213,0" path="m10380,4219l10593,4219e" filled="f" stroked="t" strokeweight=".47332pt" strokecolor="#878787">
                <v:path arrowok="t"/>
              </v:shape>
            </v:group>
            <v:group style="position:absolute;left:11483;top:3838;width:2;height:5220" coordorigin="11483,3838" coordsize="2,5220">
              <v:shape style="position:absolute;left:11483;top:3838;width:2;height:5220" coordorigin="11483,3838" coordsize="0,5220" path="m11483,9058l11483,3838e" filled="f" stroked="t" strokeweight=".70998pt" strokecolor="#7C7C7C">
                <v:path arrowok="t"/>
              </v:shape>
            </v:group>
            <v:group style="position:absolute;left:398;top:4491;width:5173;height:2" coordorigin="398,4491" coordsize="5173,2">
              <v:shape style="position:absolute;left:398;top:4491;width:5173;height:2" coordorigin="398,4491" coordsize="5173,0" path="m398,4491l5571,4491e" filled="f" stroked="t" strokeweight=".70998pt" strokecolor="#606060">
                <v:path arrowok="t"/>
              </v:shape>
            </v:group>
            <v:group style="position:absolute;left:2419;top:4210;width:2;height:310" coordorigin="2419,4210" coordsize="2,310">
              <v:shape style="position:absolute;left:2419;top:4210;width:2;height:310" coordorigin="2419,4210" coordsize="0,310" path="m2419,4519l2419,4210e" filled="f" stroked="t" strokeweight=".47332pt" strokecolor="#343434">
                <v:path arrowok="t"/>
              </v:shape>
            </v:group>
            <v:group style="position:absolute;left:2376;top:4493;width:1439;height:2" coordorigin="2376,4493" coordsize="1439,2">
              <v:shape style="position:absolute;left:2376;top:4493;width:1439;height:2" coordorigin="2376,4493" coordsize="1439,0" path="m2376,4493l3815,4493e" filled="f" stroked="t" strokeweight=".70998pt" strokecolor="#545454">
                <v:path arrowok="t"/>
              </v:shape>
            </v:group>
            <v:group style="position:absolute;left:4430;top:4493;width:7052;height:2" coordorigin="4430,4493" coordsize="7052,2">
              <v:shape style="position:absolute;left:4430;top:4493;width:7052;height:2" coordorigin="4430,4493" coordsize="7052,0" path="m4430,4493l11483,4493e" filled="f" stroked="t" strokeweight=".70998pt" strokecolor="#777777">
                <v:path arrowok="t"/>
              </v:shape>
            </v:group>
            <v:group style="position:absolute;left:9665;top:4493;width:459;height:2" coordorigin="9665,4493" coordsize="459,2">
              <v:shape style="position:absolute;left:9665;top:4493;width:459;height:2" coordorigin="9665,4493" coordsize="459,0" path="m9665,4493l10124,4493e" filled="f" stroked="t" strokeweight=".94664pt" strokecolor="#8C8C8C">
                <v:path arrowok="t"/>
              </v:shape>
            </v:group>
            <v:group style="position:absolute;left:2421;top:4448;width:2;height:777" coordorigin="2421,4448" coordsize="2,777">
              <v:shape style="position:absolute;left:2421;top:4448;width:2;height:777" coordorigin="2421,4448" coordsize="0,777" path="m2421,5225l2421,4448e" filled="f" stroked="t" strokeweight=".94664pt" strokecolor="#5B5B5B">
                <v:path arrowok="t"/>
              </v:shape>
            </v:group>
            <v:group style="position:absolute;left:2409;top:4729;width:2570;height:2" coordorigin="2409,4729" coordsize="2570,2">
              <v:shape style="position:absolute;left:2409;top:4729;width:2570;height:2" coordorigin="2409,4729" coordsize="2570,0" path="m2409,4729l4979,4729e" filled="f" stroked="t" strokeweight=".47332pt" strokecolor="#606060">
                <v:path arrowok="t"/>
              </v:shape>
            </v:group>
            <v:group style="position:absolute;left:4885;top:4732;width:6598;height:2" coordorigin="4885,4732" coordsize="6598,2">
              <v:shape style="position:absolute;left:4885;top:4732;width:6598;height:2" coordorigin="4885,4732" coordsize="6598,0" path="m4885,4732l11483,4732e" filled="f" stroked="t" strokeweight=".70998pt" strokecolor="#808080">
                <v:path arrowok="t"/>
              </v:shape>
            </v:group>
            <v:group style="position:absolute;left:8297;top:4732;width:346;height:2" coordorigin="8297,4732" coordsize="346,2">
              <v:shape style="position:absolute;left:8297;top:4732;width:346;height:2" coordorigin="8297,4732" coordsize="346,0" path="m8297,4732l8643,4732e" filled="f" stroked="t" strokeweight=".47332pt" strokecolor="#6B6B6B">
                <v:path arrowok="t"/>
              </v:shape>
            </v:group>
            <v:group style="position:absolute;left:10068;top:4729;width:369;height:2" coordorigin="10068,4729" coordsize="369,2">
              <v:shape style="position:absolute;left:10068;top:4729;width:369;height:2" coordorigin="10068,4729" coordsize="369,0" path="m10068,4729l10437,4729e" filled="f" stroked="t" strokeweight=".47332pt" strokecolor="#707070">
                <v:path arrowok="t"/>
              </v:shape>
            </v:group>
            <v:group style="position:absolute;left:11478;top:4448;width:2;height:305" coordorigin="11478,4448" coordsize="2,305">
              <v:shape style="position:absolute;left:11478;top:4448;width:2;height:305" coordorigin="11478,4448" coordsize="0,305" path="m11478,4753l11478,4448e" filled="f" stroked="t" strokeweight=".47332pt" strokecolor="#575757">
                <v:path arrowok="t"/>
              </v:shape>
            </v:group>
            <v:group style="position:absolute;left:4956;top:4720;width:2;height:272" coordorigin="4956,4720" coordsize="2,272">
              <v:shape style="position:absolute;left:4956;top:4720;width:2;height:272" coordorigin="4956,4720" coordsize="0,272" path="m4956,4991l4956,4720e" filled="f" stroked="t" strokeweight=".94664pt" strokecolor="#545454">
                <v:path arrowok="t"/>
              </v:shape>
            </v:group>
            <v:group style="position:absolute;left:7838;top:4720;width:2;height:496" coordorigin="7838,4720" coordsize="2,496">
              <v:shape style="position:absolute;left:7838;top:4720;width:2;height:496" coordorigin="7838,4720" coordsize="0,496" path="m7838,5215l7838,4720e" filled="f" stroked="t" strokeweight=".47332pt" strokecolor="#545454">
                <v:path arrowok="t"/>
              </v:shape>
            </v:group>
            <v:group style="position:absolute;left:4956;top:4934;width:2;height:381" coordorigin="4956,4934" coordsize="2,381">
              <v:shape style="position:absolute;left:4956;top:4934;width:2;height:381" coordorigin="4956,4934" coordsize="0,381" path="m4956,5316l4956,4934e" filled="f" stroked="t" strokeweight=".94664pt" strokecolor="#6B6B6B">
                <v:path arrowok="t"/>
              </v:shape>
            </v:group>
            <v:group style="position:absolute;left:6622;top:5211;width:398;height:2" coordorigin="6622,5211" coordsize="398,2">
              <v:shape style="position:absolute;left:6622;top:5211;width:398;height:2" coordorigin="6622,5211" coordsize="398,0" path="m6622,5211l7019,5211e" filled="f" stroked="t" strokeweight=".47332pt" strokecolor="#606060">
                <v:path arrowok="t"/>
              </v:shape>
            </v:group>
            <v:group style="position:absolute;left:4941;top:5208;width:6546;height:2" coordorigin="4941,5208" coordsize="6546,2">
              <v:shape style="position:absolute;left:4941;top:5208;width:6546;height:2" coordorigin="4941,5208" coordsize="6546,0" path="m4941,5208l11487,5208e" filled="f" stroked="t" strokeweight=".70998pt" strokecolor="#808080">
                <v:path arrowok="t"/>
              </v:shape>
            </v:group>
            <v:group style="position:absolute;left:10380;top:5211;width:213;height:2" coordorigin="10380,5211" coordsize="213,2">
              <v:shape style="position:absolute;left:10380;top:5211;width:213;height:2" coordorigin="10380,5211" coordsize="213,0" path="m10380,5211l10593,5211e" filled="f" stroked="t" strokeweight=".47332pt" strokecolor="#909090">
                <v:path arrowok="t"/>
              </v:shape>
            </v:group>
            <v:group style="position:absolute;left:402;top:5168;width:2;height:296" coordorigin="402,5168" coordsize="2,296">
              <v:shape style="position:absolute;left:402;top:5168;width:2;height:296" coordorigin="402,5168" coordsize="0,296" path="m402,5463l402,5168e" filled="f" stroked="t" strokeweight=".47332pt" strokecolor="#282828">
                <v:path arrowok="t"/>
              </v:shape>
            </v:group>
            <v:group style="position:absolute;left:2419;top:5168;width:2;height:296" coordorigin="2419,5168" coordsize="2,296">
              <v:shape style="position:absolute;left:2419;top:5168;width:2;height:296" coordorigin="2419,5168" coordsize="0,296" path="m2419,5463l2419,5168e" filled="f" stroked="t" strokeweight=".47332pt" strokecolor="#343434">
                <v:path arrowok="t"/>
              </v:shape>
            </v:group>
            <v:group style="position:absolute;left:4956;top:5168;width:2;height:567" coordorigin="4956,5168" coordsize="2,567">
              <v:shape style="position:absolute;left:4956;top:5168;width:2;height:567" coordorigin="4956,5168" coordsize="0,567" path="m4956,5735l4956,5168e" filled="f" stroked="t" strokeweight=".47332pt" strokecolor="#4F4F4F">
                <v:path arrowok="t"/>
              </v:shape>
            </v:group>
            <v:group style="position:absolute;left:4951;top:5447;width:6537;height:2" coordorigin="4951,5447" coordsize="6537,2">
              <v:shape style="position:absolute;left:4951;top:5447;width:6537;height:2" coordorigin="4951,5447" coordsize="6537,0" path="m4951,5447l11487,5447e" filled="f" stroked="t" strokeweight=".70998pt" strokecolor="#878787">
                <v:path arrowok="t"/>
              </v:shape>
            </v:group>
            <v:group style="position:absolute;left:10068;top:5444;width:369;height:2" coordorigin="10068,5444" coordsize="369,2">
              <v:shape style="position:absolute;left:10068;top:5444;width:369;height:2" coordorigin="10068,5444" coordsize="369,0" path="m10068,5444l10437,5444e" filled="f" stroked="t" strokeweight=".47332pt" strokecolor="#878787">
                <v:path arrowok="t"/>
              </v:shape>
            </v:group>
            <v:group style="position:absolute;left:409;top:3142;width:2;height:12710" coordorigin="409,3142" coordsize="2,12710">
              <v:shape style="position:absolute;left:409;top:3142;width:2;height:12710" coordorigin="409,3142" coordsize="0,12710" path="m409,15851l409,3142e" filled="f" stroked="t" strokeweight=".70998pt" strokecolor="#5B5B5B">
                <v:path arrowok="t"/>
              </v:shape>
            </v:group>
            <v:group style="position:absolute;left:2419;top:5406;width:2;height:329" coordorigin="2419,5406" coordsize="2,329">
              <v:shape style="position:absolute;left:2419;top:5406;width:2;height:329" coordorigin="2419,5406" coordsize="0,329" path="m2419,5735l2419,5406e" filled="f" stroked="t" strokeweight=".47332pt" strokecolor="#4B4B4B">
                <v:path arrowok="t"/>
              </v:shape>
            </v:group>
            <v:group style="position:absolute;left:4946;top:5687;width:2589;height:2" coordorigin="4946,5687" coordsize="2589,2">
              <v:shape style="position:absolute;left:4946;top:5687;width:2589;height:2" coordorigin="4946,5687" coordsize="2589,0" path="m4946,5687l7535,5687e" filled="f" stroked="t" strokeweight=".70998pt" strokecolor="#7C7C7C">
                <v:path arrowok="t"/>
              </v:shape>
            </v:group>
            <v:group style="position:absolute;left:7374;top:5687;width:483;height:2" coordorigin="7374,5687" coordsize="483,2">
              <v:shape style="position:absolute;left:7374;top:5687;width:483;height:2" coordorigin="7374,5687" coordsize="483,0" path="m7374,5687l7857,5687e" filled="f" stroked="t" strokeweight=".47332pt" strokecolor="#747474">
                <v:path arrowok="t"/>
              </v:shape>
            </v:group>
            <v:group style="position:absolute;left:7800;top:5687;width:2073;height:2" coordorigin="7800,5687" coordsize="2073,2">
              <v:shape style="position:absolute;left:7800;top:5687;width:2073;height:2" coordorigin="7800,5687" coordsize="2073,0" path="m7800,5687l9873,5687e" filled="f" stroked="t" strokeweight=".70998pt" strokecolor="#838383">
                <v:path arrowok="t"/>
              </v:shape>
            </v:group>
            <v:group style="position:absolute;left:9817;top:5687;width:620;height:2" coordorigin="9817,5687" coordsize="620,2">
              <v:shape style="position:absolute;left:9817;top:5687;width:620;height:2" coordorigin="9817,5687" coordsize="620,0" path="m9817,5687l10437,5687e" filled="f" stroked="t" strokeweight=".94664pt" strokecolor="#A0A0A0">
                <v:path arrowok="t"/>
              </v:shape>
            </v:group>
            <v:group style="position:absolute;left:10380;top:5687;width:213;height:2" coordorigin="10380,5687" coordsize="213,2">
              <v:shape style="position:absolute;left:10380;top:5687;width:213;height:2" coordorigin="10380,5687" coordsize="213,0" path="m10380,5687l10593,5687e" filled="f" stroked="t" strokeweight=".47332pt" strokecolor="#878787">
                <v:path arrowok="t"/>
              </v:shape>
            </v:group>
            <v:group style="position:absolute;left:10536;top:5687;width:956;height:2" coordorigin="10536,5687" coordsize="956,2">
              <v:shape style="position:absolute;left:10536;top:5687;width:956;height:2" coordorigin="10536,5687" coordsize="956,0" path="m10536,5687l11492,5687e" filled="f" stroked="t" strokeweight=".70998pt" strokecolor="#939393">
                <v:path arrowok="t"/>
              </v:shape>
            </v:group>
            <v:group style="position:absolute;left:2419;top:5678;width:2;height:267" coordorigin="2419,5678" coordsize="2,267">
              <v:shape style="position:absolute;left:2419;top:5678;width:2;height:267" coordorigin="2419,5678" coordsize="0,267" path="m2419,5945l2419,5678e" filled="f" stroked="t" strokeweight=".94664pt" strokecolor="#5B5B5B">
                <v:path arrowok="t"/>
              </v:shape>
            </v:group>
            <v:group style="position:absolute;left:2419;top:5931;width:1704;height:2" coordorigin="2419,5931" coordsize="1704,2">
              <v:shape style="position:absolute;left:2419;top:5931;width:1704;height:2" coordorigin="2419,5931" coordsize="1704,0" path="m2419,5931l4123,5931e" filled="f" stroked="t" strokeweight=".70998pt" strokecolor="#606060">
                <v:path arrowok="t"/>
              </v:shape>
            </v:group>
            <v:group style="position:absolute;left:3626;top:5931;width:4231;height:2" coordorigin="3626,5931" coordsize="4231,2">
              <v:shape style="position:absolute;left:3626;top:5931;width:4231;height:2" coordorigin="3626,5931" coordsize="4231,0" path="m3626,5931l7857,5931e" filled="f" stroked="t" strokeweight=".70998pt" strokecolor="#7C7C7C">
                <v:path arrowok="t"/>
              </v:shape>
            </v:group>
            <v:group style="position:absolute;left:4956;top:5664;width:2;height:534" coordorigin="4956,5664" coordsize="2,534">
              <v:shape style="position:absolute;left:4956;top:5664;width:2;height:534" coordorigin="4956,5664" coordsize="0,534" path="m4956,6198l4956,5664e" filled="f" stroked="t" strokeweight=".94664pt" strokecolor="#646464">
                <v:path arrowok="t"/>
              </v:shape>
            </v:group>
            <v:group style="position:absolute;left:6920;top:5926;width:4568;height:2" coordorigin="6920,5926" coordsize="4568,2">
              <v:shape style="position:absolute;left:6920;top:5926;width:4568;height:2" coordorigin="6920,5926" coordsize="4568,0" path="m6920,5926l11487,5926e" filled="f" stroked="t" strokeweight=".70998pt" strokecolor="#909090">
                <v:path arrowok="t"/>
              </v:shape>
            </v:group>
            <v:group style="position:absolute;left:8586;top:5926;width:577;height:2" coordorigin="8586,5926" coordsize="577,2">
              <v:shape style="position:absolute;left:8586;top:5926;width:577;height:2" coordorigin="8586,5926" coordsize="577,0" path="m8586,5926l9163,5926e" filled="f" stroked="t" strokeweight=".47332pt" strokecolor="#7C7C7C">
                <v:path arrowok="t"/>
              </v:shape>
            </v:group>
            <v:group style="position:absolute;left:9959;top:5926;width:525;height:2" coordorigin="9959,5926" coordsize="525,2">
              <v:shape style="position:absolute;left:9959;top:5926;width:525;height:2" coordorigin="9959,5926" coordsize="525,0" path="m9959,5926l10484,5926e" filled="f" stroked="t" strokeweight=".94664pt" strokecolor="#ACACAC">
                <v:path arrowok="t"/>
              </v:shape>
            </v:group>
            <v:group style="position:absolute;left:398;top:6171;width:3417;height:2" coordorigin="398,6171" coordsize="3417,2">
              <v:shape style="position:absolute;left:398;top:6171;width:3417;height:2" coordorigin="398,6171" coordsize="3417,0" path="m398,6171l3815,6171e" filled="f" stroked="t" strokeweight=".70998pt" strokecolor="#575757">
                <v:path arrowok="t"/>
              </v:shape>
            </v:group>
            <v:group style="position:absolute;left:2421;top:5888;width:2;height:591" coordorigin="2421,5888" coordsize="2,591">
              <v:shape style="position:absolute;left:2421;top:5888;width:2;height:591" coordorigin="2421,5888" coordsize="0,591" path="m2421,6479l2421,5888e" filled="f" stroked="t" strokeweight=".47332pt" strokecolor="#3F3F3F">
                <v:path arrowok="t"/>
              </v:shape>
            </v:group>
            <v:group style="position:absolute;left:3758;top:6174;width:161;height:2" coordorigin="3758,6174" coordsize="161,2">
              <v:shape style="position:absolute;left:3758;top:6174;width:161;height:2" coordorigin="3758,6174" coordsize="161,0" path="m3758,6174l3919,6174e" filled="f" stroked="t" strokeweight=".47332pt" strokecolor="#343434">
                <v:path arrowok="t"/>
              </v:shape>
            </v:group>
            <v:group style="position:absolute;left:3862;top:6174;width:1127;height:2" coordorigin="3862,6174" coordsize="1127,2">
              <v:shape style="position:absolute;left:3862;top:6174;width:1127;height:2" coordorigin="3862,6174" coordsize="1127,0" path="m3862,6174l4989,6174e" filled="f" stroked="t" strokeweight=".70998pt" strokecolor="#606060">
                <v:path arrowok="t"/>
              </v:shape>
            </v:group>
            <v:group style="position:absolute;left:4918;top:6169;width:4246;height:2" coordorigin="4918,6169" coordsize="4246,2">
              <v:shape style="position:absolute;left:4918;top:6169;width:4246;height:2" coordorigin="4918,6169" coordsize="4246,0" path="m4918,6169l9163,6169e" filled="f" stroked="t" strokeweight=".70998pt" strokecolor="#7C7C7C">
                <v:path arrowok="t"/>
              </v:shape>
            </v:group>
            <v:group style="position:absolute;left:9107;top:6169;width:227;height:2" coordorigin="9107,6169" coordsize="227,2">
              <v:shape style="position:absolute;left:9107;top:6169;width:227;height:2" coordorigin="9107,6169" coordsize="227,0" path="m9107,6169l9334,6169e" filled="f" stroked="t" strokeweight=".47332pt" strokecolor="#606060">
                <v:path arrowok="t"/>
              </v:shape>
            </v:group>
            <v:group style="position:absolute;left:9277;top:6169;width:847;height:2" coordorigin="9277,6169" coordsize="847,2">
              <v:shape style="position:absolute;left:9277;top:6169;width:847;height:2" coordorigin="9277,6169" coordsize="847,0" path="m9277,6169l10124,6169e" filled="f" stroked="t" strokeweight=".70998pt" strokecolor="#8C8C8C">
                <v:path arrowok="t"/>
              </v:shape>
            </v:group>
            <v:group style="position:absolute;left:10068;top:6169;width:369;height:2" coordorigin="10068,6169" coordsize="369,2">
              <v:shape style="position:absolute;left:10068;top:6169;width:369;height:2" coordorigin="10068,6169" coordsize="369,0" path="m10068,6169l10437,6169e" filled="f" stroked="t" strokeweight=".47332pt" strokecolor="#808080">
                <v:path arrowok="t"/>
              </v:shape>
            </v:group>
            <v:group style="position:absolute;left:10333;top:6169;width:1155;height:2" coordorigin="10333,6169" coordsize="1155,2">
              <v:shape style="position:absolute;left:10333;top:6169;width:1155;height:2" coordorigin="10333,6169" coordsize="1155,0" path="m10333,6169l11487,6169e" filled="f" stroked="t" strokeweight=".70998pt" strokecolor="#8C8C8C">
                <v:path arrowok="t"/>
              </v:shape>
            </v:group>
            <v:group style="position:absolute;left:4956;top:6126;width:2;height:563" coordorigin="4956,6126" coordsize="2,563">
              <v:shape style="position:absolute;left:4956;top:6126;width:2;height:563" coordorigin="4956,6126" coordsize="0,563" path="m4956,6689l4956,6126e" filled="f" stroked="t" strokeweight=".47332pt" strokecolor="#4B4B4B">
                <v:path arrowok="t"/>
              </v:shape>
            </v:group>
            <v:group style="position:absolute;left:7838;top:6159;width:2;height:319" coordorigin="7838,6159" coordsize="2,319">
              <v:shape style="position:absolute;left:7838;top:6159;width:2;height:319" coordorigin="7838,6159" coordsize="0,319" path="m7838,6479l7838,6159e" filled="f" stroked="t" strokeweight=".94664pt" strokecolor="#747474">
                <v:path arrowok="t"/>
              </v:shape>
            </v:group>
            <v:group style="position:absolute;left:11480;top:4505;width:2;height:2660" coordorigin="11480,4505" coordsize="2,2660">
              <v:shape style="position:absolute;left:11480;top:4505;width:2;height:2660" coordorigin="11480,4505" coordsize="0,2660" path="m11480,7165l11480,4505e" filled="f" stroked="t" strokeweight=".47332pt" strokecolor="#777777">
                <v:path arrowok="t"/>
              </v:shape>
            </v:group>
            <v:group style="position:absolute;left:2409;top:6643;width:4269;height:2" coordorigin="2409,6643" coordsize="4269,2">
              <v:shape style="position:absolute;left:2409;top:6643;width:4269;height:2" coordorigin="2409,6643" coordsize="4269,0" path="m2409,6643l6679,6643e" filled="f" stroked="t" strokeweight=".70998pt" strokecolor="#676767">
                <v:path arrowok="t"/>
              </v:shape>
            </v:group>
            <v:group style="position:absolute;left:6622;top:6641;width:398;height:2" coordorigin="6622,6641" coordsize="398,2">
              <v:shape style="position:absolute;left:6622;top:6641;width:398;height:2" coordorigin="6622,6641" coordsize="398,0" path="m6622,6641l7019,6641e" filled="f" stroked="t" strokeweight=".47332pt" strokecolor="#606060">
                <v:path arrowok="t"/>
              </v:shape>
            </v:group>
            <v:group style="position:absolute;left:7843;top:6422;width:2;height:267" coordorigin="7843,6422" coordsize="2,267">
              <v:shape style="position:absolute;left:7843;top:6422;width:2;height:267" coordorigin="7843,6422" coordsize="0,267" path="m7843,6689l7843,6422e" filled="f" stroked="t" strokeweight=".47332pt" strokecolor="#606060">
                <v:path arrowok="t"/>
              </v:shape>
            </v:group>
            <v:group style="position:absolute;left:6963;top:6639;width:4530;height:2" coordorigin="6963,6639" coordsize="4530,2">
              <v:shape style="position:absolute;left:6963;top:6639;width:4530;height:2" coordorigin="6963,6639" coordsize="4530,0" path="m6963,6639l11492,6639e" filled="f" stroked="t" strokeweight=".70998pt" strokecolor="#808080">
                <v:path arrowok="t"/>
              </v:shape>
            </v:group>
            <v:group style="position:absolute;left:10068;top:6636;width:369;height:2" coordorigin="10068,6636" coordsize="369,2">
              <v:shape style="position:absolute;left:10068;top:6636;width:369;height:2" coordorigin="10068,6636" coordsize="369,0" path="m10068,6636l10437,6636e" filled="f" stroked="t" strokeweight=".47332pt" strokecolor="#747474">
                <v:path arrowok="t"/>
              </v:shape>
            </v:group>
            <v:group style="position:absolute;left:2421;top:6422;width:2;height:477" coordorigin="2421,6422" coordsize="2,477">
              <v:shape style="position:absolute;left:2421;top:6422;width:2;height:477" coordorigin="2421,6422" coordsize="0,477" path="m2421,6898l2421,6422e" filled="f" stroked="t" strokeweight=".94664pt" strokecolor="#606060">
                <v:path arrowok="t"/>
              </v:shape>
            </v:group>
            <v:group style="position:absolute;left:4956;top:6636;width:2;height:248" coordorigin="4956,6636" coordsize="2,248">
              <v:shape style="position:absolute;left:4956;top:6636;width:2;height:248" coordorigin="4956,6636" coordsize="0,248" path="m4956,6884l4956,6636e" filled="f" stroked="t" strokeweight=".94664pt" strokecolor="#646464">
                <v:path arrowok="t"/>
              </v:shape>
            </v:group>
            <v:group style="position:absolute;left:2409;top:6882;width:2873;height:2" coordorigin="2409,6882" coordsize="2873,2">
              <v:shape style="position:absolute;left:2409;top:6882;width:2873;height:2" coordorigin="2409,6882" coordsize="2873,0" path="m2409,6882l5282,6882e" filled="f" stroked="t" strokeweight=".47332pt" strokecolor="#606060">
                <v:path arrowok="t"/>
              </v:shape>
            </v:group>
            <v:group style="position:absolute;left:5225;top:6882;width:6262;height:2" coordorigin="5225,6882" coordsize="6262,2">
              <v:shape style="position:absolute;left:5225;top:6882;width:6262;height:2" coordorigin="5225,6882" coordsize="6262,0" path="m5225,6882l11487,6882e" filled="f" stroked="t" strokeweight=".70998pt" strokecolor="#777777">
                <v:path arrowok="t"/>
              </v:shape>
            </v:group>
            <v:group style="position:absolute;left:7843;top:6617;width:2;height:267" coordorigin="7843,6617" coordsize="2,267">
              <v:shape style="position:absolute;left:7843;top:6617;width:2;height:267" coordorigin="7843,6617" coordsize="0,267" path="m7843,6884l7843,6617e" filled="f" stroked="t" strokeweight=".70998pt" strokecolor="#747474">
                <v:path arrowok="t"/>
              </v:shape>
            </v:group>
            <v:group style="position:absolute;left:8586;top:6879;width:577;height:2" coordorigin="8586,6879" coordsize="577,2">
              <v:shape style="position:absolute;left:8586;top:6879;width:577;height:2" coordorigin="8586,6879" coordsize="577,0" path="m8586,6879l9163,6879e" filled="f" stroked="t" strokeweight=".47332pt" strokecolor="#676767">
                <v:path arrowok="t"/>
              </v:shape>
            </v:group>
            <v:group style="position:absolute;left:10380;top:6879;width:213;height:2" coordorigin="10380,6879" coordsize="213,2">
              <v:shape style="position:absolute;left:10380;top:6879;width:213;height:2" coordorigin="10380,6879" coordsize="213,0" path="m10380,6879l10593,6879e" filled="f" stroked="t" strokeweight=".47332pt" strokecolor="#878787">
                <v:path arrowok="t"/>
              </v:shape>
            </v:group>
            <v:group style="position:absolute;left:398;top:7122;width:4714;height:2" coordorigin="398,7122" coordsize="4714,2">
              <v:shape style="position:absolute;left:398;top:7122;width:4714;height:2" coordorigin="398,7122" coordsize="4714,0" path="m398,7122l5112,7122e" filled="f" stroked="t" strokeweight=".70998pt" strokecolor="#676767">
                <v:path arrowok="t"/>
              </v:shape>
            </v:group>
            <v:group style="position:absolute;left:2423;top:6841;width:2;height:567" coordorigin="2423,6841" coordsize="2,567">
              <v:shape style="position:absolute;left:2423;top:6841;width:2;height:567" coordorigin="2423,6841" coordsize="0,567" path="m2423,7408l2423,6841e" filled="f" stroked="t" strokeweight=".70998pt" strokecolor="#484848">
                <v:path arrowok="t"/>
              </v:shape>
            </v:group>
            <v:group style="position:absolute;left:6963;top:7122;width:469;height:2" coordorigin="6963,7122" coordsize="469,2">
              <v:shape style="position:absolute;left:6963;top:7122;width:469;height:2" coordorigin="6963,7122" coordsize="469,0" path="m6963,7122l7431,7122e" filled="f" stroked="t" strokeweight=".47332pt" strokecolor="#606060">
                <v:path arrowok="t"/>
              </v:shape>
            </v:group>
            <v:group style="position:absolute;left:4923;top:7120;width:6565;height:2" coordorigin="4923,7120" coordsize="6565,2">
              <v:shape style="position:absolute;left:4923;top:7120;width:6565;height:2" coordorigin="4923,7120" coordsize="6565,0" path="m4923,7120l11487,7120e" filled="f" stroked="t" strokeweight=".70998pt" strokecolor="#7C7C7C">
                <v:path arrowok="t"/>
              </v:shape>
            </v:group>
            <v:group style="position:absolute;left:393;top:7594;width:3422;height:2" coordorigin="393,7594" coordsize="3422,2">
              <v:shape style="position:absolute;left:393;top:7594;width:3422;height:2" coordorigin="393,7594" coordsize="3422,0" path="m393,7594l3815,7594e" filled="f" stroked="t" strokeweight=".70998pt" strokecolor="#646464">
                <v:path arrowok="t"/>
              </v:shape>
            </v:group>
            <v:group style="position:absolute;left:3758;top:7594;width:161;height:2" coordorigin="3758,7594" coordsize="161,2">
              <v:shape style="position:absolute;left:3758;top:7594;width:161;height:2" coordorigin="3758,7594" coordsize="161,0" path="m3758,7594l3919,7594e" filled="f" stroked="t" strokeweight=".47332pt" strokecolor="#3B3B3B">
                <v:path arrowok="t"/>
              </v:shape>
            </v:group>
            <v:group style="position:absolute;left:3862;top:7594;width:1117;height:2" coordorigin="3862,7594" coordsize="1117,2">
              <v:shape style="position:absolute;left:3862;top:7594;width:1117;height:2" coordorigin="3862,7594" coordsize="1117,0" path="m3862,7594l4979,7594e" filled="f" stroked="t" strokeweight=".70998pt" strokecolor="#6B6B6B">
                <v:path arrowok="t"/>
              </v:shape>
            </v:group>
            <v:group style="position:absolute;left:6234;top:7590;width:445;height:2" coordorigin="6234,7590" coordsize="445,2">
              <v:shape style="position:absolute;left:6234;top:7590;width:445;height:2" coordorigin="6234,7590" coordsize="445,0" path="m6234,7590l6679,7590e" filled="f" stroked="t" strokeweight=".47332pt" strokecolor="#7C7C7C">
                <v:path arrowok="t"/>
              </v:shape>
            </v:group>
            <v:group style="position:absolute;left:6963;top:7590;width:469;height:2" coordorigin="6963,7590" coordsize="469,2">
              <v:shape style="position:absolute;left:6963;top:7590;width:469;height:2" coordorigin="6963,7590" coordsize="469,0" path="m6963,7590l7431,7590e" filled="f" stroked="t" strokeweight=".47332pt" strokecolor="#6B6B6B">
                <v:path arrowok="t"/>
              </v:shape>
            </v:group>
            <v:group style="position:absolute;left:9107;top:7590;width:227;height:2" coordorigin="9107,7590" coordsize="227,2">
              <v:shape style="position:absolute;left:9107;top:7590;width:227;height:2" coordorigin="9107,7590" coordsize="227,0" path="m9107,7590l9334,7590e" filled="f" stroked="t" strokeweight=".47332pt" strokecolor="#676767">
                <v:path arrowok="t"/>
              </v:shape>
            </v:group>
            <v:group style="position:absolute;left:4923;top:7590;width:6570;height:2" coordorigin="4923,7590" coordsize="6570,2">
              <v:shape style="position:absolute;left:4923;top:7590;width:6570;height:2" coordorigin="4923,7590" coordsize="6570,0" path="m4923,7590l11492,7590e" filled="f" stroked="t" strokeweight=".70998pt" strokecolor="#878787">
                <v:path arrowok="t"/>
              </v:shape>
            </v:group>
            <v:group style="position:absolute;left:10380;top:7585;width:213;height:2" coordorigin="10380,7585" coordsize="213,2">
              <v:shape style="position:absolute;left:10380;top:7585;width:213;height:2" coordorigin="10380,7585" coordsize="213,0" path="m10380,7585l10593,7585e" filled="f" stroked="t" strokeweight=".47332pt" strokecolor="#939393">
                <v:path arrowok="t"/>
              </v:shape>
            </v:group>
            <v:group style="position:absolute;left:2421;top:7270;width:2;height:577" coordorigin="2421,7270" coordsize="2,577">
              <v:shape style="position:absolute;left:2421;top:7270;width:2;height:577" coordorigin="2421,7270" coordsize="0,577" path="m2421,7847l2421,7270e" filled="f" stroked="t" strokeweight=".94664pt" strokecolor="#606060">
                <v:path arrowok="t"/>
              </v:shape>
            </v:group>
            <v:group style="position:absolute;left:4956;top:7585;width:2;height:262" coordorigin="4956,7585" coordsize="2,262">
              <v:shape style="position:absolute;left:4956;top:7585;width:2;height:262" coordorigin="4956,7585" coordsize="0,262" path="m4956,7847l4956,7585e" filled="f" stroked="t" strokeweight=".70998pt" strokecolor="#6B6B6B">
                <v:path arrowok="t"/>
              </v:shape>
            </v:group>
            <v:group style="position:absolute;left:4946;top:7828;width:2911;height:2" coordorigin="4946,7828" coordsize="2911,2">
              <v:shape style="position:absolute;left:4946;top:7828;width:2911;height:2" coordorigin="4946,7828" coordsize="2911,0" path="m4946,7828l7857,7828e" filled="f" stroked="t" strokeweight=".70998pt" strokecolor="#8C8C8C">
                <v:path arrowok="t"/>
              </v:shape>
            </v:group>
            <v:group style="position:absolute;left:7800;top:7826;width:554;height:2" coordorigin="7800,7826" coordsize="554,2">
              <v:shape style="position:absolute;left:7800;top:7826;width:554;height:2" coordorigin="7800,7826" coordsize="554,0" path="m7800,7826l8354,7826e" filled="f" stroked="t" strokeweight=".47332pt" strokecolor="#777777">
                <v:path arrowok="t"/>
              </v:shape>
            </v:group>
            <v:group style="position:absolute;left:8297;top:7828;width:1638;height:2" coordorigin="8297,7828" coordsize="1638,2">
              <v:shape style="position:absolute;left:8297;top:7828;width:1638;height:2" coordorigin="8297,7828" coordsize="1638,0" path="m8297,7828l9935,7828e" filled="f" stroked="t" strokeweight=".70998pt" strokecolor="#8C8C8C">
                <v:path arrowok="t"/>
              </v:shape>
            </v:group>
            <v:group style="position:absolute;left:9107;top:7828;width:227;height:2" coordorigin="9107,7828" coordsize="227,2">
              <v:shape style="position:absolute;left:9107;top:7828;width:227;height:2" coordorigin="9107,7828" coordsize="227,0" path="m9107,7828l9334,7828e" filled="f" stroked="t" strokeweight=".47332pt" strokecolor="#707070">
                <v:path arrowok="t"/>
              </v:shape>
            </v:group>
            <v:group style="position:absolute;left:9817;top:7826;width:1680;height:2" coordorigin="9817,7826" coordsize="1680,2">
              <v:shape style="position:absolute;left:9817;top:7826;width:1680;height:2" coordorigin="9817,7826" coordsize="1680,0" path="m9817,7826l11497,7826e" filled="f" stroked="t" strokeweight=".70998pt" strokecolor="#A0A0A0">
                <v:path arrowok="t"/>
              </v:shape>
            </v:group>
            <v:group style="position:absolute;left:2423;top:7790;width:2;height:319" coordorigin="2423,7790" coordsize="2,319">
              <v:shape style="position:absolute;left:2423;top:7790;width:2;height:319" coordorigin="2423,7790" coordsize="0,319" path="m2423,8109l2423,7790e" filled="f" stroked="t" strokeweight=".47332pt" strokecolor="#383838">
                <v:path arrowok="t"/>
              </v:shape>
            </v:group>
            <v:group style="position:absolute;left:4960;top:7790;width:2;height:319" coordorigin="4960,7790" coordsize="2,319">
              <v:shape style="position:absolute;left:4960;top:7790;width:2;height:319" coordorigin="4960,7790" coordsize="0,319" path="m4960,8109l4960,7790e" filled="f" stroked="t" strokeweight=".47332pt" strokecolor="#4B4B4B">
                <v:path arrowok="t"/>
              </v:shape>
            </v:group>
            <v:group style="position:absolute;left:4956;top:8071;width:1898;height:2" coordorigin="4956,8071" coordsize="1898,2">
              <v:shape style="position:absolute;left:4956;top:8071;width:1898;height:2" coordorigin="4956,8071" coordsize="1898,0" path="m4956,8071l6854,8071e" filled="f" stroked="t" strokeweight=".70998pt" strokecolor="#808080">
                <v:path arrowok="t"/>
              </v:shape>
            </v:group>
            <v:group style="position:absolute;left:6622;top:8066;width:4875;height:2" coordorigin="6622,8066" coordsize="4875,2">
              <v:shape style="position:absolute;left:6622;top:8066;width:4875;height:2" coordorigin="6622,8066" coordsize="4875,0" path="m6622,8066l11497,8066e" filled="f" stroked="t" strokeweight=".70998pt" strokecolor="#939393">
                <v:path arrowok="t"/>
              </v:shape>
            </v:group>
            <v:group style="position:absolute;left:398;top:8319;width:473;height:2" coordorigin="398,8319" coordsize="473,2">
              <v:shape style="position:absolute;left:398;top:8319;width:473;height:2" coordorigin="398,8319" coordsize="473,0" path="m398,8319l871,8319e" filled="f" stroked="t" strokeweight=".70998pt" strokecolor="#676767">
                <v:path arrowok="t"/>
              </v:shape>
            </v:group>
            <v:group style="position:absolute;left:814;top:8319;width:331;height:2" coordorigin="814,8319" coordsize="331,2">
              <v:shape style="position:absolute;left:814;top:8319;width:331;height:2" coordorigin="814,8319" coordsize="331,0" path="m814,8319l1145,8319e" filled="f" stroked="t" strokeweight=".47332pt" strokecolor="#3B3B3B">
                <v:path arrowok="t"/>
              </v:shape>
            </v:group>
            <v:group style="position:absolute;left:1089;top:8319;width:3905;height:2" coordorigin="1089,8319" coordsize="3905,2">
              <v:shape style="position:absolute;left:1089;top:8319;width:3905;height:2" coordorigin="1089,8319" coordsize="3905,0" path="m1089,8319l4994,8319e" filled="f" stroked="t" strokeweight=".70998pt" strokecolor="#676767">
                <v:path arrowok="t"/>
              </v:shape>
            </v:group>
            <v:group style="position:absolute;left:2430;top:8052;width:2;height:7799" coordorigin="2430,8052" coordsize="2,7799">
              <v:shape style="position:absolute;left:2430;top:8052;width:2;height:7799" coordorigin="2430,8052" coordsize="0,7799" path="m2430,15851l2430,8052e" filled="f" stroked="t" strokeweight=".70998pt" strokecolor="#575757">
                <v:path arrowok="t"/>
              </v:shape>
            </v:group>
            <v:group style="position:absolute;left:3758;top:8319;width:161;height:2" coordorigin="3758,8319" coordsize="161,2">
              <v:shape style="position:absolute;left:3758;top:8319;width:161;height:2" coordorigin="3758,8319" coordsize="161,0" path="m3758,8319l3919,8319e" filled="f" stroked="t" strokeweight=".47332pt" strokecolor="#383838">
                <v:path arrowok="t"/>
              </v:shape>
            </v:group>
            <v:group style="position:absolute;left:4960;top:8052;width:2;height:272" coordorigin="4960,8052" coordsize="2,272">
              <v:shape style="position:absolute;left:4960;top:8052;width:2;height:272" coordorigin="4960,8052" coordsize="0,272" path="m4960,8324l4960,8052e" filled="f" stroked="t" strokeweight=".94664pt" strokecolor="#6B6B6B">
                <v:path arrowok="t"/>
              </v:shape>
            </v:group>
            <v:group style="position:absolute;left:4852;top:8312;width:4312;height:2" coordorigin="4852,8312" coordsize="4312,2">
              <v:shape style="position:absolute;left:4852;top:8312;width:4312;height:2" coordorigin="4852,8312" coordsize="4312,0" path="m4852,8312l9163,8312e" filled="f" stroked="t" strokeweight=".70998pt" strokecolor="#878787">
                <v:path arrowok="t"/>
              </v:shape>
            </v:group>
            <v:group style="position:absolute;left:8969;top:8307;width:2523;height:2" coordorigin="8969,8307" coordsize="2523,2">
              <v:shape style="position:absolute;left:8969;top:8307;width:2523;height:2" coordorigin="8969,8307" coordsize="2523,0" path="m8969,8307l11492,8307e" filled="f" stroked="t" strokeweight=".70998pt" strokecolor="#A3A3A3">
                <v:path arrowok="t"/>
              </v:shape>
            </v:group>
            <v:group style="position:absolute;left:11495;top:4505;width:2;height:10655" coordorigin="11495,4505" coordsize="2,10655">
              <v:shape style="position:absolute;left:11495;top:4505;width:2;height:10655" coordorigin="11495,4505" coordsize="0,10655" path="m11495,15160l11495,4505e" filled="f" stroked="t" strokeweight=".47332pt" strokecolor="#7C7C7C">
                <v:path arrowok="t"/>
              </v:shape>
            </v:group>
            <v:group style="position:absolute;left:398;top:9034;width:1652;height:2" coordorigin="398,9034" coordsize="1652,2">
              <v:shape style="position:absolute;left:398;top:9034;width:1652;height:2" coordorigin="398,9034" coordsize="1652,0" path="m398,9034l2049,9034e" filled="f" stroked="t" strokeweight=".70998pt" strokecolor="#606060">
                <v:path arrowok="t"/>
              </v:shape>
            </v:group>
            <v:group style="position:absolute;left:3758;top:9034;width:161;height:2" coordorigin="3758,9034" coordsize="161,2">
              <v:shape style="position:absolute;left:3758;top:9034;width:161;height:2" coordorigin="3758,9034" coordsize="161,0" path="m3758,9034l3919,9034e" filled="f" stroked="t" strokeweight=".47332pt" strokecolor="#3B3B3B">
                <v:path arrowok="t"/>
              </v:shape>
            </v:group>
            <v:group style="position:absolute;left:6622;top:9029;width:4288;height:2" coordorigin="6622,9029" coordsize="4288,2">
              <v:shape style="position:absolute;left:6622;top:9029;width:4288;height:2" coordorigin="6622,9029" coordsize="4288,0" path="m6622,9029l10910,9029e" filled="f" stroked="t" strokeweight=".70998pt" strokecolor="#808080">
                <v:path arrowok="t"/>
              </v:shape>
            </v:group>
            <v:group style="position:absolute;left:9107;top:9029;width:227;height:2" coordorigin="9107,9029" coordsize="227,2">
              <v:shape style="position:absolute;left:9107;top:9029;width:227;height:2" coordorigin="9107,9029" coordsize="227,0" path="m9107,9029l9334,9029e" filled="f" stroked="t" strokeweight=".47332pt" strokecolor="#747474">
                <v:path arrowok="t"/>
              </v:shape>
            </v:group>
            <v:group style="position:absolute;left:1737;top:9032;width:9760;height:2" coordorigin="1737,9032" coordsize="9760,2">
              <v:shape style="position:absolute;left:1737;top:9032;width:9760;height:2" coordorigin="1737,9032" coordsize="9760,0" path="m1737,9032l11497,9032e" filled="f" stroked="t" strokeweight=".70998pt" strokecolor="#747474">
                <v:path arrowok="t"/>
              </v:shape>
            </v:group>
            <v:group style="position:absolute;left:407;top:8972;width:2;height:577" coordorigin="407,8972" coordsize="2,577">
              <v:shape style="position:absolute;left:407;top:8972;width:2;height:577" coordorigin="407,8972" coordsize="0,577" path="m407,9549l407,8972e" filled="f" stroked="t" strokeweight=".94664pt" strokecolor="#646464">
                <v:path arrowok="t"/>
              </v:shape>
            </v:group>
            <v:group style="position:absolute;left:407;top:9492;width:2;height:515" coordorigin="407,9492" coordsize="2,515">
              <v:shape style="position:absolute;left:407;top:9492;width:2;height:515" coordorigin="407,9492" coordsize="0,515" path="m407,10007l407,9492e" filled="f" stroked="t" strokeweight=".47332pt" strokecolor="#444444">
                <v:path arrowok="t"/>
              </v:shape>
            </v:group>
            <v:group style="position:absolute;left:402;top:9964;width:469;height:2" coordorigin="402,9964" coordsize="469,2">
              <v:shape style="position:absolute;left:402;top:9964;width:469;height:2" coordorigin="402,9964" coordsize="469,0" path="m402,9964l871,9964e" filled="f" stroked="t" strokeweight=".47332pt" strokecolor="#4B4B4B">
                <v:path arrowok="t"/>
              </v:shape>
            </v:group>
            <v:group style="position:absolute;left:743;top:9964;width:469;height:2" coordorigin="743,9964" coordsize="469,2">
              <v:shape style="position:absolute;left:743;top:9964;width:469;height:2" coordorigin="743,9964" coordsize="469,0" path="m743,9964l1212,9964e" filled="f" stroked="t" strokeweight=".94664pt" strokecolor="#646464">
                <v:path arrowok="t"/>
              </v:shape>
            </v:group>
            <v:group style="position:absolute;left:1089;top:9964;width:705;height:2" coordorigin="1089,9964" coordsize="705,2">
              <v:shape style="position:absolute;left:1089;top:9964;width:705;height:2" coordorigin="1089,9964" coordsize="705,0" path="m1089,9964l1794,9964e" filled="f" stroked="t" strokeweight=".47332pt" strokecolor="#4B4B4B">
                <v:path arrowok="t"/>
              </v:shape>
            </v:group>
            <v:group style="position:absolute;left:1737;top:9964;width:3242;height:2" coordorigin="1737,9964" coordsize="3242,2">
              <v:shape style="position:absolute;left:1737;top:9964;width:3242;height:2" coordorigin="1737,9964" coordsize="3242,0" path="m1737,9964l4979,9964e" filled="f" stroked="t" strokeweight=".70998pt" strokecolor="#676767">
                <v:path arrowok="t"/>
              </v:shape>
            </v:group>
            <v:group style="position:absolute;left:4923;top:9957;width:2097;height:2" coordorigin="4923,9957" coordsize="2097,2">
              <v:shape style="position:absolute;left:4923;top:9957;width:2097;height:2" coordorigin="4923,9957" coordsize="2097,0" path="m4923,9957l7019,9957e" filled="f" stroked="t" strokeweight=".70998pt" strokecolor="#7C7C7C">
                <v:path arrowok="t"/>
              </v:shape>
            </v:group>
            <v:group style="position:absolute;left:6963;top:9954;width:469;height:2" coordorigin="6963,9954" coordsize="469,2">
              <v:shape style="position:absolute;left:6963;top:9954;width:469;height:2" coordorigin="6963,9954" coordsize="469,0" path="m6963,9954l7431,9954e" filled="f" stroked="t" strokeweight=".47332pt" strokecolor="#6B6B6B">
                <v:path arrowok="t"/>
              </v:shape>
            </v:group>
            <v:group style="position:absolute;left:8974;top:9954;width:360;height:2" coordorigin="8974,9954" coordsize="360,2">
              <v:shape style="position:absolute;left:8974;top:9954;width:360;height:2" coordorigin="8974,9954" coordsize="360,0" path="m8974,9954l9334,9954e" filled="f" stroked="t" strokeweight=".47332pt" strokecolor="#676767">
                <v:path arrowok="t"/>
              </v:shape>
            </v:group>
            <v:group style="position:absolute;left:7374;top:9952;width:2987;height:2" coordorigin="7374,9952" coordsize="2987,2">
              <v:shape style="position:absolute;left:7374;top:9952;width:2987;height:2" coordorigin="7374,9952" coordsize="2987,0" path="m7374,9952l10361,9952e" filled="f" stroked="t" strokeweight=".70998pt" strokecolor="#838383">
                <v:path arrowok="t"/>
              </v:shape>
            </v:group>
            <v:group style="position:absolute;left:9944;top:9949;width:492;height:2" coordorigin="9944,9949" coordsize="492,2">
              <v:shape style="position:absolute;left:9944;top:9949;width:492;height:2" coordorigin="9944,9949" coordsize="492,0" path="m9944,9949l10437,9949e" filled="f" stroked="t" strokeweight=".94664pt" strokecolor="#A0A0A0">
                <v:path arrowok="t"/>
              </v:shape>
            </v:group>
            <v:group style="position:absolute;left:10370;top:9949;width:1127;height:2" coordorigin="10370,9949" coordsize="1127,2">
              <v:shape style="position:absolute;left:10370;top:9949;width:1127;height:2" coordorigin="10370,9949" coordsize="1127,0" path="m10370,9949l11497,9949e" filled="f" stroked="t" strokeweight=".70998pt" strokecolor="#8C8C8C">
                <v:path arrowok="t"/>
              </v:shape>
            </v:group>
            <v:group style="position:absolute;left:11492;top:9730;width:2;height:625" coordorigin="11492,9730" coordsize="2,625">
              <v:shape style="position:absolute;left:11492;top:9730;width:2;height:625" coordorigin="11492,9730" coordsize="0,625" path="m11492,10355l11492,9730e" filled="f" stroked="t" strokeweight=".47332pt" strokecolor="#777777">
                <v:path arrowok="t"/>
              </v:shape>
            </v:group>
            <v:group style="position:absolute;left:407;top:10207;width:3408;height:2" coordorigin="407,10207" coordsize="3408,2">
              <v:shape style="position:absolute;left:407;top:10207;width:3408;height:2" coordorigin="407,10207" coordsize="3408,0" path="m407,10207l3815,10207e" filled="f" stroked="t" strokeweight=".70998pt" strokecolor="#5B5B5B">
                <v:path arrowok="t"/>
              </v:shape>
            </v:group>
            <v:group style="position:absolute;left:3701;top:10202;width:3380;height:2" coordorigin="3701,10202" coordsize="3380,2">
              <v:shape style="position:absolute;left:3701;top:10202;width:3380;height:2" coordorigin="3701,10202" coordsize="3380,0" path="m3701,10202l7081,10202e" filled="f" stroked="t" strokeweight=".70998pt" strokecolor="#7C7C7C">
                <v:path arrowok="t"/>
              </v:shape>
            </v:group>
            <v:group style="position:absolute;left:6622;top:10197;width:398;height:2" coordorigin="6622,10197" coordsize="398,2">
              <v:shape style="position:absolute;left:6622;top:10197;width:398;height:2" coordorigin="6622,10197" coordsize="398,0" path="m6622,10197l7019,10197e" filled="f" stroked="t" strokeweight=".47332pt" strokecolor="#7C7C7C">
                <v:path arrowok="t"/>
              </v:shape>
            </v:group>
            <v:group style="position:absolute;left:9107;top:10193;width:227;height:2" coordorigin="9107,10193" coordsize="227,2">
              <v:shape style="position:absolute;left:9107;top:10193;width:227;height:2" coordorigin="9107,10193" coordsize="227,0" path="m9107,10193l9334,10193e" filled="f" stroked="t" strokeweight=".47332pt" strokecolor="#575757">
                <v:path arrowok="t"/>
              </v:shape>
            </v:group>
            <v:group style="position:absolute;left:4430;top:10195;width:7071;height:2" coordorigin="4430,10195" coordsize="7071,2">
              <v:shape style="position:absolute;left:4430;top:10195;width:7071;height:2" coordorigin="4430,10195" coordsize="7071,0" path="m4430,10195l11502,10195e" filled="f" stroked="t" strokeweight=".70998pt" strokecolor="#878787">
                <v:path arrowok="t"/>
              </v:shape>
            </v:group>
            <v:group style="position:absolute;left:10290;top:10193;width:355;height:2" coordorigin="10290,10193" coordsize="355,2">
              <v:shape style="position:absolute;left:10290;top:10193;width:355;height:2" coordorigin="10290,10193" coordsize="355,0" path="m10290,10193l10645,10193e" filled="f" stroked="t" strokeweight=".94664pt" strokecolor="#A3A3A3">
                <v:path arrowok="t"/>
              </v:shape>
            </v:group>
            <v:group style="position:absolute;left:412;top:10183;width:2;height:319" coordorigin="412,10183" coordsize="2,319">
              <v:shape style="position:absolute;left:412;top:10183;width:2;height:319" coordorigin="412,10183" coordsize="0,319" path="m412,10503l412,10183e" filled="f" stroked="t" strokeweight=".47332pt" strokecolor="#383838">
                <v:path arrowok="t"/>
              </v:shape>
            </v:group>
            <v:group style="position:absolute;left:2376;top:10443;width:1439;height:2" coordorigin="2376,10443" coordsize="1439,2">
              <v:shape style="position:absolute;left:2376;top:10443;width:1439;height:2" coordorigin="2376,10443" coordsize="1439,0" path="m2376,10443l3815,10443e" filled="f" stroked="t" strokeweight=".47332pt" strokecolor="#606060">
                <v:path arrowok="t"/>
              </v:shape>
            </v:group>
            <v:group style="position:absolute;left:402;top:10441;width:7081;height:2" coordorigin="402,10441" coordsize="7081,2">
              <v:shape style="position:absolute;left:402;top:10441;width:7081;height:2" coordorigin="402,10441" coordsize="7081,0" path="m402,10441l7483,10441e" filled="f" stroked="t" strokeweight=".70998pt" strokecolor="#707070">
                <v:path arrowok="t"/>
              </v:shape>
            </v:group>
            <v:group style="position:absolute;left:6622;top:10436;width:398;height:2" coordorigin="6622,10436" coordsize="398,2">
              <v:shape style="position:absolute;left:6622;top:10436;width:398;height:2" coordorigin="6622,10436" coordsize="398,0" path="m6622,10436l7019,10436e" filled="f" stroked="t" strokeweight=".47332pt" strokecolor="#6B6B6B">
                <v:path arrowok="t"/>
              </v:shape>
            </v:group>
            <v:group style="position:absolute;left:7374;top:10436;width:1789;height:2" coordorigin="7374,10436" coordsize="1789,2">
              <v:shape style="position:absolute;left:7374;top:10436;width:1789;height:2" coordorigin="7374,10436" coordsize="1789,0" path="m7374,10436l9163,10436e" filled="f" stroked="t" strokeweight=".47332pt" strokecolor="#808080">
                <v:path arrowok="t"/>
              </v:shape>
            </v:group>
            <v:group style="position:absolute;left:9107;top:10433;width:227;height:2" coordorigin="9107,10433" coordsize="227,2">
              <v:shape style="position:absolute;left:9107;top:10433;width:227;height:2" coordorigin="9107,10433" coordsize="227,0" path="m9107,10433l9334,10433e" filled="f" stroked="t" strokeweight=".23666pt" strokecolor="#606060">
                <v:path arrowok="t"/>
              </v:shape>
            </v:group>
            <v:group style="position:absolute;left:9277;top:10436;width:596;height:2" coordorigin="9277,10436" coordsize="596,2">
              <v:shape style="position:absolute;left:9277;top:10436;width:596;height:2" coordorigin="9277,10436" coordsize="596,0" path="m9277,10436l9873,10436e" filled="f" stroked="t" strokeweight=".47332pt" strokecolor="#8C8C8C">
                <v:path arrowok="t"/>
              </v:shape>
            </v:group>
            <v:group style="position:absolute;left:9911;top:10433;width:213;height:2" coordorigin="9911,10433" coordsize="213,2">
              <v:shape style="position:absolute;left:9911;top:10433;width:213;height:2" coordorigin="9911,10433" coordsize="213,0" path="m9911,10433l10124,10433e" filled="f" stroked="t" strokeweight=".23666pt" strokecolor="#777777">
                <v:path arrowok="t"/>
              </v:shape>
            </v:group>
            <v:group style="position:absolute;left:10068;top:10433;width:369;height:2" coordorigin="10068,10433" coordsize="369,2">
              <v:shape style="position:absolute;left:10068;top:10433;width:369;height:2" coordorigin="10068,10433" coordsize="369,0" path="m10068,10433l10437,10433e" filled="f" stroked="t" strokeweight=".23666pt" strokecolor="#939393">
                <v:path arrowok="t"/>
              </v:shape>
            </v:group>
            <v:group style="position:absolute;left:10380;top:10433;width:1122;height:2" coordorigin="10380,10433" coordsize="1122,2">
              <v:shape style="position:absolute;left:10380;top:10433;width:1122;height:2" coordorigin="10380,10433" coordsize="1122,0" path="m10380,10433l11502,10433e" filled="f" stroked="t" strokeweight=".47332pt" strokecolor="#979797">
                <v:path arrowok="t"/>
              </v:shape>
            </v:group>
            <v:group style="position:absolute;left:847;top:10924;width:2968;height:2" coordorigin="847,10924" coordsize="2968,2">
              <v:shape style="position:absolute;left:847;top:10924;width:2968;height:2" coordorigin="847,10924" coordsize="2968,0" path="m847,10924l3815,10924e" filled="f" stroked="t" strokeweight=".70998pt" strokecolor="#606464">
                <v:path arrowok="t"/>
              </v:shape>
            </v:group>
            <v:group style="position:absolute;left:3758;top:10922;width:161;height:2" coordorigin="3758,10922" coordsize="161,2">
              <v:shape style="position:absolute;left:3758;top:10922;width:161;height:2" coordorigin="3758,10922" coordsize="161,0" path="m3758,10922l3919,10922e" filled="f" stroked="t" strokeweight=".47332pt" strokecolor="#383838">
                <v:path arrowok="t"/>
              </v:shape>
            </v:group>
            <v:group style="position:absolute;left:7374;top:10912;width:483;height:2" coordorigin="7374,10912" coordsize="483,2">
              <v:shape style="position:absolute;left:7374;top:10912;width:483;height:2" coordorigin="7374,10912" coordsize="483,0" path="m7374,10912l7857,10912e" filled="f" stroked="t" strokeweight=".47332pt" strokecolor="#707070">
                <v:path arrowok="t"/>
              </v:shape>
            </v:group>
            <v:group style="position:absolute;left:3862;top:10915;width:6262;height:2" coordorigin="3862,10915" coordsize="6262,2">
              <v:shape style="position:absolute;left:3862;top:10915;width:6262;height:2" coordorigin="3862,10915" coordsize="6262,0" path="m3862,10915l10124,10915e" filled="f" stroked="t" strokeweight=".70998pt" strokecolor="#7C7C7C">
                <v:path arrowok="t"/>
              </v:shape>
            </v:group>
            <v:group style="position:absolute;left:10068;top:10908;width:369;height:2" coordorigin="10068,10908" coordsize="369,2">
              <v:shape style="position:absolute;left:10068;top:10908;width:369;height:2" coordorigin="10068,10908" coordsize="369,0" path="m10068,10908l10437,10908e" filled="f" stroked="t" strokeweight=".47332pt" strokecolor="#7C7C7C">
                <v:path arrowok="t"/>
              </v:shape>
            </v:group>
            <v:group style="position:absolute;left:10366;top:10908;width:1141;height:2" coordorigin="10366,10908" coordsize="1141,2">
              <v:shape style="position:absolute;left:10366;top:10908;width:1141;height:2" coordorigin="10366,10908" coordsize="1141,0" path="m10366,10908l11506,10908e" filled="f" stroked="t" strokeweight=".70998pt" strokecolor="#8C8C8C">
                <v:path arrowok="t"/>
              </v:shape>
            </v:group>
            <v:group style="position:absolute;left:407;top:11163;width:2509;height:2" coordorigin="407,11163" coordsize="2509,2">
              <v:shape style="position:absolute;left:407;top:11163;width:2509;height:2" coordorigin="407,11163" coordsize="2509,0" path="m407,11163l2916,11163e" filled="f" stroked="t" strokeweight=".70998pt" strokecolor="#676767">
                <v:path arrowok="t"/>
              </v:shape>
            </v:group>
            <v:group style="position:absolute;left:412;top:10951;width:2;height:472" coordorigin="412,10951" coordsize="2,472">
              <v:shape style="position:absolute;left:412;top:10951;width:2;height:472" coordorigin="412,10951" coordsize="0,472" path="m412,11423l412,10951e" filled="f" stroked="t" strokeweight=".47332pt" strokecolor="#383838">
                <v:path arrowok="t"/>
              </v:shape>
            </v:group>
            <v:group style="position:absolute;left:2859;top:11153;width:7265;height:2" coordorigin="2859,11153" coordsize="7265,2">
              <v:shape style="position:absolute;left:2859;top:11153;width:7265;height:2" coordorigin="2859,11153" coordsize="7265,0" path="m2859,11153l10124,11153e" filled="f" stroked="t" strokeweight=".70998pt" strokecolor="#747474">
                <v:path arrowok="t"/>
              </v:shape>
            </v:group>
            <v:group style="position:absolute;left:10068;top:11146;width:369;height:2" coordorigin="10068,11146" coordsize="369,2">
              <v:shape style="position:absolute;left:10068;top:11146;width:369;height:2" coordorigin="10068,11146" coordsize="369,0" path="m10068,11146l10437,11146e" filled="f" stroked="t" strokeweight=".47332pt" strokecolor="#747474">
                <v:path arrowok="t"/>
              </v:shape>
            </v:group>
            <v:group style="position:absolute;left:10380;top:11146;width:1127;height:2" coordorigin="10380,11146" coordsize="1127,2">
              <v:shape style="position:absolute;left:10380;top:11146;width:1127;height:2" coordorigin="10380,11146" coordsize="1127,0" path="m10380,11146l11506,11146e" filled="f" stroked="t" strokeweight=".70998pt" strokecolor="#909090">
                <v:path arrowok="t"/>
              </v:shape>
            </v:group>
            <v:group style="position:absolute;left:407;top:11408;width:2040;height:2" coordorigin="407,11408" coordsize="2040,2">
              <v:shape style="position:absolute;left:407;top:11408;width:2040;height:2" coordorigin="407,11408" coordsize="2040,0" path="m407,11408l2447,11408e" filled="f" stroked="t" strokeweight=".70998pt" strokecolor="#606060">
                <v:path arrowok="t"/>
              </v:shape>
            </v:group>
            <v:group style="position:absolute;left:1117;top:11165;width:2;height:715" coordorigin="1117,11165" coordsize="2,715">
              <v:shape style="position:absolute;left:1117;top:11165;width:2;height:715" coordorigin="1117,11165" coordsize="0,715" path="m1117,11880l1117,11165e" filled="f" stroked="t" strokeweight=".23666pt" strokecolor="#6B6B6B">
                <v:path arrowok="t"/>
              </v:shape>
            </v:group>
            <v:group style="position:absolute;left:1773;top:11156;width:2;height:2865" coordorigin="1773,11156" coordsize="2,2865">
              <v:shape style="position:absolute;left:1773;top:11156;width:2;height:2865" coordorigin="1773,11156" coordsize="0,2865" path="m1773,14021l1773,11156e" filled="f" stroked="t" strokeweight=".70998pt" strokecolor="#575757">
                <v:path arrowok="t"/>
              </v:shape>
            </v:group>
            <v:group style="position:absolute;left:2376;top:11399;width:4302;height:2" coordorigin="2376,11399" coordsize="4302,2">
              <v:shape style="position:absolute;left:2376;top:11399;width:4302;height:2" coordorigin="2376,11399" coordsize="4302,0" path="m2376,11399l6679,11399e" filled="f" stroked="t" strokeweight=".70998pt" strokecolor="#676767">
                <v:path arrowok="t"/>
              </v:shape>
            </v:group>
            <v:group style="position:absolute;left:6963;top:11394;width:478;height:2" coordorigin="6963,11394" coordsize="478,2">
              <v:shape style="position:absolute;left:6963;top:11394;width:478;height:2" coordorigin="6963,11394" coordsize="478,0" path="m6963,11394l7441,11394e" filled="f" stroked="t" strokeweight=".47332pt" strokecolor="#606060">
                <v:path arrowok="t"/>
              </v:shape>
            </v:group>
            <v:group style="position:absolute;left:7407;top:11141;width:2;height:1578" coordorigin="7407,11141" coordsize="2,1578">
              <v:shape style="position:absolute;left:7407;top:11141;width:2;height:1578" coordorigin="7407,11141" coordsize="0,1578" path="m7407,12719l7407,11141e" filled="f" stroked="t" strokeweight=".70998pt" strokecolor="#676767">
                <v:path arrowok="t"/>
              </v:shape>
            </v:group>
            <v:group style="position:absolute;left:6574;top:11392;width:4932;height:2" coordorigin="6574,11392" coordsize="4932,2">
              <v:shape style="position:absolute;left:6574;top:11392;width:4932;height:2" coordorigin="6574,11392" coordsize="4932,0" path="m6574,11392l11506,11392e" filled="f" stroked="t" strokeweight=".70998pt" strokecolor="#7C7C7C">
                <v:path arrowok="t"/>
              </v:shape>
            </v:group>
            <v:group style="position:absolute;left:1117;top:11880;width:2;height:1445" coordorigin="1117,11880" coordsize="2,1445">
              <v:shape style="position:absolute;left:1117;top:11880;width:2;height:1445" coordorigin="1117,11880" coordsize="0,1445" path="m1117,13325l1117,11880e" filled="f" stroked="t" strokeweight=".23666pt" strokecolor="#000000">
                <v:path arrowok="t"/>
              </v:shape>
            </v:group>
            <v:group style="position:absolute;left:414;top:12228;width:2;height:1201" coordorigin="414,12228" coordsize="2,1201">
              <v:shape style="position:absolute;left:414;top:12228;width:2;height:1201" coordorigin="414,12228" coordsize="0,1201" path="m414,13430l414,12228e" filled="f" stroked="t" strokeweight=".47332pt" strokecolor="#606060">
                <v:path arrowok="t"/>
              </v:shape>
            </v:group>
            <v:group style="position:absolute;left:7412;top:12662;width:2;height:343" coordorigin="7412,12662" coordsize="2,343">
              <v:shape style="position:absolute;left:7412;top:12662;width:2;height:343" coordorigin="7412,12662" coordsize="0,343" path="m7412,13005l7412,12662e" filled="f" stroked="t" strokeweight=".47332pt" strokecolor="#484848">
                <v:path arrowok="t"/>
              </v:shape>
            </v:group>
            <v:group style="position:absolute;left:1775;top:12948;width:2;height:405" coordorigin="1775,12948" coordsize="2,405">
              <v:shape style="position:absolute;left:1775;top:12948;width:2;height:405" coordorigin="1775,12948" coordsize="0,405" path="m1775,13353l1775,12948e" filled="f" stroked="t" strokeweight=".47332pt" strokecolor="#343434">
                <v:path arrowok="t"/>
              </v:shape>
            </v:group>
            <v:group style="position:absolute;left:2433;top:12948;width:2;height:176" coordorigin="2433,12948" coordsize="2,176">
              <v:shape style="position:absolute;left:2433;top:12948;width:2;height:176" coordorigin="2433,12948" coordsize="0,176" path="m2433,13125l2433,12948e" filled="f" stroked="t" strokeweight=".70998pt" strokecolor="#646464">
                <v:path arrowok="t"/>
              </v:shape>
            </v:group>
            <v:group style="position:absolute;left:3801;top:12948;width:2;height:143" coordorigin="3801,12948" coordsize="2,143">
              <v:shape style="position:absolute;left:3801;top:12948;width:2;height:143" coordorigin="3801,12948" coordsize="0,143" path="m3801,13091l3801,12948e" filled="f" stroked="t" strokeweight=".94664pt" strokecolor="#8083A3">
                <v:path arrowok="t"/>
              </v:shape>
            </v:group>
            <v:group style="position:absolute;left:7412;top:12948;width:2;height:176" coordorigin="7412,12948" coordsize="2,176">
              <v:shape style="position:absolute;left:7412;top:12948;width:2;height:176" coordorigin="7412,12948" coordsize="0,176" path="m7412,13125l7412,12948e" filled="f" stroked="t" strokeweight=".94664pt" strokecolor="#7C7C7C">
                <v:path arrowok="t"/>
              </v:shape>
            </v:group>
            <v:group style="position:absolute;left:2438;top:13067;width:2;height:286" coordorigin="2438,13067" coordsize="2,286">
              <v:shape style="position:absolute;left:2438;top:13067;width:2;height:286" coordorigin="2438,13067" coordsize="0,286" path="m2438,13353l2438,13067e" filled="f" stroked="t" strokeweight=".47332pt" strokecolor="#282828">
                <v:path arrowok="t"/>
              </v:shape>
            </v:group>
            <v:group style="position:absolute;left:7412;top:13067;width:2;height:286" coordorigin="7412,13067" coordsize="2,286">
              <v:shape style="position:absolute;left:7412;top:13067;width:2;height:286" coordorigin="7412,13067" coordsize="0,286" path="m7412,13353l7412,13067e" filled="f" stroked="t" strokeweight=".70998pt" strokecolor="#676767">
                <v:path arrowok="t"/>
              </v:shape>
            </v:group>
            <v:group style="position:absolute;left:9833;top:13206;width:2;height:215" coordorigin="9833,13206" coordsize="2,215">
              <v:shape style="position:absolute;left:9833;top:13206;width:2;height:215" coordorigin="9833,13206" coordsize="0,215" path="m9833,13420l9833,13206e" filled="f" stroked="t" strokeweight="1.89328pt" strokecolor="#3B4874">
                <v:path arrowok="t"/>
              </v:shape>
            </v:group>
            <v:group style="position:absolute;left:10394;top:13153;width:2;height:358" coordorigin="10394,13153" coordsize="2,358">
              <v:shape style="position:absolute;left:10394;top:13153;width:2;height:358" coordorigin="10394,13153" coordsize="0,358" path="m10394,13511l10394,13153e" filled="f" stroked="t" strokeweight="2.60326pt" strokecolor="#34384F">
                <v:path arrowok="t"/>
              </v:shape>
            </v:group>
            <v:group style="position:absolute;left:11504;top:13067;width:2;height:1521" coordorigin="11504,13067" coordsize="2,1521">
              <v:shape style="position:absolute;left:11504;top:13067;width:2;height:1521" coordorigin="11504,13067" coordsize="0,1521" path="m11504,14588l11504,13067e" filled="f" stroked="t" strokeweight=".47332pt" strokecolor="#777777">
                <v:path arrowok="t"/>
              </v:shape>
            </v:group>
            <v:group style="position:absolute;left:398;top:13649;width:445;height:2" coordorigin="398,13649" coordsize="445,2">
              <v:shape style="position:absolute;left:398;top:13649;width:445;height:2" coordorigin="398,13649" coordsize="445,0" path="m398,13649l843,13649e" filled="f" stroked="t" strokeweight=".23666pt" strokecolor="#343434">
                <v:path arrowok="t"/>
              </v:shape>
            </v:group>
            <v:group style="position:absolute;left:843;top:13649;width:279;height:2" coordorigin="843,13649" coordsize="279,2">
              <v:shape style="position:absolute;left:843;top:13649;width:279;height:2" coordorigin="843,13649" coordsize="279,0" path="m843,13649l1122,13649e" filled="f" stroked="t" strokeweight=".23666pt" strokecolor="#000000">
                <v:path arrowok="t"/>
              </v:shape>
            </v:group>
            <v:group style="position:absolute;left:1117;top:13325;width:2;height:329" coordorigin="1117,13325" coordsize="2,329">
              <v:shape style="position:absolute;left:1117;top:13325;width:2;height:329" coordorigin="1117,13325" coordsize="0,329" path="m1117,13654l1117,13325e" filled="f" stroked="t" strokeweight=".23666pt" strokecolor="#444444">
                <v:path arrowok="t"/>
              </v:shape>
            </v:group>
            <v:group style="position:absolute;left:1117;top:13649;width:1302;height:2" coordorigin="1117,13649" coordsize="1302,2">
              <v:shape style="position:absolute;left:1117;top:13649;width:1302;height:2" coordorigin="1117,13649" coordsize="1302,0" path="m1117,13649l2419,13649e" filled="f" stroked="t" strokeweight=".23666pt" strokecolor="#606060">
                <v:path arrowok="t"/>
              </v:shape>
            </v:group>
            <v:group style="position:absolute;left:7415;top:13296;width:2;height:381" coordorigin="7415,13296" coordsize="2,381">
              <v:shape style="position:absolute;left:7415;top:13296;width:2;height:381" coordorigin="7415,13296" coordsize="0,381" path="m7415,13678l7415,13296e" filled="f" stroked="t" strokeweight=".47332pt" strokecolor="#545454">
                <v:path arrowok="t"/>
              </v:shape>
            </v:group>
            <v:group style="position:absolute;left:10423;top:13296;width:2;height:424" coordorigin="10423,13296" coordsize="2,424">
              <v:shape style="position:absolute;left:10423;top:13296;width:2;height:424" coordorigin="10423,13296" coordsize="0,424" path="m10423,13720l10423,13296e" filled="f" stroked="t" strokeweight="2.3666pt" strokecolor="#3B3F4B">
                <v:path arrowok="t"/>
              </v:shape>
            </v:group>
            <v:group style="position:absolute;left:417;top:13620;width:2;height:267" coordorigin="417,13620" coordsize="2,267">
              <v:shape style="position:absolute;left:417;top:13620;width:2;height:267" coordorigin="417,13620" coordsize="0,267" path="m417,13887l417,13620e" filled="f" stroked="t" strokeweight=".47332pt" strokecolor="#3B3B3B">
                <v:path arrowok="t"/>
              </v:shape>
            </v:group>
            <v:group style="position:absolute;left:1117;top:13649;width:2;height:2183" coordorigin="1117,13649" coordsize="2,2183">
              <v:shape style="position:absolute;left:1117;top:13649;width:2;height:2183" coordorigin="1117,13649" coordsize="0,2183" path="m1117,15832l1117,13649e" filled="f" stroked="t" strokeweight=".23666pt" strokecolor="#000000">
                <v:path arrowok="t"/>
              </v:shape>
            </v:group>
            <v:group style="position:absolute;left:2404;top:13859;width:483;height:2" coordorigin="2404,13859" coordsize="483,2">
              <v:shape style="position:absolute;left:2404;top:13859;width:483;height:2" coordorigin="2404,13859" coordsize="483,0" path="m2404,13859l2887,13859e" filled="f" stroked="t" strokeweight=".23666pt" strokecolor="#606060">
                <v:path arrowok="t"/>
              </v:shape>
            </v:group>
            <v:group style="position:absolute;left:7417;top:13573;width:2;height:462" coordorigin="7417,13573" coordsize="2,462">
              <v:shape style="position:absolute;left:7417;top:13573;width:2;height:462" coordorigin="7417,13573" coordsize="0,462" path="m7417,14035l7417,13573e" filled="f" stroked="t" strokeweight=".94664pt" strokecolor="#6B6B6B">
                <v:path arrowok="t"/>
              </v:shape>
            </v:group>
            <v:group style="position:absolute;left:10380;top:13811;width:2;height:119" coordorigin="10380,13811" coordsize="2,119">
              <v:shape style="position:absolute;left:10380;top:13811;width:2;height:119" coordorigin="10380,13811" coordsize="0,119" path="m10380,13930l10380,13811e" filled="f" stroked="t" strokeweight=".94664pt" strokecolor="#3B3B3B">
                <v:path arrowok="t"/>
              </v:shape>
            </v:group>
            <v:group style="position:absolute;left:1775;top:13964;width:2;height:234" coordorigin="1775,13964" coordsize="2,234">
              <v:shape style="position:absolute;left:1775;top:13964;width:2;height:234" coordorigin="1775,13964" coordsize="0,234" path="m1775,14197l1775,13964e" filled="f" stroked="t" strokeweight=".47332pt" strokecolor="#343434">
                <v:path arrowok="t"/>
              </v:shape>
            </v:group>
            <v:group style="position:absolute;left:2438;top:13964;width:2;height:300" coordorigin="2438,13964" coordsize="2,300">
              <v:shape style="position:absolute;left:2438;top:13964;width:2;height:300" coordorigin="2438,13964" coordsize="0,300" path="m2438,14264l2438,13964e" filled="f" stroked="t" strokeweight=".47332pt" strokecolor="#2F2F2F">
                <v:path arrowok="t"/>
              </v:shape>
            </v:group>
            <v:group style="position:absolute;left:7417;top:13964;width:2;height:234" coordorigin="7417,13964" coordsize="2,234">
              <v:shape style="position:absolute;left:7417;top:13964;width:2;height:234" coordorigin="7417,13964" coordsize="0,234" path="m7417,14197l7417,13964e" filled="f" stroked="t" strokeweight=".47332pt" strokecolor="#5B5B5B">
                <v:path arrowok="t"/>
              </v:shape>
            </v:group>
            <v:group style="position:absolute;left:1780;top:14140;width:2;height:124" coordorigin="1780,14140" coordsize="2,124">
              <v:shape style="position:absolute;left:1780;top:14140;width:2;height:124" coordorigin="1780,14140" coordsize="0,124" path="m1780,14264l1780,14140e" filled="f" stroked="t" strokeweight=".70998pt" strokecolor="#4F4F4F">
                <v:path arrowok="t"/>
              </v:shape>
            </v:group>
            <v:group style="position:absolute;left:7417;top:14140;width:2;height:300" coordorigin="7417,14140" coordsize="2,300">
              <v:shape style="position:absolute;left:7417;top:14140;width:2;height:300" coordorigin="7417,14140" coordsize="0,300" path="m7417,14440l7417,14140e" filled="f" stroked="t" strokeweight=".47332pt" strokecolor="#444444">
                <v:path arrowok="t"/>
              </v:shape>
            </v:group>
            <v:group style="position:absolute;left:421;top:14207;width:2;height:234" coordorigin="421,14207" coordsize="2,234">
              <v:shape style="position:absolute;left:421;top:14207;width:2;height:234" coordorigin="421,14207" coordsize="0,234" path="m421,14440l421,14207e" filled="f" stroked="t" strokeweight=".47332pt" strokecolor="#444444">
                <v:path arrowok="t"/>
              </v:shape>
            </v:group>
            <v:group style="position:absolute;left:2438;top:14207;width:2;height:234" coordorigin="2438,14207" coordsize="2,234">
              <v:shape style="position:absolute;left:2438;top:14207;width:2;height:234" coordorigin="2438,14207" coordsize="0,234" path="m2438,14440l2438,14207e" filled="f" stroked="t" strokeweight=".70998pt" strokecolor="#545454">
                <v:path arrowok="t"/>
              </v:shape>
            </v:group>
            <v:group style="position:absolute;left:421;top:14383;width:2;height:644" coordorigin="421,14383" coordsize="2,644">
              <v:shape style="position:absolute;left:421;top:14383;width:2;height:644" coordorigin="421,14383" coordsize="0,644" path="m421,15027l421,14383e" filled="f" stroked="t" strokeweight=".94664pt" strokecolor="#676767">
                <v:path arrowok="t"/>
              </v:shape>
            </v:group>
            <v:group style="position:absolute;left:1777;top:14207;width:2;height:381" coordorigin="1777,14207" coordsize="2,381">
              <v:shape style="position:absolute;left:1777;top:14207;width:2;height:381" coordorigin="1777,14207" coordsize="0,381" path="m1777,14588l1777,14207e" filled="f" stroked="t" strokeweight=".94664pt" strokecolor="#676767">
                <v:path arrowok="t"/>
              </v:shape>
            </v:group>
            <v:group style="position:absolute;left:2438;top:14259;width:2;height:329" coordorigin="2438,14259" coordsize="2,329">
              <v:shape style="position:absolute;left:2438;top:14259;width:2;height:329" coordorigin="2438,14259" coordsize="0,329" path="m2438,14588l2438,14259e" filled="f" stroked="t" strokeweight=".94664pt" strokecolor="#6B6B6B">
                <v:path arrowok="t"/>
              </v:shape>
            </v:group>
            <v:group style="position:absolute;left:7417;top:14383;width:2;height:1454" coordorigin="7417,14383" coordsize="2,1454">
              <v:shape style="position:absolute;left:7417;top:14383;width:2;height:1454" coordorigin="7417,14383" coordsize="0,1454" path="m7417,15837l7417,14383e" filled="f" stroked="t" strokeweight=".70998pt" strokecolor="#676767">
                <v:path arrowok="t"/>
              </v:shape>
            </v:group>
            <v:group style="position:absolute;left:1780;top:14531;width:2;height:396" coordorigin="1780,14531" coordsize="2,396">
              <v:shape style="position:absolute;left:1780;top:14531;width:2;height:396" coordorigin="1780,14531" coordsize="0,396" path="m1780,14927l1780,14531e" filled="f" stroked="t" strokeweight=".47332pt" strokecolor="#383838">
                <v:path arrowok="t"/>
              </v:shape>
            </v:group>
            <v:group style="position:absolute;left:1780;top:14869;width:2;height:987" coordorigin="1780,14869" coordsize="2,987">
              <v:shape style="position:absolute;left:1780;top:14869;width:2;height:987" coordorigin="1780,14869" coordsize="0,987" path="m1780,15856l1780,14869e" filled="f" stroked="t" strokeweight=".70998pt" strokecolor="#575757">
                <v:path arrowok="t"/>
              </v:shape>
            </v:group>
            <v:group style="position:absolute;left:2440;top:14531;width:2;height:1321" coordorigin="2440,14531" coordsize="2,1321">
              <v:shape style="position:absolute;left:2440;top:14531;width:2;height:1321" coordorigin="2440,14531" coordsize="0,1321" path="m2440,15851l2440,14531e" filled="f" stroked="t" strokeweight=".70998pt" strokecolor="#575757">
                <v:path arrowok="t"/>
              </v:shape>
            </v:group>
            <v:group style="position:absolute;left:421;top:15103;width:2;height:748" coordorigin="421,15103" coordsize="2,748">
              <v:shape style="position:absolute;left:421;top:15103;width:2;height:748" coordorigin="421,15103" coordsize="0,748" path="m421,15851l421,15103e" filled="f" stroked="t" strokeweight=".70998pt" strokecolor="#5B5B5B">
                <v:path arrowok="t"/>
              </v:shape>
            </v:group>
            <v:group style="position:absolute;left:412;top:15842;width:11104;height:2" coordorigin="412,15842" coordsize="11104,2">
              <v:shape style="position:absolute;left:412;top:15842;width:11104;height:2" coordorigin="412,15842" coordsize="11104,0" path="m412,15842l11516,15842e" filled="f" stroked="t" strokeweight=".94664pt" strokecolor="#878787">
                <v:path arrowok="t"/>
              </v:shape>
            </v:group>
            <v:group style="position:absolute;left:8297;top:15830;width:346;height:2" coordorigin="8297,15830" coordsize="346,2">
              <v:shape style="position:absolute;left:8297;top:15830;width:346;height:2" coordorigin="8297,15830" coordsize="346,0" path="m8297,15830l8643,15830e" filled="f" stroked="t" strokeweight=".47332pt" strokecolor="#777777">
                <v:path arrowok="t"/>
              </v:shape>
            </v:group>
            <v:group style="position:absolute;left:9107;top:15828;width:227;height:2" coordorigin="9107,15828" coordsize="227,2">
              <v:shape style="position:absolute;left:9107;top:15828;width:227;height:2" coordorigin="9107,15828" coordsize="227,0" path="m9107,15828l9334,15828e" filled="f" stroked="t" strokeweight=".47332pt" strokecolor="#707070">
                <v:path arrowok="t"/>
              </v:shape>
            </v:group>
            <v:group style="position:absolute;left:9817;top:15825;width:308;height:2" coordorigin="9817,15825" coordsize="308,2">
              <v:shape style="position:absolute;left:9817;top:15825;width:308;height:2" coordorigin="9817,15825" coordsize="308,0" path="m9817,15825l10124,15825e" filled="f" stroked="t" strokeweight=".47332pt" strokecolor="#8C8C8C">
                <v:path arrowok="t"/>
              </v:shape>
            </v:group>
            <v:group style="position:absolute;left:5225;top:15828;width:6290;height:2" coordorigin="5225,15828" coordsize="6290,2">
              <v:shape style="position:absolute;left:5225;top:15828;width:6290;height:2" coordorigin="5225,15828" coordsize="6290,0" path="m5225,15828l11516,15828e" filled="f" stroked="t" strokeweight=".70998pt" strokecolor="#909090">
                <v:path arrowok="t"/>
              </v:shape>
            </v:group>
            <v:group style="position:absolute;left:11504;top:15103;width:2;height:734" coordorigin="11504,15103" coordsize="2,734">
              <v:shape style="position:absolute;left:11504;top:15103;width:2;height:734" coordorigin="11504,15103" coordsize="0,734" path="m11504,15837l11504,15103e" filled="f" stroked="t" strokeweight=".47332pt" strokecolor="#838383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9"/>
          <w:szCs w:val="29"/>
          <w:color w:val="464646"/>
          <w:w w:val="108"/>
          <w:b/>
          <w:bCs/>
          <w:position w:val="5"/>
        </w:rPr>
        <w:t>İsmailYAP</w:t>
      </w:r>
      <w:r>
        <w:rPr>
          <w:rFonts w:ascii="Times New Roman" w:hAnsi="Times New Roman" w:cs="Times New Roman" w:eastAsia="Times New Roman"/>
          <w:sz w:val="29"/>
          <w:szCs w:val="29"/>
          <w:color w:val="464646"/>
          <w:spacing w:val="11"/>
          <w:w w:val="109"/>
          <w:b/>
          <w:bCs/>
          <w:position w:val="5"/>
        </w:rPr>
        <w:t>I</w:t>
      </w:r>
      <w:r>
        <w:rPr>
          <w:rFonts w:ascii="Times New Roman" w:hAnsi="Times New Roman" w:cs="Times New Roman" w:eastAsia="Times New Roman"/>
          <w:sz w:val="29"/>
          <w:szCs w:val="29"/>
          <w:color w:val="464646"/>
          <w:spacing w:val="0"/>
          <w:w w:val="94"/>
          <w:b/>
          <w:bCs/>
          <w:position w:val="5"/>
        </w:rPr>
        <w:t>CI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2270" w:right="-133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363636"/>
          <w:spacing w:val="0"/>
          <w:w w:val="83"/>
          <w:b/>
          <w:bCs/>
        </w:rPr>
        <w:t>Itfaiy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83"/>
          <w:b/>
          <w:bCs/>
        </w:rPr>
        <w:t>e</w:t>
      </w:r>
      <w:r>
        <w:rPr>
          <w:rFonts w:ascii="Arial" w:hAnsi="Arial" w:cs="Arial" w:eastAsia="Arial"/>
          <w:sz w:val="23"/>
          <w:szCs w:val="23"/>
          <w:color w:val="363636"/>
          <w:spacing w:val="-4"/>
          <w:w w:val="83"/>
          <w:b/>
          <w:bCs/>
        </w:rPr>
        <w:t> 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83"/>
          <w:b/>
          <w:bCs/>
        </w:rPr>
        <w:t>Bat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83"/>
          <w:b/>
          <w:bCs/>
        </w:rPr>
        <w:t>ı</w:t>
      </w:r>
      <w:r>
        <w:rPr>
          <w:rFonts w:ascii="Arial" w:hAnsi="Arial" w:cs="Arial" w:eastAsia="Arial"/>
          <w:sz w:val="23"/>
          <w:szCs w:val="23"/>
          <w:color w:val="363636"/>
          <w:spacing w:val="2"/>
          <w:w w:val="83"/>
          <w:b/>
          <w:bCs/>
        </w:rPr>
        <w:t> 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80"/>
          <w:b/>
          <w:bCs/>
        </w:rPr>
        <w:t>Bölg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81"/>
          <w:b/>
          <w:bCs/>
        </w:rPr>
        <w:t>e</w:t>
      </w:r>
      <w:r>
        <w:rPr>
          <w:rFonts w:ascii="Arial" w:hAnsi="Arial" w:cs="Arial" w:eastAsia="Arial"/>
          <w:sz w:val="23"/>
          <w:szCs w:val="23"/>
          <w:color w:val="363636"/>
          <w:spacing w:val="-28"/>
          <w:w w:val="100"/>
          <w:b/>
          <w:bCs/>
        </w:rPr>
        <w:t> 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79"/>
          <w:b/>
          <w:bCs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559" w:lineRule="exact"/>
        <w:ind w:left="140" w:right="-20"/>
        <w:jc w:val="left"/>
        <w:tabs>
          <w:tab w:pos="2400" w:val="left"/>
        </w:tabs>
        <w:rPr>
          <w:rFonts w:ascii="Times New Roman" w:hAnsi="Times New Roman" w:cs="Times New Roman" w:eastAsia="Times New Roman"/>
          <w:sz w:val="54"/>
          <w:szCs w:val="54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0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54"/>
          <w:szCs w:val="54"/>
          <w:color w:val="2F3375"/>
          <w:spacing w:val="0"/>
          <w:w w:val="100"/>
          <w:b/>
          <w:bCs/>
          <w:position w:val="1"/>
        </w:rPr>
        <w:t>tır\</w:t>
      </w:r>
      <w:r>
        <w:rPr>
          <w:rFonts w:ascii="Times New Roman" w:hAnsi="Times New Roman" w:cs="Times New Roman" w:eastAsia="Times New Roman"/>
          <w:sz w:val="54"/>
          <w:szCs w:val="54"/>
          <w:color w:val="2F3375"/>
          <w:spacing w:val="0"/>
          <w:w w:val="100"/>
          <w:b/>
          <w:bCs/>
          <w:position w:val="1"/>
        </w:rPr>
        <w:t>ô-</w:t>
      </w:r>
      <w:r>
        <w:rPr>
          <w:rFonts w:ascii="Times New Roman" w:hAnsi="Times New Roman" w:cs="Times New Roman" w:eastAsia="Times New Roman"/>
          <w:sz w:val="54"/>
          <w:szCs w:val="54"/>
          <w:color w:val="000000"/>
          <w:spacing w:val="0"/>
          <w:w w:val="100"/>
          <w:position w:val="0"/>
        </w:rPr>
      </w:r>
    </w:p>
    <w:p>
      <w:pPr>
        <w:spacing w:before="0" w:after="0" w:line="572" w:lineRule="exact"/>
        <w:ind w:right="-20"/>
        <w:jc w:val="left"/>
        <w:rPr>
          <w:rFonts w:ascii="Times New Roman" w:hAnsi="Times New Roman" w:cs="Times New Roman" w:eastAsia="Times New Roman"/>
          <w:sz w:val="63"/>
          <w:szCs w:val="6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63"/>
          <w:szCs w:val="63"/>
          <w:color w:val="2F3375"/>
          <w:spacing w:val="0"/>
          <w:w w:val="279"/>
          <w:i/>
          <w:position w:val="2"/>
        </w:rPr>
        <w:t>1</w:t>
      </w:r>
      <w:r>
        <w:rPr>
          <w:rFonts w:ascii="Times New Roman" w:hAnsi="Times New Roman" w:cs="Times New Roman" w:eastAsia="Times New Roman"/>
          <w:sz w:val="63"/>
          <w:szCs w:val="63"/>
          <w:color w:val="000000"/>
          <w:spacing w:val="0"/>
          <w:w w:val="100"/>
          <w:position w:val="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24" w:lineRule="exact"/>
        <w:ind w:left="109" w:right="-5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w w:val="90"/>
        </w:rPr>
        <w:t>Ku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ATEŞ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Af.Ara.Kur.Per.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1" w:lineRule="exact"/>
        <w:ind w:left="-51" w:right="1426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316"/>
          <w:b/>
          <w:bCs/>
          <w:position w:val="24"/>
        </w:rPr>
        <w:t>\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88"/>
          <w:w w:val="316"/>
          <w:b/>
          <w:bCs/>
          <w:position w:val="2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55"/>
          <w:b/>
          <w:bCs/>
          <w:position w:val="24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2"/>
          <w:w w:val="100"/>
          <w:b/>
          <w:bCs/>
          <w:position w:val="2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211"/>
          <w:b/>
          <w:bCs/>
          <w:position w:val="24"/>
        </w:rPr>
        <w:t>.,,'yı\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5"/>
          <w:w w:val="100"/>
          <w:b/>
          <w:bCs/>
          <w:position w:val="2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42"/>
          <w:b/>
          <w:bCs/>
          <w:position w:val="24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4"/>
          <w:w w:val="100"/>
          <w:b/>
          <w:bCs/>
          <w:position w:val="24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color w:val="363636"/>
          <w:spacing w:val="-37"/>
          <w:w w:val="111"/>
          <w:position w:val="4"/>
        </w:rPr>
        <w:t>•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8"/>
          <w:b/>
          <w:bCs/>
          <w:position w:val="24"/>
        </w:rPr>
        <w:t>'"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07" w:lineRule="exact"/>
        <w:ind w:left="422" w:right="1747"/>
        <w:jc w:val="center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363636"/>
          <w:spacing w:val="-14"/>
          <w:w w:val="139"/>
          <w:i/>
        </w:rPr>
        <w:t>.</w:t>
      </w:r>
      <w:r>
        <w:rPr>
          <w:rFonts w:ascii="Arial" w:hAnsi="Arial" w:cs="Arial" w:eastAsia="Arial"/>
          <w:sz w:val="10"/>
          <w:szCs w:val="10"/>
          <w:color w:val="363636"/>
          <w:spacing w:val="1"/>
          <w:w w:val="139"/>
          <w:i/>
        </w:rPr>
        <w:t>.</w:t>
      </w:r>
      <w:r>
        <w:rPr>
          <w:rFonts w:ascii="Arial" w:hAnsi="Arial" w:cs="Arial" w:eastAsia="Arial"/>
          <w:sz w:val="10"/>
          <w:szCs w:val="10"/>
          <w:color w:val="363636"/>
          <w:spacing w:val="0"/>
          <w:w w:val="139"/>
          <w:i/>
        </w:rPr>
        <w:t>.</w:t>
      </w:r>
      <w:r>
        <w:rPr>
          <w:rFonts w:ascii="Arial" w:hAnsi="Arial" w:cs="Arial" w:eastAsia="Arial"/>
          <w:sz w:val="10"/>
          <w:szCs w:val="10"/>
          <w:color w:val="363636"/>
          <w:spacing w:val="4"/>
          <w:w w:val="139"/>
          <w:i/>
        </w:rPr>
        <w:t>.</w:t>
      </w:r>
      <w:r>
        <w:rPr>
          <w:rFonts w:ascii="Arial" w:hAnsi="Arial" w:cs="Arial" w:eastAsia="Arial"/>
          <w:sz w:val="10"/>
          <w:szCs w:val="10"/>
          <w:color w:val="363636"/>
          <w:spacing w:val="0"/>
          <w:w w:val="139"/>
          <w:i/>
        </w:rPr>
        <w:t>....</w:t>
      </w:r>
      <w:r>
        <w:rPr>
          <w:rFonts w:ascii="Arial" w:hAnsi="Arial" w:cs="Arial" w:eastAsia="Arial"/>
          <w:sz w:val="10"/>
          <w:szCs w:val="10"/>
          <w:color w:val="363636"/>
          <w:spacing w:val="-18"/>
          <w:w w:val="100"/>
          <w:i/>
        </w:rPr>
        <w:t> </w:t>
      </w:r>
      <w:r>
        <w:rPr>
          <w:rFonts w:ascii="Arial" w:hAnsi="Arial" w:cs="Arial" w:eastAsia="Arial"/>
          <w:sz w:val="10"/>
          <w:szCs w:val="10"/>
          <w:color w:val="363636"/>
          <w:spacing w:val="0"/>
          <w:w w:val="139"/>
          <w:i/>
        </w:rPr>
        <w:t>.</w:t>
      </w:r>
      <w:r>
        <w:rPr>
          <w:rFonts w:ascii="Arial" w:hAnsi="Arial" w:cs="Arial" w:eastAsia="Arial"/>
          <w:sz w:val="10"/>
          <w:szCs w:val="10"/>
          <w:color w:val="363636"/>
          <w:spacing w:val="0"/>
          <w:w w:val="139"/>
          <w:i/>
        </w:rPr>
        <w:t> </w:t>
      </w:r>
      <w:r>
        <w:rPr>
          <w:rFonts w:ascii="Arial" w:hAnsi="Arial" w:cs="Arial" w:eastAsia="Arial"/>
          <w:sz w:val="10"/>
          <w:szCs w:val="10"/>
          <w:color w:val="363636"/>
          <w:spacing w:val="18"/>
          <w:w w:val="139"/>
          <w:i/>
        </w:rPr>
        <w:t> </w:t>
      </w:r>
      <w:r>
        <w:rPr>
          <w:rFonts w:ascii="Arial" w:hAnsi="Arial" w:cs="Arial" w:eastAsia="Arial"/>
          <w:sz w:val="10"/>
          <w:szCs w:val="10"/>
          <w:color w:val="464646"/>
          <w:spacing w:val="0"/>
          <w:w w:val="173"/>
          <w:i/>
        </w:rPr>
        <w:t>.</w:t>
      </w:r>
      <w:r>
        <w:rPr>
          <w:rFonts w:ascii="Arial" w:hAnsi="Arial" w:cs="Arial" w:eastAsia="Arial"/>
          <w:sz w:val="10"/>
          <w:szCs w:val="10"/>
          <w:color w:val="464646"/>
          <w:spacing w:val="-17"/>
          <w:w w:val="100"/>
          <w:i/>
        </w:rPr>
        <w:t> </w:t>
      </w:r>
      <w:r>
        <w:rPr>
          <w:rFonts w:ascii="Arial" w:hAnsi="Arial" w:cs="Arial" w:eastAsia="Arial"/>
          <w:sz w:val="10"/>
          <w:szCs w:val="10"/>
          <w:color w:val="464646"/>
          <w:spacing w:val="0"/>
          <w:w w:val="173"/>
          <w:i/>
        </w:rPr>
        <w:t>...</w:t>
      </w:r>
      <w:r>
        <w:rPr>
          <w:rFonts w:ascii="Arial" w:hAnsi="Arial" w:cs="Arial" w:eastAsia="Arial"/>
          <w:sz w:val="10"/>
          <w:szCs w:val="10"/>
          <w:color w:val="464646"/>
          <w:spacing w:val="-2"/>
          <w:w w:val="173"/>
          <w:i/>
        </w:rPr>
        <w:t> </w:t>
      </w:r>
      <w:r>
        <w:rPr>
          <w:rFonts w:ascii="Arial" w:hAnsi="Arial" w:cs="Arial" w:eastAsia="Arial"/>
          <w:sz w:val="10"/>
          <w:szCs w:val="10"/>
          <w:color w:val="464646"/>
          <w:spacing w:val="-13"/>
          <w:w w:val="76"/>
          <w:i/>
        </w:rPr>
        <w:t>•</w:t>
      </w:r>
      <w:r>
        <w:rPr>
          <w:rFonts w:ascii="Arial" w:hAnsi="Arial" w:cs="Arial" w:eastAsia="Arial"/>
          <w:sz w:val="10"/>
          <w:szCs w:val="10"/>
          <w:color w:val="464646"/>
          <w:spacing w:val="0"/>
          <w:w w:val="107"/>
          <w:i/>
        </w:rPr>
        <w:t>.i'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280" w:bottom="280" w:left="300" w:right="280"/>
          <w:cols w:num="3" w:equalWidth="0">
            <w:col w:w="4315" w:space="667"/>
            <w:col w:w="1384" w:space="1962"/>
            <w:col w:w="3012"/>
          </w:cols>
        </w:sectPr>
      </w:pPr>
      <w:rPr/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tLeast"/>
        <w:ind w:left="3771" w:right="4300" w:firstLine="-5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8.536587pt;margin-top:-13.521266pt;width:45.425202pt;height:43.0pt;mso-position-horizontal-relative:page;mso-position-vertical-relative:paragraph;z-index:-15652" type="#_x0000_t202" filled="f" stroked="f">
            <v:textbox inset="0,0,0,0">
              <w:txbxContent>
                <w:p>
                  <w:pPr>
                    <w:spacing w:before="0" w:after="0" w:line="860" w:lineRule="exact"/>
                    <w:ind w:right="-169"/>
                    <w:jc w:val="left"/>
                    <w:rPr>
                      <w:rFonts w:ascii="Arial" w:hAnsi="Arial" w:cs="Arial" w:eastAsia="Arial"/>
                      <w:sz w:val="86"/>
                      <w:szCs w:val="86"/>
                    </w:rPr>
                  </w:pPr>
                  <w:rPr/>
                  <w:r>
                    <w:rPr>
                      <w:rFonts w:ascii="Arial" w:hAnsi="Arial" w:cs="Arial" w:eastAsia="Arial"/>
                      <w:sz w:val="86"/>
                      <w:szCs w:val="86"/>
                      <w:color w:val="2F2F2F"/>
                      <w:spacing w:val="0"/>
                      <w:w w:val="190"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12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6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</w:rPr>
        <w:t>BE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1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4"/>
          <w:w w:val="12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0"/>
        </w:rPr>
        <w:t>DİYESİ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</w:rPr>
        <w:t>İTFAİ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73" w:lineRule="exact"/>
        <w:ind w:left="881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v:group style="position:absolute;margin-left:522.614624pt;margin-top:3.633664pt;width:10.068293pt;height:.1pt;mso-position-horizontal-relative:page;mso-position-vertical-relative:paragraph;z-index:-15653" coordorigin="10452,73" coordsize="201,2">
            <v:shape style="position:absolute;left:10452;top:73;width:201;height:2" coordorigin="10452,73" coordsize="201,0" path="m10452,73l10654,73e" filled="f" stroked="t" strokeweight="4.214634pt" strokecolor="#4F5757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-1"/>
        </w:rPr>
        <w:t>IZ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14"/>
          <w:position w:val="-1"/>
        </w:rPr>
        <w:t>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72" w:lineRule="exact"/>
        <w:ind w:left="610" w:right="-20"/>
        <w:jc w:val="left"/>
        <w:tabs>
          <w:tab w:pos="3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512.780518pt;margin-top:1.89537pt;width:6.321952pt;height:.1pt;mso-position-horizontal-relative:page;mso-position-vertical-relative:paragraph;z-index:-15654" coordorigin="10256,38" coordsize="126,2">
            <v:shape style="position:absolute;left:10256;top:38;width:126;height:2" coordorigin="10256,38" coordsize="126,0" path="m10256,38l10382,38e" filled="f" stroked="t" strokeweight=".468293pt" strokecolor="#575757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2F2F2F"/>
          <w:spacing w:val="-12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2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1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9" w:lineRule="exact"/>
        <w:ind w:left="657" w:right="-20"/>
        <w:jc w:val="left"/>
        <w:tabs>
          <w:tab w:pos="4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F2F2F"/>
          <w:spacing w:val="0"/>
          <w:w w:val="112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12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1.463442" w:type="dxa"/>
      </w:tblPr>
      <w:tblGrid/>
      <w:tr>
        <w:trPr>
          <w:trHeight w:val="237" w:hRule="exact"/>
        </w:trPr>
        <w:tc>
          <w:tcPr>
            <w:tcW w:w="1227" w:type="dxa"/>
            <w:tcBorders>
              <w:top w:val="single" w:sz="5.619512" w:space="0" w:color="575757"/>
              <w:bottom w:val="single" w:sz="5.61951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color w:val="414141"/>
                <w:w w:val="76"/>
              </w:rPr>
              <w:t>Q</w:t>
            </w:r>
            <w:r>
              <w:rPr>
                <w:rFonts w:ascii="Arial" w:hAnsi="Arial" w:cs="Arial" w:eastAsia="Arial"/>
                <w:sz w:val="19"/>
                <w:szCs w:val="19"/>
                <w:color w:val="414141"/>
                <w:w w:val="77"/>
              </w:rPr>
              <w:t>)(ly_</w:t>
            </w:r>
            <w:r>
              <w:rPr>
                <w:rFonts w:ascii="Arial" w:hAnsi="Arial" w:cs="Arial" w:eastAsia="Arial"/>
                <w:sz w:val="19"/>
                <w:szCs w:val="19"/>
                <w:color w:val="414141"/>
                <w:spacing w:val="-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3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494" w:type="dxa"/>
            <w:tcBorders>
              <w:top w:val="single" w:sz="5.619512" w:space="0" w:color="575757"/>
              <w:bottom w:val="single" w:sz="5.61951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17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1"/>
              </w:rPr>
              <w:t>22/05/2017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12" w:type="dxa"/>
            <w:tcBorders>
              <w:top w:val="single" w:sz="5.619512" w:space="0" w:color="575757"/>
              <w:bottom w:val="single" w:sz="5.61951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5" w:lineRule="exact"/>
              <w:ind w:left="28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7"/>
                <w:w w:val="224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99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2"/>
              </w:rPr>
              <w:t>16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051" w:type="dxa"/>
            <w:gridSpan w:val="2"/>
            <w:tcBorders>
              <w:top w:val="single" w:sz="5.619512" w:space="0" w:color="575757"/>
              <w:bottom w:val="single" w:sz="5.619512" w:space="0" w:color="575757"/>
              <w:left w:val="nil" w:sz="6" w:space="0" w:color="auto"/>
              <w:right w:val="single" w:sz="5.619512" w:space="0" w:color="575757"/>
            </w:tcBorders>
          </w:tcPr>
          <w:p>
            <w:pPr>
              <w:spacing w:before="12" w:after="0" w:line="211" w:lineRule="exact"/>
              <w:ind w:left="254" w:right="-20"/>
              <w:jc w:val="left"/>
              <w:tabs>
                <w:tab w:pos="22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15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"/>
                <w:w w:val="11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14:15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0"/>
                <w:w w:val="100"/>
                <w:position w:val="-1"/>
              </w:rPr>
              <w:t>Jfel: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4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  <w:position w:val="-1"/>
              </w:rPr>
              <w:t>293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0"/>
                <w:w w:val="100"/>
                <w:position w:val="-1"/>
              </w:rPr>
              <w:t>88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6"/>
                <w:position w:val="-1"/>
              </w:rPr>
              <w:t>00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37" w:hRule="exact"/>
        </w:trPr>
        <w:tc>
          <w:tcPr>
            <w:tcW w:w="1227" w:type="dxa"/>
            <w:tcBorders>
              <w:top w:val="single" w:sz="5.619512" w:space="0" w:color="575757"/>
              <w:bottom w:val="single" w:sz="5.61951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5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-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0"/>
                <w:w w:val="102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494" w:type="dxa"/>
            <w:tcBorders>
              <w:top w:val="single" w:sz="5.619512" w:space="0" w:color="575757"/>
              <w:bottom w:val="single" w:sz="5.61951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3" w:lineRule="exact"/>
              <w:ind w:left="17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0"/>
                <w:w w:val="101"/>
              </w:rPr>
              <w:t>22/05/2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-14"/>
                <w:w w:val="101"/>
              </w:rPr>
              <w:t>0</w:t>
            </w:r>
            <w:r>
              <w:rPr>
                <w:rFonts w:ascii="Arial" w:hAnsi="Arial" w:cs="Arial" w:eastAsia="Arial"/>
                <w:sz w:val="25"/>
                <w:szCs w:val="25"/>
                <w:color w:val="2F2F2F"/>
                <w:spacing w:val="7"/>
                <w:w w:val="233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12" w:type="dxa"/>
            <w:tcBorders>
              <w:top w:val="single" w:sz="5.619512" w:space="0" w:color="575757"/>
              <w:bottom w:val="single" w:sz="5.61951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5" w:lineRule="exact"/>
              <w:ind w:left="321" w:right="-20"/>
              <w:jc w:val="left"/>
              <w:tabs>
                <w:tab w:pos="16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-20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13"/>
              </w:rPr>
              <w:t>:3370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051" w:type="dxa"/>
            <w:gridSpan w:val="2"/>
            <w:tcBorders>
              <w:top w:val="single" w:sz="5.619512" w:space="0" w:color="575757"/>
              <w:bottom w:val="single" w:sz="5.619512" w:space="0" w:color="545454"/>
              <w:left w:val="nil" w:sz="6" w:space="0" w:color="auto"/>
              <w:right w:val="single" w:sz="5.619512" w:space="0" w:color="575757"/>
            </w:tcBorders>
          </w:tcPr>
          <w:p>
            <w:pPr>
              <w:spacing w:before="7" w:after="0" w:line="215" w:lineRule="exact"/>
              <w:ind w:left="25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8"/>
                <w:w w:val="100"/>
              </w:rPr>
              <w:t>B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2"/>
              </w:rPr>
              <w:t>Santral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22" w:hRule="exact"/>
        </w:trPr>
        <w:tc>
          <w:tcPr>
            <w:tcW w:w="11184" w:type="dxa"/>
            <w:gridSpan w:val="5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4" w:lineRule="exact"/>
              <w:ind w:left="54" w:right="-20"/>
              <w:jc w:val="left"/>
              <w:tabs>
                <w:tab w:pos="394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0"/>
                <w:w w:val="100"/>
              </w:rPr>
              <w:t>Bildirile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0"/>
                <w:w w:val="100"/>
              </w:rPr>
              <w:t>Adre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0"/>
                <w:w w:val="99"/>
              </w:rPr>
              <w:t>İznıi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0"/>
                <w:w w:val="99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-16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838385"/>
                <w:spacing w:val="3"/>
                <w:w w:val="234"/>
              </w:rPr>
              <w:t>-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0"/>
                <w:w w:val="104"/>
              </w:rPr>
              <w:t>Çeşme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Otoba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0"/>
                <w:w w:val="100"/>
              </w:rPr>
              <w:t>üzeri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-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  <w:position w:val="-1"/>
              </w:rPr>
              <w:t>Balçova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3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139"/>
                <w:position w:val="-1"/>
              </w:rPr>
              <w:t>li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1"/>
                <w:w w:val="139"/>
                <w:position w:val="-1"/>
              </w:rPr>
              <w:t>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99"/>
                <w:position w:val="-1"/>
              </w:rPr>
              <w:t>MiR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54" w:hRule="exact"/>
        </w:trPr>
        <w:tc>
          <w:tcPr>
            <w:tcW w:w="1227" w:type="dxa"/>
            <w:tcBorders>
              <w:top w:val="single" w:sz="5.619512" w:space="0" w:color="4F4F4F"/>
              <w:bottom w:val="single" w:sz="5.61951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5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0"/>
                <w:w w:val="100"/>
              </w:rPr>
              <w:t>Dogru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1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842" w:type="dxa"/>
            <w:gridSpan w:val="3"/>
            <w:tcBorders>
              <w:top w:val="single" w:sz="5.619512" w:space="0" w:color="4F4F4F"/>
              <w:bottom w:val="single" w:sz="5.61951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19" w:lineRule="exact"/>
              <w:ind w:left="18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81818"/>
                <w:spacing w:val="0"/>
                <w:w w:val="65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81818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100"/>
              </w:rPr>
              <w:t>zıni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838385"/>
                <w:spacing w:val="0"/>
                <w:w w:val="195"/>
              </w:rPr>
              <w:t>-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838385"/>
                <w:spacing w:val="-61"/>
                <w:w w:val="19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0"/>
                <w:w w:val="100"/>
              </w:rPr>
              <w:t>Çcşme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Otoba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üzeri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0"/>
                <w:w w:val="100"/>
              </w:rPr>
              <w:t>Üçkuyula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mevkii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 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Balçova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19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color w:val="565656"/>
                <w:spacing w:val="0"/>
                <w:w w:val="100"/>
                <w:i/>
              </w:rPr>
              <w:t>1</w:t>
            </w:r>
            <w:r>
              <w:rPr>
                <w:rFonts w:ascii="Arial" w:hAnsi="Arial" w:cs="Arial" w:eastAsia="Arial"/>
                <w:sz w:val="19"/>
                <w:szCs w:val="19"/>
                <w:color w:val="565656"/>
                <w:spacing w:val="-18"/>
                <w:w w:val="100"/>
                <w:i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1"/>
              </w:rPr>
              <w:t>İZMiR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115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39" w:hRule="exact"/>
        </w:trPr>
        <w:tc>
          <w:tcPr>
            <w:tcW w:w="1227" w:type="dxa"/>
            <w:tcBorders>
              <w:top w:val="single" w:sz="5.619512" w:space="0" w:color="545454"/>
              <w:bottom w:val="single" w:sz="5.61951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40" w:lineRule="auto"/>
              <w:ind w:left="5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0"/>
                <w:w w:val="100"/>
              </w:rPr>
              <w:t>Yangm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0"/>
                <w:w w:val="103"/>
              </w:rPr>
              <w:t>Tüıü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842" w:type="dxa"/>
            <w:gridSpan w:val="3"/>
            <w:tcBorders>
              <w:top w:val="single" w:sz="5.619512" w:space="0" w:color="545454"/>
              <w:bottom w:val="single" w:sz="5.61951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40" w:lineRule="auto"/>
              <w:ind w:left="508" w:right="-20"/>
              <w:jc w:val="left"/>
              <w:tabs>
                <w:tab w:pos="3020" w:val="left"/>
                <w:tab w:pos="47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Ya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7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-6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4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-3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115" w:type="dxa"/>
            <w:tcBorders>
              <w:top w:val="nil" w:sz="6" w:space="0" w:color="auto"/>
              <w:bottom w:val="single" w:sz="5.61951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12" w:after="0" w:line="240" w:lineRule="auto"/>
              <w:ind w:left="33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Ya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7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-6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0"/>
                <w:w w:val="100"/>
              </w:rPr>
              <w:t>Sigara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141"/>
                <w:spacing w:val="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2F2F"/>
                <w:spacing w:val="0"/>
                <w:w w:val="100"/>
              </w:rPr>
              <w:t>izmariti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49" w:after="0" w:line="157" w:lineRule="auto"/>
        <w:ind w:left="3607" w:right="3377" w:firstLine="-3447"/>
        <w:jc w:val="left"/>
        <w:tabs>
          <w:tab w:pos="3620" w:val="left"/>
          <w:tab w:pos="6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5.717072pt;margin-top:13.312315pt;width:97.799851pt;height:26pt;mso-position-horizontal-relative:page;mso-position-vertical-relative:paragraph;z-index:-15651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620" w:val="left"/>
                      <w:tab w:pos="188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565656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65656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65656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65656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65656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14141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6"/>
          <w:position w:val="1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6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"/>
          <w:w w:val="96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87"/>
          <w:position w:val="0"/>
        </w:rPr>
        <w:t>IBetonarıne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7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8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0"/>
        </w:rPr>
        <w:t>ıtgi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0"/>
          <w:position w:val="0"/>
        </w:rPr>
        <w:t>Alı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ııp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5"/>
          <w:position w:val="0"/>
        </w:rPr>
        <w:t>Çel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ik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14141"/>
          <w:spacing w:val="0"/>
          <w:w w:val="100"/>
          <w:position w:val="0"/>
        </w:rPr>
        <w:t>Diğer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77" w:lineRule="exact"/>
        <w:ind w:left="5489" w:right="-20"/>
        <w:jc w:val="left"/>
        <w:tabs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414141"/>
          <w:spacing w:val="0"/>
          <w:w w:val="50"/>
        </w:rPr>
        <w:t>ı</w:t>
      </w:r>
      <w:r>
        <w:rPr>
          <w:rFonts w:ascii="Arial" w:hAnsi="Arial" w:cs="Arial" w:eastAsia="Arial"/>
          <w:sz w:val="42"/>
          <w:szCs w:val="42"/>
          <w:color w:val="414141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41414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9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9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4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9"/>
        </w:rPr>
        <w:t>14:23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left="156" w:right="-20"/>
        <w:jc w:val="left"/>
        <w:tabs>
          <w:tab w:pos="2140" w:val="left"/>
          <w:tab w:pos="5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2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9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1"/>
          <w:position w:val="0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4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2" w:after="0" w:line="240" w:lineRule="auto"/>
        <w:ind w:left="220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30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41"/>
          <w:w w:val="13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7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81"/>
        </w:rPr>
        <w:t>Ç\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81"/>
        </w:rPr>
        <w:t>1§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2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81"/>
        </w:rPr>
        <w:t>Fey_zi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4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4"/>
        </w:rPr>
        <w:t>GÜÇER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146" w:right="-20"/>
        <w:jc w:val="left"/>
        <w:tabs>
          <w:tab w:pos="4640" w:val="left"/>
          <w:tab w:pos="7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20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14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14:20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41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667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7" w:lineRule="exact"/>
        <w:ind w:left="160" w:right="-20"/>
        <w:jc w:val="left"/>
        <w:tabs>
          <w:tab w:pos="4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5"/>
          <w:w w:val="100"/>
          <w:position w:val="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ibin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3" w:after="0" w:line="240" w:lineRule="auto"/>
        <w:ind w:left="4643" w:right="455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65" w:lineRule="auto"/>
        <w:ind w:left="2155" w:right="4206" w:firstLine="2519"/>
        <w:jc w:val="left"/>
        <w:tabs>
          <w:tab w:pos="4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Doıtalgaz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160" w:right="-20"/>
        <w:jc w:val="left"/>
        <w:tabs>
          <w:tab w:pos="4720" w:val="left"/>
          <w:tab w:pos="7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43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26"/>
          <w:w w:val="14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215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215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21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w w:val="8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w w:val="9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2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9" w:lineRule="auto"/>
        <w:ind w:left="165" w:right="3914" w:firstLine="-23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Yangının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4622" w:right="395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5"/>
        </w:rPr>
        <w:t>ISöndUnnede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6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92" w:lineRule="exact"/>
        <w:ind w:left="196" w:right="-20"/>
        <w:jc w:val="left"/>
        <w:tabs>
          <w:tab w:pos="2240" w:val="left"/>
          <w:tab w:pos="4640" w:val="left"/>
          <w:tab w:pos="6540" w:val="left"/>
          <w:tab w:pos="8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13"/>
          <w:position w:val="-3"/>
        </w:rPr>
        <w:t>öndürınc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13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Tüıü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söndürıne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81"/>
          <w:position w:val="-4"/>
        </w:rPr>
        <w:t>!Su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1"/>
          <w:w w:val="81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ın3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3"/>
          <w:position w:val="-4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4"/>
          <w:w w:val="93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8"/>
          <w:w w:val="35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-4"/>
        </w:rPr>
        <w:t>K.K.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0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4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3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8" w:lineRule="exact"/>
        <w:ind w:left="4998" w:right="-20"/>
        <w:jc w:val="left"/>
        <w:tabs>
          <w:tab w:pos="6540" w:val="left"/>
          <w:tab w:pos="81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2F2F2F"/>
          <w:spacing w:val="0"/>
          <w:w w:val="55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2F2F2F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2F2F2F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414141"/>
          <w:spacing w:val="0"/>
          <w:w w:val="55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93" w:lineRule="exact"/>
        <w:ind w:left="215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12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yanmı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7" w:lineRule="exact"/>
        <w:ind w:left="14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5"/>
        </w:rPr>
        <w:t>ISöndürme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70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6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6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6"/>
        </w:rPr>
      </w:r>
      <w:r>
        <w:rPr>
          <w:rFonts w:ascii="Arial" w:hAnsi="Arial" w:cs="Arial" w:eastAsia="Arial"/>
          <w:sz w:val="20"/>
          <w:szCs w:val="20"/>
          <w:color w:val="414141"/>
          <w:spacing w:val="0"/>
          <w:w w:val="100"/>
          <w:position w:val="0"/>
        </w:rPr>
        <w:t>Tahmin</w:t>
      </w:r>
      <w:r>
        <w:rPr>
          <w:rFonts w:ascii="Arial" w:hAnsi="Arial" w:cs="Arial" w:eastAsia="Arial"/>
          <w:sz w:val="20"/>
          <w:szCs w:val="20"/>
          <w:color w:val="414141"/>
          <w:spacing w:val="0"/>
          <w:w w:val="100"/>
          <w:position w:val="0"/>
        </w:rPr>
        <w:t>i</w:t>
      </w:r>
      <w:r>
        <w:rPr>
          <w:rFonts w:ascii="Arial" w:hAnsi="Arial" w:cs="Arial" w:eastAsia="Arial"/>
          <w:sz w:val="20"/>
          <w:szCs w:val="20"/>
          <w:color w:val="414141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0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0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0" w:after="0" w:line="249" w:lineRule="auto"/>
        <w:ind w:left="137" w:right="100" w:firstLine="2070"/>
        <w:jc w:val="righ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tetkikt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0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5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otoba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atıarda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Nedeni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örlll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ınl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6"/>
        </w:rPr>
        <w:t>sigartı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6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2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89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ritlııin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maddeleri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otlara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21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7"/>
        </w:rPr>
        <w:t>1'-'_anlın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60" w:lineRule="auto"/>
        <w:ind w:left="160" w:right="4027"/>
        <w:jc w:val="left"/>
        <w:tabs>
          <w:tab w:pos="220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w w:val="101"/>
        </w:rPr>
        <w:t>Sig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10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9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3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ise</w:t>
        <w:tab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14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84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85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17" w:lineRule="exact"/>
        <w:ind w:left="1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lim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</w:rPr>
        <w:t>Edildi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4" w:lineRule="exact"/>
        <w:ind w:left="160" w:right="-20"/>
        <w:jc w:val="left"/>
        <w:tabs>
          <w:tab w:pos="2140" w:val="left"/>
          <w:tab w:pos="6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727472"/>
          <w:w w:val="50"/>
        </w:rPr>
        <w:t>L.</w:t>
      </w:r>
      <w:r>
        <w:rPr>
          <w:rFonts w:ascii="Times New Roman" w:hAnsi="Times New Roman" w:cs="Times New Roman" w:eastAsia="Times New Roman"/>
          <w:sz w:val="27"/>
          <w:szCs w:val="27"/>
          <w:color w:val="727472"/>
          <w:spacing w:val="-10"/>
          <w:w w:val="51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999999"/>
          <w:spacing w:val="0"/>
          <w:w w:val="67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999999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Ji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88"/>
        </w:rPr>
        <w:t>Dönı: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şo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</w:r>
      <w:r>
        <w:rPr>
          <w:rFonts w:ascii="Times New Roman" w:hAnsi="Times New Roman" w:cs="Times New Roman" w:eastAsia="Times New Roman"/>
          <w:sz w:val="22"/>
          <w:szCs w:val="22"/>
          <w:color w:val="414141"/>
          <w:spacing w:val="0"/>
          <w:w w:val="81"/>
          <w:position w:val="1"/>
        </w:rPr>
        <w:t>[_ar</w:t>
      </w:r>
      <w:r>
        <w:rPr>
          <w:rFonts w:ascii="Times New Roman" w:hAnsi="Times New Roman" w:cs="Times New Roman" w:eastAsia="Times New Roman"/>
          <w:sz w:val="22"/>
          <w:szCs w:val="22"/>
          <w:color w:val="414141"/>
          <w:spacing w:val="6"/>
          <w:w w:val="81"/>
          <w:position w:val="1"/>
        </w:rPr>
        <w:t>i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81"/>
          <w:position w:val="1"/>
        </w:rPr>
        <w:t>h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81"/>
          <w:position w:val="1"/>
        </w:rPr>
        <w:t>  </w:t>
      </w:r>
      <w:r>
        <w:rPr>
          <w:rFonts w:ascii="Arial" w:hAnsi="Arial" w:cs="Arial" w:eastAsia="Arial"/>
          <w:sz w:val="20"/>
          <w:szCs w:val="20"/>
          <w:color w:val="2F2F2F"/>
          <w:spacing w:val="19"/>
          <w:w w:val="8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22/05/20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u w:val="single" w:color="777777"/>
          <w:position w:val="1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u w:val="single" w:color="777777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  <w:u w:val="single" w:color="77777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1"/>
        </w:rPr>
        <w:t>15:15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0" w:lineRule="exact"/>
        <w:ind w:left="259" w:right="-20"/>
        <w:jc w:val="left"/>
        <w:tabs>
          <w:tab w:pos="1040" w:val="left"/>
          <w:tab w:pos="1540" w:val="left"/>
          <w:tab w:pos="8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Varsa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lGiDE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Balçova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7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305" w:right="-20"/>
        <w:jc w:val="left"/>
        <w:tabs>
          <w:tab w:pos="4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9.768799pt;margin-top:-3.084457pt;width:23.256721pt;height:72pt;mso-position-horizontal-relative:page;mso-position-vertical-relative:paragraph;z-index:-15650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Times New Roman" w:hAnsi="Times New Roman" w:cs="Times New Roman" w:eastAsia="Times New Roman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2F2F2F"/>
                      <w:spacing w:val="0"/>
                      <w:w w:val="100"/>
                      <w:position w:val="-1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26" w:lineRule="atLeast"/>
        <w:ind w:left="254" w:right="-20"/>
        <w:jc w:val="left"/>
        <w:tabs>
          <w:tab w:pos="2280" w:val="left"/>
          <w:tab w:pos="8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itfaiyeci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97"/>
          <w:szCs w:val="97"/>
          <w:color w:val="565656"/>
          <w:spacing w:val="-137"/>
          <w:w w:val="31"/>
          <w:position w:val="-6"/>
        </w:rPr>
        <w:t>İ</w:t>
      </w:r>
      <w:r>
        <w:rPr>
          <w:rFonts w:ascii="Times New Roman" w:hAnsi="Times New Roman" w:cs="Times New Roman" w:eastAsia="Times New Roman"/>
          <w:sz w:val="97"/>
          <w:szCs w:val="97"/>
          <w:color w:val="545B77"/>
          <w:spacing w:val="-26"/>
          <w:w w:val="183"/>
          <w:position w:val="-6"/>
        </w:rPr>
        <w:t>4</w:t>
      </w:r>
      <w:r>
        <w:rPr>
          <w:rFonts w:ascii="Times New Roman" w:hAnsi="Times New Roman" w:cs="Times New Roman" w:eastAsia="Times New Roman"/>
          <w:sz w:val="97"/>
          <w:szCs w:val="97"/>
          <w:color w:val="414141"/>
          <w:spacing w:val="0"/>
          <w:w w:val="24"/>
          <w:position w:val="-6"/>
        </w:rPr>
        <w:t>:BÖlGE</w:t>
      </w:r>
      <w:r>
        <w:rPr>
          <w:rFonts w:ascii="Times New Roman" w:hAnsi="Times New Roman" w:cs="Times New Roman" w:eastAsia="Times New Roman"/>
          <w:sz w:val="97"/>
          <w:szCs w:val="97"/>
          <w:color w:val="414141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97"/>
          <w:szCs w:val="97"/>
          <w:color w:val="414141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13"/>
        </w:rPr>
        <w:t>itfaiy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20" w:bottom="280" w:left="280" w:right="220"/>
        </w:sectPr>
      </w:pPr>
      <w:rPr/>
    </w:p>
    <w:p>
      <w:pPr>
        <w:spacing w:before="0" w:after="0" w:line="817" w:lineRule="atLeas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792" w:lineRule="atLeast"/>
        <w:ind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9"/>
          <w:szCs w:val="29"/>
          <w:color w:val="414141"/>
          <w:spacing w:val="0"/>
          <w:w w:val="60"/>
        </w:rPr>
        <w:t>3</w:t>
      </w:r>
      <w:r>
        <w:rPr>
          <w:rFonts w:ascii="Times New Roman" w:hAnsi="Times New Roman" w:cs="Times New Roman" w:eastAsia="Times New Roman"/>
          <w:sz w:val="29"/>
          <w:szCs w:val="29"/>
          <w:color w:val="414141"/>
          <w:spacing w:val="24"/>
          <w:w w:val="60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414141"/>
          <w:spacing w:val="0"/>
          <w:w w:val="60"/>
          <w:i/>
        </w:rPr>
        <w:t>v</w:t>
      </w:r>
      <w:r>
        <w:rPr>
          <w:rFonts w:ascii="Times New Roman" w:hAnsi="Times New Roman" w:cs="Times New Roman" w:eastAsia="Times New Roman"/>
          <w:sz w:val="37"/>
          <w:szCs w:val="37"/>
          <w:color w:val="414141"/>
          <w:spacing w:val="37"/>
          <w:w w:val="60"/>
          <w:i/>
        </w:rPr>
        <w:t> </w:t>
      </w:r>
      <w:r>
        <w:rPr>
          <w:rFonts w:ascii="Arial" w:hAnsi="Arial" w:cs="Arial" w:eastAsia="Arial"/>
          <w:sz w:val="33"/>
          <w:szCs w:val="33"/>
          <w:color w:val="414141"/>
          <w:spacing w:val="0"/>
          <w:w w:val="69"/>
        </w:rPr>
        <w:t>Me</w:t>
      </w:r>
      <w:r>
        <w:rPr>
          <w:rFonts w:ascii="Arial" w:hAnsi="Arial" w:cs="Arial" w:eastAsia="Arial"/>
          <w:sz w:val="33"/>
          <w:szCs w:val="33"/>
          <w:color w:val="414141"/>
          <w:spacing w:val="14"/>
          <w:w w:val="69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0"/>
          <w:w w:val="69"/>
        </w:rPr>
        <w:t>ilili7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80" w:right="220"/>
          <w:cols w:num="2" w:equalWidth="0">
            <w:col w:w="5993" w:space="2723"/>
            <w:col w:w="2704"/>
          </w:cols>
        </w:sectPr>
      </w:pPr>
      <w:rPr/>
    </w:p>
    <w:p>
      <w:pPr>
        <w:spacing w:before="0" w:after="0" w:line="136" w:lineRule="atLeast"/>
        <w:ind w:left="2029" w:right="-20"/>
        <w:jc w:val="left"/>
        <w:tabs>
          <w:tab w:pos="278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565656"/>
          <w:spacing w:val="13"/>
          <w:w w:val="94"/>
          <w:i/>
        </w:rPr>
        <w:t>3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0"/>
          <w:w w:val="94"/>
          <w:position w:val="1"/>
        </w:rPr>
        <w:t>•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16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-5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31"/>
          <w:szCs w:val="31"/>
          <w:color w:val="70709E"/>
          <w:spacing w:val="0"/>
          <w:w w:val="62"/>
          <w:i/>
          <w:position w:val="1"/>
        </w:rPr>
        <w:t>'If</w:t>
      </w:r>
      <w:r>
        <w:rPr>
          <w:rFonts w:ascii="Times New Roman" w:hAnsi="Times New Roman" w:cs="Times New Roman" w:eastAsia="Times New Roman"/>
          <w:sz w:val="31"/>
          <w:szCs w:val="31"/>
          <w:color w:val="70709E"/>
          <w:spacing w:val="0"/>
          <w:w w:val="62"/>
          <w:i/>
          <w:position w:val="1"/>
        </w:rPr>
        <w:t>  </w:t>
      </w:r>
      <w:r>
        <w:rPr>
          <w:rFonts w:ascii="Times New Roman" w:hAnsi="Times New Roman" w:cs="Times New Roman" w:eastAsia="Times New Roman"/>
          <w:sz w:val="31"/>
          <w:szCs w:val="31"/>
          <w:color w:val="70709E"/>
          <w:spacing w:val="28"/>
          <w:w w:val="62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0"/>
          <w:w w:val="100"/>
          <w:position w:val="1"/>
        </w:rPr>
        <w:t>Rl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100"/>
          <w:position w:val="1"/>
        </w:rPr>
        <w:t>lf'R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4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100"/>
          <w:position w:val="1"/>
        </w:rPr>
        <w:t>AMİRİ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94" w:lineRule="exact"/>
        <w:ind w:left="2680" w:right="-20"/>
        <w:jc w:val="left"/>
        <w:tabs>
          <w:tab w:pos="4160" w:val="left"/>
          <w:tab w:pos="9100" w:val="left"/>
          <w:tab w:pos="10300" w:val="left"/>
        </w:tabs>
        <w:rPr>
          <w:rFonts w:ascii="Arial" w:hAnsi="Arial" w:cs="Arial" w:eastAsia="Arial"/>
          <w:sz w:val="98"/>
          <w:szCs w:val="98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9"/>
        </w:rPr>
        <w:t>Oktay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9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7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0"/>
          <w:w w:val="65"/>
          <w:position w:val="-9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-37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9"/>
        </w:rPr>
        <w:t>INAR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0"/>
          <w:w w:val="100"/>
          <w:position w:val="-9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-11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27472"/>
          <w:spacing w:val="0"/>
          <w:w w:val="155"/>
          <w:position w:val="-9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727472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727472"/>
          <w:spacing w:val="0"/>
          <w:w w:val="100"/>
          <w:position w:val="-9"/>
        </w:rPr>
      </w:r>
      <w:r>
        <w:rPr>
          <w:rFonts w:ascii="Arial" w:hAnsi="Arial" w:cs="Arial" w:eastAsia="Arial"/>
          <w:sz w:val="98"/>
          <w:szCs w:val="98"/>
          <w:color w:val="414141"/>
          <w:spacing w:val="0"/>
          <w:w w:val="155"/>
          <w:position w:val="-57"/>
        </w:rPr>
        <w:t>t</w:t>
      </w:r>
      <w:r>
        <w:rPr>
          <w:rFonts w:ascii="Arial" w:hAnsi="Arial" w:cs="Arial" w:eastAsia="Arial"/>
          <w:sz w:val="98"/>
          <w:szCs w:val="98"/>
          <w:color w:val="414141"/>
          <w:spacing w:val="-395"/>
          <w:w w:val="155"/>
          <w:position w:val="-57"/>
        </w:rPr>
        <w:t> </w:t>
      </w:r>
      <w:r>
        <w:rPr>
          <w:rFonts w:ascii="Arial" w:hAnsi="Arial" w:cs="Arial" w:eastAsia="Arial"/>
          <w:sz w:val="98"/>
          <w:szCs w:val="98"/>
          <w:color w:val="414141"/>
          <w:spacing w:val="0"/>
          <w:w w:val="100"/>
          <w:position w:val="-57"/>
        </w:rPr>
        <w:tab/>
      </w:r>
      <w:r>
        <w:rPr>
          <w:rFonts w:ascii="Arial" w:hAnsi="Arial" w:cs="Arial" w:eastAsia="Arial"/>
          <w:sz w:val="98"/>
          <w:szCs w:val="98"/>
          <w:color w:val="414141"/>
          <w:spacing w:val="0"/>
          <w:w w:val="100"/>
          <w:position w:val="-57"/>
        </w:rPr>
      </w:r>
      <w:r>
        <w:rPr>
          <w:rFonts w:ascii="Arial" w:hAnsi="Arial" w:cs="Arial" w:eastAsia="Arial"/>
          <w:sz w:val="98"/>
          <w:szCs w:val="98"/>
          <w:color w:val="414664"/>
          <w:spacing w:val="0"/>
          <w:w w:val="277"/>
          <w:position w:val="-57"/>
        </w:rPr>
        <w:t>l</w:t>
      </w:r>
      <w:r>
        <w:rPr>
          <w:rFonts w:ascii="Arial" w:hAnsi="Arial" w:cs="Arial" w:eastAsia="Arial"/>
          <w:sz w:val="98"/>
          <w:szCs w:val="9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80" w:right="220"/>
        </w:sectPr>
      </w:pPr>
      <w:rPr/>
    </w:p>
    <w:p>
      <w:pPr>
        <w:spacing w:before="12" w:after="0" w:line="240" w:lineRule="auto"/>
        <w:ind w:right="1061"/>
        <w:jc w:val="right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999999"/>
          <w:spacing w:val="0"/>
          <w:w w:val="77"/>
        </w:rPr>
        <w:t>..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51" w:lineRule="exact"/>
        <w:ind w:left="2169" w:right="-156"/>
        <w:jc w:val="left"/>
        <w:tabs>
          <w:tab w:pos="332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75"/>
          <w:szCs w:val="75"/>
          <w:color w:val="414690"/>
          <w:spacing w:val="-4"/>
          <w:w w:val="101"/>
          <w:position w:val="-66"/>
        </w:rPr>
        <w:t>-</w:t>
      </w:r>
      <w:r>
        <w:rPr>
          <w:rFonts w:ascii="Arial" w:hAnsi="Arial" w:cs="Arial" w:eastAsia="Arial"/>
          <w:sz w:val="33"/>
          <w:szCs w:val="33"/>
          <w:color w:val="2F2F2F"/>
          <w:spacing w:val="0"/>
          <w:w w:val="323"/>
          <w:position w:val="-77"/>
        </w:rPr>
        <w:t>i</w:t>
      </w:r>
      <w:r>
        <w:rPr>
          <w:rFonts w:ascii="Arial" w:hAnsi="Arial" w:cs="Arial" w:eastAsia="Arial"/>
          <w:sz w:val="33"/>
          <w:szCs w:val="33"/>
          <w:color w:val="2F2F2F"/>
          <w:spacing w:val="0"/>
          <w:w w:val="100"/>
          <w:position w:val="-77"/>
        </w:rPr>
        <w:tab/>
      </w:r>
      <w:r>
        <w:rPr>
          <w:rFonts w:ascii="Arial" w:hAnsi="Arial" w:cs="Arial" w:eastAsia="Arial"/>
          <w:sz w:val="33"/>
          <w:szCs w:val="33"/>
          <w:color w:val="2F2F2F"/>
          <w:spacing w:val="0"/>
          <w:w w:val="100"/>
          <w:position w:val="-77"/>
        </w:rPr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103"/>
          <w:position w:val="-77"/>
        </w:rPr>
        <w:t>YAPI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516" w:lineRule="exact"/>
        <w:ind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Arial" w:hAnsi="Arial" w:cs="Arial" w:eastAsia="Arial"/>
          <w:sz w:val="134"/>
          <w:szCs w:val="134"/>
          <w:color w:val="2F2F2F"/>
          <w:spacing w:val="18"/>
          <w:w w:val="40"/>
          <w:position w:val="-67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727472"/>
          <w:spacing w:val="-29"/>
          <w:w w:val="83"/>
          <w:position w:val="-75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62"/>
          <w:position w:val="-75"/>
        </w:rPr>
        <w:t>..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-32"/>
          <w:w w:val="100"/>
          <w:position w:val="-75"/>
        </w:rPr>
        <w:t> </w:t>
      </w:r>
      <w:r>
        <w:rPr>
          <w:rFonts w:ascii="Arial" w:hAnsi="Arial" w:cs="Arial" w:eastAsia="Arial"/>
          <w:sz w:val="20"/>
          <w:szCs w:val="20"/>
          <w:color w:val="414141"/>
          <w:spacing w:val="-30"/>
          <w:w w:val="59"/>
          <w:position w:val="-75"/>
        </w:rPr>
        <w:t>·</w:t>
      </w:r>
      <w:r>
        <w:rPr>
          <w:rFonts w:ascii="Arial" w:hAnsi="Arial" w:cs="Arial" w:eastAsia="Arial"/>
          <w:sz w:val="20"/>
          <w:szCs w:val="20"/>
          <w:color w:val="C1C1C1"/>
          <w:spacing w:val="6"/>
          <w:w w:val="23"/>
          <w:position w:val="-75"/>
        </w:rPr>
        <w:t>·</w:t>
      </w:r>
      <w:r>
        <w:rPr>
          <w:rFonts w:ascii="Arial" w:hAnsi="Arial" w:cs="Arial" w:eastAsia="Arial"/>
          <w:sz w:val="20"/>
          <w:szCs w:val="20"/>
          <w:color w:val="414141"/>
          <w:spacing w:val="-48"/>
          <w:w w:val="59"/>
          <w:position w:val="-75"/>
        </w:rPr>
        <w:t>·</w:t>
      </w:r>
      <w:r>
        <w:rPr>
          <w:rFonts w:ascii="Arial" w:hAnsi="Arial" w:cs="Arial" w:eastAsia="Arial"/>
          <w:sz w:val="20"/>
          <w:szCs w:val="20"/>
          <w:color w:val="414141"/>
          <w:spacing w:val="0"/>
          <w:w w:val="77"/>
          <w:position w:val="-75"/>
        </w:rPr>
        <w:t>-</w:t>
      </w:r>
      <w:r>
        <w:rPr>
          <w:rFonts w:ascii="Arial" w:hAnsi="Arial" w:cs="Arial" w:eastAsia="Arial"/>
          <w:sz w:val="20"/>
          <w:szCs w:val="20"/>
          <w:color w:val="414141"/>
          <w:spacing w:val="-37"/>
          <w:w w:val="100"/>
          <w:position w:val="-75"/>
        </w:rPr>
        <w:t> </w:t>
      </w:r>
      <w:r>
        <w:rPr>
          <w:rFonts w:ascii="Arial" w:hAnsi="Arial" w:cs="Arial" w:eastAsia="Arial"/>
          <w:sz w:val="23"/>
          <w:szCs w:val="23"/>
          <w:color w:val="999999"/>
          <w:spacing w:val="14"/>
          <w:w w:val="80"/>
          <w:position w:val="-75"/>
        </w:rPr>
        <w:t>.</w:t>
      </w:r>
      <w:r>
        <w:rPr>
          <w:rFonts w:ascii="Arial" w:hAnsi="Arial" w:cs="Arial" w:eastAsia="Arial"/>
          <w:sz w:val="23"/>
          <w:szCs w:val="23"/>
          <w:color w:val="414141"/>
          <w:spacing w:val="10"/>
          <w:w w:val="101"/>
          <w:position w:val="-75"/>
        </w:rPr>
        <w:t>.</w:t>
      </w:r>
      <w:r>
        <w:rPr>
          <w:rFonts w:ascii="Arial" w:hAnsi="Arial" w:cs="Arial" w:eastAsia="Arial"/>
          <w:sz w:val="23"/>
          <w:szCs w:val="23"/>
          <w:color w:val="727472"/>
          <w:spacing w:val="0"/>
          <w:w w:val="60"/>
          <w:position w:val="-75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80" w:right="220"/>
          <w:cols w:num="2" w:equalWidth="0">
            <w:col w:w="3995" w:space="5208"/>
            <w:col w:w="2217"/>
          </w:cols>
        </w:sectPr>
      </w:pPr>
      <w:rPr/>
    </w:p>
    <w:p>
      <w:pPr>
        <w:spacing w:before="0" w:after="0" w:line="61" w:lineRule="exact"/>
        <w:ind w:left="2403" w:right="-20"/>
        <w:jc w:val="left"/>
        <w:tabs>
          <w:tab w:pos="3480" w:val="left"/>
        </w:tabs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color w:val="AEACAF"/>
          <w:spacing w:val="0"/>
          <w:w w:val="209"/>
        </w:rPr>
        <w:t>••</w:t>
      </w:r>
      <w:r>
        <w:rPr>
          <w:rFonts w:ascii="Arial" w:hAnsi="Arial" w:cs="Arial" w:eastAsia="Arial"/>
          <w:sz w:val="6"/>
          <w:szCs w:val="6"/>
          <w:color w:val="AEACAF"/>
          <w:spacing w:val="0"/>
          <w:w w:val="100"/>
        </w:rPr>
        <w:tab/>
      </w:r>
      <w:r>
        <w:rPr>
          <w:rFonts w:ascii="Arial" w:hAnsi="Arial" w:cs="Arial" w:eastAsia="Arial"/>
          <w:sz w:val="6"/>
          <w:szCs w:val="6"/>
          <w:color w:val="AEACAF"/>
          <w:spacing w:val="0"/>
          <w:w w:val="100"/>
        </w:rPr>
      </w:r>
      <w:r>
        <w:rPr>
          <w:rFonts w:ascii="Arial" w:hAnsi="Arial" w:cs="Arial" w:eastAsia="Arial"/>
          <w:sz w:val="6"/>
          <w:szCs w:val="6"/>
          <w:color w:val="565656"/>
          <w:spacing w:val="0"/>
          <w:w w:val="133"/>
        </w:rPr>
        <w:t>fll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</w:rPr>
      </w:r>
    </w:p>
    <w:p>
      <w:pPr>
        <w:spacing w:before="94" w:after="0" w:line="199" w:lineRule="exact"/>
        <w:ind w:left="2027" w:right="212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C1C1C1"/>
          <w:spacing w:val="0"/>
          <w:w w:val="60"/>
          <w:position w:val="-2"/>
        </w:rPr>
        <w:t>-,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29" w:lineRule="exact"/>
        <w:ind w:left="2534" w:right="-115"/>
        <w:jc w:val="left"/>
        <w:tabs>
          <w:tab w:pos="3580" w:val="left"/>
          <w:tab w:pos="4000" w:val="left"/>
        </w:tabs>
        <w:rPr>
          <w:rFonts w:ascii="Times New Roman" w:hAnsi="Times New Roman" w:cs="Times New Roman" w:eastAsia="Times New Roman"/>
          <w:sz w:val="40"/>
          <w:szCs w:val="40"/>
        </w:rPr>
      </w:pPr>
      <w:rPr/>
      <w:r>
        <w:rPr>
          <w:rFonts w:ascii="Times New Roman" w:hAnsi="Times New Roman" w:cs="Times New Roman" w:eastAsia="Times New Roman"/>
          <w:sz w:val="40"/>
          <w:szCs w:val="40"/>
          <w:color w:val="2F2F2F"/>
          <w:spacing w:val="0"/>
          <w:w w:val="100"/>
          <w:position w:val="-6"/>
        </w:rPr>
        <w:t>smail</w:t>
      </w:r>
      <w:r>
        <w:rPr>
          <w:rFonts w:ascii="Times New Roman" w:hAnsi="Times New Roman" w:cs="Times New Roman" w:eastAsia="Times New Roman"/>
          <w:sz w:val="40"/>
          <w:szCs w:val="40"/>
          <w:color w:val="2F2F2F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40"/>
          <w:szCs w:val="40"/>
          <w:color w:val="2F2F2F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5"/>
          <w:szCs w:val="25"/>
          <w:color w:val="313474"/>
          <w:spacing w:val="0"/>
          <w:w w:val="114"/>
          <w:position w:val="16"/>
        </w:rPr>
        <w:t>\</w:t>
      </w:r>
      <w:r>
        <w:rPr>
          <w:rFonts w:ascii="Times New Roman" w:hAnsi="Times New Roman" w:cs="Times New Roman" w:eastAsia="Times New Roman"/>
          <w:sz w:val="25"/>
          <w:szCs w:val="25"/>
          <w:color w:val="313474"/>
          <w:spacing w:val="-62"/>
          <w:w w:val="114"/>
          <w:position w:val="16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13474"/>
          <w:spacing w:val="0"/>
          <w:w w:val="100"/>
          <w:position w:val="16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313474"/>
          <w:spacing w:val="0"/>
          <w:w w:val="100"/>
          <w:position w:val="16"/>
        </w:rPr>
      </w:r>
      <w:r>
        <w:rPr>
          <w:rFonts w:ascii="Times New Roman" w:hAnsi="Times New Roman" w:cs="Times New Roman" w:eastAsia="Times New Roman"/>
          <w:sz w:val="40"/>
          <w:szCs w:val="40"/>
          <w:color w:val="2F2F2F"/>
          <w:spacing w:val="0"/>
          <w:w w:val="114"/>
          <w:position w:val="-6"/>
        </w:rPr>
        <w:t>cı</w:t>
      </w:r>
      <w:r>
        <w:rPr>
          <w:rFonts w:ascii="Times New Roman" w:hAnsi="Times New Roman" w:cs="Times New Roman" w:eastAsia="Times New Roman"/>
          <w:sz w:val="40"/>
          <w:szCs w:val="40"/>
          <w:color w:val="000000"/>
          <w:spacing w:val="0"/>
          <w:w w:val="100"/>
          <w:position w:val="0"/>
        </w:rPr>
      </w:r>
    </w:p>
    <w:p>
      <w:pPr>
        <w:spacing w:before="65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2"/>
        </w:rPr>
        <w:t>vş.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right="-20"/>
        <w:jc w:val="left"/>
        <w:tabs>
          <w:tab w:pos="540" w:val="left"/>
          <w:tab w:pos="1180" w:val="left"/>
        </w:tabs>
        <w:rPr>
          <w:rFonts w:ascii="Arial" w:hAnsi="Arial" w:cs="Arial" w:eastAsia="Arial"/>
          <w:sz w:val="12"/>
          <w:szCs w:val="1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66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0"/>
          <w:w w:val="433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0"/>
          <w:w w:val="100"/>
        </w:rPr>
      </w:r>
      <w:r>
        <w:rPr>
          <w:rFonts w:ascii="Arial" w:hAnsi="Arial" w:cs="Arial" w:eastAsia="Arial"/>
          <w:sz w:val="12"/>
          <w:szCs w:val="12"/>
          <w:color w:val="2B3152"/>
          <w:spacing w:val="0"/>
          <w:w w:val="256"/>
          <w:i/>
        </w:rPr>
        <w:t>f.</w:t>
      </w:r>
      <w:r>
        <w:rPr>
          <w:rFonts w:ascii="Arial" w:hAnsi="Arial" w:cs="Arial" w:eastAsia="Arial"/>
          <w:sz w:val="12"/>
          <w:szCs w:val="12"/>
          <w:color w:val="727472"/>
          <w:spacing w:val="0"/>
          <w:w w:val="288"/>
          <w:i/>
        </w:rPr>
        <w:t>.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80" w:right="220"/>
          <w:cols w:num="3" w:equalWidth="0">
            <w:col w:w="4311" w:space="1468"/>
            <w:col w:w="221" w:space="2659"/>
            <w:col w:w="2761"/>
          </w:cols>
        </w:sectPr>
      </w:pPr>
      <w:rPr/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/>
        <w:pict>
          <v:group style="position:absolute;margin-left:19.785366pt;margin-top:26.432646pt;width:560.312206pt;height:772.219962pt;mso-position-horizontal-relative:page;mso-position-vertical-relative:page;z-index:-15655" coordorigin="396,529" coordsize="11206,15444">
            <v:group style="position:absolute;left:403;top:548;width:796;height:2" coordorigin="403,548" coordsize="796,2">
              <v:shape style="position:absolute;left:403;top:548;width:796;height:2" coordorigin="403,548" coordsize="796,0" path="m403,548l1199,548e" filled="f" stroked="t" strokeweight=".702439pt" strokecolor="#707070">
                <v:path arrowok="t"/>
              </v:shape>
            </v:group>
            <v:group style="position:absolute;left:412;top:536;width:2;height:725" coordorigin="412,536" coordsize="2,725">
              <v:shape style="position:absolute;left:412;top:536;width:2;height:725" coordorigin="412,536" coordsize="0,725" path="m412,1261l412,536e" filled="f" stroked="t" strokeweight=".702439pt" strokecolor="#979797">
                <v:path arrowok="t"/>
              </v:shape>
            </v:group>
            <v:group style="position:absolute;left:1096;top:552;width:10448;height:2" coordorigin="1096,552" coordsize="10448,2">
              <v:shape style="position:absolute;left:1096;top:552;width:10448;height:2" coordorigin="1096,552" coordsize="10448,0" path="m1096,552l11543,552e" filled="f" stroked="t" strokeweight=".702439pt" strokecolor="#545454">
                <v:path arrowok="t"/>
              </v:shape>
            </v:group>
            <v:group style="position:absolute;left:2412;top:545;width:2;height:1507" coordorigin="2412,545" coordsize="2,1507">
              <v:shape style="position:absolute;left:2412;top:545;width:2;height:1507" coordorigin="2412,545" coordsize="0,1507" path="m2412,2053l2412,545e" filled="f" stroked="t" strokeweight=".702439pt" strokecolor="#545454">
                <v:path arrowok="t"/>
              </v:shape>
            </v:group>
            <v:group style="position:absolute;left:11546;top:545;width:2;height:2925" coordorigin="11546,545" coordsize="2,2925">
              <v:shape style="position:absolute;left:11546;top:545;width:2;height:2925" coordorigin="11546,545" coordsize="0,2925" path="m11546,3470l11546,545e" filled="f" stroked="t" strokeweight=".702439pt" strokecolor="#5B5B5B">
                <v:path arrowok="t"/>
              </v:shape>
            </v:group>
            <v:group style="position:absolute;left:2412;top:1024;width:2;height:237" coordorigin="2412,1024" coordsize="2,237">
              <v:shape style="position:absolute;left:2412;top:1024;width:2;height:237" coordorigin="2412,1024" coordsize="0,237" path="m2412,1261l2412,1024e" filled="f" stroked="t" strokeweight=".468293pt" strokecolor="#343434">
                <v:path arrowok="t"/>
              </v:shape>
            </v:group>
            <v:group style="position:absolute;left:9087;top:550;width:2;height:711" coordorigin="9087,550" coordsize="2,711">
              <v:shape style="position:absolute;left:9087;top:550;width:2;height:711" coordorigin="9087,550" coordsize="0,711" path="m9087,1261l9087,550e" filled="f" stroked="t" strokeweight=".702439pt" strokecolor="#606060">
                <v:path arrowok="t"/>
              </v:shape>
            </v:group>
            <v:group style="position:absolute;left:9090;top:1204;width:2;height:190" coordorigin="9090,1204" coordsize="2,190">
              <v:shape style="position:absolute;left:9090;top:1204;width:2;height:190" coordorigin="9090,1204" coordsize="0,190" path="m9090,1394l9090,1204e" filled="f" stroked="t" strokeweight=".468293pt" strokecolor="#484848">
                <v:path arrowok="t"/>
              </v:shape>
            </v:group>
            <v:group style="position:absolute;left:410;top:1204;width:2;height:393" coordorigin="410,1204" coordsize="2,393">
              <v:shape style="position:absolute;left:410;top:1204;width:2;height:393" coordorigin="410,1204" coordsize="0,393" path="m410,1598l410,1204e" filled="f" stroked="t" strokeweight=".468293pt" strokecolor="#808080">
                <v:path arrowok="t"/>
              </v:shape>
            </v:group>
            <v:group style="position:absolute;left:9090;top:1337;width:2;height:721" coordorigin="9090,1337" coordsize="2,721">
              <v:shape style="position:absolute;left:9090;top:1337;width:2;height:721" coordorigin="9090,1337" coordsize="0,721" path="m9090,2057l9090,1337e" filled="f" stroked="t" strokeweight=".702439pt" strokecolor="#606060">
                <v:path arrowok="t"/>
              </v:shape>
            </v:group>
            <v:group style="position:absolute;left:417;top:1541;width:2;height:12283" coordorigin="417,1541" coordsize="2,12283">
              <v:shape style="position:absolute;left:417;top:1541;width:2;height:12283" coordorigin="417,1541" coordsize="0,12283" path="m417,13823l417,1541e" filled="f" stroked="t" strokeweight=".468293pt" strokecolor="#575757">
                <v:path arrowok="t"/>
              </v:shape>
            </v:group>
            <v:group style="position:absolute;left:6954;top:3224;width:2;height:247" coordorigin="6954,3224" coordsize="2,247">
              <v:shape style="position:absolute;left:6954;top:3224;width:2;height:247" coordorigin="6954,3224" coordsize="0,247" path="m6954,3470l6954,3224e" filled="f" stroked="t" strokeweight=".468293pt" strokecolor="#343434">
                <v:path arrowok="t"/>
              </v:shape>
            </v:group>
            <v:group style="position:absolute;left:6940;top:3655;width:1358;height:2" coordorigin="6940,3655" coordsize="1358,2">
              <v:shape style="position:absolute;left:6940;top:3655;width:1358;height:2" coordorigin="6940,3655" coordsize="1358,0" path="m6940,3655l8298,3655e" filled="f" stroked="t" strokeweight=".234146pt" strokecolor="#4B4B4B">
                <v:path arrowok="t"/>
              </v:shape>
            </v:group>
            <v:group style="position:absolute;left:3887;top:3650;width:3077;height:2" coordorigin="3887,3650" coordsize="3077,2">
              <v:shape style="position:absolute;left:3887;top:3650;width:3077;height:2" coordorigin="3887,3650" coordsize="3077,0" path="m3887,3650l6964,3650e" filled="f" stroked="t" strokeweight=".702439pt" strokecolor="#606060">
                <v:path arrowok="t"/>
              </v:shape>
            </v:group>
            <v:group style="position:absolute;left:6954;top:3413;width:2;height:559" coordorigin="6954,3413" coordsize="2,559">
              <v:shape style="position:absolute;left:6954;top:3413;width:2;height:559" coordorigin="6954,3413" coordsize="0,559" path="m6954,3973l6954,3413e" filled="f" stroked="t" strokeweight=".702439pt" strokecolor="#4F4F4F">
                <v:path arrowok="t"/>
              </v:shape>
            </v:group>
            <v:group style="position:absolute;left:8298;top:3655;width:2576;height:2" coordorigin="8298,3655" coordsize="2576,2">
              <v:shape style="position:absolute;left:8298;top:3655;width:2576;height:2" coordorigin="8298,3655" coordsize="2576,0" path="m8298,3655l10874,3655e" filled="f" stroked="t" strokeweight=".234146pt" strokecolor="#000000">
                <v:path arrowok="t"/>
              </v:shape>
            </v:group>
            <v:group style="position:absolute;left:10874;top:3655;width:684;height:2" coordorigin="10874,3655" coordsize="684,2">
              <v:shape style="position:absolute;left:10874;top:3655;width:684;height:2" coordorigin="10874,3655" coordsize="684,0" path="m10874,3655l11557,3655e" filled="f" stroked="t" strokeweight=".234146pt" strokecolor="#606060">
                <v:path arrowok="t"/>
              </v:shape>
            </v:group>
            <v:group style="position:absolute;left:11560;top:1531;width:2;height:7030" coordorigin="11560,1531" coordsize="2,7030">
              <v:shape style="position:absolute;left:11560;top:1531;width:2;height:7030" coordorigin="11560,1531" coordsize="0,7030" path="m11560,8561l11560,1531e" filled="f" stroked="t" strokeweight=".702439pt" strokecolor="#575757">
                <v:path arrowok="t"/>
              </v:shape>
            </v:group>
            <v:group style="position:absolute;left:407;top:3961;width:3451;height:2" coordorigin="407,3961" coordsize="3451,2">
              <v:shape style="position:absolute;left:407;top:3961;width:3451;height:2" coordorigin="407,3961" coordsize="3451,0" path="m407,3961l3859,3961e" filled="f" stroked="t" strokeweight=".702439pt" strokecolor="#6B6B6B">
                <v:path arrowok="t"/>
              </v:shape>
            </v:group>
            <v:group style="position:absolute;left:3826;top:3219;width:2;height:223" coordorigin="3826,3219" coordsize="2,223">
              <v:shape style="position:absolute;left:3826;top:3219;width:2;height:223" coordorigin="3826,3219" coordsize="0,223" path="m3826,3442l3826,3219e" filled="f" stroked="t" strokeweight=".234146pt" strokecolor="#6B6B6B">
                <v:path arrowok="t"/>
              </v:shape>
            </v:group>
            <v:group style="position:absolute;left:3826;top:3442;width:2;height:213" coordorigin="3826,3442" coordsize="2,213">
              <v:shape style="position:absolute;left:3826;top:3442;width:2;height:213" coordorigin="3826,3442" coordsize="0,213" path="m3826,3655l3826,3442e" filled="f" stroked="t" strokeweight=".234146pt" strokecolor="#000000">
                <v:path arrowok="t"/>
              </v:shape>
            </v:group>
            <v:group style="position:absolute;left:3826;top:3655;width:2;height:303" coordorigin="3826,3655" coordsize="2,303">
              <v:shape style="position:absolute;left:3826;top:3655;width:2;height:303" coordorigin="3826,3655" coordsize="0,303" path="m3826,3958l3826,3655e" filled="f" stroked="t" strokeweight=".234146pt" strokecolor="#6B6B6B">
                <v:path arrowok="t"/>
              </v:shape>
            </v:group>
            <v:group style="position:absolute;left:3596;top:3961;width:431;height:2" coordorigin="3596,3961" coordsize="431,2">
              <v:shape style="position:absolute;left:3596;top:3961;width:431;height:2" coordorigin="3596,3961" coordsize="431,0" path="m3596,3961l4027,3961e" filled="f" stroked="t" strokeweight=".936585pt" strokecolor="#575757">
                <v:path arrowok="t"/>
              </v:shape>
            </v:group>
            <v:group style="position:absolute;left:3971;top:3958;width:3091;height:2" coordorigin="3971,3958" coordsize="3091,2">
              <v:shape style="position:absolute;left:3971;top:3958;width:3091;height:2" coordorigin="3971,3958" coordsize="3091,0" path="m3971,3958l7062,3958e" filled="f" stroked="t" strokeweight=".936585pt" strokecolor="#444444">
                <v:path arrowok="t"/>
              </v:shape>
            </v:group>
            <v:group style="position:absolute;left:6912;top:3963;width:3400;height:2" coordorigin="6912,3963" coordsize="3400,2">
              <v:shape style="position:absolute;left:6912;top:3963;width:3400;height:2" coordorigin="6912,3963" coordsize="3400,0" path="m6912,3963l10312,3963e" filled="f" stroked="t" strokeweight=".702439pt" strokecolor="#575757">
                <v:path arrowok="t"/>
              </v:shape>
            </v:group>
            <v:group style="position:absolute;left:10256;top:3963;width:183;height:2" coordorigin="10256,3963" coordsize="183,2">
              <v:shape style="position:absolute;left:10256;top:3963;width:183;height:2" coordorigin="10256,3963" coordsize="183,0" path="m10256,3963l10438,3963e" filled="f" stroked="t" strokeweight=".468293pt" strokecolor="#3B3B3B">
                <v:path arrowok="t"/>
              </v:shape>
            </v:group>
            <v:group style="position:absolute;left:10382;top:3963;width:1175;height:2" coordorigin="10382,3963" coordsize="1175,2">
              <v:shape style="position:absolute;left:10382;top:3963;width:1175;height:2" coordorigin="10382,3963" coordsize="1175,0" path="m10382,3963l11557,3963e" filled="f" stroked="t" strokeweight=".702439pt" strokecolor="#5B5B5B">
                <v:path arrowok="t"/>
              </v:shape>
            </v:group>
            <v:group style="position:absolute;left:412;top:4238;width:3442;height:2" coordorigin="412,4238" coordsize="3442,2">
              <v:shape style="position:absolute;left:412;top:4238;width:3442;height:2" coordorigin="412,4238" coordsize="3442,0" path="m412,4238l3854,4238e" filled="f" stroked="t" strokeweight=".702439pt" strokecolor="#6B6B6B">
                <v:path arrowok="t"/>
              </v:shape>
            </v:group>
            <v:group style="position:absolute;left:426;top:1602;width:2;height:14364" coordorigin="426,1602" coordsize="2,14364">
              <v:shape style="position:absolute;left:426;top:1602;width:2;height:14364" coordorigin="426,1602" coordsize="0,14364" path="m426,15966l426,1602e" filled="f" stroked="t" strokeweight=".702439pt" strokecolor="#575757">
                <v:path arrowok="t"/>
              </v:shape>
            </v:group>
            <v:group style="position:absolute;left:2416;top:3949;width:2;height:332" coordorigin="2416,3949" coordsize="2,332">
              <v:shape style="position:absolute;left:2416;top:3949;width:2;height:332" coordorigin="2416,3949" coordsize="0,332" path="m2416,4281l2416,3949e" filled="f" stroked="t" strokeweight=".468293pt" strokecolor="#4B4B4B">
                <v:path arrowok="t"/>
              </v:shape>
            </v:group>
            <v:group style="position:absolute;left:3798;top:4238;width:229;height:2" coordorigin="3798,4238" coordsize="229,2">
              <v:shape style="position:absolute;left:3798;top:4238;width:229;height:2" coordorigin="3798,4238" coordsize="229,0" path="m3798,4238l4027,4238e" filled="f" stroked="t" strokeweight=".468293pt" strokecolor="#545454">
                <v:path arrowok="t"/>
              </v:shape>
            </v:group>
            <v:group style="position:absolute;left:3971;top:4238;width:7591;height:2" coordorigin="3971,4238" coordsize="7591,2">
              <v:shape style="position:absolute;left:3971;top:4238;width:7591;height:2" coordorigin="3971,4238" coordsize="7591,0" path="m3971,4238l11562,4238e" filled="f" stroked="t" strokeweight=".702439pt" strokecolor="#5B5B5B">
                <v:path arrowok="t"/>
              </v:shape>
            </v:group>
            <v:group style="position:absolute;left:10256;top:4238;width:183;height:2" coordorigin="10256,4238" coordsize="183,2">
              <v:shape style="position:absolute;left:10256;top:4238;width:183;height:2" coordorigin="10256,4238" coordsize="183,0" path="m10256,4238l10438,4238e" filled="f" stroked="t" strokeweight=".468293pt" strokecolor="#3B3B3B">
                <v:path arrowok="t"/>
              </v:shape>
            </v:group>
            <v:group style="position:absolute;left:2407;top:4480;width:9155;height:2" coordorigin="2407,4480" coordsize="9155,2">
              <v:shape style="position:absolute;left:2407;top:4480;width:9155;height:2" coordorigin="2407,4480" coordsize="9155,0" path="m2407,4480l11562,4480e" filled="f" stroked="t" strokeweight=".702439pt" strokecolor="#4F4F4F">
                <v:path arrowok="t"/>
              </v:shape>
            </v:group>
            <v:group style="position:absolute;left:2414;top:4210;width:2;height:1503" coordorigin="2414,4210" coordsize="2,1503">
              <v:shape style="position:absolute;left:2414;top:4210;width:2;height:1503" coordorigin="2414,4210" coordsize="0,1503" path="m2414,5712l2414,4210e" filled="f" stroked="t" strokeweight=".702439pt" strokecolor="#545454">
                <v:path arrowok="t"/>
              </v:shape>
            </v:group>
            <v:group style="position:absolute;left:4933;top:4466;width:2;height:2166" coordorigin="4933,4466" coordsize="2,2166">
              <v:shape style="position:absolute;left:4933;top:4466;width:2;height:2166" coordorigin="4933,4466" coordsize="0,2166" path="m4933,6632l4933,4466e" filled="f" stroked="t" strokeweight=".702439pt" strokecolor="#5B5B5B">
                <v:path arrowok="t"/>
              </v:shape>
            </v:group>
            <v:group style="position:absolute;left:7713;top:4485;width:2;height:484" coordorigin="7713,4485" coordsize="2,484">
              <v:shape style="position:absolute;left:7713;top:4485;width:2;height:484" coordorigin="7713,4485" coordsize="0,484" path="m7713,4968l7713,4485e" filled="f" stroked="t" strokeweight=".234146pt" strokecolor="#545454">
                <v:path arrowok="t"/>
              </v:shape>
            </v:group>
            <v:group style="position:absolute;left:4926;top:4956;width:6640;height:2" coordorigin="4926,4956" coordsize="6640,2">
              <v:shape style="position:absolute;left:4926;top:4956;width:6640;height:2" coordorigin="4926,4956" coordsize="6640,0" path="m4926,4956l11567,4956e" filled="f" stroked="t" strokeweight=".936585pt" strokecolor="#4F4F4F">
                <v:path arrowok="t"/>
              </v:shape>
            </v:group>
            <v:group style="position:absolute;left:11557;top:4688;width:2;height:308" coordorigin="11557,4688" coordsize="2,308">
              <v:shape style="position:absolute;left:11557;top:4688;width:2;height:308" coordorigin="11557,4688" coordsize="0,308" path="m11557,4996l11557,4688e" filled="f" stroked="t" strokeweight=".468293pt" strokecolor="#444444">
                <v:path arrowok="t"/>
              </v:shape>
            </v:group>
            <v:group style="position:absolute;left:4922;top:5198;width:6645;height:2" coordorigin="4922,5198" coordsize="6645,2">
              <v:shape style="position:absolute;left:4922;top:5198;width:6645;height:2" coordorigin="4922,5198" coordsize="6645,0" path="m4922,5198l11567,5198e" filled="f" stroked="t" strokeweight=".702439pt" strokecolor="#4F4F4F">
                <v:path arrowok="t"/>
              </v:shape>
            </v:group>
            <v:group style="position:absolute;left:4926;top:5435;width:6640;height:2" coordorigin="4926,5435" coordsize="6640,2">
              <v:shape style="position:absolute;left:4926;top:5435;width:6640;height:2" coordorigin="4926,5435" coordsize="6640,0" path="m4926,5435l11567,5435e" filled="f" stroked="t" strokeweight=".702439pt" strokecolor="#4F4F4F">
                <v:path arrowok="t"/>
              </v:shape>
            </v:group>
            <v:group style="position:absolute;left:2412;top:5677;width:9155;height:2" coordorigin="2412,5677" coordsize="9155,2">
              <v:shape style="position:absolute;left:2412;top:5677;width:9155;height:2" coordorigin="2412,5677" coordsize="9155,0" path="m2412,5677l11567,5677e" filled="f" stroked="t" strokeweight=".702439pt" strokecolor="#4F4F4F">
                <v:path arrowok="t"/>
              </v:shape>
            </v:group>
            <v:group style="position:absolute;left:412;top:5914;width:10242;height:2" coordorigin="412,5914" coordsize="10242,2">
              <v:shape style="position:absolute;left:412;top:5914;width:10242;height:2" coordorigin="412,5914" coordsize="10242,0" path="m412,5914l10654,5914e" filled="f" stroked="t" strokeweight=".702439pt" strokecolor="#545454">
                <v:path arrowok="t"/>
              </v:shape>
            </v:group>
            <v:group style="position:absolute;left:2416;top:5655;width:2;height:284" coordorigin="2416,5655" coordsize="2,284">
              <v:shape style="position:absolute;left:2416;top:5655;width:2;height:284" coordorigin="2416,5655" coordsize="0,284" path="m2416,5940l2416,5655e" filled="f" stroked="t" strokeweight=".702439pt" strokecolor="#484848">
                <v:path arrowok="t"/>
              </v:shape>
            </v:group>
            <v:group style="position:absolute;left:10597;top:5914;width:304;height:2" coordorigin="10597,5914" coordsize="304,2">
              <v:shape style="position:absolute;left:10597;top:5914;width:304;height:2" coordorigin="10597,5914" coordsize="304,0" path="m10597,5914l10902,5914e" filled="f" stroked="t" strokeweight=".468293pt" strokecolor="#383838">
                <v:path arrowok="t"/>
              </v:shape>
            </v:group>
            <v:group style="position:absolute;left:10789;top:5911;width:777;height:2" coordorigin="10789,5911" coordsize="777,2">
              <v:shape style="position:absolute;left:10789;top:5911;width:777;height:2" coordorigin="10789,5911" coordsize="777,0" path="m10789,5911l11567,5911e" filled="f" stroked="t" strokeweight=".702439pt" strokecolor="#545454">
                <v:path arrowok="t"/>
              </v:shape>
            </v:group>
            <v:group style="position:absolute;left:2416;top:5869;width:2;height:346" coordorigin="2416,5869" coordsize="2,346">
              <v:shape style="position:absolute;left:2416;top:5869;width:2;height:346" coordorigin="2416,5869" coordsize="0,346" path="m2416,6215l2416,5869e" filled="f" stroked="t" strokeweight=".936585pt" strokecolor="#5B5B5B">
                <v:path arrowok="t"/>
              </v:shape>
            </v:group>
            <v:group style="position:absolute;left:7713;top:5897;width:2;height:289" coordorigin="7713,5897" coordsize="2,289">
              <v:shape style="position:absolute;left:7713;top:5897;width:2;height:289" coordorigin="7713,5897" coordsize="0,289" path="m7713,6186l7713,5897e" filled="f" stroked="t" strokeweight=".234146pt" strokecolor="#4B4B4B">
                <v:path arrowok="t"/>
              </v:shape>
            </v:group>
            <v:group style="position:absolute;left:2416;top:6158;width:2;height:242" coordorigin="2416,6158" coordsize="2,242">
              <v:shape style="position:absolute;left:2416;top:6158;width:2;height:242" coordorigin="2416,6158" coordsize="0,242" path="m2416,6400l2416,6158e" filled="f" stroked="t" strokeweight=".468293pt" strokecolor="#343434">
                <v:path arrowok="t"/>
              </v:shape>
            </v:group>
            <v:group style="position:absolute;left:2407;top:6383;width:9164;height:2" coordorigin="2407,6383" coordsize="9164,2">
              <v:shape style="position:absolute;left:2407;top:6383;width:9164;height:2" coordorigin="2407,6383" coordsize="9164,0" path="m2407,6383l11572,6383e" filled="f" stroked="t" strokeweight=".702439pt" strokecolor="#4F4F4F">
                <v:path arrowok="t"/>
              </v:shape>
            </v:group>
            <v:group style="position:absolute;left:7713;top:6186;width:2;height:194" coordorigin="7713,6186" coordsize="2,194">
              <v:shape style="position:absolute;left:7713;top:6186;width:2;height:194" coordorigin="7713,6186" coordsize="0,194" path="m7713,6381l7713,6186e" filled="f" stroked="t" strokeweight=".234146pt" strokecolor="#2F2F2F">
                <v:path arrowok="t"/>
              </v:shape>
            </v:group>
            <v:group style="position:absolute;left:2416;top:6343;width:2;height:289" coordorigin="2416,6343" coordsize="2,289">
              <v:shape style="position:absolute;left:2416;top:6343;width:2;height:289" coordorigin="2416,6343" coordsize="0,289" path="m2416,6632l2416,6343e" filled="f" stroked="t" strokeweight=".936585pt" strokecolor="#606060">
                <v:path arrowok="t"/>
              </v:shape>
            </v:group>
            <v:group style="position:absolute;left:2412;top:6622;width:2243;height:2" coordorigin="2412,6622" coordsize="2243,2">
              <v:shape style="position:absolute;left:2412;top:6622;width:2243;height:2" coordorigin="2412,6622" coordsize="2243,0" path="m2412,6622l4655,6622e" filled="f" stroked="t" strokeweight=".468293pt" strokecolor="#4B4B4B">
                <v:path arrowok="t"/>
              </v:shape>
            </v:group>
            <v:group style="position:absolute;left:4299;top:6620;width:7268;height:2" coordorigin="4299,6620" coordsize="7268,2">
              <v:shape style="position:absolute;left:4299;top:6620;width:7268;height:2" coordorigin="4299,6620" coordsize="7268,0" path="m4299,6620l11567,6620e" filled="f" stroked="t" strokeweight=".702439pt" strokecolor="#545454">
                <v:path arrowok="t"/>
              </v:shape>
            </v:group>
            <v:group style="position:absolute;left:7713;top:6367;width:2;height:247" coordorigin="7713,6367" coordsize="2,247">
              <v:shape style="position:absolute;left:7713;top:6367;width:2;height:247" coordorigin="7713,6367" coordsize="0,247" path="m7713,6613l7713,6367e" filled="f" stroked="t" strokeweight=".234146pt" strokecolor="#575757">
                <v:path arrowok="t"/>
              </v:shape>
            </v:group>
            <v:group style="position:absolute;left:2416;top:6357;width:2;height:664" coordorigin="2416,6357" coordsize="2,664">
              <v:shape style="position:absolute;left:2416;top:6357;width:2;height:664" coordorigin="2416,6357" coordsize="0,664" path="m2416,7021l2416,6357e" filled="f" stroked="t" strokeweight=".702439pt" strokecolor="#575757">
                <v:path arrowok="t"/>
              </v:shape>
            </v:group>
            <v:group style="position:absolute;left:412;top:6862;width:11159;height:2" coordorigin="412,6862" coordsize="11159,2">
              <v:shape style="position:absolute;left:412;top:6862;width:11159;height:2" coordorigin="412,6862" coordsize="11159,0" path="m412,6862l11572,6862e" filled="f" stroked="t" strokeweight=".702439pt" strokecolor="#545454">
                <v:path arrowok="t"/>
              </v:shape>
            </v:group>
            <v:group style="position:absolute;left:2419;top:6817;width:2;height:768" coordorigin="2419,6817" coordsize="2,768">
              <v:shape style="position:absolute;left:2419;top:6817;width:2;height:768" coordorigin="2419,6817" coordsize="0,768" path="m2419,7585l2419,6817e" filled="f" stroked="t" strokeweight=".702439pt" strokecolor="#545454">
                <v:path arrowok="t"/>
              </v:shape>
            </v:group>
            <v:group style="position:absolute;left:11562;top:6305;width:2;height:839" coordorigin="11562,6305" coordsize="2,839">
              <v:shape style="position:absolute;left:11562;top:6305;width:2;height:839" coordorigin="11562,6305" coordsize="0,839" path="m11562,7144l11562,6305e" filled="f" stroked="t" strokeweight=".702439pt" strokecolor="#575757">
                <v:path arrowok="t"/>
              </v:shape>
            </v:group>
            <v:group style="position:absolute;left:417;top:7326;width:8687;height:2" coordorigin="417,7326" coordsize="8687,2">
              <v:shape style="position:absolute;left:417;top:7326;width:8687;height:2" coordorigin="417,7326" coordsize="8687,0" path="m417,7326l9104,7326e" filled="f" stroked="t" strokeweight=".702439pt" strokecolor="#545454">
                <v:path arrowok="t"/>
              </v:shape>
            </v:group>
            <v:group style="position:absolute;left:9047;top:7326;width:356;height:2" coordorigin="9047,7326" coordsize="356,2">
              <v:shape style="position:absolute;left:9047;top:7326;width:356;height:2" coordorigin="9047,7326" coordsize="356,0" path="m9047,7326l9403,7326e" filled="f" stroked="t" strokeweight=".702439pt" strokecolor="#3B3B3B">
                <v:path arrowok="t"/>
              </v:shape>
            </v:group>
            <v:group style="position:absolute;left:9347;top:7326;width:2229;height:2" coordorigin="9347,7326" coordsize="2229,2">
              <v:shape style="position:absolute;left:9347;top:7326;width:2229;height:2" coordorigin="9347,7326" coordsize="2229,0" path="m9347,7326l11576,7326e" filled="f" stroked="t" strokeweight=".936585pt" strokecolor="#545454">
                <v:path arrowok="t"/>
              </v:shape>
            </v:group>
            <v:group style="position:absolute;left:4940;top:7319;width:2;height:265" coordorigin="4940,7319" coordsize="2,265">
              <v:shape style="position:absolute;left:4940;top:7319;width:2;height:265" coordorigin="4940,7319" coordsize="0,265" path="m4940,7585l4940,7319e" filled="f" stroked="t" strokeweight=".936585pt" strokecolor="#676767">
                <v:path arrowok="t"/>
              </v:shape>
            </v:group>
            <v:group style="position:absolute;left:4926;top:7568;width:6645;height:2" coordorigin="4926,7568" coordsize="6645,2">
              <v:shape style="position:absolute;left:4926;top:7568;width:6645;height:2" coordorigin="4926,7568" coordsize="6645,0" path="m4926,7568l11572,7568e" filled="f" stroked="t" strokeweight=".702439pt" strokecolor="#4F4F4F">
                <v:path arrowok="t"/>
              </v:shape>
            </v:group>
            <v:group style="position:absolute;left:2421;top:7528;width:2;height:294" coordorigin="2421,7528" coordsize="2,294">
              <v:shape style="position:absolute;left:2421;top:7528;width:2;height:294" coordorigin="2421,7528" coordsize="0,294" path="m2421,7822l2421,7528e" filled="f" stroked="t" strokeweight=".468293pt" strokecolor="#484848">
                <v:path arrowok="t"/>
              </v:shape>
            </v:group>
            <v:group style="position:absolute;left:4940;top:7528;width:2;height:294" coordorigin="4940,7528" coordsize="2,294">
              <v:shape style="position:absolute;left:4940;top:7528;width:2;height:294" coordorigin="4940,7528" coordsize="0,294" path="m4940,7822l4940,7528e" filled="f" stroked="t" strokeweight=".468293pt" strokecolor="#4F4F4F">
                <v:path arrowok="t"/>
              </v:shape>
            </v:group>
            <v:group style="position:absolute;left:4931;top:7805;width:5507;height:2" coordorigin="4931,7805" coordsize="5507,2">
              <v:shape style="position:absolute;left:4931;top:7805;width:5507;height:2" coordorigin="4931,7805" coordsize="5507,0" path="m4931,7805l10438,7805e" filled="f" stroked="t" strokeweight=".702439pt" strokecolor="#4F4F4F">
                <v:path arrowok="t"/>
              </v:shape>
            </v:group>
            <v:group style="position:absolute;left:10382;top:7805;width:272;height:2" coordorigin="10382,7805" coordsize="272,2">
              <v:shape style="position:absolute;left:10382;top:7805;width:272;height:2" coordorigin="10382,7805" coordsize="272,0" path="m10382,7805l10654,7805e" filled="f" stroked="t" strokeweight=".702439pt" strokecolor="#3B3B3B">
                <v:path arrowok="t"/>
              </v:shape>
            </v:group>
            <v:group style="position:absolute;left:10523;top:7805;width:1054;height:2" coordorigin="10523,7805" coordsize="1054,2">
              <v:shape style="position:absolute;left:10523;top:7805;width:1054;height:2" coordorigin="10523,7805" coordsize="1054,0" path="m10523,7805l11576,7805e" filled="f" stroked="t" strokeweight=".936585pt" strokecolor="#575757">
                <v:path arrowok="t"/>
              </v:shape>
            </v:group>
            <v:group style="position:absolute;left:2423;top:7765;width:2;height:3290" coordorigin="2423,7765" coordsize="2,3290">
              <v:shape style="position:absolute;left:2423;top:7765;width:2;height:3290" coordorigin="2423,7765" coordsize="0,3290" path="m2423,11055l2423,7765e" filled="f" stroked="t" strokeweight=".702439pt" strokecolor="#575757">
                <v:path arrowok="t"/>
              </v:shape>
            </v:group>
            <v:group style="position:absolute;left:4940;top:7765;width:2;height:289" coordorigin="4940,7765" coordsize="2,289">
              <v:shape style="position:absolute;left:4940;top:7765;width:2;height:289" coordorigin="4940,7765" coordsize="0,289" path="m4940,8054l4940,7765e" filled="f" stroked="t" strokeweight=".936585pt" strokecolor="#606060">
                <v:path arrowok="t"/>
              </v:shape>
            </v:group>
            <v:group style="position:absolute;left:421;top:8042;width:11150;height:2" coordorigin="421,8042" coordsize="11150,2">
              <v:shape style="position:absolute;left:421;top:8042;width:11150;height:2" coordorigin="421,8042" coordsize="11150,0" path="m421,8042l11572,8042e" filled="f" stroked="t" strokeweight=".702439pt" strokecolor="#575757">
                <v:path arrowok="t"/>
              </v:shape>
            </v:group>
            <v:group style="position:absolute;left:10382;top:8042;width:272;height:2" coordorigin="10382,8042" coordsize="272,2">
              <v:shape style="position:absolute;left:10382;top:8042;width:272;height:2" coordorigin="10382,8042" coordsize="272,0" path="m10382,8042l10654,8042e" filled="f" stroked="t" strokeweight=".702439pt" strokecolor="#3F3F3F">
                <v:path arrowok="t"/>
              </v:shape>
            </v:group>
            <v:group style="position:absolute;left:417;top:8848;width:11159;height:2" coordorigin="417,8848" coordsize="11159,2">
              <v:shape style="position:absolute;left:417;top:8848;width:11159;height:2" coordorigin="417,8848" coordsize="11159,0" path="m417,8848l11576,8848e" filled="f" stroked="t" strokeweight=".702439pt" strokecolor="#545454">
                <v:path arrowok="t"/>
              </v:shape>
            </v:group>
            <v:group style="position:absolute;left:11572;top:8803;width:2;height:322" coordorigin="11572,8803" coordsize="2,322">
              <v:shape style="position:absolute;left:11572;top:8803;width:2;height:322" coordorigin="11572,8803" coordsize="0,322" path="m11572,9125l11572,8803e" filled="f" stroked="t" strokeweight=".468293pt" strokecolor="#575757">
                <v:path arrowok="t"/>
              </v:shape>
            </v:group>
            <v:group style="position:absolute;left:11574;top:4527;width:2;height:7201" coordorigin="11574,4527" coordsize="2,7201">
              <v:shape style="position:absolute;left:11574;top:4527;width:2;height:7201" coordorigin="11574,4527" coordsize="0,7201" path="m11574,11728l11574,4527e" filled="f" stroked="t" strokeweight=".468293pt" strokecolor="#575757">
                <v:path arrowok="t"/>
              </v:shape>
            </v:group>
            <v:group style="position:absolute;left:421;top:9787;width:10017;height:2" coordorigin="421,9787" coordsize="10017,2">
              <v:shape style="position:absolute;left:421;top:9787;width:10017;height:2" coordorigin="421,9787" coordsize="10017,0" path="m421,9787l10438,9787e" filled="f" stroked="t" strokeweight=".702439pt" strokecolor="#545454">
                <v:path arrowok="t"/>
              </v:shape>
            </v:group>
            <v:group style="position:absolute;left:10382;top:9787;width:272;height:2" coordorigin="10382,9787" coordsize="272,2">
              <v:shape style="position:absolute;left:10382;top:9787;width:272;height:2" coordorigin="10382,9787" coordsize="272,0" path="m10382,9787l10654,9787e" filled="f" stroked="t" strokeweight=".702439pt" strokecolor="#3B3B3B">
                <v:path arrowok="t"/>
              </v:shape>
            </v:group>
            <v:group style="position:absolute;left:10597;top:9784;width:983;height:2" coordorigin="10597,9784" coordsize="983,2">
              <v:shape style="position:absolute;left:10597;top:9784;width:983;height:2" coordorigin="10597,9784" coordsize="983,0" path="m10597,9784l11581,9784e" filled="f" stroked="t" strokeweight=".702439pt" strokecolor="#4F4F4F">
                <v:path arrowok="t"/>
              </v:shape>
            </v:group>
            <v:group style="position:absolute;left:426;top:10029;width:1709;height:2" coordorigin="426,10029" coordsize="1709,2">
              <v:shape style="position:absolute;left:426;top:10029;width:1709;height:2" coordorigin="426,10029" coordsize="1709,0" path="m426,10029l2135,10029e" filled="f" stroked="t" strokeweight=".702439pt" strokecolor="#676767">
                <v:path arrowok="t"/>
              </v:shape>
            </v:group>
            <v:group style="position:absolute;left:2079;top:10029;width:4702;height:2" coordorigin="2079,10029" coordsize="4702,2">
              <v:shape style="position:absolute;left:2079;top:10029;width:4702;height:2" coordorigin="2079,10029" coordsize="4702,0" path="m2079,10029l6781,10029e" filled="f" stroked="t" strokeweight=".702439pt" strokecolor="#4F4F4F">
                <v:path arrowok="t"/>
              </v:shape>
            </v:group>
            <v:group style="position:absolute;left:6725;top:10026;width:248;height:2" coordorigin="6725,10026" coordsize="248,2">
              <v:shape style="position:absolute;left:6725;top:10026;width:248;height:2" coordorigin="6725,10026" coordsize="248,0" path="m6725,10026l6973,10026e" filled="f" stroked="t" strokeweight=".468293pt" strokecolor="#343434">
                <v:path arrowok="t"/>
              </v:shape>
            </v:group>
            <v:group style="position:absolute;left:6917;top:10024;width:4664;height:2" coordorigin="6917,10024" coordsize="4664,2">
              <v:shape style="position:absolute;left:6917;top:10024;width:4664;height:2" coordorigin="6917,10024" coordsize="4664,0" path="m6917,10024l11581,10024e" filled="f" stroked="t" strokeweight=".702439pt" strokecolor="#4F4F4F">
                <v:path arrowok="t"/>
              </v:shape>
            </v:group>
            <v:group style="position:absolute;left:421;top:10266;width:3498;height:2" coordorigin="421,10266" coordsize="3498,2">
              <v:shape style="position:absolute;left:421;top:10266;width:3498;height:2" coordorigin="421,10266" coordsize="3498,0" path="m421,10266l3920,10266e" filled="f" stroked="t" strokeweight=".702439pt" strokecolor="#5B5B5B">
                <v:path arrowok="t"/>
              </v:shape>
            </v:group>
            <v:group style="position:absolute;left:3798;top:10266;width:229;height:2" coordorigin="3798,10266" coordsize="229,2">
              <v:shape style="position:absolute;left:3798;top:10266;width:229;height:2" coordorigin="3798,10266" coordsize="229,0" path="m3798,10266l4027,10266e" filled="f" stroked="t" strokeweight=".702439pt" strokecolor="#3B3B3B">
                <v:path arrowok="t"/>
              </v:shape>
            </v:group>
            <v:group style="position:absolute;left:3971;top:10266;width:7610;height:2" coordorigin="3971,10266" coordsize="7610,2">
              <v:shape style="position:absolute;left:3971;top:10266;width:7610;height:2" coordorigin="3971,10266" coordsize="7610,0" path="m3971,10266l11581,10266e" filled="f" stroked="t" strokeweight=".702439pt" strokecolor="#4F4F4F">
                <v:path arrowok="t"/>
              </v:shape>
            </v:group>
            <v:group style="position:absolute;left:768;top:10744;width:2159;height:2" coordorigin="768,10744" coordsize="2159,2">
              <v:shape style="position:absolute;left:768;top:10744;width:2159;height:2" coordorigin="768,10744" coordsize="2159,0" path="m768,10744l2927,10744e" filled="f" stroked="t" strokeweight=".702439pt" strokecolor="#676767">
                <v:path arrowok="t"/>
              </v:shape>
            </v:group>
            <v:group style="position:absolute;left:4290;top:10744;width:997;height:2" coordorigin="4290,10744" coordsize="997,2">
              <v:shape style="position:absolute;left:4290;top:10744;width:997;height:2" coordorigin="4290,10744" coordsize="997,0" path="m4290,10744l5287,10744e" filled="f" stroked="t" strokeweight=".468293pt" strokecolor="#4B4B4B">
                <v:path arrowok="t"/>
              </v:shape>
            </v:group>
            <v:group style="position:absolute;left:9047;top:10740;width:356;height:2" coordorigin="9047,10740" coordsize="356,2">
              <v:shape style="position:absolute;left:9047;top:10740;width:356;height:2" coordorigin="9047,10740" coordsize="356,0" path="m9047,10740l9403,10740e" filled="f" stroked="t" strokeweight=".468293pt" strokecolor="#3B3B3B">
                <v:path arrowok="t"/>
              </v:shape>
            </v:group>
            <v:group style="position:absolute;left:10256;top:10742;width:183;height:2" coordorigin="10256,10742" coordsize="183,2">
              <v:shape style="position:absolute;left:10256;top:10742;width:183;height:2" coordorigin="10256,10742" coordsize="183,0" path="m10256,10742l10438,10742e" filled="f" stroked="t" strokeweight=".468293pt" strokecolor="#3B3B3B">
                <v:path arrowok="t"/>
              </v:shape>
            </v:group>
            <v:group style="position:absolute;left:2384;top:10742;width:9197;height:2" coordorigin="2384,10742" coordsize="9197,2">
              <v:shape style="position:absolute;left:2384;top:10742;width:9197;height:2" coordorigin="2384,10742" coordsize="9197,0" path="m2384,10742l11581,10742e" filled="f" stroked="t" strokeweight=".702439pt" strokecolor="#545454">
                <v:path arrowok="t"/>
              </v:shape>
            </v:group>
            <v:group style="position:absolute;left:412;top:11022;width:1353;height:2" coordorigin="412,11022" coordsize="1353,2">
              <v:shape style="position:absolute;left:412;top:11022;width:1353;height:2" coordorigin="412,11022" coordsize="1353,0" path="m412,11022l1765,11022e" filled="f" stroked="t" strokeweight=".234146pt" strokecolor="#606060">
                <v:path arrowok="t"/>
              </v:shape>
            </v:group>
            <v:group style="position:absolute;left:1737;top:10991;width:309;height:2" coordorigin="1737,10991" coordsize="309,2">
              <v:shape style="position:absolute;left:1737;top:10991;width:309;height:2" coordorigin="1737,10991" coordsize="309,0" path="m1737,10991l2046,10991e" filled="f" stroked="t" strokeweight=".234146pt" strokecolor="#7C7C7C">
                <v:path arrowok="t"/>
              </v:shape>
            </v:group>
            <v:group style="position:absolute;left:2238;top:10991;width:215;height:2" coordorigin="2238,10991" coordsize="215,2">
              <v:shape style="position:absolute;left:2238;top:10991;width:215;height:2" coordorigin="2238,10991" coordsize="215,0" path="m2238,10991l2454,10991e" filled="f" stroked="t" strokeweight=".234146pt" strokecolor="#6B6B6B">
                <v:path arrowok="t"/>
              </v:shape>
            </v:group>
            <v:group style="position:absolute;left:2412;top:11022;width:487;height:2" coordorigin="2412,11022" coordsize="487,2">
              <v:shape style="position:absolute;left:2412;top:11022;width:487;height:2" coordorigin="2412,11022" coordsize="487,0" path="m2412,11022l2899,11022e" filled="f" stroked="t" strokeweight=".234146pt" strokecolor="#575757">
                <v:path arrowok="t"/>
              </v:shape>
            </v:group>
            <v:group style="position:absolute;left:4627;top:11022;width:1086;height:2" coordorigin="4627,11022" coordsize="1086,2">
              <v:shape style="position:absolute;left:4627;top:11022;width:1086;height:2" coordorigin="4627,11022" coordsize="1086,0" path="m4627,11022l5713,11022e" filled="f" stroked="t" strokeweight=".234146pt" strokecolor="#000000">
                <v:path arrowok="t"/>
              </v:shape>
            </v:group>
            <v:group style="position:absolute;left:5713;top:11022;width:2000;height:2" coordorigin="5713,11022" coordsize="2000,2">
              <v:shape style="position:absolute;left:5713;top:11022;width:2000;height:2" coordorigin="5713,11022" coordsize="2000,0" path="m5713,11022l7713,11022e" filled="f" stroked="t" strokeweight=".234146pt" strokecolor="#646464">
                <v:path arrowok="t"/>
              </v:shape>
            </v:group>
            <v:group style="position:absolute;left:7713;top:11022;width:2571;height:2" coordorigin="7713,11022" coordsize="2571,2">
              <v:shape style="position:absolute;left:7713;top:11022;width:2571;height:2" coordorigin="7713,11022" coordsize="2571,0" path="m7713,11022l10284,11022e" filled="f" stroked="t" strokeweight=".234146pt" strokecolor="#000000">
                <v:path arrowok="t"/>
              </v:shape>
            </v:group>
            <v:group style="position:absolute;left:10260;top:10991;width:108;height:2" coordorigin="10260,10991" coordsize="108,2">
              <v:shape style="position:absolute;left:10260;top:10991;width:108;height:2" coordorigin="10260,10991" coordsize="108,0" path="m10260,10991l10368,10991e" filled="f" stroked="t" strokeweight=".234146pt" strokecolor="#8C8C8C">
                <v:path arrowok="t"/>
              </v:shape>
            </v:group>
            <v:group style="position:absolute;left:10410;top:11022;width:1143;height:2" coordorigin="10410,11022" coordsize="1143,2">
              <v:shape style="position:absolute;left:10410;top:11022;width:1143;height:2" coordorigin="10410,11022" coordsize="1143,0" path="m10410,11022l11553,11022e" filled="f" stroked="t" strokeweight=".234146pt" strokecolor="#000000">
                <v:path arrowok="t"/>
              </v:shape>
            </v:group>
            <v:group style="position:absolute;left:421;top:11221;width:5320;height:2" coordorigin="421,11221" coordsize="5320,2">
              <v:shape style="position:absolute;left:421;top:11221;width:5320;height:2" coordorigin="421,11221" coordsize="5320,0" path="m421,11221l5741,11221e" filled="f" stroked="t" strokeweight=".702439pt" strokecolor="#575757">
                <v:path arrowok="t"/>
              </v:shape>
            </v:group>
            <v:group style="position:absolute;left:438;top:10993;width:2;height:4973" coordorigin="438,10993" coordsize="2,4973">
              <v:shape style="position:absolute;left:438;top:10993;width:2;height:4973" coordorigin="438,10993" coordsize="0,4973" path="m438,15966l438,10993e" filled="f" stroked="t" strokeweight=".702439pt" strokecolor="#5B5B5B">
                <v:path arrowok="t"/>
              </v:shape>
            </v:group>
            <v:group style="position:absolute;left:1775;top:10974;width:2;height:1342" coordorigin="1775,10974" coordsize="2,1342">
              <v:shape style="position:absolute;left:1775;top:10974;width:2;height:1342" coordorigin="1775,10974" coordsize="0,1342" path="m1775,12316l1775,10974e" filled="f" stroked="t" strokeweight=".702439pt" strokecolor="#5B5B5B">
                <v:path arrowok="t"/>
              </v:shape>
            </v:group>
            <v:group style="position:absolute;left:2426;top:10993;width:2;height:256" coordorigin="2426,10993" coordsize="2,256">
              <v:shape style="position:absolute;left:2426;top:10993;width:2;height:256" coordorigin="2426,10993" coordsize="0,256" path="m2426,11249l2426,10993e" filled="f" stroked="t" strokeweight=".468293pt" strokecolor="#3F3F3F">
                <v:path arrowok="t"/>
              </v:shape>
            </v:group>
            <v:group style="position:absolute;left:5685;top:11218;width:197;height:2" coordorigin="5685,11218" coordsize="197,2">
              <v:shape style="position:absolute;left:5685;top:11218;width:197;height:2" coordorigin="5685,11218" coordsize="197,0" path="m5685,11218l5882,11218e" filled="f" stroked="t" strokeweight=".468293pt" strokecolor="#343434">
                <v:path arrowok="t"/>
              </v:shape>
            </v:group>
            <v:group style="position:absolute;left:5826;top:11218;width:4613;height:2" coordorigin="5826,11218" coordsize="4613,2">
              <v:shape style="position:absolute;left:5826;top:11218;width:4613;height:2" coordorigin="5826,11218" coordsize="4613,0" path="m5826,11218l10438,11218e" filled="f" stroked="t" strokeweight=".936585pt" strokecolor="#4F4F4F">
                <v:path arrowok="t"/>
              </v:shape>
            </v:group>
            <v:group style="position:absolute;left:7366;top:10993;width:2;height:1564" coordorigin="7366,10993" coordsize="2,1564">
              <v:shape style="position:absolute;left:7366;top:10993;width:2;height:1564" coordorigin="7366,10993" coordsize="0,1564" path="m7366,12558l7366,10993e" filled="f" stroked="t" strokeweight=".702439pt" strokecolor="#545454">
                <v:path arrowok="t"/>
              </v:shape>
            </v:group>
            <v:group style="position:absolute;left:10382;top:11218;width:272;height:2" coordorigin="10382,11218" coordsize="272,2">
              <v:shape style="position:absolute;left:10382;top:11218;width:272;height:2" coordorigin="10382,11218" coordsize="272,0" path="m10382,11218l10654,11218e" filled="f" stroked="t" strokeweight=".468293pt" strokecolor="#3B3B3B">
                <v:path arrowok="t"/>
              </v:shape>
            </v:group>
            <v:group style="position:absolute;left:10597;top:11221;width:983;height:2" coordorigin="10597,11221" coordsize="983,2">
              <v:shape style="position:absolute;left:10597;top:11221;width:983;height:2" coordorigin="10597,11221" coordsize="983,0" path="m10597,11221l11581,11221e" filled="f" stroked="t" strokeweight=".702439pt" strokecolor="#545454">
                <v:path arrowok="t"/>
              </v:shape>
            </v:group>
            <v:group style="position:absolute;left:1124;top:11207;width:2;height:493" coordorigin="1124,11207" coordsize="2,493">
              <v:shape style="position:absolute;left:1124;top:11207;width:2;height:493" coordorigin="1124,11207" coordsize="0,493" path="m1124,11700l1124,11207e" filled="f" stroked="t" strokeweight=".234146pt" strokecolor="#484848">
                <v:path arrowok="t"/>
              </v:shape>
            </v:group>
            <v:group style="position:absolute;left:2428;top:11178;width:2;height:1773" coordorigin="2428,11178" coordsize="2,1773">
              <v:shape style="position:absolute;left:2428;top:11178;width:2;height:1773" coordorigin="2428,11178" coordsize="0,1773" path="m2428,12951l2428,11178e" filled="f" stroked="t" strokeweight=".702439pt" strokecolor="#5B5B5B">
                <v:path arrowok="t"/>
              </v:shape>
            </v:group>
            <v:group style="position:absolute;left:1124;top:11700;width:2;height:1555" coordorigin="1124,11700" coordsize="2,1555">
              <v:shape style="position:absolute;left:1124;top:11700;width:2;height:1555" coordorigin="1124,11700" coordsize="0,1555" path="m1124,13254l1124,11700e" filled="f" stroked="t" strokeweight=".234146pt" strokecolor="#000000">
                <v:path arrowok="t"/>
              </v:shape>
            </v:group>
            <v:group style="position:absolute;left:10256;top:12053;width:94;height:2" coordorigin="10256,12053" coordsize="94,2">
              <v:shape style="position:absolute;left:10256;top:12053;width:94;height:2" coordorigin="10256,12053" coordsize="94,0" path="m10256,12053l10349,12053e" filled="f" stroked="t" strokeweight=".936585pt" strokecolor="#444848">
                <v:path arrowok="t"/>
              </v:shape>
            </v:group>
            <v:group style="position:absolute;left:11576;top:11671;width:2;height:1944" coordorigin="11576,11671" coordsize="2,1944">
              <v:shape style="position:absolute;left:11576;top:11671;width:2;height:1944" coordorigin="11576,11671" coordsize="0,1944" path="m11576,13615l11576,11671e" filled="f" stroked="t" strokeweight=".468293pt" strokecolor="#575757">
                <v:path arrowok="t"/>
              </v:shape>
            </v:group>
            <v:group style="position:absolute;left:1775;top:11998;width:2;height:408" coordorigin="1775,11998" coordsize="2,408">
              <v:shape style="position:absolute;left:1775;top:11998;width:2;height:408" coordorigin="1775,11998" coordsize="0,408" path="m1775,12406l1775,11998e" filled="f" stroked="t" strokeweight=".702439pt" strokecolor="#606060">
                <v:path arrowok="t"/>
              </v:shape>
            </v:group>
            <v:group style="position:absolute;left:1775;top:12349;width:2;height:209" coordorigin="1775,12349" coordsize="2,209">
              <v:shape style="position:absolute;left:1775;top:12349;width:2;height:209" coordorigin="1775,12349" coordsize="0,209" path="m1775,12558l1775,12349e" filled="f" stroked="t" strokeweight=".468293pt" strokecolor="#3B3B3B">
                <v:path arrowok="t"/>
              </v:shape>
            </v:group>
            <v:group style="position:absolute;left:1775;top:12501;width:2;height:450" coordorigin="1775,12501" coordsize="2,450">
              <v:shape style="position:absolute;left:1775;top:12501;width:2;height:450" coordorigin="1775,12501" coordsize="0,450" path="m1775,12951l1775,12501e" filled="f" stroked="t" strokeweight=".702439pt" strokecolor="#646464">
                <v:path arrowok="t"/>
              </v:shape>
            </v:group>
            <v:group style="position:absolute;left:7366;top:12501;width:2;height:209" coordorigin="7366,12501" coordsize="2,209">
              <v:shape style="position:absolute;left:7366;top:12501;width:2;height:209" coordorigin="7366,12501" coordsize="0,209" path="m7366,12709l7366,12501e" filled="f" stroked="t" strokeweight=".468293pt" strokecolor="#3F3F3F">
                <v:path arrowok="t"/>
              </v:shape>
            </v:group>
            <v:group style="position:absolute;left:7369;top:12643;width:2;height:635" coordorigin="7369,12643" coordsize="2,635">
              <v:shape style="position:absolute;left:7369;top:12643;width:2;height:635" coordorigin="7369,12643" coordsize="0,635" path="m7369,13278l7369,12643e" filled="f" stroked="t" strokeweight=".702439pt" strokecolor="#575757">
                <v:path arrowok="t"/>
              </v:shape>
            </v:group>
            <v:group style="position:absolute;left:436;top:12894;width:2;height:204" coordorigin="436,12894" coordsize="2,204">
              <v:shape style="position:absolute;left:436;top:12894;width:2;height:204" coordorigin="436,12894" coordsize="0,204" path="m436,13098l436,12894e" filled="f" stroked="t" strokeweight=".468293pt" strokecolor="#3B3B3B">
                <v:path arrowok="t"/>
              </v:shape>
            </v:group>
            <v:group style="position:absolute;left:1775;top:12894;width:2;height:204" coordorigin="1775,12894" coordsize="2,204">
              <v:shape style="position:absolute;left:1775;top:12894;width:2;height:204" coordorigin="1775,12894" coordsize="0,204" path="m1775,13098l1775,12894e" filled="f" stroked="t" strokeweight=".702439pt" strokecolor="#3F3F3F">
                <v:path arrowok="t"/>
              </v:shape>
            </v:group>
            <v:group style="position:absolute;left:2430;top:12894;width:2;height:204" coordorigin="2430,12894" coordsize="2,204">
              <v:shape style="position:absolute;left:2430;top:12894;width:2;height:204" coordorigin="2430,12894" coordsize="0,204" path="m2430,13098l2430,12894e" filled="f" stroked="t" strokeweight=".468293pt" strokecolor="#343434">
                <v:path arrowok="t"/>
              </v:shape>
            </v:group>
            <v:group style="position:absolute;left:646;top:13281;width:318;height:2" coordorigin="646,13281" coordsize="318,2">
              <v:shape style="position:absolute;left:646;top:13281;width:318;height:2" coordorigin="646,13281" coordsize="318,0" path="m646,13281l965,13281e" filled="f" stroked="t" strokeweight=".234146pt" strokecolor="#777777">
                <v:path arrowok="t"/>
              </v:shape>
            </v:group>
            <v:group style="position:absolute;left:1260;top:13281;width:211;height:2" coordorigin="1260,13281" coordsize="211,2">
              <v:shape style="position:absolute;left:1260;top:13281;width:211;height:2" coordorigin="1260,13281" coordsize="211,0" path="m1260,13281l1470,13281e" filled="f" stroked="t" strokeweight=".234146pt" strokecolor="#838383">
                <v:path arrowok="t"/>
              </v:shape>
            </v:group>
            <v:group style="position:absolute;left:1777;top:13041;width:2;height:2920" coordorigin="1777,13041" coordsize="2,2920">
              <v:shape style="position:absolute;left:1777;top:13041;width:2;height:2920" coordorigin="1777,13041" coordsize="0,2920" path="m1777,15961l1777,13041e" filled="f" stroked="t" strokeweight=".702439pt" strokecolor="#575757">
                <v:path arrowok="t"/>
              </v:shape>
            </v:group>
            <v:group style="position:absolute;left:1765;top:13281;width:253;height:2" coordorigin="1765,13281" coordsize="253,2">
              <v:shape style="position:absolute;left:1765;top:13281;width:253;height:2" coordorigin="1765,13281" coordsize="253,0" path="m1765,13281l2018,13281e" filled="f" stroked="t" strokeweight=".234146pt" strokecolor="#707070">
                <v:path arrowok="t"/>
              </v:shape>
            </v:group>
            <v:group style="position:absolute;left:2107;top:13250;width:318;height:2" coordorigin="2107,13250" coordsize="318,2">
              <v:shape style="position:absolute;left:2107;top:13250;width:318;height:2" coordorigin="2107,13250" coordsize="318,0" path="m2107,13250l2426,13250e" filled="f" stroked="t" strokeweight=".234146pt" strokecolor="#6B6B6B">
                <v:path arrowok="t"/>
              </v:shape>
            </v:group>
            <v:group style="position:absolute;left:2430;top:13041;width:2;height:488" coordorigin="2430,13041" coordsize="2,488">
              <v:shape style="position:absolute;left:2430;top:13041;width:2;height:488" coordorigin="2430,13041" coordsize="0,488" path="m2430,13529l2430,13041e" filled="f" stroked="t" strokeweight=".702439pt" strokecolor="#545454">
                <v:path arrowok="t"/>
              </v:shape>
            </v:group>
            <v:group style="position:absolute;left:1124;top:13250;width:2;height:251" coordorigin="1124,13250" coordsize="2,251">
              <v:shape style="position:absolute;left:1124;top:13250;width:2;height:251" coordorigin="1124,13250" coordsize="0,251" path="m1124,13501l1124,13250e" filled="f" stroked="t" strokeweight=".234146pt" strokecolor="#545454">
                <v:path arrowok="t"/>
              </v:shape>
            </v:group>
            <v:group style="position:absolute;left:7371;top:13221;width:2;height:308" coordorigin="7371,13221" coordsize="2,308">
              <v:shape style="position:absolute;left:7371;top:13221;width:2;height:308" coordorigin="7371,13221" coordsize="0,308" path="m7371,13529l7371,13221e" filled="f" stroked="t" strokeweight=".468293pt" strokecolor="#3F3F3F">
                <v:path arrowok="t"/>
              </v:shape>
            </v:group>
            <v:group style="position:absolute;left:10626;top:13235;width:2;height:219" coordorigin="10626,13235" coordsize="2,219">
              <v:shape style="position:absolute;left:10626;top:13235;width:2;height:219" coordorigin="10626,13235" coordsize="0,219" path="m10626,13454l10626,13235e" filled="f" stroked="t" strokeweight="4.682927pt" strokecolor="#383F4F">
                <v:path arrowok="t"/>
              </v:shape>
            </v:group>
            <v:group style="position:absolute;left:10626;top:13548;width:2;height:124" coordorigin="10626,13548" coordsize="2,124">
              <v:shape style="position:absolute;left:10626;top:13548;width:2;height:124" coordorigin="10626,13548" coordsize="0,124" path="m10626,13672l10626,13548e" filled="f" stroked="t" strokeweight="4.682927pt" strokecolor="#383F4F">
                <v:path arrowok="t"/>
              </v:shape>
            </v:group>
            <v:group style="position:absolute;left:10560;top:13501;width:225;height:2" coordorigin="10560,13501" coordsize="225,2">
              <v:shape style="position:absolute;left:10560;top:13501;width:225;height:2" coordorigin="10560,13501" coordsize="225,0" path="m10560,13501l10785,13501e" filled="f" stroked="t" strokeweight="4.682927pt" strokecolor="#383F4B">
                <v:path arrowok="t"/>
              </v:shape>
            </v:group>
            <v:group style="position:absolute;left:10853;top:13126;width:2;height:228" coordorigin="10853,13126" coordsize="2,228">
              <v:shape style="position:absolute;left:10853;top:13126;width:2;height:228" coordorigin="10853,13126" coordsize="0,228" path="m10853,13354l10853,13126e" filled="f" stroked="t" strokeweight="1.639024pt" strokecolor="#383838">
                <v:path arrowok="t"/>
              </v:shape>
            </v:group>
            <v:group style="position:absolute;left:1124;top:13501;width:2;height:1432" coordorigin="1124,13501" coordsize="2,1432">
              <v:shape style="position:absolute;left:1124;top:13501;width:2;height:1432" coordorigin="1124,13501" coordsize="0,1432" path="m1124,14933l1124,13501e" filled="f" stroked="t" strokeweight=".234146pt" strokecolor="#000000">
                <v:path arrowok="t"/>
              </v:shape>
            </v:group>
            <v:group style="position:absolute;left:2430;top:13473;width:2;height:142" coordorigin="2430,13473" coordsize="2,142">
              <v:shape style="position:absolute;left:2430;top:13473;width:2;height:142" coordorigin="2430,13473" coordsize="0,142" path="m2430,13615l2430,13473e" filled="f" stroked="t" strokeweight=".468293pt" strokecolor="#383838">
                <v:path arrowok="t"/>
              </v:shape>
            </v:group>
            <v:group style="position:absolute;left:2412;top:13586;width:229;height:2" coordorigin="2412,13586" coordsize="229,2">
              <v:shape style="position:absolute;left:2412;top:13586;width:229;height:2" coordorigin="2412,13586" coordsize="229,0" path="m2412,13586l2641,13586e" filled="f" stroked="t" strokeweight=".234146pt" strokecolor="#676767">
                <v:path arrowok="t"/>
              </v:shape>
            </v:group>
            <v:group style="position:absolute;left:2641;top:13586;width:1185;height:2" coordorigin="2641,13586" coordsize="1185,2">
              <v:shape style="position:absolute;left:2641;top:13586;width:1185;height:2" coordorigin="2641,13586" coordsize="1185,0" path="m2641,13586l3826,13586e" filled="f" stroked="t" strokeweight=".702439pt" strokecolor="#4F57A8">
                <v:path arrowok="t"/>
              </v:shape>
            </v:group>
            <v:group style="position:absolute;left:3831;top:13582;width:197;height:2" coordorigin="3831,13582" coordsize="197,2">
              <v:shape style="position:absolute;left:3831;top:13582;width:197;height:2" coordorigin="3831,13582" coordsize="197,0" path="m3831,13582l4027,13582e" filled="f" stroked="t" strokeweight="1.404878pt" strokecolor="#545797">
                <v:path arrowok="t"/>
              </v:shape>
            </v:group>
            <v:group style="position:absolute;left:3999;top:13586;width:318;height:2" coordorigin="3999,13586" coordsize="318,2">
              <v:shape style="position:absolute;left:3999;top:13586;width:318;height:2" coordorigin="3999,13586" coordsize="318,0" path="m3999,13586l4318,13586e" filled="f" stroked="t" strokeweight=".702439pt" strokecolor="#4B4F9C">
                <v:path arrowok="t"/>
              </v:shape>
            </v:group>
            <v:group style="position:absolute;left:4318;top:13586;width:309;height:2" coordorigin="4318,13586" coordsize="309,2">
              <v:shape style="position:absolute;left:4318;top:13586;width:309;height:2" coordorigin="4318,13586" coordsize="309,0" path="m4318,13586l4627,13586e" filled="f" stroked="t" strokeweight=".234146pt" strokecolor="#3F3487">
                <v:path arrowok="t"/>
              </v:shape>
            </v:group>
            <v:group style="position:absolute;left:4627;top:13586;width:300;height:2" coordorigin="4627,13586" coordsize="300,2">
              <v:shape style="position:absolute;left:4627;top:13586;width:300;height:2" coordorigin="4627,13586" coordsize="300,0" path="m4627,13586l4926,13586e" filled="f" stroked="t" strokeweight=".234146pt" strokecolor="#000000">
                <v:path arrowok="t"/>
              </v:shape>
            </v:group>
            <v:group style="position:absolute;left:7373;top:13473;width:2;height:2484" coordorigin="7373,13473" coordsize="2,2484">
              <v:shape style="position:absolute;left:7373;top:13473;width:2;height:2484" coordorigin="7373,13473" coordsize="0,2484" path="m7373,15957l7373,13473e" filled="f" stroked="t" strokeweight=".702439pt" strokecolor="#575757">
                <v:path arrowok="t"/>
              </v:shape>
            </v:group>
            <v:group style="position:absolute;left:10857;top:13468;width:2;height:180" coordorigin="10857,13468" coordsize="2,180">
              <v:shape style="position:absolute;left:10857;top:13468;width:2;height:180" coordorigin="10857,13468" coordsize="0,180" path="m10857,13648l10857,13468e" filled="f" stroked="t" strokeweight=".936585pt" strokecolor="#2F38A3">
                <v:path arrowok="t"/>
              </v:shape>
            </v:group>
            <v:group style="position:absolute;left:2433;top:13558;width:2;height:2403" coordorigin="2433,13558" coordsize="2,2403">
              <v:shape style="position:absolute;left:2433;top:13558;width:2;height:2403" coordorigin="2433,13558" coordsize="0,2403" path="m2433,15961l2433,13558e" filled="f" stroked="t" strokeweight=".702439pt" strokecolor="#5B5B5B">
                <v:path arrowok="t"/>
              </v:shape>
            </v:group>
            <v:group style="position:absolute;left:11579;top:13558;width:2;height:280" coordorigin="11579,13558" coordsize="2,280">
              <v:shape style="position:absolute;left:11579;top:13558;width:2;height:280" coordorigin="11579,13558" coordsize="0,280" path="m11579,13838l11579,13558e" filled="f" stroked="t" strokeweight=".234146pt" strokecolor="#444444">
                <v:path arrowok="t"/>
              </v:shape>
            </v:group>
            <v:group style="position:absolute;left:11576;top:13781;width:2;height:2171" coordorigin="11576,13781" coordsize="2,2171">
              <v:shape style="position:absolute;left:11576;top:13781;width:2;height:2171" coordorigin="11576,13781" coordsize="0,2171" path="m11576,15952l11576,13781e" filled="f" stroked="t" strokeweight=".234146pt" strokecolor="#575757">
                <v:path arrowok="t"/>
              </v:shape>
            </v:group>
            <v:group style="position:absolute;left:5151;top:14556;width:1751;height:2" coordorigin="5151,14556" coordsize="1751,2">
              <v:shape style="position:absolute;left:5151;top:14556;width:1751;height:2" coordorigin="5151,14556" coordsize="1751,0" path="m5151,14556l6903,14556e" filled="f" stroked="t" strokeweight="1.170732pt" strokecolor="#6B70B8">
                <v:path arrowok="t"/>
              </v:shape>
            </v:group>
            <v:group style="position:absolute;left:6256;top:14572;width:702;height:2" coordorigin="6256,14572" coordsize="702,2">
              <v:shape style="position:absolute;left:6256;top:14572;width:702;height:2" coordorigin="6256,14572" coordsize="702,0" path="m6256,14572l6959,14572e" filled="f" stroked="t" strokeweight="1.170732pt" strokecolor="#7474C3">
                <v:path arrowok="t"/>
              </v:shape>
            </v:group>
            <v:group style="position:absolute;left:1124;top:14933;width:2;height:1014" coordorigin="1124,14933" coordsize="2,1014">
              <v:shape style="position:absolute;left:1124;top:14933;width:2;height:1014" coordorigin="1124,14933" coordsize="0,1014" path="m1124,15947l1124,14933e" filled="f" stroked="t" strokeweight=".234146pt" strokecolor="#7C7C7C">
                <v:path arrowok="t"/>
              </v:shape>
            </v:group>
            <v:group style="position:absolute;left:2613;top:15954;width:314;height:2" coordorigin="2613,15954" coordsize="314,2">
              <v:shape style="position:absolute;left:2613;top:15954;width:314;height:2" coordorigin="2613,15954" coordsize="314,0" path="m2613,15954l2927,15954e" filled="f" stroked="t" strokeweight=".702439pt" strokecolor="#67676B">
                <v:path arrowok="t"/>
              </v:shape>
            </v:group>
            <v:group style="position:absolute;left:436;top:15952;width:11159;height:2" coordorigin="436,15952" coordsize="11159,2">
              <v:shape style="position:absolute;left:436;top:15952;width:11159;height:2" coordorigin="436,15952" coordsize="11159,0" path="m436,15952l11595,15952e" filled="f" stroked="t" strokeweight=".702439pt" strokecolor="#646467">
                <v:path arrowok="t"/>
              </v:shape>
            </v:group>
            <v:group style="position:absolute;left:10256;top:15947;width:183;height:2" coordorigin="10256,15947" coordsize="183,2">
              <v:shape style="position:absolute;left:10256;top:15947;width:183;height:2" coordorigin="10256,15947" coordsize="183,0" path="m10256,15947l10438,15947e" filled="f" stroked="t" strokeweight=".468293pt" strokecolor="#5B5B5B">
                <v:path arrowok="t"/>
              </v:shape>
            </v:group>
            <v:group style="position:absolute;left:9833;top:13710;width:2;height:273" coordorigin="9833,13710" coordsize="2,273">
              <v:shape style="position:absolute;left:9833;top:13710;width:2;height:273" coordorigin="9833,13710" coordsize="0,273" path="m9833,13983l9833,13710e" filled="f" stroked="t" strokeweight=".8659pt" strokecolor="#D8D8D8">
                <v:path arrowok="t"/>
              </v:shape>
            </v:group>
            <w10:wrap type="none"/>
          </v:group>
        </w:pict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7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572" w:lineRule="exact"/>
        <w:ind w:right="-20"/>
        <w:jc w:val="left"/>
        <w:tabs>
          <w:tab w:pos="2480" w:val="left"/>
        </w:tabs>
        <w:rPr>
          <w:rFonts w:ascii="Arial" w:hAnsi="Arial" w:cs="Arial" w:eastAsia="Arial"/>
          <w:sz w:val="59"/>
          <w:szCs w:val="59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88"/>
          <w:position w:val="22"/>
        </w:rPr>
        <w:t>Itfaiy</w: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88"/>
          <w:position w:val="22"/>
        </w:rPr>
        <w:t>e</w:t>
      </w:r>
      <w:r>
        <w:rPr>
          <w:rFonts w:ascii="Arial" w:hAnsi="Arial" w:cs="Arial" w:eastAsia="Arial"/>
          <w:sz w:val="23"/>
          <w:szCs w:val="23"/>
          <w:color w:val="2F2F2F"/>
          <w:spacing w:val="-3"/>
          <w:w w:val="88"/>
          <w:position w:val="22"/>
        </w:rPr>
        <w:t> </w: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87"/>
          <w:position w:val="22"/>
        </w:rPr>
        <w:t>Batı</w:t>
      </w:r>
      <w:r>
        <w:rPr>
          <w:rFonts w:ascii="Arial" w:hAnsi="Arial" w:cs="Arial" w:eastAsia="Arial"/>
          <w:sz w:val="23"/>
          <w:szCs w:val="23"/>
          <w:color w:val="2F2F2F"/>
          <w:spacing w:val="-29"/>
          <w:w w:val="100"/>
          <w:position w:val="22"/>
        </w:rPr>
        <w:t> </w: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86"/>
          <w:position w:val="22"/>
        </w:rPr>
        <w:t>Bölg</w: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86"/>
          <w:position w:val="22"/>
        </w:rPr>
        <w:t>e</w:t>
      </w:r>
      <w:r>
        <w:rPr>
          <w:rFonts w:ascii="Arial" w:hAnsi="Arial" w:cs="Arial" w:eastAsia="Arial"/>
          <w:sz w:val="23"/>
          <w:szCs w:val="23"/>
          <w:color w:val="2F2F2F"/>
          <w:spacing w:val="-13"/>
          <w:w w:val="86"/>
          <w:position w:val="22"/>
        </w:rPr>
        <w:t> </w: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100"/>
          <w:position w:val="22"/>
        </w:rPr>
        <w:t>Anılri</w: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100"/>
          <w:position w:val="22"/>
        </w:rPr>
        <w:tab/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100"/>
          <w:position w:val="22"/>
        </w:rPr>
      </w:r>
      <w:r>
        <w:rPr>
          <w:rFonts w:ascii="Arial" w:hAnsi="Arial" w:cs="Arial" w:eastAsia="Arial"/>
          <w:sz w:val="59"/>
          <w:szCs w:val="59"/>
          <w:color w:val="70709E"/>
          <w:spacing w:val="0"/>
          <w:w w:val="75"/>
          <w:position w:val="-2"/>
        </w:rPr>
        <w:t>r--=srı</w:t>
      </w:r>
      <w:r>
        <w:rPr>
          <w:rFonts w:ascii="Arial" w:hAnsi="Arial" w:cs="Arial" w:eastAsia="Arial"/>
          <w:sz w:val="59"/>
          <w:szCs w:val="59"/>
          <w:color w:val="000000"/>
          <w:spacing w:val="0"/>
          <w:w w:val="100"/>
          <w:position w:val="0"/>
        </w:rPr>
      </w:r>
    </w:p>
    <w:p>
      <w:pPr>
        <w:spacing w:before="0" w:after="0" w:line="93" w:lineRule="exact"/>
        <w:ind w:left="3146" w:right="5722"/>
        <w:jc w:val="center"/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2.292679pt;margin-top:-8.431983pt;width:51.876621pt;height:24.5pt;mso-position-horizontal-relative:page;mso-position-vertical-relative:paragraph;z-index:-15649" type="#_x0000_t202" filled="f" stroked="f">
            <v:textbox inset="0,0,0,0">
              <w:txbxContent>
                <w:p>
                  <w:pPr>
                    <w:spacing w:before="0" w:after="0" w:line="490" w:lineRule="exact"/>
                    <w:ind w:right="-114"/>
                    <w:jc w:val="left"/>
                    <w:rPr>
                      <w:rFonts w:ascii="Arial" w:hAnsi="Arial" w:cs="Arial" w:eastAsia="Arial"/>
                      <w:sz w:val="49"/>
                      <w:szCs w:val="49"/>
                    </w:rPr>
                  </w:pPr>
                  <w:rPr/>
                  <w:r>
                    <w:rPr>
                      <w:rFonts w:ascii="Arial" w:hAnsi="Arial" w:cs="Arial" w:eastAsia="Arial"/>
                      <w:sz w:val="49"/>
                      <w:szCs w:val="49"/>
                      <w:color w:val="1F318A"/>
                      <w:spacing w:val="-19"/>
                      <w:w w:val="164"/>
                      <w:position w:val="-1"/>
                    </w:rPr>
                    <w:t>q</w:t>
                  </w:r>
                  <w:r>
                    <w:rPr>
                      <w:rFonts w:ascii="Arial" w:hAnsi="Arial" w:cs="Arial" w:eastAsia="Arial"/>
                      <w:sz w:val="49"/>
                      <w:szCs w:val="49"/>
                      <w:color w:val="1F318A"/>
                      <w:spacing w:val="0"/>
                      <w:w w:val="77"/>
                      <w:i/>
                      <w:position w:val="-1"/>
                    </w:rPr>
                    <w:t>\".</w:t>
                  </w:r>
                  <w:r>
                    <w:rPr>
                      <w:rFonts w:ascii="Arial" w:hAnsi="Arial" w:cs="Arial" w:eastAsia="Arial"/>
                      <w:sz w:val="49"/>
                      <w:szCs w:val="49"/>
                      <w:color w:val="1F318A"/>
                      <w:spacing w:val="0"/>
                      <w:w w:val="78"/>
                      <w:i/>
                      <w:position w:val="-1"/>
                    </w:rPr>
                    <w:t>(</w:t>
                  </w:r>
                  <w:r>
                    <w:rPr>
                      <w:rFonts w:ascii="Arial" w:hAnsi="Arial" w:cs="Arial" w:eastAsia="Arial"/>
                      <w:sz w:val="49"/>
                      <w:szCs w:val="49"/>
                      <w:color w:val="1F318A"/>
                      <w:spacing w:val="0"/>
                      <w:w w:val="77"/>
                      <w:i/>
                      <w:position w:val="-1"/>
                    </w:rPr>
                    <w:t>"</w:t>
                  </w:r>
                  <w:r>
                    <w:rPr>
                      <w:rFonts w:ascii="Arial" w:hAnsi="Arial" w:cs="Arial" w:eastAsia="Arial"/>
                      <w:sz w:val="49"/>
                      <w:szCs w:val="4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5.385376pt;margin-top:-10.749745pt;width:5.15484pt;height:18pt;mso-position-horizontal-relative:page;mso-position-vertical-relative:paragraph;z-index:-15648" type="#_x0000_t202" filled="f" stroked="f">
            <v:textbox inset="0,0,0,0">
              <w:txbxContent>
                <w:p>
                  <w:pPr>
                    <w:spacing w:before="0" w:after="0" w:line="360" w:lineRule="exact"/>
                    <w:ind w:right="-94"/>
                    <w:jc w:val="left"/>
                    <w:rPr>
                      <w:rFonts w:ascii="Arial" w:hAnsi="Arial" w:cs="Arial" w:eastAsia="Arial"/>
                      <w:sz w:val="36"/>
                      <w:szCs w:val="36"/>
                    </w:rPr>
                  </w:pPr>
                  <w:rPr/>
                  <w:r>
                    <w:rPr>
                      <w:rFonts w:ascii="Arial" w:hAnsi="Arial" w:cs="Arial" w:eastAsia="Arial"/>
                      <w:sz w:val="36"/>
                      <w:szCs w:val="36"/>
                      <w:color w:val="414690"/>
                      <w:spacing w:val="0"/>
                      <w:w w:val="100"/>
                    </w:rPr>
                    <w:t>-</w:t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2"/>
          <w:szCs w:val="12"/>
          <w:color w:val="9090BA"/>
          <w:spacing w:val="0"/>
          <w:w w:val="113"/>
          <w:position w:val="1"/>
        </w:rPr>
        <w:t>'1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195" w:lineRule="exact"/>
        <w:ind w:left="277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YARDIMCI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29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80" w:right="220"/>
          <w:cols w:num="2" w:equalWidth="0">
            <w:col w:w="533" w:space="1833"/>
            <w:col w:w="9054"/>
          </w:cols>
        </w:sectPr>
      </w:pPr>
      <w:rPr/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660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.760002pt;margin-top:-13.8429pt;width:22.669681pt;height:44pt;mso-position-horizontal-relative:page;mso-position-vertical-relative:paragraph;z-index:-15638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Times New Roman" w:hAnsi="Times New Roman" w:cs="Times New Roman" w:eastAsia="Times New Roman"/>
                      <w:sz w:val="88"/>
                      <w:szCs w:val="8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262626"/>
                      <w:spacing w:val="0"/>
                      <w:w w:val="185"/>
                      <w:i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4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2" w:after="0" w:line="194" w:lineRule="exact"/>
        <w:ind w:left="3775" w:right="-20"/>
        <w:jc w:val="left"/>
        <w:tabs>
          <w:tab w:pos="1008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4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2"/>
          <w:w w:val="100"/>
          <w:position w:val="-4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4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4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4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4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4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4"/>
          <w:position w:val="-4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0"/>
          <w:w w:val="105"/>
          <w:position w:val="-4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0"/>
          <w:position w:val="-4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4"/>
          <w:szCs w:val="14"/>
          <w:color w:val="262626"/>
          <w:spacing w:val="0"/>
          <w:w w:val="139"/>
          <w:position w:val="-6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60" w:bottom="280" w:left="180" w:right="0"/>
        </w:sectPr>
      </w:pPr>
      <w:rPr/>
    </w:p>
    <w:p>
      <w:pPr>
        <w:spacing w:before="0" w:after="0" w:line="143" w:lineRule="exact"/>
        <w:ind w:left="850" w:right="240"/>
        <w:jc w:val="center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62626"/>
          <w:spacing w:val="0"/>
          <w:w w:val="122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57" w:lineRule="exact"/>
        <w:ind w:left="576" w:right="-51"/>
        <w:jc w:val="center"/>
        <w:rPr>
          <w:rFonts w:ascii="Arial" w:hAnsi="Arial" w:cs="Arial" w:eastAsia="Arial"/>
          <w:sz w:val="15"/>
          <w:szCs w:val="15"/>
        </w:rPr>
      </w:pPr>
      <w:rPr/>
      <w:r>
        <w:rPr/>
        <w:pict>
          <v:group style="position:absolute;margin-left:505.200012pt;margin-top:8.116577pt;width:24.240001pt;height:.1pt;mso-position-horizontal-relative:page;mso-position-vertical-relative:paragraph;z-index:-15646" coordorigin="10104,162" coordsize="485,2">
            <v:shape style="position:absolute;left:10104;top:162;width:485;height:2" coordorigin="10104,162" coordsize="485,0" path="m10104,162l10589,162e" filled="f" stroked="t" strokeweight="2.16pt" strokecolor="#545B6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5"/>
          <w:szCs w:val="15"/>
          <w:color w:val="262626"/>
          <w:spacing w:val="0"/>
          <w:w w:val="105"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56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4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80" w:right="0"/>
          <w:cols w:num="2" w:equalWidth="0">
            <w:col w:w="1640" w:space="1640"/>
            <w:col w:w="8460"/>
          </w:cols>
        </w:sectPr>
      </w:pPr>
      <w:rPr/>
    </w:p>
    <w:p>
      <w:pPr>
        <w:spacing w:before="0" w:after="0" w:line="247" w:lineRule="exact"/>
        <w:ind w:left="655" w:right="-20"/>
        <w:jc w:val="left"/>
        <w:tabs>
          <w:tab w:pos="44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4"/>
          <w:szCs w:val="14"/>
          <w:color w:val="262626"/>
          <w:spacing w:val="0"/>
          <w:w w:val="115"/>
          <w:position w:val="8"/>
        </w:rPr>
        <w:t>BELEDIYESI</w:t>
      </w:r>
      <w:r>
        <w:rPr>
          <w:rFonts w:ascii="Arial" w:hAnsi="Arial" w:cs="Arial" w:eastAsia="Arial"/>
          <w:sz w:val="14"/>
          <w:szCs w:val="14"/>
          <w:color w:val="262626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4"/>
          <w:szCs w:val="14"/>
          <w:color w:val="262626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6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3"/>
          <w:position w:val="0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8" w:lineRule="auto"/>
        <w:ind w:left="137" w:right="3536" w:firstLine="-19"/>
        <w:jc w:val="left"/>
        <w:tabs>
          <w:tab w:pos="1700" w:val="left"/>
          <w:tab w:pos="3260" w:val="left"/>
          <w:tab w:pos="4600" w:val="left"/>
          <w:tab w:pos="554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22.05.2017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:14:10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8"/>
        </w:rPr>
        <w:t>fel: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22.05.2017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3369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1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Erma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0"/>
        </w:rPr>
        <w:t>AKTUÖ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ind w:left="1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!Bildirile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Isınetpaşa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84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62626"/>
          <w:spacing w:val="0"/>
          <w:w w:val="100"/>
          <w:i/>
        </w:rPr>
        <w:t>1</w:t>
      </w:r>
      <w:r>
        <w:rPr>
          <w:rFonts w:ascii="Arial" w:hAnsi="Arial" w:cs="Arial" w:eastAsia="Arial"/>
          <w:sz w:val="20"/>
          <w:szCs w:val="20"/>
          <w:color w:val="262626"/>
          <w:spacing w:val="-2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DIKILI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22" w:lineRule="exact"/>
        <w:ind w:left="137" w:right="-20"/>
        <w:jc w:val="left"/>
        <w:tabs>
          <w:tab w:pos="1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Doğn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80"/>
          <w:position w:val="-1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5"/>
          <w:w w:val="108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-1"/>
        </w:rPr>
        <w:t>metpaşa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84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sk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262626"/>
          <w:spacing w:val="0"/>
          <w:w w:val="87"/>
          <w:i/>
          <w:position w:val="-1"/>
        </w:rPr>
        <w:t>1</w:t>
      </w:r>
      <w:r>
        <w:rPr>
          <w:rFonts w:ascii="Arial" w:hAnsi="Arial" w:cs="Arial" w:eastAsia="Arial"/>
          <w:sz w:val="20"/>
          <w:szCs w:val="20"/>
          <w:color w:val="262626"/>
          <w:spacing w:val="-9"/>
          <w:w w:val="87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7"/>
          <w:position w:val="-1"/>
        </w:rPr>
        <w:t>DiKILi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3" w:lineRule="exact"/>
        <w:ind w:left="118" w:right="-20"/>
        <w:jc w:val="left"/>
        <w:tabs>
          <w:tab w:pos="1500" w:val="left"/>
          <w:tab w:pos="4600" w:val="left"/>
          <w:tab w:pos="5980" w:val="left"/>
          <w:tab w:pos="6440" w:val="left"/>
          <w:tab w:pos="7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494949"/>
          <w:w w:val="60"/>
          <w:position w:val="-2"/>
        </w:rPr>
        <w:t>l</w:t>
      </w:r>
      <w:r>
        <w:rPr>
          <w:rFonts w:ascii="Arial" w:hAnsi="Arial" w:cs="Arial" w:eastAsia="Arial"/>
          <w:sz w:val="27"/>
          <w:szCs w:val="27"/>
          <w:color w:val="494949"/>
          <w:spacing w:val="7"/>
          <w:w w:val="60"/>
          <w:position w:val="-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5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85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2"/>
          <w:position w:val="-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8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53"/>
          <w:w w:val="138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  <w:position w:val="-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2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  <w:position w:val="-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  <w:position w:val="-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3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  <w:position w:val="-3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5"/>
          <w:w w:val="11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9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98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5"/>
          <w:position w:val="-3"/>
        </w:rPr>
        <w:t>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2" w:lineRule="exact"/>
        <w:ind w:left="118" w:right="-20"/>
        <w:jc w:val="left"/>
        <w:tabs>
          <w:tab w:pos="362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2"/>
          <w:szCs w:val="32"/>
          <w:color w:val="383838"/>
          <w:w w:val="53"/>
          <w:position w:val="2"/>
        </w:rPr>
        <w:t>r</w:t>
      </w:r>
      <w:r>
        <w:rPr>
          <w:rFonts w:ascii="Times New Roman" w:hAnsi="Times New Roman" w:cs="Times New Roman" w:eastAsia="Times New Roman"/>
          <w:sz w:val="32"/>
          <w:szCs w:val="32"/>
          <w:color w:val="383838"/>
          <w:spacing w:val="12"/>
          <w:w w:val="53"/>
          <w:position w:val="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2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  <w:position w:val="2"/>
        </w:rPr>
        <w:t> 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231"/>
          <w:position w:val="2"/>
        </w:rPr>
        <w:t>İ</w:t>
      </w:r>
      <w:r>
        <w:rPr>
          <w:rFonts w:ascii="Arial" w:hAnsi="Arial" w:cs="Arial" w:eastAsia="Arial"/>
          <w:sz w:val="19"/>
          <w:szCs w:val="19"/>
          <w:color w:val="262626"/>
          <w:spacing w:val="-3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4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9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4"/>
        </w:rPr>
        <w:t>Şekli:Yok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5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5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5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8" w:lineRule="exact"/>
        <w:ind w:left="3587" w:right="506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0.639999pt;margin-top:1.816549pt;width:83.185058pt;height:26pt;mso-position-horizontal-relative:page;mso-position-vertical-relative:paragraph;z-index:-15637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600" w:val="left"/>
                      <w:tab w:pos="1100" w:val="left"/>
                      <w:tab w:pos="158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595959"/>
                      <w:spacing w:val="0"/>
                      <w:w w:val="58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95959"/>
                      <w:spacing w:val="-64"/>
                      <w:w w:val="58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95959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95959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62626"/>
                      <w:spacing w:val="0"/>
                      <w:w w:val="58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62626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62626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ACACAE"/>
                      <w:spacing w:val="0"/>
                      <w:w w:val="58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ACACAE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ACACAE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62626"/>
                      <w:spacing w:val="0"/>
                      <w:w w:val="58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Betonam1e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Çe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6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"/>
          <w:w w:val="119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1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676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:14:20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05" w:lineRule="exact"/>
        <w:ind w:left="137" w:right="-20"/>
        <w:jc w:val="left"/>
        <w:tabs>
          <w:tab w:pos="2100" w:val="left"/>
          <w:tab w:pos="5740" w:val="left"/>
          <w:tab w:pos="7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6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6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5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5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5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5"/>
        </w:rPr>
      </w:r>
      <w:r>
        <w:rPr>
          <w:rFonts w:ascii="Arial" w:hAnsi="Arial" w:cs="Arial" w:eastAsia="Arial"/>
          <w:sz w:val="41"/>
          <w:szCs w:val="41"/>
          <w:color w:val="383838"/>
          <w:spacing w:val="0"/>
          <w:w w:val="52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38383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1"/>
          <w:szCs w:val="41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5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5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5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5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6"/>
          <w:position w:val="5"/>
        </w:rPr>
        <w:t>:Yok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209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Serka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AYDIN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14" w:lineRule="exact"/>
        <w:ind w:left="2095" w:right="-20"/>
        <w:jc w:val="left"/>
        <w:tabs>
          <w:tab w:pos="474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5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32"/>
          <w:position w:val="-1"/>
        </w:rPr>
        <w:t>ıkışSaati: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7"/>
          <w:w w:val="13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14:11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  <w:position w:val="0"/>
        </w:rPr>
        <w:t>:14:14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80" w:right="0"/>
        </w:sectPr>
      </w:pPr>
      <w:rPr/>
    </w:p>
    <w:p>
      <w:pPr>
        <w:spacing w:before="6" w:after="0" w:line="240" w:lineRule="auto"/>
        <w:ind w:left="11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  <w:position w:val="-1"/>
        </w:rPr>
        <w:t>102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80" w:right="0"/>
          <w:cols w:num="2" w:equalWidth="0">
            <w:col w:w="607" w:space="1488"/>
            <w:col w:w="9645"/>
          </w:cols>
        </w:sectPr>
      </w:pPr>
      <w:rPr/>
    </w:p>
    <w:p>
      <w:pPr>
        <w:spacing w:before="10" w:after="0" w:line="240" w:lineRule="auto"/>
        <w:ind w:left="137" w:right="-20"/>
        <w:jc w:val="left"/>
        <w:tabs>
          <w:tab w:pos="4700" w:val="left"/>
          <w:tab w:pos="7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4721" w:right="-20"/>
        <w:jc w:val="left"/>
        <w:tabs>
          <w:tab w:pos="7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4750" w:right="-20"/>
        <w:jc w:val="left"/>
        <w:tabs>
          <w:tab w:pos="7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Emniyet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-1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left="2124" w:right="-20"/>
        <w:jc w:val="left"/>
        <w:tabs>
          <w:tab w:pos="4700" w:val="left"/>
          <w:tab w:pos="7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.88pt;margin-top:.388963pt;width:12.387601pt;height:30pt;mso-position-horizontal-relative:page;mso-position-vertical-relative:paragraph;z-index:-15635" type="#_x0000_t202" filled="f" stroked="f">
            <v:textbox inset="0,0,0,0">
              <w:txbxContent>
                <w:p>
                  <w:pPr>
                    <w:spacing w:before="0" w:after="0" w:line="600" w:lineRule="exact"/>
                    <w:ind w:right="-130"/>
                    <w:jc w:val="left"/>
                    <w:rPr>
                      <w:rFonts w:ascii="Times New Roman" w:hAnsi="Times New Roman" w:cs="Times New Roman" w:eastAsia="Times New Roman"/>
                      <w:sz w:val="60"/>
                      <w:szCs w:val="6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0"/>
                      <w:szCs w:val="60"/>
                      <w:color w:val="383838"/>
                      <w:spacing w:val="0"/>
                      <w:w w:val="61"/>
                      <w:i/>
                    </w:rPr>
                    <w:t>w</w:t>
                  </w:r>
                  <w:r>
                    <w:rPr>
                      <w:rFonts w:ascii="Times New Roman" w:hAnsi="Times New Roman" w:cs="Times New Roman" w:eastAsia="Times New Roman"/>
                      <w:sz w:val="60"/>
                      <w:szCs w:val="6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Peprsonel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552" w:right="2327"/>
        <w:jc w:val="center"/>
        <w:tabs>
          <w:tab w:pos="466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mcı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:Yok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left="21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7"/>
        </w:rPr>
        <w:t>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63" w:lineRule="auto"/>
        <w:ind w:left="2124" w:right="5222" w:firstLine="-10"/>
        <w:jc w:val="left"/>
        <w:tabs>
          <w:tab w:pos="4660" w:val="left"/>
          <w:tab w:pos="5380" w:val="left"/>
          <w:tab w:pos="6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Yok</w:t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u w:val="single" w:color="0000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53" w:lineRule="auto"/>
        <w:ind w:left="142" w:right="2399" w:firstLine="-24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Göıüldüğü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8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07" w:lineRule="exact"/>
        <w:ind w:left="4672" w:right="417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2" w:lineRule="exact"/>
        <w:ind w:left="173" w:right="-20"/>
        <w:jc w:val="left"/>
        <w:tabs>
          <w:tab w:pos="2380" w:val="left"/>
          <w:tab w:pos="5420" w:val="left"/>
          <w:tab w:pos="6640" w:val="left"/>
          <w:tab w:pos="7000" w:val="left"/>
          <w:tab w:pos="8240" w:val="left"/>
          <w:tab w:pos="9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6"/>
          <w:position w:val="2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6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8"/>
          <w:position w:val="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1"/>
          <w:w w:val="11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8"/>
          <w:position w:val="1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</w:r>
      <w:r>
        <w:rPr>
          <w:rFonts w:ascii="Arial" w:hAnsi="Arial" w:cs="Arial" w:eastAsia="Arial"/>
          <w:sz w:val="31"/>
          <w:szCs w:val="31"/>
          <w:color w:val="262626"/>
          <w:spacing w:val="0"/>
          <w:w w:val="52"/>
          <w:position w:val="-2"/>
        </w:rPr>
        <w:t>ı</w:t>
      </w:r>
      <w:r>
        <w:rPr>
          <w:rFonts w:ascii="Arial" w:hAnsi="Arial" w:cs="Arial" w:eastAsia="Arial"/>
          <w:sz w:val="31"/>
          <w:szCs w:val="31"/>
          <w:color w:val="262626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1"/>
          <w:szCs w:val="31"/>
          <w:color w:val="26262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2"/>
          <w:position w:val="1"/>
        </w:rPr>
        <w:t>KöpükKg.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</w:r>
      <w:r>
        <w:rPr>
          <w:rFonts w:ascii="Arial" w:hAnsi="Arial" w:cs="Arial" w:eastAsia="Arial"/>
          <w:sz w:val="31"/>
          <w:szCs w:val="31"/>
          <w:color w:val="262626"/>
          <w:spacing w:val="0"/>
          <w:w w:val="52"/>
          <w:position w:val="-2"/>
        </w:rPr>
        <w:t>ı</w:t>
      </w:r>
      <w:r>
        <w:rPr>
          <w:rFonts w:ascii="Arial" w:hAnsi="Arial" w:cs="Arial" w:eastAsia="Arial"/>
          <w:sz w:val="31"/>
          <w:szCs w:val="31"/>
          <w:color w:val="262626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1"/>
          <w:szCs w:val="31"/>
          <w:color w:val="26262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Kg;.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9" w:lineRule="exact"/>
        <w:ind w:left="5628" w:right="-20"/>
        <w:jc w:val="left"/>
        <w:tabs>
          <w:tab w:pos="6640" w:val="left"/>
          <w:tab w:pos="6900" w:val="left"/>
          <w:tab w:pos="8240" w:val="left"/>
          <w:tab w:pos="9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4"/>
        </w:rPr>
        <w:t>2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4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4"/>
        </w:rPr>
      </w:r>
      <w:r>
        <w:rPr>
          <w:rFonts w:ascii="Arial" w:hAnsi="Arial" w:cs="Arial" w:eastAsia="Arial"/>
          <w:sz w:val="31"/>
          <w:szCs w:val="31"/>
          <w:color w:val="262626"/>
          <w:spacing w:val="0"/>
          <w:w w:val="52"/>
          <w:position w:val="1"/>
        </w:rPr>
        <w:t>ı</w:t>
      </w:r>
      <w:r>
        <w:rPr>
          <w:rFonts w:ascii="Arial" w:hAnsi="Arial" w:cs="Arial" w:eastAsia="Arial"/>
          <w:sz w:val="31"/>
          <w:szCs w:val="31"/>
          <w:color w:val="26262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1"/>
          <w:szCs w:val="31"/>
          <w:color w:val="2626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7"/>
          <w:position w:val="4"/>
        </w:rPr>
        <w:t>Kullanlimadı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4"/>
        </w:rPr>
      </w:r>
      <w:r>
        <w:rPr>
          <w:rFonts w:ascii="Arial" w:hAnsi="Arial" w:cs="Arial" w:eastAsia="Arial"/>
          <w:sz w:val="31"/>
          <w:szCs w:val="31"/>
          <w:color w:val="262626"/>
          <w:spacing w:val="0"/>
          <w:w w:val="52"/>
          <w:position w:val="1"/>
        </w:rPr>
        <w:t>ı</w:t>
      </w:r>
      <w:r>
        <w:rPr>
          <w:rFonts w:ascii="Arial" w:hAnsi="Arial" w:cs="Arial" w:eastAsia="Arial"/>
          <w:sz w:val="31"/>
          <w:szCs w:val="31"/>
          <w:color w:val="26262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1"/>
          <w:szCs w:val="31"/>
          <w:color w:val="2626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4"/>
        </w:rPr>
        <w:t>Kullanılmad1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52" w:lineRule="auto"/>
        <w:ind w:left="146" w:right="2313" w:firstLine="-10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üzerinde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konteynerı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yanına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döküle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yanmıştır.Maddi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8"/>
          <w:position w:val="2"/>
        </w:rPr>
        <w:t>yoktu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"/>
          <w:w w:val="99"/>
          <w:position w:val="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40"/>
          <w:position w:val="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4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  <w:position w:val="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2220" w:right="-20"/>
        <w:jc w:val="left"/>
        <w:tabs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başladığı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27" w:lineRule="auto"/>
        <w:ind w:left="2114" w:right="294" w:firstLine="-1968"/>
        <w:jc w:val="left"/>
        <w:tabs>
          <w:tab w:pos="2100" w:val="left"/>
          <w:tab w:pos="9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kişileri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oradaki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tutuşturu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ter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etmesi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sonucu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çıkmış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varılmıştır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3" w:lineRule="auto"/>
        <w:ind w:left="137" w:right="4209" w:firstLine="38"/>
        <w:jc w:val="left"/>
        <w:tabs>
          <w:tab w:pos="2120" w:val="left"/>
          <w:tab w:pos="6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9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1"/>
          <w:w w:val="92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Bedeli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Kaybı</w:t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46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edilmemiştir.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74" w:lineRule="exact"/>
        <w:ind w:left="129" w:right="-20"/>
        <w:jc w:val="left"/>
        <w:tabs>
          <w:tab w:pos="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1"/>
          <w:szCs w:val="21"/>
          <w:color w:val="6E7070"/>
          <w:spacing w:val="-73"/>
          <w:w w:val="252"/>
          <w:position w:val="-7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1"/>
          <w:w w:val="88"/>
          <w:position w:val="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9"/>
          <w:position w:val="4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4"/>
          <w:szCs w:val="14"/>
          <w:color w:val="262626"/>
          <w:spacing w:val="0"/>
          <w:w w:val="100"/>
          <w:position w:val="4"/>
        </w:rPr>
        <w:t>11</w:t>
      </w:r>
      <w:r>
        <w:rPr>
          <w:rFonts w:ascii="Times New Roman" w:hAnsi="Times New Roman" w:cs="Times New Roman" w:eastAsia="Times New Roman"/>
          <w:sz w:val="14"/>
          <w:szCs w:val="14"/>
          <w:color w:val="262626"/>
          <w:spacing w:val="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4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80" w:right="0"/>
        </w:sectPr>
      </w:pPr>
      <w:rPr/>
    </w:p>
    <w:p>
      <w:pPr>
        <w:spacing w:before="0" w:after="0" w:line="194" w:lineRule="exact"/>
        <w:ind w:left="14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Ekıoı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l.fa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ih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5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3"/>
        </w:rPr>
        <w:t>22.05.2017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14:40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80" w:right="0"/>
          <w:cols w:num="4" w:equalWidth="0">
            <w:col w:w="1336" w:space="779"/>
            <w:col w:w="429" w:space="166"/>
            <w:col w:w="1032" w:space="2337"/>
            <w:col w:w="5661"/>
          </w:cols>
        </w:sectPr>
      </w:pPr>
      <w:rPr/>
    </w:p>
    <w:p>
      <w:pPr>
        <w:spacing w:before="20" w:after="0" w:line="214" w:lineRule="exact"/>
        <w:ind w:left="238" w:right="-20"/>
        <w:jc w:val="left"/>
        <w:tabs>
          <w:tab w:pos="1080" w:val="left"/>
          <w:tab w:pos="3500" w:val="left"/>
          <w:tab w:pos="8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6"/>
          <w:position w:val="-1"/>
        </w:rPr>
        <w:t>piDENEKİP: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Dikili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4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80" w:right="0"/>
        </w:sectPr>
      </w:pPr>
      <w:rPr/>
    </w:p>
    <w:p>
      <w:pPr>
        <w:spacing w:before="35" w:after="0" w:line="188" w:lineRule="exact"/>
        <w:ind w:left="227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  <w:position w:val="-3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5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right="-20"/>
        <w:jc w:val="right"/>
        <w:rPr>
          <w:rFonts w:ascii="Times New Roman" w:hAnsi="Times New Roman" w:cs="Times New Roman" w:eastAsia="Times New Roman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34"/>
          <w:szCs w:val="34"/>
          <w:color w:val="4D5682"/>
          <w:spacing w:val="0"/>
          <w:w w:val="197"/>
          <w:i/>
          <w:position w:val="-10"/>
        </w:rPr>
        <w:t>l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35" w:after="0" w:line="326" w:lineRule="exact"/>
        <w:ind w:right="-20"/>
        <w:jc w:val="left"/>
        <w:tabs>
          <w:tab w:pos="420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8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8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8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8"/>
        </w:rPr>
      </w:r>
      <w:r>
        <w:rPr>
          <w:rFonts w:ascii="Arial" w:hAnsi="Arial" w:cs="Arial" w:eastAsia="Arial"/>
          <w:sz w:val="26"/>
          <w:szCs w:val="26"/>
          <w:color w:val="262626"/>
          <w:spacing w:val="0"/>
          <w:w w:val="71"/>
          <w:position w:val="-6"/>
        </w:rPr>
        <w:t>3</w:t>
      </w:r>
      <w:r>
        <w:rPr>
          <w:rFonts w:ascii="Arial" w:hAnsi="Arial" w:cs="Arial" w:eastAsia="Arial"/>
          <w:sz w:val="26"/>
          <w:szCs w:val="26"/>
          <w:color w:val="262626"/>
          <w:spacing w:val="-3"/>
          <w:w w:val="71"/>
          <w:position w:val="-6"/>
        </w:rPr>
        <w:t> </w:t>
      </w:r>
      <w:r>
        <w:rPr>
          <w:rFonts w:ascii="Arial" w:hAnsi="Arial" w:cs="Arial" w:eastAsia="Arial"/>
          <w:sz w:val="26"/>
          <w:szCs w:val="26"/>
          <w:color w:val="262626"/>
          <w:spacing w:val="0"/>
          <w:w w:val="48"/>
          <w:position w:val="-6"/>
        </w:rPr>
        <w:t>G</w:t>
      </w:r>
      <w:r>
        <w:rPr>
          <w:rFonts w:ascii="Arial" w:hAnsi="Arial" w:cs="Arial" w:eastAsia="Arial"/>
          <w:sz w:val="26"/>
          <w:szCs w:val="26"/>
          <w:color w:val="262626"/>
          <w:spacing w:val="0"/>
          <w:w w:val="48"/>
          <w:position w:val="-6"/>
        </w:rPr>
        <w:t> </w:t>
      </w:r>
      <w:r>
        <w:rPr>
          <w:rFonts w:ascii="Arial" w:hAnsi="Arial" w:cs="Arial" w:eastAsia="Arial"/>
          <w:sz w:val="26"/>
          <w:szCs w:val="26"/>
          <w:color w:val="262626"/>
          <w:spacing w:val="24"/>
          <w:w w:val="48"/>
          <w:position w:val="-6"/>
        </w:rPr>
        <w:t> </w:t>
      </w:r>
      <w:r>
        <w:rPr>
          <w:rFonts w:ascii="Arial" w:hAnsi="Arial" w:cs="Arial" w:eastAsia="Arial"/>
          <w:sz w:val="24"/>
          <w:szCs w:val="24"/>
          <w:color w:val="262626"/>
          <w:spacing w:val="0"/>
          <w:w w:val="48"/>
          <w:position w:val="-6"/>
        </w:rPr>
        <w:t>MaYı</w:t>
      </w:r>
      <w:r>
        <w:rPr>
          <w:rFonts w:ascii="Arial" w:hAnsi="Arial" w:cs="Arial" w:eastAsia="Arial"/>
          <w:sz w:val="24"/>
          <w:szCs w:val="24"/>
          <w:color w:val="262626"/>
          <w:spacing w:val="0"/>
          <w:w w:val="48"/>
          <w:position w:val="-6"/>
        </w:rPr>
        <w:t>s</w:t>
      </w:r>
      <w:r>
        <w:rPr>
          <w:rFonts w:ascii="Arial" w:hAnsi="Arial" w:cs="Arial" w:eastAsia="Arial"/>
          <w:sz w:val="24"/>
          <w:szCs w:val="24"/>
          <w:color w:val="262626"/>
          <w:spacing w:val="0"/>
          <w:w w:val="48"/>
          <w:position w:val="-6"/>
        </w:rPr>
        <w:t>  </w:t>
      </w:r>
      <w:r>
        <w:rPr>
          <w:rFonts w:ascii="Arial" w:hAnsi="Arial" w:cs="Arial" w:eastAsia="Arial"/>
          <w:sz w:val="24"/>
          <w:szCs w:val="24"/>
          <w:color w:val="262626"/>
          <w:spacing w:val="16"/>
          <w:w w:val="48"/>
          <w:position w:val="-6"/>
        </w:rPr>
        <w:t> </w:t>
      </w:r>
      <w:r>
        <w:rPr>
          <w:rFonts w:ascii="Arial" w:hAnsi="Arial" w:cs="Arial" w:eastAsia="Arial"/>
          <w:sz w:val="26"/>
          <w:szCs w:val="26"/>
          <w:color w:val="262626"/>
          <w:spacing w:val="0"/>
          <w:w w:val="59"/>
          <w:position w:val="-6"/>
        </w:rPr>
        <w:t>2017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44" w:lineRule="exact"/>
        <w:ind w:left="2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7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7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  <w:position w:val="-7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80" w:right="0"/>
          <w:cols w:num="2" w:equalWidth="0">
            <w:col w:w="4145" w:space="677"/>
            <w:col w:w="6918"/>
          </w:cols>
        </w:sectPr>
      </w:pPr>
      <w:rPr/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5" w:lineRule="exact"/>
        <w:ind w:left="166" w:right="-100"/>
        <w:jc w:val="left"/>
        <w:tabs>
          <w:tab w:pos="238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30"/>
          <w:szCs w:val="30"/>
          <w:color w:val="595959"/>
          <w:spacing w:val="-23"/>
          <w:w w:val="104"/>
          <w:position w:val="-12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6E7070"/>
          <w:spacing w:val="-51"/>
          <w:w w:val="106"/>
          <w:position w:val="-20"/>
        </w:rPr>
        <w:t>·</w:t>
      </w:r>
      <w:r>
        <w:rPr>
          <w:rFonts w:ascii="Times New Roman" w:hAnsi="Times New Roman" w:cs="Times New Roman" w:eastAsia="Times New Roman"/>
          <w:sz w:val="30"/>
          <w:szCs w:val="30"/>
          <w:color w:val="595959"/>
          <w:spacing w:val="0"/>
          <w:w w:val="103"/>
          <w:position w:val="-12"/>
        </w:rPr>
        <w:t>ı</w:t>
      </w:r>
      <w:r>
        <w:rPr>
          <w:rFonts w:ascii="Times New Roman" w:hAnsi="Times New Roman" w:cs="Times New Roman" w:eastAsia="Times New Roman"/>
          <w:sz w:val="30"/>
          <w:szCs w:val="30"/>
          <w:color w:val="595959"/>
          <w:spacing w:val="-5"/>
          <w:w w:val="103"/>
          <w:position w:val="-12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0"/>
          <w:w w:val="91"/>
          <w:position w:val="-20"/>
        </w:rPr>
        <w:t>ai</w:t>
      </w:r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-13"/>
          <w:w w:val="91"/>
          <w:position w:val="-20"/>
        </w:rPr>
        <w:t>y</w:t>
      </w:r>
      <w:r>
        <w:rPr>
          <w:rFonts w:ascii="Times New Roman" w:hAnsi="Times New Roman" w:cs="Times New Roman" w:eastAsia="Times New Roman"/>
          <w:sz w:val="28"/>
          <w:szCs w:val="28"/>
          <w:color w:val="6E7070"/>
          <w:spacing w:val="-76"/>
          <w:w w:val="115"/>
          <w:position w:val="-12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-32"/>
          <w:w w:val="92"/>
          <w:position w:val="-20"/>
        </w:rPr>
        <w:t>P</w:t>
      </w:r>
      <w:r>
        <w:rPr>
          <w:rFonts w:ascii="Times New Roman" w:hAnsi="Times New Roman" w:cs="Times New Roman" w:eastAsia="Times New Roman"/>
          <w:sz w:val="28"/>
          <w:szCs w:val="28"/>
          <w:color w:val="6E7070"/>
          <w:spacing w:val="-65"/>
          <w:w w:val="115"/>
          <w:position w:val="-12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38446E"/>
          <w:spacing w:val="-78"/>
          <w:w w:val="96"/>
          <w:position w:val="-20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6E7070"/>
          <w:spacing w:val="-15"/>
          <w:w w:val="115"/>
          <w:position w:val="-12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38446E"/>
          <w:spacing w:val="-34"/>
          <w:w w:val="95"/>
          <w:position w:val="-20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-11"/>
          <w:w w:val="67"/>
          <w:position w:val="-20"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6E7070"/>
          <w:spacing w:val="0"/>
          <w:w w:val="114"/>
          <w:position w:val="-12"/>
        </w:rPr>
        <w:t>J</w:t>
      </w:r>
      <w:r>
        <w:rPr>
          <w:rFonts w:ascii="Times New Roman" w:hAnsi="Times New Roman" w:cs="Times New Roman" w:eastAsia="Times New Roman"/>
          <w:sz w:val="28"/>
          <w:szCs w:val="28"/>
          <w:color w:val="6E7070"/>
          <w:spacing w:val="0"/>
          <w:w w:val="113"/>
          <w:position w:val="-12"/>
        </w:rPr>
        <w:t>\</w:t>
      </w:r>
      <w:r>
        <w:rPr>
          <w:rFonts w:ascii="Times New Roman" w:hAnsi="Times New Roman" w:cs="Times New Roman" w:eastAsia="Times New Roman"/>
          <w:sz w:val="28"/>
          <w:szCs w:val="28"/>
          <w:color w:val="6E7070"/>
          <w:spacing w:val="0"/>
          <w:w w:val="114"/>
          <w:position w:val="-12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357" w:lineRule="exact"/>
        <w:ind w:right="-155"/>
        <w:jc w:val="left"/>
        <w:rPr>
          <w:rFonts w:ascii="Times New Roman" w:hAnsi="Times New Roman" w:cs="Times New Roman" w:eastAsia="Times New Roman"/>
          <w:sz w:val="46"/>
          <w:szCs w:val="46"/>
        </w:rPr>
      </w:pPr>
      <w:rPr/>
      <w:r>
        <w:rPr>
          <w:rFonts w:ascii="Arial" w:hAnsi="Arial" w:cs="Arial" w:eastAsia="Arial"/>
          <w:sz w:val="77"/>
          <w:szCs w:val="77"/>
          <w:color w:val="595959"/>
          <w:w w:val="99"/>
          <w:position w:val="-14"/>
        </w:rPr>
      </w:r>
      <w:r>
        <w:rPr>
          <w:rFonts w:ascii="Arial" w:hAnsi="Arial" w:cs="Arial" w:eastAsia="Arial"/>
          <w:sz w:val="77"/>
          <w:szCs w:val="77"/>
          <w:color w:val="595959"/>
          <w:spacing w:val="-26"/>
          <w:w w:val="99"/>
          <w:u w:val="single" w:color="546793"/>
          <w:position w:val="-14"/>
        </w:rPr>
        <w:t> </w:t>
      </w:r>
      <w:r>
        <w:rPr>
          <w:rFonts w:ascii="Arial" w:hAnsi="Arial" w:cs="Arial" w:eastAsia="Arial"/>
          <w:sz w:val="77"/>
          <w:szCs w:val="77"/>
          <w:color w:val="595959"/>
          <w:spacing w:val="-26"/>
          <w:w w:val="99"/>
          <w:u w:val="single" w:color="546793"/>
          <w:position w:val="-14"/>
        </w:rPr>
      </w:r>
      <w:r>
        <w:rPr>
          <w:rFonts w:ascii="Arial" w:hAnsi="Arial" w:cs="Arial" w:eastAsia="Arial"/>
          <w:sz w:val="77"/>
          <w:szCs w:val="77"/>
          <w:color w:val="595959"/>
          <w:spacing w:val="-26"/>
          <w:w w:val="99"/>
          <w:position w:val="-14"/>
        </w:rPr>
      </w:r>
      <w:r>
        <w:rPr>
          <w:rFonts w:ascii="Arial" w:hAnsi="Arial" w:cs="Arial" w:eastAsia="Arial"/>
          <w:sz w:val="77"/>
          <w:szCs w:val="77"/>
          <w:color w:val="595959"/>
          <w:spacing w:val="-26"/>
          <w:w w:val="99"/>
          <w:position w:val="-14"/>
        </w:rPr>
      </w:r>
      <w:r>
        <w:rPr>
          <w:rFonts w:ascii="Times New Roman" w:hAnsi="Times New Roman" w:cs="Times New Roman" w:eastAsia="Times New Roman"/>
          <w:sz w:val="46"/>
          <w:szCs w:val="46"/>
          <w:color w:val="38446E"/>
          <w:spacing w:val="0"/>
          <w:w w:val="82"/>
          <w:i/>
          <w:position w:val="-14"/>
        </w:rPr>
        <w:t>}j</w:t>
      </w:r>
      <w:r>
        <w:rPr>
          <w:rFonts w:ascii="Times New Roman" w:hAnsi="Times New Roman" w:cs="Times New Roman" w:eastAsia="Times New Roman"/>
          <w:sz w:val="46"/>
          <w:szCs w:val="46"/>
          <w:color w:val="000000"/>
          <w:spacing w:val="0"/>
          <w:w w:val="100"/>
          <w:position w:val="0"/>
        </w:rPr>
      </w:r>
    </w:p>
    <w:p>
      <w:pPr>
        <w:spacing w:before="0" w:after="0" w:line="552" w:lineRule="exact"/>
        <w:ind w:right="-155"/>
        <w:jc w:val="left"/>
        <w:rPr>
          <w:rFonts w:ascii="Arial" w:hAnsi="Arial" w:cs="Arial" w:eastAsia="Arial"/>
          <w:sz w:val="77"/>
          <w:szCs w:val="77"/>
        </w:rPr>
      </w:pPr>
      <w:rPr/>
      <w:r>
        <w:rPr/>
        <w:br w:type="column"/>
      </w:r>
      <w:r>
        <w:rPr>
          <w:rFonts w:ascii="Arial" w:hAnsi="Arial" w:cs="Arial" w:eastAsia="Arial"/>
          <w:sz w:val="77"/>
          <w:szCs w:val="77"/>
          <w:color w:val="595959"/>
          <w:spacing w:val="42"/>
          <w:w w:val="11"/>
          <w:position w:val="-18"/>
        </w:rPr>
        <w:t>.</w:t>
      </w:r>
      <w:r>
        <w:rPr>
          <w:rFonts w:ascii="Arial" w:hAnsi="Arial" w:cs="Arial" w:eastAsia="Arial"/>
          <w:sz w:val="77"/>
          <w:szCs w:val="77"/>
          <w:color w:val="38446E"/>
          <w:spacing w:val="0"/>
          <w:w w:val="91"/>
          <w:position w:val="-18"/>
        </w:rPr>
        <w:t>riı</w:t>
      </w:r>
      <w:r>
        <w:rPr>
          <w:rFonts w:ascii="Arial" w:hAnsi="Arial" w:cs="Arial" w:eastAsia="Arial"/>
          <w:sz w:val="77"/>
          <w:szCs w:val="77"/>
          <w:color w:val="000000"/>
          <w:spacing w:val="0"/>
          <w:w w:val="100"/>
          <w:position w:val="0"/>
        </w:rPr>
      </w:r>
    </w:p>
    <w:p>
      <w:pPr>
        <w:spacing w:before="9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262626"/>
          <w:spacing w:val="0"/>
          <w:w w:val="80"/>
          <w:i/>
        </w:rPr>
        <w:t>1</w:t>
      </w:r>
      <w:r>
        <w:rPr>
          <w:rFonts w:ascii="Arial" w:hAnsi="Arial" w:cs="Arial" w:eastAsia="Arial"/>
          <w:sz w:val="20"/>
          <w:szCs w:val="20"/>
          <w:color w:val="262626"/>
          <w:spacing w:val="0"/>
          <w:w w:val="80"/>
          <w:i/>
        </w:rPr>
        <w:t>  </w:t>
      </w:r>
      <w:r>
        <w:rPr>
          <w:rFonts w:ascii="Arial" w:hAnsi="Arial" w:cs="Arial" w:eastAsia="Arial"/>
          <w:sz w:val="20"/>
          <w:szCs w:val="20"/>
          <w:color w:val="262626"/>
          <w:spacing w:val="32"/>
          <w:w w:val="8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1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80" w:right="0"/>
          <w:cols w:num="4" w:equalWidth="0">
            <w:col w:w="3772" w:space="1592"/>
            <w:col w:w="446" w:space="202"/>
            <w:col w:w="658" w:space="2318"/>
            <w:col w:w="2752"/>
          </w:cols>
        </w:sectPr>
      </w:pPr>
      <w:rPr/>
    </w:p>
    <w:p>
      <w:pPr>
        <w:spacing w:before="0" w:after="0" w:line="194" w:lineRule="exact"/>
        <w:ind w:left="3991" w:right="2247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6E7070"/>
          <w:spacing w:val="0"/>
          <w:w w:val="103"/>
        </w:rPr>
        <w:t>!ge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2" w:lineRule="exact"/>
        <w:ind w:left="2570" w:right="-73"/>
        <w:jc w:val="left"/>
        <w:tabs>
          <w:tab w:pos="3940" w:val="left"/>
          <w:tab w:pos="5040" w:val="left"/>
          <w:tab w:pos="5980" w:val="left"/>
          <w:tab w:pos="642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group style="position:absolute;margin-left:283.200012pt;margin-top:1.226817pt;width:64.080001pt;height:1.32pt;mso-position-horizontal-relative:page;mso-position-vertical-relative:paragraph;z-index:-15645" coordorigin="5664,25" coordsize="1282,26">
            <v:group style="position:absolute;left:5674;top:34;width:509;height:2" coordorigin="5674,34" coordsize="509,2">
              <v:shape style="position:absolute;left:5674;top:34;width:509;height:2" coordorigin="5674,34" coordsize="509,0" path="m5674,34l6182,34e" filled="f" stroked="t" strokeweight=".96pt" strokecolor="#4B5790">
                <v:path arrowok="t"/>
              </v:shape>
            </v:group>
            <v:group style="position:absolute;left:6154;top:46;width:787;height:2" coordorigin="6154,46" coordsize="787,2">
              <v:shape style="position:absolute;left:6154;top:46;width:787;height:2" coordorigin="6154,46" coordsize="787,0" path="m6154,46l6941,46e" filled="f" stroked="t" strokeweight=".48pt" strokecolor="#444F8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53.313507pt;margin-top:-.688467pt;width:6.17451pt;height:14.324708pt;mso-position-horizontal-relative:page;mso-position-vertical-relative:paragraph;z-index:-15643" coordorigin="3066,-14" coordsize="123,286">
            <v:shape style="position:absolute;left:3066;top:-14;width:123;height:286" coordorigin="3066,-14" coordsize="123,286" path="m3066,-14l3190,-14,3190,273,3066,273,3066,-14e" filled="t" fillcolor="#EB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261.196014pt;margin-top:.351084pt;width:7.33875pt;height:12.788819pt;mso-position-horizontal-relative:page;mso-position-vertical-relative:paragraph;z-index:-15642" coordorigin="5224,7" coordsize="147,256">
            <v:shape style="position:absolute;left:5224;top:7;width:147;height:256" coordorigin="5224,7" coordsize="147,256" path="m5224,7l5371,7,5371,263,5224,263,5224,7e" filled="t" fillcolor="#EBEDED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21"/>
          <w:szCs w:val="21"/>
          <w:color w:val="6E7070"/>
          <w:spacing w:val="0"/>
          <w:w w:val="100"/>
        </w:rPr>
        <w:t>.</w:t>
      </w:r>
      <w:r>
        <w:rPr>
          <w:rFonts w:ascii="Arial" w:hAnsi="Arial" w:cs="Arial" w:eastAsia="Arial"/>
          <w:sz w:val="21"/>
          <w:szCs w:val="21"/>
          <w:color w:val="6E7070"/>
          <w:spacing w:val="6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6E7070"/>
          <w:spacing w:val="0"/>
          <w:w w:val="86"/>
        </w:rPr>
        <w:t>P</w:t>
      </w:r>
      <w:r>
        <w:rPr>
          <w:rFonts w:ascii="Arial" w:hAnsi="Arial" w:cs="Arial" w:eastAsia="Arial"/>
          <w:sz w:val="21"/>
          <w:szCs w:val="21"/>
          <w:color w:val="6E7070"/>
          <w:spacing w:val="0"/>
          <w:w w:val="86"/>
        </w:rPr>
        <w:t>a</w:t>
      </w:r>
      <w:r>
        <w:rPr>
          <w:rFonts w:ascii="Arial" w:hAnsi="Arial" w:cs="Arial" w:eastAsia="Arial"/>
          <w:sz w:val="21"/>
          <w:szCs w:val="21"/>
          <w:color w:val="6E7070"/>
          <w:spacing w:val="-14"/>
          <w:w w:val="86"/>
        </w:rPr>
        <w:t> </w:t>
      </w:r>
      <w:r>
        <w:rPr>
          <w:rFonts w:ascii="Arial" w:hAnsi="Arial" w:cs="Arial" w:eastAsia="Arial"/>
          <w:sz w:val="21"/>
          <w:szCs w:val="21"/>
          <w:color w:val="ACACAE"/>
          <w:spacing w:val="0"/>
          <w:w w:val="100"/>
        </w:rPr>
        <w:t>·</w:t>
      </w:r>
      <w:r>
        <w:rPr>
          <w:rFonts w:ascii="Arial" w:hAnsi="Arial" w:cs="Arial" w:eastAsia="Arial"/>
          <w:sz w:val="21"/>
          <w:szCs w:val="21"/>
          <w:color w:val="ACACAE"/>
          <w:spacing w:val="0"/>
          <w:w w:val="100"/>
        </w:rPr>
        <w:t>  </w:t>
      </w:r>
      <w:r>
        <w:rPr>
          <w:rFonts w:ascii="Arial" w:hAnsi="Arial" w:cs="Arial" w:eastAsia="Arial"/>
          <w:sz w:val="21"/>
          <w:szCs w:val="21"/>
          <w:color w:val="ACACAE"/>
          <w:spacing w:val="12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909191"/>
          <w:spacing w:val="0"/>
          <w:w w:val="100"/>
        </w:rPr>
        <w:t>:-</w:t>
      </w:r>
      <w:r>
        <w:rPr>
          <w:rFonts w:ascii="Arial" w:hAnsi="Arial" w:cs="Arial" w:eastAsia="Arial"/>
          <w:sz w:val="21"/>
          <w:szCs w:val="21"/>
          <w:color w:val="909191"/>
          <w:spacing w:val="-56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909191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90919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Amırl</w:t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ACACAE"/>
          <w:spacing w:val="0"/>
          <w:w w:val="100"/>
        </w:rPr>
        <w:t>_.</w:t>
      </w:r>
      <w:r>
        <w:rPr>
          <w:rFonts w:ascii="Times New Roman" w:hAnsi="Times New Roman" w:cs="Times New Roman" w:eastAsia="Times New Roman"/>
          <w:sz w:val="19"/>
          <w:szCs w:val="19"/>
          <w:color w:val="ACACAE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CACA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ACACAE"/>
          <w:spacing w:val="0"/>
          <w:w w:val="100"/>
        </w:rPr>
      </w:r>
      <w:r>
        <w:rPr>
          <w:rFonts w:ascii="Times New Roman" w:hAnsi="Times New Roman" w:cs="Times New Roman" w:eastAsia="Times New Roman"/>
          <w:sz w:val="22"/>
          <w:szCs w:val="22"/>
          <w:color w:val="4D5682"/>
          <w:spacing w:val="0"/>
          <w:w w:val="206"/>
          <w:i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color w:val="4D5682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4D5682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22"/>
          <w:szCs w:val="22"/>
          <w:color w:val="38446E"/>
          <w:spacing w:val="0"/>
          <w:w w:val="287"/>
        </w:rPr>
        <w:t>/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68" w:after="0" w:line="240" w:lineRule="auto"/>
        <w:ind w:right="462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Serka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YDlN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29" w:lineRule="exact"/>
        <w:ind w:right="985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-7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right="-71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Itfai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8"/>
          <w:w w:val="10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59595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595959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-56"/>
          <w:w w:val="464"/>
        </w:rPr>
        <w:t>B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78" w:after="0" w:line="240" w:lineRule="auto"/>
        <w:ind w:right="-20"/>
        <w:jc w:val="left"/>
        <w:tabs>
          <w:tab w:pos="480" w:val="left"/>
        </w:tabs>
        <w:rPr>
          <w:rFonts w:ascii="Arial" w:hAnsi="Arial" w:cs="Arial" w:eastAsia="Arial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4"/>
          <w:szCs w:val="14"/>
          <w:color w:val="909191"/>
          <w:spacing w:val="-66"/>
          <w:w w:val="176"/>
          <w:position w:val="1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1"/>
          <w:position w:val="0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909191"/>
          <w:spacing w:val="-4"/>
          <w:w w:val="175"/>
          <w:position w:val="1"/>
        </w:rPr>
        <w:t>:</w:t>
      </w:r>
      <w:r>
        <w:rPr>
          <w:rFonts w:ascii="Times New Roman" w:hAnsi="Times New Roman" w:cs="Times New Roman" w:eastAsia="Times New Roman"/>
          <w:sz w:val="14"/>
          <w:szCs w:val="14"/>
          <w:color w:val="ACACAE"/>
          <w:spacing w:val="0"/>
          <w:w w:val="84"/>
          <w:position w:val="1"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color w:val="ACACAE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ACACAE"/>
          <w:spacing w:val="0"/>
          <w:w w:val="100"/>
          <w:position w:val="1"/>
        </w:rPr>
      </w:r>
      <w:r>
        <w:rPr>
          <w:rFonts w:ascii="Arial" w:hAnsi="Arial" w:cs="Arial" w:eastAsia="Arial"/>
          <w:sz w:val="28"/>
          <w:szCs w:val="28"/>
          <w:color w:val="6E7070"/>
          <w:spacing w:val="0"/>
          <w:w w:val="49"/>
          <w:position w:val="1"/>
        </w:rPr>
        <w:t>·.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1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439" w:right="1448"/>
        <w:jc w:val="center"/>
        <w:rPr>
          <w:rFonts w:ascii="Arial" w:hAnsi="Arial" w:cs="Arial" w:eastAsia="Arial"/>
          <w:sz w:val="25"/>
          <w:szCs w:val="25"/>
        </w:rPr>
      </w:pPr>
      <w:rPr/>
      <w:r>
        <w:rPr/>
        <w:pict>
          <v:group style="position:absolute;margin-left:528.805908pt;margin-top:-.744633pt;width:.1pt;height:16.528321pt;mso-position-horizontal-relative:page;mso-position-vertical-relative:paragraph;z-index:-15641" coordorigin="10576,-15" coordsize="2,331">
            <v:shape style="position:absolute;left:10576;top:-15;width:2;height:331" coordorigin="10576,-15" coordsize="0,331" path="m10576,316l10576,-15e" filled="f" stroked="t" strokeweight="4.126750pt" strokecolor="#EBEDED">
              <v:path arrowok="t"/>
            </v:shape>
          </v:group>
          <w10:wrap type="none"/>
        </w:pict>
      </w:r>
      <w:r>
        <w:rPr/>
        <w:pict>
          <v:group style="position:absolute;margin-left:537.208801pt;margin-top:15.448219pt;width:.1pt;height:10.231934pt;mso-position-horizontal-relative:page;mso-position-vertical-relative:paragraph;z-index:-15640" coordorigin="10744,309" coordsize="2,205">
            <v:shape style="position:absolute;left:10744;top:309;width:2;height:205" coordorigin="10744,309" coordsize="0,205" path="m10744,514l10744,309e" filled="f" stroked="t" strokeweight="2.4976pt" strokecolor="#EB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0.640015pt;margin-top:-1.224633pt;width:86.824904pt;height:29.149483pt;mso-position-horizontal-relative:page;mso-position-vertical-relative:paragraph;z-index:-15639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330" w:hRule="exact"/>
                    </w:trPr>
                    <w:tc>
                      <w:tcPr>
                        <w:tcW w:w="1437" w:type="dxa"/>
                        <w:vMerge w:val="restart"/>
                        <w:tcBorders>
                          <w:top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304" w:lineRule="exact"/>
                          <w:ind w:left="-33" w:right="-63"/>
                          <w:jc w:val="center"/>
                          <w:tabs>
                            <w:tab w:pos="1120" w:val="left"/>
                          </w:tabs>
                          <w:rPr>
                            <w:rFonts w:ascii="Arial" w:hAnsi="Arial" w:cs="Arial" w:eastAsia="Arial"/>
                            <w:sz w:val="25"/>
                            <w:szCs w:val="25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30"/>
                            <w:szCs w:val="30"/>
                            <w:color w:val="6E7070"/>
                            <w:w w:val="63"/>
                            <w:position w:val="-1"/>
                          </w:rPr>
                          <w:t>Rüi.</w:t>
                        </w:r>
                        <w:r>
                          <w:rPr>
                            <w:rFonts w:ascii="Arial" w:hAnsi="Arial" w:cs="Arial" w:eastAsia="Arial"/>
                            <w:sz w:val="30"/>
                            <w:szCs w:val="30"/>
                            <w:color w:val="6E7070"/>
                            <w:w w:val="64"/>
                            <w:position w:val="-1"/>
                          </w:rPr>
                          <w:t>H</w:t>
                        </w:r>
                        <w:r>
                          <w:rPr>
                            <w:rFonts w:ascii="Arial" w:hAnsi="Arial" w:cs="Arial" w:eastAsia="Arial"/>
                            <w:sz w:val="30"/>
                            <w:szCs w:val="30"/>
                            <w:color w:val="6E7070"/>
                            <w:spacing w:val="-58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30"/>
                            <w:szCs w:val="30"/>
                            <w:color w:val="262626"/>
                            <w:spacing w:val="0"/>
                            <w:w w:val="100"/>
                            <w:position w:val="-1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30"/>
                            <w:szCs w:val="30"/>
                            <w:color w:val="262626"/>
                            <w:spacing w:val="-11"/>
                            <w:w w:val="100"/>
                            <w:position w:val="-1"/>
                          </w:rPr>
                          <w:t>n</w:t>
                        </w:r>
                        <w:r>
                          <w:rPr>
                            <w:rFonts w:ascii="Arial" w:hAnsi="Arial" w:cs="Arial" w:eastAsia="Arial"/>
                            <w:sz w:val="30"/>
                            <w:szCs w:val="30"/>
                            <w:color w:val="595959"/>
                            <w:spacing w:val="0"/>
                            <w:w w:val="100"/>
                            <w:position w:val="-1"/>
                          </w:rPr>
                          <w:t>t</w:t>
                        </w:r>
                        <w:r>
                          <w:rPr>
                            <w:rFonts w:ascii="Arial" w:hAnsi="Arial" w:cs="Arial" w:eastAsia="Arial"/>
                            <w:sz w:val="30"/>
                            <w:szCs w:val="30"/>
                            <w:color w:val="595959"/>
                            <w:spacing w:val="-61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30"/>
                            <w:szCs w:val="30"/>
                            <w:color w:val="595959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30"/>
                            <w:szCs w:val="30"/>
                            <w:color w:val="595959"/>
                            <w:spacing w:val="0"/>
                            <w:w w:val="100"/>
                            <w:position w:val="-1"/>
                          </w:rPr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909191"/>
                            <w:spacing w:val="0"/>
                            <w:w w:val="73"/>
                            <w:i/>
                            <w:position w:val="-1"/>
                          </w:rPr>
                          <w:t>o,ı:</w:t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226" w:lineRule="exact"/>
                          <w:ind w:left="107" w:right="-60"/>
                          <w:jc w:val="center"/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6E7070"/>
                            <w:spacing w:val="0"/>
                            <w:w w:val="75"/>
                          </w:rPr>
                          <w:t>_lıtaiye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6E7070"/>
                            <w:spacing w:val="-5"/>
                            <w:w w:val="7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595959"/>
                            <w:spacing w:val="0"/>
                            <w:w w:val="75"/>
                          </w:rPr>
                          <w:t>Ya;gr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595959"/>
                            <w:spacing w:val="0"/>
                            <w:w w:val="75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595959"/>
                            <w:spacing w:val="0"/>
                            <w:w w:val="75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595959"/>
                            <w:spacing w:val="30"/>
                            <w:w w:val="7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6E7070"/>
                            <w:spacing w:val="-22"/>
                            <w:w w:val="135"/>
                            <w:i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ACACAE"/>
                            <w:spacing w:val="0"/>
                            <w:w w:val="61"/>
                            <w:i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64" w:type="dxa"/>
                        <w:gridSpan w:val="2"/>
                        <w:tcBorders>
                          <w:top w:val="nil" w:sz="6" w:space="0" w:color="auto"/>
                          <w:bottom w:val="nil" w:sz="6" w:space="0" w:color="auto"/>
                          <w:left w:val="single" w:sz="11.456" w:space="0" w:color="EBEDED"/>
                          <w:right w:val="single" w:sz="33.619" w:space="0" w:color="EBEDED"/>
                        </w:tcBorders>
                      </w:tcPr>
                      <w:p>
                        <w:pPr>
                          <w:spacing w:before="15" w:after="0" w:line="240" w:lineRule="auto"/>
                          <w:ind w:left="-14" w:right="-148"/>
                          <w:jc w:val="left"/>
                          <w:rPr>
                            <w:rFonts w:ascii="Arial" w:hAnsi="Arial" w:cs="Arial" w:eastAsia="Arial"/>
                            <w:sz w:val="25"/>
                            <w:szCs w:val="25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909191"/>
                            <w:spacing w:val="-26"/>
                            <w:w w:val="73"/>
                            <w:i/>
                          </w:rPr>
                          <w:t>:</w:t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ACACAE"/>
                            <w:spacing w:val="3"/>
                            <w:w w:val="32"/>
                            <w:i/>
                          </w:rPr>
                          <w:t>·</w:t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909191"/>
                            <w:spacing w:val="0"/>
                            <w:w w:val="43"/>
                            <w:i/>
                          </w:rPr>
                          <w:t>'</w:t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909191"/>
                            <w:spacing w:val="-11"/>
                            <w:w w:val="100"/>
                            <w:i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ACACAE"/>
                            <w:spacing w:val="0"/>
                            <w:w w:val="36"/>
                            <w:i/>
                          </w:rPr>
                          <w:t>..</w:t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4" w:hRule="exact"/>
                    </w:trPr>
                    <w:tc>
                      <w:tcPr>
                        <w:tcW w:w="1437" w:type="dxa"/>
                        <w:vMerge/>
                        <w:tcBorders>
                          <w:bottom w:val="single" w:sz="7.68" w:space="0" w:color="545B93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77" w:type="dxa"/>
                        <w:tcBorders>
                          <w:top w:val="nil" w:sz="6" w:space="0" w:color="auto"/>
                          <w:bottom w:val="single" w:sz="7.68" w:space="0" w:color="545B93"/>
                          <w:left w:val="single" w:sz="19.48796" w:space="0" w:color="EBEDED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87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  <w:shd w:val="clear" w:color="auto" w:fill="EBEDED"/>
                      </w:tcPr>
                      <w:p>
                        <w:pPr/>
                        <w:rPr/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Arial" w:hAnsi="Arial" w:cs="Arial" w:eastAsia="Arial"/>
          <w:sz w:val="25"/>
          <w:szCs w:val="25"/>
          <w:color w:val="ACACAE"/>
          <w:spacing w:val="0"/>
          <w:w w:val="37"/>
          <w:i/>
        </w:rPr>
        <w:t>-</w:t>
      </w:r>
      <w:r>
        <w:rPr>
          <w:rFonts w:ascii="Arial" w:hAnsi="Arial" w:cs="Arial" w:eastAsia="Arial"/>
          <w:sz w:val="25"/>
          <w:szCs w:val="25"/>
          <w:color w:val="ACACAE"/>
          <w:spacing w:val="21"/>
          <w:w w:val="37"/>
          <w:i/>
        </w:rPr>
        <w:t> </w:t>
      </w:r>
      <w:r>
        <w:rPr>
          <w:rFonts w:ascii="Arial" w:hAnsi="Arial" w:cs="Arial" w:eastAsia="Arial"/>
          <w:sz w:val="25"/>
          <w:szCs w:val="25"/>
          <w:color w:val="909191"/>
          <w:spacing w:val="-12"/>
          <w:w w:val="52"/>
          <w:i/>
        </w:rPr>
        <w:t>f</w:t>
      </w:r>
      <w:r>
        <w:rPr>
          <w:rFonts w:ascii="Arial" w:hAnsi="Arial" w:cs="Arial" w:eastAsia="Arial"/>
          <w:sz w:val="25"/>
          <w:szCs w:val="25"/>
          <w:color w:val="ACACAE"/>
          <w:spacing w:val="0"/>
          <w:w w:val="90"/>
          <w:i/>
        </w:rPr>
        <w:t>"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36" w:after="0" w:line="240" w:lineRule="auto"/>
        <w:ind w:left="305" w:right="1303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909191"/>
          <w:spacing w:val="-19"/>
          <w:w w:val="130"/>
          <w:i/>
        </w:rPr>
        <w:t>ı</w:t>
      </w:r>
      <w:r>
        <w:rPr>
          <w:rFonts w:ascii="Arial" w:hAnsi="Arial" w:cs="Arial" w:eastAsia="Arial"/>
          <w:sz w:val="15"/>
          <w:szCs w:val="15"/>
          <w:color w:val="ACACAE"/>
          <w:spacing w:val="0"/>
          <w:w w:val="151"/>
          <w:i/>
        </w:rPr>
        <w:t>(</w:t>
      </w:r>
      <w:r>
        <w:rPr>
          <w:rFonts w:ascii="Arial" w:hAnsi="Arial" w:cs="Arial" w:eastAsia="Arial"/>
          <w:sz w:val="15"/>
          <w:szCs w:val="15"/>
          <w:color w:val="ACACAE"/>
          <w:spacing w:val="-13"/>
          <w:w w:val="150"/>
          <w:i/>
        </w:rPr>
        <w:t>,</w:t>
      </w:r>
      <w:r>
        <w:rPr>
          <w:rFonts w:ascii="Arial" w:hAnsi="Arial" w:cs="Arial" w:eastAsia="Arial"/>
          <w:sz w:val="15"/>
          <w:szCs w:val="15"/>
          <w:color w:val="ACACAE"/>
          <w:spacing w:val="4"/>
          <w:w w:val="111"/>
          <w:i/>
        </w:rPr>
        <w:t>-</w:t>
      </w:r>
      <w:r>
        <w:rPr>
          <w:rFonts w:ascii="Arial" w:hAnsi="Arial" w:cs="Arial" w:eastAsia="Arial"/>
          <w:sz w:val="15"/>
          <w:szCs w:val="15"/>
          <w:color w:val="909191"/>
          <w:spacing w:val="0"/>
          <w:w w:val="81"/>
          <w:i/>
        </w:rPr>
        <w:t>ı</w:t>
      </w:r>
      <w:r>
        <w:rPr>
          <w:rFonts w:ascii="Arial" w:hAnsi="Arial" w:cs="Arial" w:eastAsia="Arial"/>
          <w:sz w:val="15"/>
          <w:szCs w:val="15"/>
          <w:color w:val="909191"/>
          <w:spacing w:val="17"/>
          <w:w w:val="100"/>
          <w:i/>
        </w:rPr>
        <w:t> </w:t>
      </w:r>
      <w:r>
        <w:rPr>
          <w:rFonts w:ascii="Arial" w:hAnsi="Arial" w:cs="Arial" w:eastAsia="Arial"/>
          <w:sz w:val="15"/>
          <w:szCs w:val="15"/>
          <w:color w:val="909191"/>
          <w:spacing w:val="0"/>
          <w:w w:val="77"/>
        </w:rPr>
        <w:t>•</w:t>
      </w:r>
      <w:r>
        <w:rPr>
          <w:rFonts w:ascii="Arial" w:hAnsi="Arial" w:cs="Arial" w:eastAsia="Arial"/>
          <w:sz w:val="15"/>
          <w:szCs w:val="15"/>
          <w:color w:val="909191"/>
          <w:spacing w:val="0"/>
          <w:w w:val="77"/>
        </w:rPr>
        <w:t> </w:t>
      </w:r>
      <w:r>
        <w:rPr>
          <w:rFonts w:ascii="Arial" w:hAnsi="Arial" w:cs="Arial" w:eastAsia="Arial"/>
          <w:sz w:val="15"/>
          <w:szCs w:val="15"/>
          <w:color w:val="909191"/>
          <w:spacing w:val="25"/>
          <w:w w:val="77"/>
        </w:rPr>
        <w:t> </w:t>
      </w:r>
      <w:r>
        <w:rPr>
          <w:rFonts w:ascii="Arial" w:hAnsi="Arial" w:cs="Arial" w:eastAsia="Arial"/>
          <w:sz w:val="15"/>
          <w:szCs w:val="15"/>
          <w:color w:val="C6C6E2"/>
          <w:spacing w:val="0"/>
          <w:w w:val="96"/>
        </w:rPr>
        <w:t>·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280" w:bottom="280" w:left="180" w:right="-240"/>
          <w:cols w:num="3" w:equalWidth="0">
            <w:col w:w="6601" w:space="2051"/>
            <w:col w:w="937" w:space="205"/>
            <w:col w:w="2186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3070" w:right="-103"/>
        <w:jc w:val="left"/>
        <w:tabs>
          <w:tab w:pos="3800" w:val="left"/>
          <w:tab w:pos="4680" w:val="left"/>
        </w:tabs>
        <w:rPr>
          <w:rFonts w:ascii="Times New Roman" w:hAnsi="Times New Roman" w:cs="Times New Roman" w:eastAsia="Times New Roman"/>
          <w:sz w:val="41"/>
          <w:szCs w:val="41"/>
        </w:rPr>
      </w:pPr>
      <w:rPr/>
      <w:r>
        <w:rPr/>
        <w:pict>
          <v:group style="position:absolute;margin-left:163.440002pt;margin-top:-1.261328pt;width:.1pt;height:19.920pt;mso-position-horizontal-relative:page;mso-position-vertical-relative:paragraph;z-index:-15644" coordorigin="3269,-25" coordsize="2,398">
            <v:shape style="position:absolute;left:3269;top:-25;width:2;height:398" coordorigin="3269,-25" coordsize="0,398" path="m3269,373l3269,-25e" filled="f" stroked="t" strokeweight="1.2pt" strokecolor="#2B3474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7"/>
          <w:szCs w:val="17"/>
          <w:color w:val="4D5682"/>
          <w:w w:val="99"/>
        </w:rPr>
      </w:r>
      <w:r>
        <w:rPr>
          <w:rFonts w:ascii="Arial" w:hAnsi="Arial" w:cs="Arial" w:eastAsia="Arial"/>
          <w:sz w:val="17"/>
          <w:szCs w:val="17"/>
          <w:color w:val="4D5682"/>
          <w:w w:val="99"/>
          <w:u w:val="single" w:color="444F93"/>
        </w:rPr>
        <w:t> </w:t>
      </w:r>
      <w:r>
        <w:rPr>
          <w:rFonts w:ascii="Arial" w:hAnsi="Arial" w:cs="Arial" w:eastAsia="Arial"/>
          <w:sz w:val="17"/>
          <w:szCs w:val="17"/>
          <w:color w:val="4D5682"/>
          <w:w w:val="100"/>
          <w:u w:val="single" w:color="444F93"/>
        </w:rPr>
        <w:t> </w:t>
      </w:r>
      <w:r>
        <w:rPr>
          <w:rFonts w:ascii="Arial" w:hAnsi="Arial" w:cs="Arial" w:eastAsia="Arial"/>
          <w:sz w:val="17"/>
          <w:szCs w:val="17"/>
          <w:color w:val="4D5682"/>
          <w:spacing w:val="-7"/>
          <w:w w:val="100"/>
          <w:u w:val="single" w:color="444F93"/>
        </w:rPr>
        <w:t> </w:t>
      </w:r>
      <w:r>
        <w:rPr>
          <w:rFonts w:ascii="Arial" w:hAnsi="Arial" w:cs="Arial" w:eastAsia="Arial"/>
          <w:sz w:val="17"/>
          <w:szCs w:val="17"/>
          <w:color w:val="4D5682"/>
          <w:spacing w:val="-7"/>
          <w:w w:val="100"/>
          <w:u w:val="single" w:color="444F93"/>
        </w:rPr>
      </w:r>
      <w:r>
        <w:rPr>
          <w:rFonts w:ascii="Arial" w:hAnsi="Arial" w:cs="Arial" w:eastAsia="Arial"/>
          <w:sz w:val="17"/>
          <w:szCs w:val="17"/>
          <w:color w:val="4D5682"/>
          <w:spacing w:val="0"/>
          <w:w w:val="117"/>
          <w:u w:val="single" w:color="444F93"/>
        </w:rPr>
        <w:t>rı</w:t>
      </w:r>
      <w:r>
        <w:rPr>
          <w:rFonts w:ascii="Arial" w:hAnsi="Arial" w:cs="Arial" w:eastAsia="Arial"/>
          <w:sz w:val="17"/>
          <w:szCs w:val="17"/>
          <w:color w:val="4D5682"/>
          <w:spacing w:val="0"/>
          <w:w w:val="117"/>
          <w:u w:val="single" w:color="444F93"/>
        </w:rPr>
      </w:r>
      <w:r>
        <w:rPr>
          <w:rFonts w:ascii="Arial" w:hAnsi="Arial" w:cs="Arial" w:eastAsia="Arial"/>
          <w:sz w:val="17"/>
          <w:szCs w:val="17"/>
          <w:color w:val="4D5682"/>
          <w:spacing w:val="0"/>
          <w:w w:val="99"/>
          <w:u w:val="single" w:color="444F93"/>
        </w:rPr>
        <w:t> </w:t>
      </w:r>
      <w:r>
        <w:rPr>
          <w:rFonts w:ascii="Arial" w:hAnsi="Arial" w:cs="Arial" w:eastAsia="Arial"/>
          <w:sz w:val="17"/>
          <w:szCs w:val="17"/>
          <w:color w:val="4D5682"/>
          <w:spacing w:val="0"/>
          <w:w w:val="100"/>
          <w:u w:val="single" w:color="444F93"/>
        </w:rPr>
        <w:tab/>
      </w:r>
      <w:r>
        <w:rPr>
          <w:rFonts w:ascii="Arial" w:hAnsi="Arial" w:cs="Arial" w:eastAsia="Arial"/>
          <w:sz w:val="17"/>
          <w:szCs w:val="17"/>
          <w:color w:val="4D5682"/>
          <w:spacing w:val="0"/>
          <w:w w:val="100"/>
          <w:u w:val="single" w:color="444F93"/>
        </w:rPr>
      </w:r>
      <w:r>
        <w:rPr>
          <w:rFonts w:ascii="Arial" w:hAnsi="Arial" w:cs="Arial" w:eastAsia="Arial"/>
          <w:sz w:val="17"/>
          <w:szCs w:val="17"/>
          <w:color w:val="4D5682"/>
          <w:spacing w:val="0"/>
          <w:w w:val="100"/>
          <w:u w:val="single" w:color="444F93"/>
        </w:rPr>
      </w:r>
      <w:r>
        <w:rPr>
          <w:rFonts w:ascii="Times New Roman" w:hAnsi="Times New Roman" w:cs="Times New Roman" w:eastAsia="Times New Roman"/>
          <w:sz w:val="41"/>
          <w:szCs w:val="41"/>
          <w:color w:val="3F4D95"/>
          <w:spacing w:val="0"/>
          <w:w w:val="144"/>
          <w:i/>
          <w:u w:val="single" w:color="444F93"/>
        </w:rPr>
        <w:t>1</w:t>
      </w:r>
      <w:r>
        <w:rPr>
          <w:rFonts w:ascii="Times New Roman" w:hAnsi="Times New Roman" w:cs="Times New Roman" w:eastAsia="Times New Roman"/>
          <w:sz w:val="41"/>
          <w:szCs w:val="41"/>
          <w:color w:val="3F4D95"/>
          <w:spacing w:val="0"/>
          <w:w w:val="144"/>
          <w:i/>
          <w:u w:val="single" w:color="444F93"/>
        </w:rPr>
      </w:r>
      <w:r>
        <w:rPr>
          <w:rFonts w:ascii="Times New Roman" w:hAnsi="Times New Roman" w:cs="Times New Roman" w:eastAsia="Times New Roman"/>
          <w:sz w:val="41"/>
          <w:szCs w:val="41"/>
          <w:color w:val="3F4D95"/>
          <w:spacing w:val="0"/>
          <w:w w:val="100"/>
          <w:i/>
          <w:u w:val="single" w:color="444F93"/>
        </w:rPr>
        <w:t> </w:t>
      </w:r>
      <w:r>
        <w:rPr>
          <w:rFonts w:ascii="Times New Roman" w:hAnsi="Times New Roman" w:cs="Times New Roman" w:eastAsia="Times New Roman"/>
          <w:sz w:val="41"/>
          <w:szCs w:val="41"/>
          <w:color w:val="3F4D95"/>
          <w:spacing w:val="0"/>
          <w:w w:val="100"/>
          <w:i/>
          <w:u w:val="single" w:color="444F93"/>
        </w:rPr>
        <w:tab/>
      </w:r>
      <w:r>
        <w:rPr>
          <w:rFonts w:ascii="Times New Roman" w:hAnsi="Times New Roman" w:cs="Times New Roman" w:eastAsia="Times New Roman"/>
          <w:sz w:val="41"/>
          <w:szCs w:val="41"/>
          <w:color w:val="3F4D95"/>
          <w:spacing w:val="0"/>
          <w:w w:val="100"/>
          <w:i/>
          <w:u w:val="single" w:color="444F93"/>
        </w:rPr>
      </w:r>
      <w:r>
        <w:rPr>
          <w:rFonts w:ascii="Times New Roman" w:hAnsi="Times New Roman" w:cs="Times New Roman" w:eastAsia="Times New Roman"/>
          <w:sz w:val="41"/>
          <w:szCs w:val="41"/>
          <w:color w:val="3F4D95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41"/>
          <w:szCs w:val="41"/>
          <w:color w:val="000000"/>
          <w:spacing w:val="0"/>
          <w:w w:val="100"/>
        </w:rPr>
      </w:r>
    </w:p>
    <w:p>
      <w:pPr>
        <w:spacing w:before="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56" w:right="-20"/>
        <w:jc w:val="left"/>
        <w:tabs>
          <w:tab w:pos="246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30"/>
          <w:szCs w:val="30"/>
          <w:color w:val="494949"/>
          <w:spacing w:val="-82"/>
          <w:w w:val="132"/>
          <w:position w:val="-18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62626"/>
          <w:spacing w:val="0"/>
          <w:w w:val="106"/>
          <w:position w:val="-18"/>
        </w:rPr>
        <w:t>ÖSE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19" w:after="0" w:line="214" w:lineRule="exact"/>
        <w:ind w:left="24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Kuze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Erma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3"/>
        </w:rPr>
        <w:t>A</w:t>
      </w:r>
      <w:r>
        <w:rPr>
          <w:rFonts w:ascii="Arial" w:hAnsi="Arial" w:cs="Arial" w:eastAsia="Arial"/>
          <w:sz w:val="20"/>
          <w:szCs w:val="20"/>
          <w:color w:val="383838"/>
          <w:spacing w:val="-5"/>
          <w:w w:val="103"/>
        </w:rPr>
        <w:t>K</w:t>
      </w:r>
      <w:r>
        <w:rPr>
          <w:rFonts w:ascii="Arial" w:hAnsi="Arial" w:cs="Arial" w:eastAsia="Arial"/>
          <w:sz w:val="20"/>
          <w:szCs w:val="20"/>
          <w:color w:val="595959"/>
          <w:spacing w:val="0"/>
          <w:w w:val="112"/>
        </w:rPr>
        <w:t>Tlf.J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595959"/>
          <w:w w:val="89"/>
        </w:rPr>
        <w:t>Mud</w:t>
      </w:r>
      <w:r>
        <w:rPr>
          <w:rFonts w:ascii="Arial" w:hAnsi="Arial" w:cs="Arial" w:eastAsia="Arial"/>
          <w:sz w:val="19"/>
          <w:szCs w:val="19"/>
          <w:color w:val="595959"/>
          <w:spacing w:val="-26"/>
          <w:w w:val="89"/>
        </w:rPr>
        <w:t>a</w:t>
      </w:r>
      <w:r>
        <w:rPr>
          <w:rFonts w:ascii="Arial" w:hAnsi="Arial" w:cs="Arial" w:eastAsia="Arial"/>
          <w:sz w:val="19"/>
          <w:szCs w:val="19"/>
          <w:color w:val="ACACAE"/>
          <w:spacing w:val="0"/>
          <w:w w:val="125"/>
        </w:rPr>
        <w:t>.</w:t>
      </w:r>
      <w:r>
        <w:rPr>
          <w:rFonts w:ascii="Arial" w:hAnsi="Arial" w:cs="Arial" w:eastAsia="Arial"/>
          <w:sz w:val="19"/>
          <w:szCs w:val="19"/>
          <w:color w:val="ACACAE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7070"/>
          <w:spacing w:val="0"/>
          <w:w w:val="346"/>
        </w:rPr>
        <w:t>nı-.ı.</w:t>
      </w:r>
      <w:r>
        <w:rPr>
          <w:rFonts w:ascii="Times New Roman" w:hAnsi="Times New Roman" w:cs="Times New Roman" w:eastAsia="Times New Roman"/>
          <w:sz w:val="18"/>
          <w:szCs w:val="18"/>
          <w:color w:val="909191"/>
          <w:spacing w:val="0"/>
          <w:w w:val="76"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80" w:right="0"/>
          <w:cols w:num="3" w:equalWidth="0">
            <w:col w:w="4683" w:space="177"/>
            <w:col w:w="1297" w:space="2476"/>
            <w:col w:w="3107"/>
          </w:cols>
        </w:sectPr>
      </w:pPr>
      <w:rPr/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/>
        <w:pict>
          <v:group style="position:absolute;margin-left:13.92pt;margin-top:38.639999pt;width:566.400012pt;height:776.160002pt;mso-position-horizontal-relative:page;mso-position-vertical-relative:page;z-index:-15647" coordorigin="278,773" coordsize="11328,15523">
            <v:group style="position:absolute;left:288;top:797;width:2189;height:2" coordorigin="288,797" coordsize="2189,2">
              <v:shape style="position:absolute;left:288;top:797;width:2189;height:2" coordorigin="288,797" coordsize="2189,0" path="m288,797l2477,797e" filled="f" stroked="t" strokeweight=".96pt" strokecolor="#676767">
                <v:path arrowok="t"/>
              </v:shape>
            </v:group>
            <v:group style="position:absolute;left:293;top:778;width:2;height:11203" coordorigin="293,778" coordsize="2,11203">
              <v:shape style="position:absolute;left:293;top:778;width:2;height:11203" coordorigin="293,778" coordsize="0,11203" path="m293,11981l293,778e" filled="f" stroked="t" strokeweight=".48pt" strokecolor="#4B4B4B">
                <v:path arrowok="t"/>
              </v:shape>
            </v:group>
            <v:group style="position:absolute;left:2275;top:787;width:2;height:1042" coordorigin="2275,787" coordsize="2,1042">
              <v:shape style="position:absolute;left:2275;top:787;width:2;height:1042" coordorigin="2275,787" coordsize="0,1042" path="m2275,1829l2275,787e" filled="f" stroked="t" strokeweight=".96pt" strokecolor="#747474">
                <v:path arrowok="t"/>
              </v:shape>
            </v:group>
            <v:group style="position:absolute;left:2227;top:797;width:9322;height:2" coordorigin="2227,797" coordsize="9322,2">
              <v:shape style="position:absolute;left:2227;top:797;width:9322;height:2" coordorigin="2227,797" coordsize="9322,0" path="m2227,797l11549,797e" filled="f" stroked="t" strokeweight=".72pt" strokecolor="#3F3F3F">
                <v:path arrowok="t"/>
              </v:shape>
            </v:group>
            <v:group style="position:absolute;left:2803;top:802;width:4546;height:2" coordorigin="2803,802" coordsize="4546,2">
              <v:shape style="position:absolute;left:2803;top:802;width:4546;height:2" coordorigin="2803,802" coordsize="4546,0" path="m2803,802l7349,802e" filled="f" stroked="t" strokeweight=".48pt" strokecolor="#1F1F1F">
                <v:path arrowok="t"/>
              </v:shape>
            </v:group>
            <v:group style="position:absolute;left:7046;top:806;width:4502;height:2" coordorigin="7046,806" coordsize="4502,2">
              <v:shape style="position:absolute;left:7046;top:806;width:4502;height:2" coordorigin="7046,806" coordsize="4502,0" path="m7046,806l11549,806e" filled="f" stroked="t" strokeweight=".96pt" strokecolor="#575757">
                <v:path arrowok="t"/>
              </v:shape>
            </v:group>
            <v:group style="position:absolute;left:9154;top:797;width:2;height:1507" coordorigin="9154,797" coordsize="2,1507">
              <v:shape style="position:absolute;left:9154;top:797;width:2;height:1507" coordorigin="9154,797" coordsize="0,1507" path="m9154,2304l9154,797e" filled="f" stroked="t" strokeweight=".48pt" strokecolor="#2B2B2B">
                <v:path arrowok="t"/>
              </v:shape>
            </v:group>
            <v:group style="position:absolute;left:11592;top:782;width:2;height:5458" coordorigin="11592,782" coordsize="2,5458">
              <v:shape style="position:absolute;left:11592;top:782;width:2;height:5458" coordorigin="11592,782" coordsize="0,5458" path="m11592,6240l11592,782e" filled="f" stroked="t" strokeweight=".48pt" strokecolor="#000000">
                <v:path arrowok="t"/>
              </v:shape>
            </v:group>
            <v:group style="position:absolute;left:293;top:1267;width:2;height:250" coordorigin="293,1267" coordsize="2,250">
              <v:shape style="position:absolute;left:293;top:1267;width:2;height:250" coordorigin="293,1267" coordsize="0,250" path="m293,1517l293,1267e" filled="f" stroked="t" strokeweight=".48pt" strokecolor="#606060">
                <v:path arrowok="t"/>
              </v:shape>
            </v:group>
            <v:group style="position:absolute;left:9154;top:1267;width:2;height:250" coordorigin="9154,1267" coordsize="2,250">
              <v:shape style="position:absolute;left:9154;top:1267;width:2;height:250" coordorigin="9154,1267" coordsize="0,250" path="m9154,1517l9154,1267e" filled="f" stroked="t" strokeweight=".48pt" strokecolor="#181818">
                <v:path arrowok="t"/>
              </v:shape>
            </v:group>
            <v:group style="position:absolute;left:293;top:1589;width:2;height:240" coordorigin="293,1589" coordsize="2,240">
              <v:shape style="position:absolute;left:293;top:1589;width:2;height:240" coordorigin="293,1589" coordsize="0,240" path="m293,1829l293,1589e" filled="f" stroked="t" strokeweight=".48pt" strokecolor="#606060">
                <v:path arrowok="t"/>
              </v:shape>
            </v:group>
            <v:group style="position:absolute;left:288;top:2285;width:6682;height:2" coordorigin="288,2285" coordsize="6682,2">
              <v:shape style="position:absolute;left:288;top:2285;width:6682;height:2" coordorigin="288,2285" coordsize="6682,0" path="m288,2285l6970,2285e" filled="f" stroked="t" strokeweight=".72pt" strokecolor="#4F4F4F">
                <v:path arrowok="t"/>
              </v:shape>
            </v:group>
            <v:group style="position:absolute;left:298;top:1771;width:2;height:5678" coordorigin="298,1771" coordsize="2,5678">
              <v:shape style="position:absolute;left:298;top:1771;width:2;height:5678" coordorigin="298,1771" coordsize="0,5678" path="m298,7450l298,1771e" filled="f" stroked="t" strokeweight=".96pt" strokecolor="#4F4F4F">
                <v:path arrowok="t"/>
              </v:shape>
            </v:group>
            <v:group style="position:absolute;left:2275;top:1771;width:2;height:523" coordorigin="2275,1771" coordsize="2,523">
              <v:shape style="position:absolute;left:2275;top:1771;width:2;height:523" coordorigin="2275,1771" coordsize="0,523" path="m2275,2294l2275,1771e" filled="f" stroked="t" strokeweight=".72pt" strokecolor="#4F4F4F">
                <v:path arrowok="t"/>
              </v:shape>
            </v:group>
            <v:group style="position:absolute;left:6941;top:2275;width:379;height:2" coordorigin="6941,2275" coordsize="379,2">
              <v:shape style="position:absolute;left:6941;top:2275;width:379;height:2" coordorigin="6941,2275" coordsize="379,0" path="m6941,2275l7320,2275e" filled="f" stroked="t" strokeweight=".48pt" strokecolor="#AFAFAF">
                <v:path arrowok="t"/>
              </v:shape>
            </v:group>
            <v:group style="position:absolute;left:7320;top:2275;width:485;height:2" coordorigin="7320,2275" coordsize="485,2">
              <v:shape style="position:absolute;left:7320;top:2275;width:485;height:2" coordorigin="7320,2275" coordsize="485,0" path="m7320,2275l7805,2275e" filled="f" stroked="t" strokeweight=".48pt" strokecolor="#000000">
                <v:path arrowok="t"/>
              </v:shape>
            </v:group>
            <v:group style="position:absolute;left:7776;top:2294;width:3773;height:2" coordorigin="7776,2294" coordsize="3773,2">
              <v:shape style="position:absolute;left:7776;top:2294;width:3773;height:2" coordorigin="7776,2294" coordsize="3773,0" path="m7776,2294l11549,2294e" filled="f" stroked="t" strokeweight=".96pt" strokecolor="#606060">
                <v:path arrowok="t"/>
              </v:shape>
            </v:group>
            <v:group style="position:absolute;left:9149;top:2294;width:19;height:2" coordorigin="9149,2294" coordsize="19,2">
              <v:shape style="position:absolute;left:9149;top:2294;width:19;height:2" coordorigin="9149,2294" coordsize="19,0" path="m9149,2294l9168,2294e" filled="f" stroked="t" strokeweight=".96pt" strokecolor="#545454">
                <v:path arrowok="t"/>
              </v:shape>
            </v:group>
            <v:group style="position:absolute;left:288;top:2525;width:2573;height:2" coordorigin="288,2525" coordsize="2573,2">
              <v:shape style="position:absolute;left:288;top:2525;width:2573;height:2" coordorigin="288,2525" coordsize="2573,0" path="m288,2525l2861,2525e" filled="f" stroked="t" strokeweight=".72pt" strokecolor="#4F4F4F">
                <v:path arrowok="t"/>
              </v:shape>
            </v:group>
            <v:group style="position:absolute;left:2803;top:2530;width:2453;height:2" coordorigin="2803,2530" coordsize="2453,2">
              <v:shape style="position:absolute;left:2803;top:2530;width:2453;height:2" coordorigin="2803,2530" coordsize="2453,0" path="m2803,2530l5256,2530e" filled="f" stroked="t" strokeweight=".48pt" strokecolor="#232323">
                <v:path arrowok="t"/>
              </v:shape>
            </v:group>
            <v:group style="position:absolute;left:3427;top:2275;width:2;height:499" coordorigin="3427,2275" coordsize="2,499">
              <v:shape style="position:absolute;left:3427;top:2275;width:2;height:499" coordorigin="3427,2275" coordsize="0,499" path="m3427,2774l3427,2275e" filled="f" stroked="t" strokeweight=".96pt" strokecolor="#4F4F4F">
                <v:path arrowok="t"/>
              </v:shape>
            </v:group>
            <v:group style="position:absolute;left:5227;top:2520;width:346;height:2" coordorigin="5227,2520" coordsize="346,2">
              <v:shape style="position:absolute;left:5227;top:2520;width:346;height:2" coordorigin="5227,2520" coordsize="346,0" path="m5227,2520l5573,2520e" filled="f" stroked="t" strokeweight=".48pt" strokecolor="#1F1F1F">
                <v:path arrowok="t"/>
              </v:shape>
            </v:group>
            <v:group style="position:absolute;left:5530;top:2534;width:6019;height:2" coordorigin="5530,2534" coordsize="6019,2">
              <v:shape style="position:absolute;left:5530;top:2534;width:6019;height:2" coordorigin="5530,2534" coordsize="6019,0" path="m5530,2534l11549,2534e" filled="f" stroked="t" strokeweight=".96pt" strokecolor="#575757">
                <v:path arrowok="t"/>
              </v:shape>
            </v:group>
            <v:group style="position:absolute;left:7814;top:2285;width:2;height:259" coordorigin="7814,2285" coordsize="2,259">
              <v:shape style="position:absolute;left:7814;top:2285;width:2;height:259" coordorigin="7814,2285" coordsize="0,259" path="m7814,2544l7814,2285e" filled="f" stroked="t" strokeweight=".96pt" strokecolor="#545454">
                <v:path arrowok="t"/>
              </v:shape>
            </v:group>
            <v:group style="position:absolute;left:288;top:2765;width:1939;height:2" coordorigin="288,2765" coordsize="1939,2">
              <v:shape style="position:absolute;left:288;top:2765;width:1939;height:2" coordorigin="288,2765" coordsize="1939,0" path="m288,2765l2227,2765e" filled="f" stroked="t" strokeweight=".96pt" strokecolor="#575757">
                <v:path arrowok="t"/>
              </v:shape>
            </v:group>
            <v:group style="position:absolute;left:1570;top:2765;width:1291;height:2" coordorigin="1570,2765" coordsize="1291,2">
              <v:shape style="position:absolute;left:1570;top:2765;width:1291;height:2" coordorigin="1570,2765" coordsize="1291,0" path="m1570,2765l2861,2765e" filled="f" stroked="t" strokeweight=".72pt" strokecolor="#444444">
                <v:path arrowok="t"/>
              </v:shape>
            </v:group>
            <v:group style="position:absolute;left:2803;top:2770;width:2088;height:2" coordorigin="2803,2770" coordsize="2088,2">
              <v:shape style="position:absolute;left:2803;top:2770;width:2088;height:2" coordorigin="2803,2770" coordsize="2088,0" path="m2803,2770l4891,2770e" filled="f" stroked="t" strokeweight=".48pt" strokecolor="#232323">
                <v:path arrowok="t"/>
              </v:shape>
            </v:group>
            <v:group style="position:absolute;left:4862;top:2779;width:710;height:2" coordorigin="4862,2779" coordsize="710,2">
              <v:shape style="position:absolute;left:4862;top:2779;width:710;height:2" coordorigin="4862,2779" coordsize="710,0" path="m4862,2779l5573,2779e" filled="f" stroked="t" strokeweight=".48pt" strokecolor="#545454">
                <v:path arrowok="t"/>
              </v:shape>
            </v:group>
            <v:group style="position:absolute;left:5299;top:2774;width:3936;height:2" coordorigin="5299,2774" coordsize="3936,2">
              <v:shape style="position:absolute;left:5299;top:2774;width:3936;height:2" coordorigin="5299,2774" coordsize="3936,0" path="m5299,2774l9235,2774e" filled="f" stroked="t" strokeweight=".96pt" strokecolor="#4F4F4F">
                <v:path arrowok="t"/>
              </v:shape>
            </v:group>
            <v:group style="position:absolute;left:9115;top:2779;width:2482;height:2" coordorigin="9115,2779" coordsize="2482,2">
              <v:shape style="position:absolute;left:9115;top:2779;width:2482;height:2" coordorigin="9115,2779" coordsize="2482,0" path="m9115,2779l11597,2779e" filled="f" stroked="t" strokeweight=".48pt" strokecolor="#343434">
                <v:path arrowok="t"/>
              </v:shape>
            </v:group>
            <v:group style="position:absolute;left:288;top:3010;width:1589;height:2" coordorigin="288,3010" coordsize="1589,2">
              <v:shape style="position:absolute;left:288;top:3010;width:1589;height:2" coordorigin="288,3010" coordsize="1589,0" path="m288,3010l1877,3010e" filled="f" stroked="t" strokeweight=".48pt" strokecolor="#343434">
                <v:path arrowok="t"/>
              </v:shape>
            </v:group>
            <v:group style="position:absolute;left:1771;top:3014;width:5294;height:2" coordorigin="1771,3014" coordsize="5294,2">
              <v:shape style="position:absolute;left:1771;top:3014;width:5294;height:2" coordorigin="1771,3014" coordsize="5294,0" path="m1771,3014l7066,3014e" filled="f" stroked="t" strokeweight=".96pt" strokecolor="#4F4F4F">
                <v:path arrowok="t"/>
              </v:shape>
            </v:group>
            <v:group style="position:absolute;left:6912;top:3014;width:437;height:2" coordorigin="6912,3014" coordsize="437,2">
              <v:shape style="position:absolute;left:6912;top:3014;width:437;height:2" coordorigin="6912,3014" coordsize="437,0" path="m6912,3014l7349,3014e" filled="f" stroked="t" strokeweight=".72pt" strokecolor="#383838">
                <v:path arrowok="t"/>
              </v:shape>
            </v:group>
            <v:group style="position:absolute;left:7291;top:3019;width:1882;height:2" coordorigin="7291,3019" coordsize="1882,2">
              <v:shape style="position:absolute;left:7291;top:3019;width:1882;height:2" coordorigin="7291,3019" coordsize="1882,0" path="m7291,3019l9173,3019e" filled="f" stroked="t" strokeweight=".48pt" strokecolor="#1F1F1F">
                <v:path arrowok="t"/>
              </v:shape>
            </v:group>
            <v:group style="position:absolute;left:9144;top:3005;width:389;height:2" coordorigin="9144,3005" coordsize="389,2">
              <v:shape style="position:absolute;left:9144;top:3005;width:389;height:2" coordorigin="9144,3005" coordsize="389,0" path="m9144,3005l9533,3005e" filled="f" stroked="t" strokeweight=".96pt" strokecolor="#232323">
                <v:path arrowok="t"/>
              </v:shape>
            </v:group>
            <v:group style="position:absolute;left:9298;top:3024;width:2261;height:2" coordorigin="9298,3024" coordsize="2261,2">
              <v:shape style="position:absolute;left:9298;top:3024;width:2261;height:2" coordorigin="9298,3024" coordsize="2261,0" path="m9298,3024l11558,3024e" filled="f" stroked="t" strokeweight=".96pt" strokecolor="#575757">
                <v:path arrowok="t"/>
              </v:shape>
            </v:group>
            <v:group style="position:absolute;left:288;top:3250;width:1339;height:2" coordorigin="288,3250" coordsize="1339,2">
              <v:shape style="position:absolute;left:288;top:3250;width:1339;height:2" coordorigin="288,3250" coordsize="1339,0" path="m288,3250l1627,3250e" filled="f" stroked="t" strokeweight=".48pt" strokecolor="#2B2B2B">
                <v:path arrowok="t"/>
              </v:shape>
            </v:group>
            <v:group style="position:absolute;left:1541;top:3254;width:3778;height:2" coordorigin="1541,3254" coordsize="3778,2">
              <v:shape style="position:absolute;left:1541;top:3254;width:3778;height:2" coordorigin="1541,3254" coordsize="3778,0" path="m1541,3254l5318,3254e" filled="f" stroked="t" strokeweight=".96pt" strokecolor="#4F4F4F">
                <v:path arrowok="t"/>
              </v:shape>
            </v:group>
            <v:group style="position:absolute;left:5198;top:3259;width:3974;height:2" coordorigin="5198,3259" coordsize="3974,2">
              <v:shape style="position:absolute;left:5198;top:3259;width:3974;height:2" coordorigin="5198,3259" coordsize="3974,0" path="m5198,3259l9173,3259e" filled="f" stroked="t" strokeweight=".48pt" strokecolor="#1C1C1C">
                <v:path arrowok="t"/>
              </v:shape>
            </v:group>
            <v:group style="position:absolute;left:9144;top:3245;width:1066;height:2" coordorigin="9144,3245" coordsize="1066,2">
              <v:shape style="position:absolute;left:9144;top:3245;width:1066;height:2" coordorigin="9144,3245" coordsize="1066,0" path="m9144,3245l10210,3245e" filled="f" stroked="t" strokeweight=".48pt" strokecolor="#000000">
                <v:path arrowok="t"/>
              </v:shape>
            </v:group>
            <v:group style="position:absolute;left:10147;top:3264;width:1411;height:2" coordorigin="10147,3264" coordsize="1411,2">
              <v:shape style="position:absolute;left:10147;top:3264;width:1411;height:2" coordorigin="10147,3264" coordsize="1411,0" path="m10147,3264l11558,3264e" filled="f" stroked="t" strokeweight=".96pt" strokecolor="#545454">
                <v:path arrowok="t"/>
              </v:shape>
            </v:group>
            <v:group style="position:absolute;left:288;top:3490;width:1339;height:2" coordorigin="288,3490" coordsize="1339,2">
              <v:shape style="position:absolute;left:288;top:3490;width:1339;height:2" coordorigin="288,3490" coordsize="1339,0" path="m288,3490l1627,3490e" filled="f" stroked="t" strokeweight=".48pt" strokecolor="#282828">
                <v:path arrowok="t"/>
              </v:shape>
            </v:group>
            <v:group style="position:absolute;left:1570;top:3494;width:3322;height:2" coordorigin="1570,3494" coordsize="3322,2">
              <v:shape style="position:absolute;left:1570;top:3494;width:3322;height:2" coordorigin="1570,3494" coordsize="3322,0" path="m1570,3494l4891,3494e" filled="f" stroked="t" strokeweight=".96pt" strokecolor="#4F4F4F">
                <v:path arrowok="t"/>
              </v:shape>
            </v:group>
            <v:group style="position:absolute;left:4834;top:3494;width:1349;height:2" coordorigin="4834,3494" coordsize="1349,2">
              <v:shape style="position:absolute;left:4834;top:3494;width:1349;height:2" coordorigin="4834,3494" coordsize="1349,0" path="m4834,3494l6182,3494e" filled="f" stroked="t" strokeweight=".72pt" strokecolor="#3B3B3B">
                <v:path arrowok="t"/>
              </v:shape>
            </v:group>
            <v:group style="position:absolute;left:6125;top:3499;width:4762;height:2" coordorigin="6125,3499" coordsize="4762,2">
              <v:shape style="position:absolute;left:6125;top:3499;width:4762;height:2" coordorigin="6125,3499" coordsize="4762,0" path="m6125,3499l10886,3499e" filled="f" stroked="t" strokeweight=".48pt" strokecolor="#1F1F1F">
                <v:path arrowok="t"/>
              </v:shape>
            </v:group>
            <v:group style="position:absolute;left:10858;top:3485;width:739;height:2" coordorigin="10858,3485" coordsize="739,2">
              <v:shape style="position:absolute;left:10858;top:3485;width:739;height:2" coordorigin="10858,3485" coordsize="739,0" path="m10858,3485l11597,3485e" filled="f" stroked="t" strokeweight=".96pt" strokecolor="#2F2F2F">
                <v:path arrowok="t"/>
              </v:shape>
            </v:group>
            <v:group style="position:absolute;left:3778;top:3485;width:2;height:787" coordorigin="3778,3485" coordsize="2,787">
              <v:shape style="position:absolute;left:3778;top:3485;width:2;height:787" coordorigin="3778,3485" coordsize="0,787" path="m3778,4272l3778,3485e" filled="f" stroked="t" strokeweight=".48pt" strokecolor="#282828">
                <v:path arrowok="t"/>
              </v:shape>
            </v:group>
            <v:group style="position:absolute;left:6946;top:3494;width:2;height:768" coordorigin="6946,3494" coordsize="2,768">
              <v:shape style="position:absolute;left:6946;top:3494;width:2;height:768" coordorigin="6946,3494" coordsize="0,768" path="m6946,4262l6946,3494e" filled="f" stroked="t" strokeweight=".48pt" strokecolor="#282828">
                <v:path arrowok="t"/>
              </v:shape>
            </v:group>
            <v:group style="position:absolute;left:6931;top:3922;width:2213;height:2" coordorigin="6931,3922" coordsize="2213,2">
              <v:shape style="position:absolute;left:6931;top:3922;width:2213;height:2" coordorigin="6931,3922" coordsize="2213,0" path="m6931,3922l9144,3922e" filled="f" stroked="t" strokeweight=".48pt" strokecolor="#131313">
                <v:path arrowok="t"/>
              </v:shape>
            </v:group>
            <v:group style="position:absolute;left:3773;top:3946;width:3178;height:2" coordorigin="3773,3946" coordsize="3178,2">
              <v:shape style="position:absolute;left:3773;top:3946;width:3178;height:2" coordorigin="3773,3946" coordsize="3178,0" path="m3773,3946l6950,3946e" filled="f" stroked="t" strokeweight=".72pt" strokecolor="#6B6B6B">
                <v:path arrowok="t"/>
              </v:shape>
            </v:group>
            <v:group style="position:absolute;left:9144;top:3922;width:1714;height:2" coordorigin="9144,3922" coordsize="1714,2">
              <v:shape style="position:absolute;left:9144;top:3922;width:1714;height:2" coordorigin="9144,3922" coordsize="1714,0" path="m9144,3922l10858,3922e" filled="f" stroked="t" strokeweight=".48pt" strokecolor="#000000">
                <v:path arrowok="t"/>
              </v:shape>
            </v:group>
            <v:group style="position:absolute;left:10858;top:3922;width:739;height:2" coordorigin="10858,3922" coordsize="739,2">
              <v:shape style="position:absolute;left:10858;top:3922;width:739;height:2" coordorigin="10858,3922" coordsize="739,0" path="m10858,3922l11597,3922e" filled="f" stroked="t" strokeweight=".48pt" strokecolor="#676767">
                <v:path arrowok="t"/>
              </v:shape>
            </v:group>
            <v:group style="position:absolute;left:288;top:4253;width:1651;height:2" coordorigin="288,4253" coordsize="1651,2">
              <v:shape style="position:absolute;left:288;top:4253;width:1651;height:2" coordorigin="288,4253" coordsize="1651,0" path="m288,4253l1939,4253e" filled="f" stroked="t" strokeweight=".96pt" strokecolor="#575757">
                <v:path arrowok="t"/>
              </v:shape>
            </v:group>
            <v:group style="position:absolute;left:1819;top:4258;width:1987;height:2" coordorigin="1819,4258" coordsize="1987,2">
              <v:shape style="position:absolute;left:1819;top:4258;width:1987;height:2" coordorigin="1819,4258" coordsize="1987,0" path="m1819,4258l3806,4258e" filled="f" stroked="t" strokeweight=".48pt" strokecolor="#181818">
                <v:path arrowok="t"/>
              </v:shape>
            </v:group>
            <v:group style="position:absolute;left:3730;top:4253;width:3250;height:2" coordorigin="3730,4253" coordsize="3250,2">
              <v:shape style="position:absolute;left:3730;top:4253;width:3250;height:2" coordorigin="3730,4253" coordsize="3250,0" path="m3730,4253l6979,4253e" filled="f" stroked="t" strokeweight=".72pt" strokecolor="#282828">
                <v:path arrowok="t"/>
              </v:shape>
            </v:group>
            <v:group style="position:absolute;left:6902;top:4262;width:4656;height:2" coordorigin="6902,4262" coordsize="4656,2">
              <v:shape style="position:absolute;left:6902;top:4262;width:4656;height:2" coordorigin="6902,4262" coordsize="4656,0" path="m6902,4262l11558,4262e" filled="f" stroked="t" strokeweight=".72pt" strokecolor="#4F4F4F">
                <v:path arrowok="t"/>
              </v:shape>
            </v:group>
            <v:group style="position:absolute;left:288;top:4531;width:7061;height:2" coordorigin="288,4531" coordsize="7061,2">
              <v:shape style="position:absolute;left:288;top:4531;width:7061;height:2" coordorigin="288,4531" coordsize="7061,0" path="m288,4531l7349,4531e" filled="f" stroked="t" strokeweight=".96pt" strokecolor="#545454">
                <v:path arrowok="t"/>
              </v:shape>
            </v:group>
            <v:group style="position:absolute;left:2280;top:4243;width:2;height:8813" coordorigin="2280,4243" coordsize="2,8813">
              <v:shape style="position:absolute;left:2280;top:4243;width:2;height:8813" coordorigin="2280,4243" coordsize="0,8813" path="m2280,13056l2280,4243e" filled="f" stroked="t" strokeweight=".72pt" strokecolor="#444444">
                <v:path arrowok="t"/>
              </v:shape>
            </v:group>
            <v:group style="position:absolute;left:7291;top:4536;width:4267;height:2" coordorigin="7291,4536" coordsize="4267,2">
              <v:shape style="position:absolute;left:7291;top:4536;width:4267;height:2" coordorigin="7291,4536" coordsize="4267,0" path="m7291,4536l11558,4536e" filled="f" stroked="t" strokeweight=".48pt" strokecolor="#282828">
                <v:path arrowok="t"/>
              </v:shape>
            </v:group>
            <v:group style="position:absolute;left:2275;top:4771;width:7286;height:2" coordorigin="2275,4771" coordsize="7286,2">
              <v:shape style="position:absolute;left:2275;top:4771;width:7286;height:2" coordorigin="2275,4771" coordsize="7286,0" path="m2275,4771l9562,4771e" filled="f" stroked="t" strokeweight=".96pt" strokecolor="#545454">
                <v:path arrowok="t"/>
              </v:shape>
            </v:group>
            <v:group style="position:absolute;left:9504;top:4776;width:2054;height:2" coordorigin="9504,4776" coordsize="2054,2">
              <v:shape style="position:absolute;left:9504;top:4776;width:2054;height:2" coordorigin="9504,4776" coordsize="2054,0" path="m9504,4776l11558,4776e" filled="f" stroked="t" strokeweight=".48pt" strokecolor="#383838">
                <v:path arrowok="t"/>
              </v:shape>
            </v:group>
            <v:group style="position:absolute;left:4872;top:4762;width:2;height:1776" coordorigin="4872,4762" coordsize="2,1776">
              <v:shape style="position:absolute;left:4872;top:4762;width:2;height:1776" coordorigin="4872,4762" coordsize="0,1776" path="m4872,6538l4872,4762e" filled="f" stroked="t" strokeweight=".48pt" strokecolor="#1F1F1F">
                <v:path arrowok="t"/>
              </v:shape>
            </v:group>
            <v:group style="position:absolute;left:4867;top:5261;width:6691;height:2" coordorigin="4867,5261" coordsize="6691,2">
              <v:shape style="position:absolute;left:4867;top:5261;width:6691;height:2" coordorigin="4867,5261" coordsize="6691,0" path="m4867,5261l11558,5261e" filled="f" stroked="t" strokeweight=".96pt" strokecolor="#545454">
                <v:path arrowok="t"/>
              </v:shape>
            </v:group>
            <v:group style="position:absolute;left:7824;top:4762;width:2;height:509" coordorigin="7824,4762" coordsize="2,509">
              <v:shape style="position:absolute;left:7824;top:4762;width:2;height:509" coordorigin="7824,4762" coordsize="0,509" path="m7824,5270l7824,4762e" filled="f" stroked="t" strokeweight=".96pt" strokecolor="#575757">
                <v:path arrowok="t"/>
              </v:shape>
            </v:group>
            <v:group style="position:absolute;left:2280;top:4987;width:2;height:806" coordorigin="2280,4987" coordsize="2,806">
              <v:shape style="position:absolute;left:2280;top:4987;width:2;height:806" coordorigin="2280,4987" coordsize="0,806" path="m2280,5794l2280,4987e" filled="f" stroked="t" strokeweight=".48pt" strokecolor="#1F1F1F">
                <v:path arrowok="t"/>
              </v:shape>
            </v:group>
            <v:group style="position:absolute;left:4867;top:5506;width:4306;height:2" coordorigin="4867,5506" coordsize="4306,2">
              <v:shape style="position:absolute;left:4867;top:5506;width:4306;height:2" coordorigin="4867,5506" coordsize="4306,0" path="m4867,5506l9173,5506e" filled="f" stroked="t" strokeweight=".48pt" strokecolor="#1F1F1F">
                <v:path arrowok="t"/>
              </v:shape>
            </v:group>
            <v:group style="position:absolute;left:9144;top:5520;width:1066;height:2" coordorigin="9144,5520" coordsize="1066,2">
              <v:shape style="position:absolute;left:9144;top:5520;width:1066;height:2" coordorigin="9144,5520" coordsize="1066,0" path="m9144,5520l10210,5520e" filled="f" stroked="t" strokeweight=".48pt" strokecolor="#AFAFAF">
                <v:path arrowok="t"/>
              </v:shape>
            </v:group>
            <v:group style="position:absolute;left:10181;top:5506;width:706;height:2" coordorigin="10181,5506" coordsize="706,2">
              <v:shape style="position:absolute;left:10181;top:5506;width:706;height:2" coordorigin="10181,5506" coordsize="706,0" path="m10181,5506l10886,5506e" filled="f" stroked="t" strokeweight=".48pt" strokecolor="#282828">
                <v:path arrowok="t"/>
              </v:shape>
            </v:group>
            <v:group style="position:absolute;left:10858;top:5520;width:739;height:2" coordorigin="10858,5520" coordsize="739,2">
              <v:shape style="position:absolute;left:10858;top:5520;width:739;height:2" coordorigin="10858,5520" coordsize="739,0" path="m10858,5520l11597,5520e" filled="f" stroked="t" strokeweight=".48pt" strokecolor="#A0A0A0">
                <v:path arrowok="t"/>
              </v:shape>
            </v:group>
            <v:group style="position:absolute;left:4867;top:5746;width:2482;height:2" coordorigin="4867,5746" coordsize="2482,2">
              <v:shape style="position:absolute;left:4867;top:5746;width:2482;height:2" coordorigin="4867,5746" coordsize="2482,0" path="m4867,5746l7349,5746e" filled="f" stroked="t" strokeweight=".48pt" strokecolor="#232323">
                <v:path arrowok="t"/>
              </v:shape>
            </v:group>
            <v:group style="position:absolute;left:7320;top:5765;width:1402;height:2" coordorigin="7320,5765" coordsize="1402,2">
              <v:shape style="position:absolute;left:7320;top:5765;width:1402;height:2" coordorigin="7320,5765" coordsize="1402,0" path="m7320,5765l8722,5765e" filled="f" stroked="t" strokeweight=".48pt" strokecolor="#A0A0A0">
                <v:path arrowok="t"/>
              </v:shape>
            </v:group>
            <v:group style="position:absolute;left:8722;top:5765;width:422;height:2" coordorigin="8722,5765" coordsize="422,2">
              <v:shape style="position:absolute;left:8722;top:5765;width:422;height:2" coordorigin="8722,5765" coordsize="422,0" path="m8722,5765l9144,5765e" filled="f" stroked="t" strokeweight=".96pt" strokecolor="#939393">
                <v:path arrowok="t"/>
              </v:shape>
            </v:group>
            <v:group style="position:absolute;left:9067;top:5750;width:2496;height:2" coordorigin="9067,5750" coordsize="2496,2">
              <v:shape style="position:absolute;left:9067;top:5750;width:2496;height:2" coordorigin="9067,5750" coordsize="2496,0" path="m9067,5750l11563,5750e" filled="f" stroked="t" strokeweight=".96pt" strokecolor="#575757">
                <v:path arrowok="t"/>
              </v:shape>
            </v:group>
            <v:group style="position:absolute;left:2275;top:5986;width:586;height:2" coordorigin="2275,5986" coordsize="586,2">
              <v:shape style="position:absolute;left:2275;top:5986;width:586;height:2" coordorigin="2275,5986" coordsize="586,0" path="m2275,5986l2861,5986e" filled="f" stroked="t" strokeweight=".48pt" strokecolor="#232323">
                <v:path arrowok="t"/>
              </v:shape>
            </v:group>
            <v:group style="position:absolute;left:2832;top:5976;width:182;height:2" coordorigin="2832,5976" coordsize="182,2">
              <v:shape style="position:absolute;left:2832;top:5976;width:182;height:2" coordorigin="2832,5976" coordsize="182,0" path="m2832,5976l3014,5976e" filled="f" stroked="t" strokeweight=".48pt" strokecolor="#232323">
                <v:path arrowok="t"/>
              </v:shape>
            </v:group>
            <v:group style="position:absolute;left:2986;top:5986;width:307;height:2" coordorigin="2986,5986" coordsize="307,2">
              <v:shape style="position:absolute;left:2986;top:5986;width:307;height:2" coordorigin="2986,5986" coordsize="307,0" path="m2986,5986l3293,5986e" filled="f" stroked="t" strokeweight=".48pt" strokecolor="#232323">
                <v:path arrowok="t"/>
              </v:shape>
            </v:group>
            <v:group style="position:absolute;left:3264;top:5976;width:154;height:2" coordorigin="3264,5976" coordsize="154,2">
              <v:shape style="position:absolute;left:3264;top:5976;width:154;height:2" coordorigin="3264,5976" coordsize="154,0" path="m3264,5976l3418,5976e" filled="f" stroked="t" strokeweight=".48pt" strokecolor="#1F1F1F">
                <v:path arrowok="t"/>
              </v:shape>
            </v:group>
            <v:group style="position:absolute;left:3389;top:5986;width:782;height:2" coordorigin="3389,5986" coordsize="782,2">
              <v:shape style="position:absolute;left:3389;top:5986;width:782;height:2" coordorigin="3389,5986" coordsize="782,0" path="m3389,5986l4171,5986e" filled="f" stroked="t" strokeweight=".48pt" strokecolor="#232323">
                <v:path arrowok="t"/>
              </v:shape>
            </v:group>
            <v:group style="position:absolute;left:4142;top:5976;width:725;height:2" coordorigin="4142,5976" coordsize="725,2">
              <v:shape style="position:absolute;left:4142;top:5976;width:725;height:2" coordorigin="4142,5976" coordsize="725,0" path="m4142,5976l4867,5976e" filled="f" stroked="t" strokeweight=".48pt" strokecolor="#282828">
                <v:path arrowok="t"/>
              </v:shape>
            </v:group>
            <v:group style="position:absolute;left:4690;top:5990;width:6869;height:2" coordorigin="4690,5990" coordsize="6869,2">
              <v:shape style="position:absolute;left:4690;top:5990;width:6869;height:2" coordorigin="4690,5990" coordsize="6869,0" path="m4690,5990l11558,5990e" filled="f" stroked="t" strokeweight=".96pt" strokecolor="#575757">
                <v:path arrowok="t"/>
              </v:shape>
            </v:group>
            <v:group style="position:absolute;left:586;top:6226;width:470;height:2" coordorigin="586,6226" coordsize="470,2">
              <v:shape style="position:absolute;left:586;top:6226;width:470;height:2" coordorigin="586,6226" coordsize="470,0" path="m586,6226l1056,6226e" filled="f" stroked="t" strokeweight=".48pt" strokecolor="#3B3B3B">
                <v:path arrowok="t"/>
              </v:shape>
            </v:group>
            <v:group style="position:absolute;left:1027;top:6235;width:571;height:2" coordorigin="1027,6235" coordsize="571,2">
              <v:shape style="position:absolute;left:1027;top:6235;width:571;height:2" coordorigin="1027,6235" coordsize="571,0" path="m1027,6235l1598,6235e" filled="f" stroked="t" strokeweight=".48pt" strokecolor="#606060">
                <v:path arrowok="t"/>
              </v:shape>
            </v:group>
            <v:group style="position:absolute;left:1598;top:6233;width:7963;height:2" coordorigin="1598,6233" coordsize="7963,2">
              <v:shape style="position:absolute;left:1598;top:6233;width:7963;height:2" coordorigin="1598,6233" coordsize="7963,0" path="m1598,6233l9562,6233e" filled="f" stroked="t" strokeweight=".96pt" strokecolor="#4F4F4F">
                <v:path arrowok="t"/>
              </v:shape>
            </v:group>
            <v:group style="position:absolute;left:9504;top:6235;width:2059;height:2" coordorigin="9504,6235" coordsize="2059,2">
              <v:shape style="position:absolute;left:9504;top:6235;width:2059;height:2" coordorigin="9504,6235" coordsize="2059,0" path="m9504,6235l11563,6235e" filled="f" stroked="t" strokeweight=".48pt" strokecolor="#282828">
                <v:path arrowok="t"/>
              </v:shape>
            </v:group>
            <v:group style="position:absolute;left:2285;top:6197;width:2;height:3264" coordorigin="2285,6197" coordsize="2,3264">
              <v:shape style="position:absolute;left:2285;top:6197;width:2;height:3264" coordorigin="2285,6197" coordsize="0,3264" path="m2285,9461l2285,6197e" filled="f" stroked="t" strokeweight=".96pt" strokecolor="#4F4F4F">
                <v:path arrowok="t"/>
              </v:shape>
            </v:group>
            <v:group style="position:absolute;left:7829;top:6221;width:2;height:730" coordorigin="7829,6221" coordsize="2,730">
              <v:shape style="position:absolute;left:7829;top:6221;width:2;height:730" coordorigin="7829,6221" coordsize="0,730" path="m7829,6950l7829,6221e" filled="f" stroked="t" strokeweight=".48pt" strokecolor="#232323">
                <v:path arrowok="t"/>
              </v:shape>
            </v:group>
            <v:group style="position:absolute;left:11561;top:6278;width:2;height:259" coordorigin="11561,6278" coordsize="2,259">
              <v:shape style="position:absolute;left:11561;top:6278;width:2;height:259" coordorigin="11561,6278" coordsize="0,259" path="m11561,6538l11561,6278e" filled="f" stroked="t" strokeweight=".24pt" strokecolor="#606060">
                <v:path arrowok="t"/>
              </v:shape>
            </v:group>
            <v:group style="position:absolute;left:2275;top:6701;width:4714;height:2" coordorigin="2275,6701" coordsize="4714,2">
              <v:shape style="position:absolute;left:2275;top:6701;width:4714;height:2" coordorigin="2275,6701" coordsize="4714,0" path="m2275,6701l6989,6701e" filled="f" stroked="t" strokeweight=".96pt" strokecolor="#545454">
                <v:path arrowok="t"/>
              </v:shape>
            </v:group>
            <v:group style="position:absolute;left:4877;top:6480;width:2;height:480" coordorigin="4877,6480" coordsize="2,480">
              <v:shape style="position:absolute;left:4877;top:6480;width:2;height:480" coordorigin="4877,6480" coordsize="0,480" path="m4877,6960l4877,6480e" filled="f" stroked="t" strokeweight=".72pt" strokecolor="#444444">
                <v:path arrowok="t"/>
              </v:shape>
            </v:group>
            <v:group style="position:absolute;left:6912;top:6706;width:725;height:2" coordorigin="6912,6706" coordsize="725,2">
              <v:shape style="position:absolute;left:6912;top:6706;width:725;height:2" coordorigin="6912,6706" coordsize="725,0" path="m6912,6706l7637,6706e" filled="f" stroked="t" strokeweight=".48pt" strokecolor="#343434">
                <v:path arrowok="t"/>
              </v:shape>
            </v:group>
            <v:group style="position:absolute;left:7579;top:6701;width:782;height:2" coordorigin="7579,6701" coordsize="782,2">
              <v:shape style="position:absolute;left:7579;top:6701;width:782;height:2" coordorigin="7579,6701" coordsize="782,0" path="m7579,6701l8362,6701e" filled="f" stroked="t" strokeweight=".72pt" strokecolor="#4B4B4B">
                <v:path arrowok="t"/>
              </v:shape>
            </v:group>
            <v:group style="position:absolute;left:8304;top:6706;width:3264;height:2" coordorigin="8304,6706" coordsize="3264,2">
              <v:shape style="position:absolute;left:8304;top:6706;width:3264;height:2" coordorigin="8304,6706" coordsize="3264,0" path="m8304,6706l11568,6706e" filled="f" stroked="t" strokeweight=".48pt" strokecolor="#282828">
                <v:path arrowok="t"/>
              </v:shape>
            </v:group>
            <v:group style="position:absolute;left:11563;top:2765;width:2;height:3960" coordorigin="11563,2765" coordsize="2,3960">
              <v:shape style="position:absolute;left:11563;top:2765;width:2;height:3960" coordorigin="11563,2765" coordsize="0,3960" path="m11563,6725l11563,2765e" filled="f" stroked="t" strokeweight=".48pt" strokecolor="#4B4B4B">
                <v:path arrowok="t"/>
              </v:shape>
            </v:group>
            <v:group style="position:absolute;left:2275;top:6946;width:3326;height:2" coordorigin="2275,6946" coordsize="3326,2">
              <v:shape style="position:absolute;left:2275;top:6946;width:3326;height:2" coordorigin="2275,6946" coordsize="3326,0" path="m2275,6946l5602,6946e" filled="f" stroked="t" strokeweight=".48pt" strokecolor="#1C1C1C">
                <v:path arrowok="t"/>
              </v:shape>
            </v:group>
            <v:group style="position:absolute;left:6600;top:6931;width:720;height:2" coordorigin="6600,6931" coordsize="720,2">
              <v:shape style="position:absolute;left:6600;top:6931;width:720;height:2" coordorigin="6600,6931" coordsize="720,0" path="m6600,6931l7320,6931e" filled="f" stroked="t" strokeweight=".48pt" strokecolor="#000000">
                <v:path arrowok="t"/>
              </v:shape>
            </v:group>
            <v:group style="position:absolute;left:7291;top:6946;width:1070;height:2" coordorigin="7291,6946" coordsize="1070,2">
              <v:shape style="position:absolute;left:7291;top:6946;width:1070;height:2" coordorigin="7291,6946" coordsize="1070,0" path="m7291,6946l8362,6946e" filled="f" stroked="t" strokeweight=".48pt" strokecolor="#181818">
                <v:path arrowok="t"/>
              </v:shape>
            </v:group>
            <v:group style="position:absolute;left:8333;top:6931;width:1200;height:2" coordorigin="8333,6931" coordsize="1200,2">
              <v:shape style="position:absolute;left:8333;top:6931;width:1200;height:2" coordorigin="8333,6931" coordsize="1200,0" path="m8333,6931l9533,6931e" filled="f" stroked="t" strokeweight=".48pt" strokecolor="#000000">
                <v:path arrowok="t"/>
              </v:shape>
            </v:group>
            <v:group style="position:absolute;left:9533;top:6931;width:677;height:2" coordorigin="9533,6931" coordsize="677,2">
              <v:shape style="position:absolute;left:9533;top:6931;width:677;height:2" coordorigin="9533,6931" coordsize="677,0" path="m9533,6931l10210,6931e" filled="f" stroked="t" strokeweight=".96pt" strokecolor="#232323">
                <v:path arrowok="t"/>
              </v:shape>
            </v:group>
            <v:group style="position:absolute;left:10147;top:6950;width:1421;height:2" coordorigin="10147,6950" coordsize="1421,2">
              <v:shape style="position:absolute;left:10147;top:6950;width:1421;height:2" coordorigin="10147,6950" coordsize="1421,0" path="m10147,6950l11568,6950e" filled="f" stroked="t" strokeweight=".96pt" strokecolor="#575757">
                <v:path arrowok="t"/>
              </v:shape>
            </v:group>
            <v:group style="position:absolute;left:11563;top:6658;width:2;height:1032" coordorigin="11563,6658" coordsize="2,1032">
              <v:shape style="position:absolute;left:11563;top:6658;width:2;height:1032" coordorigin="11563,6658" coordsize="0,1032" path="m11563,7690l11563,6658e" filled="f" stroked="t" strokeweight=".48pt" strokecolor="#676767">
                <v:path arrowok="t"/>
              </v:shape>
            </v:group>
            <v:group style="position:absolute;left:298;top:7186;width:2006;height:2" coordorigin="298,7186" coordsize="2006,2">
              <v:shape style="position:absolute;left:298;top:7186;width:2006;height:2" coordorigin="298,7186" coordsize="2006,0" path="m298,7186l2304,7186e" filled="f" stroked="t" strokeweight=".48pt" strokecolor="#1F1F1F">
                <v:path arrowok="t"/>
              </v:shape>
            </v:group>
            <v:group style="position:absolute;left:2256;top:7195;width:2606;height:2" coordorigin="2256,7195" coordsize="2606,2">
              <v:shape style="position:absolute;left:2256;top:7195;width:2606;height:2" coordorigin="2256,7195" coordsize="2606,0" path="m2256,7195l4862,7195e" filled="f" stroked="t" strokeweight=".48pt" strokecolor="#545454">
                <v:path arrowok="t"/>
              </v:shape>
            </v:group>
            <v:group style="position:absolute;left:4862;top:7195;width:3470;height:2" coordorigin="4862,7195" coordsize="3470,2">
              <v:shape style="position:absolute;left:4862;top:7195;width:3470;height:2" coordorigin="4862,7195" coordsize="3470,0" path="m4862,7195l8333,7195e" filled="f" stroked="t" strokeweight=".96pt" strokecolor="#3F3F3F">
                <v:path arrowok="t"/>
              </v:shape>
            </v:group>
            <v:group style="position:absolute;left:8333;top:7193;width:3235;height:2" coordorigin="8333,7193" coordsize="3235,2">
              <v:shape style="position:absolute;left:8333;top:7193;width:3235;height:2" coordorigin="8333,7193" coordsize="3235,0" path="m8333,7193l11568,7193e" filled="f" stroked="t" strokeweight=".96pt" strokecolor="#545454">
                <v:path arrowok="t"/>
              </v:shape>
            </v:group>
            <v:group style="position:absolute;left:298;top:7661;width:11270;height:2" coordorigin="298,7661" coordsize="11270,2">
              <v:shape style="position:absolute;left:298;top:7661;width:11270;height:2" coordorigin="298,7661" coordsize="11270,0" path="m298,7661l11568,7661e" filled="f" stroked="t" strokeweight=".96pt" strokecolor="#575757">
                <v:path arrowok="t"/>
              </v:shape>
            </v:group>
            <v:group style="position:absolute;left:302;top:7421;width:2;height:3125" coordorigin="302,7421" coordsize="2,3125">
              <v:shape style="position:absolute;left:302;top:7421;width:2;height:3125" coordorigin="302,7421" coordsize="0,3125" path="m302,10546l302,7421e" filled="f" stroked="t" strokeweight=".48pt" strokecolor="#232323">
                <v:path arrowok="t"/>
              </v:shape>
            </v:group>
            <v:group style="position:absolute;left:4877;top:7651;width:2;height:739" coordorigin="4877,7651" coordsize="2,739">
              <v:shape style="position:absolute;left:4877;top:7651;width:2;height:739" coordorigin="4877,7651" coordsize="0,739" path="m4877,8390l4877,7651e" filled="f" stroked="t" strokeweight=".96pt" strokecolor="#575757">
                <v:path arrowok="t"/>
              </v:shape>
            </v:group>
            <v:group style="position:absolute;left:4848;top:7901;width:6720;height:2" coordorigin="4848,7901" coordsize="6720,2">
              <v:shape style="position:absolute;left:4848;top:7901;width:6720;height:2" coordorigin="4848,7901" coordsize="6720,0" path="m4848,7901l11568,7901e" filled="f" stroked="t" strokeweight=".96pt" strokecolor="#545454">
                <v:path arrowok="t"/>
              </v:shape>
            </v:group>
            <v:group style="position:absolute;left:11563;top:7613;width:2;height:1603" coordorigin="11563,7613" coordsize="2,1603">
              <v:shape style="position:absolute;left:11563;top:7613;width:2;height:1603" coordorigin="11563,7613" coordsize="0,1603" path="m11563,9216l11563,7613e" filled="f" stroked="t" strokeweight=".48pt" strokecolor="#484848">
                <v:path arrowok="t"/>
              </v:shape>
            </v:group>
            <v:group style="position:absolute;left:4867;top:8141;width:6701;height:2" coordorigin="4867,8141" coordsize="6701,2">
              <v:shape style="position:absolute;left:4867;top:8141;width:6701;height:2" coordorigin="4867,8141" coordsize="6701,0" path="m4867,8141l11568,8141e" filled="f" stroked="t" strokeweight=".96pt" strokecolor="#575757">
                <v:path arrowok="t"/>
              </v:shape>
            </v:group>
            <v:group style="position:absolute;left:293;top:8506;width:446;height:2" coordorigin="293,8506" coordsize="446,2">
              <v:shape style="position:absolute;left:293;top:8506;width:446;height:2" coordorigin="293,8506" coordsize="446,0" path="m293,8506l739,8506e" filled="f" stroked="t" strokeweight=".48pt" strokecolor="#282828">
                <v:path arrowok="t"/>
              </v:shape>
            </v:group>
            <v:group style="position:absolute;left:739;top:8506;width:1109;height:2" coordorigin="739,8506" coordsize="1109,2">
              <v:shape style="position:absolute;left:739;top:8506;width:1109;height:2" coordorigin="739,8506" coordsize="1109,0" path="m739,8506l1848,8506e" filled="f" stroked="t" strokeweight=".48pt" strokecolor="#000000">
                <v:path arrowok="t"/>
              </v:shape>
            </v:group>
            <v:group style="position:absolute;left:1848;top:8506;width:984;height:2" coordorigin="1848,8506" coordsize="984,2">
              <v:shape style="position:absolute;left:1848;top:8506;width:984;height:2" coordorigin="1848,8506" coordsize="984,0" path="m1848,8506l2832,8506e" filled="f" stroked="t" strokeweight=".48pt" strokecolor="#5B5B5B">
                <v:path arrowok="t"/>
              </v:shape>
            </v:group>
            <v:group style="position:absolute;left:2832;top:8506;width:8026;height:2" coordorigin="2832,8506" coordsize="8026,2">
              <v:shape style="position:absolute;left:2832;top:8506;width:8026;height:2" coordorigin="2832,8506" coordsize="8026,0" path="m2832,8506l10858,8506e" filled="f" stroked="t" strokeweight=".48pt" strokecolor="#000000">
                <v:path arrowok="t"/>
              </v:shape>
            </v:group>
            <v:group style="position:absolute;left:10858;top:8506;width:739;height:2" coordorigin="10858,8506" coordsize="739,2">
              <v:shape style="position:absolute;left:10858;top:8506;width:739;height:2" coordorigin="10858,8506" coordsize="739,0" path="m10858,8506l11597,8506e" filled="f" stroked="t" strokeweight=".48pt" strokecolor="#444444">
                <v:path arrowok="t"/>
              </v:shape>
            </v:group>
            <v:group style="position:absolute;left:298;top:9187;width:11275;height:2" coordorigin="298,9187" coordsize="11275,2">
              <v:shape style="position:absolute;left:298;top:9187;width:11275;height:2" coordorigin="298,9187" coordsize="11275,0" path="m298,9187l11573,9187e" filled="f" stroked="t" strokeweight=".96pt" strokecolor="#676767">
                <v:path arrowok="t"/>
              </v:shape>
            </v:group>
            <v:group style="position:absolute;left:2290;top:9403;width:2;height:1142" coordorigin="2290,9403" coordsize="2,1142">
              <v:shape style="position:absolute;left:2290;top:9403;width:2;height:1142" coordorigin="2290,9403" coordsize="0,1142" path="m2290,10546l2290,9403e" filled="f" stroked="t" strokeweight=".48pt" strokecolor="#2B2B2B">
                <v:path arrowok="t"/>
              </v:shape>
            </v:group>
            <v:group style="position:absolute;left:11568;top:2832;width:2;height:7714" coordorigin="11568,2832" coordsize="2,7714">
              <v:shape style="position:absolute;left:11568;top:2832;width:2;height:7714" coordorigin="11568,2832" coordsize="0,7714" path="m11568,10546l11568,2832e" filled="f" stroked="t" strokeweight=".48pt" strokecolor="#545454">
                <v:path arrowok="t"/>
              </v:shape>
            </v:group>
            <v:group style="position:absolute;left:298;top:10042;width:11275;height:2" coordorigin="298,10042" coordsize="11275,2">
              <v:shape style="position:absolute;left:298;top:10042;width:11275;height:2" coordorigin="298,10042" coordsize="11275,0" path="m298,10042l11573,10042e" filled="f" stroked="t" strokeweight=".96pt" strokecolor="#575757">
                <v:path arrowok="t"/>
              </v:shape>
            </v:group>
            <v:group style="position:absolute;left:298;top:10282;width:11299;height:2" coordorigin="298,10282" coordsize="11299,2">
              <v:shape style="position:absolute;left:298;top:10282;width:11299;height:2" coordorigin="298,10282" coordsize="11299,0" path="m298,10282l11597,10282e" filled="f" stroked="t" strokeweight=".96pt" strokecolor="#575757">
                <v:path arrowok="t"/>
              </v:shape>
            </v:group>
            <v:group style="position:absolute;left:298;top:10522;width:11299;height:2" coordorigin="298,10522" coordsize="11299,2">
              <v:shape style="position:absolute;left:298;top:10522;width:11299;height:2" coordorigin="298,10522" coordsize="11299,0" path="m298,10522l11597,10522e" filled="f" stroked="t" strokeweight=".96pt" strokecolor="#5B5B5B">
                <v:path arrowok="t"/>
              </v:shape>
            </v:group>
            <v:group style="position:absolute;left:307;top:10469;width:2;height:5818" coordorigin="307,10469" coordsize="2,5818">
              <v:shape style="position:absolute;left:307;top:10469;width:2;height:5818" coordorigin="307,10469" coordsize="0,5818" path="m307,16286l307,10469e" filled="f" stroked="t" strokeweight=".72pt" strokecolor="#4B4B4B">
                <v:path arrowok="t"/>
              </v:shape>
            </v:group>
            <v:group style="position:absolute;left:2290;top:10469;width:2;height:557" coordorigin="2290,10469" coordsize="2,557">
              <v:shape style="position:absolute;left:2290;top:10469;width:2;height:557" coordorigin="2290,10469" coordsize="0,557" path="m2290,11026l2290,10469e" filled="f" stroked="t" strokeweight=".48pt" strokecolor="#181818">
                <v:path arrowok="t"/>
              </v:shape>
            </v:group>
            <v:group style="position:absolute;left:11568;top:10349;width:2;height:1162" coordorigin="11568,10349" coordsize="2,1162">
              <v:shape style="position:absolute;left:11568;top:10349;width:2;height:1162" coordorigin="11568,10349" coordsize="0,1162" path="m11568,11510l11568,10349e" filled="f" stroked="t" strokeweight=".96pt" strokecolor="#707070">
                <v:path arrowok="t"/>
              </v:shape>
            </v:group>
            <v:group style="position:absolute;left:768;top:11002;width:10810;height:2" coordorigin="768,11002" coordsize="10810,2">
              <v:shape style="position:absolute;left:768;top:11002;width:10810;height:2" coordorigin="768,11002" coordsize="10810,0" path="m768,11002l11578,11002e" filled="f" stroked="t" strokeweight=".96pt" strokecolor="#575757">
                <v:path arrowok="t"/>
              </v:shape>
            </v:group>
            <v:group style="position:absolute;left:2292;top:10949;width:2;height:2290" coordorigin="2292,10949" coordsize="2,2290">
              <v:shape style="position:absolute;left:2292;top:10949;width:2;height:2290" coordorigin="2292,10949" coordsize="0,2290" path="m2292,13238l2292,10949e" filled="f" stroked="t" strokeweight=".96pt" strokecolor="#545454">
                <v:path arrowok="t"/>
              </v:shape>
            </v:group>
            <v:group style="position:absolute;left:298;top:11242;width:11280;height:2" coordorigin="298,11242" coordsize="11280,2">
              <v:shape style="position:absolute;left:298;top:11242;width:11280;height:2" coordorigin="298,11242" coordsize="11280,0" path="m298,11242l11578,11242e" filled="f" stroked="t" strokeweight=".96pt" strokecolor="#575757">
                <v:path arrowok="t"/>
              </v:shape>
            </v:group>
            <v:group style="position:absolute;left:298;top:11482;width:763;height:2" coordorigin="298,11482" coordsize="763,2">
              <v:shape style="position:absolute;left:298;top:11482;width:763;height:2" coordorigin="298,11482" coordsize="763,0" path="m298,11482l1061,11482e" filled="f" stroked="t" strokeweight=".72pt" strokecolor="#575757">
                <v:path arrowok="t"/>
              </v:shape>
            </v:group>
            <v:group style="position:absolute;left:1027;top:11237;width:2;height:245" coordorigin="1027,11237" coordsize="2,245">
              <v:shape style="position:absolute;left:1027;top:11237;width:2;height:245" coordorigin="1027,11237" coordsize="0,245" path="m1027,11482l1027,11237e" filled="f" stroked="t" strokeweight=".48pt" strokecolor="#575757">
                <v:path arrowok="t"/>
              </v:shape>
            </v:group>
            <v:group style="position:absolute;left:994;top:11486;width:643;height:2" coordorigin="994,11486" coordsize="643,2">
              <v:shape style="position:absolute;left:994;top:11486;width:643;height:2" coordorigin="994,11486" coordsize="643,0" path="m994,11486l1637,11486e" filled="f" stroked="t" strokeweight=".48pt" strokecolor="#343434">
                <v:path arrowok="t"/>
              </v:shape>
            </v:group>
            <v:group style="position:absolute;left:1603;top:11232;width:2;height:274" coordorigin="1603,11232" coordsize="2,274">
              <v:shape style="position:absolute;left:1603;top:11232;width:2;height:274" coordorigin="1603,11232" coordsize="0,274" path="m1603,11506l1603,11232e" filled="f" stroked="t" strokeweight=".96pt" strokecolor="#575757">
                <v:path arrowok="t"/>
              </v:shape>
            </v:group>
            <v:group style="position:absolute;left:1560;top:11486;width:5069;height:2" coordorigin="1560,11486" coordsize="5069,2">
              <v:shape style="position:absolute;left:1560;top:11486;width:5069;height:2" coordorigin="1560,11486" coordsize="5069,0" path="m1560,11486l6629,11486e" filled="f" stroked="t" strokeweight=".48pt" strokecolor="#1F1F1F">
                <v:path arrowok="t"/>
              </v:shape>
            </v:group>
            <v:group style="position:absolute;left:6571;top:11486;width:398;height:2" coordorigin="6571,11486" coordsize="398,2">
              <v:shape style="position:absolute;left:6571;top:11486;width:398;height:2" coordorigin="6571,11486" coordsize="398,0" path="m6571,11486l6970,11486e" filled="f" stroked="t" strokeweight=".48pt" strokecolor="#343434">
                <v:path arrowok="t"/>
              </v:shape>
            </v:group>
            <v:group style="position:absolute;left:6816;top:11482;width:4094;height:2" coordorigin="6816,11482" coordsize="4094,2">
              <v:shape style="position:absolute;left:6816;top:11482;width:4094;height:2" coordorigin="6816,11482" coordsize="4094,0" path="m6816,11482l10910,11482e" filled="f" stroked="t" strokeweight=".96pt" strokecolor="#5B5B5B">
                <v:path arrowok="t"/>
              </v:shape>
            </v:group>
            <v:group style="position:absolute;left:7320;top:11237;width:2;height:734" coordorigin="7320,11237" coordsize="2,734">
              <v:shape style="position:absolute;left:7320;top:11237;width:2;height:734" coordorigin="7320,11237" coordsize="0,734" path="m7320,11971l7320,11237e" filled="f" stroked="t" strokeweight=".48pt" strokecolor="#606060">
                <v:path arrowok="t"/>
              </v:shape>
            </v:group>
            <v:group style="position:absolute;left:10829;top:11486;width:749;height:2" coordorigin="10829,11486" coordsize="749,2">
              <v:shape style="position:absolute;left:10829;top:11486;width:749;height:2" coordorigin="10829,11486" coordsize="749,0" path="m10829,11486l11578,11486e" filled="f" stroked="t" strokeweight=".48pt" strokecolor="#444444">
                <v:path arrowok="t"/>
              </v:shape>
            </v:group>
            <v:group style="position:absolute;left:1027;top:11467;width:2;height:504" coordorigin="1027,11467" coordsize="2,504">
              <v:shape style="position:absolute;left:1027;top:11467;width:2;height:504" coordorigin="1027,11467" coordsize="0,504" path="m1027,11971l1027,11467e" filled="f" stroked="t" strokeweight=".48pt" strokecolor="#343434">
                <v:path arrowok="t"/>
              </v:shape>
            </v:group>
            <v:group style="position:absolute;left:1608;top:11438;width:2;height:2275" coordorigin="1608,11438" coordsize="2,2275">
              <v:shape style="position:absolute;left:1608;top:11438;width:2;height:2275" coordorigin="1608,11438" coordsize="0,2275" path="m1608,13714l1608,11438e" filled="f" stroked="t" strokeweight=".48pt" strokecolor="#343434">
                <v:path arrowok="t"/>
              </v:shape>
            </v:group>
            <v:group style="position:absolute;left:11573;top:11434;width:2;height:1248" coordorigin="11573,11434" coordsize="2,1248">
              <v:shape style="position:absolute;left:11573;top:11434;width:2;height:1248" coordorigin="11573,11434" coordsize="0,1248" path="m11573,12682l11573,11434e" filled="f" stroked="t" strokeweight=".48pt" strokecolor="#444444">
                <v:path arrowok="t"/>
              </v:shape>
            </v:group>
            <v:group style="position:absolute;left:1027;top:11971;width:2;height:1454" coordorigin="1027,11971" coordsize="2,1454">
              <v:shape style="position:absolute;left:1027;top:11971;width:2;height:1454" coordorigin="1027,11971" coordsize="0,1454" path="m1027,13426l1027,11971e" filled="f" stroked="t" strokeweight=".48pt" strokecolor="#000000">
                <v:path arrowok="t"/>
              </v:shape>
            </v:group>
            <v:group style="position:absolute;left:7320;top:11971;width:2;height:4104" coordorigin="7320,11971" coordsize="2,4104">
              <v:shape style="position:absolute;left:7320;top:11971;width:2;height:4104" coordorigin="7320,11971" coordsize="0,4104" path="m7320,16075l7320,11971e" filled="f" stroked="t" strokeweight=".48pt" strokecolor="#000000">
                <v:path arrowok="t"/>
              </v:shape>
            </v:group>
            <v:group style="position:absolute;left:11578;top:12624;width:2;height:3653" coordorigin="11578,12624" coordsize="2,3653">
              <v:shape style="position:absolute;left:11578;top:12624;width:2;height:3653" coordorigin="11578,12624" coordsize="0,3653" path="m11578,16277l11578,12624e" filled="f" stroked="t" strokeweight=".96pt" strokecolor="#747474">
                <v:path arrowok="t"/>
              </v:shape>
            </v:group>
            <v:group style="position:absolute;left:293;top:13421;width:446;height:2" coordorigin="293,13421" coordsize="446,2">
              <v:shape style="position:absolute;left:293;top:13421;width:446;height:2" coordorigin="293,13421" coordsize="446,0" path="m293,13421l739,13421e" filled="f" stroked="t" strokeweight=".48pt" strokecolor="#1F1F1F">
                <v:path arrowok="t"/>
              </v:shape>
            </v:group>
            <v:group style="position:absolute;left:312;top:13181;width:2;height:1474" coordorigin="312,13181" coordsize="2,1474">
              <v:shape style="position:absolute;left:312;top:13181;width:2;height:1474" coordorigin="312,13181" coordsize="0,1474" path="m312,14654l312,13181e" filled="f" stroked="t" strokeweight=".48pt" strokecolor="#282828">
                <v:path arrowok="t"/>
              </v:shape>
            </v:group>
            <v:group style="position:absolute;left:739;top:13421;width:293;height:2" coordorigin="739,13421" coordsize="293,2">
              <v:shape style="position:absolute;left:739;top:13421;width:293;height:2" coordorigin="739,13421" coordsize="293,0" path="m739,13421l1032,13421e" filled="f" stroked="t" strokeweight=".48pt" strokecolor="#000000">
                <v:path arrowok="t"/>
              </v:shape>
            </v:group>
            <v:group style="position:absolute;left:1022;top:13421;width:581;height:2" coordorigin="1022,13421" coordsize="581,2">
              <v:shape style="position:absolute;left:1022;top:13421;width:581;height:2" coordorigin="1022,13421" coordsize="581,0" path="m1022,13421l1603,13421e" filled="f" stroked="t" strokeweight=".48pt" strokecolor="#4F4F4F">
                <v:path arrowok="t"/>
              </v:shape>
            </v:group>
            <v:group style="position:absolute;left:1594;top:13421;width:254;height:2" coordorigin="1594,13421" coordsize="254,2">
              <v:shape style="position:absolute;left:1594;top:13421;width:254;height:2" coordorigin="1594,13421" coordsize="254,0" path="m1594,13421l1848,13421e" filled="f" stroked="t" strokeweight=".48pt" strokecolor="#2B2B2B">
                <v:path arrowok="t"/>
              </v:shape>
            </v:group>
            <v:group style="position:absolute;left:1848;top:13421;width:422;height:2" coordorigin="1848,13421" coordsize="422,2">
              <v:shape style="position:absolute;left:1848;top:13421;width:422;height:2" coordorigin="1848,13421" coordsize="422,0" path="m1848,13421l2270,13421e" filled="f" stroked="t" strokeweight=".48pt" strokecolor="#000000">
                <v:path arrowok="t"/>
              </v:shape>
            </v:group>
            <v:group style="position:absolute;left:2297;top:13181;width:2;height:1886" coordorigin="2297,13181" coordsize="2,1886">
              <v:shape style="position:absolute;left:2297;top:13181;width:2;height:1886" coordorigin="2297,13181" coordsize="0,1886" path="m2297,15067l2297,13181e" filled="f" stroked="t" strokeweight=".48pt" strokecolor="#1F1F1F">
                <v:path arrowok="t"/>
              </v:shape>
            </v:group>
            <v:group style="position:absolute;left:1027;top:13416;width:2;height:269" coordorigin="1027,13416" coordsize="2,269">
              <v:shape style="position:absolute;left:1027;top:13416;width:2;height:269" coordorigin="1027,13416" coordsize="0,269" path="m1027,13685l1027,13416e" filled="f" stroked="t" strokeweight=".48pt" strokecolor="#606060">
                <v:path arrowok="t"/>
              </v:shape>
            </v:group>
            <v:group style="position:absolute;left:1027;top:13685;width:2;height:2390" coordorigin="1027,13685" coordsize="2,2390">
              <v:shape style="position:absolute;left:1027;top:13685;width:2;height:2390" coordorigin="1027,13685" coordsize="0,2390" path="m1027,16075l1027,13685e" filled="f" stroked="t" strokeweight=".48pt" strokecolor="#000000">
                <v:path arrowok="t"/>
              </v:shape>
            </v:group>
            <v:group style="position:absolute;left:1613;top:13656;width:2;height:2630" coordorigin="1613,13656" coordsize="2,2630">
              <v:shape style="position:absolute;left:1613;top:13656;width:2;height:2630" coordorigin="1613,13656" coordsize="0,2630" path="m1613,16286l1613,13656e" filled="f" stroked="t" strokeweight=".96pt" strokecolor="#646464">
                <v:path arrowok="t"/>
              </v:shape>
            </v:group>
            <v:group style="position:absolute;left:317;top:14597;width:2;height:1690" coordorigin="317,14597" coordsize="2,1690">
              <v:shape style="position:absolute;left:317;top:14597;width:2;height:1690" coordorigin="317,14597" coordsize="0,1690" path="m317,16286l317,14597e" filled="f" stroked="t" strokeweight=".96pt" strokecolor="#575757">
                <v:path arrowok="t"/>
              </v:shape>
            </v:group>
            <v:group style="position:absolute;left:2297;top:15010;width:2;height:398" coordorigin="2297,15010" coordsize="2,398">
              <v:shape style="position:absolute;left:2297;top:15010;width:2;height:398" coordorigin="2297,15010" coordsize="0,398" path="m2297,15408l2297,15010e" filled="f" stroked="t" strokeweight=".48pt" strokecolor="#383838">
                <v:path arrowok="t"/>
              </v:shape>
            </v:group>
            <v:group style="position:absolute;left:2297;top:15350;width:2;height:936" coordorigin="2297,15350" coordsize="2,936">
              <v:shape style="position:absolute;left:2297;top:15350;width:2;height:936" coordorigin="2297,15350" coordsize="0,936" path="m2297,16286l2297,15350e" filled="f" stroked="t" strokeweight=".48pt" strokecolor="#5B5B5B">
                <v:path arrowok="t"/>
              </v:shape>
            </v:group>
            <v:group style="position:absolute;left:1027;top:16075;width:2;height:192" coordorigin="1027,16075" coordsize="2,192">
              <v:shape style="position:absolute;left:1027;top:16075;width:2;height:192" coordorigin="1027,16075" coordsize="0,192" path="m1027,16267l1027,16075e" filled="f" stroked="t" strokeweight=".48pt" strokecolor="#484848">
                <v:path arrowok="t"/>
              </v:shape>
            </v:group>
            <v:group style="position:absolute;left:307;top:16272;width:11280;height:2" coordorigin="307,16272" coordsize="11280,2">
              <v:shape style="position:absolute;left:307;top:16272;width:11280;height:2" coordorigin="307,16272" coordsize="11280,0" path="m307,16272l11587,16272e" filled="f" stroked="t" strokeweight=".96pt" strokecolor="#676767">
                <v:path arrowok="t"/>
              </v:shape>
            </v:group>
            <v:group style="position:absolute;left:7320;top:16075;width:2;height:192" coordorigin="7320,16075" coordsize="2,192">
              <v:shape style="position:absolute;left:7320;top:16075;width:2;height:192" coordorigin="7320,16075" coordsize="0,192" path="m7320,16267l7320,16075e" filled="f" stroked="t" strokeweight=".48pt" strokecolor="#6B6B6B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8.160034pt;margin-top:650.532043pt;width:58.892973pt;height:57pt;mso-position-horizontal-relative:page;mso-position-vertical-relative:page;z-index:-15636" type="#_x0000_t202" filled="f" stroked="f">
            <v:textbox inset="0,0,0,0">
              <w:txbxContent>
                <w:p>
                  <w:pPr>
                    <w:spacing w:before="0" w:after="0" w:line="1140" w:lineRule="exact"/>
                    <w:ind w:right="-211"/>
                    <w:jc w:val="left"/>
                    <w:rPr>
                      <w:rFonts w:ascii="Arial" w:hAnsi="Arial" w:cs="Arial" w:eastAsia="Arial"/>
                      <w:sz w:val="114"/>
                      <w:szCs w:val="114"/>
                    </w:rPr>
                  </w:pPr>
                  <w:rPr/>
                  <w:r>
                    <w:rPr>
                      <w:rFonts w:ascii="Arial" w:hAnsi="Arial" w:cs="Arial" w:eastAsia="Arial"/>
                      <w:sz w:val="114"/>
                      <w:szCs w:val="114"/>
                      <w:color w:val="2B3BA5"/>
                      <w:spacing w:val="0"/>
                      <w:w w:val="37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114"/>
                      <w:szCs w:val="11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6" w:after="0" w:line="288" w:lineRule="exact"/>
        <w:ind w:left="5041" w:right="6094"/>
        <w:jc w:val="center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5E6B9C"/>
          <w:w w:val="84"/>
          <w:position w:val="-1"/>
        </w:rPr>
        <w:t>J--</w:t>
      </w:r>
      <w:r>
        <w:rPr>
          <w:rFonts w:ascii="Times New Roman" w:hAnsi="Times New Roman" w:cs="Times New Roman" w:eastAsia="Times New Roman"/>
          <w:sz w:val="26"/>
          <w:szCs w:val="26"/>
          <w:color w:val="5E6B9C"/>
          <w:spacing w:val="-122"/>
          <w:w w:val="84"/>
          <w:position w:val="-1"/>
        </w:rPr>
        <w:t>1</w:t>
      </w:r>
      <w:r>
        <w:rPr>
          <w:rFonts w:ascii="Times New Roman" w:hAnsi="Times New Roman" w:cs="Times New Roman" w:eastAsia="Times New Roman"/>
          <w:sz w:val="26"/>
          <w:szCs w:val="26"/>
          <w:color w:val="242D60"/>
          <w:spacing w:val="-9"/>
          <w:w w:val="125"/>
          <w:position w:val="-1"/>
        </w:rPr>
        <w:t>\</w:t>
      </w:r>
      <w:r>
        <w:rPr>
          <w:rFonts w:ascii="Times New Roman" w:hAnsi="Times New Roman" w:cs="Times New Roman" w:eastAsia="Times New Roman"/>
          <w:sz w:val="26"/>
          <w:szCs w:val="26"/>
          <w:color w:val="5E6B9C"/>
          <w:spacing w:val="0"/>
          <w:w w:val="201"/>
          <w:position w:val="-1"/>
        </w:rPr>
        <w:t>!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22" w:lineRule="exact"/>
        <w:ind w:left="5056" w:right="6296"/>
        <w:jc w:val="center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38446E"/>
          <w:spacing w:val="0"/>
          <w:w w:val="160"/>
        </w:rPr>
        <w:t>'--"'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280" w:bottom="280" w:left="180" w:right="0"/>
        </w:sectPr>
      </w:pPr>
      <w:rPr/>
    </w:p>
    <w:p>
      <w:pPr>
        <w:spacing w:before="96" w:after="0" w:line="213" w:lineRule="auto"/>
        <w:ind w:left="568" w:right="-161" w:firstLine="57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94"/>
          <w:szCs w:val="94"/>
          <w:color w:val="3B3B3B"/>
          <w:spacing w:val="-587"/>
          <w:w w:val="135"/>
          <w:b/>
          <w:bCs/>
          <w:position w:val="12"/>
        </w:rPr>
        <w:t>1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9"/>
          <w:position w:val="0"/>
        </w:rPr>
        <w:t>IZMIR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9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00"/>
          <w:b/>
          <w:bCs/>
          <w:position w:val="0"/>
        </w:rPr>
        <w:t>BÜYÜKŞEHIR</w: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3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1" w:lineRule="exact"/>
        <w:ind w:left="227" w:right="3685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  <w:position w:val="-1"/>
        </w:rPr>
        <w:t>BELEDİYESİ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ind w:left="372" w:right="3751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BAŞKANLI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81"/>
        </w:rPr>
        <w:t>Gl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194" w:lineRule="exact"/>
        <w:ind w:left="-33" w:right="3166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92" w:lineRule="exact"/>
        <w:ind w:left="973" w:right="4273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YANGIN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  <w:position w:val="-1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520" w:bottom="280" w:left="600" w:right="180"/>
          <w:cols w:num="2" w:equalWidth="0">
            <w:col w:w="1562" w:space="2789"/>
            <w:col w:w="6789"/>
          </w:cols>
        </w:sectPr>
      </w:pPr>
      <w:rPr/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600" w:right="180"/>
        </w:sectPr>
      </w:pPr>
      <w:rPr/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12" w:right="-66"/>
        <w:jc w:val="left"/>
        <w:tabs>
          <w:tab w:pos="1340" w:val="left"/>
          <w:tab w:pos="28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6"/>
          <w:w w:val="112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6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4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5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:22.05.2017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16"/>
          <w:w w:val="127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1"/>
        </w:rPr>
        <w:t>Bildi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5"/>
          <w:w w:val="10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7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</w:rPr>
        <w:t>14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40" w:lineRule="auto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21"/>
          <w:w w:val="104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</w:rPr>
        <w:t>Bildirim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1"/>
        </w:rPr>
        <w:t>13:48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5" w:after="0" w:line="305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7"/>
          <w:szCs w:val="27"/>
          <w:color w:val="575757"/>
          <w:spacing w:val="0"/>
          <w:w w:val="65"/>
          <w:position w:val="-1"/>
        </w:rPr>
        <w:t>tr</w:t>
      </w:r>
      <w:r>
        <w:rPr>
          <w:rFonts w:ascii="Times New Roman" w:hAnsi="Times New Roman" w:cs="Times New Roman" w:eastAsia="Times New Roman"/>
          <w:sz w:val="27"/>
          <w:szCs w:val="27"/>
          <w:color w:val="575757"/>
          <w:spacing w:val="3"/>
          <w:w w:val="65"/>
          <w:position w:val="-1"/>
        </w:rPr>
        <w:t>e</w:t>
      </w:r>
      <w:r>
        <w:rPr>
          <w:rFonts w:ascii="Times New Roman" w:hAnsi="Times New Roman" w:cs="Times New Roman" w:eastAsia="Times New Roman"/>
          <w:sz w:val="27"/>
          <w:szCs w:val="27"/>
          <w:color w:val="3B3B3B"/>
          <w:spacing w:val="0"/>
          <w:w w:val="65"/>
          <w:position w:val="-1"/>
        </w:rPr>
        <w:t>ı:</w:t>
      </w:r>
      <w:r>
        <w:rPr>
          <w:rFonts w:ascii="Times New Roman" w:hAnsi="Times New Roman" w:cs="Times New Roman" w:eastAsia="Times New Roman"/>
          <w:sz w:val="27"/>
          <w:szCs w:val="27"/>
          <w:color w:val="3B3B3B"/>
          <w:spacing w:val="33"/>
          <w:w w:val="6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110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600" w:right="180"/>
          <w:cols w:num="3" w:equalWidth="0">
            <w:col w:w="4352" w:space="857"/>
            <w:col w:w="1552" w:space="480"/>
            <w:col w:w="3899"/>
          </w:cols>
        </w:sectPr>
      </w:pPr>
      <w:rPr/>
    </w:p>
    <w:p>
      <w:pPr>
        <w:spacing w:before="3" w:after="0" w:line="240" w:lineRule="auto"/>
        <w:ind w:left="126" w:right="-74"/>
        <w:jc w:val="left"/>
        <w:tabs>
          <w:tab w:pos="1340" w:val="left"/>
          <w:tab w:pos="2840" w:val="left"/>
          <w:tab w:pos="4060" w:val="left"/>
          <w:tab w:pos="52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w w:val="8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0"/>
        </w:rPr>
        <w:t>ıı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3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:2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05.2017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3"/>
        </w:rPr>
        <w:t>!K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9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97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3368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16"/>
          <w:w w:val="103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Bildirim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5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Merkez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17" w:lineRule="exact"/>
        <w:ind w:left="12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.886124pt;margin-top:11.646228pt;width:254.619373pt;height:20.869609pt;mso-position-horizontal-relative:page;mso-position-vertical-relative:paragraph;z-index:-15632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196" w:hRule="exact"/>
                    </w:trPr>
                    <w:tc>
                      <w:tcPr>
                        <w:tcW w:w="1087" w:type="dxa"/>
                        <w:tcBorders>
                          <w:top w:val="single" w:sz="5.695696" w:space="0" w:color="707070"/>
                          <w:bottom w:val="nil" w:sz="6" w:space="0" w:color="auto"/>
                          <w:left w:val="single" w:sz="5.695696" w:space="0" w:color="606060"/>
                          <w:right w:val="nil" w:sz="6" w:space="0" w:color="auto"/>
                        </w:tcBorders>
                      </w:tcPr>
                      <w:p>
                        <w:pPr>
                          <w:spacing w:before="1" w:after="0" w:line="195" w:lineRule="exact"/>
                          <w:ind w:left="1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B3B3B"/>
                            <w:spacing w:val="0"/>
                            <w:w w:val="100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B3B3B"/>
                            <w:spacing w:val="-2"/>
                            <w:w w:val="100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75757"/>
                            <w:spacing w:val="-1"/>
                            <w:w w:val="100"/>
                          </w:rPr>
                          <w:t>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B3B3B"/>
                            <w:spacing w:val="0"/>
                            <w:w w:val="100"/>
                          </w:rPr>
                          <w:t>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B3B3B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B3B3B"/>
                            <w:spacing w:val="0"/>
                            <w:w w:val="104"/>
                          </w:rPr>
                          <w:t>Adres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499" w:type="dxa"/>
                        <w:tcBorders>
                          <w:top w:val="single" w:sz="5.695696" w:space="0" w:color="707070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196" w:lineRule="exact"/>
                          <w:ind w:left="16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76767"/>
                            <w:spacing w:val="0"/>
                            <w:w w:val="153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76767"/>
                            <w:spacing w:val="-34"/>
                            <w:w w:val="15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B3B3B"/>
                            <w:spacing w:val="0"/>
                            <w:w w:val="100"/>
                          </w:rPr>
                          <w:t>1506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B3B3B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B3B3B"/>
                            <w:spacing w:val="0"/>
                            <w:w w:val="100"/>
                          </w:rPr>
                          <w:t>Soka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B3B3B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B3B3B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B3B3B"/>
                            <w:spacing w:val="0"/>
                            <w:w w:val="100"/>
                          </w:rPr>
                          <w:t>No: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B3B3B"/>
                            <w:spacing w:val="3"/>
                            <w:w w:val="100"/>
                          </w:rPr>
                          <w:t>4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75757"/>
                            <w:spacing w:val="4"/>
                            <w:w w:val="100"/>
                          </w:rPr>
                          <w:t>/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B3B3B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B3B3B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-19"/>
                            <w:w w:val="129"/>
                          </w:rPr>
                          <w:t>!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75757"/>
                            <w:spacing w:val="6"/>
                            <w:w w:val="91"/>
                          </w:rPr>
                          <w:t>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0"/>
                            <w:w w:val="83"/>
                          </w:rPr>
                          <w:t>MIR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499" w:type="dxa"/>
                        <w:tcBorders>
                          <w:top w:val="single" w:sz="5.695696" w:space="0" w:color="707070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21" w:hRule="exact"/>
                    </w:trPr>
                    <w:tc>
                      <w:tcPr>
                        <w:tcW w:w="1087" w:type="dxa"/>
                        <w:tcBorders>
                          <w:top w:val="nil" w:sz="6" w:space="0" w:color="auto"/>
                          <w:bottom w:val="nil" w:sz="6" w:space="0" w:color="auto"/>
                          <w:left w:val="single" w:sz="5.695696" w:space="0" w:color="606060"/>
                          <w:right w:val="nil" w:sz="6" w:space="0" w:color="auto"/>
                        </w:tcBorders>
                      </w:tcPr>
                      <w:p>
                        <w:pPr>
                          <w:spacing w:before="15" w:after="0" w:line="240" w:lineRule="auto"/>
                          <w:ind w:left="1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B3B3B"/>
                            <w:spacing w:val="-7"/>
                            <w:w w:val="84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75757"/>
                            <w:spacing w:val="0"/>
                            <w:w w:val="95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75757"/>
                            <w:spacing w:val="-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B3B3B"/>
                            <w:spacing w:val="4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75757"/>
                            <w:spacing w:val="-6"/>
                            <w:w w:val="100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B3B3B"/>
                            <w:spacing w:val="0"/>
                            <w:w w:val="100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B3B3B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B3B3B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B3B3B"/>
                            <w:spacing w:val="0"/>
                            <w:w w:val="104"/>
                          </w:rPr>
                          <w:t>Türü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499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21" w:lineRule="exact"/>
                          <w:ind w:left="15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75757"/>
                            <w:spacing w:val="0"/>
                            <w:w w:val="127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75757"/>
                            <w:spacing w:val="-24"/>
                            <w:w w:val="12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3B3B3B"/>
                            <w:spacing w:val="13"/>
                            <w:w w:val="46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575757"/>
                            <w:spacing w:val="0"/>
                            <w:w w:val="92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575757"/>
                            <w:spacing w:val="-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B3B3B"/>
                            <w:spacing w:val="0"/>
                            <w:w w:val="100"/>
                          </w:rPr>
                          <w:t>Yeri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B3B3B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B3B3B"/>
                            <w:spacing w:val="-12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75757"/>
                            <w:spacing w:val="4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B3B3B"/>
                            <w:spacing w:val="8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75757"/>
                            <w:spacing w:val="5"/>
                            <w:w w:val="100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62626"/>
                            <w:spacing w:val="0"/>
                            <w:w w:val="100"/>
                          </w:rPr>
                          <w:t>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499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25" w:after="0" w:line="240" w:lineRule="auto"/>
                          <w:ind w:left="28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B3B3B"/>
                            <w:spacing w:val="-7"/>
                            <w:w w:val="84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75757"/>
                            <w:spacing w:val="0"/>
                            <w:w w:val="95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75757"/>
                            <w:spacing w:val="-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B3B3B"/>
                            <w:spacing w:val="-1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76767"/>
                            <w:spacing w:val="-1"/>
                            <w:w w:val="100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B3B3B"/>
                            <w:spacing w:val="0"/>
                            <w:w w:val="100"/>
                          </w:rPr>
                          <w:t>ııı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B3B3B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B3B3B"/>
                            <w:spacing w:val="0"/>
                            <w:w w:val="100"/>
                          </w:rPr>
                          <w:t>Sınıfı: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B3B3B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B3B3B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B3B3B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14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1506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No:4/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6"/>
          <w:w w:val="10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MIR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2"/>
          <w:w w:val="88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2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95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1"/>
          <w:w w:val="95"/>
          <w:position w:val="-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5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5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5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  <w:position w:val="-1"/>
        </w:rPr>
        <w:t>:EKD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600" w:right="180"/>
          <w:cols w:num="2" w:equalWidth="0">
            <w:col w:w="6919" w:space="337"/>
            <w:col w:w="3884"/>
          </w:cols>
        </w:sectPr>
      </w:pPr>
      <w:rPr/>
    </w:p>
    <w:p>
      <w:pPr>
        <w:spacing w:before="0" w:after="0" w:line="219" w:lineRule="exact"/>
        <w:ind w:left="126" w:right="-7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9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3"/>
        </w:rPr>
        <w:t>i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2"/>
        </w:rPr>
        <w:t>.</w:t>
      </w:r>
      <w:r>
        <w:rPr>
          <w:rFonts w:ascii="Arial" w:hAnsi="Arial" w:cs="Arial" w:eastAsia="Arial"/>
          <w:sz w:val="20"/>
          <w:szCs w:val="20"/>
          <w:color w:val="3B3B3B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3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5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7.320572pt;margin-top:2.405818pt;width:32.617905pt;height:26pt;mso-position-horizontal-relative:page;mso-position-vertical-relative:paragraph;z-index:-15631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575757"/>
                      <w:spacing w:val="0"/>
                      <w:w w:val="4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75757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75757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B3B3B"/>
                      <w:spacing w:val="0"/>
                      <w:w w:val="4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nam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5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5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5"/>
          <w:w w:val="99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7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9"/>
          <w:w w:val="10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5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314" w:right="1279"/>
        <w:jc w:val="center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B3B3B"/>
          <w:spacing w:val="0"/>
          <w:w w:val="110"/>
        </w:rPr>
        <w:t>X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-65"/>
        <w:jc w:val="left"/>
        <w:tabs>
          <w:tab w:pos="5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75757"/>
          <w:w w:val="126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16"/>
          <w:w w:val="126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84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29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w w:val="98"/>
        </w:rPr>
        <w:t>Kul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98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nını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11"/>
          <w:w w:val="12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8"/>
          <w:w w:val="46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575757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22"/>
          <w:szCs w:val="22"/>
          <w:color w:val="575757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</w:rPr>
        <w:t>yeri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7"/>
          <w:w w:val="8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9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10"/>
          <w:w w:val="11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89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6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6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2"/>
          <w:w w:val="6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:14:00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600" w:right="180"/>
          <w:cols w:num="4" w:equalWidth="0">
            <w:col w:w="1535" w:space="1795"/>
            <w:col w:w="1805" w:space="137"/>
            <w:col w:w="966" w:space="187"/>
            <w:col w:w="4715"/>
          </w:cols>
        </w:sectPr>
      </w:pPr>
      <w:rPr/>
    </w:p>
    <w:p>
      <w:pPr>
        <w:spacing w:before="34" w:after="0" w:line="240" w:lineRule="auto"/>
        <w:ind w:left="126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6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4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676767"/>
          <w:w w:val="77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3"/>
          <w:w w:val="77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ahibi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20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0"/>
        </w:rPr>
        <w:t>Öğ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renile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00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7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3" w:after="0" w:line="226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w w:val="93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w w:val="92"/>
          <w:position w:val="-1"/>
        </w:rPr>
        <w:t>\mi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0"/>
          <w:w w:val="93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74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97979"/>
          <w:spacing w:val="0"/>
          <w:w w:val="127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97979"/>
          <w:spacing w:val="35"/>
          <w:w w:val="12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Ramaza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89"/>
          <w:position w:val="-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12"/>
          <w:w w:val="83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  <w:position w:val="-1"/>
        </w:rPr>
        <w:t>RDIMAN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9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w w:val="98"/>
        </w:rPr>
        <w:t>Ki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w w:val="99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w w:val="108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2"/>
          <w:w w:val="108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6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34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Öğrenilemedi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600" w:right="180"/>
          <w:cols w:num="3" w:equalWidth="0">
            <w:col w:w="1072" w:space="1090"/>
            <w:col w:w="2327" w:space="933"/>
            <w:col w:w="5718"/>
          </w:cols>
        </w:sectPr>
      </w:pPr>
      <w:rPr/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2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</w:rPr>
        <w:t>Giden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7" w:after="0" w:line="240" w:lineRule="auto"/>
        <w:ind w:right="-65"/>
        <w:jc w:val="left"/>
        <w:tabs>
          <w:tab w:pos="22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fı\raç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7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6"/>
          <w:w w:val="100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12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3"/>
          <w:position w:val="-1"/>
        </w:rPr>
        <w:t>!Ar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93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93"/>
          <w:position w:val="-1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10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  <w:position w:val="-1"/>
        </w:rPr>
        <w:t>16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4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13:49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1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3"/>
          <w:w w:val="92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5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"/>
          <w:w w:val="105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5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8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75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3:54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600" w:right="180"/>
          <w:cols w:num="4" w:equalWidth="0">
            <w:col w:w="540" w:space="1622"/>
            <w:col w:w="2502" w:space="128"/>
            <w:col w:w="909" w:space="1573"/>
            <w:col w:w="3866"/>
          </w:cols>
        </w:sectPr>
      </w:pPr>
      <w:rPr/>
    </w:p>
    <w:p>
      <w:pPr>
        <w:spacing w:before="0" w:after="0" w:line="174" w:lineRule="exact"/>
        <w:ind w:left="121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6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652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4" w:right="-6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FM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6"/>
        </w:rPr>
        <w:t>435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3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6"/>
          <w:w w:val="97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4"/>
        </w:rPr>
        <w:t>lekt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10"/>
          <w:w w:val="93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7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2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8"/>
        </w:rPr>
        <w:t>Ac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"/>
          <w:w w:val="98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64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7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10"/>
          <w:w w:val="92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6"/>
          <w:position w:val="-1"/>
        </w:rPr>
        <w:t>mni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t-Jandarma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91"/>
          <w:position w:val="-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eli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  <w:position w:val="-1"/>
        </w:rPr>
        <w:t>14:40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600" w:right="180"/>
          <w:cols w:num="3" w:equalWidth="0">
            <w:col w:w="593" w:space="1569"/>
            <w:col w:w="889" w:space="1328"/>
            <w:col w:w="6761"/>
          </w:cols>
        </w:sectPr>
      </w:pPr>
      <w:rPr/>
    </w:p>
    <w:p>
      <w:pPr>
        <w:spacing w:before="23" w:after="0" w:line="192" w:lineRule="exact"/>
        <w:ind w:left="2181" w:right="-20"/>
        <w:jc w:val="left"/>
        <w:tabs>
          <w:tab w:pos="43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9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600" w:right="180"/>
        </w:sectPr>
      </w:pPr>
      <w:rPr/>
    </w:p>
    <w:p>
      <w:pPr>
        <w:spacing w:before="46" w:after="0" w:line="240" w:lineRule="auto"/>
        <w:ind w:left="121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6" w:after="0" w:line="240" w:lineRule="auto"/>
        <w:ind w:right="977" w:firstLine="4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37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37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4"/>
          <w:w w:val="13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"/>
          <w:w w:val="108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2"/>
          <w:w w:val="10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5"/>
        </w:rPr>
        <w:t>ati: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</w:rPr>
        <w:t>Saat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5"/>
          <w:w w:val="10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3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Yardı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00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3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</w:rPr>
        <w:t>A.</w:t>
      </w:r>
      <w:r>
        <w:rPr>
          <w:rFonts w:ascii="Arial" w:hAnsi="Arial" w:cs="Arial" w:eastAsia="Arial"/>
          <w:sz w:val="17"/>
          <w:szCs w:val="17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</w:rPr>
        <w:t>Plak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5"/>
          <w:w w:val="104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2"/>
          <w:w w:val="11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7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3" w:after="0" w:line="192" w:lineRule="exact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12"/>
          <w:w w:val="116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6"/>
          <w:position w:val="-1"/>
        </w:rPr>
        <w:t>ki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6"/>
          <w:position w:val="-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1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Adı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6"/>
          <w:w w:val="100"/>
          <w:position w:val="-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8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oyadı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1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51" w:after="0" w:line="240" w:lineRule="auto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97979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1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</w:rPr>
        <w:t>Sayıs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10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600" w:right="180"/>
          <w:cols w:num="4" w:equalWidth="0">
            <w:col w:w="1842" w:space="339"/>
            <w:col w:w="1937" w:space="256"/>
            <w:col w:w="924" w:space="1981"/>
            <w:col w:w="3861"/>
          </w:cols>
        </w:sectPr>
      </w:pPr>
      <w:rPr/>
    </w:p>
    <w:p>
      <w:pPr>
        <w:spacing w:before="23" w:after="0" w:line="240" w:lineRule="auto"/>
        <w:ind w:left="112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2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6"/>
          <w:position w:val="-1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6"/>
          <w:position w:val="-1"/>
        </w:rPr>
        <w:t>varıldığında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6"/>
          <w:position w:val="-1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  <w:position w:val="-1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2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  <w:position w:val="-1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9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6"/>
          <w:position w:val="-1"/>
        </w:rPr>
        <w:t>dumanlı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4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6"/>
          <w:position w:val="-1"/>
        </w:rPr>
        <w:t>yanınakta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5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6"/>
          <w:position w:val="-1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6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6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6"/>
          <w:position w:val="-1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600" w:right="180"/>
          <w:cols w:num="2" w:equalWidth="0">
            <w:col w:w="1975" w:space="206"/>
            <w:col w:w="8959"/>
          </w:cols>
        </w:sectPr>
      </w:pPr>
      <w:rPr/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600" w:right="180"/>
        </w:sectPr>
      </w:pPr>
      <w:rPr/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10" w:lineRule="exact"/>
        <w:ind w:left="117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7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6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  <w:position w:val="-7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8" w:after="0" w:line="240" w:lineRule="auto"/>
        <w:ind w:left="219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15" w:lineRule="exact"/>
        <w:ind w:right="-20"/>
        <w:jc w:val="left"/>
        <w:tabs>
          <w:tab w:pos="2180" w:val="left"/>
          <w:tab w:pos="4100" w:val="left"/>
          <w:tab w:pos="5640" w:val="left"/>
          <w:tab w:pos="72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9"/>
        </w:rPr>
        <w:t>Sul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9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3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7"/>
          <w:position w:val="-9"/>
        </w:rPr>
        <w:t>söndürıne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1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0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1"/>
        </w:rPr>
        <w:t>m3</w:t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1"/>
        </w:rPr>
        <w:t>!Köpük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1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5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1"/>
        </w:rPr>
      </w:r>
      <w:r>
        <w:rPr>
          <w:rFonts w:ascii="Arial" w:hAnsi="Arial" w:cs="Arial" w:eastAsia="Arial"/>
          <w:sz w:val="17"/>
          <w:szCs w:val="17"/>
          <w:color w:val="575757"/>
          <w:spacing w:val="-20"/>
          <w:w w:val="118"/>
          <w:position w:val="-11"/>
        </w:rPr>
        <w:t>I</w:t>
      </w:r>
      <w:r>
        <w:rPr>
          <w:rFonts w:ascii="Arial" w:hAnsi="Arial" w:cs="Arial" w:eastAsia="Arial"/>
          <w:sz w:val="17"/>
          <w:szCs w:val="17"/>
          <w:color w:val="3B3B3B"/>
          <w:spacing w:val="4"/>
          <w:w w:val="118"/>
          <w:position w:val="-11"/>
        </w:rPr>
        <w:t>K</w:t>
      </w:r>
      <w:r>
        <w:rPr>
          <w:rFonts w:ascii="Arial" w:hAnsi="Arial" w:cs="Arial" w:eastAsia="Arial"/>
          <w:sz w:val="17"/>
          <w:szCs w:val="17"/>
          <w:color w:val="575757"/>
          <w:spacing w:val="-14"/>
          <w:w w:val="118"/>
          <w:position w:val="-11"/>
        </w:rPr>
        <w:t>.</w:t>
      </w:r>
      <w:r>
        <w:rPr>
          <w:rFonts w:ascii="Arial" w:hAnsi="Arial" w:cs="Arial" w:eastAsia="Arial"/>
          <w:sz w:val="17"/>
          <w:szCs w:val="17"/>
          <w:color w:val="3B3B3B"/>
          <w:spacing w:val="2"/>
          <w:w w:val="118"/>
          <w:position w:val="-11"/>
        </w:rPr>
        <w:t>K</w:t>
      </w:r>
      <w:r>
        <w:rPr>
          <w:rFonts w:ascii="Arial" w:hAnsi="Arial" w:cs="Arial" w:eastAsia="Arial"/>
          <w:sz w:val="17"/>
          <w:szCs w:val="17"/>
          <w:color w:val="676767"/>
          <w:spacing w:val="-9"/>
          <w:w w:val="118"/>
          <w:position w:val="-11"/>
        </w:rPr>
        <w:t>.</w:t>
      </w:r>
      <w:r>
        <w:rPr>
          <w:rFonts w:ascii="Arial" w:hAnsi="Arial" w:cs="Arial" w:eastAsia="Arial"/>
          <w:sz w:val="17"/>
          <w:szCs w:val="17"/>
          <w:color w:val="3B3B3B"/>
          <w:spacing w:val="-26"/>
          <w:w w:val="118"/>
          <w:position w:val="-11"/>
        </w:rPr>
        <w:t>T</w:t>
      </w:r>
      <w:r>
        <w:rPr>
          <w:rFonts w:ascii="Arial" w:hAnsi="Arial" w:cs="Arial" w:eastAsia="Arial"/>
          <w:sz w:val="17"/>
          <w:szCs w:val="17"/>
          <w:color w:val="676767"/>
          <w:spacing w:val="0"/>
          <w:w w:val="118"/>
          <w:position w:val="-11"/>
        </w:rPr>
        <w:t>.</w:t>
      </w:r>
      <w:r>
        <w:rPr>
          <w:rFonts w:ascii="Arial" w:hAnsi="Arial" w:cs="Arial" w:eastAsia="Arial"/>
          <w:sz w:val="17"/>
          <w:szCs w:val="17"/>
          <w:color w:val="676767"/>
          <w:spacing w:val="-24"/>
          <w:w w:val="118"/>
          <w:position w:val="-11"/>
        </w:rPr>
        <w:t> 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  <w:position w:val="-11"/>
        </w:rPr>
        <w:t>K</w:t>
      </w:r>
      <w:r>
        <w:rPr>
          <w:rFonts w:ascii="Arial" w:hAnsi="Arial" w:cs="Arial" w:eastAsia="Arial"/>
          <w:sz w:val="17"/>
          <w:szCs w:val="17"/>
          <w:color w:val="3B3B3B"/>
          <w:spacing w:val="-19"/>
          <w:w w:val="100"/>
          <w:position w:val="-11"/>
        </w:rPr>
        <w:t>g</w:t>
      </w:r>
      <w:r>
        <w:rPr>
          <w:rFonts w:ascii="Arial" w:hAnsi="Arial" w:cs="Arial" w:eastAsia="Arial"/>
          <w:sz w:val="17"/>
          <w:szCs w:val="17"/>
          <w:color w:val="676767"/>
          <w:spacing w:val="0"/>
          <w:w w:val="100"/>
          <w:position w:val="-11"/>
        </w:rPr>
        <w:t>.</w:t>
      </w:r>
      <w:r>
        <w:rPr>
          <w:rFonts w:ascii="Arial" w:hAnsi="Arial" w:cs="Arial" w:eastAsia="Arial"/>
          <w:sz w:val="17"/>
          <w:szCs w:val="17"/>
          <w:color w:val="676767"/>
          <w:spacing w:val="-14"/>
          <w:w w:val="100"/>
          <w:position w:val="-11"/>
        </w:rPr>
        <w:t> </w:t>
      </w:r>
      <w:r>
        <w:rPr>
          <w:rFonts w:ascii="Arial" w:hAnsi="Arial" w:cs="Arial" w:eastAsia="Arial"/>
          <w:sz w:val="17"/>
          <w:szCs w:val="17"/>
          <w:color w:val="676767"/>
          <w:spacing w:val="0"/>
          <w:w w:val="100"/>
          <w:position w:val="-11"/>
        </w:rPr>
        <w:tab/>
      </w:r>
      <w:r>
        <w:rPr>
          <w:rFonts w:ascii="Arial" w:hAnsi="Arial" w:cs="Arial" w:eastAsia="Arial"/>
          <w:sz w:val="17"/>
          <w:szCs w:val="17"/>
          <w:color w:val="676767"/>
          <w:spacing w:val="0"/>
          <w:w w:val="100"/>
          <w:position w:val="-11"/>
        </w:rPr>
      </w:r>
      <w:r>
        <w:rPr>
          <w:rFonts w:ascii="Arial" w:hAnsi="Arial" w:cs="Arial" w:eastAsia="Arial"/>
          <w:sz w:val="22"/>
          <w:szCs w:val="22"/>
          <w:color w:val="575757"/>
          <w:spacing w:val="0"/>
          <w:w w:val="86"/>
          <w:position w:val="-11"/>
        </w:rPr>
        <w:t>ı</w:t>
      </w:r>
      <w:r>
        <w:rPr>
          <w:rFonts w:ascii="Arial" w:hAnsi="Arial" w:cs="Arial" w:eastAsia="Arial"/>
          <w:sz w:val="22"/>
          <w:szCs w:val="22"/>
          <w:color w:val="575757"/>
          <w:spacing w:val="8"/>
          <w:w w:val="87"/>
          <w:position w:val="-11"/>
        </w:rPr>
        <w:t>c</w:t>
      </w:r>
      <w:r>
        <w:rPr>
          <w:rFonts w:ascii="Arial" w:hAnsi="Arial" w:cs="Arial" w:eastAsia="Arial"/>
          <w:sz w:val="22"/>
          <w:szCs w:val="22"/>
          <w:color w:val="3B3B3B"/>
          <w:spacing w:val="0"/>
          <w:w w:val="88"/>
          <w:position w:val="-11"/>
        </w:rPr>
        <w:t>o2</w:t>
      </w:r>
      <w:r>
        <w:rPr>
          <w:rFonts w:ascii="Arial" w:hAnsi="Arial" w:cs="Arial" w:eastAsia="Arial"/>
          <w:sz w:val="22"/>
          <w:szCs w:val="22"/>
          <w:color w:val="3B3B3B"/>
          <w:spacing w:val="-34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  <w:position w:val="-1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"/>
          <w:w w:val="103"/>
          <w:position w:val="-1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797979"/>
          <w:spacing w:val="0"/>
          <w:w w:val="103"/>
          <w:position w:val="-1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600" w:right="180"/>
          <w:cols w:num="2" w:equalWidth="0">
            <w:col w:w="1248" w:space="929"/>
            <w:col w:w="8963"/>
          </w:cols>
        </w:sectPr>
      </w:pPr>
      <w:rPr/>
    </w:p>
    <w:p>
      <w:pPr>
        <w:spacing w:before="0" w:after="0" w:line="461" w:lineRule="exact"/>
        <w:ind w:left="4545" w:right="-20"/>
        <w:jc w:val="left"/>
        <w:tabs>
          <w:tab w:pos="6260" w:val="left"/>
          <w:tab w:pos="7820" w:val="left"/>
          <w:tab w:pos="940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79"/>
          <w:position w:val="3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3"/>
        </w:rPr>
      </w:r>
      <w:r>
        <w:rPr>
          <w:rFonts w:ascii="Arial" w:hAnsi="Arial" w:cs="Arial" w:eastAsia="Arial"/>
          <w:sz w:val="42"/>
          <w:szCs w:val="42"/>
          <w:color w:val="3B3B3B"/>
          <w:spacing w:val="0"/>
          <w:w w:val="51"/>
          <w:position w:val="3"/>
        </w:rPr>
        <w:t>ı</w:t>
      </w:r>
      <w:r>
        <w:rPr>
          <w:rFonts w:ascii="Arial" w:hAnsi="Arial" w:cs="Arial" w:eastAsia="Arial"/>
          <w:sz w:val="42"/>
          <w:szCs w:val="42"/>
          <w:color w:val="3B3B3B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42"/>
          <w:szCs w:val="42"/>
          <w:color w:val="3B3B3B"/>
          <w:spacing w:val="0"/>
          <w:w w:val="100"/>
          <w:position w:val="3"/>
        </w:rPr>
      </w:r>
      <w:r>
        <w:rPr>
          <w:rFonts w:ascii="Arial" w:hAnsi="Arial" w:cs="Arial" w:eastAsia="Arial"/>
          <w:sz w:val="42"/>
          <w:szCs w:val="42"/>
          <w:color w:val="676767"/>
          <w:spacing w:val="0"/>
          <w:w w:val="51"/>
          <w:position w:val="-3"/>
        </w:rPr>
        <w:t>ı</w:t>
      </w:r>
      <w:r>
        <w:rPr>
          <w:rFonts w:ascii="Arial" w:hAnsi="Arial" w:cs="Arial" w:eastAsia="Arial"/>
          <w:sz w:val="42"/>
          <w:szCs w:val="42"/>
          <w:color w:val="676767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2"/>
          <w:szCs w:val="42"/>
          <w:color w:val="676767"/>
          <w:spacing w:val="0"/>
          <w:w w:val="100"/>
          <w:position w:val="-3"/>
        </w:rPr>
      </w:r>
      <w:r>
        <w:rPr>
          <w:rFonts w:ascii="Arial" w:hAnsi="Arial" w:cs="Arial" w:eastAsia="Arial"/>
          <w:sz w:val="31"/>
          <w:szCs w:val="31"/>
          <w:color w:val="3B3B3B"/>
          <w:spacing w:val="0"/>
          <w:w w:val="51"/>
          <w:position w:val="-3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218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w w:val="109"/>
        </w:rPr>
        <w:t>Yangında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33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15"/>
          <w:w w:val="13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5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demi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1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kapısı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9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tarafımızca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kırılmak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1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9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panosu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0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hoparlö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2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asma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tavan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1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klima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kısm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3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40" w:lineRule="auto"/>
        <w:ind w:left="11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tyanma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suretiyle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5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içerisi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5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islenme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3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115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lanma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4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suretiyle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8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2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görmüştür.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Yangında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6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dolayı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tahmini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3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eşyada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26" w:lineRule="exact"/>
        <w:ind w:left="121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0.000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  <w:position w:val="-1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1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  <w:position w:val="-1"/>
        </w:rPr>
        <w:t>10.000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  <w:position w:val="-1"/>
        </w:rPr>
        <w:t>olma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4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  <w:position w:val="-1"/>
        </w:rPr>
        <w:t>üzere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4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  <w:position w:val="-1"/>
        </w:rPr>
        <w:t>toplamda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  <w:position w:val="-1"/>
        </w:rPr>
        <w:t>30.000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3"/>
          <w:position w:val="-1"/>
        </w:rPr>
        <w:t>maddi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1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3"/>
          <w:position w:val="-1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3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6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3"/>
          <w:position w:val="-1"/>
        </w:rPr>
        <w:t>vardır.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600" w:right="180"/>
        </w:sectPr>
      </w:pPr>
      <w:rPr/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2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1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1" w:after="0" w:line="240" w:lineRule="auto"/>
        <w:ind w:left="117" w:right="-6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5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40" w:lineRule="auto"/>
        <w:ind w:left="11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lim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5"/>
        </w:rPr>
        <w:t>Edildi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5"/>
          <w:u w:val="single" w:color="000000"/>
        </w:rPr>
        <w:t>ği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5"/>
        </w:rPr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5" w:after="0" w:line="240" w:lineRule="auto"/>
        <w:ind w:left="13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75757"/>
          <w:w w:val="52"/>
        </w:rPr>
        <w:t>ı&lt;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ibi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96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8"/>
          <w:w w:val="103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3"/>
        </w:rPr>
        <w:t>nü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2"/>
          <w:w w:val="11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5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70" w:lineRule="auto"/>
        <w:ind w:right="67" w:firstLine="52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9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9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2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başlangıcını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8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3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9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3"/>
        </w:rPr>
        <w:t>katında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0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3"/>
        </w:rPr>
        <w:t>elektrik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pan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8"/>
          <w:w w:val="115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10"/>
          <w:w w:val="115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und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7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başlamı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4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olu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115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15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11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soruşturmada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enrji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kablolarını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8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8"/>
        </w:rPr>
        <w:t>ki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108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17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tyıpraııına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izole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6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özelliğini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2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kaybetme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3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vb.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sebeplerde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8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dolayı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2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3"/>
        </w:rPr>
        <w:t>devre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8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3"/>
        </w:rPr>
        <w:t>yapması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9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3"/>
        </w:rPr>
        <w:t>sonucu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3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3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3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çıkm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11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19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1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8"/>
        </w:rPr>
        <w:t>pla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9"/>
          <w:w w:val="119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B1B1B1"/>
          <w:spacing w:val="-6"/>
          <w:w w:val="5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2"/>
        </w:rPr>
        <w:t>ile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4"/>
          <w:w w:val="112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14"/>
          <w:w w:val="13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6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1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varılmıştır.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240" w:lineRule="auto"/>
        <w:ind w:right="4106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75757"/>
          <w:w w:val="6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3"/>
          <w:w w:val="69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irketiıı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"/>
          <w:w w:val="100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0"/>
        </w:rPr>
        <w:t>ğr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</w:rPr>
        <w:t>nil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medi.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                                                  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74"/>
        </w:rPr>
        <w:t>jB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7"/>
        </w:rPr>
        <w:t>ed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3"/>
          <w:w w:val="107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88"/>
        </w:rPr>
        <w:t>li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4" w:right="6126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7"/>
        </w:rPr>
        <w:t>Emniyet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1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7"/>
        </w:rPr>
        <w:t>yetkililerine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7"/>
        </w:rPr>
        <w:t>teslim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8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7"/>
        </w:rPr>
        <w:t>edildi.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77" w:lineRule="exact"/>
        <w:ind w:right="4395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575757"/>
          <w:w w:val="66"/>
          <w:position w:val="-1"/>
        </w:rPr>
        <w:t>l</w:t>
      </w:r>
      <w:r>
        <w:rPr>
          <w:rFonts w:ascii="Times New Roman" w:hAnsi="Times New Roman" w:cs="Times New Roman" w:eastAsia="Times New Roman"/>
          <w:sz w:val="25"/>
          <w:szCs w:val="25"/>
          <w:color w:val="575757"/>
          <w:spacing w:val="1"/>
          <w:w w:val="67"/>
          <w:position w:val="-1"/>
        </w:rPr>
        <w:t>f</w:t>
      </w:r>
      <w:r>
        <w:rPr>
          <w:rFonts w:ascii="Times New Roman" w:hAnsi="Times New Roman" w:cs="Times New Roman" w:eastAsia="Times New Roman"/>
          <w:sz w:val="25"/>
          <w:szCs w:val="25"/>
          <w:color w:val="3B3B3B"/>
          <w:spacing w:val="10"/>
          <w:w w:val="64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1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90"/>
          <w:position w:val="-1"/>
        </w:rPr>
        <w:t>i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6"/>
          <w:position w:val="-1"/>
        </w:rPr>
        <w:t>h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  <w:position w:val="-1"/>
        </w:rPr>
        <w:t>  </w:t>
      </w:r>
      <w:r>
        <w:rPr>
          <w:rFonts w:ascii="Arial" w:hAnsi="Arial" w:cs="Arial" w:eastAsia="Arial"/>
          <w:sz w:val="17"/>
          <w:szCs w:val="17"/>
          <w:color w:val="3B3B3B"/>
          <w:spacing w:val="3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676767"/>
          <w:spacing w:val="0"/>
          <w:w w:val="100"/>
          <w:position w:val="-1"/>
        </w:rPr>
        <w:t>:</w:t>
      </w:r>
      <w:r>
        <w:rPr>
          <w:rFonts w:ascii="Arial" w:hAnsi="Arial" w:cs="Arial" w:eastAsia="Arial"/>
          <w:sz w:val="17"/>
          <w:szCs w:val="17"/>
          <w:color w:val="676767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22.05.2017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                                                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0"/>
          <w:position w:val="-1"/>
        </w:rPr>
        <w:t>!S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8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ati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53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39"/>
          <w:w w:val="153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  <w:position w:val="-1"/>
        </w:rPr>
        <w:t>15:00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both"/>
        <w:spacing w:after="0"/>
        <w:sectPr>
          <w:type w:val="continuous"/>
          <w:pgSz w:w="11920" w:h="16840"/>
          <w:pgMar w:top="280" w:bottom="280" w:left="600" w:right="180"/>
          <w:cols w:num="2" w:equalWidth="0">
            <w:col w:w="1633" w:space="530"/>
            <w:col w:w="8977"/>
          </w:cols>
        </w:sectPr>
      </w:pPr>
      <w:rPr/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1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" w:after="0" w:line="240" w:lineRule="auto"/>
        <w:ind w:right="-66"/>
        <w:jc w:val="left"/>
        <w:tabs>
          <w:tab w:pos="5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Ölü</w:t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2" w:after="0" w:line="240" w:lineRule="auto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27"/>
        </w:rPr>
        <w:t>iDE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27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"/>
          <w:w w:val="11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1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7"/>
          <w:w w:val="1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"/>
          <w:w w:val="104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4"/>
          <w:w w:val="10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40" w:lineRule="auto"/>
        <w:ind w:left="1105" w:right="741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0F1C95"/>
          <w:w w:val="255"/>
        </w:rPr>
        <w:t>/</w:t>
      </w:r>
      <w:r>
        <w:rPr>
          <w:rFonts w:ascii="Times New Roman" w:hAnsi="Times New Roman" w:cs="Times New Roman" w:eastAsia="Times New Roman"/>
          <w:sz w:val="16"/>
          <w:szCs w:val="16"/>
          <w:color w:val="0F1C95"/>
          <w:w w:val="256"/>
        </w:rPr>
        <w:t>)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w w:val="100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72" w:lineRule="exact"/>
        <w:ind w:left="9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w w:val="168"/>
          <w:position w:val="-2"/>
        </w:rPr>
        <w:t>Gitmişs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w w:val="104"/>
          <w:position w:val="-2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w w:val="100"/>
          <w:position w:val="0"/>
        </w:rPr>
      </w:r>
    </w:p>
    <w:p>
      <w:pPr>
        <w:spacing w:before="0" w:after="0" w:line="4" w:lineRule="atLeast"/>
        <w:ind w:left="1010" w:right="720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42A75"/>
          <w:w w:val="167"/>
        </w:rPr>
        <w:t>'r'</w:t>
      </w:r>
      <w:r>
        <w:rPr>
          <w:rFonts w:ascii="Times New Roman" w:hAnsi="Times New Roman" w:cs="Times New Roman" w:eastAsia="Times New Roman"/>
          <w:sz w:val="22"/>
          <w:szCs w:val="22"/>
          <w:color w:val="242A75"/>
          <w:w w:val="166"/>
        </w:rPr>
        <w:t>\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44" w:lineRule="exact"/>
        <w:ind w:left="4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9"/>
          <w:w w:val="97"/>
          <w:position w:val="-1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8"/>
          <w:position w:val="-12"/>
        </w:rPr>
        <w:t>kipAmiri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23"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7"/>
          <w:szCs w:val="27"/>
          <w:color w:val="3B3B3B"/>
          <w:spacing w:val="0"/>
          <w:w w:val="61"/>
          <w:b/>
          <w:bCs/>
          <w:i/>
        </w:rPr>
        <w:t>Z</w:t>
      </w:r>
      <w:r>
        <w:rPr>
          <w:rFonts w:ascii="Arial" w:hAnsi="Arial" w:cs="Arial" w:eastAsia="Arial"/>
          <w:sz w:val="27"/>
          <w:szCs w:val="27"/>
          <w:color w:val="3B3B3B"/>
          <w:spacing w:val="4"/>
          <w:w w:val="61"/>
          <w:b/>
          <w:bCs/>
          <w:i/>
        </w:rPr>
        <w:t> </w:t>
      </w:r>
      <w:r>
        <w:rPr>
          <w:rFonts w:ascii="Arial" w:hAnsi="Arial" w:cs="Arial" w:eastAsia="Arial"/>
          <w:sz w:val="28"/>
          <w:szCs w:val="28"/>
          <w:color w:val="3B3B3B"/>
          <w:spacing w:val="0"/>
          <w:w w:val="61"/>
          <w:b/>
          <w:bCs/>
        </w:rPr>
        <w:t>6</w:t>
      </w:r>
      <w:r>
        <w:rPr>
          <w:rFonts w:ascii="Arial" w:hAnsi="Arial" w:cs="Arial" w:eastAsia="Arial"/>
          <w:sz w:val="28"/>
          <w:szCs w:val="28"/>
          <w:color w:val="3B3B3B"/>
          <w:spacing w:val="39"/>
          <w:w w:val="61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3B3B3B"/>
          <w:spacing w:val="0"/>
          <w:w w:val="45"/>
          <w:b/>
          <w:bCs/>
        </w:rPr>
        <w:t>MaYı</w:t>
      </w:r>
      <w:r>
        <w:rPr>
          <w:rFonts w:ascii="Arial" w:hAnsi="Arial" w:cs="Arial" w:eastAsia="Arial"/>
          <w:sz w:val="28"/>
          <w:szCs w:val="28"/>
          <w:color w:val="3B3B3B"/>
          <w:spacing w:val="0"/>
          <w:w w:val="45"/>
          <w:b/>
          <w:bCs/>
        </w:rPr>
        <w:t>s</w:t>
      </w:r>
      <w:r>
        <w:rPr>
          <w:rFonts w:ascii="Arial" w:hAnsi="Arial" w:cs="Arial" w:eastAsia="Arial"/>
          <w:sz w:val="28"/>
          <w:szCs w:val="28"/>
          <w:color w:val="3B3B3B"/>
          <w:spacing w:val="32"/>
          <w:w w:val="45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3B3B3B"/>
          <w:spacing w:val="0"/>
          <w:w w:val="57"/>
          <w:b/>
          <w:bCs/>
        </w:rPr>
        <w:t>2017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600" w:right="180"/>
          <w:cols w:num="5" w:equalWidth="0">
            <w:col w:w="514" w:space="186"/>
            <w:col w:w="911" w:space="605"/>
            <w:col w:w="2180" w:space="651"/>
            <w:col w:w="1301" w:space="2031"/>
            <w:col w:w="2761"/>
          </w:cols>
        </w:sectPr>
      </w:pPr>
      <w:rPr/>
    </w:p>
    <w:p>
      <w:pPr>
        <w:spacing w:before="0" w:after="0" w:line="316" w:lineRule="exact"/>
        <w:ind w:left="2670" w:right="754"/>
        <w:jc w:val="center"/>
        <w:tabs>
          <w:tab w:pos="3240" w:val="left"/>
          <w:tab w:pos="5220" w:val="left"/>
        </w:tabs>
        <w:rPr>
          <w:rFonts w:ascii="Arial" w:hAnsi="Arial" w:cs="Arial" w:eastAsia="Arial"/>
          <w:sz w:val="56"/>
          <w:szCs w:val="56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3B3B3B"/>
          <w:spacing w:val="0"/>
          <w:w w:val="100"/>
          <w:b/>
          <w:bCs/>
        </w:rPr>
        <w:t>Mu</w:t>
      </w:r>
      <w:r>
        <w:rPr>
          <w:rFonts w:ascii="Times New Roman" w:hAnsi="Times New Roman" w:cs="Times New Roman" w:eastAsia="Times New Roman"/>
          <w:sz w:val="26"/>
          <w:szCs w:val="26"/>
          <w:color w:val="3B3B3B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3B3B3B"/>
          <w:spacing w:val="0"/>
          <w:w w:val="110"/>
          <w:b/>
          <w:bCs/>
        </w:rPr>
        <w:t>dURt</w:t>
      </w:r>
      <w:r>
        <w:rPr>
          <w:rFonts w:ascii="Times New Roman" w:hAnsi="Times New Roman" w:cs="Times New Roman" w:eastAsia="Times New Roman"/>
          <w:sz w:val="26"/>
          <w:szCs w:val="26"/>
          <w:color w:val="3B3B3B"/>
          <w:spacing w:val="0"/>
          <w:w w:val="110"/>
          <w:b/>
          <w:bCs/>
        </w:rPr>
        <w:t>\</w:t>
      </w:r>
      <w:r>
        <w:rPr>
          <w:rFonts w:ascii="Times New Roman" w:hAnsi="Times New Roman" w:cs="Times New Roman" w:eastAsia="Times New Roman"/>
          <w:sz w:val="26"/>
          <w:szCs w:val="26"/>
          <w:color w:val="3B3B3B"/>
          <w:spacing w:val="0"/>
          <w:w w:val="110"/>
          <w:b/>
          <w:bCs/>
        </w:rPr>
        <w:t>UN</w:t>
      </w:r>
      <w:r>
        <w:rPr>
          <w:rFonts w:ascii="Times New Roman" w:hAnsi="Times New Roman" w:cs="Times New Roman" w:eastAsia="Times New Roman"/>
          <w:sz w:val="26"/>
          <w:szCs w:val="26"/>
          <w:color w:val="3B3B3B"/>
          <w:spacing w:val="-62"/>
          <w:w w:val="110"/>
          <w:b/>
          <w:bCs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B3B3B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3B3B3B"/>
          <w:spacing w:val="0"/>
          <w:w w:val="100"/>
          <w:b/>
          <w:bCs/>
        </w:rPr>
      </w:r>
      <w:r>
        <w:rPr>
          <w:rFonts w:ascii="Arial" w:hAnsi="Arial" w:cs="Arial" w:eastAsia="Arial"/>
          <w:sz w:val="56"/>
          <w:szCs w:val="56"/>
          <w:color w:val="242A75"/>
          <w:spacing w:val="0"/>
          <w:w w:val="52"/>
          <w:i/>
        </w:rPr>
        <w:t>(7</w:t>
      </w:r>
      <w:r>
        <w:rPr>
          <w:rFonts w:ascii="Arial" w:hAnsi="Arial" w:cs="Arial" w:eastAsia="Arial"/>
          <w:sz w:val="56"/>
          <w:szCs w:val="56"/>
          <w:color w:val="000000"/>
          <w:spacing w:val="0"/>
          <w:w w:val="100"/>
        </w:rPr>
      </w:r>
    </w:p>
    <w:p>
      <w:pPr>
        <w:spacing w:before="0" w:after="0" w:line="163" w:lineRule="exact"/>
        <w:ind w:left="2801" w:right="1004"/>
        <w:jc w:val="center"/>
        <w:tabs>
          <w:tab w:pos="514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21"/>
          <w:szCs w:val="21"/>
          <w:color w:val="262626"/>
          <w:spacing w:val="0"/>
          <w:w w:val="93"/>
          <w:b/>
          <w:bCs/>
          <w:position w:val="1"/>
        </w:rPr>
        <w:t>Merkez</w:t>
      </w:r>
      <w:r>
        <w:rPr>
          <w:rFonts w:ascii="Arial" w:hAnsi="Arial" w:cs="Arial" w:eastAsia="Arial"/>
          <w:sz w:val="21"/>
          <w:szCs w:val="21"/>
          <w:color w:val="262626"/>
          <w:spacing w:val="7"/>
          <w:w w:val="93"/>
          <w:b/>
          <w:bCs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262626"/>
          <w:spacing w:val="0"/>
          <w:w w:val="100"/>
          <w:b/>
          <w:bCs/>
          <w:position w:val="1"/>
        </w:rPr>
        <w:t>Yenişehir</w:t>
      </w:r>
      <w:r>
        <w:rPr>
          <w:rFonts w:ascii="Arial" w:hAnsi="Arial" w:cs="Arial" w:eastAsia="Arial"/>
          <w:sz w:val="21"/>
          <w:szCs w:val="21"/>
          <w:color w:val="262626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1"/>
          <w:szCs w:val="21"/>
          <w:color w:val="262626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17"/>
          <w:szCs w:val="17"/>
          <w:color w:val="3D4185"/>
          <w:spacing w:val="0"/>
          <w:w w:val="143"/>
          <w:i/>
          <w:position w:val="1"/>
        </w:rPr>
        <w:t>1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left="2604" w:right="-20"/>
        <w:jc w:val="left"/>
        <w:tabs>
          <w:tab w:pos="518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9.768433pt;margin-top:4.090988pt;width:4.006805pt;height:5.5pt;mso-position-horizontal-relative:page;mso-position-vertical-relative:paragraph;z-index:-15629" type="#_x0000_t202" filled="f" stroked="f">
            <v:textbox inset="0,0,0,0">
              <w:txbxContent>
                <w:p>
                  <w:pPr>
                    <w:spacing w:before="0" w:after="0" w:line="110" w:lineRule="exact"/>
                    <w:ind w:right="-56"/>
                    <w:jc w:val="left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3D4185"/>
                      <w:spacing w:val="0"/>
                      <w:w w:val="262"/>
                    </w:rPr>
                    <w:t>/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1"/>
          <w:szCs w:val="21"/>
          <w:color w:val="262626"/>
          <w:w w:val="90"/>
          <w:b/>
          <w:bCs/>
          <w:position w:val="-2"/>
        </w:rPr>
        <w:t>3</w:t>
      </w:r>
      <w:r>
        <w:rPr>
          <w:rFonts w:ascii="Arial" w:hAnsi="Arial" w:cs="Arial" w:eastAsia="Arial"/>
          <w:sz w:val="21"/>
          <w:szCs w:val="21"/>
          <w:color w:val="262626"/>
          <w:w w:val="89"/>
          <w:b/>
          <w:bCs/>
          <w:position w:val="-2"/>
        </w:rPr>
        <w:t>.</w:t>
      </w:r>
      <w:r>
        <w:rPr>
          <w:rFonts w:ascii="Arial" w:hAnsi="Arial" w:cs="Arial" w:eastAsia="Arial"/>
          <w:sz w:val="21"/>
          <w:szCs w:val="21"/>
          <w:color w:val="262626"/>
          <w:spacing w:val="-40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21"/>
          <w:szCs w:val="21"/>
          <w:color w:val="262626"/>
          <w:spacing w:val="0"/>
          <w:w w:val="88"/>
          <w:b/>
          <w:bCs/>
          <w:position w:val="-2"/>
        </w:rPr>
        <w:t>Post</w:t>
      </w:r>
      <w:r>
        <w:rPr>
          <w:rFonts w:ascii="Arial" w:hAnsi="Arial" w:cs="Arial" w:eastAsia="Arial"/>
          <w:sz w:val="21"/>
          <w:szCs w:val="21"/>
          <w:color w:val="262626"/>
          <w:spacing w:val="0"/>
          <w:w w:val="88"/>
          <w:b/>
          <w:bCs/>
          <w:position w:val="-2"/>
        </w:rPr>
        <w:t>a</w:t>
      </w:r>
      <w:r>
        <w:rPr>
          <w:rFonts w:ascii="Arial" w:hAnsi="Arial" w:cs="Arial" w:eastAsia="Arial"/>
          <w:sz w:val="21"/>
          <w:szCs w:val="21"/>
          <w:color w:val="262626"/>
          <w:spacing w:val="10"/>
          <w:w w:val="88"/>
          <w:b/>
          <w:bCs/>
          <w:position w:val="-2"/>
        </w:rPr>
        <w:t> </w:t>
      </w:r>
      <w:r>
        <w:rPr>
          <w:rFonts w:ascii="Arial" w:hAnsi="Arial" w:cs="Arial" w:eastAsia="Arial"/>
          <w:sz w:val="21"/>
          <w:szCs w:val="21"/>
          <w:color w:val="262626"/>
          <w:spacing w:val="0"/>
          <w:w w:val="88"/>
          <w:b/>
          <w:bCs/>
          <w:position w:val="-2"/>
        </w:rPr>
        <w:t>Grupla</w:t>
      </w:r>
      <w:r>
        <w:rPr>
          <w:rFonts w:ascii="Arial" w:hAnsi="Arial" w:cs="Arial" w:eastAsia="Arial"/>
          <w:sz w:val="21"/>
          <w:szCs w:val="21"/>
          <w:color w:val="262626"/>
          <w:spacing w:val="0"/>
          <w:w w:val="88"/>
          <w:b/>
          <w:bCs/>
          <w:position w:val="-2"/>
        </w:rPr>
        <w:t>r</w:t>
      </w:r>
      <w:r>
        <w:rPr>
          <w:rFonts w:ascii="Arial" w:hAnsi="Arial" w:cs="Arial" w:eastAsia="Arial"/>
          <w:sz w:val="21"/>
          <w:szCs w:val="21"/>
          <w:color w:val="262626"/>
          <w:spacing w:val="34"/>
          <w:w w:val="88"/>
          <w:b/>
          <w:bCs/>
          <w:position w:val="-2"/>
        </w:rPr>
        <w:t> </w:t>
      </w:r>
      <w:r>
        <w:rPr>
          <w:rFonts w:ascii="Arial" w:hAnsi="Arial" w:cs="Arial" w:eastAsia="Arial"/>
          <w:sz w:val="21"/>
          <w:szCs w:val="21"/>
          <w:color w:val="262626"/>
          <w:spacing w:val="0"/>
          <w:w w:val="87"/>
          <w:b/>
          <w:bCs/>
          <w:position w:val="-2"/>
        </w:rPr>
        <w:t>Amır</w:t>
      </w:r>
      <w:r>
        <w:rPr>
          <w:rFonts w:ascii="Arial" w:hAnsi="Arial" w:cs="Arial" w:eastAsia="Arial"/>
          <w:sz w:val="21"/>
          <w:szCs w:val="21"/>
          <w:color w:val="262626"/>
          <w:spacing w:val="-3"/>
          <w:w w:val="87"/>
          <w:b/>
          <w:bCs/>
          <w:position w:val="-2"/>
        </w:rPr>
        <w:t>ı</w:t>
      </w:r>
      <w:r>
        <w:rPr>
          <w:rFonts w:ascii="Arial" w:hAnsi="Arial" w:cs="Arial" w:eastAsia="Arial"/>
          <w:sz w:val="21"/>
          <w:szCs w:val="21"/>
          <w:color w:val="0F1C95"/>
          <w:spacing w:val="0"/>
          <w:w w:val="197"/>
          <w:b/>
          <w:bCs/>
          <w:position w:val="-2"/>
        </w:rPr>
        <w:t>J</w:t>
      </w:r>
      <w:r>
        <w:rPr>
          <w:rFonts w:ascii="Arial" w:hAnsi="Arial" w:cs="Arial" w:eastAsia="Arial"/>
          <w:sz w:val="21"/>
          <w:szCs w:val="21"/>
          <w:color w:val="0F1C95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21"/>
          <w:szCs w:val="21"/>
          <w:color w:val="0F1C95"/>
          <w:spacing w:val="0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11"/>
          <w:szCs w:val="11"/>
          <w:color w:val="3D4185"/>
          <w:spacing w:val="0"/>
          <w:w w:val="49"/>
          <w:position w:val="6"/>
        </w:rPr>
        <w:t>1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06" w:lineRule="exact"/>
        <w:ind w:right="221"/>
        <w:jc w:val="right"/>
        <w:tabs>
          <w:tab w:pos="96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4.752167pt;margin-top:1.123223pt;width:9.57268pt;height:20.5pt;mso-position-horizontal-relative:page;mso-position-vertical-relative:paragraph;z-index:-15630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1"/>
                    <w:jc w:val="left"/>
                    <w:rPr>
                      <w:rFonts w:ascii="Arial" w:hAnsi="Arial" w:cs="Arial" w:eastAsia="Arial"/>
                      <w:sz w:val="41"/>
                      <w:szCs w:val="41"/>
                    </w:rPr>
                  </w:pPr>
                  <w:rPr/>
                  <w:r>
                    <w:rPr>
                      <w:rFonts w:ascii="Arial" w:hAnsi="Arial" w:cs="Arial" w:eastAsia="Arial"/>
                      <w:sz w:val="41"/>
                      <w:szCs w:val="41"/>
                      <w:color w:val="3D4185"/>
                      <w:spacing w:val="0"/>
                      <w:w w:val="51"/>
                    </w:rPr>
                    <w:t>""'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2"/>
          <w:szCs w:val="12"/>
          <w:color w:val="0F1C95"/>
          <w:w w:val="259"/>
          <w:position w:val="1"/>
        </w:rPr>
        <w:t>-(</w:t>
      </w:r>
      <w:r>
        <w:rPr>
          <w:rFonts w:ascii="Arial" w:hAnsi="Arial" w:cs="Arial" w:eastAsia="Arial"/>
          <w:sz w:val="12"/>
          <w:szCs w:val="12"/>
          <w:color w:val="0F1C95"/>
          <w:w w:val="258"/>
          <w:position w:val="1"/>
        </w:rPr>
        <w:t>.</w:t>
      </w:r>
      <w:r>
        <w:rPr>
          <w:rFonts w:ascii="Arial" w:hAnsi="Arial" w:cs="Arial" w:eastAsia="Arial"/>
          <w:sz w:val="12"/>
          <w:szCs w:val="12"/>
          <w:color w:val="0F1C95"/>
          <w:w w:val="100"/>
          <w:position w:val="1"/>
        </w:rPr>
        <w:tab/>
      </w:r>
      <w:r>
        <w:rPr>
          <w:rFonts w:ascii="Arial" w:hAnsi="Arial" w:cs="Arial" w:eastAsia="Arial"/>
          <w:sz w:val="12"/>
          <w:szCs w:val="12"/>
          <w:color w:val="0F1C95"/>
          <w:w w:val="100"/>
          <w:position w:val="1"/>
        </w:rPr>
      </w:r>
      <w:r>
        <w:rPr>
          <w:rFonts w:ascii="Arial" w:hAnsi="Arial" w:cs="Arial" w:eastAsia="Arial"/>
          <w:sz w:val="12"/>
          <w:szCs w:val="12"/>
          <w:color w:val="242A75"/>
          <w:w w:val="148"/>
          <w:i/>
          <w:position w:val="1"/>
        </w:rPr>
      </w:r>
      <w:r>
        <w:rPr>
          <w:rFonts w:ascii="Arial" w:hAnsi="Arial" w:cs="Arial" w:eastAsia="Arial"/>
          <w:sz w:val="12"/>
          <w:szCs w:val="12"/>
          <w:color w:val="242A75"/>
          <w:spacing w:val="0"/>
          <w:w w:val="123"/>
          <w:i/>
          <w:u w:val="single" w:color="000000"/>
          <w:position w:val="1"/>
        </w:rPr>
        <w:t>L</w:t>
      </w:r>
      <w:r>
        <w:rPr>
          <w:rFonts w:ascii="Arial" w:hAnsi="Arial" w:cs="Arial" w:eastAsia="Arial"/>
          <w:sz w:val="12"/>
          <w:szCs w:val="12"/>
          <w:color w:val="242A75"/>
          <w:spacing w:val="34"/>
          <w:w w:val="123"/>
          <w:i/>
          <w:u w:val="single" w:color="000000"/>
          <w:position w:val="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D4185"/>
          <w:spacing w:val="0"/>
          <w:w w:val="123"/>
          <w:u w:val="single" w:color="000000"/>
          <w:position w:val="1"/>
        </w:rPr>
        <w:t>..=::::=</w:t>
      </w:r>
      <w:r>
        <w:rPr>
          <w:rFonts w:ascii="Times New Roman" w:hAnsi="Times New Roman" w:cs="Times New Roman" w:eastAsia="Times New Roman"/>
          <w:sz w:val="13"/>
          <w:szCs w:val="13"/>
          <w:color w:val="3D4185"/>
          <w:spacing w:val="0"/>
          <w:w w:val="123"/>
          <w:position w:val="1"/>
        </w:rPr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5" w:lineRule="auto"/>
        <w:ind w:left="5143" w:right="-49" w:firstLine="-313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0"/>
          <w:w w:val="88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87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66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6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7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</w:rPr>
        <w:t>DERDiMAN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</w:rPr>
        <w:t>Çvş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51" w:lineRule="exact"/>
        <w:ind w:left="919" w:right="1758"/>
        <w:jc w:val="center"/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  <w:i/>
          <w:position w:val="1"/>
        </w:rPr>
        <w:t>1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  <w:i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3B3B3B"/>
          <w:spacing w:val="39"/>
          <w:w w:val="100"/>
          <w:i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97"/>
          <w:i/>
          <w:position w:val="1"/>
        </w:rPr>
        <w:t>12017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615" w:right="1377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shape style="position:absolute;margin-left:413.76001pt;margin-top:44.265617pt;width:157.440002pt;height:96.0pt;mso-position-horizontal-relative:page;mso-position-vertical-relative:paragraph;z-index:-15634" type="#_x0000_t75">
            <v:imagedata r:id="rId25" o:title=""/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280" w:bottom="280" w:left="600" w:right="180"/>
          <w:cols w:num="2" w:equalWidth="0">
            <w:col w:w="6390" w:space="1285"/>
            <w:col w:w="3465"/>
          </w:cols>
        </w:sectPr>
      </w:pPr>
      <w:rPr/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/>
        <w:pict>
          <v:group style="position:absolute;margin-left:34.292824pt;margin-top:34.256447pt;width:547.261255pt;height:796.797751pt;mso-position-horizontal-relative:page;mso-position-vertical-relative:page;z-index:-15633" coordorigin="686,685" coordsize="10945,15936">
            <v:group style="position:absolute;left:698;top:704;width:10898;height:2" coordorigin="698,704" coordsize="10898,2">
              <v:shape style="position:absolute;left:698;top:704;width:10898;height:2" coordorigin="698,704" coordsize="10898,0" path="m698,704l11595,704e" filled="f" stroked="t" strokeweight=".474641pt" strokecolor="#747474">
                <v:path arrowok="t"/>
              </v:shape>
            </v:group>
            <v:group style="position:absolute;left:705;top:692;width:2;height:5471" coordorigin="705,692" coordsize="2,5471">
              <v:shape style="position:absolute;left:705;top:692;width:2;height:5471" coordorigin="705,692" coordsize="0,5471" path="m705,6163l705,692e" filled="f" stroked="t" strokeweight=".711962pt" strokecolor="#606060">
                <v:path arrowok="t"/>
              </v:shape>
            </v:group>
            <v:group style="position:absolute;left:2758;top:697;width:2;height:1504" coordorigin="2758,697" coordsize="2,1504">
              <v:shape style="position:absolute;left:2758;top:697;width:2;height:1504" coordorigin="2758,697" coordsize="0,1504" path="m2758,2201l2758,697e" filled="f" stroked="t" strokeweight=".711962pt" strokecolor="#606060">
                <v:path arrowok="t"/>
              </v:shape>
            </v:group>
            <v:group style="position:absolute;left:693;top:2191;width:10912;height:2" coordorigin="693,2191" coordsize="10912,2">
              <v:shape style="position:absolute;left:693;top:2191;width:10912;height:2" coordorigin="693,2191" coordsize="10912,0" path="m693,2191l11605,2191e" filled="f" stroked="t" strokeweight=".711962pt" strokecolor="#707070">
                <v:path arrowok="t"/>
              </v:shape>
            </v:group>
            <v:group style="position:absolute;left:9165;top:702;width:2;height:1499" coordorigin="9165,702" coordsize="2,1499">
              <v:shape style="position:absolute;left:9165;top:702;width:2;height:1499" coordorigin="9165,702" coordsize="0,1499" path="m9165,2201l9165,702e" filled="f" stroked="t" strokeweight=".711962pt" strokecolor="#676767">
                <v:path arrowok="t"/>
              </v:shape>
            </v:group>
            <v:group style="position:absolute;left:11595;top:702;width:2;height:3585" coordorigin="11595,702" coordsize="2,3585">
              <v:shape style="position:absolute;left:11595;top:702;width:2;height:3585" coordorigin="11595,702" coordsize="0,3585" path="m11595,4287l11595,702e" filled="f" stroked="t" strokeweight=".711962pt" strokecolor="#707070">
                <v:path arrowok="t"/>
              </v:shape>
            </v:group>
            <v:group style="position:absolute;left:702;top:2409;width:10898;height:2" coordorigin="702,2409" coordsize="10898,2">
              <v:shape style="position:absolute;left:702;top:2409;width:10898;height:2" coordorigin="702,2409" coordsize="10898,0" path="m702,2409l11600,2409e" filled="f" stroked="t" strokeweight=".711962pt" strokecolor="#747474">
                <v:path arrowok="t"/>
              </v:shape>
            </v:group>
            <v:group style="position:absolute;left:702;top:2626;width:10898;height:2" coordorigin="702,2626" coordsize="10898,2">
              <v:shape style="position:absolute;left:702;top:2626;width:10898;height:2" coordorigin="702,2626" coordsize="10898,0" path="m702,2626l11600,2626e" filled="f" stroked="t" strokeweight=".711962pt" strokecolor="#747474">
                <v:path arrowok="t"/>
              </v:shape>
            </v:group>
            <v:group style="position:absolute;left:698;top:2841;width:10907;height:2" coordorigin="698,2841" coordsize="10907,2">
              <v:shape style="position:absolute;left:698;top:2841;width:10907;height:2" coordorigin="698,2841" coordsize="10907,0" path="m698,2841l11605,2841e" filled="f" stroked="t" strokeweight=".711962pt" strokecolor="#707070">
                <v:path arrowok="t"/>
              </v:shape>
            </v:group>
            <v:group style="position:absolute;left:698;top:3055;width:10907;height:2" coordorigin="698,3055" coordsize="10907,2">
              <v:shape style="position:absolute;left:698;top:3055;width:10907;height:2" coordorigin="698,3055" coordsize="10907,0" path="m698,3055l11605,3055e" filled="f" stroked="t" strokeweight=".711962pt" strokecolor="#747474">
                <v:path arrowok="t"/>
              </v:shape>
            </v:group>
            <v:group style="position:absolute;left:698;top:3270;width:10907;height:2" coordorigin="698,3270" coordsize="10907,2">
              <v:shape style="position:absolute;left:698;top:3270;width:10907;height:2" coordorigin="698,3270" coordsize="10907,0" path="m698,3270l11605,3270e" filled="f" stroked="t" strokeweight=".711962pt" strokecolor="#747474">
                <v:path arrowok="t"/>
              </v:shape>
            </v:group>
            <v:group style="position:absolute;left:3911;top:3266;width:2;height:759" coordorigin="3911,3266" coordsize="2,759">
              <v:shape style="position:absolute;left:3911;top:3266;width:2;height:759" coordorigin="3911,3266" coordsize="0,759" path="m3911,4025l3911,3266e" filled="f" stroked="t" strokeweight=".711962pt" strokecolor="#484848">
                <v:path arrowok="t"/>
              </v:shape>
            </v:group>
            <v:group style="position:absolute;left:7006;top:3266;width:2;height:764" coordorigin="7006,3266" coordsize="2,764">
              <v:shape style="position:absolute;left:7006;top:3266;width:2;height:764" coordorigin="7006,3266" coordsize="0,764" path="m7006,4029l7006,3266e" filled="f" stroked="t" strokeweight=".949282pt" strokecolor="#676767">
                <v:path arrowok="t"/>
              </v:shape>
            </v:group>
            <v:group style="position:absolute;left:2762;top:4005;width:2;height:12608" coordorigin="2762,4005" coordsize="2,12608">
              <v:shape style="position:absolute;left:2762;top:4005;width:2;height:12608" coordorigin="2762,4005" coordsize="0,12608" path="m2762,16614l2762,4005e" filled="f" stroked="t" strokeweight=".711962pt" strokecolor="#606060">
                <v:path arrowok="t"/>
              </v:shape>
            </v:group>
            <v:group style="position:absolute;left:698;top:4015;width:10912;height:2" coordorigin="698,4015" coordsize="10912,2">
              <v:shape style="position:absolute;left:698;top:4015;width:10912;height:2" coordorigin="698,4015" coordsize="10912,0" path="m698,4015l11610,4015e" filled="f" stroked="t" strokeweight=".711962pt" strokecolor="#676767">
                <v:path arrowok="t"/>
              </v:shape>
            </v:group>
            <v:group style="position:absolute;left:698;top:4301;width:10907;height:2" coordorigin="698,4301" coordsize="10907,2">
              <v:shape style="position:absolute;left:698;top:4301;width:10907;height:2" coordorigin="698,4301" coordsize="10907,0" path="m698,4301l11605,4301e" filled="f" stroked="t" strokeweight=".711962pt" strokecolor="#747474">
                <v:path arrowok="t"/>
              </v:shape>
            </v:group>
            <v:group style="position:absolute;left:4960;top:4507;width:2;height:2129" coordorigin="4960,4507" coordsize="2,2129">
              <v:shape style="position:absolute;left:4960;top:4507;width:2;height:2129" coordorigin="4960,4507" coordsize="0,2129" path="m4960,6636l4960,4507e" filled="f" stroked="t" strokeweight=".711962pt" strokecolor="#646464">
                <v:path arrowok="t"/>
              </v:shape>
            </v:group>
            <v:group style="position:absolute;left:2753;top:4521;width:8852;height:2" coordorigin="2753,4521" coordsize="8852,2">
              <v:shape style="position:absolute;left:2753;top:4521;width:8852;height:2" coordorigin="2753,4521" coordsize="8852,0" path="m2753,4521l11605,4521e" filled="f" stroked="t" strokeweight=".711962pt" strokecolor="#747474">
                <v:path arrowok="t"/>
              </v:shape>
            </v:group>
            <v:group style="position:absolute;left:4955;top:5013;width:6654;height:2" coordorigin="4955,5013" coordsize="6654,2">
              <v:shape style="position:absolute;left:4955;top:5013;width:6654;height:2" coordorigin="4955,5013" coordsize="6654,0" path="m4955,5013l11610,5013e" filled="f" stroked="t" strokeweight=".711962pt" strokecolor="#707070">
                <v:path arrowok="t"/>
              </v:shape>
            </v:group>
            <v:group style="position:absolute;left:4951;top:5261;width:6659;height:2" coordorigin="4951,5261" coordsize="6659,2">
              <v:shape style="position:absolute;left:4951;top:5261;width:6659;height:2" coordorigin="4951,5261" coordsize="6659,0" path="m4951,5261l11610,5261e" filled="f" stroked="t" strokeweight=".711962pt" strokecolor="#777777">
                <v:path arrowok="t"/>
              </v:shape>
            </v:group>
            <v:group style="position:absolute;left:4951;top:5512;width:6659;height:2" coordorigin="4951,5512" coordsize="6659,2">
              <v:shape style="position:absolute;left:4951;top:5512;width:6659;height:2" coordorigin="4951,5512" coordsize="6659,0" path="m4951,5512l11610,5512e" filled="f" stroked="t" strokeweight=".711962pt" strokecolor="#747474">
                <v:path arrowok="t"/>
              </v:shape>
            </v:group>
            <v:group style="position:absolute;left:2753;top:5729;width:8862;height:2" coordorigin="2753,5729" coordsize="8862,2">
              <v:shape style="position:absolute;left:2753;top:5729;width:8862;height:2" coordorigin="2753,5729" coordsize="8862,0" path="m2753,5729l11614,5729e" filled="f" stroked="t" strokeweight=".711962pt" strokecolor="#747474">
                <v:path arrowok="t"/>
              </v:shape>
            </v:group>
            <v:group style="position:absolute;left:7860;top:5963;width:2;height:678" coordorigin="7860,5963" coordsize="2,678">
              <v:shape style="position:absolute;left:7860;top:5963;width:2;height:678" coordorigin="7860,5963" coordsize="0,678" path="m7860,6641l7860,5963e" filled="f" stroked="t" strokeweight=".949282pt" strokecolor="#6B6B6B">
                <v:path arrowok="t"/>
              </v:shape>
            </v:group>
            <v:group style="position:absolute;left:2753;top:6393;width:8857;height:2" coordorigin="2753,6393" coordsize="8857,2">
              <v:shape style="position:absolute;left:2753;top:6393;width:8857;height:2" coordorigin="2753,6393" coordsize="8857,0" path="m2753,6393l11610,6393e" filled="f" stroked="t" strokeweight=".711962pt" strokecolor="#747474">
                <v:path arrowok="t"/>
              </v:shape>
            </v:group>
            <v:group style="position:absolute;left:11612;top:6650;width:2;height:9964" coordorigin="11612,6650" coordsize="2,9964">
              <v:shape style="position:absolute;left:11612;top:6650;width:2;height:9964" coordorigin="11612,6650" coordsize="0,9964" path="m11612,16614l11612,6650e" filled="f" stroked="t" strokeweight=".711962pt" strokecolor="#707070">
                <v:path arrowok="t"/>
              </v:shape>
            </v:group>
            <v:group style="position:absolute;left:2753;top:6631;width:8862;height:2" coordorigin="2753,6631" coordsize="8862,2">
              <v:shape style="position:absolute;left:2753;top:6631;width:8862;height:2" coordorigin="2753,6631" coordsize="8862,0" path="m2753,6631l11614,6631e" filled="f" stroked="t" strokeweight=".711962pt" strokecolor="#777777">
                <v:path arrowok="t"/>
              </v:shape>
            </v:group>
            <v:group style="position:absolute;left:702;top:6478;width:2;height:4249" coordorigin="702,6478" coordsize="2,4249">
              <v:shape style="position:absolute;left:702;top:6478;width:2;height:4249" coordorigin="702,6478" coordsize="0,4249" path="m702,10727l702,6478e" filled="f" stroked="t" strokeweight=".711962pt" strokecolor="#606060">
                <v:path arrowok="t"/>
              </v:shape>
            </v:group>
            <v:group style="position:absolute;left:698;top:6846;width:10917;height:2" coordorigin="698,6846" coordsize="10917,2">
              <v:shape style="position:absolute;left:698;top:6846;width:10917;height:2" coordorigin="698,6846" coordsize="10917,0" path="m698,6846l11614,6846e" filled="f" stroked="t" strokeweight=".711962pt" strokecolor="#747474">
                <v:path arrowok="t"/>
              </v:shape>
            </v:group>
            <v:group style="position:absolute;left:693;top:5968;width:10921;height:2" coordorigin="693,5968" coordsize="10921,2">
              <v:shape style="position:absolute;left:693;top:5968;width:10921;height:2" coordorigin="693,5968" coordsize="10921,0" path="m693,5968l11614,5968e" filled="f" stroked="t" strokeweight=".711962pt" strokecolor="#747474">
                <v:path arrowok="t"/>
              </v:shape>
            </v:group>
            <v:group style="position:absolute;left:693;top:7295;width:10921;height:2" coordorigin="693,7295" coordsize="10921,2">
              <v:shape style="position:absolute;left:693;top:7295;width:10921;height:2" coordorigin="693,7295" coordsize="10921,0" path="m693,7295l11614,7295e" filled="f" stroked="t" strokeweight=".711962pt" strokecolor="#747474">
                <v:path arrowok="t"/>
              </v:shape>
            </v:group>
            <v:group style="position:absolute;left:4960;top:7285;width:2;height:754" coordorigin="4960,7285" coordsize="2,754">
              <v:shape style="position:absolute;left:4960;top:7285;width:2;height:754" coordorigin="4960,7285" coordsize="0,754" path="m4960,8040l4960,7285e" filled="f" stroked="t" strokeweight=".711962pt" strokecolor="#606060">
                <v:path arrowok="t"/>
              </v:shape>
            </v:group>
            <v:group style="position:absolute;left:4955;top:7529;width:6659;height:2" coordorigin="4955,7529" coordsize="6659,2">
              <v:shape style="position:absolute;left:4955;top:7529;width:6659;height:2" coordorigin="4955,7529" coordsize="6659,0" path="m4955,7529l11614,7529e" filled="f" stroked="t" strokeweight=".711962pt" strokecolor="#777777">
                <v:path arrowok="t"/>
              </v:shape>
            </v:group>
            <v:group style="position:absolute;left:4951;top:7746;width:6669;height:2" coordorigin="4951,7746" coordsize="6669,2">
              <v:shape style="position:absolute;left:4951;top:7746;width:6669;height:2" coordorigin="4951,7746" coordsize="6669,0" path="m4951,7746l11619,7746e" filled="f" stroked="t" strokeweight=".711962pt" strokecolor="#777777">
                <v:path arrowok="t"/>
              </v:shape>
            </v:group>
            <v:group style="position:absolute;left:698;top:8030;width:10917;height:2" coordorigin="698,8030" coordsize="10917,2">
              <v:shape style="position:absolute;left:698;top:8030;width:10917;height:2" coordorigin="698,8030" coordsize="10917,0" path="m698,8030l11614,8030e" filled="f" stroked="t" strokeweight=".711962pt" strokecolor="#747474">
                <v:path arrowok="t"/>
              </v:shape>
            </v:group>
            <v:group style="position:absolute;left:698;top:8846;width:10921;height:2" coordorigin="698,8846" coordsize="10921,2">
              <v:shape style="position:absolute;left:698;top:8846;width:10921;height:2" coordorigin="698,8846" coordsize="10921,0" path="m698,8846l11619,8846e" filled="f" stroked="t" strokeweight=".711962pt" strokecolor="#777777">
                <v:path arrowok="t"/>
              </v:shape>
            </v:group>
            <v:group style="position:absolute;left:693;top:9773;width:10926;height:2" coordorigin="693,9773" coordsize="10926,2">
              <v:shape style="position:absolute;left:693;top:9773;width:10926;height:2" coordorigin="693,9773" coordsize="10926,0" path="m693,9773l11619,9773e" filled="f" stroked="t" strokeweight=".711962pt" strokecolor="#747474">
                <v:path arrowok="t"/>
              </v:shape>
            </v:group>
            <v:group style="position:absolute;left:698;top:10119;width:10921;height:2" coordorigin="698,10119" coordsize="10921,2">
              <v:shape style="position:absolute;left:698;top:10119;width:10921;height:2" coordorigin="698,10119" coordsize="10921,0" path="m698,10119l11619,10119e" filled="f" stroked="t" strokeweight=".474641pt" strokecolor="#777777">
                <v:path arrowok="t"/>
              </v:shape>
            </v:group>
            <v:group style="position:absolute;left:698;top:10403;width:10917;height:2" coordorigin="698,10403" coordsize="10917,2">
              <v:shape style="position:absolute;left:698;top:10403;width:10917;height:2" coordorigin="698,10403" coordsize="10917,0" path="m698,10403l11614,10403e" filled="f" stroked="t" strokeweight=".711962pt" strokecolor="#777777">
                <v:path arrowok="t"/>
              </v:shape>
            </v:group>
            <v:group style="position:absolute;left:702;top:11043;width:2;height:5571" coordorigin="702,11043" coordsize="2,5571">
              <v:shape style="position:absolute;left:702;top:11043;width:2;height:5571" coordorigin="702,11043" coordsize="0,5571" path="m702,16614l702,11043e" filled="f" stroked="t" strokeweight=".711962pt" strokecolor="#646464">
                <v:path arrowok="t"/>
              </v:shape>
            </v:group>
            <v:group style="position:absolute;left:1175;top:11095;width:2;height:5514" coordorigin="1175,11095" coordsize="2,5514">
              <v:shape style="position:absolute;left:1175;top:11095;width:2;height:5514" coordorigin="1175,11095" coordsize="0,5514" path="m1175,16609l1175,11095e" filled="f" stroked="t" strokeweight=".711962pt" strokecolor="#606060">
                <v:path arrowok="t"/>
              </v:shape>
            </v:group>
            <v:group style="position:absolute;left:1754;top:11100;width:2;height:5514" coordorigin="1754,11100" coordsize="2,5514">
              <v:shape style="position:absolute;left:1754;top:11100;width:2;height:5514" coordorigin="1754,11100" coordsize="0,5514" path="m1754,16614l1754,11100e" filled="f" stroked="t" strokeweight=".711962pt" strokecolor="#606060">
                <v:path arrowok="t"/>
              </v:shape>
            </v:group>
            <v:group style="position:absolute;left:693;top:11109;width:10926;height:2" coordorigin="693,11109" coordsize="10926,2">
              <v:shape style="position:absolute;left:693;top:11109;width:10926;height:2" coordorigin="693,11109" coordsize="10926,0" path="m693,11109l11619,11109e" filled="f" stroked="t" strokeweight=".711962pt" strokecolor="#747474">
                <v:path arrowok="t"/>
              </v:shape>
            </v:group>
            <v:group style="position:absolute;left:7416;top:11105;width:2;height:5505" coordorigin="7416,11105" coordsize="2,5505">
              <v:shape style="position:absolute;left:7416;top:11105;width:2;height:5505" coordorigin="7416,11105" coordsize="0,5505" path="m7416,16609l7416,11105e" filled="f" stroked="t" strokeweight=".711962pt" strokecolor="#676767">
                <v:path arrowok="t"/>
              </v:shape>
            </v:group>
            <v:group style="position:absolute;left:698;top:11532;width:10921;height:2" coordorigin="698,11532" coordsize="10921,2">
              <v:shape style="position:absolute;left:698;top:11532;width:10921;height:2" coordorigin="698,11532" coordsize="10921,0" path="m698,11532l11619,11532e" filled="f" stroked="t" strokeweight=".474641pt" strokecolor="#747474">
                <v:path arrowok="t"/>
              </v:shape>
            </v:group>
            <v:group style="position:absolute;left:698;top:13618;width:2074;height:2" coordorigin="698,13618" coordsize="2074,2">
              <v:shape style="position:absolute;left:698;top:13618;width:2074;height:2" coordorigin="698,13618" coordsize="2074,0" path="m698,13618l2772,13618e" filled="f" stroked="t" strokeweight=".711962pt" strokecolor="#7C7C7C">
                <v:path arrowok="t"/>
              </v:shape>
            </v:group>
            <v:group style="position:absolute;left:698;top:16604;width:10926;height:2" coordorigin="698,16604" coordsize="10926,2">
              <v:shape style="position:absolute;left:698;top:16604;width:10926;height:2" coordorigin="698,16604" coordsize="10926,0" path="m698,16604l11624,16604e" filled="f" stroked="t" strokeweight=".711962pt" strokecolor="#7C7C7C">
                <v:path arrowok="t"/>
              </v:shape>
            </v:group>
            <w10:wrap type="none"/>
          </v:group>
        </w:pict>
      </w:r>
      <w:r>
        <w:rPr>
          <w:sz w:val="12"/>
          <w:szCs w:val="12"/>
        </w:rPr>
      </w:r>
    </w:p>
    <w:p>
      <w:pPr>
        <w:spacing w:before="0" w:after="0" w:line="240" w:lineRule="auto"/>
        <w:ind w:left="276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75.679988pt;height:77.760pt;mso-position-horizontal-relative:char;mso-position-vertical-relative:line" type="#_x0000_t75">
            <v:imagedata r:id="rId2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600" w:right="180"/>
        </w:sectPr>
      </w:pPr>
      <w:rPr/>
    </w:p>
    <w:p>
      <w:pPr>
        <w:spacing w:before="0" w:after="0" w:line="685" w:lineRule="exact"/>
        <w:ind w:left="872" w:right="-20"/>
        <w:jc w:val="left"/>
        <w:tabs>
          <w:tab w:pos="3920" w:val="left"/>
          <w:tab w:pos="7940" w:val="left"/>
        </w:tabs>
        <w:rPr>
          <w:rFonts w:ascii="Times New Roman" w:hAnsi="Times New Roman" w:cs="Times New Roman" w:eastAsia="Times New Roman"/>
          <w:sz w:val="106"/>
          <w:szCs w:val="106"/>
        </w:rPr>
      </w:pPr>
      <w:rPr/>
      <w:r>
        <w:rPr>
          <w:rFonts w:ascii="Times New Roman" w:hAnsi="Times New Roman" w:cs="Times New Roman" w:eastAsia="Times New Roman"/>
          <w:sz w:val="94"/>
          <w:szCs w:val="94"/>
          <w:color w:val="2A2A2A"/>
          <w:spacing w:val="0"/>
          <w:w w:val="137"/>
          <w:b/>
          <w:bCs/>
          <w:position w:val="-30"/>
        </w:rPr>
        <w:t>1</w:t>
      </w:r>
      <w:r>
        <w:rPr>
          <w:rFonts w:ascii="Times New Roman" w:hAnsi="Times New Roman" w:cs="Times New Roman" w:eastAsia="Times New Roman"/>
          <w:sz w:val="94"/>
          <w:szCs w:val="94"/>
          <w:color w:val="2A2A2A"/>
          <w:spacing w:val="0"/>
          <w:w w:val="100"/>
          <w:b/>
          <w:bCs/>
          <w:position w:val="-30"/>
        </w:rPr>
        <w:tab/>
      </w:r>
      <w:r>
        <w:rPr>
          <w:rFonts w:ascii="Times New Roman" w:hAnsi="Times New Roman" w:cs="Times New Roman" w:eastAsia="Times New Roman"/>
          <w:sz w:val="94"/>
          <w:szCs w:val="94"/>
          <w:color w:val="2A2A2A"/>
          <w:spacing w:val="0"/>
          <w:w w:val="100"/>
          <w:b/>
          <w:bCs/>
          <w:position w:val="-30"/>
        </w:rPr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6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3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6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6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2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6"/>
        </w:rPr>
      </w:r>
      <w:r>
        <w:rPr>
          <w:rFonts w:ascii="Arial" w:hAnsi="Arial" w:cs="Arial" w:eastAsia="Arial"/>
          <w:sz w:val="144"/>
          <w:szCs w:val="144"/>
          <w:color w:val="575757"/>
          <w:spacing w:val="-913"/>
          <w:w w:val="263"/>
          <w:position w:val="-79"/>
        </w:rPr>
        <w:t>•</w:t>
      </w:r>
      <w:r>
        <w:rPr>
          <w:rFonts w:ascii="Times New Roman" w:hAnsi="Times New Roman" w:cs="Times New Roman" w:eastAsia="Times New Roman"/>
          <w:sz w:val="106"/>
          <w:szCs w:val="106"/>
          <w:color w:val="575757"/>
          <w:spacing w:val="0"/>
          <w:w w:val="84"/>
          <w:position w:val="-86"/>
        </w:rPr>
        <w:t>--</w:t>
      </w:r>
      <w:r>
        <w:rPr>
          <w:rFonts w:ascii="Times New Roman" w:hAnsi="Times New Roman" w:cs="Times New Roman" w:eastAsia="Times New Roman"/>
          <w:sz w:val="106"/>
          <w:szCs w:val="10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40" w:bottom="280" w:left="280" w:right="140"/>
        </w:sectPr>
      </w:pPr>
      <w:rPr/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849" w:right="230"/>
        <w:jc w:val="center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A2A2A"/>
          <w:spacing w:val="0"/>
          <w:w w:val="124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56" w:lineRule="exact"/>
        <w:ind w:left="577" w:right="-51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A2A2A"/>
          <w:spacing w:val="0"/>
          <w:w w:val="105"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214" w:lineRule="exact"/>
        <w:ind w:left="660" w:right="4222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2"/>
        </w:rPr>
        <w:t>DAİRE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6"/>
          <w:w w:val="103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0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3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6"/>
          <w:w w:val="104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9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3" w:after="0" w:line="240" w:lineRule="auto"/>
        <w:ind w:left="-36" w:right="3612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4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280" w:bottom="280" w:left="280" w:right="140"/>
          <w:cols w:num="2" w:equalWidth="0">
            <w:col w:w="1641" w:space="1712"/>
            <w:col w:w="8147"/>
          </w:cols>
        </w:sectPr>
      </w:pPr>
      <w:rPr/>
    </w:p>
    <w:p>
      <w:pPr>
        <w:spacing w:before="0" w:after="0" w:line="244" w:lineRule="exact"/>
        <w:ind w:left="651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4"/>
          <w:szCs w:val="14"/>
          <w:color w:val="2A2A2A"/>
          <w:spacing w:val="0"/>
          <w:w w:val="116"/>
          <w:position w:val="8"/>
        </w:rPr>
        <w:t>BELEDIYESI</w:t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3"/>
          <w:position w:val="0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4" w:right="-20"/>
        <w:jc w:val="left"/>
        <w:tabs>
          <w:tab w:pos="1700" w:val="left"/>
          <w:tab w:pos="3040" w:val="left"/>
          <w:tab w:pos="5440" w:val="left"/>
          <w:tab w:pos="7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22/05/2017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9"/>
          <w:position w:val="0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79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67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13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\Bildirim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6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7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13:48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0"/>
        </w:rPr>
        <w:t>jrel:8447026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0" w:after="0" w:line="258" w:lineRule="auto"/>
        <w:ind w:left="128" w:right="3125" w:firstLine="5"/>
        <w:jc w:val="left"/>
        <w:tabs>
          <w:tab w:pos="1700" w:val="left"/>
          <w:tab w:pos="3040" w:val="left"/>
          <w:tab w:pos="4420" w:val="left"/>
          <w:tab w:pos="5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22/05/2017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2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8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6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29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3367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</w:rPr>
        <w:t>!Bil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26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8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5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lıim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YILDIRIM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Balta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Hüseyin'i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7"/>
        </w:rPr>
        <w:t>ağı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8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yanı/Seyrek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99" w:lineRule="exact"/>
        <w:ind w:left="133" w:right="-20"/>
        <w:jc w:val="left"/>
        <w:tabs>
          <w:tab w:pos="1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Balta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Hüseyin'i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ağıl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-2"/>
        </w:rPr>
        <w:t>yanı/Seyrek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8" w:lineRule="exact"/>
        <w:ind w:left="114" w:right="-20"/>
        <w:jc w:val="left"/>
        <w:tabs>
          <w:tab w:pos="2600" w:val="left"/>
          <w:tab w:pos="4520" w:val="left"/>
          <w:tab w:pos="5960" w:val="left"/>
          <w:tab w:pos="7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0"/>
          <w:szCs w:val="30"/>
          <w:color w:val="2A2A2A"/>
          <w:w w:val="56"/>
          <w:position w:val="-2"/>
        </w:rPr>
        <w:t>l</w:t>
      </w:r>
      <w:r>
        <w:rPr>
          <w:rFonts w:ascii="Arial" w:hAnsi="Arial" w:cs="Arial" w:eastAsia="Arial"/>
          <w:sz w:val="30"/>
          <w:szCs w:val="30"/>
          <w:color w:val="2A2A2A"/>
          <w:spacing w:val="2"/>
          <w:w w:val="56"/>
          <w:position w:val="-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-2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2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2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2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-2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7" w:lineRule="exact"/>
        <w:ind w:left="114" w:right="-20"/>
        <w:jc w:val="left"/>
        <w:tabs>
          <w:tab w:pos="3380" w:val="left"/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0"/>
          <w:szCs w:val="30"/>
          <w:color w:val="2A2A2A"/>
          <w:w w:val="58"/>
          <w:position w:val="2"/>
        </w:rPr>
        <w:t>l</w:t>
      </w:r>
      <w:r>
        <w:rPr>
          <w:rFonts w:ascii="Arial" w:hAnsi="Arial" w:cs="Arial" w:eastAsia="Arial"/>
          <w:sz w:val="30"/>
          <w:szCs w:val="30"/>
          <w:color w:val="2A2A2A"/>
          <w:spacing w:val="-4"/>
          <w:w w:val="58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2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  <w:position w:val="2"/>
        </w:rPr>
        <w:t> </w:t>
      </w:r>
      <w:r>
        <w:rPr>
          <w:rFonts w:ascii="Arial" w:hAnsi="Arial" w:cs="Arial" w:eastAsia="Arial"/>
          <w:sz w:val="19"/>
          <w:szCs w:val="19"/>
          <w:color w:val="2A2A2A"/>
          <w:spacing w:val="4"/>
          <w:w w:val="208"/>
          <w:position w:val="2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7"/>
          <w:position w:val="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2"/>
        </w:rPr>
      </w:r>
      <w:r>
        <w:rPr>
          <w:rFonts w:ascii="Arial" w:hAnsi="Arial" w:cs="Arial" w:eastAsia="Arial"/>
          <w:sz w:val="27"/>
          <w:szCs w:val="27"/>
          <w:color w:val="2A2A2A"/>
          <w:spacing w:val="0"/>
          <w:w w:val="53"/>
          <w:position w:val="3"/>
        </w:rPr>
        <w:t>l</w:t>
      </w:r>
      <w:r>
        <w:rPr>
          <w:rFonts w:ascii="Arial" w:hAnsi="Arial" w:cs="Arial" w:eastAsia="Arial"/>
          <w:sz w:val="27"/>
          <w:szCs w:val="27"/>
          <w:color w:val="2A2A2A"/>
          <w:spacing w:val="10"/>
          <w:w w:val="53"/>
          <w:position w:val="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5"/>
          <w:position w:val="3"/>
        </w:rPr>
        <w:t>apını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6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8"/>
          <w:position w:val="-4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5"/>
          <w:w w:val="99"/>
          <w:position w:val="-4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6"/>
          <w:position w:val="-4"/>
        </w:rPr>
        <w:t>atı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  <w:t>ım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0" w:lineRule="exact"/>
        <w:ind w:left="339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4.800018pt;margin-top:.2665pt;width:3.74504pt;height:26pt;mso-position-horizontal-relative:page;mso-position-vertical-relative:paragraph;z-index:-15614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2A2A2A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A2A2A"/>
          <w:w w:val="75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75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4"/>
          <w:position w:val="1"/>
        </w:rPr>
        <w:t>et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5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8"/>
          <w:position w:val="1"/>
        </w:rPr>
        <w:t>nan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9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13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1"/>
          <w:position w:val="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6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55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67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1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3397" w:right="-20"/>
        <w:jc w:val="left"/>
        <w:tabs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5.840012pt;margin-top:9.212529pt;width:3.02484pt;height:21pt;mso-position-horizontal-relative:page;mso-position-vertical-relative:paragraph;z-index:-15613" type="#_x0000_t202" filled="f" stroked="f">
            <v:textbox inset="0,0,0,0">
              <w:txbxContent>
                <w:p>
                  <w:pPr>
                    <w:spacing w:before="0" w:after="0" w:line="420" w:lineRule="exact"/>
                    <w:ind w:right="-103"/>
                    <w:jc w:val="left"/>
                    <w:rPr>
                      <w:rFonts w:ascii="Arial" w:hAnsi="Arial" w:cs="Arial" w:eastAsia="Arial"/>
                      <w:sz w:val="42"/>
                      <w:szCs w:val="42"/>
                    </w:rPr>
                  </w:pPr>
                  <w:rPr/>
                  <w:r>
                    <w:rPr>
                      <w:rFonts w:ascii="Arial" w:hAnsi="Arial" w:cs="Arial" w:eastAsia="Arial"/>
                      <w:sz w:val="42"/>
                      <w:szCs w:val="42"/>
                      <w:color w:val="575757"/>
                      <w:spacing w:val="0"/>
                      <w:w w:val="51"/>
                    </w:rPr>
                    <w:t>ı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  <w:position w:val="1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12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4"/>
          <w:w w:val="100"/>
          <w:position w:val="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3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2"/>
        </w:rPr>
      </w:r>
      <w:r>
        <w:rPr>
          <w:rFonts w:ascii="Arial" w:hAnsi="Arial" w:cs="Arial" w:eastAsia="Arial"/>
          <w:sz w:val="17"/>
          <w:szCs w:val="17"/>
          <w:color w:val="2A2A2A"/>
          <w:spacing w:val="0"/>
          <w:w w:val="64"/>
          <w:position w:val="0"/>
        </w:rPr>
        <w:t>i</w:t>
      </w:r>
      <w:r>
        <w:rPr>
          <w:rFonts w:ascii="Arial" w:hAnsi="Arial" w:cs="Arial" w:eastAsia="Arial"/>
          <w:sz w:val="17"/>
          <w:szCs w:val="17"/>
          <w:color w:val="2A2A2A"/>
          <w:spacing w:val="0"/>
          <w:w w:val="64"/>
          <w:position w:val="0"/>
        </w:rPr>
        <w:t>   </w:t>
      </w:r>
      <w:r>
        <w:rPr>
          <w:rFonts w:ascii="Arial" w:hAnsi="Arial" w:cs="Arial" w:eastAsia="Arial"/>
          <w:sz w:val="17"/>
          <w:szCs w:val="17"/>
          <w:color w:val="2A2A2A"/>
          <w:spacing w:val="4"/>
          <w:w w:val="6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92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  <w:position w:val="0"/>
        </w:rPr>
        <w:t>14:00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9" w:after="0" w:line="135" w:lineRule="exact"/>
        <w:ind w:left="5315" w:right="6052"/>
        <w:jc w:val="center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9E9E9E"/>
          <w:spacing w:val="0"/>
          <w:w w:val="52"/>
          <w:position w:val="-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85" w:lineRule="exact"/>
        <w:ind w:left="114" w:right="-20"/>
        <w:jc w:val="left"/>
        <w:tabs>
          <w:tab w:pos="2360" w:val="left"/>
          <w:tab w:pos="5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0"/>
          <w:szCs w:val="30"/>
          <w:color w:val="2A2A2A"/>
          <w:w w:val="58"/>
          <w:position w:val="1"/>
        </w:rPr>
        <w:t>l</w:t>
      </w:r>
      <w:r>
        <w:rPr>
          <w:rFonts w:ascii="Arial" w:hAnsi="Arial" w:cs="Arial" w:eastAsia="Arial"/>
          <w:sz w:val="30"/>
          <w:szCs w:val="30"/>
          <w:color w:val="2A2A2A"/>
          <w:spacing w:val="-4"/>
          <w:w w:val="58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1"/>
        </w:rPr>
        <w:t>ana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  <w:position w:val="1"/>
        </w:rPr>
        <w:t>ahi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97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55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8"/>
          <w:position w:val="1"/>
        </w:rPr>
        <w:t>\Ki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89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10"/>
          <w:position w:val="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55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2" w:after="0" w:line="240" w:lineRule="auto"/>
        <w:ind w:left="24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\.miri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İbrhim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YILDIRIM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2379" w:right="-20"/>
        <w:jc w:val="left"/>
        <w:tabs>
          <w:tab w:pos="4640" w:val="left"/>
          <w:tab w:pos="7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3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6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13:49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0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3"/>
          <w:w w:val="11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0"/>
          <w:position w:val="1"/>
        </w:rPr>
        <w:t>13:54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114" w:right="-20"/>
        <w:jc w:val="left"/>
        <w:tabs>
          <w:tab w:pos="2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4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7"/>
          <w:position w:val="0"/>
        </w:rPr>
        <w:t>089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138" w:right="-20"/>
        <w:jc w:val="left"/>
        <w:tabs>
          <w:tab w:pos="4600" w:val="left"/>
          <w:tab w:pos="7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0"/>
          <w:position w:val="0"/>
        </w:rPr>
        <w:t>:Gelmedi.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68" w:lineRule="auto"/>
        <w:ind w:left="4616" w:right="3516" w:firstLine="5"/>
        <w:jc w:val="left"/>
        <w:tabs>
          <w:tab w:pos="7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0"/>
        </w:rPr>
        <w:t>:Gelmedi.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Gelmed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6" w:lineRule="exact"/>
        <w:ind w:left="2403" w:right="-20"/>
        <w:jc w:val="left"/>
        <w:tabs>
          <w:tab w:pos="3880" w:val="left"/>
          <w:tab w:pos="4600" w:val="left"/>
          <w:tab w:pos="7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0"/>
          <w:position w:val="0"/>
        </w:rPr>
        <w:t>:Gelmedi.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80" w:right="140"/>
        </w:sectPr>
      </w:pPr>
      <w:rPr/>
    </w:p>
    <w:p>
      <w:pPr>
        <w:spacing w:before="25" w:after="0" w:line="240" w:lineRule="auto"/>
        <w:ind w:left="114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!Yardımcı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2" w:lineRule="auto"/>
        <w:ind w:left="24" w:right="2633" w:firstLine="41"/>
        <w:jc w:val="left"/>
        <w:tabs>
          <w:tab w:pos="2200" w:val="left"/>
          <w:tab w:pos="5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35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3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1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5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3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2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103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2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2A2A2A"/>
          <w:w w:val="53"/>
          <w:position w:val="1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7"/>
          <w:w w:val="5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1"/>
        </w:rPr>
        <w:t>ardıma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14" w:lineRule="exact"/>
        <w:ind w:left="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-1"/>
        </w:rPr>
        <w:t>Adı-Sovadı: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80" w:right="140"/>
          <w:cols w:num="2" w:equalWidth="0">
            <w:col w:w="2083" w:space="296"/>
            <w:col w:w="9121"/>
          </w:cols>
        </w:sectPr>
      </w:pPr>
      <w:rPr/>
    </w:p>
    <w:p>
      <w:pPr>
        <w:spacing w:before="25" w:after="0" w:line="240" w:lineRule="auto"/>
        <w:ind w:left="114" w:right="-20"/>
        <w:jc w:val="left"/>
        <w:tabs>
          <w:tab w:pos="2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atları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2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696B6D"/>
          <w:spacing w:val="0"/>
          <w:w w:val="14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4572" w:right="404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17" w:lineRule="exact"/>
        <w:ind w:left="169" w:right="-20"/>
        <w:jc w:val="left"/>
        <w:tabs>
          <w:tab w:pos="3020" w:val="left"/>
          <w:tab w:pos="4600" w:val="left"/>
          <w:tab w:pos="6420" w:val="left"/>
          <w:tab w:pos="8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  <w:position w:val="-2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"/>
          <w:w w:val="115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2"/>
        </w:rPr>
        <w:t>Su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2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2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13"/>
          <w:position w:val="2"/>
        </w:rPr>
        <w:t>söndürme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  <w:position w:val="-3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6"/>
          <w:w w:val="113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u w:val="single" w:color="4B4B4B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"/>
          <w:w w:val="100"/>
          <w:u w:val="single" w:color="4B4B4B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"/>
          <w:w w:val="100"/>
          <w:u w:val="single" w:color="4B4B4B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u w:val="single" w:color="4B4B4B"/>
          <w:position w:val="-2"/>
        </w:rPr>
        <w:t>IKöpü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u w:val="single" w:color="4B4B4B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u w:val="single" w:color="4B4B4B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1"/>
          <w:w w:val="100"/>
          <w:u w:val="single" w:color="4B4B4B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u w:val="single" w:color="4B4B4B"/>
          <w:position w:val="-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2"/>
          <w:w w:val="100"/>
          <w:u w:val="single" w:color="4B4B4B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2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36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-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3" w:lineRule="exact"/>
        <w:ind w:left="4606" w:right="-20"/>
        <w:jc w:val="left"/>
        <w:tabs>
          <w:tab w:pos="6520" w:val="left"/>
          <w:tab w:pos="8100" w:val="left"/>
        </w:tabs>
        <w:rPr>
          <w:rFonts w:ascii="Arial" w:hAnsi="Arial" w:cs="Arial" w:eastAsia="Arial"/>
          <w:sz w:val="35"/>
          <w:szCs w:val="3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4"/>
        </w:rPr>
        <w:t>0.5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4"/>
        </w:rPr>
      </w:r>
      <w:r>
        <w:rPr>
          <w:rFonts w:ascii="Arial" w:hAnsi="Arial" w:cs="Arial" w:eastAsia="Arial"/>
          <w:sz w:val="35"/>
          <w:szCs w:val="35"/>
          <w:color w:val="2A2A2A"/>
          <w:spacing w:val="0"/>
          <w:w w:val="46"/>
          <w:position w:val="0"/>
        </w:rPr>
        <w:t>ı</w:t>
      </w:r>
      <w:r>
        <w:rPr>
          <w:rFonts w:ascii="Arial" w:hAnsi="Arial" w:cs="Arial" w:eastAsia="Arial"/>
          <w:sz w:val="35"/>
          <w:szCs w:val="35"/>
          <w:color w:val="2A2A2A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5"/>
          <w:szCs w:val="35"/>
          <w:color w:val="2A2A2A"/>
          <w:spacing w:val="0"/>
          <w:w w:val="61"/>
          <w:position w:val="0"/>
        </w:rPr>
        <w:t>ı</w:t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left="240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Hayva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ağılı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yanındaki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görmüştür.Zarar-ziya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80" w:right="140"/>
        </w:sectPr>
      </w:pPr>
      <w:rPr/>
    </w:p>
    <w:p>
      <w:pPr>
        <w:spacing w:before="20" w:after="0" w:line="240" w:lineRule="auto"/>
        <w:ind w:left="169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left="1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-1"/>
        </w:rPr>
        <w:t>başlangıcının;Hayva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ağılı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yanındaki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80" w:right="140"/>
          <w:cols w:num="2" w:equalWidth="0">
            <w:col w:w="2379" w:space="29"/>
            <w:col w:w="9092"/>
          </w:cols>
        </w:sectPr>
      </w:pPr>
      <w:rPr/>
    </w:p>
    <w:p>
      <w:pPr>
        <w:spacing w:before="25" w:after="0" w:line="253" w:lineRule="auto"/>
        <w:ind w:left="2398" w:right="52" w:firstLine="-226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       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olup,tarafımızca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hayva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ağılı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yanındaki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kişile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izmaritinin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kurumu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14" w:right="-20"/>
        <w:jc w:val="left"/>
        <w:tabs>
          <w:tab w:pos="2380" w:val="left"/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1"/>
        </w:rPr>
        <w:t>Sigarta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8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8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6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9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6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8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78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09" w:lineRule="exact"/>
        <w:ind w:left="1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32"/>
          <w:position w:val="-1"/>
        </w:rPr>
        <w:t>y,.,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3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32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3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13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-1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6" w:lineRule="exact"/>
        <w:ind w:left="142" w:right="-20"/>
        <w:jc w:val="left"/>
        <w:tabs>
          <w:tab w:pos="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2A2A2A"/>
          <w:spacing w:val="0"/>
          <w:w w:val="57"/>
          <w:position w:val="1"/>
        </w:rPr>
        <w:t>c.</w:t>
      </w:r>
      <w:r>
        <w:rPr>
          <w:rFonts w:ascii="Times New Roman" w:hAnsi="Times New Roman" w:cs="Times New Roman" w:eastAsia="Times New Roman"/>
          <w:sz w:val="27"/>
          <w:szCs w:val="27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1"/>
        </w:rPr>
        <w:t>Jiği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142" w:right="-20"/>
        <w:jc w:val="left"/>
        <w:tabs>
          <w:tab w:pos="2380" w:val="left"/>
          <w:tab w:pos="5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8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rih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22/05/2017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15:05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24" w:lineRule="exact"/>
        <w:ind w:left="224" w:right="-20"/>
        <w:jc w:val="left"/>
        <w:tabs>
          <w:tab w:pos="960" w:val="left"/>
          <w:tab w:pos="2380" w:val="left"/>
          <w:tab w:pos="8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Seyre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3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80" w:right="140"/>
        </w:sectPr>
      </w:pPr>
      <w:rPr/>
    </w:p>
    <w:p>
      <w:pPr>
        <w:spacing w:before="40" w:after="0" w:line="240" w:lineRule="auto"/>
        <w:ind w:left="2516" w:right="-56"/>
        <w:jc w:val="center"/>
        <w:tabs>
          <w:tab w:pos="5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right="33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12.400009pt;margin-top:1.059143pt;width:.1pt;height:11.28pt;mso-position-horizontal-relative:page;mso-position-vertical-relative:paragraph;z-index:-15626" coordorigin="4248,21" coordsize="2,226">
            <v:shape style="position:absolute;left:4248;top:21;width:2;height:226" coordorigin="4248,21" coordsize="0,226" path="m4248,247l4248,21e" filled="f" stroked="t" strokeweight=".96pt" strokecolor="#44488C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61" w:lineRule="exact"/>
        <w:ind w:left="2577" w:right="103"/>
        <w:jc w:val="center"/>
        <w:tabs>
          <w:tab w:pos="3900" w:val="left"/>
          <w:tab w:pos="5060" w:val="left"/>
        </w:tabs>
        <w:rPr>
          <w:rFonts w:ascii="Arial" w:hAnsi="Arial" w:cs="Arial" w:eastAsia="Arial"/>
          <w:sz w:val="106"/>
          <w:szCs w:val="106"/>
        </w:rPr>
      </w:pPr>
      <w:rPr/>
      <w:r>
        <w:rPr>
          <w:rFonts w:ascii="Times New Roman" w:hAnsi="Times New Roman" w:cs="Times New Roman" w:eastAsia="Times New Roman"/>
          <w:sz w:val="71"/>
          <w:szCs w:val="71"/>
          <w:color w:val="2A2A2A"/>
          <w:w w:val="34"/>
          <w:position w:val="-52"/>
        </w:rPr>
        <w:t>'</w:t>
      </w:r>
      <w:r>
        <w:rPr>
          <w:rFonts w:ascii="Times New Roman" w:hAnsi="Times New Roman" w:cs="Times New Roman" w:eastAsia="Times New Roman"/>
          <w:sz w:val="71"/>
          <w:szCs w:val="71"/>
          <w:color w:val="2A2A2A"/>
          <w:spacing w:val="21"/>
          <w:w w:val="33"/>
          <w:position w:val="-52"/>
        </w:rPr>
        <w:t>&lt;</w:t>
      </w:r>
      <w:r>
        <w:rPr>
          <w:rFonts w:ascii="Times New Roman" w:hAnsi="Times New Roman" w:cs="Times New Roman" w:eastAsia="Times New Roman"/>
          <w:sz w:val="71"/>
          <w:szCs w:val="71"/>
          <w:color w:val="9E9E9E"/>
          <w:spacing w:val="0"/>
          <w:w w:val="44"/>
          <w:position w:val="-52"/>
        </w:rPr>
        <w:t>ur</w:t>
      </w:r>
      <w:r>
        <w:rPr>
          <w:rFonts w:ascii="Times New Roman" w:hAnsi="Times New Roman" w:cs="Times New Roman" w:eastAsia="Times New Roman"/>
          <w:sz w:val="71"/>
          <w:szCs w:val="71"/>
          <w:color w:val="9E9E9E"/>
          <w:spacing w:val="-31"/>
          <w:w w:val="43"/>
          <w:position w:val="-52"/>
        </w:rPr>
        <w:t>e</w:t>
      </w:r>
      <w:r>
        <w:rPr>
          <w:rFonts w:ascii="Times New Roman" w:hAnsi="Times New Roman" w:cs="Times New Roman" w:eastAsia="Times New Roman"/>
          <w:sz w:val="71"/>
          <w:szCs w:val="71"/>
          <w:color w:val="696B6D"/>
          <w:spacing w:val="-40"/>
          <w:w w:val="149"/>
          <w:position w:val="-52"/>
        </w:rPr>
        <w:t>t</w:t>
      </w:r>
      <w:r>
        <w:rPr>
          <w:rFonts w:ascii="Times New Roman" w:hAnsi="Times New Roman" w:cs="Times New Roman" w:eastAsia="Times New Roman"/>
          <w:sz w:val="71"/>
          <w:szCs w:val="71"/>
          <w:color w:val="4D548E"/>
          <w:spacing w:val="-57"/>
          <w:w w:val="112"/>
          <w:position w:val="-52"/>
        </w:rPr>
        <w:t>l</w:t>
      </w:r>
      <w:r>
        <w:rPr>
          <w:rFonts w:ascii="Times New Roman" w:hAnsi="Times New Roman" w:cs="Times New Roman" w:eastAsia="Times New Roman"/>
          <w:sz w:val="71"/>
          <w:szCs w:val="71"/>
          <w:color w:val="7C7C7C"/>
          <w:spacing w:val="0"/>
          <w:w w:val="82"/>
          <w:position w:val="-52"/>
        </w:rPr>
        <w:t>'</w:t>
      </w:r>
      <w:r>
        <w:rPr>
          <w:rFonts w:ascii="Times New Roman" w:hAnsi="Times New Roman" w:cs="Times New Roman" w:eastAsia="Times New Roman"/>
          <w:sz w:val="71"/>
          <w:szCs w:val="71"/>
          <w:color w:val="7C7C7C"/>
          <w:spacing w:val="0"/>
          <w:w w:val="100"/>
          <w:position w:val="-52"/>
        </w:rPr>
        <w:tab/>
      </w:r>
      <w:r>
        <w:rPr>
          <w:rFonts w:ascii="Times New Roman" w:hAnsi="Times New Roman" w:cs="Times New Roman" w:eastAsia="Times New Roman"/>
          <w:sz w:val="71"/>
          <w:szCs w:val="71"/>
          <w:color w:val="7C7C7C"/>
          <w:spacing w:val="0"/>
          <w:w w:val="100"/>
          <w:position w:val="-52"/>
        </w:rPr>
      </w:r>
      <w:r>
        <w:rPr>
          <w:rFonts w:ascii="Times New Roman" w:hAnsi="Times New Roman" w:cs="Times New Roman" w:eastAsia="Times New Roman"/>
          <w:sz w:val="29"/>
          <w:szCs w:val="29"/>
          <w:color w:val="9E9E9E"/>
          <w:spacing w:val="0"/>
          <w:w w:val="100"/>
          <w:i/>
          <w:position w:val="-52"/>
        </w:rPr>
        <w:t>1</w:t>
      </w:r>
      <w:r>
        <w:rPr>
          <w:rFonts w:ascii="Times New Roman" w:hAnsi="Times New Roman" w:cs="Times New Roman" w:eastAsia="Times New Roman"/>
          <w:sz w:val="29"/>
          <w:szCs w:val="29"/>
          <w:color w:val="9E9E9E"/>
          <w:spacing w:val="0"/>
          <w:w w:val="100"/>
          <w:i/>
          <w:position w:val="-52"/>
        </w:rPr>
        <w:t>\</w:t>
      </w:r>
      <w:r>
        <w:rPr>
          <w:rFonts w:ascii="Times New Roman" w:hAnsi="Times New Roman" w:cs="Times New Roman" w:eastAsia="Times New Roman"/>
          <w:sz w:val="29"/>
          <w:szCs w:val="29"/>
          <w:color w:val="9E9E9E"/>
          <w:spacing w:val="-44"/>
          <w:w w:val="100"/>
          <w:i/>
          <w:position w:val="-5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9E9E9E"/>
          <w:spacing w:val="0"/>
          <w:w w:val="100"/>
          <w:i/>
          <w:position w:val="-52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9E9E9E"/>
          <w:spacing w:val="0"/>
          <w:w w:val="100"/>
          <w:i/>
          <w:position w:val="-52"/>
        </w:rPr>
      </w:r>
      <w:r>
        <w:rPr>
          <w:rFonts w:ascii="Arial" w:hAnsi="Arial" w:cs="Arial" w:eastAsia="Arial"/>
          <w:sz w:val="106"/>
          <w:szCs w:val="106"/>
          <w:color w:val="444444"/>
          <w:spacing w:val="0"/>
          <w:w w:val="143"/>
          <w:position w:val="-76"/>
        </w:rPr>
        <w:t>Q</w:t>
      </w:r>
      <w:r>
        <w:rPr>
          <w:rFonts w:ascii="Arial" w:hAnsi="Arial" w:cs="Arial" w:eastAsia="Arial"/>
          <w:sz w:val="106"/>
          <w:szCs w:val="106"/>
          <w:color w:val="000000"/>
          <w:spacing w:val="0"/>
          <w:w w:val="100"/>
          <w:position w:val="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left="-40" w:right="1591"/>
        <w:jc w:val="center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2A2A2A"/>
          <w:spacing w:val="0"/>
          <w:w w:val="68"/>
        </w:rPr>
        <w:t>3</w:t>
      </w:r>
      <w:r>
        <w:rPr>
          <w:rFonts w:ascii="Arial" w:hAnsi="Arial" w:cs="Arial" w:eastAsia="Arial"/>
          <w:sz w:val="27"/>
          <w:szCs w:val="27"/>
          <w:color w:val="2A2A2A"/>
          <w:spacing w:val="-1"/>
          <w:w w:val="68"/>
        </w:rPr>
        <w:t> </w:t>
      </w:r>
      <w:r>
        <w:rPr>
          <w:rFonts w:ascii="Arial" w:hAnsi="Arial" w:cs="Arial" w:eastAsia="Arial"/>
          <w:sz w:val="27"/>
          <w:szCs w:val="27"/>
          <w:color w:val="2A2A2A"/>
          <w:spacing w:val="0"/>
          <w:w w:val="46"/>
        </w:rPr>
        <w:t>O</w:t>
      </w:r>
      <w:r>
        <w:rPr>
          <w:rFonts w:ascii="Arial" w:hAnsi="Arial" w:cs="Arial" w:eastAsia="Arial"/>
          <w:sz w:val="27"/>
          <w:szCs w:val="27"/>
          <w:color w:val="2A2A2A"/>
          <w:spacing w:val="0"/>
          <w:w w:val="46"/>
        </w:rPr>
        <w:t> </w:t>
      </w:r>
      <w:r>
        <w:rPr>
          <w:rFonts w:ascii="Arial" w:hAnsi="Arial" w:cs="Arial" w:eastAsia="Arial"/>
          <w:sz w:val="27"/>
          <w:szCs w:val="27"/>
          <w:color w:val="2A2A2A"/>
          <w:spacing w:val="22"/>
          <w:w w:val="46"/>
        </w:rPr>
        <w:t> </w:t>
      </w:r>
      <w:r>
        <w:rPr>
          <w:rFonts w:ascii="Arial" w:hAnsi="Arial" w:cs="Arial" w:eastAsia="Arial"/>
          <w:sz w:val="27"/>
          <w:szCs w:val="27"/>
          <w:color w:val="2A2A2A"/>
          <w:spacing w:val="0"/>
          <w:w w:val="46"/>
        </w:rPr>
        <w:t>Mayı</w:t>
      </w:r>
      <w:r>
        <w:rPr>
          <w:rFonts w:ascii="Arial" w:hAnsi="Arial" w:cs="Arial" w:eastAsia="Arial"/>
          <w:sz w:val="27"/>
          <w:szCs w:val="27"/>
          <w:color w:val="2A2A2A"/>
          <w:spacing w:val="0"/>
          <w:w w:val="46"/>
        </w:rPr>
        <w:t>s</w:t>
      </w:r>
      <w:r>
        <w:rPr>
          <w:rFonts w:ascii="Arial" w:hAnsi="Arial" w:cs="Arial" w:eastAsia="Arial"/>
          <w:sz w:val="27"/>
          <w:szCs w:val="27"/>
          <w:color w:val="2A2A2A"/>
          <w:spacing w:val="0"/>
          <w:w w:val="46"/>
        </w:rPr>
        <w:t>  </w:t>
      </w:r>
      <w:r>
        <w:rPr>
          <w:rFonts w:ascii="Arial" w:hAnsi="Arial" w:cs="Arial" w:eastAsia="Arial"/>
          <w:sz w:val="27"/>
          <w:szCs w:val="27"/>
          <w:color w:val="2A2A2A"/>
          <w:spacing w:val="6"/>
          <w:w w:val="46"/>
        </w:rPr>
        <w:t> </w:t>
      </w:r>
      <w:r>
        <w:rPr>
          <w:rFonts w:ascii="Arial" w:hAnsi="Arial" w:cs="Arial" w:eastAsia="Arial"/>
          <w:sz w:val="27"/>
          <w:szCs w:val="27"/>
          <w:color w:val="2A2A2A"/>
          <w:spacing w:val="0"/>
          <w:w w:val="55"/>
        </w:rPr>
        <w:t>Z017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0" w:after="0" w:line="275" w:lineRule="exact"/>
        <w:ind w:left="235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2A2A2A"/>
          <w:spacing w:val="0"/>
          <w:w w:val="80"/>
          <w:i/>
          <w:position w:val="1"/>
        </w:rPr>
        <w:t>1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80"/>
          <w:i/>
          <w:position w:val="1"/>
        </w:rPr>
        <w:t>  </w:t>
      </w:r>
      <w:r>
        <w:rPr>
          <w:rFonts w:ascii="Arial" w:hAnsi="Arial" w:cs="Arial" w:eastAsia="Arial"/>
          <w:sz w:val="20"/>
          <w:szCs w:val="20"/>
          <w:color w:val="2A2A2A"/>
          <w:spacing w:val="32"/>
          <w:w w:val="80"/>
          <w:i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80"/>
          <w:i/>
          <w:position w:val="0"/>
        </w:rPr>
        <w:t>1</w:t>
      </w:r>
      <w:r>
        <w:rPr>
          <w:rFonts w:ascii="Arial" w:hAnsi="Arial" w:cs="Arial" w:eastAsia="Arial"/>
          <w:sz w:val="20"/>
          <w:szCs w:val="20"/>
          <w:color w:val="2A2A2A"/>
          <w:spacing w:val="1"/>
          <w:w w:val="80"/>
          <w:i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575757"/>
          <w:spacing w:val="0"/>
          <w:w w:val="76"/>
          <w:position w:val="0"/>
        </w:rPr>
        <w:t>20.</w:t>
      </w:r>
      <w:r>
        <w:rPr>
          <w:rFonts w:ascii="Arial" w:hAnsi="Arial" w:cs="Arial" w:eastAsia="Arial"/>
          <w:sz w:val="19"/>
          <w:szCs w:val="19"/>
          <w:color w:val="575757"/>
          <w:spacing w:val="-32"/>
          <w:w w:val="77"/>
          <w:position w:val="0"/>
        </w:rPr>
        <w:t>1</w:t>
      </w:r>
      <w:r>
        <w:rPr>
          <w:rFonts w:ascii="Arial" w:hAnsi="Arial" w:cs="Arial" w:eastAsia="Arial"/>
          <w:sz w:val="19"/>
          <w:szCs w:val="19"/>
          <w:color w:val="7C7C7C"/>
          <w:spacing w:val="-27"/>
          <w:w w:val="66"/>
          <w:position w:val="0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575757"/>
          <w:spacing w:val="-94"/>
          <w:w w:val="78"/>
          <w:position w:val="0"/>
        </w:rPr>
        <w:t>7</w:t>
      </w:r>
      <w:r>
        <w:rPr>
          <w:rFonts w:ascii="Arial" w:hAnsi="Arial" w:cs="Arial" w:eastAsia="Arial"/>
          <w:sz w:val="19"/>
          <w:szCs w:val="19"/>
          <w:color w:val="7C7C7C"/>
          <w:spacing w:val="0"/>
          <w:w w:val="66"/>
          <w:position w:val="0"/>
        </w:rPr>
        <w:t>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109" w:lineRule="atLeast"/>
        <w:ind w:left="144" w:right="-20"/>
        <w:jc w:val="left"/>
        <w:tabs>
          <w:tab w:pos="52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490.609009pt;margin-top:5.653469pt;width:.1pt;height:4.71167pt;mso-position-horizontal-relative:page;mso-position-vertical-relative:paragraph;z-index:-15624" coordorigin="9812,113" coordsize="2,94">
            <v:shape style="position:absolute;left:9812;top:113;width:2;height:94" coordorigin="9812,113" coordsize="0,94" path="m9812,207l9812,113e" filled="f" stroked="t" strokeweight="1.01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7"/>
          <w:szCs w:val="7"/>
          <w:color w:val="9E9E9E"/>
          <w:spacing w:val="0"/>
          <w:w w:val="140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9E9E9E"/>
          <w:spacing w:val="0"/>
          <w:w w:val="140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9E9E9E"/>
          <w:spacing w:val="17"/>
          <w:w w:val="140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9E9E9E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9E9E9E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9E9E9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9E9E9E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9E9E9E"/>
          <w:spacing w:val="-6"/>
          <w:w w:val="93"/>
          <w:position w:val="-11"/>
        </w:rPr>
        <w:t>-</w:t>
      </w:r>
      <w:r>
        <w:rPr>
          <w:rFonts w:ascii="Arial" w:hAnsi="Arial" w:cs="Arial" w:eastAsia="Arial"/>
          <w:sz w:val="17"/>
          <w:szCs w:val="17"/>
          <w:color w:val="7C7C7C"/>
          <w:spacing w:val="0"/>
          <w:w w:val="105"/>
          <w:position w:val="-11"/>
        </w:rPr>
        <w:t>i&gt;</w:t>
      </w:r>
      <w:r>
        <w:rPr>
          <w:rFonts w:ascii="Arial" w:hAnsi="Arial" w:cs="Arial" w:eastAsia="Arial"/>
          <w:sz w:val="17"/>
          <w:szCs w:val="17"/>
          <w:color w:val="7C7C7C"/>
          <w:spacing w:val="-27"/>
          <w:w w:val="106"/>
          <w:position w:val="-11"/>
        </w:rPr>
        <w:t>U</w:t>
      </w:r>
      <w:r>
        <w:rPr>
          <w:rFonts w:ascii="Times New Roman" w:hAnsi="Times New Roman" w:cs="Times New Roman" w:eastAsia="Times New Roman"/>
          <w:sz w:val="7"/>
          <w:szCs w:val="7"/>
          <w:color w:val="B3B5B3"/>
          <w:spacing w:val="0"/>
          <w:w w:val="52"/>
          <w:position w:val="0"/>
        </w:rPr>
        <w:t>1</w:t>
      </w:r>
      <w:r>
        <w:rPr>
          <w:rFonts w:ascii="Times New Roman" w:hAnsi="Times New Roman" w:cs="Times New Roman" w:eastAsia="Times New Roman"/>
          <w:sz w:val="7"/>
          <w:szCs w:val="7"/>
          <w:color w:val="B3B5B3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7"/>
          <w:szCs w:val="7"/>
          <w:color w:val="B3B5B3"/>
          <w:spacing w:val="-2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575757"/>
          <w:spacing w:val="0"/>
          <w:w w:val="100"/>
          <w:position w:val="0"/>
        </w:rPr>
        <w:t>,ı</w:t>
      </w:r>
      <w:r>
        <w:rPr>
          <w:rFonts w:ascii="Arial" w:hAnsi="Arial" w:cs="Arial" w:eastAsia="Arial"/>
          <w:sz w:val="18"/>
          <w:szCs w:val="18"/>
          <w:color w:val="575757"/>
          <w:spacing w:val="-36"/>
          <w:w w:val="100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9E9E9E"/>
          <w:spacing w:val="0"/>
          <w:w w:val="100"/>
          <w:position w:val="0"/>
        </w:rPr>
        <w:t>-</w:t>
      </w:r>
      <w:r>
        <w:rPr>
          <w:rFonts w:ascii="Arial" w:hAnsi="Arial" w:cs="Arial" w:eastAsia="Arial"/>
          <w:sz w:val="18"/>
          <w:szCs w:val="18"/>
          <w:color w:val="9E9E9E"/>
          <w:spacing w:val="0"/>
          <w:w w:val="100"/>
          <w:position w:val="0"/>
        </w:rPr>
        <w:t>  </w:t>
      </w:r>
      <w:r>
        <w:rPr>
          <w:rFonts w:ascii="Arial" w:hAnsi="Arial" w:cs="Arial" w:eastAsia="Arial"/>
          <w:sz w:val="18"/>
          <w:szCs w:val="18"/>
          <w:color w:val="9E9E9E"/>
          <w:spacing w:val="21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9E9E9E"/>
          <w:spacing w:val="-29"/>
          <w:w w:val="133"/>
          <w:position w:val="0"/>
        </w:rPr>
        <w:t>·</w:t>
      </w:r>
      <w:r>
        <w:rPr>
          <w:rFonts w:ascii="Arial" w:hAnsi="Arial" w:cs="Arial" w:eastAsia="Arial"/>
          <w:sz w:val="18"/>
          <w:szCs w:val="18"/>
          <w:color w:val="9E9E9E"/>
          <w:spacing w:val="0"/>
          <w:w w:val="80"/>
          <w:position w:val="0"/>
        </w:rPr>
        <w:t>·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80" w:right="140"/>
          <w:cols w:num="2" w:equalWidth="0">
            <w:col w:w="6572" w:space="2129"/>
            <w:col w:w="2799"/>
          </w:cols>
        </w:sectPr>
      </w:pPr>
      <w:rPr/>
    </w:p>
    <w:p>
      <w:pPr>
        <w:spacing w:before="0" w:after="0" w:line="194" w:lineRule="atLeast"/>
        <w:ind w:right="-20"/>
        <w:jc w:val="right"/>
        <w:rPr>
          <w:rFonts w:ascii="Times New Roman" w:hAnsi="Times New Roman" w:cs="Times New Roman" w:eastAsia="Times New Roman"/>
          <w:sz w:val="96"/>
          <w:szCs w:val="96"/>
        </w:rPr>
      </w:pPr>
      <w:rPr/>
      <w:r>
        <w:rPr/>
        <w:pict>
          <v:group style="position:absolute;margin-left:439.470703pt;margin-top:35.280159pt;width:.1pt;height:8.645508pt;mso-position-horizontal-relative:page;mso-position-vertical-relative:paragraph;z-index:-15623" coordorigin="8789,706" coordsize="2,173">
            <v:shape style="position:absolute;left:8789;top:706;width:2;height:173" coordorigin="8789,706" coordsize="0,173" path="m8789,879l8789,706e" filled="f" stroked="t" strokeweight="2.861395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96"/>
          <w:szCs w:val="96"/>
          <w:color w:val="9E9E9E"/>
          <w:w w:val="40"/>
        </w:rPr>
        <w:t>;</w:t>
      </w:r>
      <w:r>
        <w:rPr>
          <w:rFonts w:ascii="Times New Roman" w:hAnsi="Times New Roman" w:cs="Times New Roman" w:eastAsia="Times New Roman"/>
          <w:sz w:val="96"/>
          <w:szCs w:val="96"/>
          <w:color w:val="9E9E9E"/>
          <w:spacing w:val="-97"/>
          <w:w w:val="100"/>
        </w:rPr>
        <w:t> </w:t>
      </w:r>
      <w:r>
        <w:rPr>
          <w:rFonts w:ascii="Times New Roman" w:hAnsi="Times New Roman" w:cs="Times New Roman" w:eastAsia="Times New Roman"/>
          <w:sz w:val="96"/>
          <w:szCs w:val="96"/>
          <w:color w:val="9E9E9E"/>
          <w:spacing w:val="0"/>
          <w:w w:val="22"/>
        </w:rPr>
        <w:t>Po</w:t>
      </w:r>
      <w:r>
        <w:rPr>
          <w:rFonts w:ascii="Times New Roman" w:hAnsi="Times New Roman" w:cs="Times New Roman" w:eastAsia="Times New Roman"/>
          <w:sz w:val="96"/>
          <w:szCs w:val="96"/>
          <w:color w:val="4D548E"/>
          <w:spacing w:val="0"/>
          <w:w w:val="106"/>
        </w:rPr>
        <w:t>ı</w:t>
      </w:r>
      <w:r>
        <w:rPr>
          <w:rFonts w:ascii="Times New Roman" w:hAnsi="Times New Roman" w:cs="Times New Roman" w:eastAsia="Times New Roman"/>
          <w:sz w:val="96"/>
          <w:szCs w:val="96"/>
          <w:color w:val="4D548E"/>
          <w:spacing w:val="-31"/>
          <w:w w:val="106"/>
        </w:rPr>
        <w:t>}</w:t>
      </w:r>
      <w:r>
        <w:rPr>
          <w:rFonts w:ascii="Times New Roman" w:hAnsi="Times New Roman" w:cs="Times New Roman" w:eastAsia="Times New Roman"/>
          <w:sz w:val="96"/>
          <w:szCs w:val="96"/>
          <w:color w:val="8C8C90"/>
          <w:spacing w:val="0"/>
          <w:w w:val="18"/>
        </w:rPr>
        <w:t>r</w:t>
      </w:r>
      <w:r>
        <w:rPr>
          <w:rFonts w:ascii="Times New Roman" w:hAnsi="Times New Roman" w:cs="Times New Roman" w:eastAsia="Times New Roman"/>
          <w:sz w:val="96"/>
          <w:szCs w:val="96"/>
          <w:color w:val="000000"/>
          <w:spacing w:val="0"/>
          <w:w w:val="100"/>
        </w:rPr>
      </w:r>
    </w:p>
    <w:p>
      <w:pPr>
        <w:spacing w:before="0" w:after="0" w:line="194" w:lineRule="atLeast"/>
        <w:ind w:right="-160"/>
        <w:jc w:val="left"/>
        <w:tabs>
          <w:tab w:pos="660" w:val="left"/>
        </w:tabs>
        <w:rPr>
          <w:rFonts w:ascii="Times New Roman" w:hAnsi="Times New Roman" w:cs="Times New Roman" w:eastAsia="Times New Roman"/>
          <w:sz w:val="80"/>
          <w:szCs w:val="8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8C8C90"/>
          <w:spacing w:val="0"/>
          <w:w w:val="75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8C8C90"/>
          <w:spacing w:val="8"/>
          <w:w w:val="75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0"/>
          <w:w w:val="75"/>
        </w:rPr>
        <w:t>ın</w:t>
      </w:r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-47"/>
          <w:w w:val="75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80"/>
          <w:szCs w:val="80"/>
          <w:color w:val="2A2A2A"/>
          <w:spacing w:val="24"/>
          <w:w w:val="9"/>
          <w:position w:val="-25"/>
        </w:rPr>
        <w:t>-</w:t>
      </w:r>
      <w:r>
        <w:rPr>
          <w:rFonts w:ascii="Times New Roman" w:hAnsi="Times New Roman" w:cs="Times New Roman" w:eastAsia="Times New Roman"/>
          <w:sz w:val="80"/>
          <w:szCs w:val="80"/>
          <w:color w:val="575757"/>
          <w:spacing w:val="0"/>
          <w:w w:val="123"/>
          <w:position w:val="-25"/>
        </w:rPr>
        <w:t>-</w:t>
      </w:r>
      <w:r>
        <w:rPr>
          <w:rFonts w:ascii="Times New Roman" w:hAnsi="Times New Roman" w:cs="Times New Roman" w:eastAsia="Times New Roman"/>
          <w:sz w:val="80"/>
          <w:szCs w:val="80"/>
          <w:color w:val="000000"/>
          <w:spacing w:val="0"/>
          <w:w w:val="100"/>
          <w:position w:val="0"/>
        </w:rPr>
      </w:r>
    </w:p>
    <w:p>
      <w:pPr>
        <w:spacing w:before="0" w:after="0" w:line="189" w:lineRule="atLeas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0"/>
          <w:w w:val="73"/>
          <w:i/>
        </w:rPr>
        <w:t>'fi'V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0"/>
          <w:w w:val="73"/>
          <w:i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0"/>
          <w:w w:val="73"/>
          <w:i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12"/>
          <w:w w:val="73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C8C90"/>
          <w:spacing w:val="0"/>
          <w:w w:val="182"/>
        </w:rPr>
        <w:t>....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5" w:lineRule="atLeast"/>
        <w:ind w:left="1238" w:right="-20"/>
        <w:jc w:val="left"/>
        <w:rPr>
          <w:rFonts w:ascii="Times New Roman" w:hAnsi="Times New Roman" w:cs="Times New Roman" w:eastAsia="Times New Roman"/>
          <w:sz w:val="80"/>
          <w:szCs w:val="80"/>
        </w:rPr>
      </w:pPr>
      <w:rPr/>
      <w:r>
        <w:rPr/>
        <w:pict>
          <v:group style="position:absolute;margin-left:515.163757pt;margin-top:25.590488pt;width:.1pt;height:20.192872pt;mso-position-horizontal-relative:page;mso-position-vertical-relative:paragraph;z-index:-15622" coordorigin="10303,512" coordsize="2,404">
            <v:shape style="position:absolute;left:10303;top:512;width:2;height:404" coordorigin="10303,512" coordsize="0,404" path="m10303,916l10303,512e" filled="f" stroked="t" strokeweight="3.4375pt" strokecolor="#EDEDED">
              <v:path arrowok="t"/>
            </v:shape>
          </v:group>
          <w10:wrap type="none"/>
        </w:pict>
      </w:r>
      <w:r>
        <w:rPr/>
        <w:pict>
          <v:group style="position:absolute;margin-left:533.7146pt;margin-top:34.775623pt;width:.1pt;height:18.621095pt;mso-position-horizontal-relative:page;mso-position-vertical-relative:paragraph;z-index:-15621" coordorigin="10674,696" coordsize="2,372">
            <v:shape style="position:absolute;left:10674;top:696;width:2;height:372" coordorigin="10674,696" coordsize="0,372" path="m10674,1068l10674,696e" filled="f" stroked="t" strokeweight="1.4573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80"/>
          <w:szCs w:val="80"/>
          <w:color w:val="4D548E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80"/>
          <w:szCs w:val="8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80" w:right="140"/>
          <w:cols w:num="3" w:equalWidth="0">
            <w:col w:w="4031" w:space="224"/>
            <w:col w:w="1044" w:space="4011"/>
            <w:col w:w="2190"/>
          </w:cols>
        </w:sectPr>
      </w:pPr>
      <w:rPr/>
    </w:p>
    <w:p>
      <w:pPr>
        <w:spacing w:before="0" w:after="0" w:line="866" w:lineRule="atLeast"/>
        <w:ind w:left="16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866" w:lineRule="atLeast"/>
        <w:ind w:right="-86"/>
        <w:jc w:val="left"/>
        <w:tabs>
          <w:tab w:pos="1440" w:val="left"/>
          <w:tab w:pos="578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9E9E9E"/>
          <w:spacing w:val="0"/>
          <w:w w:val="100"/>
        </w:rPr>
        <w:t>hfi;li</w:t>
      </w:r>
      <w:r>
        <w:rPr>
          <w:rFonts w:ascii="Arial" w:hAnsi="Arial" w:cs="Arial" w:eastAsia="Arial"/>
          <w:sz w:val="21"/>
          <w:szCs w:val="21"/>
          <w:color w:val="9E9E9E"/>
          <w:spacing w:val="0"/>
          <w:w w:val="100"/>
        </w:rPr>
        <w:t>)</w:t>
      </w:r>
      <w:r>
        <w:rPr>
          <w:rFonts w:ascii="Arial" w:hAnsi="Arial" w:cs="Arial" w:eastAsia="Arial"/>
          <w:sz w:val="21"/>
          <w:szCs w:val="21"/>
          <w:color w:val="9E9E9E"/>
          <w:spacing w:val="0"/>
          <w:w w:val="100"/>
        </w:rPr>
        <w:t>'</w:t>
      </w:r>
      <w:r>
        <w:rPr>
          <w:rFonts w:ascii="Arial" w:hAnsi="Arial" w:cs="Arial" w:eastAsia="Arial"/>
          <w:sz w:val="21"/>
          <w:szCs w:val="21"/>
          <w:color w:val="9E9E9E"/>
          <w:spacing w:val="0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9E9E9E"/>
          <w:spacing w:val="30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7C7C7C"/>
          <w:spacing w:val="0"/>
          <w:w w:val="52"/>
        </w:rPr>
        <w:t>1</w:t>
      </w:r>
      <w:r>
        <w:rPr>
          <w:rFonts w:ascii="Arial" w:hAnsi="Arial" w:cs="Arial" w:eastAsia="Arial"/>
          <w:sz w:val="21"/>
          <w:szCs w:val="21"/>
          <w:color w:val="7C7C7C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7C7C7C"/>
          <w:spacing w:val="0"/>
          <w:w w:val="100"/>
        </w:rPr>
      </w:r>
      <w:r>
        <w:rPr>
          <w:rFonts w:ascii="Arial" w:hAnsi="Arial" w:cs="Arial" w:eastAsia="Arial"/>
          <w:sz w:val="21"/>
          <w:szCs w:val="21"/>
          <w:color w:val="9E9E9E"/>
          <w:spacing w:val="0"/>
          <w:w w:val="100"/>
        </w:rPr>
        <w:t>lge</w:t>
      </w:r>
      <w:r>
        <w:rPr>
          <w:rFonts w:ascii="Arial" w:hAnsi="Arial" w:cs="Arial" w:eastAsia="Arial"/>
          <w:sz w:val="21"/>
          <w:szCs w:val="21"/>
          <w:color w:val="9E9E9E"/>
          <w:spacing w:val="25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2A2A2A"/>
          <w:spacing w:val="0"/>
          <w:w w:val="100"/>
        </w:rPr>
        <w:t>.</w:t>
      </w:r>
      <w:r>
        <w:rPr>
          <w:rFonts w:ascii="Arial" w:hAnsi="Arial" w:cs="Arial" w:eastAsia="Arial"/>
          <w:sz w:val="21"/>
          <w:szCs w:val="21"/>
          <w:color w:val="2A2A2A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2A2A2A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575757"/>
          <w:spacing w:val="-6"/>
          <w:w w:val="126"/>
          <w:position w:val="11"/>
        </w:rPr>
        <w:t>·</w:t>
      </w:r>
      <w:r>
        <w:rPr>
          <w:rFonts w:ascii="Arial" w:hAnsi="Arial" w:cs="Arial" w:eastAsia="Arial"/>
          <w:sz w:val="19"/>
          <w:szCs w:val="19"/>
          <w:color w:val="9E9E9E"/>
          <w:spacing w:val="-9"/>
          <w:w w:val="63"/>
          <w:position w:val="11"/>
        </w:rPr>
        <w:t>&gt;</w:t>
      </w:r>
      <w:r>
        <w:rPr>
          <w:rFonts w:ascii="Arial" w:hAnsi="Arial" w:cs="Arial" w:eastAsia="Arial"/>
          <w:sz w:val="19"/>
          <w:szCs w:val="19"/>
          <w:color w:val="575757"/>
          <w:spacing w:val="0"/>
          <w:w w:val="76"/>
          <w:position w:val="11"/>
        </w:rPr>
        <w:t>f:</w:t>
      </w:r>
      <w:r>
        <w:rPr>
          <w:rFonts w:ascii="Arial" w:hAnsi="Arial" w:cs="Arial" w:eastAsia="Arial"/>
          <w:sz w:val="19"/>
          <w:szCs w:val="19"/>
          <w:color w:val="575757"/>
          <w:spacing w:val="9"/>
          <w:w w:val="100"/>
          <w:position w:val="11"/>
        </w:rPr>
        <w:t> 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  <w:position w:val="11"/>
        </w:rPr>
        <w:t>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866" w:lineRule="atLeast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696B6D"/>
          <w:spacing w:val="0"/>
          <w:w w:val="140"/>
        </w:rPr>
        <w:t>.</w:t>
      </w:r>
      <w:r>
        <w:rPr>
          <w:rFonts w:ascii="Arial" w:hAnsi="Arial" w:cs="Arial" w:eastAsia="Arial"/>
          <w:sz w:val="17"/>
          <w:szCs w:val="17"/>
          <w:color w:val="696B6D"/>
          <w:spacing w:val="-31"/>
          <w:w w:val="140"/>
        </w:rPr>
        <w:t> </w:t>
      </w:r>
      <w:r>
        <w:rPr>
          <w:rFonts w:ascii="Arial" w:hAnsi="Arial" w:cs="Arial" w:eastAsia="Arial"/>
          <w:sz w:val="17"/>
          <w:szCs w:val="17"/>
          <w:color w:val="8C8C90"/>
          <w:spacing w:val="0"/>
          <w:w w:val="168"/>
        </w:rPr>
        <w:t>\</w:t>
      </w:r>
      <w:r>
        <w:rPr>
          <w:rFonts w:ascii="Arial" w:hAnsi="Arial" w:cs="Arial" w:eastAsia="Arial"/>
          <w:sz w:val="17"/>
          <w:szCs w:val="17"/>
          <w:color w:val="8C8C90"/>
          <w:spacing w:val="10"/>
          <w:w w:val="168"/>
        </w:rPr>
        <w:t>.</w:t>
      </w:r>
      <w:r>
        <w:rPr>
          <w:rFonts w:ascii="Arial" w:hAnsi="Arial" w:cs="Arial" w:eastAsia="Arial"/>
          <w:sz w:val="18"/>
          <w:szCs w:val="18"/>
          <w:color w:val="7C7C7C"/>
          <w:spacing w:val="0"/>
          <w:w w:val="136"/>
          <w:position w:val="-12"/>
        </w:rPr>
        <w:t>\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80" w:right="140"/>
          <w:cols w:num="3" w:equalWidth="0">
            <w:col w:w="819" w:space="2001"/>
            <w:col w:w="6116" w:space="1036"/>
            <w:col w:w="1528"/>
          </w:cols>
        </w:sectPr>
      </w:pPr>
      <w:rPr/>
    </w:p>
    <w:p>
      <w:pPr>
        <w:spacing w:before="0" w:after="0" w:line="694" w:lineRule="atLeast"/>
        <w:ind w:right="-20"/>
        <w:jc w:val="righ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575757"/>
          <w:spacing w:val="0"/>
          <w:w w:val="186"/>
        </w:rPr>
        <w:t>)</w:t>
      </w:r>
      <w:r>
        <w:rPr>
          <w:rFonts w:ascii="Arial" w:hAnsi="Arial" w:cs="Arial" w:eastAsia="Arial"/>
          <w:sz w:val="18"/>
          <w:szCs w:val="18"/>
          <w:color w:val="575757"/>
          <w:spacing w:val="0"/>
          <w:w w:val="186"/>
        </w:rPr>
        <w:t>t</w:t>
      </w:r>
      <w:r>
        <w:rPr>
          <w:rFonts w:ascii="Arial" w:hAnsi="Arial" w:cs="Arial" w:eastAsia="Arial"/>
          <w:sz w:val="18"/>
          <w:szCs w:val="18"/>
          <w:color w:val="575757"/>
          <w:spacing w:val="-44"/>
          <w:w w:val="186"/>
        </w:rPr>
        <w:t> </w:t>
      </w:r>
      <w:r>
        <w:rPr>
          <w:rFonts w:ascii="Arial" w:hAnsi="Arial" w:cs="Arial" w:eastAsia="Arial"/>
          <w:sz w:val="20"/>
          <w:szCs w:val="20"/>
          <w:color w:val="575757"/>
          <w:spacing w:val="-11"/>
          <w:w w:val="90"/>
        </w:rPr>
        <w:t>a</w:t>
      </w:r>
      <w:r>
        <w:rPr>
          <w:rFonts w:ascii="Arial" w:hAnsi="Arial" w:cs="Arial" w:eastAsia="Arial"/>
          <w:sz w:val="20"/>
          <w:szCs w:val="20"/>
          <w:color w:val="2A2A2A"/>
          <w:spacing w:val="-19"/>
          <w:w w:val="163"/>
        </w:rPr>
        <w:t>ı</w:t>
      </w:r>
      <w:r>
        <w:rPr>
          <w:rFonts w:ascii="Arial" w:hAnsi="Arial" w:cs="Arial" w:eastAsia="Arial"/>
          <w:sz w:val="20"/>
          <w:szCs w:val="20"/>
          <w:color w:val="575757"/>
          <w:spacing w:val="0"/>
          <w:w w:val="127"/>
        </w:rPr>
        <w:t>e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694" w:lineRule="atLeast"/>
        <w:ind w:right="-20"/>
        <w:jc w:val="left"/>
        <w:tabs>
          <w:tab w:pos="700" w:val="left"/>
        </w:tabs>
        <w:rPr>
          <w:rFonts w:ascii="Arial" w:hAnsi="Arial" w:cs="Arial" w:eastAsia="Arial"/>
          <w:sz w:val="29"/>
          <w:szCs w:val="2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0"/>
          <w:w w:val="100"/>
        </w:rPr>
        <w:t>Hırın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07"/>
        </w:rPr>
        <w:t>ınır</w:t>
      </w:r>
      <w:r>
        <w:rPr>
          <w:rFonts w:ascii="Arial" w:hAnsi="Arial" w:cs="Arial" w:eastAsia="Arial"/>
          <w:sz w:val="18"/>
          <w:szCs w:val="18"/>
          <w:color w:val="2A2A2A"/>
          <w:spacing w:val="3"/>
          <w:w w:val="107"/>
        </w:rPr>
        <w:t>ı</w:t>
      </w:r>
      <w:r>
        <w:rPr>
          <w:rFonts w:ascii="Arial" w:hAnsi="Arial" w:cs="Arial" w:eastAsia="Arial"/>
          <w:sz w:val="18"/>
          <w:szCs w:val="18"/>
          <w:color w:val="7C7C7C"/>
          <w:spacing w:val="12"/>
          <w:w w:val="136"/>
        </w:rPr>
        <w:t>"</w:t>
      </w:r>
      <w:r>
        <w:rPr>
          <w:rFonts w:ascii="Arial" w:hAnsi="Arial" w:cs="Arial" w:eastAsia="Arial"/>
          <w:sz w:val="29"/>
          <w:szCs w:val="29"/>
          <w:color w:val="575757"/>
          <w:spacing w:val="0"/>
          <w:w w:val="470"/>
          <w:position w:val="-15"/>
        </w:rPr>
        <w:t>i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80" w:right="140"/>
          <w:cols w:num="2" w:equalWidth="0">
            <w:col w:w="9055" w:space="45"/>
            <w:col w:w="2400"/>
          </w:cols>
        </w:sectPr>
      </w:pPr>
      <w:rPr/>
    </w:p>
    <w:p>
      <w:pPr>
        <w:spacing w:before="0" w:after="0" w:line="509" w:lineRule="atLeast"/>
        <w:ind w:left="4242" w:right="-89"/>
        <w:jc w:val="left"/>
        <w:tabs>
          <w:tab w:pos="84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2B3372"/>
          <w:spacing w:val="0"/>
          <w:w w:val="59"/>
          <w:position w:val="-6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2B3372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2B3372"/>
          <w:spacing w:val="0"/>
          <w:w w:val="100"/>
          <w:position w:val="-6"/>
        </w:rPr>
      </w:r>
      <w:r>
        <w:rPr>
          <w:rFonts w:ascii="Arial" w:hAnsi="Arial" w:cs="Arial" w:eastAsia="Arial"/>
          <w:sz w:val="18"/>
          <w:szCs w:val="18"/>
          <w:color w:val="9E9E9E"/>
          <w:spacing w:val="-36"/>
          <w:w w:val="125"/>
          <w:i/>
          <w:position w:val="7"/>
        </w:rPr>
        <w:t>!</w:t>
      </w:r>
      <w:r>
        <w:rPr>
          <w:rFonts w:ascii="Times New Roman" w:hAnsi="Times New Roman" w:cs="Times New Roman" w:eastAsia="Times New Roman"/>
          <w:sz w:val="13"/>
          <w:szCs w:val="13"/>
          <w:color w:val="B3B5B3"/>
          <w:spacing w:val="0"/>
          <w:w w:val="51"/>
          <w:i/>
          <w:position w:val="0"/>
        </w:rPr>
        <w:t>:.</w:t>
      </w:r>
      <w:r>
        <w:rPr>
          <w:rFonts w:ascii="Times New Roman" w:hAnsi="Times New Roman" w:cs="Times New Roman" w:eastAsia="Times New Roman"/>
          <w:sz w:val="13"/>
          <w:szCs w:val="13"/>
          <w:color w:val="B3B5B3"/>
          <w:spacing w:val="-10"/>
          <w:w w:val="51"/>
          <w:i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9E9E9E"/>
          <w:spacing w:val="0"/>
          <w:w w:val="126"/>
          <w:i/>
          <w:position w:val="7"/>
        </w:rPr>
        <w:t>l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509" w:lineRule="atLeast"/>
        <w:ind w:right="-20"/>
        <w:jc w:val="left"/>
        <w:tabs>
          <w:tab w:pos="960" w:val="left"/>
        </w:tabs>
        <w:rPr>
          <w:rFonts w:ascii="Arial" w:hAnsi="Arial" w:cs="Arial" w:eastAsia="Arial"/>
          <w:sz w:val="5"/>
          <w:szCs w:val="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3"/>
          <w:szCs w:val="13"/>
          <w:color w:val="9E9E9E"/>
          <w:w w:val="75"/>
        </w:rPr>
        <w:t>J'....</w:t>
      </w:r>
      <w:r>
        <w:rPr>
          <w:rFonts w:ascii="Times New Roman" w:hAnsi="Times New Roman" w:cs="Times New Roman" w:eastAsia="Times New Roman"/>
          <w:sz w:val="13"/>
          <w:szCs w:val="13"/>
          <w:color w:val="9E9E9E"/>
          <w:spacing w:val="-33"/>
          <w:w w:val="74"/>
        </w:rPr>
        <w:t>;</w:t>
      </w:r>
      <w:r>
        <w:rPr>
          <w:rFonts w:ascii="Times New Roman" w:hAnsi="Times New Roman" w:cs="Times New Roman" w:eastAsia="Times New Roman"/>
          <w:sz w:val="13"/>
          <w:szCs w:val="13"/>
          <w:color w:val="696B6D"/>
          <w:spacing w:val="0"/>
          <w:w w:val="152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696B6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8C8C90"/>
          <w:spacing w:val="0"/>
          <w:w w:val="66"/>
        </w:rPr>
        <w:t>ı\</w:t>
      </w:r>
      <w:r>
        <w:rPr>
          <w:rFonts w:ascii="Times New Roman" w:hAnsi="Times New Roman" w:cs="Times New Roman" w:eastAsia="Times New Roman"/>
          <w:sz w:val="13"/>
          <w:szCs w:val="13"/>
          <w:color w:val="8C8C90"/>
          <w:spacing w:val="0"/>
          <w:w w:val="67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8C8C90"/>
          <w:spacing w:val="-6"/>
          <w:w w:val="67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8C8C90"/>
          <w:spacing w:val="0"/>
          <w:w w:val="67"/>
        </w:rPr>
        <w:t>-</w:t>
      </w:r>
      <w:r>
        <w:rPr>
          <w:rFonts w:ascii="Times New Roman" w:hAnsi="Times New Roman" w:cs="Times New Roman" w:eastAsia="Times New Roman"/>
          <w:sz w:val="13"/>
          <w:szCs w:val="13"/>
          <w:color w:val="8C8C90"/>
          <w:spacing w:val="-12"/>
          <w:w w:val="67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9E9E9E"/>
          <w:spacing w:val="0"/>
          <w:w w:val="103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9E9E9E"/>
          <w:spacing w:val="1"/>
          <w:w w:val="103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9E9E9E"/>
          <w:spacing w:val="0"/>
          <w:w w:val="36"/>
        </w:rPr>
        <w:t>_</w:t>
      </w:r>
      <w:r>
        <w:rPr>
          <w:rFonts w:ascii="Times New Roman" w:hAnsi="Times New Roman" w:cs="Times New Roman" w:eastAsia="Times New Roman"/>
          <w:sz w:val="13"/>
          <w:szCs w:val="13"/>
          <w:color w:val="9E9E9E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13"/>
          <w:szCs w:val="13"/>
          <w:color w:val="9E9E9E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696B6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696B6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696B6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696B6D"/>
          <w:spacing w:val="0"/>
          <w:w w:val="100"/>
        </w:rPr>
      </w:r>
      <w:r>
        <w:rPr>
          <w:rFonts w:ascii="Arial" w:hAnsi="Arial" w:cs="Arial" w:eastAsia="Arial"/>
          <w:sz w:val="5"/>
          <w:szCs w:val="5"/>
          <w:color w:val="575757"/>
          <w:spacing w:val="0"/>
          <w:w w:val="405"/>
          <w:position w:val="7"/>
        </w:rPr>
        <w:t>..</w:t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80" w:right="140"/>
          <w:cols w:num="2" w:equalWidth="0">
            <w:col w:w="8589" w:space="482"/>
            <w:col w:w="2429"/>
          </w:cols>
        </w:sectPr>
      </w:pPr>
      <w:rPr/>
    </w:p>
    <w:p>
      <w:pPr>
        <w:spacing w:before="0" w:after="0" w:line="226" w:lineRule="atLeast"/>
        <w:ind w:right="-20"/>
        <w:jc w:val="right"/>
        <w:tabs>
          <w:tab w:pos="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w w:val="102"/>
        </w:rPr>
        <w:t>Ibrhim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5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5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9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DIRIM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6" w:lineRule="atLeast"/>
        <w:ind w:right="-20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0"/>
          <w:szCs w:val="30"/>
          <w:color w:val="9E9E9E"/>
          <w:spacing w:val="-113"/>
          <w:w w:val="158"/>
          <w:i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9E9E9E"/>
          <w:spacing w:val="0"/>
          <w:w w:val="68"/>
          <w:position w:val="-8"/>
        </w:rPr>
        <w:t>\</w:t>
      </w:r>
      <w:r>
        <w:rPr>
          <w:rFonts w:ascii="Times New Roman" w:hAnsi="Times New Roman" w:cs="Times New Roman" w:eastAsia="Times New Roman"/>
          <w:sz w:val="30"/>
          <w:szCs w:val="30"/>
          <w:color w:val="9E9E9E"/>
          <w:spacing w:val="31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696B6D"/>
          <w:spacing w:val="0"/>
          <w:w w:val="100"/>
          <w:position w:val="0"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696B6D"/>
          <w:spacing w:val="-1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696B6D"/>
          <w:spacing w:val="-143"/>
          <w:w w:val="100"/>
          <w:b/>
          <w:bCs/>
          <w:position w:val="-8"/>
        </w:rPr>
        <w:t>u</w:t>
      </w:r>
      <w:r>
        <w:rPr>
          <w:rFonts w:ascii="Times New Roman" w:hAnsi="Times New Roman" w:cs="Times New Roman" w:eastAsia="Times New Roman"/>
          <w:sz w:val="34"/>
          <w:szCs w:val="34"/>
          <w:color w:val="696B6D"/>
          <w:spacing w:val="0"/>
          <w:w w:val="100"/>
          <w:position w:val="0"/>
        </w:rPr>
        <w:t>··,</w:t>
      </w:r>
      <w:r>
        <w:rPr>
          <w:rFonts w:ascii="Times New Roman" w:hAnsi="Times New Roman" w:cs="Times New Roman" w:eastAsia="Times New Roman"/>
          <w:sz w:val="34"/>
          <w:szCs w:val="34"/>
          <w:color w:val="696B6D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696B6D"/>
          <w:spacing w:val="0"/>
          <w:w w:val="100"/>
          <w:position w:val="0"/>
        </w:rPr>
        <w:t>fıt</w:t>
      </w:r>
      <w:r>
        <w:rPr>
          <w:rFonts w:ascii="Times New Roman" w:hAnsi="Times New Roman" w:cs="Times New Roman" w:eastAsia="Times New Roman"/>
          <w:sz w:val="34"/>
          <w:szCs w:val="34"/>
          <w:color w:val="696B6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696B6D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696B6D"/>
          <w:spacing w:val="0"/>
          <w:w w:val="171"/>
          <w:position w:val="0"/>
        </w:rPr>
        <w:t>'</w:t>
      </w:r>
      <w:r>
        <w:rPr>
          <w:rFonts w:ascii="Times New Roman" w:hAnsi="Times New Roman" w:cs="Times New Roman" w:eastAsia="Times New Roman"/>
          <w:sz w:val="34"/>
          <w:szCs w:val="34"/>
          <w:color w:val="696B6D"/>
          <w:spacing w:val="-86"/>
          <w:w w:val="171"/>
          <w:position w:val="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8C8C90"/>
          <w:spacing w:val="-55"/>
          <w:w w:val="90"/>
          <w:position w:val="0"/>
        </w:rPr>
        <w:t>;</w:t>
      </w:r>
      <w:r>
        <w:rPr>
          <w:rFonts w:ascii="Times New Roman" w:hAnsi="Times New Roman" w:cs="Times New Roman" w:eastAsia="Times New Roman"/>
          <w:sz w:val="30"/>
          <w:szCs w:val="30"/>
          <w:color w:val="8C8C90"/>
          <w:spacing w:val="-21"/>
          <w:w w:val="94"/>
          <w:position w:val="-8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8C8C90"/>
          <w:spacing w:val="-58"/>
          <w:w w:val="91"/>
          <w:position w:val="0"/>
        </w:rPr>
        <w:t>-</w:t>
      </w:r>
      <w:r>
        <w:rPr>
          <w:rFonts w:ascii="Times New Roman" w:hAnsi="Times New Roman" w:cs="Times New Roman" w:eastAsia="Times New Roman"/>
          <w:sz w:val="30"/>
          <w:szCs w:val="30"/>
          <w:color w:val="8C8C90"/>
          <w:spacing w:val="-48"/>
          <w:w w:val="94"/>
          <w:position w:val="-8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B3B5B3"/>
          <w:spacing w:val="-43"/>
          <w:w w:val="89"/>
          <w:position w:val="-8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8C8C90"/>
          <w:spacing w:val="-50"/>
          <w:w w:val="91"/>
          <w:position w:val="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B3B5B3"/>
          <w:spacing w:val="-110"/>
          <w:w w:val="147"/>
          <w:position w:val="0"/>
        </w:rPr>
        <w:t>•</w:t>
      </w:r>
      <w:r>
        <w:rPr>
          <w:rFonts w:ascii="Times New Roman" w:hAnsi="Times New Roman" w:cs="Times New Roman" w:eastAsia="Times New Roman"/>
          <w:sz w:val="30"/>
          <w:szCs w:val="30"/>
          <w:color w:val="9E9E9E"/>
          <w:spacing w:val="-49"/>
          <w:w w:val="116"/>
          <w:position w:val="-8"/>
        </w:rPr>
        <w:t>"</w:t>
      </w:r>
      <w:r>
        <w:rPr>
          <w:rFonts w:ascii="Times New Roman" w:hAnsi="Times New Roman" w:cs="Times New Roman" w:eastAsia="Times New Roman"/>
          <w:sz w:val="27"/>
          <w:szCs w:val="27"/>
          <w:color w:val="7C7C7C"/>
          <w:spacing w:val="-138"/>
          <w:w w:val="136"/>
          <w:position w:val="0"/>
        </w:rPr>
        <w:t>1</w:t>
      </w:r>
      <w:r>
        <w:rPr>
          <w:rFonts w:ascii="Times New Roman" w:hAnsi="Times New Roman" w:cs="Times New Roman" w:eastAsia="Times New Roman"/>
          <w:sz w:val="30"/>
          <w:szCs w:val="30"/>
          <w:color w:val="9E9E9E"/>
          <w:spacing w:val="0"/>
          <w:w w:val="116"/>
          <w:position w:val="-8"/>
        </w:rPr>
        <w:t>'</w:t>
      </w:r>
      <w:r>
        <w:rPr>
          <w:rFonts w:ascii="Times New Roman" w:hAnsi="Times New Roman" w:cs="Times New Roman" w:eastAsia="Times New Roman"/>
          <w:sz w:val="30"/>
          <w:szCs w:val="30"/>
          <w:color w:val="9E9E9E"/>
          <w:spacing w:val="-33"/>
          <w:w w:val="116"/>
          <w:position w:val="-8"/>
        </w:rPr>
        <w:t>'</w:t>
      </w:r>
      <w:r>
        <w:rPr>
          <w:rFonts w:ascii="Times New Roman" w:hAnsi="Times New Roman" w:cs="Times New Roman" w:eastAsia="Times New Roman"/>
          <w:sz w:val="27"/>
          <w:szCs w:val="27"/>
          <w:color w:val="9E9E9E"/>
          <w:spacing w:val="0"/>
          <w:w w:val="121"/>
          <w:position w:val="0"/>
        </w:rPr>
        <w:t>;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80" w:right="140"/>
          <w:cols w:num="2" w:equalWidth="0">
            <w:col w:w="6430" w:space="1915"/>
            <w:col w:w="3155"/>
          </w:cols>
        </w:sectPr>
      </w:pPr>
      <w:rPr/>
    </w:p>
    <w:p>
      <w:pPr>
        <w:spacing w:before="0" w:after="0" w:line="75" w:lineRule="exact"/>
        <w:ind w:left="5384" w:right="-20"/>
        <w:jc w:val="left"/>
        <w:tabs>
          <w:tab w:pos="8460" w:val="left"/>
          <w:tab w:pos="998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v:group style="position:absolute;margin-left:459.588562pt;margin-top:5.291475pt;width:.1pt;height:11.596192pt;mso-position-horizontal-relative:page;mso-position-vertical-relative:paragraph;z-index:-15619" coordorigin="9192,106" coordsize="2,232">
            <v:shape style="position:absolute;left:9192;top:106;width:2;height:232" coordorigin="9192,106" coordsize="0,232" path="m9192,338l9192,106e" filled="f" stroked="t" strokeweight="4.2021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2"/>
        </w:rPr>
        <w:t>Sor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7"/>
          <w:w w:val="100"/>
          <w:position w:val="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4"/>
          <w:szCs w:val="24"/>
          <w:color w:val="9E9E9E"/>
          <w:spacing w:val="0"/>
          <w:w w:val="100"/>
          <w:position w:val="6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color w:val="9E9E9E"/>
          <w:spacing w:val="16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B3B5B3"/>
          <w:spacing w:val="1"/>
          <w:w w:val="66"/>
          <w:position w:val="6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color w:val="2A2A2A"/>
          <w:spacing w:val="6"/>
          <w:w w:val="66"/>
          <w:position w:val="6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color w:val="7C7C7C"/>
          <w:spacing w:val="0"/>
          <w:w w:val="66"/>
          <w:position w:val="6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7C7C7C"/>
          <w:spacing w:val="0"/>
          <w:w w:val="66"/>
          <w:position w:val="6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C7C7C"/>
          <w:spacing w:val="22"/>
          <w:w w:val="66"/>
          <w:position w:val="6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44444"/>
          <w:spacing w:val="0"/>
          <w:w w:val="56"/>
          <w:position w:val="6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444444"/>
          <w:spacing w:val="5"/>
          <w:w w:val="56"/>
          <w:position w:val="6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color w:val="696B6D"/>
          <w:spacing w:val="0"/>
          <w:w w:val="56"/>
          <w:position w:val="6"/>
        </w:rPr>
        <w:t>t&lt;ll</w:t>
      </w:r>
      <w:r>
        <w:rPr>
          <w:rFonts w:ascii="Times New Roman" w:hAnsi="Times New Roman" w:cs="Times New Roman" w:eastAsia="Times New Roman"/>
          <w:sz w:val="24"/>
          <w:szCs w:val="24"/>
          <w:color w:val="696B6D"/>
          <w:spacing w:val="-3"/>
          <w:w w:val="56"/>
          <w:position w:val="6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color w:val="696B6D"/>
          <w:spacing w:val="0"/>
          <w:w w:val="56"/>
          <w:position w:val="6"/>
        </w:rPr>
        <w:t>.':f&lt;!h</w:t>
      </w:r>
      <w:r>
        <w:rPr>
          <w:rFonts w:ascii="Times New Roman" w:hAnsi="Times New Roman" w:cs="Times New Roman" w:eastAsia="Times New Roman"/>
          <w:sz w:val="24"/>
          <w:szCs w:val="24"/>
          <w:color w:val="696B6D"/>
          <w:spacing w:val="-22"/>
          <w:w w:val="56"/>
          <w:position w:val="6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696B6D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696B6D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24"/>
          <w:szCs w:val="24"/>
          <w:color w:val="8C8C90"/>
          <w:spacing w:val="0"/>
          <w:w w:val="310"/>
          <w:position w:val="6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color w:val="8C8C90"/>
          <w:spacing w:val="-72"/>
          <w:w w:val="310"/>
          <w:position w:val="6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8C8C90"/>
          <w:spacing w:val="-17"/>
          <w:w w:val="35"/>
          <w:i/>
          <w:position w:val="6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575757"/>
          <w:spacing w:val="-9"/>
          <w:w w:val="106"/>
          <w:i/>
          <w:position w:val="6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color w:val="B3B5B3"/>
          <w:spacing w:val="0"/>
          <w:w w:val="34"/>
          <w:i/>
          <w:position w:val="6"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80" w:right="140"/>
        </w:sectPr>
      </w:pPr>
      <w:rPr/>
    </w:p>
    <w:p>
      <w:pPr>
        <w:spacing w:before="2" w:after="0" w:line="206" w:lineRule="exact"/>
        <w:ind w:right="-20"/>
        <w:jc w:val="righ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9.680023pt;margin-top:1.278115pt;width:7.033856pt;height:11.851429pt;mso-position-horizontal-relative:page;mso-position-vertical-relative:paragraph;z-index:-15628" type="#_x0000_t202" filled="f" stroked="f">
            <v:textbox inset="0,0,0,0">
              <w:txbxContent>
                <w:p>
                  <w:pPr>
                    <w:spacing w:before="0" w:after="0" w:line="225" w:lineRule="exact"/>
                    <w:ind w:right="-42"/>
                    <w:jc w:val="left"/>
                    <w:rPr>
                      <w:rFonts w:ascii="Times New Roman" w:hAnsi="Times New Roman" w:cs="Times New Roman" w:eastAsia="Times New Roman"/>
                      <w:sz w:val="22"/>
                      <w:szCs w:val="2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9E9E9E"/>
                      <w:spacing w:val="0"/>
                      <w:w w:val="100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40.826508pt;margin-top:1.533352pt;width:5.88737pt;height:11.596192pt;mso-position-horizontal-relative:page;mso-position-vertical-relative:paragraph;z-index:-15620" coordorigin="8817,31" coordsize="118,232">
            <v:shape style="position:absolute;left:8817;top:31;width:118;height:232" coordorigin="8817,31" coordsize="118,232" path="m8817,31l8934,31,8934,263,8817,263,8817,31e" filled="t" fillcolor="#EDEDED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17"/>
          <w:szCs w:val="17"/>
          <w:color w:val="B3B5B3"/>
          <w:w w:val="97"/>
          <w:position w:val="-4"/>
        </w:rPr>
        <w:t>.,</w:t>
      </w:r>
      <w:r>
        <w:rPr>
          <w:rFonts w:ascii="Arial" w:hAnsi="Arial" w:cs="Arial" w:eastAsia="Arial"/>
          <w:sz w:val="17"/>
          <w:szCs w:val="17"/>
          <w:color w:val="B3B5B3"/>
          <w:spacing w:val="-2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75757"/>
          <w:spacing w:val="-69"/>
          <w:w w:val="245"/>
          <w:position w:val="-4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2" w:after="0" w:line="206" w:lineRule="exact"/>
        <w:ind w:right="-20"/>
        <w:jc w:val="left"/>
        <w:tabs>
          <w:tab w:pos="142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444444"/>
          <w:w w:val="73"/>
          <w:position w:val="-4"/>
        </w:rPr>
        <w:t>!</w:t>
      </w:r>
      <w:r>
        <w:rPr>
          <w:rFonts w:ascii="Arial" w:hAnsi="Arial" w:cs="Arial" w:eastAsia="Arial"/>
          <w:sz w:val="17"/>
          <w:szCs w:val="17"/>
          <w:color w:val="444444"/>
          <w:spacing w:val="-80"/>
          <w:w w:val="74"/>
          <w:position w:val="-4"/>
        </w:rPr>
        <w:t>J</w:t>
      </w:r>
      <w:r>
        <w:rPr>
          <w:rFonts w:ascii="Arial" w:hAnsi="Arial" w:cs="Arial" w:eastAsia="Arial"/>
          <w:sz w:val="17"/>
          <w:szCs w:val="17"/>
          <w:color w:val="B3B5B3"/>
          <w:spacing w:val="-43"/>
          <w:w w:val="252"/>
          <w:position w:val="-4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575757"/>
          <w:spacing w:val="0"/>
          <w:w w:val="245"/>
          <w:position w:val="-4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color w:val="575757"/>
          <w:spacing w:val="2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75757"/>
          <w:spacing w:val="0"/>
          <w:w w:val="245"/>
          <w:position w:val="-4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575757"/>
          <w:spacing w:val="0"/>
          <w:w w:val="244"/>
          <w:position w:val="-4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575757"/>
          <w:spacing w:val="-35"/>
          <w:w w:val="100"/>
          <w:position w:val="-4"/>
        </w:rPr>
        <w:t> </w:t>
      </w:r>
      <w:r>
        <w:rPr>
          <w:rFonts w:ascii="Arial" w:hAnsi="Arial" w:cs="Arial" w:eastAsia="Arial"/>
          <w:sz w:val="17"/>
          <w:szCs w:val="17"/>
          <w:color w:val="B3B5B3"/>
          <w:spacing w:val="-36"/>
          <w:w w:val="113"/>
          <w:position w:val="-4"/>
        </w:rPr>
        <w:t>.</w:t>
      </w:r>
      <w:r>
        <w:rPr>
          <w:rFonts w:ascii="Arial" w:hAnsi="Arial" w:cs="Arial" w:eastAsia="Arial"/>
          <w:sz w:val="17"/>
          <w:szCs w:val="17"/>
          <w:color w:val="575757"/>
          <w:spacing w:val="12"/>
          <w:w w:val="113"/>
          <w:position w:val="-4"/>
        </w:rPr>
        <w:t>.</w:t>
      </w:r>
      <w:r>
        <w:rPr>
          <w:rFonts w:ascii="Arial" w:hAnsi="Arial" w:cs="Arial" w:eastAsia="Arial"/>
          <w:sz w:val="11"/>
          <w:szCs w:val="11"/>
          <w:color w:val="575757"/>
          <w:spacing w:val="0"/>
          <w:w w:val="113"/>
          <w:position w:val="-4"/>
        </w:rPr>
        <w:t>'</w:t>
      </w:r>
      <w:r>
        <w:rPr>
          <w:rFonts w:ascii="Arial" w:hAnsi="Arial" w:cs="Arial" w:eastAsia="Arial"/>
          <w:sz w:val="11"/>
          <w:szCs w:val="11"/>
          <w:color w:val="575757"/>
          <w:spacing w:val="0"/>
          <w:w w:val="113"/>
          <w:position w:val="-4"/>
        </w:rPr>
        <w:t>1)</w:t>
      </w:r>
      <w:r>
        <w:rPr>
          <w:rFonts w:ascii="Arial" w:hAnsi="Arial" w:cs="Arial" w:eastAsia="Arial"/>
          <w:sz w:val="11"/>
          <w:szCs w:val="11"/>
          <w:color w:val="575757"/>
          <w:spacing w:val="-34"/>
          <w:w w:val="113"/>
          <w:position w:val="-4"/>
        </w:rPr>
        <w:t> </w:t>
      </w:r>
      <w:r>
        <w:rPr>
          <w:rFonts w:ascii="Arial" w:hAnsi="Arial" w:cs="Arial" w:eastAsia="Arial"/>
          <w:sz w:val="11"/>
          <w:szCs w:val="11"/>
          <w:color w:val="575757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1"/>
          <w:szCs w:val="11"/>
          <w:color w:val="575757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2"/>
          <w:szCs w:val="22"/>
          <w:color w:val="575757"/>
          <w:spacing w:val="0"/>
          <w:w w:val="244"/>
          <w:position w:val="-4"/>
        </w:rPr>
        <w:t>\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80" w:right="140"/>
          <w:cols w:num="2" w:equalWidth="0">
            <w:col w:w="8673" w:space="100"/>
            <w:col w:w="2727"/>
          </w:cols>
        </w:sectPr>
      </w:pPr>
      <w:rPr/>
    </w:p>
    <w:p>
      <w:pPr>
        <w:spacing w:before="0" w:after="0" w:line="296" w:lineRule="exact"/>
        <w:ind w:right="-20"/>
        <w:jc w:val="right"/>
        <w:rPr>
          <w:rFonts w:ascii="Arial" w:hAnsi="Arial" w:cs="Arial" w:eastAsia="Arial"/>
          <w:sz w:val="29"/>
          <w:szCs w:val="29"/>
        </w:rPr>
      </w:pPr>
      <w:rPr/>
      <w:r>
        <w:rPr/>
        <w:pict>
          <v:group style="position:absolute;margin-left:187.919998pt;margin-top:15.589563pt;width:.1pt;height:10.56pt;mso-position-horizontal-relative:page;mso-position-vertical-relative:paragraph;z-index:-15625" coordorigin="3758,312" coordsize="2,211">
            <v:shape style="position:absolute;left:3758;top:312;width:2;height:211" coordorigin="3758,312" coordsize="0,211" path="m3758,523l3758,312e" filled="f" stroked="t" strokeweight=".48pt" strokecolor="#2B2F77">
              <v:path arrowok="t"/>
            </v:shape>
          </v:group>
          <w10:wrap type="none"/>
        </w:pict>
      </w:r>
      <w:r>
        <w:rPr/>
        <w:pict>
          <v:group style="position:absolute;margin-left:491.116791pt;margin-top:-8.846619pt;width:.1pt;height:11.596192pt;mso-position-horizontal-relative:page;mso-position-vertical-relative:paragraph;z-index:-15618" coordorigin="9822,-177" coordsize="2,232">
            <v:shape style="position:absolute;left:9822;top:-177;width:2;height:232" coordorigin="9822,-177" coordsize="0,232" path="m9822,55l9822,-177e" filled="f" stroked="t" strokeweight="2.760585pt" strokecolor="#EDEDED">
              <v:path arrowok="t"/>
            </v:shape>
          </v:group>
          <w10:wrap type="none"/>
        </w:pict>
      </w:r>
      <w:r>
        <w:rPr/>
        <w:pict>
          <v:group style="position:absolute;margin-left:475.272522pt;margin-top:-4.098199pt;width:3.13655pt;height:30.194677pt;mso-position-horizontal-relative:page;mso-position-vertical-relative:paragraph;z-index:-15617" coordorigin="9505,-82" coordsize="63,604">
            <v:group style="position:absolute;left:9553;top:-66;width:2;height:396" coordorigin="9553,-66" coordsize="2,396">
              <v:shape style="position:absolute;left:9553;top:-66;width:2;height:396" coordorigin="9553,-66" coordsize="0,396" path="m9553,329l9553,-66e" filled="f" stroked="t" strokeweight="1.54855pt" strokecolor="#EDEDED">
                <v:path arrowok="t"/>
              </v:shape>
            </v:group>
            <v:group style="position:absolute;left:9527;top:325;width:2;height:175" coordorigin="9527,325" coordsize="2,175">
              <v:shape style="position:absolute;left:9527;top:325;width:2;height:175" coordorigin="9527,325" coordsize="0,175" path="m9527,500l9527,325e" filled="f" stroked="t" strokeweight="2.1475pt" strokecolor="#ED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25.125977pt;margin-top:-3.323924pt;width:.1pt;height:19.781739pt;mso-position-horizontal-relative:page;mso-position-vertical-relative:paragraph;z-index:-15616" coordorigin="10503,-66" coordsize="2,396">
            <v:shape style="position:absolute;left:10503;top:-66;width:2;height:396" coordorigin="10503,-66" coordsize="0,396" path="m10503,329l10503,-66e" filled="f" stroked="t" strokeweight="2.75089pt" strokecolor="#ED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9"/>
          <w:szCs w:val="29"/>
          <w:color w:val="575757"/>
          <w:spacing w:val="-142"/>
          <w:w w:val="174"/>
          <w:i/>
        </w:rPr>
        <w:t>t</w:t>
      </w:r>
      <w:r>
        <w:rPr>
          <w:rFonts w:ascii="Arial" w:hAnsi="Arial" w:cs="Arial" w:eastAsia="Arial"/>
          <w:sz w:val="29"/>
          <w:szCs w:val="29"/>
          <w:color w:val="9E9E9E"/>
          <w:spacing w:val="-6"/>
          <w:w w:val="49"/>
          <w:i/>
        </w:rPr>
        <w:t>'</w:t>
      </w:r>
      <w:r>
        <w:rPr>
          <w:rFonts w:ascii="Arial" w:hAnsi="Arial" w:cs="Arial" w:eastAsia="Arial"/>
          <w:sz w:val="29"/>
          <w:szCs w:val="29"/>
          <w:color w:val="9E9E9E"/>
          <w:spacing w:val="0"/>
          <w:w w:val="50"/>
          <w:i/>
        </w:rPr>
        <w:t>·</w:t>
      </w:r>
      <w:r>
        <w:rPr>
          <w:rFonts w:ascii="Arial" w:hAnsi="Arial" w:cs="Arial" w:eastAsia="Arial"/>
          <w:sz w:val="29"/>
          <w:szCs w:val="29"/>
          <w:color w:val="9E9E9E"/>
          <w:spacing w:val="4"/>
          <w:w w:val="50"/>
          <w:i/>
        </w:rPr>
        <w:t>·</w:t>
      </w:r>
      <w:r>
        <w:rPr>
          <w:rFonts w:ascii="Arial" w:hAnsi="Arial" w:cs="Arial" w:eastAsia="Arial"/>
          <w:sz w:val="29"/>
          <w:szCs w:val="29"/>
          <w:color w:val="2A2A2A"/>
          <w:spacing w:val="-7"/>
          <w:w w:val="76"/>
          <w:i/>
        </w:rPr>
        <w:t>'</w:t>
      </w:r>
      <w:r>
        <w:rPr>
          <w:rFonts w:ascii="Arial" w:hAnsi="Arial" w:cs="Arial" w:eastAsia="Arial"/>
          <w:sz w:val="29"/>
          <w:szCs w:val="29"/>
          <w:color w:val="9E9E9E"/>
          <w:spacing w:val="-73"/>
          <w:w w:val="50"/>
          <w:i/>
        </w:rPr>
        <w:t>·</w:t>
      </w:r>
      <w:r>
        <w:rPr>
          <w:rFonts w:ascii="Arial" w:hAnsi="Arial" w:cs="Arial" w:eastAsia="Arial"/>
          <w:sz w:val="29"/>
          <w:szCs w:val="29"/>
          <w:color w:val="2A2A2A"/>
          <w:spacing w:val="-1"/>
          <w:w w:val="76"/>
          <w:i/>
        </w:rPr>
        <w:t>'</w:t>
      </w:r>
      <w:r>
        <w:rPr>
          <w:rFonts w:ascii="Arial" w:hAnsi="Arial" w:cs="Arial" w:eastAsia="Arial"/>
          <w:sz w:val="29"/>
          <w:szCs w:val="29"/>
          <w:color w:val="9E9E9E"/>
          <w:spacing w:val="0"/>
          <w:w w:val="49"/>
          <w:i/>
        </w:rPr>
        <w:t>: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</w:rPr>
      </w:r>
    </w:p>
    <w:p>
      <w:pPr>
        <w:spacing w:before="0" w:after="0" w:line="296" w:lineRule="exact"/>
        <w:ind w:left="57" w:right="-20"/>
        <w:jc w:val="left"/>
        <w:rPr>
          <w:rFonts w:ascii="Arial" w:hAnsi="Arial" w:cs="Arial" w:eastAsia="Arial"/>
          <w:sz w:val="29"/>
          <w:szCs w:val="29"/>
        </w:rPr>
      </w:pPr>
      <w:rPr/>
      <w:r>
        <w:rPr/>
        <w:br w:type="column"/>
      </w:r>
      <w:r>
        <w:rPr>
          <w:rFonts w:ascii="Arial" w:hAnsi="Arial" w:cs="Arial" w:eastAsia="Arial"/>
          <w:sz w:val="29"/>
          <w:szCs w:val="29"/>
          <w:color w:val="B3B5B3"/>
          <w:spacing w:val="-15"/>
          <w:w w:val="30"/>
        </w:rPr>
        <w:t>-</w:t>
      </w:r>
      <w:r>
        <w:rPr>
          <w:rFonts w:ascii="Arial" w:hAnsi="Arial" w:cs="Arial" w:eastAsia="Arial"/>
          <w:sz w:val="29"/>
          <w:szCs w:val="29"/>
          <w:color w:val="7C7C7C"/>
          <w:spacing w:val="-45"/>
          <w:w w:val="61"/>
        </w:rPr>
        <w:t>-</w:t>
      </w:r>
      <w:r>
        <w:rPr>
          <w:rFonts w:ascii="Arial" w:hAnsi="Arial" w:cs="Arial" w:eastAsia="Arial"/>
          <w:sz w:val="29"/>
          <w:szCs w:val="29"/>
          <w:color w:val="2A2A2A"/>
          <w:spacing w:val="0"/>
          <w:w w:val="49"/>
        </w:rPr>
        <w:t>.</w:t>
      </w:r>
      <w:r>
        <w:rPr>
          <w:rFonts w:ascii="Arial" w:hAnsi="Arial" w:cs="Arial" w:eastAsia="Arial"/>
          <w:sz w:val="29"/>
          <w:szCs w:val="29"/>
          <w:color w:val="2A2A2A"/>
          <w:spacing w:val="-55"/>
          <w:w w:val="100"/>
        </w:rPr>
        <w:t> </w:t>
      </w:r>
      <w:r>
        <w:rPr>
          <w:rFonts w:ascii="Arial" w:hAnsi="Arial" w:cs="Arial" w:eastAsia="Arial"/>
          <w:sz w:val="29"/>
          <w:szCs w:val="29"/>
          <w:color w:val="9E9E9E"/>
          <w:spacing w:val="0"/>
          <w:w w:val="32"/>
        </w:rPr>
        <w:t>'</w:t>
      </w:r>
      <w:r>
        <w:rPr>
          <w:rFonts w:ascii="Arial" w:hAnsi="Arial" w:cs="Arial" w:eastAsia="Arial"/>
          <w:sz w:val="29"/>
          <w:szCs w:val="29"/>
          <w:color w:val="9E9E9E"/>
          <w:spacing w:val="0"/>
          <w:w w:val="32"/>
        </w:rPr>
        <w:t>   </w:t>
      </w:r>
      <w:r>
        <w:rPr>
          <w:rFonts w:ascii="Arial" w:hAnsi="Arial" w:cs="Arial" w:eastAsia="Arial"/>
          <w:sz w:val="29"/>
          <w:szCs w:val="29"/>
          <w:color w:val="9E9E9E"/>
          <w:spacing w:val="6"/>
          <w:w w:val="32"/>
        </w:rPr>
        <w:t> </w:t>
      </w:r>
      <w:r>
        <w:rPr>
          <w:rFonts w:ascii="Arial" w:hAnsi="Arial" w:cs="Arial" w:eastAsia="Arial"/>
          <w:sz w:val="29"/>
          <w:szCs w:val="29"/>
          <w:color w:val="2A2A2A"/>
          <w:spacing w:val="-13"/>
          <w:w w:val="42"/>
        </w:rPr>
        <w:t>,</w:t>
      </w:r>
      <w:r>
        <w:rPr>
          <w:rFonts w:ascii="Arial" w:hAnsi="Arial" w:cs="Arial" w:eastAsia="Arial"/>
          <w:sz w:val="29"/>
          <w:szCs w:val="29"/>
          <w:color w:val="B3B5B3"/>
          <w:spacing w:val="-60"/>
          <w:w w:val="77"/>
        </w:rPr>
        <w:t>,</w:t>
      </w:r>
      <w:r>
        <w:rPr>
          <w:rFonts w:ascii="Arial" w:hAnsi="Arial" w:cs="Arial" w:eastAsia="Arial"/>
          <w:sz w:val="29"/>
          <w:szCs w:val="29"/>
          <w:color w:val="2A2A2A"/>
          <w:spacing w:val="0"/>
          <w:w w:val="42"/>
        </w:rPr>
        <w:t>.</w:t>
      </w:r>
      <w:r>
        <w:rPr>
          <w:rFonts w:ascii="Arial" w:hAnsi="Arial" w:cs="Arial" w:eastAsia="Arial"/>
          <w:sz w:val="29"/>
          <w:szCs w:val="29"/>
          <w:color w:val="2A2A2A"/>
          <w:spacing w:val="-44"/>
          <w:w w:val="100"/>
        </w:rPr>
        <w:t> </w:t>
      </w:r>
      <w:r>
        <w:rPr>
          <w:rFonts w:ascii="Arial" w:hAnsi="Arial" w:cs="Arial" w:eastAsia="Arial"/>
          <w:sz w:val="29"/>
          <w:szCs w:val="29"/>
          <w:color w:val="696B6D"/>
          <w:spacing w:val="0"/>
          <w:w w:val="52"/>
        </w:rPr>
        <w:t>..</w:t>
      </w:r>
      <w:r>
        <w:rPr>
          <w:rFonts w:ascii="Arial" w:hAnsi="Arial" w:cs="Arial" w:eastAsia="Arial"/>
          <w:sz w:val="29"/>
          <w:szCs w:val="29"/>
          <w:color w:val="696B6D"/>
          <w:spacing w:val="-32"/>
          <w:w w:val="52"/>
        </w:rPr>
        <w:t>.</w:t>
      </w:r>
      <w:r>
        <w:rPr>
          <w:rFonts w:ascii="Arial" w:hAnsi="Arial" w:cs="Arial" w:eastAsia="Arial"/>
          <w:sz w:val="29"/>
          <w:szCs w:val="29"/>
          <w:color w:val="B3B5B3"/>
          <w:spacing w:val="0"/>
          <w:w w:val="65"/>
        </w:rPr>
        <w:t>.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</w:rPr>
      </w:r>
    </w:p>
    <w:p>
      <w:pPr>
        <w:spacing w:before="42" w:after="0" w:line="147" w:lineRule="exact"/>
        <w:ind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pict>
          <v:group style="position:absolute;margin-left:483.092499pt;margin-top:1.411281pt;width:5.432895pt;height:8.750245pt;mso-position-horizontal-relative:page;mso-position-vertical-relative:paragraph;z-index:-15615" coordorigin="9662,28" coordsize="109,175">
            <v:shape style="position:absolute;left:9662;top:28;width:109;height:175" coordorigin="9662,28" coordsize="109,175" path="m9662,28l9771,28,9771,203,9662,203,9662,28e" filled="t" fillcolor="#EDEDED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3"/>
          <w:szCs w:val="13"/>
          <w:color w:val="9E9E9E"/>
          <w:w w:val="261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9E9E9E"/>
          <w:spacing w:val="-5"/>
          <w:w w:val="261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9E9E9E"/>
          <w:spacing w:val="0"/>
          <w:w w:val="62"/>
        </w:rPr>
        <w:t>.:&gt;</w:t>
      </w:r>
      <w:r>
        <w:rPr>
          <w:rFonts w:ascii="Times New Roman" w:hAnsi="Times New Roman" w:cs="Times New Roman" w:eastAsia="Times New Roman"/>
          <w:sz w:val="13"/>
          <w:szCs w:val="13"/>
          <w:color w:val="9E9E9E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696B6D"/>
          <w:spacing w:val="-5"/>
          <w:w w:val="177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B3B5B3"/>
          <w:spacing w:val="7"/>
          <w:w w:val="90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7C7C7C"/>
          <w:spacing w:val="-22"/>
          <w:w w:val="136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B3B5B3"/>
          <w:spacing w:val="-41"/>
          <w:w w:val="251"/>
        </w:rPr>
        <w:t>·</w:t>
      </w:r>
      <w:r>
        <w:rPr>
          <w:rFonts w:ascii="Times New Roman" w:hAnsi="Times New Roman" w:cs="Times New Roman" w:eastAsia="Times New Roman"/>
          <w:sz w:val="13"/>
          <w:szCs w:val="13"/>
          <w:color w:val="7C7C7C"/>
          <w:spacing w:val="0"/>
          <w:w w:val="109"/>
        </w:rPr>
        <w:t>·)'</w:t>
      </w:r>
      <w:r>
        <w:rPr>
          <w:rFonts w:ascii="Times New Roman" w:hAnsi="Times New Roman" w:cs="Times New Roman" w:eastAsia="Times New Roman"/>
          <w:sz w:val="13"/>
          <w:szCs w:val="13"/>
          <w:color w:val="7C7C7C"/>
          <w:spacing w:val="0"/>
          <w:w w:val="108"/>
        </w:rPr>
        <w:t>\</w:t>
      </w:r>
      <w:r>
        <w:rPr>
          <w:rFonts w:ascii="Times New Roman" w:hAnsi="Times New Roman" w:cs="Times New Roman" w:eastAsia="Times New Roman"/>
          <w:sz w:val="13"/>
          <w:szCs w:val="13"/>
          <w:color w:val="7C7C7C"/>
          <w:spacing w:val="0"/>
          <w:w w:val="109"/>
        </w:rPr>
        <w:t>'.""</w:t>
      </w:r>
      <w:r>
        <w:rPr>
          <w:rFonts w:ascii="Times New Roman" w:hAnsi="Times New Roman" w:cs="Times New Roman" w:eastAsia="Times New Roman"/>
          <w:sz w:val="13"/>
          <w:szCs w:val="13"/>
          <w:color w:val="7C7C7C"/>
          <w:spacing w:val="-4"/>
          <w:w w:val="109"/>
        </w:rPr>
        <w:t>"</w:t>
      </w:r>
      <w:r>
        <w:rPr>
          <w:rFonts w:ascii="Times New Roman" w:hAnsi="Times New Roman" w:cs="Times New Roman" w:eastAsia="Times New Roman"/>
          <w:sz w:val="13"/>
          <w:szCs w:val="13"/>
          <w:color w:val="9E9E9E"/>
          <w:spacing w:val="0"/>
          <w:w w:val="172"/>
        </w:rPr>
        <w:t>.-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80" w:right="140"/>
          <w:cols w:num="2" w:equalWidth="0">
            <w:col w:w="8863" w:space="54"/>
            <w:col w:w="2583"/>
          </w:cols>
        </w:sectPr>
      </w:pPr>
      <w:rPr/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80" w:right="140"/>
        </w:sectPr>
      </w:pPr>
      <w:rPr/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/>
        <w:pict>
          <v:group style="position:absolute;margin-left:18.719999pt;margin-top:39.360001pt;width:566.520012pt;height:786.480002pt;mso-position-horizontal-relative:page;mso-position-vertical-relative:page;z-index:-15627" coordorigin="374,787" coordsize="11330,15730">
            <v:group style="position:absolute;left:384;top:802;width:734;height:2" coordorigin="384,802" coordsize="734,2">
              <v:shape style="position:absolute;left:384;top:802;width:734;height:2" coordorigin="384,802" coordsize="734,0" path="m384,802l1118,802e" filled="f" stroked="t" strokeweight=".48pt" strokecolor="#2F2F2F">
                <v:path arrowok="t"/>
              </v:shape>
            </v:group>
            <v:group style="position:absolute;left:394;top:797;width:2;height:1037" coordorigin="394,797" coordsize="2,1037">
              <v:shape style="position:absolute;left:394;top:797;width:2;height:1037" coordorigin="394,797" coordsize="0,1037" path="m394,1834l394,797e" filled="f" stroked="t" strokeweight=".96pt" strokecolor="#606060">
                <v:path arrowok="t"/>
              </v:shape>
            </v:group>
            <v:group style="position:absolute;left:1090;top:806;width:1598;height:2" coordorigin="1090,806" coordsize="1598,2">
              <v:shape style="position:absolute;left:1090;top:806;width:1598;height:2" coordorigin="1090,806" coordsize="1598,0" path="m1090,806l2688,806e" filled="f" stroked="t" strokeweight=".96pt" strokecolor="#646464">
                <v:path arrowok="t"/>
              </v:shape>
            </v:group>
            <v:group style="position:absolute;left:2659;top:806;width:2;height:1507" coordorigin="2659,806" coordsize="2,1507">
              <v:shape style="position:absolute;left:2659;top:806;width:2;height:1507" coordorigin="2659,806" coordsize="0,1507" path="m2659,2314l2659,806e" filled="f" stroked="t" strokeweight=".96pt" strokecolor="#606060">
                <v:path arrowok="t"/>
              </v:shape>
            </v:group>
            <v:group style="position:absolute;left:2611;top:811;width:1094;height:2" coordorigin="2611,811" coordsize="1094,2">
              <v:shape style="position:absolute;left:2611;top:811;width:1094;height:2" coordorigin="2611,811" coordsize="1094,0" path="m2611,811l3706,811e" filled="f" stroked="t" strokeweight=".48pt" strokecolor="#232323">
                <v:path arrowok="t"/>
              </v:shape>
            </v:group>
            <v:group style="position:absolute;left:3648;top:806;width:139;height:2" coordorigin="3648,806" coordsize="139,2">
              <v:shape style="position:absolute;left:3648;top:806;width:139;height:2" coordorigin="3648,806" coordsize="139,0" path="m3648,806l3787,806e" filled="f" stroked="t" strokeweight=".96pt" strokecolor="#4F4F4F">
                <v:path arrowok="t"/>
              </v:shape>
            </v:group>
            <v:group style="position:absolute;left:3730;top:811;width:7934;height:2" coordorigin="3730,811" coordsize="7934,2">
              <v:shape style="position:absolute;left:3730;top:811;width:7934;height:2" coordorigin="3730,811" coordsize="7934,0" path="m3730,811l11664,811e" filled="f" stroked="t" strokeweight=".48pt" strokecolor="#1F1F1F">
                <v:path arrowok="t"/>
              </v:shape>
            </v:group>
            <v:group style="position:absolute;left:9110;top:806;width:2;height:1507" coordorigin="9110,806" coordsize="2,1507">
              <v:shape style="position:absolute;left:9110;top:806;width:2;height:1507" coordorigin="9110,806" coordsize="0,1507" path="m9110,2314l9110,806e" filled="f" stroked="t" strokeweight=".96pt" strokecolor="#5B5B5B">
                <v:path arrowok="t"/>
              </v:shape>
            </v:group>
            <v:group style="position:absolute;left:11662;top:797;width:2;height:2050" coordorigin="11662,797" coordsize="2,2050">
              <v:shape style="position:absolute;left:11662;top:797;width:2;height:2050" coordorigin="11662,797" coordsize="0,2050" path="m11662,2846l11662,797e" filled="f" stroked="t" strokeweight=".48pt" strokecolor="#343434">
                <v:path arrowok="t"/>
              </v:shape>
            </v:group>
            <v:group style="position:absolute;left:384;top:2294;width:2304;height:2" coordorigin="384,2294" coordsize="2304,2">
              <v:shape style="position:absolute;left:384;top:2294;width:2304;height:2" coordorigin="384,2294" coordsize="2304,0" path="m384,2294l2688,2294e" filled="f" stroked="t" strokeweight=".72pt" strokecolor="#4B4B4B">
                <v:path arrowok="t"/>
              </v:shape>
            </v:group>
            <v:group style="position:absolute;left:394;top:1776;width:2;height:7229" coordorigin="394,1776" coordsize="2,7229">
              <v:shape style="position:absolute;left:394;top:1776;width:2;height:7229" coordorigin="394,1776" coordsize="0,7229" path="m394,9005l394,1776e" filled="f" stroked="t" strokeweight=".96pt" strokecolor="#484848">
                <v:path arrowok="t"/>
              </v:shape>
            </v:group>
            <v:group style="position:absolute;left:2611;top:2299;width:1507;height:2" coordorigin="2611,2299" coordsize="1507,2">
              <v:shape style="position:absolute;left:2611;top:2299;width:1507;height:2" coordorigin="2611,2299" coordsize="1507,0" path="m2611,2299l4118,2299e" filled="f" stroked="t" strokeweight=".48pt" strokecolor="#2F2F2F">
                <v:path arrowok="t"/>
              </v:shape>
            </v:group>
            <v:group style="position:absolute;left:4061;top:2294;width:216;height:2" coordorigin="4061,2294" coordsize="216,2">
              <v:shape style="position:absolute;left:4061;top:2294;width:216;height:2" coordorigin="4061,2294" coordsize="216,0" path="m4061,2294l4277,2294e" filled="f" stroked="t" strokeweight=".72pt" strokecolor="#484848">
                <v:path arrowok="t"/>
              </v:shape>
            </v:group>
            <v:group style="position:absolute;left:4219;top:2299;width:7445;height:2" coordorigin="4219,2299" coordsize="7445,2">
              <v:shape style="position:absolute;left:4219;top:2299;width:7445;height:2" coordorigin="4219,2299" coordsize="7445,0" path="m4219,2299l11664,2299e" filled="f" stroked="t" strokeweight=".48pt" strokecolor="#2B2B2B">
                <v:path arrowok="t"/>
              </v:shape>
            </v:group>
            <v:group style="position:absolute;left:384;top:2578;width:1291;height:2" coordorigin="384,2578" coordsize="1291,2">
              <v:shape style="position:absolute;left:384;top:2578;width:1291;height:2" coordorigin="384,2578" coordsize="1291,0" path="m384,2578l1675,2578e" filled="f" stroked="t" strokeweight=".48pt" strokecolor="#131313">
                <v:path arrowok="t"/>
              </v:shape>
            </v:group>
            <v:group style="position:absolute;left:1646;top:2587;width:1450;height:2" coordorigin="1646,2587" coordsize="1450,2">
              <v:shape style="position:absolute;left:1646;top:2587;width:1450;height:2" coordorigin="1646,2587" coordsize="1450,0" path="m1646,2587l3096,2587e" filled="f" stroked="t" strokeweight=".48pt" strokecolor="#545454">
                <v:path arrowok="t"/>
              </v:shape>
            </v:group>
            <v:group style="position:absolute;left:3096;top:2587;width:6293;height:2" coordorigin="3096,2587" coordsize="6293,2">
              <v:shape style="position:absolute;left:3096;top:2587;width:6293;height:2" coordorigin="3096,2587" coordsize="6293,0" path="m3096,2587l9389,2587e" filled="f" stroked="t" strokeweight=".96pt" strokecolor="#3F3F3F">
                <v:path arrowok="t"/>
              </v:shape>
            </v:group>
            <v:group style="position:absolute;left:9389;top:2587;width:2285;height:2" coordorigin="9389,2587" coordsize="2285,2">
              <v:shape style="position:absolute;left:9389;top:2587;width:2285;height:2" coordorigin="9389,2587" coordsize="2285,0" path="m9389,2587l11674,2587e" filled="f" stroked="t" strokeweight=".48pt" strokecolor="#575757">
                <v:path arrowok="t"/>
              </v:shape>
            </v:group>
            <v:group style="position:absolute;left:384;top:2818;width:1291;height:2" coordorigin="384,2818" coordsize="1291,2">
              <v:shape style="position:absolute;left:384;top:2818;width:1291;height:2" coordorigin="384,2818" coordsize="1291,0" path="m384,2818l1675,2818e" filled="f" stroked="t" strokeweight=".48pt" strokecolor="#282828">
                <v:path arrowok="t"/>
              </v:shape>
            </v:group>
            <v:group style="position:absolute;left:1464;top:2822;width:10205;height:2" coordorigin="1464,2822" coordsize="10205,2">
              <v:shape style="position:absolute;left:1464;top:2822;width:10205;height:2" coordorigin="1464,2822" coordsize="10205,0" path="m1464,2822l11669,2822e" filled="f" stroked="t" strokeweight=".96pt" strokecolor="#4F4F4F">
                <v:path arrowok="t"/>
              </v:shape>
            </v:group>
            <v:group style="position:absolute;left:384;top:3058;width:1627;height:2" coordorigin="384,3058" coordsize="1627,2">
              <v:shape style="position:absolute;left:384;top:3058;width:1627;height:2" coordorigin="384,3058" coordsize="1627,0" path="m384,3058l2011,3058e" filled="f" stroked="t" strokeweight=".48pt" strokecolor="#2B2B2B">
                <v:path arrowok="t"/>
              </v:shape>
            </v:group>
            <v:group style="position:absolute;left:1901;top:3062;width:9773;height:2" coordorigin="1901,3062" coordsize="9773,2">
              <v:shape style="position:absolute;left:1901;top:3062;width:9773;height:2" coordorigin="1901,3062" coordsize="9773,0" path="m1901,3062l11674,3062e" filled="f" stroked="t" strokeweight=".96pt" strokecolor="#676767">
                <v:path arrowok="t"/>
              </v:shape>
            </v:group>
            <v:group style="position:absolute;left:11664;top:2770;width:2;height:1795" coordorigin="11664,2770" coordsize="2,1795">
              <v:shape style="position:absolute;left:11664;top:2770;width:2;height:1795" coordorigin="11664,2770" coordsize="0,1795" path="m11664,4565l11664,2770e" filled="f" stroked="t" strokeweight=".96pt" strokecolor="#575757">
                <v:path arrowok="t"/>
              </v:shape>
            </v:group>
            <v:group style="position:absolute;left:384;top:3298;width:1291;height:2" coordorigin="384,3298" coordsize="1291,2">
              <v:shape style="position:absolute;left:384;top:3298;width:1291;height:2" coordorigin="384,3298" coordsize="1291,0" path="m384,3298l1675,3298e" filled="f" stroked="t" strokeweight=".48pt" strokecolor="#2B2B2B">
                <v:path arrowok="t"/>
              </v:shape>
            </v:group>
            <v:group style="position:absolute;left:1618;top:3302;width:10056;height:2" coordorigin="1618,3302" coordsize="10056,2">
              <v:shape style="position:absolute;left:1618;top:3302;width:10056;height:2" coordorigin="1618,3302" coordsize="10056,0" path="m1618,3302l11674,3302e" filled="f" stroked="t" strokeweight=".96pt" strokecolor="#6B6B6B">
                <v:path arrowok="t"/>
              </v:shape>
            </v:group>
            <v:group style="position:absolute;left:384;top:3542;width:2294;height:2" coordorigin="384,3542" coordsize="2294,2">
              <v:shape style="position:absolute;left:384;top:3542;width:2294;height:2" coordorigin="384,3542" coordsize="2294,0" path="m384,3542l2678,3542e" filled="f" stroked="t" strokeweight=".96pt" strokecolor="#484848">
                <v:path arrowok="t"/>
              </v:shape>
            </v:group>
            <v:group style="position:absolute;left:2621;top:3547;width:9053;height:2" coordorigin="2621,3547" coordsize="9053,2">
              <v:shape style="position:absolute;left:2621;top:3547;width:9053;height:2" coordorigin="2621,3547" coordsize="9053,0" path="m2621,3547l11674,3547e" filled="f" stroked="t" strokeweight=".48pt" strokecolor="#2F2F2F">
                <v:path arrowok="t"/>
              </v:shape>
            </v:group>
            <v:group style="position:absolute;left:3677;top:3533;width:2;height:1018" coordorigin="3677,3533" coordsize="2,1018">
              <v:shape style="position:absolute;left:3677;top:3533;width:2;height:1018" coordorigin="3677,3533" coordsize="0,1018" path="m3677,4550l3677,3533e" filled="f" stroked="t" strokeweight=".96pt" strokecolor="#3F3F3F">
                <v:path arrowok="t"/>
              </v:shape>
            </v:group>
            <v:group style="position:absolute;left:6917;top:3542;width:2;height:1008" coordorigin="6917,3542" coordsize="2,1008">
              <v:shape style="position:absolute;left:6917;top:3542;width:2;height:1008" coordorigin="6917,3542" coordsize="0,1008" path="m6917,4550l6917,3542e" filled="f" stroked="t" strokeweight=".48pt" strokecolor="#2B2B2B">
                <v:path arrowok="t"/>
              </v:shape>
            </v:group>
            <v:group style="position:absolute;left:6907;top:3998;width:1373;height:2" coordorigin="6907,3998" coordsize="1373,2">
              <v:shape style="position:absolute;left:6907;top:3998;width:1373;height:2" coordorigin="6907,3998" coordsize="1373,0" path="m6907,3998l8280,3998e" filled="f" stroked="t" strokeweight=".48pt" strokecolor="#2B2B2B">
                <v:path arrowok="t"/>
              </v:shape>
            </v:group>
            <v:group style="position:absolute;left:8280;top:3998;width:1109;height:2" coordorigin="8280,3998" coordsize="1109,2">
              <v:shape style="position:absolute;left:8280;top:3998;width:1109;height:2" coordorigin="8280,3998" coordsize="1109,0" path="m8280,3998l9389,3998e" filled="f" stroked="t" strokeweight=".48pt" strokecolor="#000000">
                <v:path arrowok="t"/>
              </v:shape>
            </v:group>
            <v:group style="position:absolute;left:9389;top:3998;width:2285;height:2" coordorigin="9389,3998" coordsize="2285,2">
              <v:shape style="position:absolute;left:9389;top:3998;width:2285;height:2" coordorigin="9389,3998" coordsize="2285,0" path="m9389,3998l11674,3998e" filled="f" stroked="t" strokeweight=".48pt" strokecolor="#646464">
                <v:path arrowok="t"/>
              </v:shape>
            </v:group>
            <v:group style="position:absolute;left:3667;top:4224;width:610;height:2" coordorigin="3667,4224" coordsize="610,2">
              <v:shape style="position:absolute;left:3667;top:4224;width:610;height:2" coordorigin="3667,4224" coordsize="610,0" path="m3667,4224l4277,4224e" filled="f" stroked="t" strokeweight=".72pt" strokecolor="#4B4B4B">
                <v:path arrowok="t"/>
              </v:shape>
            </v:group>
            <v:group style="position:absolute;left:4219;top:4229;width:998;height:2" coordorigin="4219,4229" coordsize="998,2">
              <v:shape style="position:absolute;left:4219;top:4229;width:998;height:2" coordorigin="4219,4229" coordsize="998,0" path="m4219,4229l5218,4229e" filled="f" stroked="t" strokeweight=".48pt" strokecolor="#2B2B2B">
                <v:path arrowok="t"/>
              </v:shape>
            </v:group>
            <v:group style="position:absolute;left:5160;top:4224;width:1723;height:2" coordorigin="5160,4224" coordsize="1723,2">
              <v:shape style="position:absolute;left:5160;top:4224;width:1723;height:2" coordorigin="5160,4224" coordsize="1723,0" path="m5160,4224l6883,4224e" filled="f" stroked="t" strokeweight=".48pt" strokecolor="#838383">
                <v:path arrowok="t"/>
              </v:shape>
            </v:group>
            <v:group style="position:absolute;left:6144;top:4219;width:778;height:2" coordorigin="6144,4219" coordsize="778,2">
              <v:shape style="position:absolute;left:6144;top:4219;width:778;height:2" coordorigin="6144,4219" coordsize="778,0" path="m6144,4219l6922,4219e" filled="f" stroked="t" strokeweight=".48pt" strokecolor="#A3A3A3">
                <v:path arrowok="t"/>
              </v:shape>
            </v:group>
            <v:group style="position:absolute;left:384;top:4536;width:163;height:2" coordorigin="384,4536" coordsize="163,2">
              <v:shape style="position:absolute;left:384;top:4536;width:163;height:2" coordorigin="384,4536" coordsize="163,0" path="m384,4536l547,4536e" filled="f" stroked="t" strokeweight=".48pt" strokecolor="#1C1C1C">
                <v:path arrowok="t"/>
              </v:shape>
            </v:group>
            <v:group style="position:absolute;left:518;top:4526;width:1128;height:2" coordorigin="518,4526" coordsize="1128,2">
              <v:shape style="position:absolute;left:518;top:4526;width:1128;height:2" coordorigin="518,4526" coordsize="1128,0" path="m518,4526l1646,4526e" filled="f" stroked="t" strokeweight=".48pt" strokecolor="#1C1C1C">
                <v:path arrowok="t"/>
              </v:shape>
            </v:group>
            <v:group style="position:absolute;left:1512;top:4536;width:10162;height:2" coordorigin="1512,4536" coordsize="10162,2">
              <v:shape style="position:absolute;left:1512;top:4536;width:10162;height:2" coordorigin="1512,4536" coordsize="10162,0" path="m1512,4536l11674,4536e" filled="f" stroked="t" strokeweight=".96pt" strokecolor="#4F4F4F">
                <v:path arrowok="t"/>
              </v:shape>
            </v:group>
            <v:group style="position:absolute;left:4522;top:4214;width:2;height:336" coordorigin="4522,4214" coordsize="2,336">
              <v:shape style="position:absolute;left:4522;top:4214;width:2;height:336" coordorigin="4522,4214" coordsize="0,336" path="m4522,4550l4522,4214e" filled="f" stroked="t" strokeweight=".96pt" strokecolor="#4B4B4B">
                <v:path arrowok="t"/>
              </v:shape>
            </v:group>
            <v:group style="position:absolute;left:384;top:4805;width:1262;height:2" coordorigin="384,4805" coordsize="1262,2">
              <v:shape style="position:absolute;left:384;top:4805;width:1262;height:2" coordorigin="384,4805" coordsize="1262,0" path="m384,4805l1646,4805e" filled="f" stroked="t" strokeweight=".48pt" strokecolor="#1F1F1F">
                <v:path arrowok="t"/>
              </v:shape>
            </v:group>
            <v:group style="position:absolute;left:1613;top:4819;width:6144;height:2" coordorigin="1613,4819" coordsize="6144,2">
              <v:shape style="position:absolute;left:1613;top:4819;width:6144;height:2" coordorigin="1613,4819" coordsize="6144,0" path="m1613,4819l7757,4819e" filled="f" stroked="t" strokeweight=".96pt" strokecolor="#545454">
                <v:path arrowok="t"/>
              </v:shape>
            </v:group>
            <v:group style="position:absolute;left:2659;top:4531;width:2;height:312" coordorigin="2659,4531" coordsize="2,312">
              <v:shape style="position:absolute;left:2659;top:4531;width:2;height:312" coordorigin="2659,4531" coordsize="0,312" path="m2659,4843l2659,4531e" filled="f" stroked="t" strokeweight=".96pt" strokecolor="#606060">
                <v:path arrowok="t"/>
              </v:shape>
            </v:group>
            <v:group style="position:absolute;left:7709;top:4805;width:1680;height:2" coordorigin="7709,4805" coordsize="1680,2">
              <v:shape style="position:absolute;left:7709;top:4805;width:1680;height:2" coordorigin="7709,4805" coordsize="1680,0" path="m7709,4805l9389,4805e" filled="f" stroked="t" strokeweight=".48pt" strokecolor="#232323">
                <v:path arrowok="t"/>
              </v:shape>
            </v:group>
            <v:group style="position:absolute;left:9360;top:4814;width:2314;height:2" coordorigin="9360,4814" coordsize="2314,2">
              <v:shape style="position:absolute;left:9360;top:4814;width:2314;height:2" coordorigin="9360,4814" coordsize="2314,0" path="m9360,4814l11674,4814e" filled="f" stroked="t" strokeweight=".48pt" strokecolor="#282828">
                <v:path arrowok="t"/>
              </v:shape>
            </v:group>
            <v:group style="position:absolute;left:11669;top:4488;width:2;height:2520" coordorigin="11669,4488" coordsize="2,2520">
              <v:shape style="position:absolute;left:11669;top:4488;width:2;height:2520" coordorigin="11669,4488" coordsize="0,2520" path="m11669,7008l11669,4488e" filled="f" stroked="t" strokeweight=".48pt" strokecolor="#3B3B3B">
                <v:path arrowok="t"/>
              </v:shape>
            </v:group>
            <v:group style="position:absolute;left:2664;top:4531;width:2;height:11976" coordorigin="2664,4531" coordsize="2,11976">
              <v:shape style="position:absolute;left:2664;top:4531;width:2;height:11976" coordorigin="2664,4531" coordsize="0,11976" path="m2664,16507l2664,4531e" filled="f" stroked="t" strokeweight=".72pt" strokecolor="#3F3F3F">
                <v:path arrowok="t"/>
              </v:shape>
            </v:group>
            <v:group style="position:absolute;left:2659;top:5059;width:6782;height:2" coordorigin="2659,5059" coordsize="6782,2">
              <v:shape style="position:absolute;left:2659;top:5059;width:6782;height:2" coordorigin="2659,5059" coordsize="6782,0" path="m2659,5059l9442,5059e" filled="f" stroked="t" strokeweight=".96pt" strokecolor="#606060">
                <v:path arrowok="t"/>
              </v:shape>
            </v:group>
            <v:group style="position:absolute;left:8626;top:5050;width:763;height:2" coordorigin="8626,5050" coordsize="763,2">
              <v:shape style="position:absolute;left:8626;top:5050;width:763;height:2" coordorigin="8626,5050" coordsize="763,0" path="m8626,5050l9389,5050e" filled="f" stroked="t" strokeweight=".48pt" strokecolor="#383838">
                <v:path arrowok="t"/>
              </v:shape>
            </v:group>
            <v:group style="position:absolute;left:9360;top:5054;width:2314;height:2" coordorigin="9360,5054" coordsize="2314,2">
              <v:shape style="position:absolute;left:9360;top:5054;width:2314;height:2" coordorigin="9360,5054" coordsize="2314,0" path="m9360,5054l11674,5054e" filled="f" stroked="t" strokeweight=".48pt" strokecolor="#4B4B4B">
                <v:path arrowok="t"/>
              </v:shape>
            </v:group>
            <v:group style="position:absolute;left:4872;top:5050;width:2;height:2189" coordorigin="4872,5050" coordsize="2,2189">
              <v:shape style="position:absolute;left:4872;top:5050;width:2;height:2189" coordorigin="4872,5050" coordsize="0,2189" path="m4872,7238l4872,5050e" filled="f" stroked="t" strokeweight=".48pt" strokecolor="#282828">
                <v:path arrowok="t"/>
              </v:shape>
            </v:group>
            <v:group style="position:absolute;left:4858;top:5530;width:1858;height:2" coordorigin="4858,5530" coordsize="1858,2">
              <v:shape style="position:absolute;left:4858;top:5530;width:1858;height:2" coordorigin="4858,5530" coordsize="1858,0" path="m4858,5530l6715,5530e" filled="f" stroked="t" strokeweight=".48pt" strokecolor="#232323">
                <v:path arrowok="t"/>
              </v:shape>
            </v:group>
            <v:group style="position:absolute;left:7709;top:5040;width:2;height:264" coordorigin="7709,5040" coordsize="2,264">
              <v:shape style="position:absolute;left:7709;top:5040;width:2;height:264" coordorigin="7709,5040" coordsize="0,264" path="m7709,5304l7709,5040e" filled="f" stroked="t" strokeweight=".48pt" strokecolor="#676767">
                <v:path arrowok="t"/>
              </v:shape>
            </v:group>
            <v:group style="position:absolute;left:2664;top:5275;width:2;height:768" coordorigin="2664,5275" coordsize="2,768">
              <v:shape style="position:absolute;left:2664;top:5275;width:2;height:768" coordorigin="2664,5275" coordsize="0,768" path="m2664,6043l2664,5275e" filled="f" stroked="t" strokeweight=".48pt" strokecolor="#1F1F1F">
                <v:path arrowok="t"/>
              </v:shape>
            </v:group>
            <v:group style="position:absolute;left:6715;top:5530;width:998;height:2" coordorigin="6715,5530" coordsize="998,2">
              <v:shape style="position:absolute;left:6715;top:5530;width:998;height:2" coordorigin="6715,5530" coordsize="998,0" path="m6715,5530l7714,5530e" filled="f" stroked="t" strokeweight=".48pt" strokecolor="#000000">
                <v:path arrowok="t"/>
              </v:shape>
            </v:group>
            <v:group style="position:absolute;left:7709;top:5304;width:2;height:230" coordorigin="7709,5304" coordsize="2,230">
              <v:shape style="position:absolute;left:7709;top:5304;width:2;height:230" coordorigin="7709,5304" coordsize="0,230" path="m7709,5534l7709,5304e" filled="f" stroked="t" strokeweight=".48pt" strokecolor="#000000">
                <v:path arrowok="t"/>
              </v:shape>
            </v:group>
            <v:group style="position:absolute;left:7675;top:5544;width:1742;height:2" coordorigin="7675,5544" coordsize="1742,2">
              <v:shape style="position:absolute;left:7675;top:5544;width:1742;height:2" coordorigin="7675,5544" coordsize="1742,0" path="m7675,5544l9418,5544e" filled="f" stroked="t" strokeweight=".48pt" strokecolor="#2F2F2F">
                <v:path arrowok="t"/>
              </v:shape>
            </v:group>
            <v:group style="position:absolute;left:9360;top:5539;width:2314;height:2" coordorigin="9360,5539" coordsize="2314,2">
              <v:shape style="position:absolute;left:9360;top:5539;width:2314;height:2" coordorigin="9360,5539" coordsize="2314,0" path="m9360,5539l11674,5539e" filled="f" stroked="t" strokeweight=".72pt" strokecolor="#4F4F4F">
                <v:path arrowok="t"/>
              </v:shape>
            </v:group>
            <v:group style="position:absolute;left:4867;top:5789;width:2467;height:2" coordorigin="4867,5789" coordsize="2467,2">
              <v:shape style="position:absolute;left:4867;top:5789;width:2467;height:2" coordorigin="4867,5789" coordsize="2467,0" path="m4867,5789l7334,5789e" filled="f" stroked="t" strokeweight=".72pt" strokecolor="#3B3B3B">
                <v:path arrowok="t"/>
              </v:shape>
            </v:group>
            <v:group style="position:absolute;left:7277;top:5784;width:4397;height:2" coordorigin="7277,5784" coordsize="4397,2">
              <v:shape style="position:absolute;left:7277;top:5784;width:4397;height:2" coordorigin="7277,5784" coordsize="4397,0" path="m7277,5784l11674,5784e" filled="f" stroked="t" strokeweight=".48pt" strokecolor="#282828">
                <v:path arrowok="t"/>
              </v:shape>
            </v:group>
            <v:group style="position:absolute;left:4867;top:6029;width:6806;height:2" coordorigin="4867,6029" coordsize="6806,2">
              <v:shape style="position:absolute;left:4867;top:6029;width:6806;height:2" coordorigin="4867,6029" coordsize="6806,0" path="m4867,6029l11674,6029e" filled="f" stroked="t" strokeweight=".96pt" strokecolor="#5B5B5B">
                <v:path arrowok="t"/>
              </v:shape>
            </v:group>
            <v:group style="position:absolute;left:2659;top:6269;width:6470;height:2" coordorigin="2659,6269" coordsize="6470,2">
              <v:shape style="position:absolute;left:2659;top:6269;width:6470;height:2" coordorigin="2659,6269" coordsize="6470,0" path="m2659,6269l9130,6269e" filled="f" stroked="t" strokeweight=".96pt" strokecolor="#575757">
                <v:path arrowok="t"/>
              </v:shape>
            </v:group>
            <v:group style="position:absolute;left:9101;top:6283;width:288;height:2" coordorigin="9101,6283" coordsize="288,2">
              <v:shape style="position:absolute;left:9101;top:6283;width:288;height:2" coordorigin="9101,6283" coordsize="288,0" path="m9101,6283l9389,6283e" filled="f" stroked="t" strokeweight=".96pt" strokecolor="#979797">
                <v:path arrowok="t"/>
              </v:shape>
            </v:group>
            <v:group style="position:absolute;left:9389;top:6283;width:2280;height:2" coordorigin="9389,6283" coordsize="2280,2">
              <v:shape style="position:absolute;left:9389;top:6283;width:2280;height:2" coordorigin="9389,6283" coordsize="2280,0" path="m9389,6283l11669,6283e" filled="f" stroked="t" strokeweight=".48pt" strokecolor="#A3A3A3">
                <v:path arrowok="t"/>
              </v:shape>
            </v:group>
            <v:group style="position:absolute;left:749;top:6509;width:10925;height:2" coordorigin="749,6509" coordsize="10925,2">
              <v:shape style="position:absolute;left:749;top:6509;width:10925;height:2" coordorigin="749,6509" coordsize="10925,0" path="m749,6509l11674,6509e" filled="f" stroked="t" strokeweight=".96pt" strokecolor="#575757">
                <v:path arrowok="t"/>
              </v:shape>
            </v:group>
            <v:group style="position:absolute;left:7709;top:6485;width:2;height:312" coordorigin="7709,6485" coordsize="2,312">
              <v:shape style="position:absolute;left:7709;top:6485;width:2;height:312" coordorigin="7709,6485" coordsize="0,312" path="m7709,6797l7709,6485e" filled="f" stroked="t" strokeweight=".48pt" strokecolor="#575757">
                <v:path arrowok="t"/>
              </v:shape>
            </v:group>
            <v:group style="position:absolute;left:2659;top:6989;width:4709;height:2" coordorigin="2659,6989" coordsize="4709,2">
              <v:shape style="position:absolute;left:2659;top:6989;width:4709;height:2" coordorigin="2659,6989" coordsize="4709,0" path="m2659,6989l7368,6989e" filled="f" stroked="t" strokeweight=".96pt" strokecolor="#545454">
                <v:path arrowok="t"/>
              </v:shape>
            </v:group>
            <v:group style="position:absolute;left:6202;top:6974;width:1104;height:2" coordorigin="6202,6974" coordsize="1104,2">
              <v:shape style="position:absolute;left:6202;top:6974;width:1104;height:2" coordorigin="6202,6974" coordsize="1104,0" path="m6202,6974l7306,6974e" filled="f" stroked="t" strokeweight=".48pt" strokecolor="#282828">
                <v:path arrowok="t"/>
              </v:shape>
            </v:group>
            <v:group style="position:absolute;left:7277;top:6984;width:2141;height:2" coordorigin="7277,6984" coordsize="2141,2">
              <v:shape style="position:absolute;left:7277;top:6984;width:2141;height:2" coordorigin="7277,6984" coordsize="2141,0" path="m7277,6984l9418,6984e" filled="f" stroked="t" strokeweight=".48pt" strokecolor="#232323">
                <v:path arrowok="t"/>
              </v:shape>
            </v:group>
            <v:group style="position:absolute;left:7709;top:6797;width:2;height:182" coordorigin="7709,6797" coordsize="2,182">
              <v:shape style="position:absolute;left:7709;top:6797;width:2;height:182" coordorigin="7709,6797" coordsize="0,182" path="m7709,6979l7709,6797e" filled="f" stroked="t" strokeweight=".48pt" strokecolor="#282828">
                <v:path arrowok="t"/>
              </v:shape>
            </v:group>
            <v:group style="position:absolute;left:9360;top:6984;width:2318;height:2" coordorigin="9360,6984" coordsize="2318,2">
              <v:shape style="position:absolute;left:9360;top:6984;width:2318;height:2" coordorigin="9360,6984" coordsize="2318,0" path="m9360,6984l11678,6984e" filled="f" stroked="t" strokeweight=".48pt" strokecolor="#383838">
                <v:path arrowok="t"/>
              </v:shape>
            </v:group>
            <v:group style="position:absolute;left:2659;top:7229;width:3710;height:2" coordorigin="2659,7229" coordsize="3710,2">
              <v:shape style="position:absolute;left:2659;top:7229;width:3710;height:2" coordorigin="2659,7229" coordsize="3710,0" path="m2659,7229l6370,7229e" filled="f" stroked="t" strokeweight=".96pt" strokecolor="#545454">
                <v:path arrowok="t"/>
              </v:shape>
            </v:group>
            <v:group style="position:absolute;left:5794;top:7248;width:1118;height:2" coordorigin="5794,7248" coordsize="1118,2">
              <v:shape style="position:absolute;left:5794;top:7248;width:1118;height:2" coordorigin="5794,7248" coordsize="1118,0" path="m5794,7248l6912,7248e" filled="f" stroked="t" strokeweight=".96pt" strokecolor="#939393">
                <v:path arrowok="t"/>
              </v:shape>
            </v:group>
            <v:group style="position:absolute;left:6912;top:7248;width:802;height:2" coordorigin="6912,7248" coordsize="802,2">
              <v:shape style="position:absolute;left:6912;top:7248;width:802;height:2" coordorigin="6912,7248" coordsize="802,0" path="m6912,7248l7714,7248e" filled="f" stroked="t" strokeweight=".48pt" strokecolor="#000000">
                <v:path arrowok="t"/>
              </v:shape>
            </v:group>
            <v:group style="position:absolute;left:7709;top:6970;width:2;height:283" coordorigin="7709,6970" coordsize="2,283">
              <v:shape style="position:absolute;left:7709;top:6970;width:2;height:283" coordorigin="7709,6970" coordsize="0,283" path="m7709,7253l7709,6970e" filled="f" stroked="t" strokeweight=".48pt" strokecolor="#3F3F3F">
                <v:path arrowok="t"/>
              </v:shape>
            </v:group>
            <v:group style="position:absolute;left:7675;top:7224;width:1742;height:2" coordorigin="7675,7224" coordsize="1742,2">
              <v:shape style="position:absolute;left:7675;top:7224;width:1742;height:2" coordorigin="7675,7224" coordsize="1742,0" path="m7675,7224l9418,7224e" filled="f" stroked="t" strokeweight=".48pt" strokecolor="#232323">
                <v:path arrowok="t"/>
              </v:shape>
            </v:group>
            <v:group style="position:absolute;left:9360;top:7219;width:2323;height:2" coordorigin="9360,7219" coordsize="2323,2">
              <v:shape style="position:absolute;left:9360;top:7219;width:2323;height:2" coordorigin="9360,7219" coordsize="2323,0" path="m9360,7219l11683,7219e" filled="f" stroked="t" strokeweight=".72pt" strokecolor="#484848">
                <v:path arrowok="t"/>
              </v:shape>
            </v:group>
            <v:group style="position:absolute;left:11674;top:6941;width:2;height:1766" coordorigin="11674,6941" coordsize="2,1766">
              <v:shape style="position:absolute;left:11674;top:6941;width:2;height:1766" coordorigin="11674,6941" coordsize="0,1766" path="m11674,8707l11674,6941e" filled="f" stroked="t" strokeweight=".96pt" strokecolor="#606060">
                <v:path arrowok="t"/>
              </v:shape>
            </v:group>
            <v:group style="position:absolute;left:384;top:7469;width:8213;height:2" coordorigin="384,7469" coordsize="8213,2">
              <v:shape style="position:absolute;left:384;top:7469;width:8213;height:2" coordorigin="384,7469" coordsize="8213,0" path="m384,7469l8597,7469e" filled="f" stroked="t" strokeweight=".96pt" strokecolor="#545454">
                <v:path arrowok="t"/>
              </v:shape>
            </v:group>
            <v:group style="position:absolute;left:8280;top:7454;width:1109;height:2" coordorigin="8280,7454" coordsize="1109,2">
              <v:shape style="position:absolute;left:8280;top:7454;width:1109;height:2" coordorigin="8280,7454" coordsize="1109,0" path="m8280,7454l9389,7454e" filled="f" stroked="t" strokeweight=".48pt" strokecolor="#2B2B2B">
                <v:path arrowok="t"/>
              </v:shape>
            </v:group>
            <v:group style="position:absolute;left:9360;top:7464;width:2323;height:2" coordorigin="9360,7464" coordsize="2323,2">
              <v:shape style="position:absolute;left:9360;top:7464;width:2323;height:2" coordorigin="9360,7464" coordsize="2323,0" path="m9360,7464l11683,7464e" filled="f" stroked="t" strokeweight=".48pt" strokecolor="#2F2F2F">
                <v:path arrowok="t"/>
              </v:shape>
            </v:group>
            <v:group style="position:absolute;left:384;top:7714;width:2299;height:2" coordorigin="384,7714" coordsize="2299,2">
              <v:shape style="position:absolute;left:384;top:7714;width:2299;height:2" coordorigin="384,7714" coordsize="2299,0" path="m384,7714l2683,7714e" filled="f" stroked="t" strokeweight=".48pt" strokecolor="#1F1F1F">
                <v:path arrowok="t"/>
              </v:shape>
            </v:group>
            <v:group style="position:absolute;left:2616;top:7714;width:9067;height:2" coordorigin="2616,7714" coordsize="9067,2">
              <v:shape style="position:absolute;left:2616;top:7714;width:9067;height:2" coordorigin="2616,7714" coordsize="9067,0" path="m2616,7714l11683,7714e" filled="f" stroked="t" strokeweight=".48pt" strokecolor="#343434">
                <v:path arrowok="t"/>
              </v:shape>
            </v:group>
            <v:group style="position:absolute;left:4877;top:7642;width:2;height:566" coordorigin="4877,7642" coordsize="2,566">
              <v:shape style="position:absolute;left:4877;top:7642;width:2;height:566" coordorigin="4877,7642" coordsize="0,566" path="m4877,8208l4877,7642e" filled="f" stroked="t" strokeweight=".96pt" strokecolor="#545454">
                <v:path arrowok="t"/>
              </v:shape>
            </v:group>
            <v:group style="position:absolute;left:4848;top:7954;width:2861;height:2" coordorigin="4848,7954" coordsize="2861,2">
              <v:shape style="position:absolute;left:4848;top:7954;width:2861;height:2" coordorigin="4848,7954" coordsize="2861,0" path="m4848,7954l7709,7954e" filled="f" stroked="t" strokeweight=".96pt" strokecolor="#484848">
                <v:path arrowok="t"/>
              </v:shape>
            </v:group>
            <v:group style="position:absolute;left:7709;top:7954;width:3974;height:2" coordorigin="7709,7954" coordsize="3974,2">
              <v:shape style="position:absolute;left:7709;top:7954;width:3974;height:2" coordorigin="7709,7954" coordsize="3974,0" path="m7709,7954l11683,7954e" filled="f" stroked="t" strokeweight=".48pt" strokecolor="#282828">
                <v:path arrowok="t"/>
              </v:shape>
            </v:group>
            <v:group style="position:absolute;left:2664;top:7925;width:2;height:283" coordorigin="2664,7925" coordsize="2,283">
              <v:shape style="position:absolute;left:2664;top:7925;width:2;height:283" coordorigin="2664,7925" coordsize="0,283" path="m2664,8208l2664,7925e" filled="f" stroked="t" strokeweight=".48pt" strokecolor="#232323">
                <v:path arrowok="t"/>
              </v:shape>
            </v:group>
            <v:group style="position:absolute;left:4867;top:8198;width:1877;height:2" coordorigin="4867,8198" coordsize="1877,2">
              <v:shape style="position:absolute;left:4867;top:8198;width:1877;height:2" coordorigin="4867,8198" coordsize="1877,0" path="m4867,8198l6744,8198e" filled="f" stroked="t" strokeweight=".96pt" strokecolor="#575757">
                <v:path arrowok="t"/>
              </v:shape>
            </v:group>
            <v:group style="position:absolute;left:7680;top:8194;width:1738;height:2" coordorigin="7680,8194" coordsize="1738,2">
              <v:shape style="position:absolute;left:7680;top:8194;width:1738;height:2" coordorigin="7680,8194" coordsize="1738,0" path="m7680,8194l9418,8194e" filled="f" stroked="t" strokeweight=".48pt" strokecolor="#2F2F2F">
                <v:path arrowok="t"/>
              </v:shape>
            </v:group>
            <v:group style="position:absolute;left:9360;top:8189;width:2323;height:2" coordorigin="9360,8189" coordsize="2323,2">
              <v:shape style="position:absolute;left:9360;top:8189;width:2323;height:2" coordorigin="9360,8189" coordsize="2323,0" path="m9360,8189l11683,8189e" filled="f" stroked="t" strokeweight=".72pt" strokecolor="#4F4F4F">
                <v:path arrowok="t"/>
              </v:shape>
            </v:group>
            <v:group style="position:absolute;left:384;top:8438;width:9197;height:2" coordorigin="384,8438" coordsize="9197,2">
              <v:shape style="position:absolute;left:384;top:8438;width:9197;height:2" coordorigin="384,8438" coordsize="9197,0" path="m384,8438l9581,8438e" filled="f" stroked="t" strokeweight=".96pt" strokecolor="#575757">
                <v:path arrowok="t"/>
              </v:shape>
            </v:group>
            <v:group style="position:absolute;left:4886;top:8150;width:2;height:298" coordorigin="4886,8150" coordsize="2,298">
              <v:shape style="position:absolute;left:4886;top:8150;width:2;height:298" coordorigin="4886,8150" coordsize="0,298" path="m4886,8448l4886,8150e" filled="f" stroked="t" strokeweight="1.44pt" strokecolor="#4F4F4F">
                <v:path arrowok="t"/>
              </v:shape>
            </v:group>
            <v:group style="position:absolute;left:9360;top:8434;width:2323;height:2" coordorigin="9360,8434" coordsize="2323,2">
              <v:shape style="position:absolute;left:9360;top:8434;width:2323;height:2" coordorigin="9360,8434" coordsize="2323,0" path="m9360,8434l11683,8434e" filled="f" stroked="t" strokeweight=".48pt" strokecolor="#383838">
                <v:path arrowok="t"/>
              </v:shape>
            </v:group>
            <v:group style="position:absolute;left:2664;top:8650;width:2;height:312" coordorigin="2664,8650" coordsize="2,312">
              <v:shape style="position:absolute;left:2664;top:8650;width:2;height:312" coordorigin="2664,8650" coordsize="0,312" path="m2664,8962l2664,8650e" filled="f" stroked="t" strokeweight=".48pt" strokecolor="#282828">
                <v:path arrowok="t"/>
              </v:shape>
            </v:group>
            <v:group style="position:absolute;left:11678;top:8650;width:2;height:2789" coordorigin="11678,8650" coordsize="2,2789">
              <v:shape style="position:absolute;left:11678;top:8650;width:2;height:2789" coordorigin="11678,8650" coordsize="0,2789" path="m11678,11438l11678,8650e" filled="f" stroked="t" strokeweight=".48pt" strokecolor="#3F3F3F">
                <v:path arrowok="t"/>
              </v:shape>
            </v:group>
            <v:group style="position:absolute;left:394;top:9245;width:6595;height:2" coordorigin="394,9245" coordsize="6595,2">
              <v:shape style="position:absolute;left:394;top:9245;width:6595;height:2" coordorigin="394,9245" coordsize="6595,0" path="m394,9245l6989,9245e" filled="f" stroked="t" strokeweight=".96pt" strokecolor="#4F4F4F">
                <v:path arrowok="t"/>
              </v:shape>
            </v:group>
            <v:group style="position:absolute;left:398;top:797;width:2;height:15710" coordorigin="398,797" coordsize="2,15710">
              <v:shape style="position:absolute;left:398;top:797;width:2;height:15710" coordorigin="398,797" coordsize="0,15710" path="m398,16507l398,797e" filled="f" stroked="t" strokeweight=".72pt" strokecolor="#3F3F3F">
                <v:path arrowok="t"/>
              </v:shape>
            </v:group>
            <v:group style="position:absolute;left:6883;top:9245;width:451;height:2" coordorigin="6883,9245" coordsize="451,2">
              <v:shape style="position:absolute;left:6883;top:9245;width:451;height:2" coordorigin="6883,9245" coordsize="451,0" path="m6883,9245l7334,9245e" filled="f" stroked="t" strokeweight=".72pt" strokecolor="#383838">
                <v:path arrowok="t"/>
              </v:shape>
            </v:group>
            <v:group style="position:absolute;left:7277;top:9240;width:2141;height:2" coordorigin="7277,9240" coordsize="2141,2">
              <v:shape style="position:absolute;left:7277;top:9240;width:2141;height:2" coordorigin="7277,9240" coordsize="2141,0" path="m7277,9240l9418,9240e" filled="f" stroked="t" strokeweight=".48pt" strokecolor="#232323">
                <v:path arrowok="t"/>
              </v:shape>
            </v:group>
            <v:group style="position:absolute;left:9360;top:9235;width:2323;height:2" coordorigin="9360,9235" coordsize="2323,2">
              <v:shape style="position:absolute;left:9360;top:9235;width:2323;height:2" coordorigin="9360,9235" coordsize="2323,0" path="m9360,9235l11683,9235e" filled="f" stroked="t" strokeweight=".96pt" strokecolor="#545454">
                <v:path arrowok="t"/>
              </v:shape>
            </v:group>
            <v:group style="position:absolute;left:2669;top:9139;width:2;height:3086" coordorigin="2669,9139" coordsize="2,3086">
              <v:shape style="position:absolute;left:2669;top:9139;width:2;height:3086" coordorigin="2669,9139" coordsize="0,3086" path="m2669,12226l2669,9139e" filled="f" stroked="t" strokeweight=".96pt" strokecolor="#575757">
                <v:path arrowok="t"/>
              </v:shape>
            </v:group>
            <v:group style="position:absolute;left:398;top:9470;width:2;height:509" coordorigin="398,9470" coordsize="2,509">
              <v:shape style="position:absolute;left:398;top:9470;width:2;height:509" coordorigin="398,9470" coordsize="0,509" path="m398,9979l398,9470e" filled="f" stroked="t" strokeweight=".48pt" strokecolor="#030303">
                <v:path arrowok="t"/>
              </v:shape>
            </v:group>
            <v:group style="position:absolute;left:394;top:10186;width:11290;height:2" coordorigin="394,10186" coordsize="11290,2">
              <v:shape style="position:absolute;left:394;top:10186;width:11290;height:2" coordorigin="394,10186" coordsize="11290,0" path="m394,10186l11683,10186e" filled="f" stroked="t" strokeweight=".72pt" strokecolor="#4B4B4B">
                <v:path arrowok="t"/>
              </v:shape>
            </v:group>
            <v:group style="position:absolute;left:394;top:10426;width:7344;height:2" coordorigin="394,10426" coordsize="7344,2">
              <v:shape style="position:absolute;left:394;top:10426;width:7344;height:2" coordorigin="394,10426" coordsize="7344,0" path="m394,10426l7738,10426e" filled="f" stroked="t" strokeweight=".96pt" strokecolor="#545454">
                <v:path arrowok="t"/>
              </v:shape>
            </v:group>
            <v:group style="position:absolute;left:7709;top:10411;width:571;height:2" coordorigin="7709,10411" coordsize="571,2">
              <v:shape style="position:absolute;left:7709;top:10411;width:571;height:2" coordorigin="7709,10411" coordsize="571,0" path="m7709,10411l8280,10411e" filled="f" stroked="t" strokeweight=".48pt" strokecolor="#282828">
                <v:path arrowok="t"/>
              </v:shape>
            </v:group>
            <v:group style="position:absolute;left:8251;top:10421;width:1166;height:2" coordorigin="8251,10421" coordsize="1166,2">
              <v:shape style="position:absolute;left:8251;top:10421;width:1166;height:2" coordorigin="8251,10421" coordsize="1166,0" path="m8251,10421l9418,10421e" filled="f" stroked="t" strokeweight=".48pt" strokecolor="#282828">
                <v:path arrowok="t"/>
              </v:shape>
            </v:group>
            <v:group style="position:absolute;left:9360;top:10416;width:2323;height:2" coordorigin="9360,10416" coordsize="2323,2">
              <v:shape style="position:absolute;left:9360;top:10416;width:2323;height:2" coordorigin="9360,10416" coordsize="2323,0" path="m9360,10416l11683,10416e" filled="f" stroked="t" strokeweight=".96pt" strokecolor="#575757">
                <v:path arrowok="t"/>
              </v:shape>
            </v:group>
            <v:group style="position:absolute;left:394;top:10666;width:2294;height:2" coordorigin="394,10666" coordsize="2294,2">
              <v:shape style="position:absolute;left:394;top:10666;width:2294;height:2" coordorigin="394,10666" coordsize="2294,0" path="m394,10666l2688,10666e" filled="f" stroked="t" strokeweight=".72pt" strokecolor="#3B3B3B">
                <v:path arrowok="t"/>
              </v:shape>
            </v:group>
            <v:group style="position:absolute;left:2611;top:10670;width:1094;height:2" coordorigin="2611,10670" coordsize="1094,2">
              <v:shape style="position:absolute;left:2611;top:10670;width:1094;height:2" coordorigin="2611,10670" coordsize="1094,0" path="m2611,10670l3706,10670e" filled="f" stroked="t" strokeweight=".48pt" strokecolor="#2B2B2B">
                <v:path arrowok="t"/>
              </v:shape>
            </v:group>
            <v:group style="position:absolute;left:3648;top:10666;width:139;height:2" coordorigin="3648,10666" coordsize="139,2">
              <v:shape style="position:absolute;left:3648;top:10666;width:139;height:2" coordorigin="3648,10666" coordsize="139,0" path="m3648,10666l3787,10666e" filled="f" stroked="t" strokeweight=".96pt" strokecolor="#545454">
                <v:path arrowok="t"/>
              </v:shape>
            </v:group>
            <v:group style="position:absolute;left:3730;top:10670;width:547;height:2" coordorigin="3730,10670" coordsize="547,2">
              <v:shape style="position:absolute;left:3730;top:10670;width:547;height:2" coordorigin="3730,10670" coordsize="547,0" path="m3730,10670l4277,10670e" filled="f" stroked="t" strokeweight=".48pt" strokecolor="#343434">
                <v:path arrowok="t"/>
              </v:shape>
            </v:group>
            <v:group style="position:absolute;left:4219;top:10666;width:3302;height:2" coordorigin="4219,10666" coordsize="3302,2">
              <v:shape style="position:absolute;left:4219;top:10666;width:3302;height:2" coordorigin="4219,10666" coordsize="3302,0" path="m4219,10666l7522,10666e" filled="f" stroked="t" strokeweight=".96pt" strokecolor="#575757">
                <v:path arrowok="t"/>
              </v:shape>
            </v:group>
            <v:group style="position:absolute;left:7306;top:10685;width:403;height:2" coordorigin="7306,10685" coordsize="403,2">
              <v:shape style="position:absolute;left:7306;top:10685;width:403;height:2" coordorigin="7306,10685" coordsize="403,0" path="m7306,10685l7709,10685e" filled="f" stroked="t" strokeweight=".96pt" strokecolor="#979797">
                <v:path arrowok="t"/>
              </v:shape>
            </v:group>
            <v:group style="position:absolute;left:7680;top:10661;width:1738;height:2" coordorigin="7680,10661" coordsize="1738,2">
              <v:shape style="position:absolute;left:7680;top:10661;width:1738;height:2" coordorigin="7680,10661" coordsize="1738,0" path="m7680,10661l9418,10661e" filled="f" stroked="t" strokeweight=".48pt" strokecolor="#343434">
                <v:path arrowok="t"/>
              </v:shape>
            </v:group>
            <v:group style="position:absolute;left:9360;top:10658;width:2323;height:2" coordorigin="9360,10658" coordsize="2323,2">
              <v:shape style="position:absolute;left:9360;top:10658;width:2323;height:2" coordorigin="9360,10658" coordsize="2323,0" path="m9360,10658l11683,10658e" filled="f" stroked="t" strokeweight=".72pt" strokecolor="#606060">
                <v:path arrowok="t"/>
              </v:shape>
            </v:group>
            <v:group style="position:absolute;left:394;top:11146;width:154;height:2" coordorigin="394,11146" coordsize="154,2">
              <v:shape style="position:absolute;left:394;top:11146;width:154;height:2" coordorigin="394,11146" coordsize="154,0" path="m394,11146l547,11146e" filled="f" stroked="t" strokeweight=".96pt" strokecolor="#4F4F4F">
                <v:path arrowok="t"/>
              </v:shape>
            </v:group>
            <v:group style="position:absolute;left:490;top:11150;width:3787;height:2" coordorigin="490,11150" coordsize="3787,2">
              <v:shape style="position:absolute;left:490;top:11150;width:3787;height:2" coordorigin="490,11150" coordsize="3787,0" path="m490,11150l4277,11150e" filled="f" stroked="t" strokeweight=".48pt" strokecolor="#2B2B2B">
                <v:path arrowok="t"/>
              </v:shape>
            </v:group>
            <v:group style="position:absolute;left:4219;top:11146;width:3538;height:2" coordorigin="4219,11146" coordsize="3538,2">
              <v:shape style="position:absolute;left:4219;top:11146;width:3538;height:2" coordorigin="4219,11146" coordsize="3538,0" path="m4219,11146l7757,11146e" filled="f" stroked="t" strokeweight=".96pt" strokecolor="#5B5B5B">
                <v:path arrowok="t"/>
              </v:shape>
            </v:group>
            <v:group style="position:absolute;left:7709;top:11150;width:917;height:2" coordorigin="7709,11150" coordsize="917,2">
              <v:shape style="position:absolute;left:7709;top:11150;width:917;height:2" coordorigin="7709,11150" coordsize="917,0" path="m7709,11150l8626,11150e" filled="f" stroked="t" strokeweight=".48pt" strokecolor="#676767">
                <v:path arrowok="t"/>
              </v:shape>
            </v:group>
            <v:group style="position:absolute;left:8597;top:11141;width:821;height:2" coordorigin="8597,11141" coordsize="821,2">
              <v:shape style="position:absolute;left:8597;top:11141;width:821;height:2" coordorigin="8597,11141" coordsize="821,0" path="m8597,11141l9418,11141e" filled="f" stroked="t" strokeweight=".48pt" strokecolor="#2F2F2F">
                <v:path arrowok="t"/>
              </v:shape>
            </v:group>
            <v:group style="position:absolute;left:9360;top:11136;width:2323;height:2" coordorigin="9360,11136" coordsize="2323,2">
              <v:shape style="position:absolute;left:9360;top:11136;width:2323;height:2" coordorigin="9360,11136" coordsize="2323,0" path="m9360,11136l11683,11136e" filled="f" stroked="t" strokeweight=".72pt" strokecolor="#5B5B5B">
                <v:path arrowok="t"/>
              </v:shape>
            </v:group>
            <v:group style="position:absolute;left:394;top:11390;width:4147;height:2" coordorigin="394,11390" coordsize="4147,2">
              <v:shape style="position:absolute;left:394;top:11390;width:4147;height:2" coordorigin="394,11390" coordsize="4147,0" path="m394,11390l4541,11390e" filled="f" stroked="t" strokeweight=".48pt" strokecolor="#232323">
                <v:path arrowok="t"/>
              </v:shape>
            </v:group>
            <v:group style="position:absolute;left:398;top:11112;width:2;height:322" coordorigin="398,11112" coordsize="2,322">
              <v:shape style="position:absolute;left:398;top:11112;width:2;height:322" coordorigin="398,11112" coordsize="0,322" path="m398,11434l398,11112e" filled="f" stroked="t" strokeweight=".48pt" strokecolor="#1C1C1C">
                <v:path arrowok="t"/>
              </v:shape>
            </v:group>
            <v:group style="position:absolute;left:4483;top:11386;width:3888;height:2" coordorigin="4483,11386" coordsize="3888,2">
              <v:shape style="position:absolute;left:4483;top:11386;width:3888;height:2" coordorigin="4483,11386" coordsize="3888,0" path="m4483,11386l8371,11386e" filled="f" stroked="t" strokeweight=".96pt" strokecolor="#575757">
                <v:path arrowok="t"/>
              </v:shape>
            </v:group>
            <v:group style="position:absolute;left:8280;top:11400;width:1109;height:2" coordorigin="8280,11400" coordsize="1109,2">
              <v:shape style="position:absolute;left:8280;top:11400;width:1109;height:2" coordorigin="8280,11400" coordsize="1109,0" path="m8280,11400l9389,11400e" filled="f" stroked="t" strokeweight=".48pt" strokecolor="#A0A0A0">
                <v:path arrowok="t"/>
              </v:shape>
            </v:group>
            <v:group style="position:absolute;left:9360;top:11376;width:2323;height:2" coordorigin="9360,11376" coordsize="2323,2">
              <v:shape style="position:absolute;left:9360;top:11376;width:2323;height:2" coordorigin="9360,11376" coordsize="2323,0" path="m9360,11376l11683,11376e" filled="f" stroked="t" strokeweight=".72pt" strokecolor="#545454">
                <v:path arrowok="t"/>
              </v:shape>
            </v:group>
            <v:group style="position:absolute;left:394;top:11707;width:1286;height:2" coordorigin="394,11707" coordsize="1286,2">
              <v:shape style="position:absolute;left:394;top:11707;width:1286;height:2" coordorigin="394,11707" coordsize="1286,0" path="m394,11707l1680,11707e" filled="f" stroked="t" strokeweight=".48pt" strokecolor="#181818">
                <v:path arrowok="t"/>
              </v:shape>
            </v:group>
            <v:group style="position:absolute;left:1128;top:11376;width:2;height:5131" coordorigin="1128,11376" coordsize="2,5131">
              <v:shape style="position:absolute;left:1128;top:11376;width:2;height:5131" coordorigin="1128,11376" coordsize="0,5131" path="m1128,16507l1128,11376e" filled="f" stroked="t" strokeweight=".48pt" strokecolor="#545454">
                <v:path arrowok="t"/>
              </v:shape>
            </v:group>
            <v:group style="position:absolute;left:1651;top:11386;width:2;height:336" coordorigin="1651,11386" coordsize="2,336">
              <v:shape style="position:absolute;left:1651;top:11386;width:2;height:336" coordorigin="1651,11386" coordsize="0,336" path="m1651,11722l1651,11386e" filled="f" stroked="t" strokeweight=".72pt" strokecolor="#4F4F4F">
                <v:path arrowok="t"/>
              </v:shape>
            </v:group>
            <v:group style="position:absolute;left:1642;top:11688;width:1018;height:2" coordorigin="1642,11688" coordsize="1018,2">
              <v:shape style="position:absolute;left:1642;top:11688;width:1018;height:2" coordorigin="1642,11688" coordsize="1018,0" path="m1642,11688l2659,11688e" filled="f" stroked="t" strokeweight=".48pt" strokecolor="#3F3F3F">
                <v:path arrowok="t"/>
              </v:shape>
            </v:group>
            <v:group style="position:absolute;left:2611;top:11707;width:4133;height:2" coordorigin="2611,11707" coordsize="4133,2">
              <v:shape style="position:absolute;left:2611;top:11707;width:4133;height:2" coordorigin="2611,11707" coordsize="4133,0" path="m2611,11707l6744,11707e" filled="f" stroked="t" strokeweight=".48pt" strokecolor="#282828">
                <v:path arrowok="t"/>
              </v:shape>
            </v:group>
            <v:group style="position:absolute;left:6182;top:11702;width:2746;height:2" coordorigin="6182,11702" coordsize="2746,2">
              <v:shape style="position:absolute;left:6182;top:11702;width:2746;height:2" coordorigin="6182,11702" coordsize="2746,0" path="m6182,11702l8928,11702e" filled="f" stroked="t" strokeweight=".96pt" strokecolor="#575757">
                <v:path arrowok="t"/>
              </v:shape>
            </v:group>
            <v:group style="position:absolute;left:7306;top:11390;width:2;height:806" coordorigin="7306,11390" coordsize="2,806">
              <v:shape style="position:absolute;left:7306;top:11390;width:2;height:806" coordorigin="7306,11390" coordsize="0,806" path="m7306,12197l7306,11390e" filled="f" stroked="t" strokeweight=".48pt" strokecolor="#5B5B5B">
                <v:path arrowok="t"/>
              </v:shape>
            </v:group>
            <v:group style="position:absolute;left:8597;top:11698;width:3091;height:2" coordorigin="8597,11698" coordsize="3091,2">
              <v:shape style="position:absolute;left:8597;top:11698;width:3091;height:2" coordorigin="8597,11698" coordsize="3091,0" path="m8597,11698l11688,11698e" filled="f" stroked="t" strokeweight=".48pt" strokecolor="#3B3B3B">
                <v:path arrowok="t"/>
              </v:shape>
            </v:group>
            <v:group style="position:absolute;left:11683;top:5794;width:2;height:6979" coordorigin="11683,5794" coordsize="2,6979">
              <v:shape style="position:absolute;left:11683;top:5794;width:2;height:6979" coordorigin="11683,5794" coordsize="0,6979" path="m11683,12773l11683,5794e" filled="f" stroked="t" strokeweight=".72pt" strokecolor="#4F4F4F">
                <v:path arrowok="t"/>
              </v:shape>
            </v:group>
            <v:group style="position:absolute;left:403;top:11654;width:2;height:4853" coordorigin="403,11654" coordsize="2,4853">
              <v:shape style="position:absolute;left:403;top:11654;width:2;height:4853" coordorigin="403,11654" coordsize="0,4853" path="m403,16507l403,11654e" filled="f" stroked="t" strokeweight=".96pt" strokecolor="#484848">
                <v:path arrowok="t"/>
              </v:shape>
            </v:group>
            <v:group style="position:absolute;left:1133;top:11654;width:2;height:4853" coordorigin="1133,11654" coordsize="2,4853">
              <v:shape style="position:absolute;left:1133;top:11654;width:2;height:4853" coordorigin="1133,11654" coordsize="0,4853" path="m1133,16507l1133,11654e" filled="f" stroked="t" strokeweight=".96pt" strokecolor="#575757">
                <v:path arrowok="t"/>
              </v:shape>
            </v:group>
            <v:group style="position:absolute;left:1656;top:11654;width:2;height:2318" coordorigin="1656,11654" coordsize="2,2318">
              <v:shape style="position:absolute;left:1656;top:11654;width:2;height:2318" coordorigin="1656,11654" coordsize="0,2318" path="m1656,13973l1656,11654e" filled="f" stroked="t" strokeweight=".48pt" strokecolor="#2B2B2B">
                <v:path arrowok="t"/>
              </v:shape>
            </v:group>
            <v:group style="position:absolute;left:11683;top:11520;width:2;height:1190" coordorigin="11683,11520" coordsize="2,1190">
              <v:shape style="position:absolute;left:11683;top:11520;width:2;height:1190" coordorigin="11683,11520" coordsize="0,1190" path="m11683,12710l11683,11520e" filled="f" stroked="t" strokeweight=".96pt" strokecolor="#646464">
                <v:path arrowok="t"/>
              </v:shape>
            </v:group>
            <v:group style="position:absolute;left:2674;top:12168;width:2;height:494" coordorigin="2674,12168" coordsize="2,494">
              <v:shape style="position:absolute;left:2674;top:12168;width:2;height:494" coordorigin="2674,12168" coordsize="0,494" path="m2674,12662l2674,12168e" filled="f" stroked="t" strokeweight=".48pt" strokecolor="#2F2F2F">
                <v:path arrowok="t"/>
              </v:shape>
            </v:group>
            <v:group style="position:absolute;left:7306;top:12197;width:2;height:3422" coordorigin="7306,12197" coordsize="2,3422">
              <v:shape style="position:absolute;left:7306;top:12197;width:2;height:3422" coordorigin="7306,12197" coordsize="0,3422" path="m7306,15619l7306,12197e" filled="f" stroked="t" strokeweight=".48pt" strokecolor="#000000">
                <v:path arrowok="t"/>
              </v:shape>
            </v:group>
            <v:group style="position:absolute;left:2674;top:12605;width:2;height:1368" coordorigin="2674,12605" coordsize="2,1368">
              <v:shape style="position:absolute;left:2674;top:12605;width:2;height:1368" coordorigin="2674,12605" coordsize="0,1368" path="m2674,13973l2674,12605e" filled="f" stroked="t" strokeweight=".48pt" strokecolor="#1C1C1C">
                <v:path arrowok="t"/>
              </v:shape>
            </v:group>
            <v:group style="position:absolute;left:11688;top:12715;width:2;height:514" coordorigin="11688,12715" coordsize="2,514">
              <v:shape style="position:absolute;left:11688;top:12715;width:2;height:514" coordorigin="11688,12715" coordsize="0,514" path="m11688,13229l11688,12715e" filled="f" stroked="t" strokeweight=".48pt" strokecolor="#2F2F2F">
                <v:path arrowok="t"/>
              </v:shape>
            </v:group>
            <v:group style="position:absolute;left:11690;top:7027;width:2;height:6605" coordorigin="11690,7027" coordsize="2,6605">
              <v:shape style="position:absolute;left:11690;top:7027;width:2;height:6605" coordorigin="11690,7027" coordsize="0,6605" path="m11690,13632l11690,7027e" filled="f" stroked="t" strokeweight=".48pt" strokecolor="#4B4B4B">
                <v:path arrowok="t"/>
              </v:shape>
            </v:group>
            <v:group style="position:absolute;left:394;top:13795;width:154;height:2" coordorigin="394,13795" coordsize="154,2">
              <v:shape style="position:absolute;left:394;top:13795;width:154;height:2" coordorigin="394,13795" coordsize="154,0" path="m394,13795l547,13795e" filled="f" stroked="t" strokeweight=".72pt" strokecolor="#3F3F3F">
                <v:path arrowok="t"/>
              </v:shape>
            </v:group>
            <v:group style="position:absolute;left:490;top:13800;width:2189;height:2" coordorigin="490,13800" coordsize="2189,2">
              <v:shape style="position:absolute;left:490;top:13800;width:2189;height:2" coordorigin="490,13800" coordsize="2189,0" path="m490,13800l2678,13800e" filled="f" stroked="t" strokeweight=".48pt" strokecolor="#232323">
                <v:path arrowok="t"/>
              </v:shape>
            </v:group>
            <v:group style="position:absolute;left:11690;top:13440;width:2;height:3048" coordorigin="11690,13440" coordsize="2,3048">
              <v:shape style="position:absolute;left:11690;top:13440;width:2;height:3048" coordorigin="11690,13440" coordsize="0,3048" path="m11690,16488l11690,13440e" filled="f" stroked="t" strokeweight=".96pt" strokecolor="#676767">
                <v:path arrowok="t"/>
              </v:shape>
            </v:group>
            <v:group style="position:absolute;left:1661;top:13915;width:2;height:960" coordorigin="1661,13915" coordsize="2,960">
              <v:shape style="position:absolute;left:1661;top:13915;width:2;height:960" coordorigin="1661,13915" coordsize="0,960" path="m1661,14875l1661,13915e" filled="f" stroked="t" strokeweight=".96pt" strokecolor="#545454">
                <v:path arrowok="t"/>
              </v:shape>
            </v:group>
            <v:group style="position:absolute;left:2676;top:13915;width:2;height:696" coordorigin="2676,13915" coordsize="2,696">
              <v:shape style="position:absolute;left:2676;top:13915;width:2;height:696" coordorigin="2676,13915" coordsize="0,696" path="m2676,14611l2676,13915e" filled="f" stroked="t" strokeweight=".96pt" strokecolor="#575757">
                <v:path arrowok="t"/>
              </v:shape>
            </v:group>
            <v:group style="position:absolute;left:2674;top:14534;width:2;height:653" coordorigin="2674,14534" coordsize="2,653">
              <v:shape style="position:absolute;left:2674;top:14534;width:2;height:653" coordorigin="2674,14534" coordsize="0,653" path="m2674,15187l2674,14534e" filled="f" stroked="t" strokeweight=".48pt" strokecolor="#2F2F2F">
                <v:path arrowok="t"/>
              </v:shape>
            </v:group>
            <v:group style="position:absolute;left:2645;top:14846;width:2218;height:2" coordorigin="2645,14846" coordsize="2218,2">
              <v:shape style="position:absolute;left:2645;top:14846;width:2218;height:2" coordorigin="2645,14846" coordsize="2218,0" path="m2645,14846l4862,14846e" filled="f" stroked="t" strokeweight=".96pt" strokecolor="#4F5790">
                <v:path arrowok="t"/>
              </v:shape>
            </v:group>
            <v:group style="position:absolute;left:1656;top:14818;width:2;height:370" coordorigin="1656,14818" coordsize="2,370">
              <v:shape style="position:absolute;left:1656;top:14818;width:2;height:370" coordorigin="1656,14818" coordsize="0,370" path="m1656,15187l1656,14818e" filled="f" stroked="t" strokeweight=".48pt" strokecolor="#343434">
                <v:path arrowok="t"/>
              </v:shape>
            </v:group>
            <v:group style="position:absolute;left:1661;top:15130;width:2;height:1378" coordorigin="1661,15130" coordsize="2,1378">
              <v:shape style="position:absolute;left:1661;top:15130;width:2;height:1378" coordorigin="1661,15130" coordsize="0,1378" path="m1661,16507l1661,15130e" filled="f" stroked="t" strokeweight=".96pt" strokecolor="#606060">
                <v:path arrowok="t"/>
              </v:shape>
            </v:group>
            <v:group style="position:absolute;left:2676;top:15130;width:2;height:360" coordorigin="2676,15130" coordsize="2,360">
              <v:shape style="position:absolute;left:2676;top:15130;width:2;height:360" coordorigin="2676,15130" coordsize="0,360" path="m2676,15490l2676,15130e" filled="f" stroked="t" strokeweight=".72pt" strokecolor="#4B4B4B">
                <v:path arrowok="t"/>
              </v:shape>
            </v:group>
            <v:group style="position:absolute;left:2676;top:15360;width:2;height:1147" coordorigin="2676,15360" coordsize="2,1147">
              <v:shape style="position:absolute;left:2676;top:15360;width:2;height:1147" coordorigin="2676,15360" coordsize="0,1147" path="m2676,16507l2676,15360e" filled="f" stroked="t" strokeweight=".96pt" strokecolor="#646464">
                <v:path arrowok="t"/>
              </v:shape>
            </v:group>
            <v:group style="position:absolute;left:403;top:16498;width:4195;height:2" coordorigin="403,16498" coordsize="4195,2">
              <v:shape style="position:absolute;left:403;top:16498;width:4195;height:2" coordorigin="403,16498" coordsize="4195,0" path="m403,16498l4598,16498e" filled="f" stroked="t" strokeweight=".96pt" strokecolor="#575757">
                <v:path arrowok="t"/>
              </v:shape>
            </v:group>
            <v:group style="position:absolute;left:4483;top:16493;width:734;height:2" coordorigin="4483,16493" coordsize="734,2">
              <v:shape style="position:absolute;left:4483;top:16493;width:734;height:2" coordorigin="4483,16493" coordsize="734,0" path="m4483,16493l5218,16493e" filled="f" stroked="t" strokeweight=".48pt" strokecolor="#2B2B2B">
                <v:path arrowok="t"/>
              </v:shape>
            </v:group>
            <v:group style="position:absolute;left:5160;top:16493;width:662;height:2" coordorigin="5160,16493" coordsize="662,2">
              <v:shape style="position:absolute;left:5160;top:16493;width:662;height:2" coordorigin="5160,16493" coordsize="662,0" path="m5160,16493l5822,16493e" filled="f" stroked="t" strokeweight=".48pt" strokecolor="#3F3F3F">
                <v:path arrowok="t"/>
              </v:shape>
            </v:group>
            <v:group style="position:absolute;left:5606;top:16488;width:3293;height:2" coordorigin="5606,16488" coordsize="3293,2">
              <v:shape style="position:absolute;left:5606;top:16488;width:3293;height:2" coordorigin="5606,16488" coordsize="3293,0" path="m5606,16488l8899,16488e" filled="f" stroked="t" strokeweight=".96pt" strokecolor="#606060">
                <v:path arrowok="t"/>
              </v:shape>
            </v:group>
            <v:group style="position:absolute;left:7306;top:15619;width:2;height:864" coordorigin="7306,15619" coordsize="2,864">
              <v:shape style="position:absolute;left:7306;top:15619;width:2;height:864" coordorigin="7306,15619" coordsize="0,864" path="m7306,16483l7306,15619e" filled="f" stroked="t" strokeweight=".48pt" strokecolor="#5B5B5B">
                <v:path arrowok="t"/>
              </v:shape>
            </v:group>
            <v:group style="position:absolute;left:8626;top:16474;width:475;height:2" coordorigin="8626,16474" coordsize="475,2">
              <v:shape style="position:absolute;left:8626;top:16474;width:475;height:2" coordorigin="8626,16474" coordsize="475,0" path="m8626,16474l9101,16474e" filled="f" stroked="t" strokeweight=".48pt" strokecolor="#343434">
                <v:path arrowok="t"/>
              </v:shape>
            </v:group>
            <v:group style="position:absolute;left:9072;top:16483;width:346;height:2" coordorigin="9072,16483" coordsize="346,2">
              <v:shape style="position:absolute;left:9072;top:16483;width:346;height:2" coordorigin="9072,16483" coordsize="346,0" path="m9072,16483l9418,16483e" filled="f" stroked="t" strokeweight=".48pt" strokecolor="#343434">
                <v:path arrowok="t"/>
              </v:shape>
            </v:group>
            <v:group style="position:absolute;left:9360;top:16478;width:2338;height:2" coordorigin="9360,16478" coordsize="2338,2">
              <v:shape style="position:absolute;left:9360;top:16478;width:2338;height:2" coordorigin="9360,16478" coordsize="2338,0" path="m9360,16478l11698,16478e" filled="f" stroked="t" strokeweight=".72pt" strokecolor="#606060">
                <v:path arrowok="t"/>
              </v:shape>
            </v:group>
            <w10:wrap type="none"/>
          </v:group>
        </w:pict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48" w:right="-82"/>
        <w:jc w:val="left"/>
        <w:tabs>
          <w:tab w:pos="346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4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9"/>
          <w:szCs w:val="29"/>
          <w:color w:val="575757"/>
          <w:spacing w:val="0"/>
          <w:w w:val="100"/>
          <w:b/>
          <w:bCs/>
          <w:position w:val="0"/>
        </w:rPr>
        <w:t>i</w:t>
      </w:r>
      <w:r>
        <w:rPr>
          <w:rFonts w:ascii="Times New Roman" w:hAnsi="Times New Roman" w:cs="Times New Roman" w:eastAsia="Times New Roman"/>
          <w:sz w:val="29"/>
          <w:szCs w:val="29"/>
          <w:color w:val="575757"/>
          <w:spacing w:val="0"/>
          <w:w w:val="100"/>
          <w:b/>
          <w:bCs/>
          <w:position w:val="0"/>
        </w:rPr>
        <w:t>m</w:t>
      </w:r>
      <w:r>
        <w:rPr>
          <w:rFonts w:ascii="Times New Roman" w:hAnsi="Times New Roman" w:cs="Times New Roman" w:eastAsia="Times New Roman"/>
          <w:sz w:val="29"/>
          <w:szCs w:val="29"/>
          <w:color w:val="575757"/>
          <w:spacing w:val="6"/>
          <w:w w:val="100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44444"/>
          <w:spacing w:val="-21"/>
          <w:w w:val="118"/>
          <w:b/>
          <w:bCs/>
          <w:position w:val="0"/>
        </w:rPr>
        <w:t>K</w:t>
      </w:r>
      <w:r>
        <w:rPr>
          <w:rFonts w:ascii="Times New Roman" w:hAnsi="Times New Roman" w:cs="Times New Roman" w:eastAsia="Times New Roman"/>
          <w:sz w:val="29"/>
          <w:szCs w:val="29"/>
          <w:color w:val="2A2A2A"/>
          <w:spacing w:val="0"/>
          <w:w w:val="118"/>
          <w:b/>
          <w:bCs/>
          <w:position w:val="0"/>
        </w:rPr>
        <w:t>OS</w:t>
      </w:r>
      <w:r>
        <w:rPr>
          <w:rFonts w:ascii="Times New Roman" w:hAnsi="Times New Roman" w:cs="Times New Roman" w:eastAsia="Times New Roman"/>
          <w:sz w:val="29"/>
          <w:szCs w:val="29"/>
          <w:color w:val="2A2A2A"/>
          <w:spacing w:val="11"/>
          <w:w w:val="118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A2A2A"/>
          <w:spacing w:val="0"/>
          <w:w w:val="128"/>
          <w:b/>
          <w:bCs/>
          <w:position w:val="0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95" w:lineRule="exact"/>
        <w:ind w:left="2691" w:right="-82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2A2A2A"/>
          <w:spacing w:val="-55"/>
          <w:w w:val="94"/>
          <w:position w:val="7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0"/>
          <w:w w:val="59"/>
          <w:position w:val="-1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-39"/>
          <w:w w:val="60"/>
          <w:position w:val="-1"/>
        </w:rPr>
        <w:t>r</w:t>
      </w:r>
      <w:r>
        <w:rPr>
          <w:rFonts w:ascii="Arial" w:hAnsi="Arial" w:cs="Arial" w:eastAsia="Arial"/>
          <w:sz w:val="20"/>
          <w:szCs w:val="20"/>
          <w:color w:val="2A2A2A"/>
          <w:spacing w:val="-26"/>
          <w:w w:val="94"/>
          <w:position w:val="7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8"/>
          <w:w w:val="60"/>
          <w:position w:val="-1"/>
        </w:rPr>
        <w:t>.</w:t>
      </w:r>
      <w:r>
        <w:rPr>
          <w:rFonts w:ascii="Arial" w:hAnsi="Arial" w:cs="Arial" w:eastAsia="Arial"/>
          <w:sz w:val="20"/>
          <w:szCs w:val="20"/>
          <w:color w:val="2A2A2A"/>
          <w:spacing w:val="2"/>
          <w:w w:val="94"/>
          <w:position w:val="7"/>
        </w:rPr>
        <w:t>f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76"/>
          <w:position w:val="-1"/>
        </w:rPr>
        <w:t>a</w:t>
      </w:r>
      <w:r>
        <w:rPr>
          <w:rFonts w:ascii="Arial" w:hAnsi="Arial" w:cs="Arial" w:eastAsia="Arial"/>
          <w:sz w:val="20"/>
          <w:szCs w:val="20"/>
          <w:color w:val="2A2A2A"/>
          <w:spacing w:val="-89"/>
          <w:w w:val="76"/>
          <w:position w:val="-1"/>
        </w:rPr>
        <w:t>1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71"/>
          <w:position w:val="7"/>
        </w:rPr>
        <w:t>.</w:t>
      </w:r>
      <w:r>
        <w:rPr>
          <w:rFonts w:ascii="Arial" w:hAnsi="Arial" w:cs="Arial" w:eastAsia="Arial"/>
          <w:sz w:val="20"/>
          <w:szCs w:val="20"/>
          <w:color w:val="2A2A2A"/>
          <w:spacing w:val="-24"/>
          <w:w w:val="100"/>
          <w:position w:val="7"/>
        </w:rPr>
        <w:t> 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76"/>
          <w:position w:val="-1"/>
        </w:rPr>
        <w:t>ye</w:t>
      </w:r>
      <w:r>
        <w:rPr>
          <w:rFonts w:ascii="Arial" w:hAnsi="Arial" w:cs="Arial" w:eastAsia="Arial"/>
          <w:sz w:val="20"/>
          <w:szCs w:val="20"/>
          <w:color w:val="2A2A2A"/>
          <w:spacing w:val="4"/>
          <w:w w:val="76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89"/>
          <w:position w:val="7"/>
        </w:rPr>
        <w:t>Ku</w:t>
      </w:r>
      <w:r>
        <w:rPr>
          <w:rFonts w:ascii="Arial" w:hAnsi="Arial" w:cs="Arial" w:eastAsia="Arial"/>
          <w:sz w:val="20"/>
          <w:szCs w:val="20"/>
          <w:color w:val="2A2A2A"/>
          <w:spacing w:val="-56"/>
          <w:w w:val="90"/>
          <w:position w:val="7"/>
        </w:rPr>
        <w:t>z</w:t>
      </w:r>
      <w:r>
        <w:rPr>
          <w:rFonts w:ascii="Arial" w:hAnsi="Arial" w:cs="Arial" w:eastAsia="Arial"/>
          <w:sz w:val="20"/>
          <w:szCs w:val="20"/>
          <w:color w:val="2A2A2A"/>
          <w:spacing w:val="3"/>
          <w:w w:val="71"/>
          <w:position w:val="-1"/>
        </w:rPr>
        <w:t>-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90"/>
          <w:position w:val="7"/>
        </w:rPr>
        <w:t>ey</w:t>
      </w:r>
      <w:r>
        <w:rPr>
          <w:rFonts w:ascii="Arial" w:hAnsi="Arial" w:cs="Arial" w:eastAsia="Arial"/>
          <w:sz w:val="20"/>
          <w:szCs w:val="20"/>
          <w:color w:val="2A2A2A"/>
          <w:spacing w:val="-19"/>
          <w:w w:val="100"/>
          <w:position w:val="7"/>
        </w:rPr>
        <w:t> 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94"/>
          <w:position w:val="7"/>
        </w:rPr>
        <w:t>Bölg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94"/>
          <w:position w:val="7"/>
        </w:rPr>
        <w:t>e</w:t>
      </w:r>
      <w:r>
        <w:rPr>
          <w:rFonts w:ascii="Arial" w:hAnsi="Arial" w:cs="Arial" w:eastAsia="Arial"/>
          <w:sz w:val="20"/>
          <w:szCs w:val="20"/>
          <w:color w:val="2A2A2A"/>
          <w:spacing w:val="-1"/>
          <w:w w:val="94"/>
          <w:position w:val="7"/>
        </w:rPr>
        <w:t> 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  <w:position w:val="7"/>
        </w:rPr>
        <w:t>Amın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İtf.Er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80" w:right="140"/>
          <w:cols w:num="2" w:equalWidth="0">
            <w:col w:w="4764" w:space="821"/>
            <w:col w:w="5915"/>
          </w:cols>
        </w:sectPr>
      </w:pPr>
      <w:rPr/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865" w:right="4338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.84pt;margin-top:-13.094813pt;width:21.082471pt;height:43.0pt;mso-position-horizontal-relative:page;mso-position-vertical-relative:paragraph;z-index:-15596" type="#_x0000_t202" filled="f" stroked="f">
            <v:textbox inset="0,0,0,0">
              <w:txbxContent>
                <w:p>
                  <w:pPr>
                    <w:spacing w:before="0" w:after="0" w:line="860" w:lineRule="exact"/>
                    <w:ind w:right="-169"/>
                    <w:jc w:val="left"/>
                    <w:rPr>
                      <w:rFonts w:ascii="Arial" w:hAnsi="Arial" w:cs="Arial" w:eastAsia="Arial"/>
                      <w:sz w:val="86"/>
                      <w:szCs w:val="86"/>
                    </w:rPr>
                  </w:pPr>
                  <w:rPr/>
                  <w:r>
                    <w:rPr>
                      <w:rFonts w:ascii="Arial" w:hAnsi="Arial" w:cs="Arial" w:eastAsia="Arial"/>
                      <w:sz w:val="86"/>
                      <w:szCs w:val="86"/>
                      <w:color w:val="262626"/>
                      <w:spacing w:val="0"/>
                      <w:w w:val="176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4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4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6"/>
          <w:w w:val="105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7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65" w:lineRule="exact"/>
        <w:ind w:left="1037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62626"/>
          <w:spacing w:val="0"/>
          <w:w w:val="122"/>
          <w:position w:val="-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left="763" w:right="-20"/>
        <w:jc w:val="left"/>
        <w:tabs>
          <w:tab w:pos="34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262626"/>
          <w:spacing w:val="0"/>
          <w:w w:val="100"/>
          <w:b/>
          <w:bCs/>
        </w:rPr>
        <w:t>BÜYÜKSEHIR</w:t>
      </w:r>
      <w:r>
        <w:rPr>
          <w:rFonts w:ascii="Arial" w:hAnsi="Arial" w:cs="Arial" w:eastAsia="Arial"/>
          <w:sz w:val="15"/>
          <w:szCs w:val="15"/>
          <w:color w:val="262626"/>
          <w:spacing w:val="-12"/>
          <w:w w:val="100"/>
          <w:b/>
          <w:bCs/>
        </w:rPr>
        <w:t> </w:t>
      </w:r>
      <w:r>
        <w:rPr>
          <w:rFonts w:ascii="Arial" w:hAnsi="Arial" w:cs="Arial" w:eastAsia="Arial"/>
          <w:sz w:val="15"/>
          <w:szCs w:val="15"/>
          <w:color w:val="262626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5"/>
          <w:szCs w:val="15"/>
          <w:color w:val="262626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4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4"/>
          <w:position w:val="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57" w:lineRule="exact"/>
        <w:ind w:left="767" w:right="5160"/>
        <w:jc w:val="center"/>
        <w:tabs>
          <w:tab w:pos="46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4"/>
          <w:szCs w:val="14"/>
          <w:color w:val="262626"/>
          <w:spacing w:val="0"/>
          <w:w w:val="116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262626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262626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5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5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78" w:right="-20"/>
        <w:jc w:val="left"/>
        <w:tabs>
          <w:tab w:pos="1660" w:val="left"/>
          <w:tab w:pos="3380" w:val="left"/>
          <w:tab w:pos="5760" w:val="left"/>
          <w:tab w:pos="7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22.05.2017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13:32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tı'el: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0232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293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88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88" w:right="-20"/>
        <w:jc w:val="left"/>
        <w:tabs>
          <w:tab w:pos="1680" w:val="left"/>
          <w:tab w:pos="3380" w:val="left"/>
          <w:tab w:pos="4740" w:val="left"/>
          <w:tab w:pos="5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22.05.2017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Kay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3366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9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7"/>
        </w:rPr>
        <w:t>Gaziemir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8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28/3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sk.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7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93" w:right="-20"/>
        <w:jc w:val="left"/>
        <w:tabs>
          <w:tab w:pos="1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Gaziemi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22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28/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sk.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7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88" w:right="-20"/>
        <w:jc w:val="left"/>
        <w:tabs>
          <w:tab w:pos="1660" w:val="left"/>
          <w:tab w:pos="4320" w:val="left"/>
          <w:tab w:pos="5720" w:val="left"/>
          <w:tab w:pos="7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yagını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Yakıt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parlaması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2" w:after="0" w:line="208" w:lineRule="auto"/>
        <w:ind w:left="3859" w:right="3326" w:firstLine="-3571"/>
        <w:jc w:val="left"/>
        <w:tabs>
          <w:tab w:pos="3840" w:val="left"/>
          <w:tab w:pos="6400" w:val="left"/>
          <w:tab w:pos="6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4"/>
          <w:position w:val="2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4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94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8"/>
          <w:position w:val="0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98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9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92"/>
          <w:position w:val="0"/>
        </w:rPr>
        <w:t>Betona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"/>
          <w:w w:val="8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80"/>
          <w:position w:val="0"/>
        </w:rPr>
        <w:t>aıı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2"/>
          <w:w w:val="8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8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5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484849"/>
          <w:spacing w:val="0"/>
          <w:w w:val="100"/>
          <w:position w:val="0"/>
        </w:rPr>
        <w:t>şap</w:t>
      </w:r>
      <w:r>
        <w:rPr>
          <w:rFonts w:ascii="Times New Roman" w:hAnsi="Times New Roman" w:cs="Times New Roman" w:eastAsia="Times New Roman"/>
          <w:sz w:val="18"/>
          <w:szCs w:val="18"/>
          <w:color w:val="4848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9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96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8"/>
          <w:w w:val="96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55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67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71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80" w:lineRule="exact"/>
        <w:ind w:left="4685" w:right="-20"/>
        <w:jc w:val="left"/>
        <w:tabs>
          <w:tab w:pos="5280" w:val="left"/>
          <w:tab w:pos="5780" w:val="left"/>
          <w:tab w:pos="6400" w:val="left"/>
          <w:tab w:pos="6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484849"/>
          <w:spacing w:val="0"/>
          <w:w w:val="51"/>
          <w:position w:val="1"/>
        </w:rPr>
        <w:t>ı</w:t>
      </w:r>
      <w:r>
        <w:rPr>
          <w:rFonts w:ascii="Arial" w:hAnsi="Arial" w:cs="Arial" w:eastAsia="Arial"/>
          <w:sz w:val="42"/>
          <w:szCs w:val="42"/>
          <w:color w:val="484849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2"/>
          <w:szCs w:val="42"/>
          <w:color w:val="484849"/>
          <w:spacing w:val="0"/>
          <w:w w:val="100"/>
          <w:position w:val="1"/>
        </w:rPr>
      </w:r>
      <w:r>
        <w:rPr>
          <w:rFonts w:ascii="Arial" w:hAnsi="Arial" w:cs="Arial" w:eastAsia="Arial"/>
          <w:sz w:val="42"/>
          <w:szCs w:val="42"/>
          <w:color w:val="262626"/>
          <w:spacing w:val="0"/>
          <w:w w:val="51"/>
          <w:position w:val="1"/>
        </w:rPr>
        <w:t>ı</w:t>
      </w:r>
      <w:r>
        <w:rPr>
          <w:rFonts w:ascii="Arial" w:hAnsi="Arial" w:cs="Arial" w:eastAsia="Arial"/>
          <w:sz w:val="42"/>
          <w:szCs w:val="42"/>
          <w:color w:val="26262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2"/>
          <w:szCs w:val="42"/>
          <w:color w:val="262626"/>
          <w:spacing w:val="0"/>
          <w:w w:val="100"/>
          <w:position w:val="1"/>
        </w:rPr>
      </w:r>
      <w:r>
        <w:rPr>
          <w:rFonts w:ascii="Arial" w:hAnsi="Arial" w:cs="Arial" w:eastAsia="Arial"/>
          <w:sz w:val="42"/>
          <w:szCs w:val="42"/>
          <w:color w:val="AEAFB1"/>
          <w:spacing w:val="0"/>
          <w:w w:val="51"/>
          <w:position w:val="1"/>
        </w:rPr>
        <w:t>ı</w:t>
      </w:r>
      <w:r>
        <w:rPr>
          <w:rFonts w:ascii="Arial" w:hAnsi="Arial" w:cs="Arial" w:eastAsia="Arial"/>
          <w:sz w:val="42"/>
          <w:szCs w:val="42"/>
          <w:color w:val="AEAFB1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2"/>
          <w:szCs w:val="42"/>
          <w:color w:val="AEAFB1"/>
          <w:spacing w:val="0"/>
          <w:w w:val="100"/>
          <w:position w:val="1"/>
        </w:rPr>
      </w:r>
      <w:r>
        <w:rPr>
          <w:rFonts w:ascii="Arial" w:hAnsi="Arial" w:cs="Arial" w:eastAsia="Arial"/>
          <w:sz w:val="40"/>
          <w:szCs w:val="40"/>
          <w:color w:val="828383"/>
          <w:spacing w:val="0"/>
          <w:w w:val="177"/>
          <w:position w:val="-1"/>
        </w:rPr>
        <w:t>l</w:t>
      </w:r>
      <w:r>
        <w:rPr>
          <w:rFonts w:ascii="Arial" w:hAnsi="Arial" w:cs="Arial" w:eastAsia="Arial"/>
          <w:sz w:val="40"/>
          <w:szCs w:val="40"/>
          <w:color w:val="828383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0"/>
          <w:szCs w:val="40"/>
          <w:color w:val="82838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6"/>
        </w:rPr>
        <w:t>tyangını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6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6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6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6"/>
        </w:rPr>
        <w:t>:13:38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293" w:right="-20"/>
        <w:jc w:val="left"/>
        <w:tabs>
          <w:tab w:pos="2320" w:val="left"/>
          <w:tab w:pos="5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1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78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38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29"/>
          <w:w w:val="13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Meti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SUNGUR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828383"/>
          <w:spacing w:val="2"/>
          <w:w w:val="47"/>
          <w:position w:val="1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8"/>
          <w:position w:val="1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99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1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7"/>
          <w:w w:val="110"/>
          <w:position w:val="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55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Meti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  <w:position w:val="1"/>
        </w:rPr>
        <w:t>SUNGUR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5" w:after="0" w:line="240" w:lineRule="auto"/>
        <w:ind w:left="2308" w:right="688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Er.Türka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KAPTAN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7" w:lineRule="auto"/>
        <w:ind w:left="278" w:right="2298" w:firstLine="2054"/>
        <w:jc w:val="left"/>
        <w:tabs>
          <w:tab w:pos="2320" w:val="left"/>
          <w:tab w:pos="4920" w:val="left"/>
          <w:tab w:pos="7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8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13:33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1"/>
        </w:rPr>
        <w:t>13:37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7"/>
          <w:position w:val="0"/>
        </w:rPr>
        <w:t>855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3" w:lineRule="exact"/>
        <w:ind w:left="288" w:right="-20"/>
        <w:jc w:val="left"/>
        <w:tabs>
          <w:tab w:pos="4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4922" w:right="454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w w:val="7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4905" w:right="417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153" w:lineRule="exact"/>
        <w:ind w:left="2352" w:right="-20"/>
        <w:jc w:val="left"/>
        <w:tabs>
          <w:tab w:pos="3840" w:val="left"/>
          <w:tab w:pos="4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5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5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6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0"/>
          <w:w w:val="100"/>
          <w:position w:val="-5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1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5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5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  <w:position w:val="-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0" w:lineRule="exact"/>
        <w:ind w:left="278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696B6E"/>
          <w:spacing w:val="0"/>
          <w:w w:val="158"/>
          <w:position w:val="-2"/>
        </w:rPr>
        <w:t>1--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298" w:right="-20"/>
        <w:jc w:val="left"/>
        <w:tabs>
          <w:tab w:pos="760" w:val="left"/>
          <w:tab w:pos="4920" w:val="left"/>
          <w:tab w:pos="7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Y.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:ncı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35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35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1"/>
          <w:w w:val="13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8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2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4"/>
          <w:position w:val="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15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23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3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23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198" w:lineRule="exact"/>
        <w:ind w:left="27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9"/>
          <w:position w:val="-2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9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9"/>
          <w:position w:val="-2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0" w:lineRule="exact"/>
        <w:ind w:left="298" w:right="-20"/>
        <w:jc w:val="left"/>
        <w:tabs>
          <w:tab w:pos="2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8"/>
          <w:szCs w:val="28"/>
          <w:color w:val="262626"/>
          <w:spacing w:val="0"/>
          <w:w w:val="53"/>
          <w:position w:val="1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262626"/>
          <w:spacing w:val="3"/>
          <w:w w:val="5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  <w:position w:val="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7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  <w:position w:val="1"/>
        </w:rPr>
        <w:t>varıldığınd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"/>
          <w:w w:val="106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6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4"/>
          <w:w w:val="10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söndürülmü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5006" w:right="392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191" w:lineRule="exact"/>
        <w:ind w:left="334" w:right="-20"/>
        <w:jc w:val="left"/>
        <w:tabs>
          <w:tab w:pos="3020" w:val="left"/>
          <w:tab w:pos="5020" w:val="left"/>
          <w:tab w:pos="6860" w:val="left"/>
          <w:tab w:pos="8440" w:val="left"/>
          <w:tab w:pos="10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6"/>
          <w:position w:val="-3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6"/>
          <w:w w:val="116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8"/>
          <w:position w:val="-3"/>
        </w:rPr>
        <w:t>um3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8"/>
          <w:w w:val="36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1"/>
          <w:position w:val="-3"/>
        </w:rPr>
        <w:t>KöpükKg.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8"/>
          <w:w w:val="36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0"/>
          <w:position w:val="-3"/>
        </w:rPr>
        <w:t>K.K.T.Kg.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>ıco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2" w:lineRule="exact"/>
        <w:ind w:left="5779" w:right="-20"/>
        <w:jc w:val="left"/>
        <w:tabs>
          <w:tab w:pos="6860" w:val="left"/>
          <w:tab w:pos="8440" w:val="left"/>
          <w:tab w:pos="1004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  <w:position w:val="5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5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5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5"/>
        </w:rPr>
      </w:r>
      <w:r>
        <w:rPr>
          <w:rFonts w:ascii="Arial" w:hAnsi="Arial" w:cs="Arial" w:eastAsia="Arial"/>
          <w:sz w:val="29"/>
          <w:szCs w:val="29"/>
          <w:color w:val="484849"/>
          <w:spacing w:val="0"/>
          <w:w w:val="74"/>
          <w:position w:val="1"/>
        </w:rPr>
        <w:t>ı</w:t>
      </w:r>
      <w:r>
        <w:rPr>
          <w:rFonts w:ascii="Arial" w:hAnsi="Arial" w:cs="Arial" w:eastAsia="Arial"/>
          <w:sz w:val="29"/>
          <w:szCs w:val="29"/>
          <w:color w:val="484849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9"/>
          <w:szCs w:val="29"/>
          <w:color w:val="484849"/>
          <w:spacing w:val="0"/>
          <w:w w:val="100"/>
          <w:position w:val="1"/>
        </w:rPr>
      </w:r>
      <w:r>
        <w:rPr>
          <w:rFonts w:ascii="Arial" w:hAnsi="Arial" w:cs="Arial" w:eastAsia="Arial"/>
          <w:sz w:val="29"/>
          <w:szCs w:val="29"/>
          <w:color w:val="262626"/>
          <w:spacing w:val="0"/>
          <w:w w:val="37"/>
          <w:position w:val="1"/>
        </w:rPr>
        <w:t>ı</w:t>
      </w:r>
      <w:r>
        <w:rPr>
          <w:rFonts w:ascii="Arial" w:hAnsi="Arial" w:cs="Arial" w:eastAsia="Arial"/>
          <w:sz w:val="29"/>
          <w:szCs w:val="29"/>
          <w:color w:val="26262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9"/>
          <w:szCs w:val="29"/>
          <w:color w:val="262626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484849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334" w:right="-20"/>
        <w:jc w:val="left"/>
        <w:tabs>
          <w:tab w:pos="2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6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DJ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27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91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model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Ford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tanu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marka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içindeki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tesisatı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plasti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aksarnı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307" w:right="-20"/>
        <w:jc w:val="left"/>
        <w:tabs>
          <w:tab w:pos="2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!kısme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yanmak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kaporta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kısmı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kavrulma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239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1.500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7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50" w:lineRule="auto"/>
        <w:ind w:left="273" w:right="89" w:firstLine="2117"/>
        <w:jc w:val="right"/>
        <w:tabs>
          <w:tab w:pos="2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aracın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bölümünde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  <w:position w:val="1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seyi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halinde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kısmındaki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yıpranmı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benzi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hortumunda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9"/>
          <w:position w:val="1"/>
        </w:rPr>
        <w:t>sızan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benzinin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sıca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teması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yakıtı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parlaması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23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98" w:right="-20"/>
        <w:jc w:val="left"/>
        <w:tabs>
          <w:tab w:pos="2340" w:val="left"/>
          <w:tab w:pos="7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5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irke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4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9"/>
          <w:w w:val="18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99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2"/>
          <w:w w:val="99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97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6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1"/>
          <w:w w:val="106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84849"/>
          <w:spacing w:val="0"/>
          <w:w w:val="91"/>
          <w:position w:val="0"/>
        </w:rPr>
        <w:t>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7" w:lineRule="exact"/>
        <w:ind w:left="32" w:right="-20"/>
        <w:jc w:val="left"/>
        <w:tabs>
          <w:tab w:pos="2840" w:val="left"/>
          <w:tab w:pos="3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696B6E"/>
          <w:spacing w:val="-78"/>
          <w:w w:val="311"/>
          <w:position w:val="-1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89"/>
          <w:position w:val="2"/>
        </w:rPr>
        <w:t>ac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7"/>
          <w:position w:val="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  <w:position w:val="2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6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  <w:position w:val="2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3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4"/>
          <w:position w:val="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u w:val="single" w:color="0000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u w:val="single" w:color="0000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u w:val="single" w:color="0000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700" w:bottom="280" w:left="0" w:right="200"/>
        </w:sectPr>
      </w:pPr>
      <w:rPr/>
    </w:p>
    <w:p>
      <w:pPr>
        <w:spacing w:before="0" w:after="0" w:line="204" w:lineRule="exact"/>
        <w:ind w:left="307" w:right="-70"/>
        <w:jc w:val="left"/>
        <w:tabs>
          <w:tab w:pos="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y,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Yerını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Kıme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4" w:lineRule="exact"/>
        <w:ind w:left="3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feslim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-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2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Meti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SUNGUR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0" w:right="200"/>
          <w:cols w:num="2" w:equalWidth="0">
            <w:col w:w="2046" w:space="316"/>
            <w:col w:w="9358"/>
          </w:cols>
        </w:sectPr>
      </w:pPr>
      <w:rPr/>
    </w:p>
    <w:p>
      <w:pPr>
        <w:spacing w:before="40" w:after="0" w:line="240" w:lineRule="auto"/>
        <w:ind w:left="307" w:right="-20"/>
        <w:jc w:val="left"/>
        <w:tabs>
          <w:tab w:pos="2340" w:val="left"/>
          <w:tab w:pos="6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262626"/>
          <w:spacing w:val="-7"/>
          <w:w w:val="100"/>
        </w:rPr>
        <w:t>T</w:t>
      </w:r>
      <w:r>
        <w:rPr>
          <w:rFonts w:ascii="Arial" w:hAnsi="Arial" w:cs="Arial" w:eastAsia="Arial"/>
          <w:sz w:val="18"/>
          <w:szCs w:val="18"/>
          <w:color w:val="484849"/>
          <w:spacing w:val="0"/>
          <w:w w:val="100"/>
        </w:rPr>
        <w:t>ar</w:t>
      </w:r>
      <w:r>
        <w:rPr>
          <w:rFonts w:ascii="Arial" w:hAnsi="Arial" w:cs="Arial" w:eastAsia="Arial"/>
          <w:sz w:val="18"/>
          <w:szCs w:val="18"/>
          <w:color w:val="484849"/>
          <w:spacing w:val="-23"/>
          <w:w w:val="100"/>
        </w:rPr>
        <w:t>i</w:t>
      </w:r>
      <w:r>
        <w:rPr>
          <w:rFonts w:ascii="Arial" w:hAnsi="Arial" w:cs="Arial" w:eastAsia="Arial"/>
          <w:sz w:val="18"/>
          <w:szCs w:val="18"/>
          <w:color w:val="262626"/>
          <w:spacing w:val="0"/>
          <w:w w:val="100"/>
        </w:rPr>
        <w:t>h</w:t>
      </w:r>
      <w:r>
        <w:rPr>
          <w:rFonts w:ascii="Arial" w:hAnsi="Arial" w:cs="Arial" w:eastAsia="Arial"/>
          <w:sz w:val="18"/>
          <w:szCs w:val="18"/>
          <w:color w:val="262626"/>
          <w:spacing w:val="0"/>
          <w:w w:val="100"/>
        </w:rPr>
        <w:t>   </w:t>
      </w:r>
      <w:r>
        <w:rPr>
          <w:rFonts w:ascii="Arial" w:hAnsi="Arial" w:cs="Arial" w:eastAsia="Arial"/>
          <w:sz w:val="18"/>
          <w:szCs w:val="18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22.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7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2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!saa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6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7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21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14:05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114" w:lineRule="auto"/>
        <w:ind w:left="2506" w:right="1168" w:firstLine="-2112"/>
        <w:jc w:val="left"/>
        <w:tabs>
          <w:tab w:pos="1200" w:val="left"/>
          <w:tab w:pos="1720" w:val="left"/>
          <w:tab w:pos="5060" w:val="left"/>
          <w:tab w:pos="8880" w:val="left"/>
          <w:tab w:pos="9240" w:val="left"/>
          <w:tab w:pos="960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4.720001pt;margin-top:31.634052pt;width:45.238887pt;height:9.5pt;mso-position-horizontal-relative:page;mso-position-vertical-relative:paragraph;z-index:-15595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62626"/>
                      <w:spacing w:val="0"/>
                      <w:w w:val="100"/>
                    </w:rPr>
                    <w:t>Eki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62626"/>
                      <w:spacing w:val="0"/>
                      <w:w w:val="100"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62626"/>
                      <w:spacing w:val="2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62626"/>
                      <w:spacing w:val="0"/>
                      <w:w w:val="104"/>
                    </w:rPr>
                    <w:t>Amiri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98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9"/>
          <w:w w:val="11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11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42854"/>
          <w:spacing w:val="0"/>
          <w:w w:val="6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42854"/>
          <w:spacing w:val="10"/>
          <w:w w:val="6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azi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9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854"/>
          <w:spacing w:val="0"/>
          <w:w w:val="59"/>
        </w:rPr>
        <w:t>i.ı;.</w:t>
      </w:r>
      <w:r>
        <w:rPr>
          <w:rFonts w:ascii="Times New Roman" w:hAnsi="Times New Roman" w:cs="Times New Roman" w:eastAsia="Times New Roman"/>
          <w:sz w:val="19"/>
          <w:szCs w:val="19"/>
          <w:color w:val="242854"/>
          <w:spacing w:val="-19"/>
          <w:w w:val="6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11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5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9"/>
          <w:w w:val="100"/>
          <w:position w:val="0"/>
        </w:rPr>
        <w:t> </w:t>
      </w:r>
      <w:r>
        <w:rPr>
          <w:rFonts w:ascii="Arial" w:hAnsi="Arial" w:cs="Arial" w:eastAsia="Arial"/>
          <w:sz w:val="59"/>
          <w:szCs w:val="59"/>
          <w:color w:val="1F247E"/>
          <w:spacing w:val="0"/>
          <w:w w:val="158"/>
          <w:b/>
          <w:bCs/>
          <w:position w:val="0"/>
        </w:rPr>
        <w:t>Ji</w:t>
      </w:r>
      <w:r>
        <w:rPr>
          <w:rFonts w:ascii="Arial" w:hAnsi="Arial" w:cs="Arial" w:eastAsia="Arial"/>
          <w:sz w:val="59"/>
          <w:szCs w:val="59"/>
          <w:color w:val="1F247E"/>
          <w:spacing w:val="0"/>
          <w:w w:val="100"/>
          <w:b/>
          <w:bCs/>
          <w:position w:val="0"/>
        </w:rPr>
        <w:tab/>
      </w:r>
      <w:r>
        <w:rPr>
          <w:rFonts w:ascii="Arial" w:hAnsi="Arial" w:cs="Arial" w:eastAsia="Arial"/>
          <w:sz w:val="59"/>
          <w:szCs w:val="59"/>
          <w:color w:val="1F247E"/>
          <w:spacing w:val="0"/>
          <w:w w:val="100"/>
          <w:b/>
          <w:bCs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8"/>
          <w:szCs w:val="28"/>
          <w:color w:val="262626"/>
          <w:spacing w:val="0"/>
          <w:w w:val="71"/>
          <w:position w:val="-13"/>
        </w:rPr>
        <w:t>2</w:t>
      </w:r>
      <w:r>
        <w:rPr>
          <w:rFonts w:ascii="Times New Roman" w:hAnsi="Times New Roman" w:cs="Times New Roman" w:eastAsia="Times New Roman"/>
          <w:sz w:val="28"/>
          <w:szCs w:val="28"/>
          <w:color w:val="262626"/>
          <w:spacing w:val="0"/>
          <w:w w:val="100"/>
          <w:position w:val="-13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262626"/>
          <w:spacing w:val="0"/>
          <w:w w:val="100"/>
          <w:position w:val="-13"/>
        </w:rPr>
      </w:r>
      <w:r>
        <w:rPr>
          <w:rFonts w:ascii="Arial" w:hAnsi="Arial" w:cs="Arial" w:eastAsia="Arial"/>
          <w:sz w:val="24"/>
          <w:szCs w:val="24"/>
          <w:color w:val="262626"/>
          <w:spacing w:val="0"/>
          <w:w w:val="52"/>
          <w:position w:val="-13"/>
        </w:rPr>
        <w:t>MaYıs</w:t>
      </w:r>
      <w:r>
        <w:rPr>
          <w:rFonts w:ascii="Arial" w:hAnsi="Arial" w:cs="Arial" w:eastAsia="Arial"/>
          <w:sz w:val="24"/>
          <w:szCs w:val="24"/>
          <w:color w:val="262626"/>
          <w:spacing w:val="0"/>
          <w:w w:val="52"/>
          <w:position w:val="-13"/>
        </w:rPr>
        <w:t> </w:t>
      </w:r>
      <w:r>
        <w:rPr>
          <w:rFonts w:ascii="Arial" w:hAnsi="Arial" w:cs="Arial" w:eastAsia="Arial"/>
          <w:sz w:val="24"/>
          <w:szCs w:val="24"/>
          <w:color w:val="262626"/>
          <w:spacing w:val="2"/>
          <w:w w:val="52"/>
          <w:position w:val="-13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62626"/>
          <w:spacing w:val="0"/>
          <w:w w:val="63"/>
          <w:position w:val="-13"/>
        </w:rPr>
        <w:t>2017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0" w:right="200"/>
        </w:sectPr>
      </w:pPr>
      <w:rPr/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9" w:lineRule="exact"/>
        <w:ind w:right="30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62626"/>
          <w:spacing w:val="0"/>
          <w:w w:val="51"/>
          <w:position w:val="-1"/>
        </w:rPr>
        <w:t>·c::ı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59" w:lineRule="exact"/>
        <w:ind w:right="42"/>
        <w:jc w:val="righ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262626"/>
          <w:w w:val="139"/>
          <w:position w:val="-1"/>
        </w:rPr>
        <w:t>(</w:t>
      </w:r>
      <w:r>
        <w:rPr>
          <w:rFonts w:ascii="Times New Roman" w:hAnsi="Times New Roman" w:cs="Times New Roman" w:eastAsia="Times New Roman"/>
          <w:sz w:val="8"/>
          <w:szCs w:val="8"/>
          <w:color w:val="262626"/>
          <w:w w:val="138"/>
          <w:position w:val="-1"/>
        </w:rPr>
        <w:t>l</w:t>
      </w:r>
      <w:r>
        <w:rPr>
          <w:rFonts w:ascii="Times New Roman" w:hAnsi="Times New Roman" w:cs="Times New Roman" w:eastAsia="Times New Roman"/>
          <w:sz w:val="8"/>
          <w:szCs w:val="8"/>
          <w:color w:val="262626"/>
          <w:w w:val="139"/>
          <w:position w:val="-1"/>
        </w:rPr>
        <w:t>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w w:val="100"/>
          <w:position w:val="0"/>
        </w:rPr>
      </w:r>
    </w:p>
    <w:p>
      <w:pPr>
        <w:spacing w:before="0" w:after="0" w:line="104" w:lineRule="exact"/>
        <w:ind w:right="-20"/>
        <w:jc w:val="righ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62626"/>
          <w:spacing w:val="0"/>
          <w:w w:val="120"/>
          <w:position w:val="-3"/>
        </w:rPr>
        <w:t>&gt;.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97" w:after="0" w:line="240" w:lineRule="auto"/>
        <w:ind w:left="-38" w:right="-58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4"/>
          <w:szCs w:val="24"/>
          <w:color w:val="262626"/>
          <w:spacing w:val="0"/>
          <w:w w:val="100"/>
          <w:b/>
          <w:bCs/>
        </w:rPr>
        <w:t>Mura</w:t>
      </w:r>
      <w:r>
        <w:rPr>
          <w:rFonts w:ascii="Times New Roman" w:hAnsi="Times New Roman" w:cs="Times New Roman" w:eastAsia="Times New Roman"/>
          <w:sz w:val="24"/>
          <w:szCs w:val="24"/>
          <w:color w:val="262626"/>
          <w:spacing w:val="0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color w:val="262626"/>
          <w:spacing w:val="1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262626"/>
          <w:spacing w:val="0"/>
          <w:w w:val="108"/>
          <w:b/>
          <w:bCs/>
        </w:rPr>
        <w:t>URGUN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spacing w:before="0" w:after="0" w:line="137" w:lineRule="exact"/>
        <w:ind w:left="75" w:right="56"/>
        <w:jc w:val="center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262626"/>
          <w:spacing w:val="0"/>
          <w:w w:val="100"/>
          <w:position w:val="-8"/>
        </w:rPr>
        <w:t>Merkez</w:t>
      </w:r>
      <w:r>
        <w:rPr>
          <w:rFonts w:ascii="Arial" w:hAnsi="Arial" w:cs="Arial" w:eastAsia="Arial"/>
          <w:sz w:val="20"/>
          <w:szCs w:val="20"/>
          <w:color w:val="262626"/>
          <w:spacing w:val="2"/>
          <w:w w:val="100"/>
          <w:position w:val="-8"/>
        </w:rPr>
        <w:t> </w:t>
      </w:r>
      <w:r>
        <w:rPr>
          <w:rFonts w:ascii="Arial" w:hAnsi="Arial" w:cs="Arial" w:eastAsia="Arial"/>
          <w:sz w:val="20"/>
          <w:szCs w:val="20"/>
          <w:color w:val="262626"/>
          <w:spacing w:val="0"/>
          <w:w w:val="94"/>
          <w:position w:val="-8"/>
        </w:rPr>
        <w:t>YeniŞehir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62626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262626"/>
          <w:spacing w:val="4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7"/>
        </w:rPr>
        <w:t>/2017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0" w:right="200"/>
          <w:cols w:num="3" w:equalWidth="0">
            <w:col w:w="676" w:space="2084"/>
            <w:col w:w="1759" w:space="4683"/>
            <w:col w:w="2518"/>
          </w:cols>
        </w:sectPr>
      </w:pPr>
      <w:rPr/>
    </w:p>
    <w:p>
      <w:pPr>
        <w:spacing w:before="0" w:after="0" w:line="219" w:lineRule="exact"/>
        <w:ind w:right="143"/>
        <w:jc w:val="righ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.24pt;margin-top:4.336988pt;width:7.17984pt;height:12pt;mso-position-horizontal-relative:page;mso-position-vertical-relative:paragraph;z-index:-15594" type="#_x0000_t202" filled="f" stroked="f">
            <v:textbox inset="0,0,0,0">
              <w:txbxContent>
                <w:p>
                  <w:pPr>
                    <w:spacing w:before="0" w:after="0" w:line="240" w:lineRule="exact"/>
                    <w:ind w:right="-76"/>
                    <w:jc w:val="left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Pr/>
                  <w:r>
                    <w:rPr>
                      <w:rFonts w:ascii="Arial" w:hAnsi="Arial" w:cs="Arial" w:eastAsia="Arial"/>
                      <w:sz w:val="24"/>
                      <w:szCs w:val="24"/>
                      <w:color w:val="262626"/>
                      <w:spacing w:val="0"/>
                      <w:w w:val="53"/>
                    </w:rPr>
                    <w:t>....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6"/>
          <w:szCs w:val="26"/>
          <w:color w:val="262626"/>
          <w:spacing w:val="-142"/>
          <w:w w:val="124"/>
          <w:i/>
          <w:position w:val="-3"/>
        </w:rPr>
        <w:t>$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58" w:lineRule="exact"/>
        <w:ind w:right="-17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54"/>
          <w:position w:val="1"/>
        </w:rPr>
        <w:t>.......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3" w:after="0" w:line="240" w:lineRule="auto"/>
        <w:ind w:right="-20"/>
        <w:jc w:val="left"/>
        <w:tabs>
          <w:tab w:pos="6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262626"/>
          <w:spacing w:val="13"/>
          <w:w w:val="94"/>
          <w:position w:val="7"/>
        </w:rPr>
        <w:t>3</w:t>
      </w:r>
      <w:r>
        <w:rPr>
          <w:rFonts w:ascii="Arial" w:hAnsi="Arial" w:cs="Arial" w:eastAsia="Arial"/>
          <w:sz w:val="20"/>
          <w:szCs w:val="20"/>
          <w:color w:val="262626"/>
          <w:spacing w:val="0"/>
          <w:w w:val="94"/>
          <w:position w:val="0"/>
        </w:rPr>
        <w:t>-Post</w:t>
      </w:r>
      <w:r>
        <w:rPr>
          <w:rFonts w:ascii="Arial" w:hAnsi="Arial" w:cs="Arial" w:eastAsia="Arial"/>
          <w:sz w:val="20"/>
          <w:szCs w:val="20"/>
          <w:color w:val="262626"/>
          <w:spacing w:val="0"/>
          <w:w w:val="94"/>
          <w:position w:val="0"/>
        </w:rPr>
        <w:t>a</w:t>
      </w:r>
      <w:r>
        <w:rPr>
          <w:rFonts w:ascii="Arial" w:hAnsi="Arial" w:cs="Arial" w:eastAsia="Arial"/>
          <w:sz w:val="20"/>
          <w:szCs w:val="20"/>
          <w:color w:val="262626"/>
          <w:spacing w:val="12"/>
          <w:w w:val="94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262626"/>
          <w:spacing w:val="0"/>
          <w:w w:val="100"/>
          <w:position w:val="0"/>
        </w:rPr>
        <w:t>Grupla</w:t>
      </w:r>
      <w:r>
        <w:rPr>
          <w:rFonts w:ascii="Arial" w:hAnsi="Arial" w:cs="Arial" w:eastAsia="Arial"/>
          <w:sz w:val="20"/>
          <w:szCs w:val="20"/>
          <w:color w:val="262626"/>
          <w:spacing w:val="0"/>
          <w:w w:val="100"/>
          <w:position w:val="0"/>
        </w:rPr>
        <w:t>r</w:t>
      </w:r>
      <w:r>
        <w:rPr>
          <w:rFonts w:ascii="Arial" w:hAnsi="Arial" w:cs="Arial" w:eastAsia="Arial"/>
          <w:sz w:val="20"/>
          <w:szCs w:val="20"/>
          <w:color w:val="262626"/>
          <w:spacing w:val="38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262626"/>
          <w:spacing w:val="0"/>
          <w:w w:val="101"/>
          <w:position w:val="0"/>
        </w:rPr>
        <w:t>Ami</w:t>
      </w:r>
      <w:r>
        <w:rPr>
          <w:rFonts w:ascii="Arial" w:hAnsi="Arial" w:cs="Arial" w:eastAsia="Arial"/>
          <w:sz w:val="20"/>
          <w:szCs w:val="20"/>
          <w:color w:val="262626"/>
          <w:spacing w:val="-54"/>
          <w:w w:val="102"/>
          <w:position w:val="0"/>
        </w:rPr>
        <w:t>r</w:t>
      </w:r>
      <w:r>
        <w:rPr>
          <w:rFonts w:ascii="Arial" w:hAnsi="Arial" w:cs="Arial" w:eastAsia="Arial"/>
          <w:sz w:val="20"/>
          <w:szCs w:val="20"/>
          <w:color w:val="828383"/>
          <w:spacing w:val="-49"/>
          <w:w w:val="191"/>
          <w:position w:val="0"/>
        </w:rPr>
        <w:t>i</w:t>
      </w:r>
      <w:r>
        <w:rPr>
          <w:rFonts w:ascii="Arial" w:hAnsi="Arial" w:cs="Arial" w:eastAsia="Arial"/>
          <w:sz w:val="20"/>
          <w:szCs w:val="20"/>
          <w:color w:val="1F247E"/>
          <w:spacing w:val="0"/>
          <w:w w:val="162"/>
          <w:position w:val="0"/>
        </w:rPr>
        <w:t>L</w:t>
      </w:r>
      <w:r>
        <w:rPr>
          <w:rFonts w:ascii="Arial" w:hAnsi="Arial" w:cs="Arial" w:eastAsia="Arial"/>
          <w:sz w:val="20"/>
          <w:szCs w:val="20"/>
          <w:color w:val="1F247E"/>
          <w:spacing w:val="0"/>
          <w:w w:val="161"/>
          <w:position w:val="0"/>
        </w:rPr>
        <w:t>\.</w:t>
      </w:r>
      <w:r>
        <w:rPr>
          <w:rFonts w:ascii="Arial" w:hAnsi="Arial" w:cs="Arial" w:eastAsia="Arial"/>
          <w:sz w:val="20"/>
          <w:szCs w:val="20"/>
          <w:color w:val="1F247E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0"/>
          <w:szCs w:val="20"/>
          <w:color w:val="1F247E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-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180" w:lineRule="exact"/>
        <w:ind w:right="2052"/>
        <w:jc w:val="right"/>
        <w:tabs>
          <w:tab w:pos="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0.962524pt;margin-top:7.096298pt;width:15.4614pt;height:42.672095pt;mso-position-horizontal-relative:page;mso-position-vertical-relative:paragraph;z-index:-15612" type="#_x0000_t202" filled="f" stroked="f">
            <v:textbox inset="0,0,0,0">
              <w:txbxContent>
                <w:p>
                  <w:pPr>
                    <w:spacing w:before="0" w:after="0" w:line="184" w:lineRule="exact"/>
                    <w:ind w:left="32" w:right="-2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828383"/>
                      <w:spacing w:val="0"/>
                      <w:w w:val="52"/>
                    </w:rPr>
                    <w:t>J:i1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260.279999pt;margin-top:-16.450865pt;width:2.280pt;height:32.76pt;mso-position-horizontal-relative:page;mso-position-vertical-relative:paragraph;z-index:-15610" coordorigin="5206,-329" coordsize="46,655">
            <v:group style="position:absolute;left:5244;top:-322;width:2;height:154" coordorigin="5244,-322" coordsize="2,154">
              <v:shape style="position:absolute;left:5244;top:-322;width:2;height:154" coordorigin="5244,-322" coordsize="0,154" path="m5244,-168l5244,-322e" filled="f" stroked="t" strokeweight=".72pt" strokecolor="#3B3B5B">
                <v:path arrowok="t"/>
              </v:shape>
            </v:group>
            <v:group style="position:absolute;left:5222;top:-317;width:2;height:590" coordorigin="5222,-317" coordsize="2,590">
              <v:shape style="position:absolute;left:5222;top:-317;width:2;height:590" coordorigin="5222,-317" coordsize="0,590" path="m5222,273l5222,-317e" filled="f" stroked="t" strokeweight=".72pt" strokecolor="#3B3B70">
                <v:path arrowok="t"/>
              </v:shape>
            </v:group>
            <v:group style="position:absolute;left:5213;top:-264;width:2;height:461" coordorigin="5213,-264" coordsize="2,461">
              <v:shape style="position:absolute;left:5213;top:-264;width:2;height:461" coordorigin="5213,-264" coordsize="0,461" path="m5213,197l5213,-264e" filled="f" stroked="t" strokeweight=".72pt" strokecolor="#383870">
                <v:path arrowok="t"/>
              </v:shape>
            </v:group>
            <v:group style="position:absolute;left:5218;top:182;width:2;height:139" coordorigin="5218,182" coordsize="2,139">
              <v:shape style="position:absolute;left:5218;top:182;width:2;height:139" coordorigin="5218,182" coordsize="0,139" path="m5218,321l5218,182e" filled="f" stroked="t" strokeweight=".48pt" strokecolor="#7067D4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6.720001pt;margin-top:-6.821998pt;width:23.230501pt;height:19.5pt;mso-position-horizontal-relative:page;mso-position-vertical-relative:paragraph;z-index:-15592" type="#_x0000_t202" filled="f" stroked="f">
            <v:textbox inset="0,0,0,0">
              <w:txbxContent>
                <w:p>
                  <w:pPr>
                    <w:spacing w:before="0" w:after="0" w:line="390" w:lineRule="exact"/>
                    <w:ind w:right="-98"/>
                    <w:jc w:val="left"/>
                    <w:rPr>
                      <w:rFonts w:ascii="Times New Roman" w:hAnsi="Times New Roman" w:cs="Times New Roman" w:eastAsia="Times New Roman"/>
                      <w:sz w:val="39"/>
                      <w:szCs w:val="3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696B6E"/>
                      <w:w w:val="67"/>
                    </w:rPr>
                    <w:t>d-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696B6E"/>
                      <w:spacing w:val="1"/>
                      <w:w w:val="66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AEAFB1"/>
                      <w:spacing w:val="0"/>
                      <w:w w:val="62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AEAFB1"/>
                      <w:spacing w:val="-57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828383"/>
                      <w:spacing w:val="0"/>
                      <w:w w:val="34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9C9E9E"/>
                      <w:spacing w:val="0"/>
                      <w:w w:val="57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828383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828383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28383"/>
          <w:spacing w:val="0"/>
          <w:w w:val="204"/>
          <w:position w:val="-3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828383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828383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828383"/>
          <w:spacing w:val="0"/>
          <w:w w:val="64"/>
          <w:i/>
          <w:position w:val="-3"/>
        </w:rPr>
        <w:t>.&gt;?i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6" w:lineRule="exact"/>
        <w:ind w:right="1416"/>
        <w:jc w:val="right"/>
        <w:tabs>
          <w:tab w:pos="66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467.437012pt;margin-top:2.391751pt;width:18.9869pt;height:38.366457pt;mso-position-horizontal-relative:page;mso-position-vertical-relative:paragraph;z-index:-15605" coordorigin="9349,48" coordsize="380,767">
            <v:group style="position:absolute;left:9419;top:48;width:309;height:767" coordorigin="9419,48" coordsize="309,767">
              <v:shape style="position:absolute;left:9419;top:48;width:309;height:767" coordorigin="9419,48" coordsize="309,767" path="m9419,48l9728,48,9728,815,9419,815,9419,48e" filled="t" fillcolor="#EBEBEB" stroked="f">
                <v:path arrowok="t"/>
                <v:fill/>
              </v:shape>
            </v:group>
            <v:group style="position:absolute;left:9412;top:363;width:113;height:148" coordorigin="9412,363" coordsize="113,148">
              <v:shape style="position:absolute;left:9412;top:363;width:113;height:148" coordorigin="9412,363" coordsize="113,148" path="m9412,363l9525,363,9525,511,9412,511,9412,363e" filled="t" fillcolor="#EBEBEB" stroked="f">
                <v:path arrowok="t"/>
                <v:fill/>
              </v:shape>
            </v:group>
            <v:group style="position:absolute;left:9607;top:363;width:2;height:148" coordorigin="9607,363" coordsize="2,148">
              <v:shape style="position:absolute;left:9607;top:363;width:2;height:148" coordorigin="9607,363" coordsize="0,148" path="m9607,363l9607,511,9607,363xe" filled="t" fillcolor="#EBEBEB" stroked="f">
                <v:path arrowok="t"/>
                <v:fill/>
              </v:shape>
            </v:group>
            <v:group style="position:absolute;left:9376;top:418;width:2;height:350" coordorigin="9376,418" coordsize="2,350">
              <v:shape style="position:absolute;left:9376;top:418;width:2;height:350" coordorigin="9376,418" coordsize="0,350" path="m9376,768l9376,418e" filled="f" stroked="t" strokeweight="2.67907pt" strokecolor="#EBEBEB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7.76001pt;margin-top:6.088874pt;width:51.475002pt;height:32.0pt;mso-position-horizontal-relative:page;mso-position-vertical-relative:paragraph;z-index:-15593" type="#_x0000_t202" filled="f" stroked="f">
            <v:textbox inset="0,0,0,0">
              <w:txbxContent>
                <w:p>
                  <w:pPr>
                    <w:spacing w:before="0" w:after="0" w:line="640" w:lineRule="exact"/>
                    <w:ind w:right="-136"/>
                    <w:jc w:val="left"/>
                    <w:tabs>
                      <w:tab w:pos="720" w:val="left"/>
                    </w:tabs>
                    <w:rPr>
                      <w:rFonts w:ascii="Times New Roman" w:hAnsi="Times New Roman" w:cs="Times New Roman" w:eastAsia="Times New Roman"/>
                      <w:sz w:val="57"/>
                      <w:szCs w:val="57"/>
                    </w:rPr>
                  </w:pPr>
                  <w:rPr/>
                  <w:r>
                    <w:rPr>
                      <w:rFonts w:ascii="Arial" w:hAnsi="Arial" w:cs="Arial" w:eastAsia="Arial"/>
                      <w:sz w:val="64"/>
                      <w:szCs w:val="64"/>
                      <w:color w:val="AEAFB1"/>
                      <w:w w:val="44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64"/>
                      <w:szCs w:val="64"/>
                      <w:color w:val="AEAFB1"/>
                      <w:spacing w:val="-123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64"/>
                      <w:szCs w:val="64"/>
                      <w:color w:val="262626"/>
                      <w:spacing w:val="0"/>
                      <w:w w:val="44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64"/>
                      <w:szCs w:val="64"/>
                      <w:color w:val="262626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64"/>
                      <w:szCs w:val="64"/>
                      <w:color w:val="262626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57"/>
                      <w:szCs w:val="57"/>
                      <w:color w:val="AEAFB1"/>
                      <w:spacing w:val="0"/>
                      <w:w w:val="79"/>
                      <w:position w:val="-1"/>
                    </w:rPr>
                    <w:t>·-</w:t>
                  </w:r>
                  <w:r>
                    <w:rPr>
                      <w:rFonts w:ascii="Times New Roman" w:hAnsi="Times New Roman" w:cs="Times New Roman" w:eastAsia="Times New Roman"/>
                      <w:sz w:val="57"/>
                      <w:szCs w:val="5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8"/>
          <w:szCs w:val="8"/>
          <w:color w:val="828383"/>
          <w:spacing w:val="0"/>
          <w:w w:val="100"/>
          <w:position w:val="1"/>
        </w:rPr>
        <w:t>,·</w:t>
      </w:r>
      <w:r>
        <w:rPr>
          <w:rFonts w:ascii="Times New Roman" w:hAnsi="Times New Roman" w:cs="Times New Roman" w:eastAsia="Times New Roman"/>
          <w:sz w:val="8"/>
          <w:szCs w:val="8"/>
          <w:color w:val="828383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828383"/>
          <w:spacing w:val="0"/>
          <w:w w:val="100"/>
          <w:position w:val="1"/>
        </w:rPr>
        <w:t>Lt,'</w:t>
      </w:r>
      <w:r>
        <w:rPr>
          <w:rFonts w:ascii="Times New Roman" w:hAnsi="Times New Roman" w:cs="Times New Roman" w:eastAsia="Times New Roman"/>
          <w:sz w:val="8"/>
          <w:szCs w:val="8"/>
          <w:color w:val="828383"/>
          <w:spacing w:val="0"/>
          <w:w w:val="100"/>
          <w:position w:val="1"/>
        </w:rPr>
        <w:t>       </w:t>
      </w:r>
      <w:r>
        <w:rPr>
          <w:rFonts w:ascii="Times New Roman" w:hAnsi="Times New Roman" w:cs="Times New Roman" w:eastAsia="Times New Roman"/>
          <w:sz w:val="8"/>
          <w:szCs w:val="8"/>
          <w:color w:val="828383"/>
          <w:spacing w:val="13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828383"/>
          <w:spacing w:val="0"/>
          <w:w w:val="52"/>
          <w:position w:val="1"/>
        </w:rPr>
        <w:t>'</w:t>
      </w:r>
      <w:r>
        <w:rPr>
          <w:rFonts w:ascii="Arial" w:hAnsi="Arial" w:cs="Arial" w:eastAsia="Arial"/>
          <w:sz w:val="18"/>
          <w:szCs w:val="18"/>
          <w:color w:val="828383"/>
          <w:spacing w:val="0"/>
          <w:w w:val="52"/>
          <w:position w:val="1"/>
        </w:rPr>
        <w:t>  </w:t>
      </w:r>
      <w:r>
        <w:rPr>
          <w:rFonts w:ascii="Arial" w:hAnsi="Arial" w:cs="Arial" w:eastAsia="Arial"/>
          <w:sz w:val="18"/>
          <w:szCs w:val="18"/>
          <w:color w:val="828383"/>
          <w:spacing w:val="3"/>
          <w:w w:val="52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828383"/>
          <w:spacing w:val="0"/>
          <w:w w:val="83"/>
          <w:position w:val="1"/>
        </w:rPr>
        <w:t>'</w:t>
      </w:r>
      <w:r>
        <w:rPr>
          <w:rFonts w:ascii="Arial" w:hAnsi="Arial" w:cs="Arial" w:eastAsia="Arial"/>
          <w:sz w:val="18"/>
          <w:szCs w:val="18"/>
          <w:color w:val="828383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8"/>
          <w:szCs w:val="18"/>
          <w:color w:val="828383"/>
          <w:spacing w:val="0"/>
          <w:w w:val="43"/>
          <w:position w:val="1"/>
        </w:rPr>
        <w:t>.;.:</w:t>
      </w:r>
      <w:r>
        <w:rPr>
          <w:rFonts w:ascii="Arial" w:hAnsi="Arial" w:cs="Arial" w:eastAsia="Arial"/>
          <w:sz w:val="18"/>
          <w:szCs w:val="18"/>
          <w:color w:val="828383"/>
          <w:spacing w:val="21"/>
          <w:w w:val="43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9C9E9E"/>
          <w:spacing w:val="0"/>
          <w:w w:val="62"/>
          <w:position w:val="1"/>
        </w:rPr>
        <w:t>·•</w:t>
      </w:r>
      <w:r>
        <w:rPr>
          <w:rFonts w:ascii="Arial" w:hAnsi="Arial" w:cs="Arial" w:eastAsia="Arial"/>
          <w:sz w:val="18"/>
          <w:szCs w:val="18"/>
          <w:color w:val="9C9E9E"/>
          <w:spacing w:val="15"/>
          <w:w w:val="62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828383"/>
          <w:spacing w:val="0"/>
          <w:w w:val="76"/>
          <w:position w:val="1"/>
        </w:rPr>
        <w:t>,,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5" w:lineRule="exact"/>
        <w:ind w:left="229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TürRa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KAPTAN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33" w:lineRule="exact"/>
        <w:ind w:right="2063"/>
        <w:jc w:val="right"/>
        <w:tabs>
          <w:tab w:pos="3320" w:val="left"/>
          <w:tab w:pos="400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pict>
          <v:group style="position:absolute;margin-left:499.200012pt;margin-top:2.255913pt;width:.1pt;height:8.16pt;mso-position-horizontal-relative:page;mso-position-vertical-relative:paragraph;z-index:-15609" coordorigin="9984,45" coordsize="2,163">
            <v:shape style="position:absolute;left:9984;top:45;width:2;height:163" coordorigin="9984,45" coordsize="0,163" path="m9984,208l9984,45e" filled="f" stroked="t" strokeweight=".48pt" strokecolor="#A0A0A3">
              <v:path arrowok="t"/>
            </v:shape>
          </v:group>
          <w10:wrap type="none"/>
        </w:pict>
      </w:r>
      <w:r>
        <w:rPr/>
        <w:pict>
          <v:group style="position:absolute;margin-left:443.6138pt;margin-top:1.098382pt;width:.1pt;height:7.503418pt;mso-position-horizontal-relative:page;mso-position-vertical-relative:paragraph;z-index:-15604" coordorigin="8872,22" coordsize="2,150">
            <v:shape style="position:absolute;left:8872;top:22;width:2;height:150" coordorigin="8872,22" coordsize="0,150" path="m8872,172l8872,22e" filled="f" stroked="t" strokeweight="1.863575pt" strokecolor="#EBEBEB">
              <v:path arrowok="t"/>
            </v:shape>
          </v:group>
          <w10:wrap type="none"/>
        </w:pict>
      </w:r>
      <w:r>
        <w:rPr/>
        <w:pict>
          <v:group style="position:absolute;margin-left:463.191376pt;margin-top:3.861752pt;width:.1pt;height:17.500489pt;mso-position-horizontal-relative:page;mso-position-vertical-relative:paragraph;z-index:-15603" coordorigin="9264,77" coordsize="2,350">
            <v:shape style="position:absolute;left:9264;top:77;width:2;height:350" coordorigin="9264,77" coordsize="0,350" path="m9264,427l9264,77e" filled="f" stroked="t" strokeweight="2.83676pt" strokecolor="#EBEBEB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484849"/>
          <w:spacing w:val="0"/>
          <w:w w:val="144"/>
          <w:position w:val="-8"/>
        </w:rPr>
        <w:t>İtf</w:t>
      </w:r>
      <w:r>
        <w:rPr>
          <w:rFonts w:ascii="Arial" w:hAnsi="Arial" w:cs="Arial" w:eastAsia="Arial"/>
          <w:sz w:val="19"/>
          <w:szCs w:val="19"/>
          <w:color w:val="484849"/>
          <w:spacing w:val="2"/>
          <w:w w:val="144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8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4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8"/>
        </w:rPr>
      </w:r>
      <w:r>
        <w:rPr>
          <w:rFonts w:ascii="Arial" w:hAnsi="Arial" w:cs="Arial" w:eastAsia="Arial"/>
          <w:sz w:val="14"/>
          <w:szCs w:val="14"/>
          <w:color w:val="9C9E9E"/>
          <w:spacing w:val="0"/>
          <w:w w:val="78"/>
          <w:position w:val="-2"/>
        </w:rPr>
        <w:t>1</w:t>
      </w:r>
      <w:r>
        <w:rPr>
          <w:rFonts w:ascii="Arial" w:hAnsi="Arial" w:cs="Arial" w:eastAsia="Arial"/>
          <w:sz w:val="14"/>
          <w:szCs w:val="14"/>
          <w:color w:val="9C9E9E"/>
          <w:spacing w:val="0"/>
          <w:w w:val="78"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9C9E9E"/>
          <w:spacing w:val="13"/>
          <w:w w:val="78"/>
          <w:position w:val="-2"/>
        </w:rPr>
        <w:t> </w:t>
      </w:r>
      <w:r>
        <w:rPr>
          <w:rFonts w:ascii="Arial" w:hAnsi="Arial" w:cs="Arial" w:eastAsia="Arial"/>
          <w:sz w:val="11"/>
          <w:szCs w:val="11"/>
          <w:color w:val="AEAFB1"/>
          <w:spacing w:val="0"/>
          <w:w w:val="54"/>
          <w:position w:val="-2"/>
        </w:rPr>
        <w:t>&gt;</w:t>
      </w:r>
      <w:r>
        <w:rPr>
          <w:rFonts w:ascii="Arial" w:hAnsi="Arial" w:cs="Arial" w:eastAsia="Arial"/>
          <w:sz w:val="11"/>
          <w:szCs w:val="11"/>
          <w:color w:val="AEAFB1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1"/>
          <w:szCs w:val="11"/>
          <w:color w:val="AEAFB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1"/>
          <w:szCs w:val="11"/>
          <w:color w:val="AEAFB1"/>
          <w:spacing w:val="0"/>
          <w:w w:val="83"/>
          <w:position w:val="-2"/>
        </w:rPr>
        <w:t>,-,J</w:t>
      </w:r>
      <w:r>
        <w:rPr>
          <w:rFonts w:ascii="Times New Roman" w:hAnsi="Times New Roman" w:cs="Times New Roman" w:eastAsia="Times New Roman"/>
          <w:sz w:val="11"/>
          <w:szCs w:val="11"/>
          <w:color w:val="AEAFB1"/>
          <w:spacing w:val="-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828383"/>
          <w:spacing w:val="0"/>
          <w:w w:val="268"/>
          <w:position w:val="-2"/>
        </w:rPr>
        <w:t>;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280" w:bottom="280" w:left="0" w:right="200"/>
          <w:cols w:num="2" w:equalWidth="0">
            <w:col w:w="629" w:space="2016"/>
            <w:col w:w="9075"/>
          </w:cols>
        </w:sectPr>
      </w:pPr>
      <w:rPr/>
    </w:p>
    <w:p>
      <w:pPr>
        <w:spacing w:before="37" w:after="0" w:line="254" w:lineRule="exact"/>
        <w:ind w:right="-20"/>
        <w:jc w:val="righ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484849"/>
          <w:spacing w:val="0"/>
          <w:w w:val="80"/>
          <w:b/>
          <w:bCs/>
          <w:position w:val="-4"/>
        </w:rPr>
        <w:t>Abds</w:t>
      </w:r>
      <w:r>
        <w:rPr>
          <w:rFonts w:ascii="Arial" w:hAnsi="Arial" w:cs="Arial" w:eastAsia="Arial"/>
          <w:sz w:val="26"/>
          <w:szCs w:val="26"/>
          <w:color w:val="484849"/>
          <w:spacing w:val="0"/>
          <w:w w:val="80"/>
          <w:b/>
          <w:bCs/>
          <w:position w:val="-4"/>
        </w:rPr>
        <w:t>r</w:t>
      </w:r>
      <w:r>
        <w:rPr>
          <w:rFonts w:ascii="Arial" w:hAnsi="Arial" w:cs="Arial" w:eastAsia="Arial"/>
          <w:sz w:val="26"/>
          <w:szCs w:val="26"/>
          <w:color w:val="484849"/>
          <w:spacing w:val="19"/>
          <w:w w:val="80"/>
          <w:b/>
          <w:bCs/>
          <w:position w:val="-4"/>
        </w:rPr>
        <w:t> </w:t>
      </w:r>
      <w:r>
        <w:rPr>
          <w:rFonts w:ascii="Arial" w:hAnsi="Arial" w:cs="Arial" w:eastAsia="Arial"/>
          <w:sz w:val="26"/>
          <w:szCs w:val="26"/>
          <w:color w:val="9C9E9E"/>
          <w:spacing w:val="0"/>
          <w:w w:val="129"/>
          <w:position w:val="-4"/>
        </w:rPr>
        <w:t>·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64" w:lineRule="exact"/>
        <w:ind w:right="705"/>
        <w:jc w:val="right"/>
        <w:rPr>
          <w:rFonts w:ascii="Arial" w:hAnsi="Arial" w:cs="Arial" w:eastAsia="Arial"/>
          <w:sz w:val="38"/>
          <w:szCs w:val="38"/>
        </w:rPr>
      </w:pPr>
      <w:rPr/>
      <w:r>
        <w:rPr/>
        <w:pict>
          <v:group style="position:absolute;margin-left:147.479996pt;margin-top:12.320546pt;width:46.080001pt;height:1.68pt;mso-position-horizontal-relative:page;mso-position-vertical-relative:paragraph;z-index:-15608" coordorigin="2950,246" coordsize="922,34">
            <v:group style="position:absolute;left:2966;top:263;width:590;height:2" coordorigin="2966,263" coordsize="590,2">
              <v:shape style="position:absolute;left:2966;top:263;width:590;height:2" coordorigin="2966,263" coordsize="590,0" path="m2966,263l3557,263e" filled="f" stroked="t" strokeweight="1.68pt" strokecolor="#38447C">
                <v:path arrowok="t"/>
              </v:shape>
            </v:group>
            <v:group style="position:absolute;left:3504;top:256;width:360;height:2" coordorigin="3504,256" coordsize="360,2">
              <v:shape style="position:absolute;left:3504;top:256;width:360;height:2" coordorigin="3504,256" coordsize="360,0" path="m3504,256l3864,256e" filled="f" stroked="t" strokeweight=".72pt" strokecolor="#44484F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38"/>
          <w:szCs w:val="38"/>
          <w:color w:val="262626"/>
          <w:spacing w:val="0"/>
          <w:w w:val="71"/>
          <w:position w:val="-2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8" w:lineRule="exact"/>
        <w:ind w:right="-73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10"/>
          <w:szCs w:val="10"/>
          <w:color w:val="9C9E9E"/>
          <w:spacing w:val="0"/>
          <w:w w:val="100"/>
          <w:b/>
          <w:bCs/>
          <w:position w:val="-1"/>
        </w:rPr>
        <w:t>J</w:t>
      </w:r>
      <w:r>
        <w:rPr>
          <w:rFonts w:ascii="Arial" w:hAnsi="Arial" w:cs="Arial" w:eastAsia="Arial"/>
          <w:sz w:val="10"/>
          <w:szCs w:val="10"/>
          <w:color w:val="9C9E9E"/>
          <w:spacing w:val="0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0"/>
          <w:szCs w:val="10"/>
          <w:color w:val="9C9E9E"/>
          <w:spacing w:val="2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0"/>
          <w:szCs w:val="10"/>
          <w:color w:val="828383"/>
          <w:spacing w:val="0"/>
          <w:w w:val="254"/>
          <w:position w:val="-1"/>
        </w:rPr>
        <w:t>.</w:t>
      </w:r>
      <w:r>
        <w:rPr>
          <w:rFonts w:ascii="Arial" w:hAnsi="Arial" w:cs="Arial" w:eastAsia="Arial"/>
          <w:sz w:val="10"/>
          <w:szCs w:val="10"/>
          <w:color w:val="828383"/>
          <w:spacing w:val="3"/>
          <w:w w:val="254"/>
          <w:position w:val="-1"/>
        </w:rPr>
        <w:t>.</w:t>
      </w:r>
      <w:r>
        <w:rPr>
          <w:rFonts w:ascii="Arial" w:hAnsi="Arial" w:cs="Arial" w:eastAsia="Arial"/>
          <w:sz w:val="10"/>
          <w:szCs w:val="10"/>
          <w:color w:val="262626"/>
          <w:spacing w:val="0"/>
          <w:w w:val="143"/>
          <w:position w:val="-1"/>
        </w:rPr>
        <w:t>.</w:t>
      </w:r>
      <w:r>
        <w:rPr>
          <w:rFonts w:ascii="Arial" w:hAnsi="Arial" w:cs="Arial" w:eastAsia="Arial"/>
          <w:sz w:val="10"/>
          <w:szCs w:val="10"/>
          <w:color w:val="262626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0"/>
          <w:szCs w:val="10"/>
          <w:color w:val="262626"/>
          <w:spacing w:val="-6"/>
          <w:w w:val="100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262626"/>
          <w:spacing w:val="0"/>
          <w:w w:val="121"/>
          <w:i/>
          <w:position w:val="-4"/>
        </w:rPr>
        <w:t>'lviı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44" w:lineRule="exact"/>
        <w:ind w:right="-20"/>
        <w:jc w:val="left"/>
        <w:rPr>
          <w:rFonts w:ascii="Arial" w:hAnsi="Arial" w:cs="Arial" w:eastAsia="Arial"/>
          <w:sz w:val="13"/>
          <w:szCs w:val="1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696B6E"/>
          <w:w w:val="101"/>
          <w:position w:val="-1"/>
        </w:rPr>
        <w:t>B</w:t>
      </w:r>
      <w:r>
        <w:rPr>
          <w:rFonts w:ascii="Times New Roman" w:hAnsi="Times New Roman" w:cs="Times New Roman" w:eastAsia="Times New Roman"/>
          <w:sz w:val="26"/>
          <w:szCs w:val="26"/>
          <w:color w:val="696B6E"/>
          <w:spacing w:val="9"/>
          <w:w w:val="102"/>
          <w:position w:val="-1"/>
        </w:rPr>
        <w:t>Ü</w:t>
      </w:r>
      <w:r>
        <w:rPr>
          <w:rFonts w:ascii="Times New Roman" w:hAnsi="Times New Roman" w:cs="Times New Roman" w:eastAsia="Times New Roman"/>
          <w:sz w:val="26"/>
          <w:szCs w:val="26"/>
          <w:color w:val="828383"/>
          <w:spacing w:val="0"/>
          <w:w w:val="138"/>
          <w:position w:val="-1"/>
        </w:rPr>
        <w:t>i</w:t>
      </w:r>
      <w:r>
        <w:rPr>
          <w:rFonts w:ascii="Times New Roman" w:hAnsi="Times New Roman" w:cs="Times New Roman" w:eastAsia="Times New Roman"/>
          <w:sz w:val="26"/>
          <w:szCs w:val="26"/>
          <w:color w:val="828383"/>
          <w:spacing w:val="-4"/>
          <w:w w:val="138"/>
          <w:position w:val="-1"/>
        </w:rPr>
        <w:t>e</w:t>
      </w:r>
      <w:r>
        <w:rPr>
          <w:rFonts w:ascii="Times New Roman" w:hAnsi="Times New Roman" w:cs="Times New Roman" w:eastAsia="Times New Roman"/>
          <w:sz w:val="26"/>
          <w:szCs w:val="26"/>
          <w:color w:val="AEAFB1"/>
          <w:spacing w:val="-18"/>
          <w:w w:val="75"/>
          <w:position w:val="-1"/>
        </w:rPr>
        <w:t>;</w:t>
      </w:r>
      <w:r>
        <w:rPr>
          <w:rFonts w:ascii="Times New Roman" w:hAnsi="Times New Roman" w:cs="Times New Roman" w:eastAsia="Times New Roman"/>
          <w:sz w:val="26"/>
          <w:szCs w:val="26"/>
          <w:color w:val="AEAFB1"/>
          <w:spacing w:val="-10"/>
          <w:w w:val="186"/>
          <w:position w:val="-1"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AEAFB1"/>
          <w:spacing w:val="14"/>
          <w:w w:val="51"/>
          <w:position w:val="-1"/>
        </w:rPr>
        <w:t>J</w:t>
      </w:r>
      <w:r>
        <w:rPr>
          <w:rFonts w:ascii="Times New Roman" w:hAnsi="Times New Roman" w:cs="Times New Roman" w:eastAsia="Times New Roman"/>
          <w:sz w:val="26"/>
          <w:szCs w:val="26"/>
          <w:color w:val="828383"/>
          <w:spacing w:val="0"/>
          <w:w w:val="163"/>
          <w:position w:val="-1"/>
        </w:rPr>
        <w:t>t</w:t>
      </w:r>
      <w:r>
        <w:rPr>
          <w:rFonts w:ascii="Times New Roman" w:hAnsi="Times New Roman" w:cs="Times New Roman" w:eastAsia="Times New Roman"/>
          <w:sz w:val="26"/>
          <w:szCs w:val="26"/>
          <w:color w:val="828383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696B6E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6"/>
          <w:szCs w:val="26"/>
          <w:color w:val="696B6E"/>
          <w:spacing w:val="0"/>
          <w:w w:val="100"/>
          <w:position w:val="-1"/>
        </w:rPr>
        <w:t>(</w:t>
      </w:r>
      <w:r>
        <w:rPr>
          <w:rFonts w:ascii="Times New Roman" w:hAnsi="Times New Roman" w:cs="Times New Roman" w:eastAsia="Times New Roman"/>
          <w:sz w:val="26"/>
          <w:szCs w:val="26"/>
          <w:color w:val="696B6E"/>
          <w:spacing w:val="47"/>
          <w:w w:val="100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828383"/>
          <w:spacing w:val="0"/>
          <w:w w:val="68"/>
          <w:position w:val="-1"/>
        </w:rPr>
        <w:t>&lt;</w:t>
      </w:r>
      <w:r>
        <w:rPr>
          <w:rFonts w:ascii="Arial" w:hAnsi="Arial" w:cs="Arial" w:eastAsia="Arial"/>
          <w:sz w:val="13"/>
          <w:szCs w:val="13"/>
          <w:color w:val="828383"/>
          <w:spacing w:val="0"/>
          <w:w w:val="68"/>
          <w:position w:val="-1"/>
        </w:rPr>
        <w:t>     </w:t>
      </w:r>
      <w:r>
        <w:rPr>
          <w:rFonts w:ascii="Arial" w:hAnsi="Arial" w:cs="Arial" w:eastAsia="Arial"/>
          <w:sz w:val="13"/>
          <w:szCs w:val="13"/>
          <w:color w:val="828383"/>
          <w:spacing w:val="2"/>
          <w:w w:val="68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828383"/>
          <w:spacing w:val="0"/>
          <w:w w:val="68"/>
          <w:position w:val="-1"/>
        </w:rPr>
        <w:t>•</w:t>
      </w:r>
      <w:r>
        <w:rPr>
          <w:rFonts w:ascii="Arial" w:hAnsi="Arial" w:cs="Arial" w:eastAsia="Arial"/>
          <w:sz w:val="13"/>
          <w:szCs w:val="13"/>
          <w:color w:val="828383"/>
          <w:spacing w:val="0"/>
          <w:w w:val="68"/>
          <w:position w:val="-1"/>
        </w:rPr>
        <w:t>     </w:t>
      </w:r>
      <w:r>
        <w:rPr>
          <w:rFonts w:ascii="Arial" w:hAnsi="Arial" w:cs="Arial" w:eastAsia="Arial"/>
          <w:sz w:val="13"/>
          <w:szCs w:val="13"/>
          <w:color w:val="828383"/>
          <w:spacing w:val="24"/>
          <w:w w:val="68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828383"/>
          <w:spacing w:val="0"/>
          <w:w w:val="100"/>
          <w:position w:val="-1"/>
        </w:rPr>
        <w:t>_.</w:t>
      </w:r>
      <w:r>
        <w:rPr>
          <w:rFonts w:ascii="Arial" w:hAnsi="Arial" w:cs="Arial" w:eastAsia="Arial"/>
          <w:sz w:val="13"/>
          <w:szCs w:val="13"/>
          <w:color w:val="828383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828383"/>
          <w:spacing w:val="6"/>
          <w:w w:val="100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262626"/>
          <w:spacing w:val="0"/>
          <w:w w:val="220"/>
          <w:position w:val="-1"/>
        </w:rPr>
        <w:t>'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11" w:lineRule="exact"/>
        <w:ind w:left="91" w:right="-20"/>
        <w:jc w:val="left"/>
        <w:rPr>
          <w:rFonts w:ascii="Times New Roman" w:hAnsi="Times New Roman" w:cs="Times New Roman" w:eastAsia="Times New Roman"/>
          <w:sz w:val="32"/>
          <w:szCs w:val="32"/>
        </w:rPr>
      </w:pPr>
      <w:rPr/>
      <w:r>
        <w:rPr/>
        <w:pict>
          <v:group style="position:absolute;margin-left:488.665009pt;margin-top:8.384361pt;width:2.7592pt;height:25.068409pt;mso-position-horizontal-relative:page;mso-position-vertical-relative:paragraph;z-index:-15601" coordorigin="9773,168" coordsize="55,501">
            <v:group style="position:absolute;left:9801;top:195;width:2;height:409" coordorigin="9801,195" coordsize="2,409">
              <v:shape style="position:absolute;left:9801;top:195;width:2;height:409" coordorigin="9801,195" coordsize="0,409" path="m9801,605l9801,195e" filled="f" stroked="t" strokeweight="2.7592pt" strokecolor="#EBEBEB">
                <v:path arrowok="t"/>
              </v:shape>
            </v:group>
            <v:group style="position:absolute;left:9813;top:543;width:2;height:111" coordorigin="9813,543" coordsize="2,111">
              <v:shape style="position:absolute;left:9813;top:543;width:2;height:111" coordorigin="9813,543" coordsize="0,111" path="m9813,653l9813,543e" filled="f" stroked="t" strokeweight="1.57pt" strokecolor="#EBEBE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37"/>
          <w:szCs w:val="37"/>
          <w:color w:val="828383"/>
          <w:w w:val="76"/>
          <w:position w:val="-19"/>
        </w:rPr>
        <w:t>·</w:t>
      </w:r>
      <w:r>
        <w:rPr>
          <w:rFonts w:ascii="Times New Roman" w:hAnsi="Times New Roman" w:cs="Times New Roman" w:eastAsia="Times New Roman"/>
          <w:sz w:val="37"/>
          <w:szCs w:val="37"/>
          <w:color w:val="828383"/>
          <w:spacing w:val="-52"/>
          <w:w w:val="100"/>
          <w:position w:val="-19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595959"/>
          <w:spacing w:val="0"/>
          <w:w w:val="58"/>
          <w:position w:val="-19"/>
        </w:rPr>
        <w:t>fitiıı].}a</w:t>
      </w:r>
      <w:r>
        <w:rPr>
          <w:rFonts w:ascii="Times New Roman" w:hAnsi="Times New Roman" w:cs="Times New Roman" w:eastAsia="Times New Roman"/>
          <w:sz w:val="37"/>
          <w:szCs w:val="37"/>
          <w:color w:val="595959"/>
          <w:spacing w:val="-29"/>
          <w:w w:val="59"/>
          <w:position w:val="-19"/>
        </w:rPr>
        <w:t>'</w:t>
      </w:r>
      <w:r>
        <w:rPr>
          <w:rFonts w:ascii="Times New Roman" w:hAnsi="Times New Roman" w:cs="Times New Roman" w:eastAsia="Times New Roman"/>
          <w:sz w:val="37"/>
          <w:szCs w:val="37"/>
          <w:color w:val="828383"/>
          <w:spacing w:val="8"/>
          <w:w w:val="48"/>
          <w:position w:val="-19"/>
        </w:rPr>
        <w:t>n</w:t>
      </w:r>
      <w:r>
        <w:rPr>
          <w:rFonts w:ascii="Times New Roman" w:hAnsi="Times New Roman" w:cs="Times New Roman" w:eastAsia="Times New Roman"/>
          <w:sz w:val="37"/>
          <w:szCs w:val="37"/>
          <w:color w:val="484849"/>
          <w:spacing w:val="-88"/>
          <w:w w:val="46"/>
          <w:position w:val="-19"/>
        </w:rPr>
        <w:t>g</w:t>
      </w:r>
      <w:r>
        <w:rPr>
          <w:rFonts w:ascii="Times New Roman" w:hAnsi="Times New Roman" w:cs="Times New Roman" w:eastAsia="Times New Roman"/>
          <w:sz w:val="37"/>
          <w:szCs w:val="37"/>
          <w:color w:val="696B6E"/>
          <w:spacing w:val="-30"/>
          <w:w w:val="94"/>
          <w:position w:val="-19"/>
        </w:rPr>
        <w:t>:</w:t>
      </w:r>
      <w:r>
        <w:rPr>
          <w:rFonts w:ascii="Times New Roman" w:hAnsi="Times New Roman" w:cs="Times New Roman" w:eastAsia="Times New Roman"/>
          <w:sz w:val="37"/>
          <w:szCs w:val="37"/>
          <w:color w:val="484849"/>
          <w:spacing w:val="0"/>
          <w:w w:val="44"/>
          <w:position w:val="-19"/>
        </w:rPr>
        <w:t>ı</w:t>
      </w:r>
      <w:r>
        <w:rPr>
          <w:rFonts w:ascii="Times New Roman" w:hAnsi="Times New Roman" w:cs="Times New Roman" w:eastAsia="Times New Roman"/>
          <w:sz w:val="37"/>
          <w:szCs w:val="37"/>
          <w:color w:val="484849"/>
          <w:spacing w:val="-10"/>
          <w:w w:val="45"/>
          <w:position w:val="-19"/>
        </w:rPr>
        <w:t>n</w:t>
      </w:r>
      <w:r>
        <w:rPr>
          <w:rFonts w:ascii="Times New Roman" w:hAnsi="Times New Roman" w:cs="Times New Roman" w:eastAsia="Times New Roman"/>
          <w:sz w:val="37"/>
          <w:szCs w:val="37"/>
          <w:color w:val="9C9E9E"/>
          <w:spacing w:val="0"/>
          <w:w w:val="72"/>
          <w:position w:val="-19"/>
        </w:rPr>
        <w:t>.</w:t>
      </w:r>
      <w:r>
        <w:rPr>
          <w:rFonts w:ascii="Times New Roman" w:hAnsi="Times New Roman" w:cs="Times New Roman" w:eastAsia="Times New Roman"/>
          <w:sz w:val="37"/>
          <w:szCs w:val="37"/>
          <w:color w:val="9C9E9E"/>
          <w:spacing w:val="24"/>
          <w:w w:val="100"/>
          <w:position w:val="-19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696B6E"/>
          <w:spacing w:val="0"/>
          <w:w w:val="105"/>
          <w:position w:val="-19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696B6E"/>
          <w:spacing w:val="-17"/>
          <w:w w:val="104"/>
          <w:position w:val="-19"/>
        </w:rPr>
        <w:t>\</w:t>
      </w:r>
      <w:r>
        <w:rPr>
          <w:rFonts w:ascii="Times New Roman" w:hAnsi="Times New Roman" w:cs="Times New Roman" w:eastAsia="Times New Roman"/>
          <w:sz w:val="32"/>
          <w:szCs w:val="32"/>
          <w:color w:val="484849"/>
          <w:spacing w:val="-57"/>
          <w:w w:val="71"/>
          <w:position w:val="-19"/>
        </w:rPr>
        <w:t>c</w:t>
      </w:r>
      <w:r>
        <w:rPr>
          <w:rFonts w:ascii="Times New Roman" w:hAnsi="Times New Roman" w:cs="Times New Roman" w:eastAsia="Times New Roman"/>
          <w:sz w:val="32"/>
          <w:szCs w:val="32"/>
          <w:color w:val="828383"/>
          <w:spacing w:val="0"/>
          <w:w w:val="69"/>
          <w:position w:val="-19"/>
        </w:rPr>
        <w:t>o</w:t>
      </w:r>
      <w:r>
        <w:rPr>
          <w:rFonts w:ascii="Times New Roman" w:hAnsi="Times New Roman" w:cs="Times New Roman" w:eastAsia="Times New Roman"/>
          <w:sz w:val="32"/>
          <w:szCs w:val="32"/>
          <w:color w:val="828383"/>
          <w:spacing w:val="-39"/>
          <w:w w:val="100"/>
          <w:position w:val="-19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9C9E9E"/>
          <w:spacing w:val="0"/>
          <w:w w:val="56"/>
          <w:position w:val="-19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9C9E9E"/>
          <w:spacing w:val="-43"/>
          <w:w w:val="100"/>
          <w:position w:val="-19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828383"/>
          <w:spacing w:val="0"/>
          <w:w w:val="120"/>
          <w:position w:val="-19"/>
        </w:rPr>
        <w:t>}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0" w:right="200"/>
          <w:cols w:num="3" w:equalWidth="0">
            <w:col w:w="3762" w:space="274"/>
            <w:col w:w="725" w:space="3845"/>
            <w:col w:w="3114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39" w:lineRule="exact"/>
        <w:ind w:right="-20"/>
        <w:jc w:val="right"/>
        <w:rPr>
          <w:rFonts w:ascii="Arial" w:hAnsi="Arial" w:cs="Arial" w:eastAsia="Arial"/>
          <w:sz w:val="10"/>
          <w:szCs w:val="10"/>
        </w:rPr>
      </w:pPr>
      <w:rPr/>
      <w:r>
        <w:rPr/>
        <w:pict>
          <v:group style="position:absolute;margin-left:250.440002pt;margin-top:-22.269691pt;width:1.56pt;height:41.28pt;mso-position-horizontal-relative:page;mso-position-vertical-relative:paragraph;z-index:-15607" coordorigin="5009,-445" coordsize="31,826">
            <v:group style="position:absolute;left:5035;top:-426;width:2;height:178" coordorigin="5035,-426" coordsize="2,178">
              <v:shape style="position:absolute;left:5035;top:-426;width:2;height:178" coordorigin="5035,-426" coordsize="0,178" path="m5035,-249l5035,-426e" filled="f" stroked="t" strokeweight=".48pt" strokecolor="#545B97">
                <v:path arrowok="t"/>
              </v:shape>
            </v:group>
            <v:group style="position:absolute;left:5018;top:-436;width:2;height:806" coordorigin="5018,-436" coordsize="2,806">
              <v:shape style="position:absolute;left:5018;top:-436;width:2;height:806" coordorigin="5018,-436" coordsize="0,806" path="m5018,371l5018,-436e" filled="f" stroked="t" strokeweight=".96pt" strokecolor="#575BAC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8"/>
          <w:szCs w:val="28"/>
          <w:color w:val="262626"/>
          <w:spacing w:val="-22"/>
          <w:w w:val="71"/>
          <w:position w:val="-7"/>
        </w:rPr>
        <w:t>:</w:t>
      </w:r>
      <w:r>
        <w:rPr>
          <w:rFonts w:ascii="Arial" w:hAnsi="Arial" w:cs="Arial" w:eastAsia="Arial"/>
          <w:sz w:val="10"/>
          <w:szCs w:val="10"/>
          <w:color w:val="262626"/>
          <w:spacing w:val="-19"/>
          <w:w w:val="51"/>
          <w:position w:val="8"/>
        </w:rPr>
        <w:t>&lt;</w:t>
      </w:r>
      <w:r>
        <w:rPr>
          <w:rFonts w:ascii="Times New Roman" w:hAnsi="Times New Roman" w:cs="Times New Roman" w:eastAsia="Times New Roman"/>
          <w:sz w:val="28"/>
          <w:szCs w:val="28"/>
          <w:color w:val="262626"/>
          <w:spacing w:val="-55"/>
          <w:w w:val="71"/>
          <w:position w:val="-7"/>
        </w:rPr>
        <w:t>ı</w:t>
      </w:r>
      <w:r>
        <w:rPr>
          <w:rFonts w:ascii="Arial" w:hAnsi="Arial" w:cs="Arial" w:eastAsia="Arial"/>
          <w:sz w:val="10"/>
          <w:szCs w:val="10"/>
          <w:color w:val="262626"/>
          <w:spacing w:val="0"/>
          <w:w w:val="51"/>
          <w:position w:val="8"/>
        </w:rPr>
        <w:t>:</w:t>
      </w:r>
      <w:r>
        <w:rPr>
          <w:rFonts w:ascii="Arial" w:hAnsi="Arial" w:cs="Arial" w:eastAsia="Arial"/>
          <w:sz w:val="10"/>
          <w:szCs w:val="10"/>
          <w:color w:val="262626"/>
          <w:spacing w:val="-3"/>
          <w:w w:val="51"/>
          <w:position w:val="8"/>
        </w:rPr>
        <w:t>&lt;</w:t>
      </w:r>
      <w:r>
        <w:rPr>
          <w:rFonts w:ascii="Times New Roman" w:hAnsi="Times New Roman" w:cs="Times New Roman" w:eastAsia="Times New Roman"/>
          <w:sz w:val="28"/>
          <w:szCs w:val="28"/>
          <w:color w:val="262626"/>
          <w:spacing w:val="-51"/>
          <w:w w:val="71"/>
          <w:position w:val="-7"/>
        </w:rPr>
        <w:t>:</w:t>
      </w:r>
      <w:r>
        <w:rPr>
          <w:rFonts w:ascii="Arial" w:hAnsi="Arial" w:cs="Arial" w:eastAsia="Arial"/>
          <w:sz w:val="10"/>
          <w:szCs w:val="10"/>
          <w:color w:val="262626"/>
          <w:spacing w:val="0"/>
          <w:w w:val="51"/>
          <w:position w:val="8"/>
        </w:rPr>
        <w:t>!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304" w:lineRule="exact"/>
        <w:ind w:right="-85"/>
        <w:jc w:val="left"/>
        <w:tabs>
          <w:tab w:pos="48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484849"/>
          <w:spacing w:val="0"/>
          <w:w w:val="100"/>
          <w:b/>
          <w:bCs/>
          <w:position w:val="3"/>
        </w:rPr>
        <w:t>e</w:t>
      </w:r>
      <w:r>
        <w:rPr>
          <w:rFonts w:ascii="Times New Roman" w:hAnsi="Times New Roman" w:cs="Times New Roman" w:eastAsia="Times New Roman"/>
          <w:sz w:val="26"/>
          <w:szCs w:val="26"/>
          <w:color w:val="484849"/>
          <w:spacing w:val="0"/>
          <w:w w:val="100"/>
          <w:b/>
          <w:bCs/>
          <w:position w:val="3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484849"/>
          <w:spacing w:val="0"/>
          <w:w w:val="100"/>
          <w:b/>
          <w:bCs/>
          <w:position w:val="3"/>
        </w:rPr>
      </w:r>
      <w:r>
        <w:rPr>
          <w:rFonts w:ascii="Arial" w:hAnsi="Arial" w:cs="Arial" w:eastAsia="Arial"/>
          <w:sz w:val="22"/>
          <w:szCs w:val="22"/>
          <w:color w:val="262626"/>
          <w:spacing w:val="0"/>
          <w:w w:val="81"/>
          <w:position w:val="-1"/>
        </w:rPr>
        <w:t>Bölg</w:t>
      </w:r>
      <w:r>
        <w:rPr>
          <w:rFonts w:ascii="Arial" w:hAnsi="Arial" w:cs="Arial" w:eastAsia="Arial"/>
          <w:sz w:val="22"/>
          <w:szCs w:val="22"/>
          <w:color w:val="262626"/>
          <w:spacing w:val="0"/>
          <w:w w:val="81"/>
          <w:position w:val="-1"/>
        </w:rPr>
        <w:t>e</w:t>
      </w:r>
      <w:r>
        <w:rPr>
          <w:rFonts w:ascii="Arial" w:hAnsi="Arial" w:cs="Arial" w:eastAsia="Arial"/>
          <w:sz w:val="22"/>
          <w:szCs w:val="22"/>
          <w:color w:val="262626"/>
          <w:spacing w:val="-10"/>
          <w:w w:val="81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262626"/>
          <w:spacing w:val="0"/>
          <w:w w:val="82"/>
          <w:position w:val="-1"/>
        </w:rPr>
        <w:t>Ar</w:t>
      </w:r>
      <w:r>
        <w:rPr>
          <w:rFonts w:ascii="Arial" w:hAnsi="Arial" w:cs="Arial" w:eastAsia="Arial"/>
          <w:sz w:val="22"/>
          <w:szCs w:val="22"/>
          <w:color w:val="262626"/>
          <w:spacing w:val="-2"/>
          <w:w w:val="82"/>
          <w:position w:val="-1"/>
        </w:rPr>
        <w:t>ı</w:t>
      </w:r>
      <w:r>
        <w:rPr>
          <w:rFonts w:ascii="Arial" w:hAnsi="Arial" w:cs="Arial" w:eastAsia="Arial"/>
          <w:sz w:val="22"/>
          <w:szCs w:val="22"/>
          <w:color w:val="484849"/>
          <w:spacing w:val="0"/>
          <w:w w:val="61"/>
          <w:position w:val="-1"/>
        </w:rPr>
        <w:t>,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341" w:lineRule="exact"/>
        <w:ind w:left="3115" w:right="-20"/>
        <w:jc w:val="left"/>
        <w:tabs>
          <w:tab w:pos="4040" w:val="left"/>
        </w:tabs>
        <w:rPr>
          <w:rFonts w:ascii="Arial" w:hAnsi="Arial" w:cs="Arial" w:eastAsia="Arial"/>
          <w:sz w:val="30"/>
          <w:szCs w:val="30"/>
        </w:rPr>
      </w:pPr>
      <w:rPr/>
      <w:r>
        <w:rPr/>
        <w:pict>
          <v:group style="position:absolute;margin-left:260.160004pt;margin-top:16.477911pt;width:38.880001pt;height:24.231446pt;mso-position-horizontal-relative:page;mso-position-vertical-relative:paragraph;z-index:-15606" coordorigin="5203,330" coordsize="778,485">
            <v:group style="position:absolute;left:5559;top:617;width:402;height:2" coordorigin="5559,617" coordsize="402,2">
              <v:shape style="position:absolute;left:5559;top:617;width:402;height:2" coordorigin="5559,617" coordsize="402,0" path="m5559,617l5962,617e" filled="f" stroked="t" strokeweight="1.92pt" strokecolor="#4F579C">
                <v:path arrowok="t"/>
              </v:shape>
            </v:group>
            <v:group style="position:absolute;left:5222;top:617;width:243;height:2" coordorigin="5222,617" coordsize="243,2">
              <v:shape style="position:absolute;left:5222;top:617;width:243;height:2" coordorigin="5222,617" coordsize="243,0" path="m5222,617l5466,617e" filled="f" stroked="t" strokeweight="1.92pt" strokecolor="#4F579C">
                <v:path arrowok="t"/>
              </v:shape>
            </v:group>
            <v:group style="position:absolute;left:5466;top:330;width:94;height:485" coordorigin="5466,330" coordsize="94,485">
              <v:shape style="position:absolute;left:5466;top:330;width:94;height:485" coordorigin="5466,330" coordsize="94,485" path="m5466,330l5559,330,5559,814,5466,814,5466,330e" filled="t" fillcolor="#EBEBEB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469.401764pt;margin-top:4.194093pt;width:.1pt;height:12.788819pt;mso-position-horizontal-relative:page;mso-position-vertical-relative:paragraph;z-index:-15602" coordorigin="9388,84" coordsize="2,256">
            <v:shape style="position:absolute;left:9388;top:84;width:2;height:256" coordorigin="9388,84" coordsize="0,256" path="m9388,340l9388,84e" filled="f" stroked="t" strokeweight="2.3325pt" strokecolor="#EBEBEB">
              <v:path arrowok="t"/>
            </v:shape>
          </v:group>
          <w10:wrap type="none"/>
        </w:pict>
      </w:r>
      <w:r>
        <w:rPr/>
        <w:pict>
          <v:group style="position:absolute;margin-left:505.035004pt;margin-top:-1.523436pt;width:14.225481pt;height:24.544227pt;mso-position-horizontal-relative:page;mso-position-vertical-relative:paragraph;z-index:-15600" coordorigin="10101,-30" coordsize="285,491">
            <v:group style="position:absolute;left:10101;top:-30;width:206;height:409" coordorigin="10101,-30" coordsize="206,409">
              <v:shape style="position:absolute;left:10101;top:-30;width:206;height:409" coordorigin="10101,-30" coordsize="206,409" path="m10101,-30l10307,-30,10307,379,10101,379,10101,-30e" filled="t" fillcolor="#EBEBEB" stroked="f">
                <v:path arrowok="t"/>
                <v:fill/>
              </v:shape>
            </v:group>
            <v:group style="position:absolute;left:10349;top:329;width:2;height:95" coordorigin="10349,329" coordsize="2,95">
              <v:shape style="position:absolute;left:10349;top:329;width:2;height:95" coordorigin="10349,329" coordsize="0,95" path="m10349,424l10349,329e" filled="f" stroked="t" strokeweight="3.62898pt" strokecolor="#EBEBE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81.035309pt;margin-top:15.94092pt;width:.1pt;height:5.355469pt;mso-position-horizontal-relative:page;mso-position-vertical-relative:paragraph;z-index:-15599" coordorigin="9621,319" coordsize="2,107">
            <v:shape style="position:absolute;left:9621;top:319;width:2;height:107" coordorigin="9621,319" coordsize="0,107" path="m9621,426l9621,319e" filled="f" stroked="t" strokeweight="2.36pt" strokecolor="#EBEBE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696B6E"/>
          <w:w w:val="68"/>
          <w:position w:val="-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696B6E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18"/>
          <w:w w:val="76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828383"/>
          <w:spacing w:val="-26"/>
          <w:w w:val="94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32"/>
          <w:w w:val="83"/>
          <w:position w:val="-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696B6E"/>
          <w:spacing w:val="0"/>
          <w:w w:val="102"/>
          <w:position w:val="-1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696B6E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EAFB1"/>
          <w:spacing w:val="-26"/>
          <w:w w:val="94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9C9E9E"/>
          <w:spacing w:val="0"/>
          <w:w w:val="64"/>
          <w:position w:val="-1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9C9E9E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9C9E9E"/>
          <w:spacing w:val="0"/>
          <w:w w:val="100"/>
          <w:position w:val="-1"/>
        </w:rPr>
      </w:r>
      <w:r>
        <w:rPr>
          <w:rFonts w:ascii="Arial" w:hAnsi="Arial" w:cs="Arial" w:eastAsia="Arial"/>
          <w:sz w:val="30"/>
          <w:szCs w:val="30"/>
          <w:color w:val="AEAFB1"/>
          <w:spacing w:val="-24"/>
          <w:w w:val="53"/>
          <w:position w:val="-1"/>
        </w:rPr>
        <w:t>.</w:t>
      </w:r>
      <w:r>
        <w:rPr>
          <w:rFonts w:ascii="Arial" w:hAnsi="Arial" w:cs="Arial" w:eastAsia="Arial"/>
          <w:sz w:val="30"/>
          <w:szCs w:val="30"/>
          <w:color w:val="49506D"/>
          <w:spacing w:val="0"/>
          <w:w w:val="53"/>
          <w:position w:val="-1"/>
        </w:rPr>
        <w:t>M</w:t>
      </w:r>
      <w:r>
        <w:rPr>
          <w:rFonts w:ascii="Arial" w:hAnsi="Arial" w:cs="Arial" w:eastAsia="Arial"/>
          <w:sz w:val="30"/>
          <w:szCs w:val="30"/>
          <w:color w:val="49506D"/>
          <w:spacing w:val="0"/>
          <w:w w:val="53"/>
          <w:position w:val="-1"/>
        </w:rPr>
        <w:t>  </w:t>
      </w:r>
      <w:r>
        <w:rPr>
          <w:rFonts w:ascii="Arial" w:hAnsi="Arial" w:cs="Arial" w:eastAsia="Arial"/>
          <w:sz w:val="30"/>
          <w:szCs w:val="30"/>
          <w:color w:val="49506D"/>
          <w:spacing w:val="29"/>
          <w:w w:val="53"/>
          <w:position w:val="-1"/>
        </w:rPr>
        <w:t> </w:t>
      </w:r>
      <w:r>
        <w:rPr>
          <w:rFonts w:ascii="Arial" w:hAnsi="Arial" w:cs="Arial" w:eastAsia="Arial"/>
          <w:sz w:val="30"/>
          <w:szCs w:val="30"/>
          <w:color w:val="AEAFB1"/>
          <w:spacing w:val="0"/>
          <w:w w:val="127"/>
          <w:position w:val="-1"/>
        </w:rPr>
        <w:t>.</w:t>
      </w:r>
      <w:r>
        <w:rPr>
          <w:rFonts w:ascii="Arial" w:hAnsi="Arial" w:cs="Arial" w:eastAsia="Arial"/>
          <w:sz w:val="30"/>
          <w:szCs w:val="30"/>
          <w:color w:val="AEAFB1"/>
          <w:spacing w:val="-34"/>
          <w:w w:val="100"/>
          <w:position w:val="-1"/>
        </w:rPr>
        <w:t> </w:t>
      </w:r>
      <w:r>
        <w:rPr>
          <w:rFonts w:ascii="Arial" w:hAnsi="Arial" w:cs="Arial" w:eastAsia="Arial"/>
          <w:sz w:val="30"/>
          <w:szCs w:val="30"/>
          <w:color w:val="AEAFB1"/>
          <w:spacing w:val="0"/>
          <w:w w:val="59"/>
          <w:position w:val="-1"/>
        </w:rPr>
        <w:t>,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78" w:lineRule="exact"/>
        <w:ind w:left="3389" w:right="-20"/>
        <w:jc w:val="left"/>
        <w:tabs>
          <w:tab w:pos="4100" w:val="left"/>
          <w:tab w:pos="4820" w:val="left"/>
        </w:tabs>
        <w:rPr>
          <w:rFonts w:ascii="Arial" w:hAnsi="Arial" w:cs="Arial" w:eastAsia="Arial"/>
          <w:sz w:val="7"/>
          <w:szCs w:val="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4.559998pt;margin-top:3.655868pt;width:4.68pt;height:18pt;mso-position-horizontal-relative:page;mso-position-vertical-relative:paragraph;z-index:-15591" type="#_x0000_t202" filled="f" stroked="f">
            <v:textbox inset="0,0,0,0">
              <w:txbxContent>
                <w:p>
                  <w:pPr>
                    <w:spacing w:before="0" w:after="0" w:line="360" w:lineRule="exact"/>
                    <w:ind w:right="-94"/>
                    <w:jc w:val="left"/>
                    <w:rPr>
                      <w:rFonts w:ascii="Times New Roman" w:hAnsi="Times New Roman" w:cs="Times New Roman" w:eastAsia="Times New Roman"/>
                      <w:sz w:val="36"/>
                      <w:szCs w:val="3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AEAFB1"/>
                      <w:spacing w:val="0"/>
                      <w:w w:val="52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8"/>
          <w:szCs w:val="8"/>
          <w:color w:val="9C9E9E"/>
          <w:spacing w:val="0"/>
          <w:w w:val="600"/>
        </w:rPr>
        <w:t>'</w:t>
      </w:r>
      <w:r>
        <w:rPr>
          <w:rFonts w:ascii="Times New Roman" w:hAnsi="Times New Roman" w:cs="Times New Roman" w:eastAsia="Times New Roman"/>
          <w:sz w:val="8"/>
          <w:szCs w:val="8"/>
          <w:color w:val="9C9E9E"/>
          <w:spacing w:val="-79"/>
          <w:w w:val="6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262626"/>
          <w:spacing w:val="0"/>
          <w:w w:val="139"/>
        </w:rPr>
        <w:t>('</w:t>
      </w:r>
      <w:r>
        <w:rPr>
          <w:rFonts w:ascii="Times New Roman" w:hAnsi="Times New Roman" w:cs="Times New Roman" w:eastAsia="Times New Roman"/>
          <w:sz w:val="8"/>
          <w:szCs w:val="8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8"/>
          <w:szCs w:val="8"/>
          <w:color w:val="AEAFB1"/>
          <w:spacing w:val="0"/>
          <w:w w:val="100"/>
          <w:b/>
          <w:bCs/>
          <w:i/>
        </w:rPr>
        <w:t>1</w:t>
      </w:r>
      <w:r>
        <w:rPr>
          <w:rFonts w:ascii="Times New Roman" w:hAnsi="Times New Roman" w:cs="Times New Roman" w:eastAsia="Times New Roman"/>
          <w:sz w:val="8"/>
          <w:szCs w:val="8"/>
          <w:color w:val="AEAFB1"/>
          <w:spacing w:val="0"/>
          <w:w w:val="100"/>
          <w:b/>
          <w:bCs/>
          <w:i/>
        </w:rPr>
        <w:t>       </w:t>
      </w:r>
      <w:r>
        <w:rPr>
          <w:rFonts w:ascii="Times New Roman" w:hAnsi="Times New Roman" w:cs="Times New Roman" w:eastAsia="Times New Roman"/>
          <w:sz w:val="8"/>
          <w:szCs w:val="8"/>
          <w:color w:val="AEAFB1"/>
          <w:spacing w:val="1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EAFB1"/>
          <w:spacing w:val="0"/>
          <w:w w:val="173"/>
          <w:b/>
          <w:bCs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AEAFB1"/>
          <w:spacing w:val="0"/>
          <w:w w:val="173"/>
          <w:b/>
          <w:bCs/>
        </w:rPr>
        <w:t>    </w:t>
      </w:r>
      <w:r>
        <w:rPr>
          <w:rFonts w:ascii="Times New Roman" w:hAnsi="Times New Roman" w:cs="Times New Roman" w:eastAsia="Times New Roman"/>
          <w:sz w:val="8"/>
          <w:szCs w:val="8"/>
          <w:color w:val="AEAFB1"/>
          <w:spacing w:val="13"/>
          <w:w w:val="173"/>
          <w:b/>
          <w:bCs/>
        </w:rPr>
        <w:t> </w:t>
      </w:r>
      <w:r>
        <w:rPr>
          <w:rFonts w:ascii="Arial" w:hAnsi="Arial" w:cs="Arial" w:eastAsia="Arial"/>
          <w:sz w:val="7"/>
          <w:szCs w:val="7"/>
          <w:color w:val="AEAFB1"/>
          <w:spacing w:val="0"/>
          <w:w w:val="173"/>
          <w:b/>
          <w:bCs/>
        </w:rPr>
        <w:t>ı</w:t>
      </w:r>
      <w:r>
        <w:rPr>
          <w:rFonts w:ascii="Arial" w:hAnsi="Arial" w:cs="Arial" w:eastAsia="Arial"/>
          <w:sz w:val="7"/>
          <w:szCs w:val="7"/>
          <w:color w:val="AEAFB1"/>
          <w:spacing w:val="-29"/>
          <w:w w:val="173"/>
          <w:b/>
          <w:bCs/>
        </w:rPr>
        <w:t> </w:t>
      </w:r>
      <w:r>
        <w:rPr>
          <w:rFonts w:ascii="Arial" w:hAnsi="Arial" w:cs="Arial" w:eastAsia="Arial"/>
          <w:sz w:val="7"/>
          <w:szCs w:val="7"/>
          <w:color w:val="AEAFB1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7"/>
          <w:szCs w:val="7"/>
          <w:color w:val="AEAFB1"/>
          <w:spacing w:val="0"/>
          <w:w w:val="100"/>
          <w:b/>
          <w:bCs/>
        </w:rPr>
      </w:r>
      <w:r>
        <w:rPr>
          <w:rFonts w:ascii="Arial" w:hAnsi="Arial" w:cs="Arial" w:eastAsia="Arial"/>
          <w:sz w:val="7"/>
          <w:szCs w:val="7"/>
          <w:color w:val="AEAFB1"/>
          <w:spacing w:val="0"/>
          <w:w w:val="181"/>
        </w:rPr>
        <w:t>.</w:t>
      </w:r>
      <w:r>
        <w:rPr>
          <w:rFonts w:ascii="Arial" w:hAnsi="Arial" w:cs="Arial" w:eastAsia="Arial"/>
          <w:sz w:val="7"/>
          <w:szCs w:val="7"/>
          <w:color w:val="AEAFB1"/>
          <w:spacing w:val="-13"/>
          <w:w w:val="181"/>
        </w:rPr>
        <w:t>.</w:t>
      </w:r>
      <w:r>
        <w:rPr>
          <w:rFonts w:ascii="Arial" w:hAnsi="Arial" w:cs="Arial" w:eastAsia="Arial"/>
          <w:sz w:val="7"/>
          <w:szCs w:val="7"/>
          <w:color w:val="828383"/>
          <w:spacing w:val="0"/>
          <w:w w:val="409"/>
        </w:rPr>
        <w:t>.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</w:rPr>
      </w:r>
    </w:p>
    <w:p>
      <w:pPr>
        <w:spacing w:before="0" w:after="0" w:line="157" w:lineRule="exact"/>
        <w:ind w:left="3475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pict>
          <v:group style="position:absolute;margin-left:450.110474pt;margin-top:1.896788pt;width:.1pt;height:6.057862pt;mso-position-horizontal-relative:page;mso-position-vertical-relative:paragraph;z-index:-15598" coordorigin="9002,38" coordsize="2,121">
            <v:shape style="position:absolute;left:9002;top:38;width:2;height:121" coordorigin="9002,38" coordsize="0,121" path="m9002,159l9002,38e" filled="f" stroked="t" strokeweight="3.68992pt" strokecolor="#EBEBE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9"/>
          <w:szCs w:val="9"/>
          <w:color w:val="AEAFB1"/>
          <w:w w:val="286"/>
          <w:position w:val="-1"/>
        </w:rPr>
        <w:t>\</w:t>
      </w:r>
      <w:r>
        <w:rPr>
          <w:rFonts w:ascii="Times New Roman" w:hAnsi="Times New Roman" w:cs="Times New Roman" w:eastAsia="Times New Roman"/>
          <w:sz w:val="9"/>
          <w:szCs w:val="9"/>
          <w:color w:val="AEAFB1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696B6E"/>
          <w:spacing w:val="-15"/>
          <w:w w:val="100"/>
          <w:position w:val="-1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484849"/>
          <w:spacing w:val="1"/>
          <w:w w:val="100"/>
          <w:position w:val="-1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9C9E9E"/>
          <w:spacing w:val="0"/>
          <w:w w:val="100"/>
          <w:position w:val="-1"/>
        </w:rPr>
        <w:t>tt</w:t>
      </w:r>
      <w:r>
        <w:rPr>
          <w:rFonts w:ascii="Times New Roman" w:hAnsi="Times New Roman" w:cs="Times New Roman" w:eastAsia="Times New Roman"/>
          <w:sz w:val="9"/>
          <w:szCs w:val="9"/>
          <w:color w:val="9C9E9E"/>
          <w:spacing w:val="5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828383"/>
          <w:spacing w:val="0"/>
          <w:w w:val="100"/>
          <w:position w:val="-1"/>
        </w:rPr>
        <w:t>,..</w:t>
      </w:r>
      <w:r>
        <w:rPr>
          <w:rFonts w:ascii="Times New Roman" w:hAnsi="Times New Roman" w:cs="Times New Roman" w:eastAsia="Times New Roman"/>
          <w:sz w:val="9"/>
          <w:szCs w:val="9"/>
          <w:color w:val="828383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262626"/>
          <w:spacing w:val="0"/>
          <w:w w:val="42"/>
          <w:i/>
          <w:position w:val="-1"/>
        </w:rPr>
        <w:t>t:·:·</w:t>
      </w:r>
      <w:r>
        <w:rPr>
          <w:rFonts w:ascii="Times New Roman" w:hAnsi="Times New Roman" w:cs="Times New Roman" w:eastAsia="Times New Roman"/>
          <w:sz w:val="12"/>
          <w:szCs w:val="12"/>
          <w:color w:val="262626"/>
          <w:spacing w:val="0"/>
          <w:w w:val="42"/>
          <w:i/>
          <w:position w:val="-1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262626"/>
          <w:spacing w:val="0"/>
          <w:w w:val="42"/>
          <w:i/>
          <w:position w:val="-1"/>
        </w:rPr>
        <w:t>  </w:t>
      </w:r>
      <w:r>
        <w:rPr>
          <w:rFonts w:ascii="Times New Roman" w:hAnsi="Times New Roman" w:cs="Times New Roman" w:eastAsia="Times New Roman"/>
          <w:sz w:val="12"/>
          <w:szCs w:val="12"/>
          <w:color w:val="262626"/>
          <w:spacing w:val="6"/>
          <w:w w:val="42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262626"/>
          <w:spacing w:val="0"/>
          <w:w w:val="100"/>
          <w:position w:val="-1"/>
        </w:rPr>
        <w:t>./</w:t>
      </w:r>
      <w:r>
        <w:rPr>
          <w:rFonts w:ascii="Times New Roman" w:hAnsi="Times New Roman" w:cs="Times New Roman" w:eastAsia="Times New Roman"/>
          <w:sz w:val="12"/>
          <w:szCs w:val="12"/>
          <w:color w:val="262626"/>
          <w:spacing w:val="0"/>
          <w:w w:val="100"/>
          <w:position w:val="-1"/>
        </w:rPr>
        <w:t>(</w:t>
      </w:r>
      <w:r>
        <w:rPr>
          <w:rFonts w:ascii="Times New Roman" w:hAnsi="Times New Roman" w:cs="Times New Roman" w:eastAsia="Times New Roman"/>
          <w:sz w:val="12"/>
          <w:szCs w:val="12"/>
          <w:color w:val="262626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2"/>
          <w:szCs w:val="12"/>
          <w:color w:val="262626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262626"/>
          <w:spacing w:val="0"/>
          <w:w w:val="83"/>
          <w:i/>
          <w:position w:val="-1"/>
        </w:rPr>
        <w:t>?·</w:t>
      </w:r>
      <w:r>
        <w:rPr>
          <w:rFonts w:ascii="Times New Roman" w:hAnsi="Times New Roman" w:cs="Times New Roman" w:eastAsia="Times New Roman"/>
          <w:sz w:val="15"/>
          <w:szCs w:val="15"/>
          <w:color w:val="262626"/>
          <w:spacing w:val="-2"/>
          <w:w w:val="83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262626"/>
          <w:spacing w:val="0"/>
          <w:w w:val="166"/>
          <w:i/>
          <w:position w:val="-1"/>
        </w:rPr>
        <w:t>)</w:t>
      </w:r>
      <w:r>
        <w:rPr>
          <w:rFonts w:ascii="Times New Roman" w:hAnsi="Times New Roman" w:cs="Times New Roman" w:eastAsia="Times New Roman"/>
          <w:sz w:val="15"/>
          <w:szCs w:val="15"/>
          <w:color w:val="262626"/>
          <w:spacing w:val="20"/>
          <w:w w:val="166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262626"/>
          <w:spacing w:val="0"/>
          <w:w w:val="113"/>
          <w:position w:val="-1"/>
        </w:rPr>
        <w:t>''</w:t>
      </w:r>
      <w:r>
        <w:rPr>
          <w:rFonts w:ascii="Times New Roman" w:hAnsi="Times New Roman" w:cs="Times New Roman" w:eastAsia="Times New Roman"/>
          <w:sz w:val="15"/>
          <w:szCs w:val="15"/>
          <w:color w:val="262626"/>
          <w:spacing w:val="0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262626"/>
          <w:spacing w:val="10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262626"/>
          <w:spacing w:val="0"/>
          <w:w w:val="113"/>
          <w:position w:val="-1"/>
        </w:rPr>
        <w:t>-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0" w:lineRule="exact"/>
        <w:ind w:left="240" w:right="-20"/>
        <w:jc w:val="left"/>
        <w:tabs>
          <w:tab w:pos="374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3"/>
          <w:szCs w:val="13"/>
          <w:color w:val="AEAFB1"/>
          <w:spacing w:val="-10"/>
          <w:w w:val="131"/>
          <w:position w:val="-12"/>
        </w:rPr>
        <w:t>'</w:t>
      </w:r>
      <w:r>
        <w:rPr>
          <w:rFonts w:ascii="Arial" w:hAnsi="Arial" w:cs="Arial" w:eastAsia="Arial"/>
          <w:sz w:val="13"/>
          <w:szCs w:val="13"/>
          <w:color w:val="363D83"/>
          <w:spacing w:val="0"/>
          <w:w w:val="131"/>
          <w:position w:val="-12"/>
        </w:rPr>
        <w:t>'</w:t>
      </w:r>
      <w:r>
        <w:rPr>
          <w:rFonts w:ascii="Arial" w:hAnsi="Arial" w:cs="Arial" w:eastAsia="Arial"/>
          <w:sz w:val="13"/>
          <w:szCs w:val="13"/>
          <w:color w:val="363D83"/>
          <w:spacing w:val="0"/>
          <w:w w:val="131"/>
          <w:position w:val="-12"/>
        </w:rPr>
        <w:t>(</w:t>
      </w:r>
      <w:r>
        <w:rPr>
          <w:rFonts w:ascii="Arial" w:hAnsi="Arial" w:cs="Arial" w:eastAsia="Arial"/>
          <w:sz w:val="13"/>
          <w:szCs w:val="13"/>
          <w:color w:val="363D83"/>
          <w:spacing w:val="0"/>
          <w:w w:val="131"/>
          <w:position w:val="-12"/>
        </w:rPr>
        <w:t>"'</w:t>
      </w:r>
      <w:r>
        <w:rPr>
          <w:rFonts w:ascii="Arial" w:hAnsi="Arial" w:cs="Arial" w:eastAsia="Arial"/>
          <w:sz w:val="13"/>
          <w:szCs w:val="13"/>
          <w:color w:val="363D83"/>
          <w:spacing w:val="-46"/>
          <w:w w:val="131"/>
          <w:position w:val="-12"/>
        </w:rPr>
        <w:t> </w:t>
      </w:r>
      <w:r>
        <w:rPr>
          <w:rFonts w:ascii="Arial" w:hAnsi="Arial" w:cs="Arial" w:eastAsia="Arial"/>
          <w:sz w:val="13"/>
          <w:szCs w:val="13"/>
          <w:color w:val="363D83"/>
          <w:spacing w:val="0"/>
          <w:w w:val="100"/>
          <w:position w:val="-12"/>
        </w:rPr>
        <w:tab/>
      </w:r>
      <w:r>
        <w:rPr>
          <w:rFonts w:ascii="Arial" w:hAnsi="Arial" w:cs="Arial" w:eastAsia="Arial"/>
          <w:sz w:val="13"/>
          <w:szCs w:val="13"/>
          <w:color w:val="363D83"/>
          <w:spacing w:val="0"/>
          <w:w w:val="100"/>
          <w:position w:val="-12"/>
        </w:rPr>
      </w:r>
      <w:r>
        <w:rPr>
          <w:rFonts w:ascii="Arial" w:hAnsi="Arial" w:cs="Arial" w:eastAsia="Arial"/>
          <w:sz w:val="16"/>
          <w:szCs w:val="16"/>
          <w:color w:val="828383"/>
          <w:spacing w:val="0"/>
          <w:w w:val="56"/>
          <w:position w:val="-11"/>
        </w:rPr>
        <w:t>"</w:t>
      </w:r>
      <w:r>
        <w:rPr>
          <w:rFonts w:ascii="Arial" w:hAnsi="Arial" w:cs="Arial" w:eastAsia="Arial"/>
          <w:sz w:val="16"/>
          <w:szCs w:val="16"/>
          <w:color w:val="828383"/>
          <w:spacing w:val="-26"/>
          <w:w w:val="100"/>
          <w:position w:val="-11"/>
        </w:rPr>
        <w:t> </w:t>
      </w:r>
      <w:r>
        <w:rPr>
          <w:rFonts w:ascii="Arial" w:hAnsi="Arial" w:cs="Arial" w:eastAsia="Arial"/>
          <w:sz w:val="16"/>
          <w:szCs w:val="16"/>
          <w:color w:val="9C9E9E"/>
          <w:spacing w:val="0"/>
          <w:w w:val="29"/>
          <w:position w:val="-11"/>
        </w:rPr>
        <w:t>\!-</w:t>
      </w:r>
      <w:r>
        <w:rPr>
          <w:rFonts w:ascii="Arial" w:hAnsi="Arial" w:cs="Arial" w:eastAsia="Arial"/>
          <w:sz w:val="16"/>
          <w:szCs w:val="16"/>
          <w:color w:val="9C9E9E"/>
          <w:spacing w:val="-8"/>
          <w:w w:val="29"/>
          <w:position w:val="-11"/>
        </w:rPr>
        <w:t>&lt;</w:t>
      </w:r>
      <w:r>
        <w:rPr>
          <w:rFonts w:ascii="Arial" w:hAnsi="Arial" w:cs="Arial" w:eastAsia="Arial"/>
          <w:sz w:val="16"/>
          <w:szCs w:val="16"/>
          <w:color w:val="828383"/>
          <w:spacing w:val="0"/>
          <w:w w:val="63"/>
          <w:position w:val="-11"/>
        </w:rPr>
        <w:t>...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0" w:right="200"/>
          <w:cols w:num="3" w:equalWidth="0">
            <w:col w:w="618" w:space="3030"/>
            <w:col w:w="1268" w:space="576"/>
            <w:col w:w="6228"/>
          </w:cols>
        </w:sectPr>
      </w:pPr>
      <w:rPr/>
    </w:p>
    <w:p>
      <w:pPr>
        <w:spacing w:before="0" w:after="0" w:line="143" w:lineRule="exact"/>
        <w:ind w:right="1684"/>
        <w:jc w:val="righ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pict>
          <v:group style="position:absolute;margin-left:12.48pt;margin-top:39.840pt;width:568.800012pt;height:777.840002pt;mso-position-horizontal-relative:page;mso-position-vertical-relative:page;z-index:-15611" coordorigin="250,797" coordsize="11376,15557">
            <v:group style="position:absolute;left:259;top:816;width:3197;height:2" coordorigin="259,816" coordsize="3197,2">
              <v:shape style="position:absolute;left:259;top:816;width:3197;height:2" coordorigin="259,816" coordsize="3197,0" path="m259,816l3456,816e" filled="f" stroked="t" strokeweight=".96pt" strokecolor="#5B5B5B">
                <v:path arrowok="t"/>
              </v:shape>
            </v:group>
            <v:group style="position:absolute;left:269;top:806;width:2;height:1267" coordorigin="269,806" coordsize="2,1267">
              <v:shape style="position:absolute;left:269;top:806;width:2;height:1267" coordorigin="269,806" coordsize="0,1267" path="m269,2074l269,806e" filled="f" stroked="t" strokeweight=".96pt" strokecolor="#707070">
                <v:path arrowok="t"/>
              </v:shape>
            </v:group>
            <v:group style="position:absolute;left:2323;top:806;width:2;height:1546" coordorigin="2323,806" coordsize="2,1546">
              <v:shape style="position:absolute;left:2323;top:806;width:2;height:1546" coordorigin="2323,806" coordsize="0,1546" path="m2323,2352l2323,806e" filled="f" stroked="t" strokeweight=".96pt" strokecolor="#444444">
                <v:path arrowok="t"/>
              </v:shape>
            </v:group>
            <v:group style="position:absolute;left:3331;top:821;width:226;height:2" coordorigin="3331,821" coordsize="226,2">
              <v:shape style="position:absolute;left:3331;top:821;width:226;height:2" coordorigin="3331,821" coordsize="226,0" path="m3331,821l3557,821e" filled="f" stroked="t" strokeweight=".48pt" strokecolor="#383838">
                <v:path arrowok="t"/>
              </v:shape>
            </v:group>
            <v:group style="position:absolute;left:3806;top:821;width:3634;height:2" coordorigin="3806,821" coordsize="3634,2">
              <v:shape style="position:absolute;left:3806;top:821;width:3634;height:2" coordorigin="3806,821" coordsize="3634,0" path="m3806,821l7440,821e" filled="f" stroked="t" strokeweight=".48pt" strokecolor="#1C1C1C">
                <v:path arrowok="t"/>
              </v:shape>
            </v:group>
            <v:group style="position:absolute;left:7411;top:811;width:422;height:2" coordorigin="7411,811" coordsize="422,2">
              <v:shape style="position:absolute;left:7411;top:811;width:422;height:2" coordorigin="7411,811" coordsize="422,0" path="m7411,811l7834,811e" filled="f" stroked="t" strokeweight=".48pt" strokecolor="#131313">
                <v:path arrowok="t"/>
              </v:shape>
            </v:group>
            <v:group style="position:absolute;left:3499;top:814;width:8083;height:2" coordorigin="3499,814" coordsize="8083,2">
              <v:shape style="position:absolute;left:3499;top:814;width:8083;height:2" coordorigin="3499,814" coordsize="8083,0" path="m3499,814l11582,814e" filled="f" stroked="t" strokeweight=".96pt" strokecolor="#1F1F1F">
                <v:path arrowok="t"/>
              </v:shape>
            </v:group>
            <v:group style="position:absolute;left:9134;top:802;width:2;height:528" coordorigin="9134,802" coordsize="2,528">
              <v:shape style="position:absolute;left:9134;top:802;width:2;height:528" coordorigin="9134,802" coordsize="0,528" path="m9134,1330l9134,802e" filled="f" stroked="t" strokeweight=".48pt" strokecolor="#232323">
                <v:path arrowok="t"/>
              </v:shape>
            </v:group>
            <v:group style="position:absolute;left:9101;top:821;width:187;height:2" coordorigin="9101,821" coordsize="187,2">
              <v:shape style="position:absolute;left:9101;top:821;width:187;height:2" coordorigin="9101,821" coordsize="187,0" path="m9101,821l9288,821e" filled="f" stroked="t" strokeweight=".48pt" strokecolor="#131313">
                <v:path arrowok="t"/>
              </v:shape>
            </v:group>
            <v:group style="position:absolute;left:9259;top:811;width:725;height:2" coordorigin="9259,811" coordsize="725,2">
              <v:shape style="position:absolute;left:9259;top:811;width:725;height:2" coordorigin="9259,811" coordsize="725,0" path="m9259,811l9984,811e" filled="f" stroked="t" strokeweight=".48pt" strokecolor="#0F0F0F">
                <v:path arrowok="t"/>
              </v:shape>
            </v:group>
            <v:group style="position:absolute;left:9984;top:811;width:1608;height:2" coordorigin="9984,811" coordsize="1608,2">
              <v:shape style="position:absolute;left:9984;top:811;width:1608;height:2" coordorigin="9984,811" coordsize="1608,0" path="m9984,811l11592,811e" filled="f" stroked="t" strokeweight=".48pt" strokecolor="#232323">
                <v:path arrowok="t"/>
              </v:shape>
            </v:group>
            <v:group style="position:absolute;left:11578;top:816;width:2;height:2275" coordorigin="11578,816" coordsize="2,2275">
              <v:shape style="position:absolute;left:11578;top:816;width:2;height:2275" coordorigin="11578,816" coordsize="0,2275" path="m11578,3091l11578,816e" filled="f" stroked="t" strokeweight=".96pt" strokecolor="#575757">
                <v:path arrowok="t"/>
              </v:shape>
            </v:group>
            <v:group style="position:absolute;left:9134;top:1330;width:2;height:1008" coordorigin="9134,1330" coordsize="2,1008">
              <v:shape style="position:absolute;left:9134;top:1330;width:2;height:1008" coordorigin="9134,1330" coordsize="0,1008" path="m9134,2338l9134,1330e" filled="f" stroked="t" strokeweight=".48pt" strokecolor="#080808">
                <v:path arrowok="t"/>
              </v:shape>
            </v:group>
            <v:group style="position:absolute;left:259;top:2338;width:2093;height:2" coordorigin="259,2338" coordsize="2093,2">
              <v:shape style="position:absolute;left:259;top:2338;width:2093;height:2" coordorigin="259,2338" coordsize="2093,0" path="m259,2338l2352,2338e" filled="f" stroked="t" strokeweight=".48pt" strokecolor="#1F1F1F">
                <v:path arrowok="t"/>
              </v:shape>
            </v:group>
            <v:group style="position:absolute;left:269;top:1834;width:2;height:10301" coordorigin="269,1834" coordsize="2,10301">
              <v:shape style="position:absolute;left:269;top:1834;width:2;height:10301" coordorigin="269,1834" coordsize="0,10301" path="m269,12134l269,1834e" filled="f" stroked="t" strokeweight=".72pt" strokecolor="#343434">
                <v:path arrowok="t"/>
              </v:shape>
            </v:group>
            <v:group style="position:absolute;left:2304;top:2328;width:1056;height:2" coordorigin="2304,2328" coordsize="1056,2">
              <v:shape style="position:absolute;left:2304;top:2328;width:1056;height:2" coordorigin="2304,2328" coordsize="1056,0" path="m2304,2328l3360,2328e" filled="f" stroked="t" strokeweight=".48pt" strokecolor="#131313">
                <v:path arrowok="t"/>
              </v:shape>
            </v:group>
            <v:group style="position:absolute;left:3331;top:2338;width:226;height:2" coordorigin="3331,2338" coordsize="226,2">
              <v:shape style="position:absolute;left:3331;top:2338;width:226;height:2" coordorigin="3331,2338" coordsize="226,0" path="m3331,2338l3557,2338e" filled="f" stroked="t" strokeweight=".48pt" strokecolor="#0C0C0C">
                <v:path arrowok="t"/>
              </v:shape>
            </v:group>
            <v:group style="position:absolute;left:3528;top:2328;width:4819;height:2" coordorigin="3528,2328" coordsize="4819,2">
              <v:shape style="position:absolute;left:3528;top:2328;width:4819;height:2" coordorigin="3528,2328" coordsize="4819,0" path="m3528,2328l8347,2328e" filled="f" stroked="t" strokeweight=".96pt" strokecolor="#080808">
                <v:path arrowok="t"/>
              </v:shape>
            </v:group>
            <v:group style="position:absolute;left:8347;top:2328;width:792;height:2" coordorigin="8347,2328" coordsize="792,2">
              <v:shape style="position:absolute;left:8347;top:2328;width:792;height:2" coordorigin="8347,2328" coordsize="792,0" path="m8347,2328l9139,2328e" filled="f" stroked="t" strokeweight=".96pt" strokecolor="#0C0C0C">
                <v:path arrowok="t"/>
              </v:shape>
            </v:group>
            <v:group style="position:absolute;left:9101;top:2338;width:187;height:2" coordorigin="9101,2338" coordsize="187,2">
              <v:shape style="position:absolute;left:9101;top:2338;width:187;height:2" coordorigin="9101,2338" coordsize="187,0" path="m9101,2338l9288,2338e" filled="f" stroked="t" strokeweight=".48pt" strokecolor="#0F0F0F">
                <v:path arrowok="t"/>
              </v:shape>
            </v:group>
            <v:group style="position:absolute;left:9259;top:2328;width:725;height:2" coordorigin="9259,2328" coordsize="725,2">
              <v:shape style="position:absolute;left:9259;top:2328;width:725;height:2" coordorigin="9259,2328" coordsize="725,0" path="m9259,2328l9984,2328e" filled="f" stroked="t" strokeweight=".96pt" strokecolor="#030303">
                <v:path arrowok="t"/>
              </v:shape>
            </v:group>
            <v:group style="position:absolute;left:9984;top:2328;width:1608;height:2" coordorigin="9984,2328" coordsize="1608,2">
              <v:shape style="position:absolute;left:9984;top:2328;width:1608;height:2" coordorigin="9984,2328" coordsize="1608,0" path="m9984,2328l11592,2328e" filled="f" stroked="t" strokeweight=".48pt" strokecolor="#181818">
                <v:path arrowok="t"/>
              </v:shape>
            </v:group>
            <v:group style="position:absolute;left:269;top:2582;width:11318;height:2" coordorigin="269,2582" coordsize="11318,2">
              <v:shape style="position:absolute;left:269;top:2582;width:11318;height:2" coordorigin="269,2582" coordsize="11318,0" path="m269,2582l11587,2582e" filled="f" stroked="t" strokeweight=".96pt" strokecolor="#484848">
                <v:path arrowok="t"/>
              </v:shape>
            </v:group>
            <v:group style="position:absolute;left:274;top:2294;width:2;height:4978" coordorigin="274,2294" coordsize="2,4978">
              <v:shape style="position:absolute;left:274;top:2294;width:2;height:4978" coordorigin="274,2294" coordsize="0,4978" path="m274,7272l274,2294e" filled="f" stroked="t" strokeweight=".48pt" strokecolor="#1F1F1F">
                <v:path arrowok="t"/>
              </v:shape>
            </v:group>
            <v:group style="position:absolute;left:3370;top:2333;width:2;height:499" coordorigin="3370,2333" coordsize="2,499">
              <v:shape style="position:absolute;left:3370;top:2333;width:2;height:499" coordorigin="3370,2333" coordsize="0,499" path="m3370,2832l3370,2333e" filled="f" stroked="t" strokeweight=".72pt" strokecolor="#3F3F3F">
                <v:path arrowok="t"/>
              </v:shape>
            </v:group>
            <v:group style="position:absolute;left:259;top:2822;width:11328;height:2" coordorigin="259,2822" coordsize="11328,2">
              <v:shape style="position:absolute;left:259;top:2822;width:11328;height:2" coordorigin="259,2822" coordsize="11328,0" path="m259,2822l11587,2822e" filled="f" stroked="t" strokeweight=".96pt" strokecolor="#484848">
                <v:path arrowok="t"/>
              </v:shape>
            </v:group>
            <v:group style="position:absolute;left:269;top:3062;width:11318;height:2" coordorigin="269,3062" coordsize="11318,2">
              <v:shape style="position:absolute;left:269;top:3062;width:11318;height:2" coordorigin="269,3062" coordsize="11318,0" path="m269,3062l11587,3062e" filled="f" stroked="t" strokeweight=".96pt" strokecolor="#484848">
                <v:path arrowok="t"/>
              </v:shape>
            </v:group>
            <v:group style="position:absolute;left:259;top:3302;width:4094;height:2" coordorigin="259,3302" coordsize="4094,2">
              <v:shape style="position:absolute;left:259;top:3302;width:4094;height:2" coordorigin="259,3302" coordsize="4094,0" path="m259,3302l4354,3302e" filled="f" stroked="t" strokeweight=".72pt" strokecolor="#5B5B5B">
                <v:path arrowok="t"/>
              </v:shape>
            </v:group>
            <v:group style="position:absolute;left:4296;top:3307;width:7291;height:2" coordorigin="4296,3307" coordsize="7291,2">
              <v:shape style="position:absolute;left:4296;top:3307;width:7291;height:2" coordorigin="4296,3307" coordsize="7291,0" path="m4296,3307l11587,3307e" filled="f" stroked="t" strokeweight=".48pt" strokecolor="#2F2F2F">
                <v:path arrowok="t"/>
              </v:shape>
            </v:group>
            <v:group style="position:absolute;left:11582;top:3014;width:2;height:312" coordorigin="11582,3014" coordsize="2,312">
              <v:shape style="position:absolute;left:11582;top:3014;width:2;height:312" coordorigin="11582,3014" coordsize="0,312" path="m11582,3326l11582,3014e" filled="f" stroked="t" strokeweight=".48pt" strokecolor="#383838">
                <v:path arrowok="t"/>
              </v:shape>
            </v:group>
            <v:group style="position:absolute;left:269;top:3547;width:1430;height:2" coordorigin="269,3547" coordsize="1430,2">
              <v:shape style="position:absolute;left:269;top:3547;width:1430;height:2" coordorigin="269,3547" coordsize="1430,0" path="m269,3547l1699,3547e" filled="f" stroked="t" strokeweight=".48pt" strokecolor="#3F3F3F">
                <v:path arrowok="t"/>
              </v:shape>
            </v:group>
            <v:group style="position:absolute;left:1670;top:3538;width:2165;height:2" coordorigin="1670,3538" coordsize="2165,2">
              <v:shape style="position:absolute;left:1670;top:3538;width:2165;height:2" coordorigin="1670,3538" coordsize="2165,0" path="m1670,3538l3835,3538e" filled="f" stroked="t" strokeweight=".48pt" strokecolor="#343434">
                <v:path arrowok="t"/>
              </v:shape>
            </v:group>
            <v:group style="position:absolute;left:3806;top:3547;width:192;height:2" coordorigin="3806,3547" coordsize="192,2">
              <v:shape style="position:absolute;left:3806;top:3547;width:192;height:2" coordorigin="3806,3547" coordsize="192,0" path="m3806,3547l3998,3547e" filled="f" stroked="t" strokeweight=".48pt" strokecolor="#2F2F2F">
                <v:path arrowok="t"/>
              </v:shape>
            </v:group>
            <v:group style="position:absolute;left:3970;top:3538;width:3000;height:2" coordorigin="3970,3538" coordsize="3000,2">
              <v:shape style="position:absolute;left:3970;top:3538;width:3000;height:2" coordorigin="3970,3538" coordsize="3000,0" path="m3970,3538l6970,3538e" filled="f" stroked="t" strokeweight=".48pt" strokecolor="#2F2F2F">
                <v:path arrowok="t"/>
              </v:shape>
            </v:group>
            <v:group style="position:absolute;left:6941;top:3547;width:499;height:2" coordorigin="6941,3547" coordsize="499,2">
              <v:shape style="position:absolute;left:6941;top:3547;width:499;height:2" coordorigin="6941,3547" coordsize="499,0" path="m6941,3547l7440,3547e" filled="f" stroked="t" strokeweight=".48pt" strokecolor="#383838">
                <v:path arrowok="t"/>
              </v:shape>
            </v:group>
            <v:group style="position:absolute;left:7411;top:3538;width:1723;height:2" coordorigin="7411,3538" coordsize="1723,2">
              <v:shape style="position:absolute;left:7411;top:3538;width:1723;height:2" coordorigin="7411,3538" coordsize="1723,0" path="m7411,3538l9134,3538e" filled="f" stroked="t" strokeweight=".96pt" strokecolor="#2F2F2F">
                <v:path arrowok="t"/>
              </v:shape>
            </v:group>
            <v:group style="position:absolute;left:9106;top:3552;width:2491;height:2" coordorigin="9106,3552" coordsize="2491,2">
              <v:shape style="position:absolute;left:9106;top:3552;width:2491;height:2" coordorigin="9106,3552" coordsize="2491,0" path="m9106,3552l11597,3552e" filled="f" stroked="t" strokeweight=".96pt" strokecolor="#676767">
                <v:path arrowok="t"/>
              </v:shape>
            </v:group>
            <v:group style="position:absolute;left:11582;top:816;width:2;height:2760" coordorigin="11582,816" coordsize="2,2760">
              <v:shape style="position:absolute;left:11582;top:816;width:2;height:2760" coordorigin="11582,816" coordsize="0,2760" path="m11582,3576l11582,816e" filled="f" stroked="t" strokeweight=".48pt" strokecolor="#4B4B4B">
                <v:path arrowok="t"/>
              </v:shape>
            </v:group>
            <v:group style="position:absolute;left:3840;top:3542;width:2;height:758" coordorigin="3840,3542" coordsize="2,758">
              <v:shape style="position:absolute;left:3840;top:3542;width:2;height:758" coordorigin="3840,3542" coordsize="0,758" path="m3840,4301l3840,3542e" filled="f" stroked="t" strokeweight=".96pt" strokecolor="#484848">
                <v:path arrowok="t"/>
              </v:shape>
            </v:group>
            <v:group style="position:absolute;left:6984;top:3542;width:2;height:758" coordorigin="6984,3542" coordsize="2,758">
              <v:shape style="position:absolute;left:6984;top:3542;width:2;height:758" coordorigin="6984,3542" coordsize="0,758" path="m6984,4301l6984,3542e" filled="f" stroked="t" strokeweight=".48pt" strokecolor="#1F1F1F">
                <v:path arrowok="t"/>
              </v:shape>
            </v:group>
            <v:group style="position:absolute;left:11587;top:816;width:2;height:3173" coordorigin="11587,816" coordsize="2,3173">
              <v:shape style="position:absolute;left:11587;top:816;width:2;height:3173" coordorigin="11587,816" coordsize="0,3173" path="m11587,3989l11587,816e" filled="f" stroked="t" strokeweight=".96pt" strokecolor="#4F4F4F">
                <v:path arrowok="t"/>
              </v:shape>
            </v:group>
            <v:group style="position:absolute;left:3830;top:3974;width:2429;height:2" coordorigin="3830,3974" coordsize="2429,2">
              <v:shape style="position:absolute;left:3830;top:3974;width:2429;height:2" coordorigin="3830,3974" coordsize="2429,0" path="m3830,3974l6259,3974e" filled="f" stroked="t" strokeweight=".72pt" strokecolor="#4F4F4F">
                <v:path arrowok="t"/>
              </v:shape>
            </v:group>
            <v:group style="position:absolute;left:6202;top:3970;width:787;height:2" coordorigin="6202,3970" coordsize="787,2">
              <v:shape style="position:absolute;left:6202;top:3970;width:787;height:2" coordorigin="6202,3970" coordsize="787,0" path="m6202,3970l6989,3970e" filled="f" stroked="t" strokeweight=".48pt" strokecolor="#8C8C8C">
                <v:path arrowok="t"/>
              </v:shape>
            </v:group>
            <v:group style="position:absolute;left:269;top:4286;width:11328;height:2" coordorigin="269,4286" coordsize="11328,2">
              <v:shape style="position:absolute;left:269;top:4286;width:11328;height:2" coordorigin="269,4286" coordsize="11328,0" path="m269,4286l11597,4286e" filled="f" stroked="t" strokeweight=".96pt" strokecolor="#484848">
                <v:path arrowok="t"/>
              </v:shape>
            </v:group>
            <v:group style="position:absolute;left:11587;top:3600;width:2;height:1320" coordorigin="11587,3600" coordsize="2,1320">
              <v:shape style="position:absolute;left:11587;top:3600;width:2;height:1320" coordorigin="11587,3600" coordsize="0,1320" path="m11587,4920l11587,3600e" filled="f" stroked="t" strokeweight=".96pt" strokecolor="#707070">
                <v:path arrowok="t"/>
              </v:shape>
            </v:group>
            <v:group style="position:absolute;left:269;top:4570;width:11328;height:2" coordorigin="269,4570" coordsize="11328,2">
              <v:shape style="position:absolute;left:269;top:4570;width:11328;height:2" coordorigin="269,4570" coordsize="11328,0" path="m269,4570l11597,4570e" filled="f" stroked="t" strokeweight=".96pt" strokecolor="#484848">
                <v:path arrowok="t"/>
              </v:shape>
            </v:group>
            <v:group style="position:absolute;left:2328;top:4282;width:2;height:1306" coordorigin="2328,4282" coordsize="2,1306">
              <v:shape style="position:absolute;left:2328;top:4282;width:2;height:1306" coordorigin="2328,4282" coordsize="0,1306" path="m2328,5587l2328,4282e" filled="f" stroked="t" strokeweight=".48pt" strokecolor="#181818">
                <v:path arrowok="t"/>
              </v:shape>
            </v:group>
            <v:group style="position:absolute;left:2323;top:4810;width:9274;height:2" coordorigin="2323,4810" coordsize="9274,2">
              <v:shape style="position:absolute;left:2323;top:4810;width:9274;height:2" coordorigin="2323,4810" coordsize="9274,0" path="m2323,4810l11597,4810e" filled="f" stroked="t" strokeweight=".96pt" strokecolor="#484848">
                <v:path arrowok="t"/>
              </v:shape>
            </v:group>
            <v:group style="position:absolute;left:4925;top:4800;width:2;height:283" coordorigin="4925,4800" coordsize="2,283">
              <v:shape style="position:absolute;left:4925;top:4800;width:2;height:283" coordorigin="4925,4800" coordsize="0,283" path="m4925,5083l4925,4800e" filled="f" stroked="t" strokeweight="1.44pt" strokecolor="#444444">
                <v:path arrowok="t"/>
              </v:shape>
            </v:group>
            <v:group style="position:absolute;left:7848;top:4800;width:2;height:509" coordorigin="7848,4800" coordsize="2,509">
              <v:shape style="position:absolute;left:7848;top:4800;width:2;height:509" coordorigin="7848,4800" coordsize="0,509" path="m7848,5309l7848,4800e" filled="f" stroked="t" strokeweight=".48pt" strokecolor="#1F1F1F">
                <v:path arrowok="t"/>
              </v:shape>
            </v:group>
            <v:group style="position:absolute;left:11587;top:4762;width:2;height:322" coordorigin="11587,4762" coordsize="2,322">
              <v:shape style="position:absolute;left:11587;top:4762;width:2;height:322" coordorigin="11587,4762" coordsize="0,322" path="m11587,5083l11587,4762e" filled="f" stroked="t" strokeweight=".72pt" strokecolor="#4F4F4F">
                <v:path arrowok="t"/>
              </v:shape>
            </v:group>
            <v:group style="position:absolute;left:4896;top:5280;width:1786;height:2" coordorigin="4896,5280" coordsize="1786,2">
              <v:shape style="position:absolute;left:4896;top:5280;width:1786;height:2" coordorigin="4896,5280" coordsize="1786,0" path="m4896,5280l6682,5280e" filled="f" stroked="t" strokeweight=".48pt" strokecolor="#545454">
                <v:path arrowok="t"/>
              </v:shape>
            </v:group>
            <v:group style="position:absolute;left:4915;top:5026;width:2;height:1550" coordorigin="4915,5026" coordsize="2,1550">
              <v:shape style="position:absolute;left:4915;top:5026;width:2;height:1550" coordorigin="4915,5026" coordsize="0,1550" path="m4915,6576l4915,5026e" filled="f" stroked="t" strokeweight=".96pt" strokecolor="#484848">
                <v:path arrowok="t"/>
              </v:shape>
            </v:group>
            <v:group style="position:absolute;left:6682;top:5280;width:730;height:2" coordorigin="6682,5280" coordsize="730,2">
              <v:shape style="position:absolute;left:6682;top:5280;width:730;height:2" coordorigin="6682,5280" coordsize="730,0" path="m6682,5280l7411,5280e" filled="f" stroked="t" strokeweight=".48pt" strokecolor="#000000">
                <v:path arrowok="t"/>
              </v:shape>
            </v:group>
            <v:group style="position:absolute;left:7411;top:5280;width:427;height:2" coordorigin="7411,5280" coordsize="427,2">
              <v:shape style="position:absolute;left:7411;top:5280;width:427;height:2" coordorigin="7411,5280" coordsize="427,0" path="m7411,5280l7838,5280e" filled="f" stroked="t" strokeweight=".48pt" strokecolor="#8C8C8C">
                <v:path arrowok="t"/>
              </v:shape>
            </v:group>
            <v:group style="position:absolute;left:7829;top:5280;width:518;height:2" coordorigin="7829,5280" coordsize="518,2">
              <v:shape style="position:absolute;left:7829;top:5280;width:518;height:2" coordorigin="7829,5280" coordsize="518,0" path="m7829,5280l8347,5280e" filled="f" stroked="t" strokeweight=".48pt" strokecolor="#777777">
                <v:path arrowok="t"/>
              </v:shape>
            </v:group>
            <v:group style="position:absolute;left:8347;top:5280;width:1637;height:2" coordorigin="8347,5280" coordsize="1637,2">
              <v:shape style="position:absolute;left:8347;top:5280;width:1637;height:2" coordorigin="8347,5280" coordsize="1637,0" path="m8347,5280l9984,5280e" filled="f" stroked="t" strokeweight=".48pt" strokecolor="#000000">
                <v:path arrowok="t"/>
              </v:shape>
            </v:group>
            <v:group style="position:absolute;left:9955;top:5294;width:1642;height:2" coordorigin="9955,5294" coordsize="1642,2">
              <v:shape style="position:absolute;left:9955;top:5294;width:1642;height:2" coordorigin="9955,5294" coordsize="1642,0" path="m9955,5294l11597,5294e" filled="f" stroked="t" strokeweight=".48pt" strokecolor="#1F1F1F">
                <v:path arrowok="t"/>
              </v:shape>
            </v:group>
            <v:group style="position:absolute;left:11592;top:5026;width:2;height:1982" coordorigin="11592,5026" coordsize="2,1982">
              <v:shape style="position:absolute;left:11592;top:5026;width:2;height:1982" coordorigin="11592,5026" coordsize="0,1982" path="m11592,7008l11592,5026e" filled="f" stroked="t" strokeweight=".48pt" strokecolor="#383838">
                <v:path arrowok="t"/>
              </v:shape>
            </v:group>
            <v:group style="position:absolute;left:4906;top:5539;width:2534;height:2" coordorigin="4906,5539" coordsize="2534,2">
              <v:shape style="position:absolute;left:4906;top:5539;width:2534;height:2" coordorigin="4906,5539" coordsize="2534,0" path="m4906,5539l7440,5539e" filled="f" stroked="t" strokeweight=".96pt" strokecolor="#484848">
                <v:path arrowok="t"/>
              </v:shape>
            </v:group>
            <v:group style="position:absolute;left:7411;top:5558;width:936;height:2" coordorigin="7411,5558" coordsize="936,2">
              <v:shape style="position:absolute;left:7411;top:5558;width:936;height:2" coordorigin="7411,5558" coordsize="936,0" path="m7411,5558l8347,5558e" filled="f" stroked="t" strokeweight=".48pt" strokecolor="#000000">
                <v:path arrowok="t"/>
              </v:shape>
            </v:group>
            <v:group style="position:absolute;left:7834;top:5539;width:1450;height:2" coordorigin="7834,5539" coordsize="1450,2">
              <v:shape style="position:absolute;left:7834;top:5539;width:1450;height:2" coordorigin="7834,5539" coordsize="1450,0" path="m7834,5539l9283,5539e" filled="f" stroked="t" strokeweight=".72pt" strokecolor="#444444">
                <v:path arrowok="t"/>
              </v:shape>
            </v:group>
            <v:group style="position:absolute;left:9134;top:5558;width:850;height:2" coordorigin="9134,5558" coordsize="850,2">
              <v:shape style="position:absolute;left:9134;top:5558;width:850;height:2" coordorigin="9134,5558" coordsize="850,0" path="m9134,5558l9984,5558e" filled="f" stroked="t" strokeweight=".48pt" strokecolor="#000000">
                <v:path arrowok="t"/>
              </v:shape>
            </v:group>
            <v:group style="position:absolute;left:9955;top:5534;width:1642;height:2" coordorigin="9955,5534" coordsize="1642,2">
              <v:shape style="position:absolute;left:9955;top:5534;width:1642;height:2" coordorigin="9955,5534" coordsize="1642,0" path="m9955,5534l11597,5534e" filled="f" stroked="t" strokeweight=".48pt" strokecolor="#1F1F1F">
                <v:path arrowok="t"/>
              </v:shape>
            </v:group>
            <v:group style="position:absolute;left:2333;top:5530;width:2;height:2530" coordorigin="2333,5530" coordsize="2,2530">
              <v:shape style="position:absolute;left:2333;top:5530;width:2;height:2530" coordorigin="2333,5530" coordsize="0,2530" path="m2333,8059l2333,5530e" filled="f" stroked="t" strokeweight=".96pt" strokecolor="#444444">
                <v:path arrowok="t"/>
              </v:shape>
            </v:group>
            <v:group style="position:absolute;left:4915;top:5779;width:6682;height:2" coordorigin="4915,5779" coordsize="6682,2">
              <v:shape style="position:absolute;left:4915;top:5779;width:6682;height:2" coordorigin="4915,5779" coordsize="6682,0" path="m4915,5779l11597,5779e" filled="f" stroked="t" strokeweight=".96pt" strokecolor="#484848">
                <v:path arrowok="t"/>
              </v:shape>
            </v:group>
            <v:group style="position:absolute;left:2323;top:6024;width:2621;height:2" coordorigin="2323,6024" coordsize="2621,2">
              <v:shape style="position:absolute;left:2323;top:6024;width:2621;height:2" coordorigin="2323,6024" coordsize="2621,0" path="m2323,6024l4944,6024e" filled="f" stroked="t" strokeweight=".48pt" strokecolor="#0F0F0F">
                <v:path arrowok="t"/>
              </v:shape>
            </v:group>
            <v:group style="position:absolute;left:4867;top:6019;width:6730;height:2" coordorigin="4867,6019" coordsize="6730,2">
              <v:shape style="position:absolute;left:4867;top:6019;width:6730;height:2" coordorigin="4867,6019" coordsize="6730,0" path="m4867,6019l11597,6019e" filled="f" stroked="t" strokeweight=".96pt" strokecolor="#4B4B4B">
                <v:path arrowok="t"/>
              </v:shape>
            </v:group>
            <v:group style="position:absolute;left:662;top:6269;width:3557;height:2" coordorigin="662,6269" coordsize="3557,2">
              <v:shape style="position:absolute;left:662;top:6269;width:3557;height:2" coordorigin="662,6269" coordsize="3557,0" path="m662,6269l4219,6269e" filled="f" stroked="t" strokeweight=".96pt" strokecolor="#4B4B4B">
                <v:path arrowok="t"/>
              </v:shape>
            </v:group>
            <v:group style="position:absolute;left:3835;top:6274;width:1080;height:2" coordorigin="3835,6274" coordsize="1080,2">
              <v:shape style="position:absolute;left:3835;top:6274;width:1080;height:2" coordorigin="3835,6274" coordsize="1080,0" path="m3835,6274l4915,6274e" filled="f" stroked="t" strokeweight=".96pt" strokecolor="#383838">
                <v:path arrowok="t"/>
              </v:shape>
            </v:group>
            <v:group style="position:absolute;left:4867;top:6264;width:6730;height:2" coordorigin="4867,6264" coordsize="6730,2">
              <v:shape style="position:absolute;left:4867;top:6264;width:6730;height:2" coordorigin="4867,6264" coordsize="6730,0" path="m4867,6264l11597,6264e" filled="f" stroked="t" strokeweight=".48pt" strokecolor="#181818">
                <v:path arrowok="t"/>
              </v:shape>
            </v:group>
            <v:group style="position:absolute;left:7853;top:6259;width:2;height:730" coordorigin="7853,6259" coordsize="2,730">
              <v:shape style="position:absolute;left:7853;top:6259;width:2;height:730" coordorigin="7853,6259" coordsize="0,730" path="m7853,6989l7853,6259e" filled="f" stroked="t" strokeweight=".96pt" strokecolor="#4B4B4B">
                <v:path arrowok="t"/>
              </v:shape>
            </v:group>
            <v:group style="position:absolute;left:2323;top:6739;width:9274;height:2" coordorigin="2323,6739" coordsize="9274,2">
              <v:shape style="position:absolute;left:2323;top:6739;width:9274;height:2" coordorigin="2323,6739" coordsize="9274,0" path="m2323,6739l11597,6739e" filled="f" stroked="t" strokeweight=".96pt" strokecolor="#4B4B4B">
                <v:path arrowok="t"/>
              </v:shape>
            </v:group>
            <v:group style="position:absolute;left:4920;top:6518;width:2;height:480" coordorigin="4920,6518" coordsize="2,480">
              <v:shape style="position:absolute;left:4920;top:6518;width:2;height:480" coordorigin="4920,6518" coordsize="0,480" path="m4920,6998l4920,6518e" filled="f" stroked="t" strokeweight=".48pt" strokecolor="#1C1C1C">
                <v:path arrowok="t"/>
              </v:shape>
            </v:group>
            <v:group style="position:absolute;left:2323;top:6984;width:2923;height:2" coordorigin="2323,6984" coordsize="2923,2">
              <v:shape style="position:absolute;left:2323;top:6984;width:2923;height:2" coordorigin="2323,6984" coordsize="2923,0" path="m2323,6984l5246,6984e" filled="f" stroked="t" strokeweight=".48pt" strokecolor="#181818">
                <v:path arrowok="t"/>
              </v:shape>
            </v:group>
            <v:group style="position:absolute;left:5189;top:6979;width:302;height:2" coordorigin="5189,6979" coordsize="302,2">
              <v:shape style="position:absolute;left:5189;top:6979;width:302;height:2" coordorigin="5189,6979" coordsize="302,0" path="m5189,6979l5491,6979e" filled="f" stroked="t" strokeweight=".72pt" strokecolor="#343434">
                <v:path arrowok="t"/>
              </v:shape>
            </v:group>
            <v:group style="position:absolute;left:5434;top:6984;width:6163;height:2" coordorigin="5434,6984" coordsize="6163,2">
              <v:shape style="position:absolute;left:5434;top:6984;width:6163;height:2" coordorigin="5434,6984" coordsize="6163,0" path="m5434,6984l11597,6984e" filled="f" stroked="t" strokeweight=".48pt" strokecolor="#1F1F1F">
                <v:path arrowok="t"/>
              </v:shape>
            </v:group>
            <v:group style="position:absolute;left:264;top:7231;width:2059;height:2" coordorigin="264,7231" coordsize="2059,2">
              <v:shape style="position:absolute;left:264;top:7231;width:2059;height:2" coordorigin="264,7231" coordsize="2059,0" path="m264,7231l2323,7231e" filled="f" stroked="t" strokeweight=".72pt" strokecolor="#484848">
                <v:path arrowok="t"/>
              </v:shape>
            </v:group>
            <v:group style="position:absolute;left:2304;top:7234;width:2731;height:2" coordorigin="2304,7234" coordsize="2731,2">
              <v:shape style="position:absolute;left:2304;top:7234;width:2731;height:2" coordorigin="2304,7234" coordsize="2731,0" path="m2304,7234l5035,7234e" filled="f" stroked="t" strokeweight=".48pt" strokecolor="#575757">
                <v:path arrowok="t"/>
              </v:shape>
            </v:group>
            <v:group style="position:absolute;left:5006;top:7224;width:1704;height:2" coordorigin="5006,7224" coordsize="1704,2">
              <v:shape style="position:absolute;left:5006;top:7224;width:1704;height:2" coordorigin="5006,7224" coordsize="1704,0" path="m5006,7224l6710,7224e" filled="f" stroked="t" strokeweight=".48pt" strokecolor="#1C1C1C">
                <v:path arrowok="t"/>
              </v:shape>
            </v:group>
            <v:group style="position:absolute;left:6624;top:7219;width:3725;height:2" coordorigin="6624,7219" coordsize="3725,2">
              <v:shape style="position:absolute;left:6624;top:7219;width:3725;height:2" coordorigin="6624,7219" coordsize="3725,0" path="m6624,7219l10349,7219e" filled="f" stroked="t" strokeweight=".96pt" strokecolor="#545454">
                <v:path arrowok="t"/>
              </v:shape>
            </v:group>
            <v:group style="position:absolute;left:9955;top:7224;width:1651;height:2" coordorigin="9955,7224" coordsize="1651,2">
              <v:shape style="position:absolute;left:9955;top:7224;width:1651;height:2" coordorigin="9955,7224" coordsize="1651,0" path="m9955,7224l11606,7224e" filled="f" stroked="t" strokeweight=".48pt" strokecolor="#343434">
                <v:path arrowok="t"/>
              </v:shape>
            </v:group>
            <v:group style="position:absolute;left:11597;top:4560;width:2;height:2707" coordorigin="11597,4560" coordsize="2,2707">
              <v:shape style="position:absolute;left:11597;top:4560;width:2;height:2707" coordorigin="11597,4560" coordsize="0,2707" path="m11597,7267l11597,4560e" filled="f" stroked="t" strokeweight=".72pt" strokecolor="#3F3F3F">
                <v:path arrowok="t"/>
              </v:shape>
            </v:group>
            <v:group style="position:absolute;left:278;top:7195;width:2;height:1176" coordorigin="278,7195" coordsize="2,1176">
              <v:shape style="position:absolute;left:278;top:7195;width:2;height:1176" coordorigin="278,7195" coordsize="0,1176" path="m278,8371l278,7195e" filled="f" stroked="t" strokeweight=".96pt" strokecolor="#545454">
                <v:path arrowok="t"/>
              </v:shape>
            </v:group>
            <v:group style="position:absolute;left:11597;top:7066;width:2;height:902" coordorigin="11597,7066" coordsize="2,902">
              <v:shape style="position:absolute;left:11597;top:7066;width:2;height:902" coordorigin="11597,7066" coordsize="0,902" path="m11597,7968l11597,7066e" filled="f" stroked="t" strokeweight=".96pt" strokecolor="#5B5B5B">
                <v:path arrowok="t"/>
              </v:shape>
            </v:group>
            <v:group style="position:absolute;left:269;top:7699;width:11338;height:2" coordorigin="269,7699" coordsize="11338,2">
              <v:shape style="position:absolute;left:269;top:7699;width:11338;height:2" coordorigin="269,7699" coordsize="11338,0" path="m269,7699l11606,7699e" filled="f" stroked="t" strokeweight=".96pt" strokecolor="#4B4B4B">
                <v:path arrowok="t"/>
              </v:shape>
            </v:group>
            <v:group style="position:absolute;left:4930;top:7555;width:2;height:874" coordorigin="4930,7555" coordsize="2,874">
              <v:shape style="position:absolute;left:4930;top:7555;width:2;height:874" coordorigin="4930,7555" coordsize="0,874" path="m4930,8429l4930,7555e" filled="f" stroked="t" strokeweight=".96pt" strokecolor="#484848">
                <v:path arrowok="t"/>
              </v:shape>
            </v:group>
            <v:group style="position:absolute;left:4915;top:7939;width:6691;height:2" coordorigin="4915,7939" coordsize="6691,2">
              <v:shape style="position:absolute;left:4915;top:7939;width:6691;height:2" coordorigin="4915,7939" coordsize="6691,0" path="m4915,7939l11606,7939e" filled="f" stroked="t" strokeweight=".96pt" strokecolor="#4B4B4B">
                <v:path arrowok="t"/>
              </v:shape>
            </v:group>
            <v:group style="position:absolute;left:5035;top:7675;width:2;height:528" coordorigin="5035,7675" coordsize="2,528">
              <v:shape style="position:absolute;left:5035;top:7675;width:2;height:528" coordorigin="5035,7675" coordsize="0,528" path="m5035,8203l5035,7675e" filled="f" stroked="t" strokeweight=".48pt" strokecolor="#343434">
                <v:path arrowok="t"/>
              </v:shape>
            </v:group>
            <v:group style="position:absolute;left:2333;top:7901;width:2;height:322" coordorigin="2333,7901" coordsize="2,322">
              <v:shape style="position:absolute;left:2333;top:7901;width:2;height:322" coordorigin="2333,7901" coordsize="0,322" path="m2333,8222l2333,7901e" filled="f" stroked="t" strokeweight=".72pt" strokecolor="#2F2F2F">
                <v:path arrowok="t"/>
              </v:shape>
            </v:group>
            <v:group style="position:absolute;left:4915;top:8184;width:1795;height:2" coordorigin="4915,8184" coordsize="1795,2">
              <v:shape style="position:absolute;left:4915;top:8184;width:1795;height:2" coordorigin="4915,8184" coordsize="1795,0" path="m4915,8184l6710,8184e" filled="f" stroked="t" strokeweight=".48pt" strokecolor="#0F0F0F">
                <v:path arrowok="t"/>
              </v:shape>
            </v:group>
            <v:group style="position:absolute;left:6653;top:8179;width:4954;height:2" coordorigin="6653,8179" coordsize="4954,2">
              <v:shape style="position:absolute;left:6653;top:8179;width:4954;height:2" coordorigin="6653,8179" coordsize="4954,0" path="m6653,8179l11606,8179e" filled="f" stroked="t" strokeweight=".96pt" strokecolor="#484848">
                <v:path arrowok="t"/>
              </v:shape>
            </v:group>
            <v:group style="position:absolute;left:278;top:8429;width:4632;height:2" coordorigin="278,8429" coordsize="4632,2">
              <v:shape style="position:absolute;left:278;top:8429;width:4632;height:2" coordorigin="278,8429" coordsize="4632,0" path="m278,8429l4910,8429e" filled="f" stroked="t" strokeweight=".96pt" strokecolor="#4B4B4B">
                <v:path arrowok="t"/>
              </v:shape>
            </v:group>
            <v:group style="position:absolute;left:278;top:8165;width:2;height:6293" coordorigin="278,8165" coordsize="2,6293">
              <v:shape style="position:absolute;left:278;top:8165;width:2;height:6293" coordorigin="278,8165" coordsize="0,6293" path="m278,14458l278,8165e" filled="f" stroked="t" strokeweight=".96pt" strokecolor="#3B3B3B">
                <v:path arrowok="t"/>
              </v:shape>
            </v:group>
            <v:group style="position:absolute;left:2338;top:8165;width:2;height:1483" coordorigin="2338,8165" coordsize="2,1483">
              <v:shape style="position:absolute;left:2338;top:8165;width:2;height:1483" coordorigin="2338,8165" coordsize="0,1483" path="m2338,9648l2338,8165e" filled="f" stroked="t" strokeweight=".48pt" strokecolor="#181818">
                <v:path arrowok="t"/>
              </v:shape>
            </v:group>
            <v:group style="position:absolute;left:3835;top:8414;width:490;height:2" coordorigin="3835,8414" coordsize="490,2">
              <v:shape style="position:absolute;left:3835;top:8414;width:490;height:2" coordorigin="3835,8414" coordsize="490,0" path="m3835,8414l4325,8414e" filled="f" stroked="t" strokeweight=".96pt" strokecolor="#0F0F0F">
                <v:path arrowok="t"/>
              </v:shape>
            </v:group>
            <v:group style="position:absolute;left:4325;top:8414;width:590;height:2" coordorigin="4325,8414" coordsize="590,2">
              <v:shape style="position:absolute;left:4325;top:8414;width:590;height:2" coordorigin="4325,8414" coordsize="590,0" path="m4325,8414l4915,8414e" filled="f" stroked="t" strokeweight=".48pt" strokecolor="#131313">
                <v:path arrowok="t"/>
              </v:shape>
            </v:group>
            <v:group style="position:absolute;left:4867;top:8424;width:197;height:2" coordorigin="4867,8424" coordsize="197,2">
              <v:shape style="position:absolute;left:4867;top:8424;width:197;height:2" coordorigin="4867,8424" coordsize="197,0" path="m4867,8424l5064,8424e" filled="f" stroked="t" strokeweight=".48pt" strokecolor="#181818">
                <v:path arrowok="t"/>
              </v:shape>
            </v:group>
            <v:group style="position:absolute;left:5035;top:8414;width:427;height:2" coordorigin="5035,8414" coordsize="427,2">
              <v:shape style="position:absolute;left:5035;top:8414;width:427;height:2" coordorigin="5035,8414" coordsize="427,0" path="m5035,8414l5462,8414e" filled="f" stroked="t" strokeweight=".48pt" strokecolor="#131313">
                <v:path arrowok="t"/>
              </v:shape>
            </v:group>
            <v:group style="position:absolute;left:5434;top:8424;width:826;height:2" coordorigin="5434,8424" coordsize="826,2">
              <v:shape style="position:absolute;left:5434;top:8424;width:826;height:2" coordorigin="5434,8424" coordsize="826,0" path="m5434,8424l6259,8424e" filled="f" stroked="t" strokeweight=".48pt" strokecolor="#181818">
                <v:path arrowok="t"/>
              </v:shape>
            </v:group>
            <v:group style="position:absolute;left:6202;top:8419;width:5405;height:2" coordorigin="6202,8419" coordsize="5405,2">
              <v:shape style="position:absolute;left:6202;top:8419;width:5405;height:2" coordorigin="6202,8419" coordsize="5405,0" path="m6202,8419l11606,8419e" filled="f" stroked="t" strokeweight=".72pt" strokecolor="#444444">
                <v:path arrowok="t"/>
              </v:shape>
            </v:group>
            <v:group style="position:absolute;left:283;top:806;width:2;height:13651" coordorigin="283,806" coordsize="2,13651">
              <v:shape style="position:absolute;left:283;top:806;width:2;height:13651" coordorigin="283,806" coordsize="0,13651" path="m283,14458l283,806e" filled="f" stroked="t" strokeweight=".48pt" strokecolor="#3B3B3B">
                <v:path arrowok="t"/>
              </v:shape>
            </v:group>
            <v:group style="position:absolute;left:283;top:8894;width:2;height:288" coordorigin="283,8894" coordsize="2,288">
              <v:shape style="position:absolute;left:283;top:8894;width:2;height:288" coordorigin="283,8894" coordsize="0,288" path="m283,9182l283,8894e" filled="f" stroked="t" strokeweight=".48pt" strokecolor="#181818">
                <v:path arrowok="t"/>
              </v:shape>
            </v:group>
            <v:group style="position:absolute;left:11604;top:4560;width:2;height:4622" coordorigin="11604,4560" coordsize="2,4622">
              <v:shape style="position:absolute;left:11604;top:4560;width:2;height:4622" coordorigin="11604,4560" coordsize="0,4622" path="m11604,9182l11604,4560e" filled="f" stroked="t" strokeweight=".48pt" strokecolor="#3B3B3B">
                <v:path arrowok="t"/>
              </v:shape>
            </v:group>
            <v:group style="position:absolute;left:278;top:9365;width:4334;height:2" coordorigin="278,9365" coordsize="4334,2">
              <v:shape style="position:absolute;left:278;top:9365;width:4334;height:2" coordorigin="278,9365" coordsize="4334,0" path="m278,9365l4613,9365e" filled="f" stroked="t" strokeweight=".48pt" strokecolor="#1F1F1F">
                <v:path arrowok="t"/>
              </v:shape>
            </v:group>
            <v:group style="position:absolute;left:4512;top:9360;width:7104;height:2" coordorigin="4512,9360" coordsize="7104,2">
              <v:shape style="position:absolute;left:4512;top:9360;width:7104;height:2" coordorigin="4512,9360" coordsize="7104,0" path="m4512,9360l11616,9360e" filled="f" stroked="t" strokeweight=".96pt" strokecolor="#4B4B4B">
                <v:path arrowok="t"/>
              </v:shape>
            </v:group>
            <v:group style="position:absolute;left:11606;top:8995;width:2;height:2395" coordorigin="11606,8995" coordsize="2,2395">
              <v:shape style="position:absolute;left:11606;top:8995;width:2;height:2395" coordorigin="11606,8995" coordsize="0,2395" path="m11606,11390l11606,8995e" filled="f" stroked="t" strokeweight=".96pt" strokecolor="#5B5B5B">
                <v:path arrowok="t"/>
              </v:shape>
            </v:group>
            <v:group style="position:absolute;left:2340;top:9590;width:2;height:288" coordorigin="2340,9590" coordsize="2,288">
              <v:shape style="position:absolute;left:2340;top:9590;width:2;height:288" coordorigin="2340,9590" coordsize="0,288" path="m2340,9878l2340,9590e" filled="f" stroked="t" strokeweight=".72pt" strokecolor="#383838">
                <v:path arrowok="t"/>
              </v:shape>
            </v:group>
            <v:group style="position:absolute;left:288;top:9821;width:2;height:2314" coordorigin="288,9821" coordsize="2,2314">
              <v:shape style="position:absolute;left:288;top:9821;width:2;height:2314" coordorigin="288,9821" coordsize="0,2314" path="m288,12134l288,9821e" filled="f" stroked="t" strokeweight=".96pt" strokecolor="#545454">
                <v:path arrowok="t"/>
              </v:shape>
            </v:group>
            <v:group style="position:absolute;left:2340;top:9821;width:2;height:2050" coordorigin="2340,9821" coordsize="2,2050">
              <v:shape style="position:absolute;left:2340;top:9821;width:2;height:2050" coordorigin="2340,9821" coordsize="0,2050" path="m2340,11870l2340,9821e" filled="f" stroked="t" strokeweight=".72pt" strokecolor="#4B4B4B">
                <v:path arrowok="t"/>
              </v:shape>
            </v:group>
            <v:group style="position:absolute;left:278;top:10303;width:4790;height:2" coordorigin="278,10303" coordsize="4790,2">
              <v:shape style="position:absolute;left:278;top:10303;width:4790;height:2" coordorigin="278,10303" coordsize="4790,0" path="m278,10303l5069,10303e" filled="f" stroked="t" strokeweight=".96pt" strokecolor="#4B4B4B">
                <v:path arrowok="t"/>
              </v:shape>
            </v:group>
            <v:group style="position:absolute;left:5035;top:10306;width:182;height:2" coordorigin="5035,10306" coordsize="182,2">
              <v:shape style="position:absolute;left:5035;top:10306;width:182;height:2" coordorigin="5035,10306" coordsize="182,0" path="m5035,10306l5218,10306e" filled="f" stroked="t" strokeweight=".48pt" strokecolor="#5B5B5B">
                <v:path arrowok="t"/>
              </v:shape>
            </v:group>
            <v:group style="position:absolute;left:5189;top:10296;width:1070;height:2" coordorigin="5189,10296" coordsize="1070,2">
              <v:shape style="position:absolute;left:5189;top:10296;width:1070;height:2" coordorigin="5189,10296" coordsize="1070,0" path="m5189,10296l6259,10296e" filled="f" stroked="t" strokeweight=".48pt" strokecolor="#181818">
                <v:path arrowok="t"/>
              </v:shape>
            </v:group>
            <v:group style="position:absolute;left:6202;top:10291;width:5414;height:2" coordorigin="6202,10291" coordsize="5414,2">
              <v:shape style="position:absolute;left:6202;top:10291;width:5414;height:2" coordorigin="6202,10291" coordsize="5414,0" path="m6202,10291l11616,10291e" filled="f" stroked="t" strokeweight=".96pt" strokecolor="#4F4F4F">
                <v:path arrowok="t"/>
              </v:shape>
            </v:group>
            <v:group style="position:absolute;left:278;top:10642;width:3278;height:2" coordorigin="278,10642" coordsize="3278,2">
              <v:shape style="position:absolute;left:278;top:10642;width:3278;height:2" coordorigin="278,10642" coordsize="3278,0" path="m278,10642l3557,10642e" filled="f" stroked="t" strokeweight=".48pt" strokecolor="#1C1C1C">
                <v:path arrowok="t"/>
              </v:shape>
            </v:group>
            <v:group style="position:absolute;left:3499;top:10637;width:3254;height:2" coordorigin="3499,10637" coordsize="3254,2">
              <v:shape style="position:absolute;left:3499;top:10637;width:3254;height:2" coordorigin="3499,10637" coordsize="3254,0" path="m3499,10637l6754,10637e" filled="f" stroked="t" strokeweight=".96pt" strokecolor="#4B4B4B">
                <v:path arrowok="t"/>
              </v:shape>
            </v:group>
            <v:group style="position:absolute;left:6682;top:10622;width:288;height:2" coordorigin="6682,10622" coordsize="288,2">
              <v:shape style="position:absolute;left:6682;top:10622;width:288;height:2" coordorigin="6682,10622" coordsize="288,0" path="m6682,10622l6970,10622e" filled="f" stroked="t" strokeweight=".96pt" strokecolor="#1C1C1C">
                <v:path arrowok="t"/>
              </v:shape>
            </v:group>
            <v:group style="position:absolute;left:6970;top:10622;width:3014;height:2" coordorigin="6970,10622" coordsize="3014,2">
              <v:shape style="position:absolute;left:6970;top:10622;width:3014;height:2" coordorigin="6970,10622" coordsize="3014,0" path="m6970,10622l9984,10622e" filled="f" stroked="t" strokeweight=".48pt" strokecolor="#0C0C0C">
                <v:path arrowok="t"/>
              </v:shape>
            </v:group>
            <v:group style="position:absolute;left:9955;top:10632;width:1661;height:2" coordorigin="9955,10632" coordsize="1661,2">
              <v:shape style="position:absolute;left:9955;top:10632;width:1661;height:2" coordorigin="9955,10632" coordsize="1661,0" path="m9955,10632l11616,10632e" filled="f" stroked="t" strokeweight=".48pt" strokecolor="#1C1C1C">
                <v:path arrowok="t"/>
              </v:shape>
            </v:group>
            <v:group style="position:absolute;left:768;top:10886;width:2218;height:2" coordorigin="768,10886" coordsize="2218,2">
              <v:shape style="position:absolute;left:768;top:10886;width:2218;height:2" coordorigin="768,10886" coordsize="2218,0" path="m768,10886l2986,10886e" filled="f" stroked="t" strokeweight=".96pt" strokecolor="#4F4F4F">
                <v:path arrowok="t"/>
              </v:shape>
            </v:group>
            <v:group style="position:absolute;left:3806;top:10882;width:192;height:2" coordorigin="3806,10882" coordsize="192,2">
              <v:shape style="position:absolute;left:3806;top:10882;width:192;height:2" coordorigin="3806,10882" coordsize="192,0" path="m3806,10882l3998,10882e" filled="f" stroked="t" strokeweight=".48pt" strokecolor="#131313">
                <v:path arrowok="t"/>
              </v:shape>
            </v:group>
            <v:group style="position:absolute;left:3941;top:10882;width:413;height:2" coordorigin="3941,10882" coordsize="413,2">
              <v:shape style="position:absolute;left:3941;top:10882;width:413;height:2" coordorigin="3941,10882" coordsize="413,0" path="m3941,10882l4354,10882e" filled="f" stroked="t" strokeweight=".48pt" strokecolor="#282828">
                <v:path arrowok="t"/>
              </v:shape>
            </v:group>
            <v:group style="position:absolute;left:4325;top:10862;width:259;height:2" coordorigin="4325,10862" coordsize="259,2">
              <v:shape style="position:absolute;left:4325;top:10862;width:259;height:2" coordorigin="4325,10862" coordsize="259,0" path="m4325,10862l4584,10862e" filled="f" stroked="t" strokeweight=".96pt" strokecolor="#838383">
                <v:path arrowok="t"/>
              </v:shape>
            </v:group>
            <v:group style="position:absolute;left:4224;top:10877;width:7392;height:2" coordorigin="4224,10877" coordsize="7392,2">
              <v:shape style="position:absolute;left:4224;top:10877;width:7392;height:2" coordorigin="4224,10877" coordsize="7392,0" path="m4224,10877l11616,10877e" filled="f" stroked="t" strokeweight=".96pt" strokecolor="#4B4B4B">
                <v:path arrowok="t"/>
              </v:shape>
            </v:group>
            <v:group style="position:absolute;left:278;top:11366;width:4080;height:2" coordorigin="278,11366" coordsize="4080,2">
              <v:shape style="position:absolute;left:278;top:11366;width:4080;height:2" coordorigin="278,11366" coordsize="4080,0" path="m278,11366l4358,11366e" filled="f" stroked="t" strokeweight=".96pt" strokecolor="#545454">
                <v:path arrowok="t"/>
              </v:shape>
            </v:group>
            <v:group style="position:absolute;left:4325;top:11352;width:710;height:2" coordorigin="4325,11352" coordsize="710,2">
              <v:shape style="position:absolute;left:4325;top:11352;width:710;height:2" coordorigin="4325,11352" coordsize="710,0" path="m4325,11352l5035,11352e" filled="f" stroked="t" strokeweight=".48pt" strokecolor="#1F1F1F">
                <v:path arrowok="t"/>
              </v:shape>
            </v:group>
            <v:group style="position:absolute;left:5006;top:11362;width:2434;height:2" coordorigin="5006,11362" coordsize="2434,2">
              <v:shape style="position:absolute;left:5006;top:11362;width:2434;height:2" coordorigin="5006,11362" coordsize="2434,0" path="m5006,11362l7440,11362e" filled="f" stroked="t" strokeweight=".48pt" strokecolor="#232323">
                <v:path arrowok="t"/>
              </v:shape>
            </v:group>
            <v:group style="position:absolute;left:7277;top:11357;width:4339;height:2" coordorigin="7277,11357" coordsize="4339,2">
              <v:shape style="position:absolute;left:7277;top:11357;width:4339;height:2" coordorigin="7277,11357" coordsize="4339,0" path="m7277,11357l11616,11357e" filled="f" stroked="t" strokeweight=".96pt" strokecolor="#4F4F4F">
                <v:path arrowok="t"/>
              </v:shape>
            </v:group>
            <v:group style="position:absolute;left:264;top:11597;width:1406;height:2" coordorigin="264,11597" coordsize="1406,2">
              <v:shape style="position:absolute;left:264;top:11597;width:1406;height:2" coordorigin="264,11597" coordsize="1406,0" path="m264,11597l1670,11597e" filled="f" stroked="t" strokeweight=".48pt" strokecolor="#707070">
                <v:path arrowok="t"/>
              </v:shape>
            </v:group>
            <v:group style="position:absolute;left:1642;top:11611;width:706;height:2" coordorigin="1642,11611" coordsize="706,2">
              <v:shape style="position:absolute;left:1642;top:11611;width:706;height:2" coordorigin="1642,11611" coordsize="706,0" path="m1642,11611l2347,11611e" filled="f" stroked="t" strokeweight=".48pt" strokecolor="#3F3F3F">
                <v:path arrowok="t"/>
              </v:shape>
            </v:group>
            <v:group style="position:absolute;left:2280;top:11606;width:5242;height:2" coordorigin="2280,11606" coordsize="5242,2">
              <v:shape style="position:absolute;left:2280;top:11606;width:5242;height:2" coordorigin="2280,11606" coordsize="5242,0" path="m2280,11606l7522,11606e" filled="f" stroked="t" strokeweight=".96pt" strokecolor="#484848">
                <v:path arrowok="t"/>
              </v:shape>
            </v:group>
            <v:group style="position:absolute;left:7411;top:11597;width:422;height:2" coordorigin="7411,11597" coordsize="422,2">
              <v:shape style="position:absolute;left:7411;top:11597;width:422;height:2" coordorigin="7411,11597" coordsize="422,0" path="m7411,11597l7834,11597e" filled="f" stroked="t" strokeweight=".96pt" strokecolor="#282828">
                <v:path arrowok="t"/>
              </v:shape>
            </v:group>
            <v:group style="position:absolute;left:7776;top:11606;width:2280;height:2" coordorigin="7776,11606" coordsize="2280,2">
              <v:shape style="position:absolute;left:7776;top:11606;width:2280;height:2" coordorigin="7776,11606" coordsize="2280,0" path="m7776,11606l10056,11606e" filled="f" stroked="t" strokeweight=".96pt" strokecolor="#4F4F4F">
                <v:path arrowok="t"/>
              </v:shape>
            </v:group>
            <v:group style="position:absolute;left:9984;top:11597;width:1603;height:2" coordorigin="9984,11597" coordsize="1603,2">
              <v:shape style="position:absolute;left:9984;top:11597;width:1603;height:2" coordorigin="9984,11597" coordsize="1603,0" path="m9984,11597l11587,11597e" filled="f" stroked="t" strokeweight=".48pt" strokecolor="#1F1F1F">
                <v:path arrowok="t"/>
              </v:shape>
            </v:group>
            <v:group style="position:absolute;left:11611;top:11314;width:2;height:317" coordorigin="11611,11314" coordsize="2,317">
              <v:shape style="position:absolute;left:11611;top:11314;width:2;height:317" coordorigin="11611,11314" coordsize="0,317" path="m11611,11630l11611,11314e" filled="f" stroked="t" strokeweight=".48pt" strokecolor="#2F2F2F">
                <v:path arrowok="t"/>
              </v:shape>
            </v:group>
            <v:group style="position:absolute;left:278;top:11851;width:3288;height:2" coordorigin="278,11851" coordsize="3288,2">
              <v:shape style="position:absolute;left:278;top:11851;width:3288;height:2" coordorigin="278,11851" coordsize="3288,0" path="m278,11851l3566,11851e" filled="f" stroked="t" strokeweight=".48pt" strokecolor="#1F1F23">
                <v:path arrowok="t"/>
              </v:shape>
            </v:group>
            <v:group style="position:absolute;left:946;top:11592;width:2;height:250" coordorigin="946,11592" coordsize="2,250">
              <v:shape style="position:absolute;left:946;top:11592;width:2;height:250" coordorigin="946,11592" coordsize="0,250" path="m946,11842l946,11592e" filled="f" stroked="t" strokeweight=".48pt" strokecolor="#4F4F4F">
                <v:path arrowok="t"/>
              </v:shape>
            </v:group>
            <v:group style="position:absolute;left:1675;top:11606;width:2;height:773" coordorigin="1675,11606" coordsize="2,773">
              <v:shape style="position:absolute;left:1675;top:11606;width:2;height:773" coordorigin="1675,11606" coordsize="0,773" path="m1675,12379l1675,11606e" filled="f" stroked="t" strokeweight=".48pt" strokecolor="#1F1F1F">
                <v:path arrowok="t"/>
              </v:shape>
            </v:group>
            <v:group style="position:absolute;left:3554;top:11563;width:2;height:360" coordorigin="3554,11563" coordsize="2,360">
              <v:shape style="position:absolute;left:3554;top:11563;width:2;height:360" coordorigin="3554,11563" coordsize="0,360" path="m3554,11923l3554,11563e" filled="f" stroked="t" strokeweight="1.2pt" strokecolor="#232890">
                <v:path arrowok="t"/>
              </v:shape>
            </v:group>
            <v:group style="position:absolute;left:3490;top:11846;width:8126;height:2" coordorigin="3490,11846" coordsize="8126,2">
              <v:shape style="position:absolute;left:3490;top:11846;width:8126;height:2" coordorigin="3490,11846" coordsize="8126,0" path="m3490,11846l11616,11846e" filled="f" stroked="t" strokeweight=".96pt" strokecolor="#4B4B4F">
                <v:path arrowok="t"/>
              </v:shape>
            </v:group>
            <v:group style="position:absolute;left:7411;top:11597;width:2;height:456" coordorigin="7411,11597" coordsize="2,456">
              <v:shape style="position:absolute;left:7411;top:11597;width:2;height:456" coordorigin="7411,11597" coordsize="0,456" path="m7411,12053l7411,11597e" filled="f" stroked="t" strokeweight=".96pt" strokecolor="#4B4B4B">
                <v:path arrowok="t"/>
              </v:shape>
            </v:group>
            <v:group style="position:absolute;left:11611;top:7066;width:2;height:6317" coordorigin="11611,7066" coordsize="2,6317">
              <v:shape style="position:absolute;left:11611;top:7066;width:2;height:6317" coordorigin="11611,7066" coordsize="0,6317" path="m11611,13382l11611,7066e" filled="f" stroked="t" strokeweight=".72pt" strokecolor="#545454">
                <v:path arrowok="t"/>
              </v:shape>
            </v:group>
            <v:group style="position:absolute;left:288;top:11803;width:2;height:4541" coordorigin="288,11803" coordsize="2,4541">
              <v:shape style="position:absolute;left:288;top:11803;width:2;height:4541" coordorigin="288,11803" coordsize="0,4541" path="m288,16344l288,11803e" filled="f" stroked="t" strokeweight=".72pt" strokecolor="#3B3B3B">
                <v:path arrowok="t"/>
              </v:shape>
            </v:group>
            <v:group style="position:absolute;left:946;top:11832;width:2;height:518" coordorigin="946,11832" coordsize="2,518">
              <v:shape style="position:absolute;left:946;top:11832;width:2;height:518" coordorigin="946,11832" coordsize="0,518" path="m946,12350l946,11832e" filled="f" stroked="t" strokeweight=".48pt" strokecolor="#232323">
                <v:path arrowok="t"/>
              </v:shape>
            </v:group>
            <v:group style="position:absolute;left:2345;top:11803;width:2;height:1171" coordorigin="2345,11803" coordsize="2,1171">
              <v:shape style="position:absolute;left:2345;top:11803;width:2;height:1171" coordorigin="2345,11803" coordsize="0,1171" path="m2345,12974l2345,11803e" filled="f" stroked="t" strokeweight=".24pt" strokecolor="#131313">
                <v:path arrowok="t"/>
              </v:shape>
            </v:group>
            <v:group style="position:absolute;left:7411;top:11798;width:2;height:581" coordorigin="7411,11798" coordsize="2,581">
              <v:shape style="position:absolute;left:7411;top:11798;width:2;height:581" coordorigin="7411,11798" coordsize="0,581" path="m7411,12379l7411,11798e" filled="f" stroked="t" strokeweight=".72pt" strokecolor="#383838">
                <v:path arrowok="t"/>
              </v:shape>
            </v:group>
            <v:group style="position:absolute;left:11611;top:11750;width:2;height:1613" coordorigin="11611,11750" coordsize="2,1613">
              <v:shape style="position:absolute;left:11611;top:11750;width:2;height:1613" coordorigin="11611,11750" coordsize="0,1613" path="m11611,13363l11611,11750e" filled="f" stroked="t" strokeweight=".96pt" strokecolor="#676767">
                <v:path arrowok="t"/>
              </v:shape>
            </v:group>
            <v:group style="position:absolute;left:293;top:12322;width:2;height:653" coordorigin="293,12322" coordsize="2,653">
              <v:shape style="position:absolute;left:293;top:12322;width:2;height:653" coordorigin="293,12322" coordsize="0,653" path="m293,12974l293,12322e" filled="f" stroked="t" strokeweight=".48pt" strokecolor="#0F0F0F">
                <v:path arrowok="t"/>
              </v:shape>
            </v:group>
            <v:group style="position:absolute;left:946;top:12350;width:2;height:1387" coordorigin="946,12350" coordsize="2,1387">
              <v:shape style="position:absolute;left:946;top:12350;width:2;height:1387" coordorigin="946,12350" coordsize="0,1387" path="m946,13738l946,12350e" filled="f" stroked="t" strokeweight=".48pt" strokecolor="#000000">
                <v:path arrowok="t"/>
              </v:shape>
            </v:group>
            <v:group style="position:absolute;left:1680;top:12269;width:2;height:1747" coordorigin="1680,12269" coordsize="2,1747">
              <v:shape style="position:absolute;left:1680;top:12269;width:2;height:1747" coordorigin="1680,12269" coordsize="0,1747" path="m1680,14016l1680,12269e" filled="f" stroked="t" strokeweight=".96pt" strokecolor="#4B4B4B">
                <v:path arrowok="t"/>
              </v:shape>
            </v:group>
            <v:group style="position:absolute;left:7416;top:12322;width:2;height:442" coordorigin="7416,12322" coordsize="2,442">
              <v:shape style="position:absolute;left:7416;top:12322;width:2;height:442" coordorigin="7416,12322" coordsize="0,442" path="m7416,12763l7416,12322e" filled="f" stroked="t" strokeweight=".48pt" strokecolor="#1C1C1C">
                <v:path arrowok="t"/>
              </v:shape>
            </v:group>
            <v:group style="position:absolute;left:7418;top:12706;width:2;height:115" coordorigin="7418,12706" coordsize="2,115">
              <v:shape style="position:absolute;left:7418;top:12706;width:2;height:115" coordorigin="7418,12706" coordsize="0,115" path="m7418,12821l7418,12706e" filled="f" stroked="t" strokeweight=".72pt" strokecolor="#2F2F2F">
                <v:path arrowok="t"/>
              </v:shape>
            </v:group>
            <v:group style="position:absolute;left:7421;top:12749;width:2;height:1426" coordorigin="7421,12749" coordsize="2,1426">
              <v:shape style="position:absolute;left:7421;top:12749;width:2;height:1426" coordorigin="7421,12749" coordsize="0,1426" path="m7421,14174l7421,12749e" filled="f" stroked="t" strokeweight=".96pt" strokecolor="#4F4F4F">
                <v:path arrowok="t"/>
              </v:shape>
            </v:group>
            <v:group style="position:absolute;left:298;top:12917;width:2;height:211" coordorigin="298,12917" coordsize="2,211">
              <v:shape style="position:absolute;left:298;top:12917;width:2;height:211" coordorigin="298,12917" coordsize="0,211" path="m298,13128l298,12917e" filled="f" stroked="t" strokeweight=".72pt" strokecolor="#343434">
                <v:path arrowok="t"/>
              </v:shape>
            </v:group>
            <v:group style="position:absolute;left:2345;top:12917;width:2;height:211" coordorigin="2345,12917" coordsize="2,211">
              <v:shape style="position:absolute;left:2345;top:12917;width:2;height:211" coordorigin="2345,12917" coordsize="0,211" path="m2345,13128l2345,12917e" filled="f" stroked="t" strokeweight=".24pt" strokecolor="#343434">
                <v:path arrowok="t"/>
              </v:shape>
            </v:group>
            <v:group style="position:absolute;left:298;top:13056;width:2;height:1402" coordorigin="298,13056" coordsize="2,1402">
              <v:shape style="position:absolute;left:298;top:13056;width:2;height:1402" coordorigin="298,13056" coordsize="0,1402" path="m298,14458l298,13056e" filled="f" stroked="t" strokeweight=".96pt" strokecolor="#545454">
                <v:path arrowok="t"/>
              </v:shape>
            </v:group>
            <v:group style="position:absolute;left:2345;top:13070;width:2;height:946" coordorigin="2345,13070" coordsize="2,946">
              <v:shape style="position:absolute;left:2345;top:13070;width:2;height:946" coordorigin="2345,13070" coordsize="0,946" path="m2345,14016l2345,13070e" filled="f" stroked="t" strokeweight=".24pt" strokecolor="#545454">
                <v:path arrowok="t"/>
              </v:shape>
            </v:group>
            <v:group style="position:absolute;left:11582;top:13354;width:2;height:2448" coordorigin="11582,13354" coordsize="2,2448">
              <v:shape style="position:absolute;left:11582;top:13354;width:2;height:2448" coordorigin="11582,13354" coordsize="0,2448" path="m11582,15802l11582,13354e" filled="f" stroked="t" strokeweight=".48pt" strokecolor="#000000">
                <v:path arrowok="t"/>
              </v:shape>
            </v:group>
            <v:group style="position:absolute;left:264;top:13982;width:442;height:2" coordorigin="264,13982" coordsize="442,2">
              <v:shape style="position:absolute;left:264;top:13982;width:442;height:2" coordorigin="264,13982" coordsize="442,0" path="m264,13982l706,13982e" filled="f" stroked="t" strokeweight=".48pt" strokecolor="#5B5B5B">
                <v:path arrowok="t"/>
              </v:shape>
            </v:group>
            <v:group style="position:absolute;left:706;top:13982;width:245;height:2" coordorigin="706,13982" coordsize="245,2">
              <v:shape style="position:absolute;left:706;top:13982;width:245;height:2" coordorigin="706,13982" coordsize="245,0" path="m706,13982l950,13982e" filled="f" stroked="t" strokeweight=".48pt" strokecolor="#000000">
                <v:path arrowok="t"/>
              </v:shape>
            </v:group>
            <v:group style="position:absolute;left:946;top:13738;width:2;height:250" coordorigin="946,13738" coordsize="2,250">
              <v:shape style="position:absolute;left:946;top:13738;width:2;height:250" coordorigin="946,13738" coordsize="0,250" path="m946,13987l946,13738e" filled="f" stroked="t" strokeweight=".48pt" strokecolor="#2F2F2F">
                <v:path arrowok="t"/>
              </v:shape>
            </v:group>
            <v:group style="position:absolute;left:941;top:13982;width:1378;height:2" coordorigin="941,13982" coordsize="1378,2">
              <v:shape style="position:absolute;left:941;top:13982;width:1378;height:2" coordorigin="941,13982" coordsize="1378,0" path="m941,13982l2318,13982e" filled="f" stroked="t" strokeweight=".48pt" strokecolor="#1F1F1F">
                <v:path arrowok="t"/>
              </v:shape>
            </v:group>
            <v:group style="position:absolute;left:946;top:13978;width:2;height:2342" coordorigin="946,13978" coordsize="2,2342">
              <v:shape style="position:absolute;left:946;top:13978;width:2;height:2342" coordorigin="946,13978" coordsize="0,2342" path="m946,16320l946,13978e" filled="f" stroked="t" strokeweight=".48pt" strokecolor="#000000">
                <v:path arrowok="t"/>
              </v:shape>
            </v:group>
            <v:group style="position:absolute;left:1685;top:13949;width:2;height:2395" coordorigin="1685,13949" coordsize="2,2395">
              <v:shape style="position:absolute;left:1685;top:13949;width:2;height:2395" coordorigin="1685,13949" coordsize="0,2395" path="m1685,16344l1685,13949e" filled="f" stroked="t" strokeweight=".48pt" strokecolor="#1F1F1F">
                <v:path arrowok="t"/>
              </v:shape>
            </v:group>
            <v:group style="position:absolute;left:2345;top:13949;width:2;height:259" coordorigin="2345,13949" coordsize="2,259">
              <v:shape style="position:absolute;left:2345;top:13949;width:2;height:259" coordorigin="2345,13949" coordsize="0,259" path="m2345,14208l2345,13949e" filled="f" stroked="t" strokeweight=".24pt" strokecolor="#6B6B6B">
                <v:path arrowok="t"/>
              </v:shape>
            </v:group>
            <v:group style="position:absolute;left:7426;top:14117;width:2;height:1373" coordorigin="7426,14117" coordsize="2,1373">
              <v:shape style="position:absolute;left:7426;top:14117;width:2;height:1373" coordorigin="7426,14117" coordsize="0,1373" path="m7426,15490l7426,14117e" filled="f" stroked="t" strokeweight=".48pt" strokecolor="#1C1C1C">
                <v:path arrowok="t"/>
              </v:shape>
            </v:group>
            <v:group style="position:absolute;left:298;top:14270;width:2;height:2074" coordorigin="298,14270" coordsize="2,2074">
              <v:shape style="position:absolute;left:298;top:14270;width:2;height:2074" coordorigin="298,14270" coordsize="0,2074" path="m298,16344l298,14270e" filled="f" stroked="t" strokeweight=".96pt" strokecolor="#2F2F2F">
                <v:path arrowok="t"/>
              </v:shape>
            </v:group>
            <v:group style="position:absolute;left:302;top:14438;width:2;height:1906" coordorigin="302,14438" coordsize="2,1906">
              <v:shape style="position:absolute;left:302;top:14438;width:2;height:1906" coordorigin="302,14438" coordsize="0,1906" path="m302,16344l302,14438e" filled="f" stroked="t" strokeweight=".48pt" strokecolor="#282828">
                <v:path arrowok="t"/>
              </v:shape>
            </v:group>
            <v:group style="position:absolute;left:7430;top:15432;width:2;height:893" coordorigin="7430,15432" coordsize="2,893">
              <v:shape style="position:absolute;left:7430;top:15432;width:2;height:893" coordorigin="7430,15432" coordsize="0,893" path="m7430,16325l7430,15432e" filled="f" stroked="t" strokeweight=".96pt" strokecolor="#4F4F4F">
                <v:path arrowok="t"/>
              </v:shape>
            </v:group>
            <v:group style="position:absolute;left:298;top:16334;width:1406;height:2" coordorigin="298,16334" coordsize="1406,2">
              <v:shape style="position:absolute;left:298;top:16334;width:1406;height:2" coordorigin="298,16334" coordsize="1406,0" path="m298,16334l1704,16334e" filled="f" stroked="t" strokeweight=".96pt" strokecolor="#6B6B6B">
                <v:path arrowok="t"/>
              </v:shape>
            </v:group>
            <v:group style="position:absolute;left:2314;top:14299;width:2;height:2016" coordorigin="2314,14299" coordsize="2,2016">
              <v:shape style="position:absolute;left:2314;top:14299;width:2;height:2016" coordorigin="2314,14299" coordsize="0,2016" path="m2314,16315l2314,14299e" filled="f" stroked="t" strokeweight=".48pt" strokecolor="#000000">
                <v:path arrowok="t"/>
              </v:shape>
            </v:group>
            <v:group style="position:absolute;left:1666;top:16310;width:653;height:2" coordorigin="1666,16310" coordsize="653,2">
              <v:shape style="position:absolute;left:1666;top:16310;width:653;height:2" coordorigin="1666,16310" coordsize="653,0" path="m1666,16310l2318,16310e" filled="f" stroked="t" strokeweight=".48pt" strokecolor="#444444">
                <v:path arrowok="t"/>
              </v:shape>
            </v:group>
            <v:group style="position:absolute;left:2280;top:16330;width:1109;height:2" coordorigin="2280,16330" coordsize="1109,2">
              <v:shape style="position:absolute;left:2280;top:16330;width:1109;height:2" coordorigin="2280,16330" coordsize="1109,0" path="m2280,16330l3389,16330e" filled="f" stroked="t" strokeweight=".48pt" strokecolor="#2B2B2B">
                <v:path arrowok="t"/>
              </v:shape>
            </v:group>
            <v:group style="position:absolute;left:3331;top:16325;width:226;height:2" coordorigin="3331,16325" coordsize="226,2">
              <v:shape style="position:absolute;left:3331;top:16325;width:226;height:2" coordorigin="3331,16325" coordsize="226,0" path="m3331,16325l3557,16325e" filled="f" stroked="t" strokeweight=".72pt" strokecolor="#4B4B4B">
                <v:path arrowok="t"/>
              </v:shape>
            </v:group>
            <v:group style="position:absolute;left:3456;top:16325;width:2837;height:2" coordorigin="3456,16325" coordsize="2837,2">
              <v:shape style="position:absolute;left:3456;top:16325;width:2837;height:2" coordorigin="3456,16325" coordsize="2837,0" path="m3456,16325l6293,16325e" filled="f" stroked="t" strokeweight=".96pt" strokecolor="#606060">
                <v:path arrowok="t"/>
              </v:shape>
            </v:group>
            <v:group style="position:absolute;left:6230;top:16310;width:451;height:2" coordorigin="6230,16310" coordsize="451,2">
              <v:shape style="position:absolute;left:6230;top:16310;width:451;height:2" coordorigin="6230,16310" coordsize="451,0" path="m6230,16310l6682,16310e" filled="f" stroked="t" strokeweight=".48pt" strokecolor="#2B2B2B">
                <v:path arrowok="t"/>
              </v:shape>
            </v:group>
            <v:group style="position:absolute;left:6682;top:16310;width:288;height:2" coordorigin="6682,16310" coordsize="288,2">
              <v:shape style="position:absolute;left:6682;top:16310;width:288;height:2" coordorigin="6682,16310" coordsize="288,0" path="m6682,16310l6970,16310e" filled="f" stroked="t" strokeweight=".96pt" strokecolor="#2F2F2F">
                <v:path arrowok="t"/>
              </v:shape>
            </v:group>
            <v:group style="position:absolute;left:6941;top:16320;width:3072;height:2" coordorigin="6941,16320" coordsize="3072,2">
              <v:shape style="position:absolute;left:6941;top:16320;width:3072;height:2" coordorigin="6941,16320" coordsize="3072,0" path="m6941,16320l10013,16320e" filled="f" stroked="t" strokeweight=".48pt" strokecolor="#232323">
                <v:path arrowok="t"/>
              </v:shape>
            </v:group>
            <v:group style="position:absolute;left:9955;top:16320;width:1661;height:2" coordorigin="9955,16320" coordsize="1661,2">
              <v:shape style="position:absolute;left:9955;top:16320;width:1661;height:2" coordorigin="9955,16320" coordsize="1661,0" path="m9955,16320l11616,16320e" filled="f" stroked="t" strokeweight=".48pt" strokecolor="#383838">
                <v:path arrowok="t"/>
              </v:shape>
            </v:group>
            <v:group style="position:absolute;left:11582;top:15802;width:2;height:514" coordorigin="11582,15802" coordsize="2,514">
              <v:shape style="position:absolute;left:11582;top:15802;width:2;height:514" coordorigin="11582,15802" coordsize="0,514" path="m11582,16315l11582,15802e" filled="f" stroked="t" strokeweight=".48pt" strokecolor="#646464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71.894714pt;margin-top:6.972716pt;width:5.57344pt;height:.1pt;mso-position-horizontal-relative:page;mso-position-vertical-relative:paragraph;z-index:-15597" coordorigin="9438,139" coordsize="111,2">
            <v:shape style="position:absolute;left:9438;top:139;width:111;height:2" coordorigin="9438,139" coordsize="111,0" path="m9438,139l9549,139e" filled="f" stroked="t" strokeweight=".504pt" strokecolor="#818282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4"/>
          <w:szCs w:val="14"/>
          <w:color w:val="9C9E9E"/>
          <w:spacing w:val="0"/>
          <w:w w:val="100"/>
          <w:b/>
          <w:bCs/>
          <w:i/>
        </w:rPr>
        <w:t>.t</w:t>
      </w:r>
      <w:r>
        <w:rPr>
          <w:rFonts w:ascii="Times New Roman" w:hAnsi="Times New Roman" w:cs="Times New Roman" w:eastAsia="Times New Roman"/>
          <w:sz w:val="14"/>
          <w:szCs w:val="14"/>
          <w:color w:val="9C9E9E"/>
          <w:spacing w:val="0"/>
          <w:w w:val="100"/>
          <w:b/>
          <w:bCs/>
          <w:i/>
        </w:rPr>
        <w:t>r</w:t>
      </w:r>
      <w:r>
        <w:rPr>
          <w:rFonts w:ascii="Times New Roman" w:hAnsi="Times New Roman" w:cs="Times New Roman" w:eastAsia="Times New Roman"/>
          <w:sz w:val="14"/>
          <w:szCs w:val="14"/>
          <w:color w:val="9C9E9E"/>
          <w:spacing w:val="16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9C9E9E"/>
          <w:spacing w:val="0"/>
          <w:w w:val="190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40" w:after="0" w:line="216" w:lineRule="exact"/>
        <w:ind w:left="5477" w:right="5265" w:firstLine="-51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87"/>
        </w:rPr>
        <w:t>M1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7"/>
          <w:w w:val="8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"/>
          <w:w w:val="87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87"/>
        </w:rPr>
        <w:t>am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87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36"/>
          <w:w w:val="87"/>
        </w:rPr>
        <w:t> </w:t>
      </w:r>
      <w:r>
        <w:rPr>
          <w:rFonts w:ascii="Arial" w:hAnsi="Arial" w:cs="Arial" w:eastAsia="Arial"/>
          <w:sz w:val="17"/>
          <w:szCs w:val="17"/>
          <w:color w:val="595959"/>
          <w:spacing w:val="0"/>
          <w:w w:val="184"/>
        </w:rPr>
        <w:t>t</w:t>
      </w:r>
      <w:r>
        <w:rPr>
          <w:rFonts w:ascii="Arial" w:hAnsi="Arial" w:cs="Arial" w:eastAsia="Arial"/>
          <w:sz w:val="17"/>
          <w:szCs w:val="17"/>
          <w:color w:val="595959"/>
          <w:spacing w:val="-35"/>
          <w:w w:val="1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HIZLI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45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0" w:right="200"/>
        </w:sectPr>
      </w:pPr>
      <w:rPr/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pgSz w:w="11920" w:h="16840"/>
          <w:pgMar w:top="500" w:bottom="280" w:left="120" w:right="300"/>
        </w:sectPr>
      </w:pPr>
      <w:rPr/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687" w:right="-66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A2A2A"/>
          <w:w w:val="103"/>
          <w:b/>
          <w:bCs/>
        </w:rPr>
        <w:t>BÜ</w:t>
      </w:r>
      <w:r>
        <w:rPr>
          <w:rFonts w:ascii="Arial" w:hAnsi="Arial" w:cs="Arial" w:eastAsia="Arial"/>
          <w:sz w:val="15"/>
          <w:szCs w:val="15"/>
          <w:color w:val="2A2A2A"/>
          <w:spacing w:val="2"/>
          <w:w w:val="102"/>
          <w:b/>
          <w:bCs/>
        </w:rPr>
        <w:t>Y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2"/>
          <w:b/>
          <w:bCs/>
        </w:rPr>
        <w:t>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53" w:lineRule="exact"/>
        <w:ind w:left="730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A2A2A"/>
          <w:spacing w:val="0"/>
          <w:w w:val="107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2" w:lineRule="exact"/>
        <w:ind w:left="86" w:right="5159" w:firstLine="-86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1.344421pt;margin-top:-13.001588pt;width:69.246997pt;height:72pt;mso-position-horizontal-relative:page;mso-position-vertical-relative:paragraph;z-index:-15587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Times New Roman" w:hAnsi="Times New Roman" w:cs="Times New Roman" w:eastAsia="Times New Roman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C3C4C4"/>
                      <w:spacing w:val="-41"/>
                      <w:w w:val="8"/>
                      <w:position w:val="-1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3D3D3D"/>
                      <w:spacing w:val="0"/>
                      <w:w w:val="271"/>
                      <w:position w:val="-1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6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4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7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93"/>
        </w:rPr>
        <w:t>G</w:t>
      </w:r>
      <w:r>
        <w:rPr>
          <w:rFonts w:ascii="Arial" w:hAnsi="Arial" w:cs="Arial" w:eastAsia="Arial"/>
          <w:sz w:val="16"/>
          <w:szCs w:val="16"/>
          <w:color w:val="2A2A2A"/>
          <w:spacing w:val="0"/>
          <w:w w:val="312"/>
        </w:rPr>
        <w:t>I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207" w:lineRule="exact"/>
        <w:ind w:left="31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9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6" w:lineRule="exact"/>
        <w:ind w:left="6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20" w:right="300"/>
          <w:cols w:num="2" w:equalWidth="0">
            <w:col w:w="1708" w:space="1786"/>
            <w:col w:w="8006"/>
          </w:cols>
        </w:sectPr>
      </w:pPr>
      <w:rPr/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5" w:after="0" w:line="240" w:lineRule="auto"/>
        <w:ind w:left="195" w:right="-20"/>
        <w:jc w:val="left"/>
        <w:tabs>
          <w:tab w:pos="1420" w:val="left"/>
          <w:tab w:pos="3260" w:val="left"/>
          <w:tab w:pos="5620" w:val="left"/>
          <w:tab w:pos="76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5"/>
          <w:w w:val="13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1"/>
          <w:w w:val="10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5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05.2017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11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13:00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</w:rPr>
        <w:t>tre!: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7"/>
          <w:w w:val="9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0553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737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19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7"/>
        </w:rPr>
        <w:t>09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" w:after="0" w:line="216" w:lineRule="exact"/>
        <w:ind w:left="214" w:right="3644" w:firstLine="5"/>
        <w:jc w:val="left"/>
        <w:tabs>
          <w:tab w:pos="1420" w:val="left"/>
          <w:tab w:pos="3260" w:val="left"/>
          <w:tab w:pos="4480" w:val="left"/>
          <w:tab w:pos="5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w w:val="7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8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8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5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22.05.2017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3365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87"/>
        </w:rPr>
        <w:t>!Bi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5"/>
          <w:w w:val="8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7"/>
        </w:rPr>
        <w:t>dirim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:Alpe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</w:rPr>
        <w:t>ENG1N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iskele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Kuyuca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Mevki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5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4"/>
        </w:rPr>
        <w:t>Büytikkent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8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Sitesi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Karaburu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5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3" w:lineRule="exact"/>
        <w:ind w:left="214" w:right="-20"/>
        <w:jc w:val="left"/>
        <w:tabs>
          <w:tab w:pos="1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:iskele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Kuyuca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Mevkii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4"/>
        </w:rPr>
        <w:t>BUyUkkent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Sitesi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Karabunı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8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214" w:right="-20"/>
        <w:jc w:val="left"/>
        <w:tabs>
          <w:tab w:pos="1420" w:val="left"/>
          <w:tab w:pos="3760" w:val="left"/>
          <w:tab w:pos="6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2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8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2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3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2"/>
        </w:rPr>
        <w:t>TUrU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9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5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5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lzmarili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05" w:lineRule="exact"/>
        <w:ind w:left="224" w:right="-20"/>
        <w:jc w:val="left"/>
        <w:tabs>
          <w:tab w:pos="3740" w:val="left"/>
          <w:tab w:pos="6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9.601929pt;margin-top:10.292206pt;width:2.290003pt;height:24pt;mso-position-horizontal-relative:page;mso-position-vertical-relative:paragraph;z-index:-15588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898989"/>
                      <w:spacing w:val="-31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9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8"/>
          <w:position w:val="-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8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-1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20" w:right="300"/>
        </w:sectPr>
      </w:pPr>
      <w:rPr/>
    </w:p>
    <w:p>
      <w:pPr>
        <w:spacing w:before="0" w:after="0" w:line="426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  <w:position w:val="17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6"/>
          <w:w w:val="93"/>
          <w:position w:val="17"/>
        </w:rPr>
        <w:t> </w:t>
      </w:r>
      <w:r>
        <w:rPr>
          <w:rFonts w:ascii="Arial" w:hAnsi="Arial" w:cs="Arial" w:eastAsia="Arial"/>
          <w:sz w:val="48"/>
          <w:szCs w:val="48"/>
          <w:color w:val="161616"/>
          <w:spacing w:val="-1"/>
          <w:w w:val="44"/>
          <w:position w:val="-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  <w:position w:val="1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6"/>
          <w:w w:val="91"/>
          <w:position w:val="1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76"/>
          <w:position w:val="17"/>
        </w:rPr>
        <w:t>gi.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77"/>
          <w:position w:val="1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"/>
          <w:w w:val="100"/>
          <w:position w:val="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91"/>
          <w:w w:val="92"/>
          <w:position w:val="17"/>
        </w:rPr>
        <w:t>A</w:t>
      </w:r>
      <w:r>
        <w:rPr>
          <w:rFonts w:ascii="Arial" w:hAnsi="Arial" w:cs="Arial" w:eastAsia="Arial"/>
          <w:sz w:val="48"/>
          <w:szCs w:val="48"/>
          <w:color w:val="3D3D3D"/>
          <w:spacing w:val="24"/>
          <w:w w:val="44"/>
          <w:position w:val="-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17"/>
        </w:rPr>
        <w:t>hşap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left="29" w:right="-20"/>
        <w:jc w:val="left"/>
        <w:tabs>
          <w:tab w:pos="1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Dilter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5"/>
        </w:rPr>
        <w:t>..................................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"/>
          <w:w w:val="9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...........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"/>
          <w:w w:val="9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4"/>
        </w:rPr>
        <w:t>...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9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7"/>
        </w:rPr>
        <w:t>...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7"/>
          <w:w w:val="9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7"/>
          <w:w w:val="9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4"/>
        </w:rPr>
        <w:t>.........................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7"/>
          <w:w w:val="9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4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2" w:lineRule="exact"/>
        <w:ind w:left="611" w:right="-20"/>
        <w:jc w:val="left"/>
        <w:tabs>
          <w:tab w:pos="11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898989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89898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89898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7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8"/>
        </w:rPr>
        <w:t>KontrolAltınaAlma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9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4"/>
        </w:rPr>
        <w:t>13:29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20" w:right="300"/>
          <w:cols w:num="2" w:equalWidth="0">
            <w:col w:w="5571" w:space="102"/>
            <w:col w:w="5827"/>
          </w:cols>
        </w:sectPr>
      </w:pPr>
      <w:rPr/>
    </w:p>
    <w:p>
      <w:pPr>
        <w:spacing w:before="96" w:after="0" w:line="240" w:lineRule="auto"/>
        <w:ind w:left="21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8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2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6" w:lineRule="exact"/>
        <w:ind w:left="2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43" w:lineRule="exact"/>
        <w:ind w:right="-20"/>
        <w:jc w:val="left"/>
        <w:tabs>
          <w:tab w:pos="3560" w:val="left"/>
          <w:tab w:pos="9000" w:val="left"/>
        </w:tabs>
        <w:rPr>
          <w:rFonts w:ascii="Arial" w:hAnsi="Arial" w:cs="Arial" w:eastAsia="Arial"/>
          <w:sz w:val="45"/>
          <w:szCs w:val="4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8"/>
        </w:rPr>
        <w:t>:sahibi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37"/>
          <w:position w:val="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89"/>
          <w:position w:val="8"/>
        </w:rPr>
        <w:t>!Kir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"/>
          <w:w w:val="89"/>
          <w:position w:val="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9"/>
          <w:position w:val="8"/>
        </w:rPr>
        <w:t>cı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89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9"/>
          <w:position w:val="8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89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8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7"/>
          <w:position w:val="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8"/>
        </w:rPr>
      </w:r>
      <w:r>
        <w:rPr>
          <w:rFonts w:ascii="Arial" w:hAnsi="Arial" w:cs="Arial" w:eastAsia="Arial"/>
          <w:sz w:val="45"/>
          <w:szCs w:val="45"/>
          <w:color w:val="898989"/>
          <w:spacing w:val="0"/>
          <w:w w:val="59"/>
          <w:position w:val="-1"/>
        </w:rPr>
        <w:t>ı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0" w:after="0" w:line="173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Soruml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Nihat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YALÇIN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right="-20"/>
        <w:jc w:val="left"/>
        <w:tabs>
          <w:tab w:pos="2580" w:val="left"/>
          <w:tab w:pos="55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6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b/>
          <w:bCs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2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4"/>
          <w:w w:val="1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13:04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5"/>
        </w:rPr>
        <w:t>13:09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6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9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7"/>
        </w:rPr>
        <w:t>4497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9" w:after="0" w:line="240" w:lineRule="auto"/>
        <w:ind w:left="2559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81ektri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56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1" w:lineRule="auto"/>
        <w:ind w:right="4355" w:firstLine="2555"/>
        <w:jc w:val="left"/>
        <w:tabs>
          <w:tab w:pos="2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92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-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20" w:right="300"/>
          <w:cols w:num="2" w:equalWidth="0">
            <w:col w:w="1167" w:space="1091"/>
            <w:col w:w="9242"/>
          </w:cols>
        </w:sectPr>
      </w:pPr>
      <w:rPr/>
    </w:p>
    <w:p>
      <w:pPr>
        <w:spacing w:before="14" w:after="0" w:line="240" w:lineRule="auto"/>
        <w:ind w:left="21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7" w:after="0" w:line="206" w:lineRule="exact"/>
        <w:ind w:right="98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91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-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9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6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9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6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6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20" w:right="300"/>
          <w:cols w:num="4" w:equalWidth="0">
            <w:col w:w="1929" w:space="329"/>
            <w:col w:w="1945" w:space="595"/>
            <w:col w:w="952" w:space="1970"/>
            <w:col w:w="3780"/>
          </w:cols>
        </w:sectPr>
      </w:pPr>
      <w:rPr/>
    </w:p>
    <w:p>
      <w:pPr>
        <w:spacing w:before="1" w:after="0" w:line="240" w:lineRule="auto"/>
        <w:ind w:left="21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Görtildüğ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varıldıgında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göıiild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1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4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20" w:right="300"/>
          <w:cols w:num="2" w:equalWidth="0">
            <w:col w:w="2071" w:space="187"/>
            <w:col w:w="9242"/>
          </w:cols>
        </w:sectPr>
      </w:pPr>
      <w:rPr/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35" w:after="0" w:line="240" w:lineRule="auto"/>
        <w:ind w:left="4783" w:right="412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Söndtirrnede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8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söndürticü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80" w:lineRule="exact"/>
        <w:ind w:left="214" w:right="-20"/>
        <w:jc w:val="left"/>
        <w:tabs>
          <w:tab w:pos="2240" w:val="left"/>
          <w:tab w:pos="4800" w:val="left"/>
          <w:tab w:pos="6720" w:val="left"/>
          <w:tab w:pos="8280" w:val="left"/>
          <w:tab w:pos="9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5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8"/>
          <w:w w:val="9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Türti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160"/>
          <w:position w:val="-3"/>
        </w:rPr>
        <w:t>u</w:t>
      </w:r>
      <w:r>
        <w:rPr>
          <w:rFonts w:ascii="Arial" w:hAnsi="Arial" w:cs="Arial" w:eastAsia="Arial"/>
          <w:sz w:val="16"/>
          <w:szCs w:val="16"/>
          <w:color w:val="3D3D3D"/>
          <w:spacing w:val="-31"/>
          <w:w w:val="16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3"/>
        </w:rPr>
        <w:t>ın3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2"/>
          <w:w w:val="47"/>
          <w:position w:val="-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2"/>
          <w:position w:val="-3"/>
        </w:rPr>
        <w:t>Köptl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3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3"/>
          <w:position w:val="-3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3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83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63"/>
          <w:position w:val="-3"/>
        </w:rPr>
        <w:t>02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1"/>
          <w:w w:val="163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7" w:lineRule="exact"/>
        <w:ind w:left="6727" w:right="-20"/>
        <w:jc w:val="left"/>
        <w:tabs>
          <w:tab w:pos="8280" w:val="left"/>
          <w:tab w:pos="986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34"/>
          <w:szCs w:val="34"/>
          <w:color w:val="3D3D3D"/>
          <w:spacing w:val="0"/>
          <w:w w:val="75"/>
        </w:rPr>
        <w:t>ı</w:t>
      </w:r>
      <w:r>
        <w:rPr>
          <w:rFonts w:ascii="Arial" w:hAnsi="Arial" w:cs="Arial" w:eastAsia="Arial"/>
          <w:sz w:val="34"/>
          <w:szCs w:val="34"/>
          <w:color w:val="3D3D3D"/>
          <w:spacing w:val="-67"/>
          <w:w w:val="75"/>
        </w:rPr>
        <w:t> </w:t>
      </w:r>
      <w:r>
        <w:rPr>
          <w:rFonts w:ascii="Arial" w:hAnsi="Arial" w:cs="Arial" w:eastAsia="Arial"/>
          <w:sz w:val="34"/>
          <w:szCs w:val="34"/>
          <w:color w:val="3D3D3D"/>
          <w:spacing w:val="0"/>
          <w:w w:val="100"/>
        </w:rPr>
        <w:tab/>
      </w:r>
      <w:r>
        <w:rPr>
          <w:rFonts w:ascii="Arial" w:hAnsi="Arial" w:cs="Arial" w:eastAsia="Arial"/>
          <w:sz w:val="34"/>
          <w:szCs w:val="34"/>
          <w:color w:val="3D3D3D"/>
          <w:spacing w:val="0"/>
          <w:w w:val="100"/>
        </w:rPr>
      </w:r>
      <w:r>
        <w:rPr>
          <w:rFonts w:ascii="Arial" w:hAnsi="Arial" w:cs="Arial" w:eastAsia="Arial"/>
          <w:sz w:val="30"/>
          <w:szCs w:val="30"/>
          <w:color w:val="161616"/>
          <w:spacing w:val="0"/>
          <w:w w:val="75"/>
        </w:rPr>
        <w:t>ı</w:t>
      </w:r>
      <w:r>
        <w:rPr>
          <w:rFonts w:ascii="Arial" w:hAnsi="Arial" w:cs="Arial" w:eastAsia="Arial"/>
          <w:sz w:val="30"/>
          <w:szCs w:val="30"/>
          <w:color w:val="161616"/>
          <w:spacing w:val="0"/>
          <w:w w:val="100"/>
        </w:rPr>
        <w:tab/>
      </w:r>
      <w:r>
        <w:rPr>
          <w:rFonts w:ascii="Arial" w:hAnsi="Arial" w:cs="Arial" w:eastAsia="Arial"/>
          <w:sz w:val="30"/>
          <w:szCs w:val="30"/>
          <w:color w:val="161616"/>
          <w:spacing w:val="0"/>
          <w:w w:val="100"/>
        </w:rPr>
      </w:r>
      <w:r>
        <w:rPr>
          <w:rFonts w:ascii="Arial" w:hAnsi="Arial" w:cs="Arial" w:eastAsia="Arial"/>
          <w:sz w:val="34"/>
          <w:szCs w:val="34"/>
          <w:color w:val="3D3D3D"/>
          <w:spacing w:val="0"/>
          <w:w w:val="100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</w:rPr>
      </w:r>
    </w:p>
    <w:p>
      <w:pPr>
        <w:spacing w:before="0" w:after="0" w:line="182" w:lineRule="exact"/>
        <w:ind w:left="225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soruşturmada;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26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0"/>
        </w:rPr>
        <w:t>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33" w:right="-20"/>
        <w:jc w:val="left"/>
        <w:tabs>
          <w:tab w:pos="2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lfalımini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8"/>
        </w:rPr>
        <w:t>-Ziyan: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8"/>
        </w:rPr>
        <w:t>YOKTUR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14" w:lineRule="exact"/>
        <w:ind w:left="225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  <w:position w:val="-1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göıiilmü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-1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20" w:right="300"/>
        </w:sectPr>
      </w:pPr>
      <w:rPr/>
    </w:p>
    <w:p>
      <w:pPr>
        <w:spacing w:before="0" w:after="0" w:line="200" w:lineRule="exact"/>
        <w:ind w:left="21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7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7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7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57" w:lineRule="auto"/>
        <w:ind w:left="4" w:right="94" w:firstLine="-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2"/>
        </w:rPr>
        <w:t>raştırma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</w:rPr>
        <w:t>soruşturmada;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kimligi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izmariti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atması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düşürmesi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kolay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0"/>
        </w:rPr>
        <w:t>anıcı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20" w:right="300"/>
          <w:cols w:num="2" w:equalWidth="0">
            <w:col w:w="1735" w:space="576"/>
            <w:col w:w="9189"/>
          </w:cols>
        </w:sectPr>
      </w:pPr>
      <w:rPr/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20" w:right="300"/>
        </w:sectPr>
      </w:pPr>
      <w:rPr/>
    </w:p>
    <w:p>
      <w:pPr>
        <w:spacing w:before="35" w:after="0" w:line="240" w:lineRule="auto"/>
        <w:ind w:left="2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4" w:lineRule="auto"/>
        <w:ind w:left="243" w:right="-53" w:firstLine="-1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7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7"/>
        </w:rPr>
        <w:t>Yerini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reslim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5" w:after="0" w:line="214" w:lineRule="exact"/>
        <w:ind w:left="2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ibi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9" w:right="-6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farih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7"/>
        </w:rPr>
        <w:t>22.05.2017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0" w:after="0" w:line="240" w:lineRule="auto"/>
        <w:ind w:left="7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w w:val="83"/>
        </w:rPr>
        <w:t>IBedel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2"/>
        </w:rPr>
        <w:t>ISaali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4"/>
          <w:w w:val="12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20"/>
        </w:rPr>
        <w:t>13:48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20" w:right="300"/>
          <w:cols w:num="3" w:equalWidth="0">
            <w:col w:w="1747" w:space="511"/>
            <w:col w:w="1443" w:space="2482"/>
            <w:col w:w="5317"/>
          </w:cols>
        </w:sectPr>
      </w:pPr>
      <w:rPr/>
    </w:p>
    <w:p>
      <w:pPr>
        <w:spacing w:before="0" w:after="0" w:line="359" w:lineRule="exact"/>
        <w:ind w:left="112" w:right="-90"/>
        <w:jc w:val="left"/>
        <w:tabs>
          <w:tab w:pos="640" w:val="left"/>
          <w:tab w:pos="1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5.279904pt;margin-top:19.103352pt;width:563.68521pt;height:758.916401pt;mso-position-horizontal-relative:page;mso-position-vertical-relative:page;z-index:-15590" coordorigin="306,382" coordsize="11274,15178">
            <v:shape style="position:absolute;left:2016;top:11309;width:4186;height:3091" type="#_x0000_t75">
              <v:imagedata r:id="rId27" o:title=""/>
            </v:shape>
            <v:group style="position:absolute;left:315;top:665;width:11207;height:2" coordorigin="315,665" coordsize="11207,2">
              <v:shape style="position:absolute;left:315;top:665;width:11207;height:2" coordorigin="315,665" coordsize="11207,0" path="m315,665l11522,665e" filled="f" stroked="t" strokeweight=".716246pt" strokecolor="#4B4B4B">
                <v:path arrowok="t"/>
              </v:shape>
            </v:group>
            <v:group style="position:absolute;left:349;top:632;width:2;height:14914" coordorigin="349,632" coordsize="2,14914">
              <v:shape style="position:absolute;left:349;top:632;width:2;height:14914" coordorigin="349,632" coordsize="0,14914" path="m349,15546l349,632e" filled="f" stroked="t" strokeweight="1.193743pt" strokecolor="#444444">
                <v:path arrowok="t"/>
              </v:shape>
            </v:group>
            <v:group style="position:absolute;left:2354;top:661;width:2;height:1493" coordorigin="2354,661" coordsize="2,1493">
              <v:shape style="position:absolute;left:2354;top:661;width:2;height:1493" coordorigin="2354,661" coordsize="0,1493" path="m2354,2154l2354,661e" filled="f" stroked="t" strokeweight=".954994pt" strokecolor="#4B4B4B">
                <v:path arrowok="t"/>
              </v:shape>
            </v:group>
            <v:group style="position:absolute;left:9118;top:661;width:2;height:1498" coordorigin="9118,661" coordsize="2,1498">
              <v:shape style="position:absolute;left:9118;top:661;width:2;height:1498" coordorigin="9118,661" coordsize="0,1498" path="m9118,2159l9118,661e" filled="f" stroked="t" strokeweight=".954994pt" strokecolor="#4B4B4B">
                <v:path arrowok="t"/>
              </v:shape>
            </v:group>
            <v:group style="position:absolute;left:11520;top:661;width:2;height:3317" coordorigin="11520,661" coordsize="2,3317">
              <v:shape style="position:absolute;left:11520;top:661;width:2;height:3317" coordorigin="11520,661" coordsize="0,3317" path="m11520,3977l11520,661e" filled="f" stroked="t" strokeweight=".716246pt" strokecolor="#4F4F4F">
                <v:path arrowok="t"/>
              </v:shape>
            </v:group>
            <v:group style="position:absolute;left:315;top:2149;width:11212;height:2" coordorigin="315,2149" coordsize="11212,2">
              <v:shape style="position:absolute;left:315;top:2149;width:11212;height:2" coordorigin="315,2149" coordsize="11212,0" path="m315,2149l11527,2149e" filled="f" stroked="t" strokeweight=".716246pt" strokecolor="#484848">
                <v:path arrowok="t"/>
              </v:shape>
            </v:group>
            <v:group style="position:absolute;left:315;top:2372;width:11212;height:2" coordorigin="315,2372" coordsize="11212,2">
              <v:shape style="position:absolute;left:315;top:2372;width:11212;height:2" coordorigin="315,2372" coordsize="11212,0" path="m315,2372l11527,2372e" filled="f" stroked="t" strokeweight=".954994pt" strokecolor="#484848">
                <v:path arrowok="t"/>
              </v:shape>
            </v:group>
            <v:group style="position:absolute;left:315;top:2807;width:11216;height:2" coordorigin="315,2807" coordsize="11216,2">
              <v:shape style="position:absolute;left:315;top:2807;width:11216;height:2" coordorigin="315,2807" coordsize="11216,0" path="m315,2807l11532,2807e" filled="f" stroked="t" strokeweight=".954994pt" strokecolor="#444444">
                <v:path arrowok="t"/>
              </v:shape>
            </v:group>
            <v:group style="position:absolute;left:315;top:3023;width:11216;height:2" coordorigin="315,3023" coordsize="11216,2">
              <v:shape style="position:absolute;left:315;top:3023;width:11216;height:2" coordorigin="315,3023" coordsize="11216,0" path="m315,3023l11532,3023e" filled="f" stroked="t" strokeweight=".954994pt" strokecolor="#484848">
                <v:path arrowok="t"/>
              </v:shape>
            </v:group>
            <v:group style="position:absolute;left:320;top:3965;width:11221;height:2" coordorigin="320,3965" coordsize="11221,2">
              <v:shape style="position:absolute;left:320;top:3965;width:11221;height:2" coordorigin="320,3965" coordsize="11221,0" path="m320,3965l11541,3965e" filled="f" stroked="t" strokeweight=".954994pt" strokecolor="#3F3F3F">
                <v:path arrowok="t"/>
              </v:shape>
            </v:group>
            <v:group style="position:absolute;left:2373;top:3954;width:2;height:7352" coordorigin="2373,3954" coordsize="2,7352">
              <v:shape style="position:absolute;left:2373;top:3954;width:2;height:7352" coordorigin="2373,3954" coordsize="0,7352" path="m2373,11305l2373,3954e" filled="f" stroked="t" strokeweight=".716246pt" strokecolor="#484848">
                <v:path arrowok="t"/>
              </v:shape>
            </v:group>
            <v:group style="position:absolute;left:11551;top:4231;width:2;height:11296" coordorigin="11551,4231" coordsize="2,11296">
              <v:shape style="position:absolute;left:11551;top:4231;width:2;height:11296" coordorigin="11551,4231" coordsize="0,11296" path="m11551,15527l11551,4231e" filled="f" stroked="t" strokeweight=".716246pt" strokecolor="#545454">
                <v:path arrowok="t"/>
              </v:shape>
            </v:group>
            <v:group style="position:absolute;left:2359;top:4490;width:9182;height:2" coordorigin="2359,4490" coordsize="9182,2">
              <v:shape style="position:absolute;left:2359;top:4490;width:9182;height:2" coordorigin="2359,4490" coordsize="9182,0" path="m2359,4490l11541,4490e" filled="f" stroked="t" strokeweight=".716246pt" strokecolor="#484848">
                <v:path arrowok="t"/>
              </v:shape>
            </v:group>
            <v:group style="position:absolute;left:4921;top:4490;width:2;height:2068" coordorigin="4921,4490" coordsize="2,2068">
              <v:shape style="position:absolute;left:4921;top:4490;width:2;height:2068" coordorigin="4921,4490" coordsize="0,2068" path="m4921,6557l4921,4490e" filled="f" stroked="t" strokeweight=".716246pt" strokecolor="#3B3B3B">
                <v:path arrowok="t"/>
              </v:shape>
            </v:group>
            <v:group style="position:absolute;left:320;top:4245;width:11226;height:2" coordorigin="320,4245" coordsize="11226,2">
              <v:shape style="position:absolute;left:320;top:4245;width:11226;height:2" coordorigin="320,4245" coordsize="11226,0" path="m320,4245l11546,4245e" filled="f" stroked="t" strokeweight=".716246pt" strokecolor="#484848">
                <v:path arrowok="t"/>
              </v:shape>
            </v:group>
            <v:group style="position:absolute;left:4909;top:4973;width:6628;height:2" coordorigin="4909,4973" coordsize="6628,2">
              <v:shape style="position:absolute;left:4909;top:4973;width:6628;height:2" coordorigin="4909,4973" coordsize="6628,0" path="m4909,4973l11536,4973e" filled="f" stroked="t" strokeweight=".716246pt" strokecolor="#545454">
                <v:path arrowok="t"/>
              </v:shape>
            </v:group>
            <v:group style="position:absolute;left:4909;top:5215;width:6628;height:2" coordorigin="4909,5215" coordsize="6628,2">
              <v:shape style="position:absolute;left:4909;top:5215;width:6628;height:2" coordorigin="4909,5215" coordsize="6628,0" path="m4909,5215l11536,5215e" filled="f" stroked="t" strokeweight=".954994pt" strokecolor="#4B4B4B">
                <v:path arrowok="t"/>
              </v:shape>
            </v:group>
            <v:group style="position:absolute;left:4909;top:5456;width:6632;height:2" coordorigin="4909,5456" coordsize="6632,2">
              <v:shape style="position:absolute;left:4909;top:5456;width:6632;height:2" coordorigin="4909,5456" coordsize="6632,0" path="m4909,5456l11541,5456e" filled="f" stroked="t" strokeweight=".716246pt" strokecolor="#4B4B4B">
                <v:path arrowok="t"/>
              </v:shape>
            </v:group>
            <v:group style="position:absolute;left:2354;top:5669;width:9187;height:2" coordorigin="2354,5669" coordsize="9187,2">
              <v:shape style="position:absolute;left:2354;top:5669;width:9187;height:2" coordorigin="2354,5669" coordsize="9187,0" path="m2354,5669l11541,5669e" filled="f" stroked="t" strokeweight=".954994pt" strokecolor="#484848">
                <v:path arrowok="t"/>
              </v:shape>
            </v:group>
            <v:group style="position:absolute;left:320;top:5897;width:11221;height:2" coordorigin="320,5897" coordsize="11221,2">
              <v:shape style="position:absolute;left:320;top:5897;width:11221;height:2" coordorigin="320,5897" coordsize="11221,0" path="m320,5897l11541,5897e" filled="f" stroked="t" strokeweight=".716246pt" strokecolor="#484848">
                <v:path arrowok="t"/>
              </v:shape>
            </v:group>
            <v:group style="position:absolute;left:2354;top:6325;width:9187;height:2" coordorigin="2354,6325" coordsize="9187,2">
              <v:shape style="position:absolute;left:2354;top:6325;width:9187;height:2" coordorigin="2354,6325" coordsize="9187,0" path="m2354,6325l11541,6325e" filled="f" stroked="t" strokeweight=".954994pt" strokecolor="#444444">
                <v:path arrowok="t"/>
              </v:shape>
            </v:group>
            <v:group style="position:absolute;left:2354;top:6543;width:9192;height:2" coordorigin="2354,6543" coordsize="9192,2">
              <v:shape style="position:absolute;left:2354;top:6543;width:9192;height:2" coordorigin="2354,6543" coordsize="9192,0" path="m2354,6543l11546,6543e" filled="f" stroked="t" strokeweight=".716246pt" strokecolor="#4B4B4B">
                <v:path arrowok="t"/>
              </v:shape>
            </v:group>
            <v:group style="position:absolute;left:320;top:6766;width:11226;height:2" coordorigin="320,6766" coordsize="11226,2">
              <v:shape style="position:absolute;left:320;top:6766;width:11226;height:2" coordorigin="320,6766" coordsize="11226,0" path="m320,6766l11546,6766e" filled="f" stroked="t" strokeweight=".954994pt" strokecolor="#4B4B4B">
                <v:path arrowok="t"/>
              </v:shape>
            </v:group>
            <v:group style="position:absolute;left:325;top:7215;width:11221;height:2" coordorigin="325,7215" coordsize="11221,2">
              <v:shape style="position:absolute;left:325;top:7215;width:11221;height:2" coordorigin="325,7215" coordsize="11221,0" path="m325,7215l11546,7215e" filled="f" stroked="t" strokeweight=".954994pt" strokecolor="#4B4B4B">
                <v:path arrowok="t"/>
              </v:shape>
            </v:group>
            <v:group style="position:absolute;left:4928;top:7208;width:2;height:661" coordorigin="4928,7208" coordsize="2,661">
              <v:shape style="position:absolute;left:4928;top:7208;width:2;height:661" coordorigin="4928,7208" coordsize="0,661" path="m4928,7869l4928,7208e" filled="f" stroked="t" strokeweight=".954994pt" strokecolor="#484848">
                <v:path arrowok="t"/>
              </v:shape>
            </v:group>
            <v:group style="position:absolute;left:4918;top:7436;width:6632;height:2" coordorigin="4918,7436" coordsize="6632,2">
              <v:shape style="position:absolute;left:4918;top:7436;width:6632;height:2" coordorigin="4918,7436" coordsize="6632,0" path="m4918,7436l11551,7436e" filled="f" stroked="t" strokeweight=".954994pt" strokecolor="#4B4B4B">
                <v:path arrowok="t"/>
              </v:shape>
            </v:group>
            <v:group style="position:absolute;left:7826;top:5887;width:2;height:670" coordorigin="7826,5887" coordsize="2,670">
              <v:shape style="position:absolute;left:7826;top:5887;width:2;height:670" coordorigin="7826,5887" coordsize="0,670" path="m7826,6557l7826,5887e" filled="f" stroked="t" strokeweight=".716246pt" strokecolor="#4B4B4B">
                <v:path arrowok="t"/>
              </v:shape>
            </v:group>
            <v:group style="position:absolute;left:325;top:7864;width:11236;height:2" coordorigin="325,7864" coordsize="11236,2">
              <v:shape style="position:absolute;left:325;top:7864;width:11236;height:2" coordorigin="325,7864" coordsize="11236,0" path="m325,7864l11560,7864e" filled="f" stroked="t" strokeweight=".716246pt" strokecolor="#4B4B4B">
                <v:path arrowok="t"/>
              </v:shape>
            </v:group>
            <v:group style="position:absolute;left:329;top:8673;width:11231;height:2" coordorigin="329,8673" coordsize="11231,2">
              <v:shape style="position:absolute;left:329;top:8673;width:11231;height:2" coordorigin="329,8673" coordsize="11231,0" path="m329,8673l11560,8673e" filled="f" stroked="t" strokeweight=".954994pt" strokecolor="#4B4B4B">
                <v:path arrowok="t"/>
              </v:shape>
            </v:group>
            <v:group style="position:absolute;left:334;top:9556;width:11231;height:2" coordorigin="334,9556" coordsize="11231,2">
              <v:shape style="position:absolute;left:334;top:9556;width:11231;height:2" coordorigin="334,9556" coordsize="11231,0" path="m334,9556l11565,9556e" filled="f" stroked="t" strokeweight=".716246pt" strokecolor="#4B4B4B">
                <v:path arrowok="t"/>
              </v:shape>
            </v:group>
            <v:group style="position:absolute;left:334;top:9891;width:11231;height:2" coordorigin="334,9891" coordsize="11231,2">
              <v:shape style="position:absolute;left:334;top:9891;width:11231;height:2" coordorigin="334,9891" coordsize="11231,0" path="m334,9891l11565,9891e" filled="f" stroked="t" strokeweight=".716246pt" strokecolor="#4B4B4B">
                <v:path arrowok="t"/>
              </v:shape>
            </v:group>
            <v:group style="position:absolute;left:334;top:10126;width:11236;height:2" coordorigin="334,10126" coordsize="11236,2">
              <v:shape style="position:absolute;left:334;top:10126;width:11236;height:2" coordorigin="334,10126" coordsize="11236,0" path="m334,10126l11570,10126e" filled="f" stroked="t" strokeweight=".954994pt" strokecolor="#575757">
                <v:path arrowok="t"/>
              </v:shape>
            </v:group>
            <v:group style="position:absolute;left:334;top:10607;width:11236;height:2" coordorigin="334,10607" coordsize="11236,2">
              <v:shape style="position:absolute;left:334;top:10607;width:11236;height:2" coordorigin="334,10607" coordsize="11236,0" path="m334,10607l11570,10607e" filled="f" stroked="t" strokeweight=".716246pt" strokecolor="#4B4B4B">
                <v:path arrowok="t"/>
              </v:shape>
            </v:group>
            <v:group style="position:absolute;left:1733;top:10827;width:2;height:4724" coordorigin="1733,10827" coordsize="2,4724">
              <v:shape style="position:absolute;left:1733;top:10827;width:2;height:4724" coordorigin="1733,10827" coordsize="0,4724" path="m1733,15551l1733,10827e" filled="f" stroked="t" strokeweight=".954994pt" strokecolor="#484848">
                <v:path arrowok="t"/>
              </v:shape>
            </v:group>
            <v:group style="position:absolute;left:358;top:15527;width:8800;height:2" coordorigin="358,15527" coordsize="8800,2">
              <v:shape style="position:absolute;left:358;top:15527;width:8800;height:2" coordorigin="358,15527" coordsize="8800,0" path="m358,15527l9158,15527e" filled="f" stroked="t" strokeweight=".716246pt" strokecolor="#4B4B4B">
                <v:path arrowok="t"/>
              </v:shape>
            </v:group>
            <v:group style="position:absolute;left:1151;top:11114;width:2;height:4437" coordorigin="1151,11114" coordsize="2,4437">
              <v:shape style="position:absolute;left:1151;top:11114;width:2;height:4437" coordorigin="1151,11114" coordsize="0,4437" path="m1151,15551l1151,11114e" filled="f" stroked="t" strokeweight=".716246pt" strokecolor="#484848">
                <v:path arrowok="t"/>
              </v:shape>
            </v:group>
            <v:group style="position:absolute;left:7418;top:11813;width:2;height:3714" coordorigin="7418,11813" coordsize="2,3714">
              <v:shape style="position:absolute;left:7418;top:11813;width:2;height:3714" coordorigin="7418,11813" coordsize="0,3714" path="m7418,15527l7418,11813e" filled="f" stroked="t" strokeweight=".477497pt" strokecolor="#3B3B3B">
                <v:path arrowok="t"/>
              </v:shape>
            </v:group>
            <v:group style="position:absolute;left:740;top:10832;width:678;height:2" coordorigin="740,10832" coordsize="678,2">
              <v:shape style="position:absolute;left:740;top:10832;width:678;height:2" coordorigin="740,10832" coordsize="678,0" path="m740,10832l1418,10832e" filled="f" stroked="t" strokeweight=".954994pt" strokecolor="#000000">
                <v:path arrowok="t"/>
              </v:shape>
            </v:group>
            <v:group style="position:absolute;left:9768;top:403;width:2;height:1939" coordorigin="9768,403" coordsize="2,1939">
              <v:shape style="position:absolute;left:9768;top:403;width:2;height:1939" coordorigin="9768,403" coordsize="0,1939" path="m9768,2342l9768,403e" filled="f" stroked="t" strokeweight="2.116pt" strokecolor="#EBEBEB">
                <v:path arrowok="t"/>
              </v:shape>
            </v:group>
            <w10:wrap type="none"/>
          </v:group>
        </w:pict>
      </w:r>
      <w:r>
        <w:rPr/>
        <w:pict>
          <v:shape style="position:absolute;margin-left:420.480011pt;margin-top:40.004341pt;width:125.760002pt;height:97.919998pt;mso-position-horizontal-relative:page;mso-position-vertical-relative:paragraph;z-index:-15589" type="#_x0000_t75">
            <v:imagedata r:id="rId28" o:title=""/>
          </v:shape>
        </w:pict>
      </w:r>
      <w:r>
        <w:rPr>
          <w:rFonts w:ascii="Arial" w:hAnsi="Arial" w:cs="Arial" w:eastAsia="Arial"/>
          <w:sz w:val="26"/>
          <w:szCs w:val="26"/>
          <w:color w:val="3D3D3D"/>
          <w:spacing w:val="-54"/>
          <w:w w:val="250"/>
          <w:position w:val="-2"/>
        </w:rPr>
        <w:t>-</w:t>
      </w:r>
      <w:r>
        <w:rPr>
          <w:rFonts w:ascii="Arial" w:hAnsi="Arial" w:cs="Arial" w:eastAsia="Arial"/>
          <w:sz w:val="13"/>
          <w:szCs w:val="13"/>
          <w:color w:val="696969"/>
          <w:spacing w:val="0"/>
          <w:w w:val="292"/>
          <w:position w:val="11"/>
        </w:rPr>
        <w:t>'</w:t>
      </w:r>
      <w:r>
        <w:rPr>
          <w:rFonts w:ascii="Arial" w:hAnsi="Arial" w:cs="Arial" w:eastAsia="Arial"/>
          <w:sz w:val="13"/>
          <w:szCs w:val="13"/>
          <w:color w:val="696969"/>
          <w:spacing w:val="0"/>
          <w:w w:val="100"/>
          <w:position w:val="11"/>
        </w:rPr>
        <w:tab/>
      </w:r>
      <w:r>
        <w:rPr>
          <w:rFonts w:ascii="Arial" w:hAnsi="Arial" w:cs="Arial" w:eastAsia="Arial"/>
          <w:sz w:val="13"/>
          <w:szCs w:val="13"/>
          <w:color w:val="696969"/>
          <w:spacing w:val="0"/>
          <w:w w:val="100"/>
          <w:position w:val="11"/>
        </w:rPr>
      </w:r>
      <w:r>
        <w:rPr>
          <w:rFonts w:ascii="Arial" w:hAnsi="Arial" w:cs="Arial" w:eastAsia="Arial"/>
          <w:sz w:val="13"/>
          <w:szCs w:val="13"/>
          <w:color w:val="2A2A2A"/>
          <w:spacing w:val="0"/>
          <w:w w:val="501"/>
          <w:position w:val="11"/>
        </w:rPr>
        <w:t>l</w:t>
      </w:r>
      <w:r>
        <w:rPr>
          <w:rFonts w:ascii="Arial" w:hAnsi="Arial" w:cs="Arial" w:eastAsia="Arial"/>
          <w:sz w:val="13"/>
          <w:szCs w:val="13"/>
          <w:color w:val="2A2A2A"/>
          <w:spacing w:val="0"/>
          <w:w w:val="100"/>
          <w:position w:val="11"/>
        </w:rPr>
        <w:tab/>
      </w:r>
      <w:r>
        <w:rPr>
          <w:rFonts w:ascii="Arial" w:hAnsi="Arial" w:cs="Arial" w:eastAsia="Arial"/>
          <w:sz w:val="13"/>
          <w:szCs w:val="13"/>
          <w:color w:val="2A2A2A"/>
          <w:spacing w:val="0"/>
          <w:w w:val="100"/>
          <w:position w:val="11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right="-20"/>
        <w:jc w:val="left"/>
        <w:tabs>
          <w:tab w:pos="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4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Karaburu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0" w:lineRule="exact"/>
        <w:ind w:left="3328" w:right="-53" w:firstLine="-26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ÖRPEK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Şöllir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5" w:lineRule="exact"/>
        <w:ind w:left="5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AYLAYAN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20" w:right="300"/>
          <w:cols w:num="3" w:equalWidth="0">
            <w:col w:w="1401" w:space="231"/>
            <w:col w:w="4287" w:space="2370"/>
            <w:col w:w="3211"/>
          </w:cols>
        </w:sectPr>
      </w:pPr>
      <w:rPr/>
    </w:p>
    <w:p>
      <w:pPr>
        <w:spacing w:before="76" w:after="0" w:line="240" w:lineRule="auto"/>
        <w:ind w:left="114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.84pt;margin-top:7.230993pt;width:21.572761pt;height:44pt;mso-position-horizontal-relative:page;mso-position-vertical-relative:paragraph;z-index:-15573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Arial" w:hAnsi="Arial" w:cs="Arial" w:eastAsia="Arial"/>
                      <w:sz w:val="88"/>
                      <w:szCs w:val="88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2A2A2A"/>
                      <w:spacing w:val="0"/>
                      <w:w w:val="176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5"/>
          <w:szCs w:val="25"/>
          <w:color w:val="C1C3C1"/>
          <w:spacing w:val="0"/>
          <w:w w:val="108"/>
        </w:rPr>
        <w:t>ı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45" w:after="0" w:line="250" w:lineRule="atLeast"/>
        <w:ind w:left="3849" w:right="4398" w:firstLine="-11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.72pt;margin-top:25.077217pt;width:3.80875pt;height:25pt;mso-position-horizontal-relative:page;mso-position-vertical-relative:paragraph;z-index:-15572" type="#_x0000_t202" filled="f" stroked="f">
            <v:textbox inset="0,0,0,0">
              <w:txbxContent>
                <w:p>
                  <w:pPr>
                    <w:spacing w:before="0" w:after="0" w:line="500" w:lineRule="exact"/>
                    <w:ind w:right="-115"/>
                    <w:jc w:val="left"/>
                    <w:rPr>
                      <w:rFonts w:ascii="Arial" w:hAnsi="Arial" w:cs="Arial" w:eastAsia="Arial"/>
                      <w:sz w:val="50"/>
                      <w:szCs w:val="50"/>
                    </w:rPr>
                  </w:pPr>
                  <w:rPr/>
                  <w:r>
                    <w:rPr>
                      <w:rFonts w:ascii="Arial" w:hAnsi="Arial" w:cs="Arial" w:eastAsia="Arial"/>
                      <w:sz w:val="50"/>
                      <w:szCs w:val="50"/>
                      <w:color w:val="C1C3C1"/>
                      <w:spacing w:val="0"/>
                      <w:w w:val="54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0"/>
                      <w:szCs w:val="5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1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1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1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78" w:lineRule="exact"/>
        <w:ind w:left="892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position w:val="-1"/>
        </w:rPr>
        <w:t>IZ</w:t>
      </w:r>
      <w:r>
        <w:rPr>
          <w:rFonts w:ascii="Arial" w:hAnsi="Arial" w:cs="Arial" w:eastAsia="Arial"/>
          <w:sz w:val="15"/>
          <w:szCs w:val="15"/>
          <w:color w:val="2A2A2A"/>
          <w:spacing w:val="-8"/>
          <w:w w:val="100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11"/>
          <w:position w:val="-1"/>
        </w:rPr>
        <w:t>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left="609" w:right="-20"/>
        <w:jc w:val="left"/>
        <w:tabs>
          <w:tab w:pos="3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2A2A2A"/>
          <w:spacing w:val="0"/>
          <w:w w:val="100"/>
        </w:rPr>
        <w:t>BÜYÜKŞEHIR</w:t>
        <w:tab/>
      </w:r>
      <w:r>
        <w:rPr>
          <w:rFonts w:ascii="Arial" w:hAnsi="Arial" w:cs="Arial" w:eastAsia="Arial"/>
          <w:sz w:val="16"/>
          <w:szCs w:val="16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7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1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7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7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7"/>
          <w:w w:val="11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  <w:position w:val="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0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1" w:lineRule="exact"/>
        <w:ind w:left="662" w:right="-20"/>
        <w:jc w:val="left"/>
        <w:tabs>
          <w:tab w:pos="4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A2A2A"/>
          <w:spacing w:val="0"/>
          <w:w w:val="113"/>
          <w:position w:val="8"/>
        </w:rPr>
        <w:t>BELEDIYESI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1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38" w:right="-20"/>
        <w:jc w:val="left"/>
        <w:tabs>
          <w:tab w:pos="1520" w:val="left"/>
          <w:tab w:pos="3220" w:val="left"/>
          <w:tab w:pos="560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5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111111"/>
          <w:spacing w:val="0"/>
          <w:w w:val="6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1111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22.05.20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2A2A2A"/>
          <w:spacing w:val="-14"/>
          <w:w w:val="15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12:08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3"/>
        </w:rPr>
        <w:t>tre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2"/>
          <w:w w:val="114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52" w:lineRule="auto"/>
        <w:ind w:left="148" w:right="3108"/>
        <w:jc w:val="left"/>
        <w:tabs>
          <w:tab w:pos="1540" w:val="left"/>
          <w:tab w:pos="3220" w:val="left"/>
          <w:tab w:pos="4580" w:val="left"/>
          <w:tab w:pos="5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0"/>
        </w:rPr>
        <w:t>:22.05.2017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8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4"/>
          <w:w w:val="13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3364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Selahatti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1"/>
        </w:rPr>
        <w:t>KIRCA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Yenifoça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0"/>
        </w:rPr>
        <w:t>FOÇA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148" w:right="-20"/>
        <w:jc w:val="left"/>
        <w:tabs>
          <w:tab w:pos="1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og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oça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FOÇA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48" w:right="-20"/>
        <w:jc w:val="left"/>
        <w:tabs>
          <w:tab w:pos="1520" w:val="left"/>
          <w:tab w:pos="4320" w:val="left"/>
          <w:tab w:pos="7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9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"/>
          <w:w w:val="11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111111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11111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11111"/>
          <w:spacing w:val="0"/>
          <w:w w:val="4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1111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1111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6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"/>
          <w:w w:val="11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2"/>
          <w:w w:val="11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7"/>
        </w:rPr>
        <w:t>riti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7" w:after="0" w:line="185" w:lineRule="auto"/>
        <w:ind w:left="3710" w:right="3369" w:firstLine="-3562"/>
        <w:jc w:val="left"/>
        <w:tabs>
          <w:tab w:pos="3680" w:val="left"/>
          <w:tab w:pos="6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2A2A2A"/>
          <w:spacing w:val="-15"/>
          <w:w w:val="14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  <w:position w:val="2"/>
        </w:rPr>
        <w:t>!Yapını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87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6"/>
          <w:position w:val="-6"/>
        </w:rPr>
        <w:t>Kull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8"/>
          <w:position w:val="-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6"/>
        </w:rPr>
        <w:t>mm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47575"/>
          <w:spacing w:val="0"/>
          <w:w w:val="138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47575"/>
          <w:spacing w:val="0"/>
          <w:w w:val="138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6"/>
          <w:w w:val="92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2"/>
          <w:w w:val="133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  <w:position w:val="0"/>
        </w:rPr>
        <w:t>tonar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2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9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0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555" w:lineRule="exact"/>
        <w:ind w:left="3710" w:right="-20"/>
        <w:jc w:val="left"/>
        <w:tabs>
          <w:tab w:pos="5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3.520004pt;margin-top:13.438231pt;width:33.013776pt;height:17pt;mso-position-horizontal-relative:page;mso-position-vertical-relative:paragraph;z-index:-15571" type="#_x0000_t202" filled="f" stroked="f">
            <v:textbox inset="0,0,0,0">
              <w:txbxContent>
                <w:p>
                  <w:pPr>
                    <w:spacing w:before="0" w:after="0" w:line="340" w:lineRule="exact"/>
                    <w:ind w:right="-91"/>
                    <w:jc w:val="left"/>
                    <w:tabs>
                      <w:tab w:pos="600" w:val="left"/>
                    </w:tabs>
                    <w:rPr>
                      <w:rFonts w:ascii="Arial" w:hAnsi="Arial" w:cs="Arial" w:eastAsia="Arial"/>
                      <w:sz w:val="34"/>
                      <w:szCs w:val="34"/>
                    </w:rPr>
                  </w:pPr>
                  <w:rPr/>
                  <w:r>
                    <w:rPr>
                      <w:rFonts w:ascii="Arial" w:hAnsi="Arial" w:cs="Arial" w:eastAsia="Arial"/>
                      <w:sz w:val="34"/>
                      <w:szCs w:val="34"/>
                      <w:color w:val="2A2A2A"/>
                      <w:spacing w:val="0"/>
                      <w:w w:val="47"/>
                    </w:rPr>
                    <w:t>ı</w:t>
                  </w:r>
                  <w:r>
                    <w:rPr>
                      <w:rFonts w:ascii="Arial" w:hAnsi="Arial" w:cs="Arial" w:eastAsia="Arial"/>
                      <w:sz w:val="34"/>
                      <w:szCs w:val="34"/>
                      <w:color w:val="2A2A2A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34"/>
                      <w:szCs w:val="34"/>
                      <w:color w:val="2A2A2A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34"/>
                      <w:szCs w:val="34"/>
                      <w:color w:val="595959"/>
                      <w:spacing w:val="0"/>
                      <w:w w:val="63"/>
                    </w:rPr>
                    <w:t>ı</w:t>
                  </w:r>
                  <w:r>
                    <w:rPr>
                      <w:rFonts w:ascii="Arial" w:hAnsi="Arial" w:cs="Arial" w:eastAsia="Arial"/>
                      <w:sz w:val="34"/>
                      <w:szCs w:val="3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D3D3D"/>
          <w:w w:val="90"/>
          <w:position w:val="25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w w:val="89"/>
          <w:position w:val="2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5"/>
          <w:w w:val="100"/>
          <w:position w:val="2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25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9"/>
          <w:w w:val="100"/>
          <w:position w:val="2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4"/>
          <w:w w:val="100"/>
          <w:position w:val="2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5"/>
        </w:rPr>
      </w:r>
      <w:r>
        <w:rPr>
          <w:rFonts w:ascii="Arial" w:hAnsi="Arial" w:cs="Arial" w:eastAsia="Arial"/>
          <w:sz w:val="62"/>
          <w:szCs w:val="62"/>
          <w:color w:val="C1C3C1"/>
          <w:spacing w:val="-9"/>
          <w:w w:val="182"/>
          <w:position w:val="2"/>
        </w:rPr>
        <w:t>-</w:t>
      </w:r>
      <w:r>
        <w:rPr>
          <w:rFonts w:ascii="Arial" w:hAnsi="Arial" w:cs="Arial" w:eastAsia="Arial"/>
          <w:sz w:val="62"/>
          <w:szCs w:val="62"/>
          <w:color w:val="2A2A2A"/>
          <w:spacing w:val="18"/>
          <w:w w:val="43"/>
          <w:position w:val="2"/>
        </w:rPr>
        <w:t>ı</w:t>
      </w:r>
      <w:r>
        <w:rPr>
          <w:rFonts w:ascii="Arial" w:hAnsi="Arial" w:cs="Arial" w:eastAsia="Arial"/>
          <w:sz w:val="62"/>
          <w:szCs w:val="62"/>
          <w:color w:val="C1C3C1"/>
          <w:spacing w:val="0"/>
          <w:w w:val="134"/>
          <w:position w:val="2"/>
        </w:rPr>
        <w:t>-</w:t>
      </w:r>
      <w:r>
        <w:rPr>
          <w:rFonts w:ascii="Arial" w:hAnsi="Arial" w:cs="Arial" w:eastAsia="Arial"/>
          <w:sz w:val="62"/>
          <w:szCs w:val="62"/>
          <w:color w:val="C1C3C1"/>
          <w:spacing w:val="-17"/>
          <w:w w:val="134"/>
          <w:position w:val="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70"/>
          <w:position w:val="12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"/>
          <w:w w:val="71"/>
          <w:position w:val="1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12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2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2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2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1"/>
          <w:position w:val="12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11"/>
          <w:position w:val="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1"/>
          <w:position w:val="12"/>
        </w:rPr>
        <w:t>12:20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8" w:after="0" w:line="295" w:lineRule="auto"/>
        <w:ind w:left="2256" w:right="2714" w:firstLine="-2108"/>
        <w:jc w:val="left"/>
        <w:tabs>
          <w:tab w:pos="2180" w:val="left"/>
          <w:tab w:pos="5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9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8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medi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8"/>
          <w:w w:val="3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8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5"/>
          <w:w w:val="109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1"/>
          <w:w w:val="112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1"/>
          <w:w w:val="13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7"/>
        </w:rPr>
        <w:t>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9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4"/>
          <w:w w:val="11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medi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33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5"/>
          <w:w w:val="1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Suph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ALPSOY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1" w:lineRule="exact"/>
        <w:ind w:left="2212" w:right="-20"/>
        <w:jc w:val="left"/>
        <w:tabs>
          <w:tab w:pos="4760" w:val="left"/>
          <w:tab w:pos="7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58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12:09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  <w:position w:val="0"/>
        </w:rPr>
        <w:t>12:15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138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8"/>
          <w:position w:val="0"/>
        </w:rPr>
        <w:t>378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exact"/>
        <w:ind w:left="4775" w:right="4236" w:firstLine="-4627"/>
        <w:jc w:val="left"/>
        <w:tabs>
          <w:tab w:pos="4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13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171" w:lineRule="exact"/>
        <w:ind w:left="2212" w:right="-20"/>
        <w:jc w:val="left"/>
        <w:tabs>
          <w:tab w:pos="4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4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-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8" w:lineRule="exact"/>
        <w:ind w:left="119" w:right="-20"/>
        <w:jc w:val="left"/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3D3D3D"/>
          <w:spacing w:val="0"/>
          <w:w w:val="211"/>
          <w:position w:val="-1"/>
        </w:rPr>
        <w:t>f--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148" w:right="-20"/>
        <w:jc w:val="left"/>
        <w:tabs>
          <w:tab w:pos="4760" w:val="left"/>
          <w:tab w:pos="7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Gitmi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34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34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0"/>
          <w:w w:val="13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5"/>
          <w:position w:val="1"/>
        </w:rPr>
        <w:t>l&gt;ersonel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221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21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21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53" w:lineRule="auto"/>
        <w:ind w:left="148" w:right="2591" w:firstLine="-29"/>
        <w:jc w:val="left"/>
        <w:tabs>
          <w:tab w:pos="2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jotayı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Göıüldüğü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göıüldü.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4731" w:right="400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75" w:right="-20"/>
        <w:jc w:val="left"/>
        <w:tabs>
          <w:tab w:pos="2320" w:val="left"/>
          <w:tab w:pos="4760" w:val="left"/>
          <w:tab w:pos="6680" w:val="left"/>
          <w:tab w:pos="8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7"/>
          <w:position w:val="1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5"/>
          <w:w w:val="11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7"/>
          <w:position w:val="0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8"/>
          <w:w w:val="3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0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4"/>
          <w:position w:val="0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4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4814" w:right="-20"/>
        <w:jc w:val="left"/>
        <w:tabs>
          <w:tab w:pos="6680" w:val="left"/>
          <w:tab w:pos="8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0"/>
        </w:rPr>
        <w:t>2m3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Arial" w:hAnsi="Arial" w:cs="Arial" w:eastAsia="Arial"/>
          <w:sz w:val="14"/>
          <w:szCs w:val="14"/>
          <w:color w:val="595959"/>
          <w:spacing w:val="0"/>
          <w:w w:val="52"/>
        </w:rPr>
        <w:t>1</w:t>
      </w:r>
      <w:r>
        <w:rPr>
          <w:rFonts w:ascii="Arial" w:hAnsi="Arial" w:cs="Arial" w:eastAsia="Arial"/>
          <w:sz w:val="14"/>
          <w:szCs w:val="14"/>
          <w:color w:val="595959"/>
          <w:spacing w:val="0"/>
          <w:w w:val="52"/>
        </w:rPr>
        <w:t>     </w:t>
      </w:r>
      <w:r>
        <w:rPr>
          <w:rFonts w:ascii="Arial" w:hAnsi="Arial" w:cs="Arial" w:eastAsia="Arial"/>
          <w:sz w:val="14"/>
          <w:szCs w:val="14"/>
          <w:color w:val="595959"/>
          <w:spacing w:val="6"/>
          <w:w w:val="5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Kullanılınadı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52"/>
        </w:rPr>
        <w:t>1</w:t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52"/>
        </w:rPr>
        <w:t>     </w:t>
      </w:r>
      <w:r>
        <w:rPr>
          <w:rFonts w:ascii="Arial" w:hAnsi="Arial" w:cs="Arial" w:eastAsia="Arial"/>
          <w:sz w:val="14"/>
          <w:szCs w:val="14"/>
          <w:color w:val="2A2A2A"/>
          <w:spacing w:val="1"/>
          <w:w w:val="5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Kullanılınadı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8" w:right="4839" w:firstLine="-1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Söndürıne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color w:val="3D3D3D"/>
          <w:spacing w:val="0"/>
          <w:w w:val="52"/>
        </w:rPr>
        <w:t>jY</w:t>
      </w:r>
      <w:r>
        <w:rPr>
          <w:rFonts w:ascii="Times New Roman" w:hAnsi="Times New Roman" w:cs="Times New Roman" w:eastAsia="Times New Roman"/>
          <w:sz w:val="24"/>
          <w:szCs w:val="24"/>
          <w:color w:val="3D3D3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angında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kurumu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yanmı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tır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23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53" w:lineRule="auto"/>
        <w:ind w:left="2246" w:right="58" w:firstLine="-2098"/>
        <w:jc w:val="left"/>
        <w:tabs>
          <w:tab w:pos="2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1"/>
        </w:rPr>
        <w:t>raştırma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8"/>
        </w:rPr>
        <w:t>soruştunnada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8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geçenle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2"/>
        </w:rPr>
        <w:t>enarındaki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varılmıştır..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30" w:lineRule="atLeast"/>
        <w:ind w:left="138" w:right="4095"/>
        <w:jc w:val="left"/>
        <w:tabs>
          <w:tab w:pos="2180" w:val="left"/>
          <w:tab w:pos="6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65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8"/>
          <w:w w:val="65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0"/>
          <w:position w:val="0"/>
        </w:rPr>
        <w:t>ir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8"/>
          <w:w w:val="91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1"/>
          <w:w w:val="101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1"/>
          <w:position w:val="0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3"/>
          <w:position w:val="0"/>
        </w:rPr>
        <w:t>]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82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3"/>
          <w:w w:val="106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8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6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li: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6" w:lineRule="exact"/>
        <w:ind w:left="11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747575"/>
          <w:w w:val="162"/>
          <w:position w:val="-1"/>
        </w:rPr>
        <w:t>r-</w:t>
      </w:r>
      <w:r>
        <w:rPr>
          <w:rFonts w:ascii="Times New Roman" w:hAnsi="Times New Roman" w:cs="Times New Roman" w:eastAsia="Times New Roman"/>
          <w:sz w:val="18"/>
          <w:szCs w:val="18"/>
          <w:color w:val="747575"/>
          <w:spacing w:val="-9"/>
          <w:w w:val="162"/>
          <w:position w:val="-1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979999"/>
          <w:spacing w:val="0"/>
          <w:w w:val="155"/>
          <w:position w:val="-1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148" w:right="-20"/>
        <w:jc w:val="left"/>
        <w:tabs>
          <w:tab w:pos="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2A2A2A"/>
          <w:spacing w:val="0"/>
          <w:w w:val="168"/>
          <w:position w:val="3"/>
        </w:rPr>
        <w:t>y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3"/>
          <w:szCs w:val="13"/>
          <w:color w:val="2A2A2A"/>
          <w:spacing w:val="0"/>
          <w:w w:val="100"/>
          <w:position w:val="1"/>
        </w:rPr>
        <w:t>•1</w:t>
      </w:r>
      <w:r>
        <w:rPr>
          <w:rFonts w:ascii="Times New Roman" w:hAnsi="Times New Roman" w:cs="Times New Roman" w:eastAsia="Times New Roman"/>
          <w:sz w:val="13"/>
          <w:szCs w:val="13"/>
          <w:color w:val="2A2A2A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1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lfesıım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148" w:right="-20"/>
        <w:jc w:val="left"/>
        <w:tabs>
          <w:tab w:pos="2180" w:val="left"/>
          <w:tab w:pos="6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  <w:t>lfa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3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2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3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3"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8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6"/>
          <w:w w:val="13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22.05.2017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0"/>
        </w:rPr>
        <w:t>!S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8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2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0"/>
        </w:rPr>
        <w:t>12:48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239" w:right="-20"/>
        <w:jc w:val="left"/>
        <w:tabs>
          <w:tab w:pos="1080" w:val="left"/>
          <w:tab w:pos="7660" w:val="left"/>
          <w:tab w:pos="8740" w:val="left"/>
          <w:tab w:pos="10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w w:val="102"/>
          <w:position w:val="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w w:val="103"/>
          <w:position w:val="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77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76"/>
          <w:position w:val="1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  <w:position w:val="1"/>
        </w:rPr>
        <w:t>iDE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2"/>
          <w:w w:val="97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7"/>
          <w:position w:val="1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108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5"/>
          <w:w w:val="11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1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9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9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8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"/>
          <w:w w:val="116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1"/>
        </w:rPr>
        <w:t>3.Posta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u w:val="single" w:color="0000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u w:val="single" w:color="0000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u w:val="single" w:color="0000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u w:val="single" w:color="000000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u w:val="single" w:color="0000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4"/>
          <w:u w:val="single" w:color="0000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4"/>
          <w:u w:val="single" w:color="0000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u w:val="single" w:color="0000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u w:val="single" w:color="0000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u w:val="single" w:color="0000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u w:val="single" w:color="0000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u w:val="single" w:color="0000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351" w:right="-20"/>
        <w:jc w:val="left"/>
        <w:tabs>
          <w:tab w:pos="4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Ami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8"/>
          <w:w w:val="10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111111"/>
          <w:spacing w:val="0"/>
          <w:w w:val="10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11111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1111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83" w:lineRule="exact"/>
        <w:ind w:left="3441" w:right="-20"/>
        <w:jc w:val="left"/>
        <w:tabs>
          <w:tab w:pos="5120" w:val="left"/>
          <w:tab w:pos="880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46"/>
          <w:szCs w:val="46"/>
          <w:color w:val="363D80"/>
          <w:spacing w:val="-10"/>
          <w:w w:val="51"/>
          <w:i/>
          <w:position w:val="-9"/>
        </w:rPr>
        <w:t>1</w:t>
      </w:r>
      <w:r>
        <w:rPr>
          <w:rFonts w:ascii="Times New Roman" w:hAnsi="Times New Roman" w:cs="Times New Roman" w:eastAsia="Times New Roman"/>
          <w:sz w:val="46"/>
          <w:szCs w:val="46"/>
          <w:color w:val="363D80"/>
          <w:spacing w:val="0"/>
          <w:w w:val="51"/>
          <w:i/>
          <w:position w:val="-9"/>
        </w:rPr>
        <w:t>/.</w:t>
      </w:r>
      <w:r>
        <w:rPr>
          <w:rFonts w:ascii="Times New Roman" w:hAnsi="Times New Roman" w:cs="Times New Roman" w:eastAsia="Times New Roman"/>
          <w:sz w:val="46"/>
          <w:szCs w:val="46"/>
          <w:color w:val="363D80"/>
          <w:spacing w:val="-56"/>
          <w:w w:val="51"/>
          <w:i/>
          <w:position w:val="-9"/>
        </w:rPr>
        <w:t> </w:t>
      </w:r>
      <w:r>
        <w:rPr>
          <w:rFonts w:ascii="Times New Roman" w:hAnsi="Times New Roman" w:cs="Times New Roman" w:eastAsia="Times New Roman"/>
          <w:sz w:val="46"/>
          <w:szCs w:val="46"/>
          <w:color w:val="363D80"/>
          <w:spacing w:val="0"/>
          <w:w w:val="100"/>
          <w:i/>
          <w:position w:val="-9"/>
        </w:rPr>
        <w:tab/>
      </w:r>
      <w:r>
        <w:rPr>
          <w:rFonts w:ascii="Times New Roman" w:hAnsi="Times New Roman" w:cs="Times New Roman" w:eastAsia="Times New Roman"/>
          <w:sz w:val="46"/>
          <w:szCs w:val="46"/>
          <w:color w:val="363D80"/>
          <w:spacing w:val="0"/>
          <w:w w:val="100"/>
          <w:i/>
          <w:position w:val="-9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8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1"/>
        </w:rPr>
      </w:r>
      <w:r>
        <w:rPr>
          <w:rFonts w:ascii="Arial" w:hAnsi="Arial" w:cs="Arial" w:eastAsia="Arial"/>
          <w:sz w:val="28"/>
          <w:szCs w:val="28"/>
          <w:color w:val="2A2A2A"/>
          <w:spacing w:val="0"/>
          <w:w w:val="50"/>
          <w:position w:val="5"/>
        </w:rPr>
        <w:t>3</w:t>
      </w:r>
      <w:r>
        <w:rPr>
          <w:rFonts w:ascii="Arial" w:hAnsi="Arial" w:cs="Arial" w:eastAsia="Arial"/>
          <w:sz w:val="28"/>
          <w:szCs w:val="28"/>
          <w:color w:val="2A2A2A"/>
          <w:spacing w:val="36"/>
          <w:w w:val="50"/>
          <w:position w:val="5"/>
        </w:rPr>
        <w:t> </w:t>
      </w:r>
      <w:r>
        <w:rPr>
          <w:rFonts w:ascii="Arial" w:hAnsi="Arial" w:cs="Arial" w:eastAsia="Arial"/>
          <w:sz w:val="28"/>
          <w:szCs w:val="28"/>
          <w:color w:val="2A2A2A"/>
          <w:spacing w:val="0"/>
          <w:w w:val="50"/>
          <w:position w:val="5"/>
        </w:rPr>
        <w:t>O</w:t>
      </w:r>
      <w:r>
        <w:rPr>
          <w:rFonts w:ascii="Arial" w:hAnsi="Arial" w:cs="Arial" w:eastAsia="Arial"/>
          <w:sz w:val="28"/>
          <w:szCs w:val="28"/>
          <w:color w:val="2A2A2A"/>
          <w:spacing w:val="0"/>
          <w:w w:val="50"/>
          <w:position w:val="5"/>
        </w:rPr>
        <w:t> </w:t>
      </w:r>
      <w:r>
        <w:rPr>
          <w:rFonts w:ascii="Arial" w:hAnsi="Arial" w:cs="Arial" w:eastAsia="Arial"/>
          <w:sz w:val="28"/>
          <w:szCs w:val="28"/>
          <w:color w:val="2A2A2A"/>
          <w:spacing w:val="15"/>
          <w:w w:val="50"/>
          <w:position w:val="5"/>
        </w:rPr>
        <w:t> </w:t>
      </w:r>
      <w:r>
        <w:rPr>
          <w:rFonts w:ascii="Arial" w:hAnsi="Arial" w:cs="Arial" w:eastAsia="Arial"/>
          <w:sz w:val="24"/>
          <w:szCs w:val="24"/>
          <w:color w:val="2A2A2A"/>
          <w:spacing w:val="0"/>
          <w:w w:val="50"/>
          <w:position w:val="5"/>
        </w:rPr>
        <w:t>MaYı</w:t>
      </w:r>
      <w:r>
        <w:rPr>
          <w:rFonts w:ascii="Arial" w:hAnsi="Arial" w:cs="Arial" w:eastAsia="Arial"/>
          <w:sz w:val="24"/>
          <w:szCs w:val="24"/>
          <w:color w:val="2A2A2A"/>
          <w:spacing w:val="0"/>
          <w:w w:val="50"/>
          <w:position w:val="5"/>
        </w:rPr>
        <w:t>s</w:t>
      </w:r>
      <w:r>
        <w:rPr>
          <w:rFonts w:ascii="Arial" w:hAnsi="Arial" w:cs="Arial" w:eastAsia="Arial"/>
          <w:sz w:val="24"/>
          <w:szCs w:val="24"/>
          <w:color w:val="2A2A2A"/>
          <w:spacing w:val="0"/>
          <w:w w:val="50"/>
          <w:position w:val="5"/>
        </w:rPr>
        <w:t> </w:t>
      </w:r>
      <w:r>
        <w:rPr>
          <w:rFonts w:ascii="Arial" w:hAnsi="Arial" w:cs="Arial" w:eastAsia="Arial"/>
          <w:sz w:val="24"/>
          <w:szCs w:val="24"/>
          <w:color w:val="2A2A2A"/>
          <w:spacing w:val="5"/>
          <w:w w:val="50"/>
          <w:position w:val="5"/>
        </w:rPr>
        <w:t> </w:t>
      </w:r>
      <w:r>
        <w:rPr>
          <w:rFonts w:ascii="Arial" w:hAnsi="Arial" w:cs="Arial" w:eastAsia="Arial"/>
          <w:sz w:val="26"/>
          <w:szCs w:val="26"/>
          <w:color w:val="2A2A2A"/>
          <w:spacing w:val="0"/>
          <w:w w:val="62"/>
          <w:i/>
          <w:position w:val="5"/>
        </w:rPr>
        <w:t>2017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41" w:lineRule="exact"/>
        <w:ind w:left="2423" w:right="-20"/>
        <w:jc w:val="left"/>
        <w:tabs>
          <w:tab w:pos="9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90.536011pt;margin-top:-36.546211pt;width:.1pt;height:96.925786pt;mso-position-horizontal-relative:page;mso-position-vertical-relative:paragraph;z-index:-15583" coordorigin="3811,-731" coordsize="2,1939">
            <v:shape style="position:absolute;left:3811;top:-731;width:2;height:1939" coordorigin="3811,-731" coordsize="0,1939" path="m3811,1208l3811,-731e" filled="f" stroked="t" strokeweight="3.7pt" strokecolor="#EB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8.559998pt;margin-top:3.621726pt;width:20.837518pt;height:8.5pt;mso-position-horizontal-relative:page;mso-position-vertical-relative:paragraph;z-index:-15570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5"/>
                    <w:jc w:val="left"/>
                    <w:tabs>
                      <w:tab w:pos="320" w:val="left"/>
                    </w:tabs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7"/>
                      <w:szCs w:val="7"/>
                      <w:color w:val="2A2A2A"/>
                      <w:spacing w:val="0"/>
                      <w:w w:val="235"/>
                      <w:position w:val="5"/>
                    </w:rPr>
                    <w:t>"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2A2A2A"/>
                      <w:spacing w:val="0"/>
                      <w:w w:val="100"/>
                      <w:position w:val="5"/>
                    </w:rPr>
                    <w:tab/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2A2A2A"/>
                      <w:spacing w:val="0"/>
                      <w:w w:val="100"/>
                      <w:position w:val="5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858789"/>
                      <w:spacing w:val="0"/>
                      <w:w w:val="100"/>
                      <w:position w:val="0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9.199997pt;margin-top:-19.635059pt;width:46.951446pt;height:72pt;mso-position-horizontal-relative:page;mso-position-vertical-relative:paragraph;z-index:-15569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Times New Roman" w:hAnsi="Times New Roman" w:cs="Times New Roman" w:eastAsia="Times New Roman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595959"/>
                      <w:spacing w:val="49"/>
                      <w:w w:val="20"/>
                      <w:i/>
                      <w:position w:val="-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363D80"/>
                      <w:spacing w:val="0"/>
                      <w:w w:val="77"/>
                      <w:i/>
                      <w:position w:val="-1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363D80"/>
                      <w:spacing w:val="-262"/>
                      <w:w w:val="76"/>
                      <w:i/>
                      <w:position w:val="-1"/>
                    </w:rPr>
                    <w:t>v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A7AAA8"/>
                      <w:spacing w:val="-64"/>
                      <w:w w:val="10"/>
                      <w:position w:val="-1"/>
                    </w:rPr>
                    <w:t>_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979999"/>
                      <w:spacing w:val="-191"/>
                      <w:w w:val="25"/>
                      <w:position w:val="-1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979999"/>
                      <w:spacing w:val="-24"/>
                      <w:w w:val="25"/>
                      <w:position w:val="-1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9"/>
          <w:szCs w:val="29"/>
          <w:color w:val="747575"/>
          <w:spacing w:val="0"/>
          <w:w w:val="126"/>
          <w:position w:val="-19"/>
        </w:rPr>
        <w:t>N</w:t>
      </w:r>
      <w:r>
        <w:rPr>
          <w:rFonts w:ascii="Arial" w:hAnsi="Arial" w:cs="Arial" w:eastAsia="Arial"/>
          <w:sz w:val="29"/>
          <w:szCs w:val="29"/>
          <w:color w:val="747575"/>
          <w:spacing w:val="91"/>
          <w:w w:val="126"/>
          <w:position w:val="-19"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color w:val="595959"/>
          <w:spacing w:val="-37"/>
          <w:w w:val="67"/>
          <w:position w:val="-19"/>
        </w:rPr>
        <w:t>·</w:t>
      </w:r>
      <w:r>
        <w:rPr>
          <w:rFonts w:ascii="Times New Roman" w:hAnsi="Times New Roman" w:cs="Times New Roman" w:eastAsia="Times New Roman"/>
          <w:sz w:val="49"/>
          <w:szCs w:val="49"/>
          <w:color w:val="858789"/>
          <w:spacing w:val="0"/>
          <w:w w:val="65"/>
          <w:position w:val="-19"/>
        </w:rPr>
        <w:t>e</w:t>
      </w:r>
      <w:r>
        <w:rPr>
          <w:rFonts w:ascii="Times New Roman" w:hAnsi="Times New Roman" w:cs="Times New Roman" w:eastAsia="Times New Roman"/>
          <w:sz w:val="49"/>
          <w:szCs w:val="49"/>
          <w:color w:val="858789"/>
          <w:spacing w:val="-7"/>
          <w:w w:val="65"/>
          <w:position w:val="-19"/>
        </w:rPr>
        <w:t>t</w:t>
      </w:r>
      <w:r>
        <w:rPr>
          <w:rFonts w:ascii="Times New Roman" w:hAnsi="Times New Roman" w:cs="Times New Roman" w:eastAsia="Times New Roman"/>
          <w:sz w:val="49"/>
          <w:szCs w:val="49"/>
          <w:color w:val="4D546E"/>
          <w:spacing w:val="0"/>
          <w:w w:val="46"/>
          <w:position w:val="-19"/>
        </w:rPr>
        <w:t>ı.m</w:t>
      </w:r>
      <w:r>
        <w:rPr>
          <w:rFonts w:ascii="Times New Roman" w:hAnsi="Times New Roman" w:cs="Times New Roman" w:eastAsia="Times New Roman"/>
          <w:sz w:val="49"/>
          <w:szCs w:val="49"/>
          <w:color w:val="4D546E"/>
          <w:spacing w:val="0"/>
          <w:w w:val="100"/>
          <w:position w:val="-19"/>
        </w:rPr>
        <w:tab/>
      </w:r>
      <w:r>
        <w:rPr>
          <w:rFonts w:ascii="Times New Roman" w:hAnsi="Times New Roman" w:cs="Times New Roman" w:eastAsia="Times New Roman"/>
          <w:sz w:val="49"/>
          <w:szCs w:val="49"/>
          <w:color w:val="4D546E"/>
          <w:spacing w:val="0"/>
          <w:w w:val="100"/>
          <w:position w:val="-19"/>
        </w:rPr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  <w:i/>
          <w:position w:val="7"/>
        </w:rPr>
        <w:t>1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  <w:i/>
          <w:position w:val="7"/>
        </w:rPr>
        <w:t> </w:t>
      </w:r>
      <w:r>
        <w:rPr>
          <w:rFonts w:ascii="Arial" w:hAnsi="Arial" w:cs="Arial" w:eastAsia="Arial"/>
          <w:sz w:val="19"/>
          <w:szCs w:val="19"/>
          <w:color w:val="2A2A2A"/>
          <w:spacing w:val="48"/>
          <w:w w:val="100"/>
          <w:i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6"/>
          <w:position w:val="7"/>
        </w:rPr>
        <w:t>/2017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60" w:bottom="280" w:left="140" w:right="160"/>
        </w:sectPr>
      </w:pPr>
      <w:rPr/>
    </w:p>
    <w:p>
      <w:pPr>
        <w:spacing w:before="0" w:after="0" w:line="405" w:lineRule="exact"/>
        <w:ind w:left="210" w:right="-114"/>
        <w:jc w:val="left"/>
        <w:tabs>
          <w:tab w:pos="2600" w:val="left"/>
        </w:tabs>
        <w:rPr>
          <w:rFonts w:ascii="Times New Roman" w:hAnsi="Times New Roman" w:cs="Times New Roman" w:eastAsia="Times New Roman"/>
          <w:sz w:val="49"/>
          <w:szCs w:val="4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6"/>
        </w:rPr>
        <w:t>itfaiyeci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49"/>
          <w:szCs w:val="49"/>
          <w:color w:val="979999"/>
          <w:spacing w:val="0"/>
          <w:w w:val="64"/>
          <w:position w:val="-7"/>
        </w:rPr>
        <w:t>ttt</w:t>
      </w:r>
      <w:r>
        <w:rPr>
          <w:rFonts w:ascii="Times New Roman" w:hAnsi="Times New Roman" w:cs="Times New Roman" w:eastAsia="Times New Roman"/>
          <w:sz w:val="49"/>
          <w:szCs w:val="49"/>
          <w:color w:val="979999"/>
          <w:spacing w:val="-121"/>
          <w:w w:val="65"/>
          <w:position w:val="-7"/>
        </w:rPr>
        <w:t>•</w:t>
      </w:r>
      <w:r>
        <w:rPr>
          <w:rFonts w:ascii="Times New Roman" w:hAnsi="Times New Roman" w:cs="Times New Roman" w:eastAsia="Times New Roman"/>
          <w:sz w:val="49"/>
          <w:szCs w:val="49"/>
          <w:color w:val="4D546E"/>
          <w:spacing w:val="0"/>
          <w:w w:val="57"/>
          <w:position w:val="-7"/>
        </w:rPr>
        <w:t>Ff!!IIJ!</w:t>
      </w:r>
      <w:r>
        <w:rPr>
          <w:rFonts w:ascii="Times New Roman" w:hAnsi="Times New Roman" w:cs="Times New Roman" w:eastAsia="Times New Roman"/>
          <w:sz w:val="49"/>
          <w:szCs w:val="49"/>
          <w:color w:val="4D546E"/>
          <w:spacing w:val="27"/>
          <w:w w:val="57"/>
          <w:position w:val="-7"/>
        </w:rPr>
        <w:t>f</w:t>
      </w:r>
      <w:r>
        <w:rPr>
          <w:rFonts w:ascii="Times New Roman" w:hAnsi="Times New Roman" w:cs="Times New Roman" w:eastAsia="Times New Roman"/>
          <w:sz w:val="49"/>
          <w:szCs w:val="49"/>
          <w:color w:val="747575"/>
          <w:spacing w:val="0"/>
          <w:w w:val="50"/>
          <w:position w:val="-7"/>
        </w:rPr>
        <w:t>so.g</w:t>
      </w:r>
      <w:r>
        <w:rPr>
          <w:rFonts w:ascii="Times New Roman" w:hAnsi="Times New Roman" w:cs="Times New Roman" w:eastAsia="Times New Roman"/>
          <w:sz w:val="49"/>
          <w:szCs w:val="49"/>
          <w:color w:val="747575"/>
          <w:spacing w:val="0"/>
          <w:w w:val="49"/>
          <w:position w:val="-7"/>
        </w:rPr>
        <w:t>e</w:t>
      </w:r>
      <w:r>
        <w:rPr>
          <w:rFonts w:ascii="Times New Roman" w:hAnsi="Times New Roman" w:cs="Times New Roman" w:eastAsia="Times New Roman"/>
          <w:sz w:val="49"/>
          <w:szCs w:val="49"/>
          <w:color w:val="747575"/>
          <w:spacing w:val="-6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color w:val="2A2A2A"/>
          <w:spacing w:val="0"/>
          <w:w w:val="36"/>
          <w:position w:val="-7"/>
        </w:rPr>
        <w:t>.</w:t>
      </w:r>
      <w:r>
        <w:rPr>
          <w:rFonts w:ascii="Times New Roman" w:hAnsi="Times New Roman" w:cs="Times New Roman" w:eastAsia="Times New Roman"/>
          <w:sz w:val="49"/>
          <w:szCs w:val="49"/>
          <w:color w:val="000000"/>
          <w:spacing w:val="0"/>
          <w:w w:val="100"/>
          <w:position w:val="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17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  <w:position w:val="-4"/>
        </w:rPr>
        <w:t>Suph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17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-4"/>
        </w:rPr>
        <w:t>ALPSOY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166" w:lineRule="exact"/>
        <w:ind w:right="-20"/>
        <w:jc w:val="left"/>
        <w:rPr>
          <w:rFonts w:ascii="Arial" w:hAnsi="Arial" w:cs="Arial" w:eastAsia="Arial"/>
          <w:sz w:val="82"/>
          <w:szCs w:val="82"/>
        </w:rPr>
      </w:pPr>
      <w:rPr/>
      <w:r>
        <w:rPr>
          <w:rFonts w:ascii="Arial" w:hAnsi="Arial" w:cs="Arial" w:eastAsia="Arial"/>
          <w:sz w:val="82"/>
          <w:szCs w:val="82"/>
          <w:color w:val="363D80"/>
          <w:spacing w:val="-105"/>
          <w:w w:val="79"/>
          <w:position w:val="-64"/>
        </w:rPr>
        <w:t>ı</w:t>
      </w:r>
      <w:r>
        <w:rPr>
          <w:rFonts w:ascii="Arial" w:hAnsi="Arial" w:cs="Arial" w:eastAsia="Arial"/>
          <w:sz w:val="82"/>
          <w:szCs w:val="82"/>
          <w:color w:val="747575"/>
          <w:spacing w:val="0"/>
          <w:w w:val="49"/>
          <w:position w:val="-64"/>
        </w:rPr>
        <w:t>lil</w:t>
      </w:r>
      <w:r>
        <w:rPr>
          <w:rFonts w:ascii="Arial" w:hAnsi="Arial" w:cs="Arial" w:eastAsia="Arial"/>
          <w:sz w:val="82"/>
          <w:szCs w:val="82"/>
          <w:color w:val="747575"/>
          <w:spacing w:val="36"/>
          <w:w w:val="48"/>
          <w:position w:val="-64"/>
        </w:rPr>
        <w:t>\</w:t>
      </w:r>
      <w:r>
        <w:rPr>
          <w:rFonts w:ascii="Arial" w:hAnsi="Arial" w:cs="Arial" w:eastAsia="Arial"/>
          <w:sz w:val="82"/>
          <w:szCs w:val="82"/>
          <w:color w:val="2A3AA5"/>
          <w:spacing w:val="0"/>
          <w:w w:val="107"/>
          <w:position w:val="-64"/>
        </w:rPr>
        <w:t>J</w:t>
      </w:r>
      <w:r>
        <w:rPr>
          <w:rFonts w:ascii="Arial" w:hAnsi="Arial" w:cs="Arial" w:eastAsia="Arial"/>
          <w:sz w:val="82"/>
          <w:szCs w:val="8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40" w:right="160"/>
          <w:cols w:num="4" w:equalWidth="0">
            <w:col w:w="4457" w:space="500"/>
            <w:col w:w="415" w:space="0"/>
            <w:col w:w="881" w:space="3966"/>
            <w:col w:w="1401"/>
          </w:cols>
        </w:sectPr>
      </w:pPr>
      <w:rPr/>
    </w:p>
    <w:p>
      <w:pPr>
        <w:spacing w:before="22" w:after="0" w:line="240" w:lineRule="auto"/>
        <w:ind w:left="2510" w:right="-72"/>
        <w:jc w:val="left"/>
        <w:tabs>
          <w:tab w:pos="400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pict>
          <v:group style="position:absolute;margin-left:466.365021pt;margin-top:13.590224pt;width:2.80296pt;height:4.038574pt;mso-position-horizontal-relative:page;mso-position-vertical-relative:paragraph;z-index:-15582" coordorigin="9327,272" coordsize="56,81">
            <v:shape style="position:absolute;left:9327;top:272;width:56;height:81" coordorigin="9327,272" coordsize="56,81" path="m9355,353l9355,272e" filled="f" stroked="t" strokeweight="2.90296pt" strokecolor="#EBEDED">
              <v:path arrowok="t"/>
            </v:shape>
          </v:group>
          <w10:wrap type="none"/>
        </w:pict>
      </w:r>
      <w:r>
        <w:rPr/>
        <w:pict>
          <v:group style="position:absolute;margin-left:481.572021pt;margin-top:13.590224pt;width:2.565pt;height:4.038574pt;mso-position-horizontal-relative:page;mso-position-vertical-relative:paragraph;z-index:-15581" coordorigin="9631,272" coordsize="51,81">
            <v:shape style="position:absolute;left:9631;top:272;width:51;height:81" coordorigin="9631,272" coordsize="51,81" path="m9657,353l9657,272e" filled="f" stroked="t" strokeweight="2.665pt" strokecolor="#EBEDED">
              <v:path arrowok="t"/>
            </v:shape>
          </v:group>
          <w10:wrap type="none"/>
        </w:pict>
      </w:r>
      <w:r>
        <w:rPr/>
        <w:pict>
          <v:group style="position:absolute;margin-left:514.862488pt;margin-top:5.874493pt;width:4.63975pt;height:17.053223pt;mso-position-horizontal-relative:page;mso-position-vertical-relative:paragraph;z-index:-15580" coordorigin="10297,117" coordsize="93,341">
            <v:shape style="position:absolute;left:10297;top:117;width:93;height:341" coordorigin="10297,117" coordsize="93,341" path="m10297,117l10390,117,10390,459,10297,459,10297,117e" filled="t" fillcolor="#EB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28.563507pt;margin-top:10.397411pt;width:.1pt;height:25.577638pt;mso-position-horizontal-relative:page;mso-position-vertical-relative:paragraph;z-index:-15579" coordorigin="8571,208" coordsize="2,512">
            <v:shape style="position:absolute;left:8571;top:208;width:2;height:512" coordorigin="8571,208" coordsize="0,512" path="m8571,720l8571,208e" filled="f" stroked="t" strokeweight="4.565pt" strokecolor="#EBEDED">
              <v:path arrowok="t"/>
            </v:shape>
          </v:group>
          <w10:wrap type="none"/>
        </w:pict>
      </w:r>
      <w:r>
        <w:rPr/>
        <w:pict>
          <v:group style="position:absolute;margin-left:492.247253pt;margin-top:10.397411pt;width:.1pt;height:25.577638pt;mso-position-horizontal-relative:page;mso-position-vertical-relative:paragraph;z-index:-15578" coordorigin="9845,208" coordsize="2,512">
            <v:shape style="position:absolute;left:9845;top:208;width:2;height:512" coordorigin="9845,208" coordsize="0,512" path="m9845,720l9845,208e" filled="f" stroked="t" strokeweight="2.3325pt" strokecolor="#EB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i/>
          <w:position w:val="1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25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i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i/>
          <w:position w:val="1"/>
        </w:rPr>
      </w:r>
      <w:r>
        <w:rPr>
          <w:rFonts w:ascii="Arial" w:hAnsi="Arial" w:cs="Arial" w:eastAsia="Arial"/>
          <w:sz w:val="21"/>
          <w:szCs w:val="21"/>
          <w:color w:val="2A2A2A"/>
          <w:spacing w:val="0"/>
          <w:w w:val="100"/>
          <w:position w:val="0"/>
        </w:rPr>
        <w:t>Amırı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98" w:lineRule="exact"/>
        <w:ind w:right="-20"/>
        <w:jc w:val="left"/>
        <w:tabs>
          <w:tab w:pos="1740" w:val="left"/>
        </w:tabs>
        <w:rPr>
          <w:rFonts w:ascii="Times New Roman" w:hAnsi="Times New Roman" w:cs="Times New Roman" w:eastAsia="Times New Roman"/>
          <w:sz w:val="6"/>
          <w:szCs w:val="6"/>
        </w:rPr>
      </w:pPr>
      <w:rPr/>
      <w:r>
        <w:rPr/>
        <w:br w:type="column"/>
      </w:r>
      <w:r>
        <w:rPr>
          <w:rFonts w:ascii="Arial" w:hAnsi="Arial" w:cs="Arial" w:eastAsia="Arial"/>
          <w:sz w:val="25"/>
          <w:szCs w:val="25"/>
          <w:color w:val="595959"/>
          <w:spacing w:val="-56"/>
          <w:w w:val="114"/>
          <w:position w:val="-14"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979999"/>
          <w:spacing w:val="1"/>
          <w:w w:val="131"/>
          <w:position w:val="-10"/>
        </w:rPr>
        <w:t>•</w:t>
      </w:r>
      <w:r>
        <w:rPr>
          <w:rFonts w:ascii="Times New Roman" w:hAnsi="Times New Roman" w:cs="Times New Roman" w:eastAsia="Times New Roman"/>
          <w:sz w:val="38"/>
          <w:szCs w:val="38"/>
          <w:color w:val="979999"/>
          <w:spacing w:val="0"/>
          <w:w w:val="87"/>
          <w:position w:val="-7"/>
        </w:rPr>
        <w:t>,</w:t>
      </w:r>
      <w:r>
        <w:rPr>
          <w:rFonts w:ascii="Times New Roman" w:hAnsi="Times New Roman" w:cs="Times New Roman" w:eastAsia="Times New Roman"/>
          <w:sz w:val="38"/>
          <w:szCs w:val="38"/>
          <w:color w:val="979999"/>
          <w:spacing w:val="-5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979999"/>
          <w:spacing w:val="0"/>
          <w:w w:val="196"/>
          <w:position w:val="-10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979999"/>
          <w:spacing w:val="-9"/>
          <w:w w:val="196"/>
          <w:position w:val="-10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2A2A2A"/>
          <w:spacing w:val="-118"/>
          <w:w w:val="112"/>
          <w:position w:val="-7"/>
        </w:rPr>
        <w:t>ı</w:t>
      </w:r>
      <w:r>
        <w:rPr>
          <w:rFonts w:ascii="Times New Roman" w:hAnsi="Times New Roman" w:cs="Times New Roman" w:eastAsia="Times New Roman"/>
          <w:sz w:val="6"/>
          <w:szCs w:val="6"/>
          <w:color w:val="979999"/>
          <w:spacing w:val="-1"/>
          <w:w w:val="201"/>
          <w:position w:val="-10"/>
        </w:rPr>
        <w:t>"</w:t>
      </w:r>
      <w:r>
        <w:rPr>
          <w:rFonts w:ascii="Arial" w:hAnsi="Arial" w:cs="Arial" w:eastAsia="Arial"/>
          <w:sz w:val="25"/>
          <w:szCs w:val="25"/>
          <w:color w:val="595959"/>
          <w:spacing w:val="-124"/>
          <w:w w:val="102"/>
          <w:position w:val="-14"/>
        </w:rPr>
        <w:t>B</w:t>
      </w:r>
      <w:r>
        <w:rPr>
          <w:rFonts w:ascii="Times New Roman" w:hAnsi="Times New Roman" w:cs="Times New Roman" w:eastAsia="Times New Roman"/>
          <w:sz w:val="38"/>
          <w:szCs w:val="38"/>
          <w:color w:val="858789"/>
          <w:spacing w:val="0"/>
          <w:w w:val="64"/>
          <w:position w:val="-7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858789"/>
          <w:spacing w:val="6"/>
          <w:w w:val="64"/>
          <w:position w:val="-7"/>
        </w:rPr>
        <w:t>.</w:t>
      </w:r>
      <w:r>
        <w:rPr>
          <w:rFonts w:ascii="Arial" w:hAnsi="Arial" w:cs="Arial" w:eastAsia="Arial"/>
          <w:sz w:val="25"/>
          <w:szCs w:val="25"/>
          <w:color w:val="595959"/>
          <w:spacing w:val="0"/>
          <w:w w:val="102"/>
          <w:position w:val="-14"/>
        </w:rPr>
        <w:t>..</w:t>
      </w:r>
      <w:r>
        <w:rPr>
          <w:rFonts w:ascii="Arial" w:hAnsi="Arial" w:cs="Arial" w:eastAsia="Arial"/>
          <w:sz w:val="25"/>
          <w:szCs w:val="25"/>
          <w:color w:val="595959"/>
          <w:spacing w:val="0"/>
          <w:w w:val="100"/>
          <w:position w:val="-14"/>
        </w:rPr>
        <w:t> </w:t>
      </w:r>
      <w:r>
        <w:rPr>
          <w:rFonts w:ascii="Arial" w:hAnsi="Arial" w:cs="Arial" w:eastAsia="Arial"/>
          <w:sz w:val="25"/>
          <w:szCs w:val="25"/>
          <w:color w:val="595959"/>
          <w:spacing w:val="17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C1C3C1"/>
          <w:spacing w:val="2"/>
          <w:w w:val="229"/>
          <w:position w:val="-10"/>
        </w:rPr>
        <w:t>"</w:t>
      </w:r>
      <w:r>
        <w:rPr>
          <w:rFonts w:ascii="Arial" w:hAnsi="Arial" w:cs="Arial" w:eastAsia="Arial"/>
          <w:sz w:val="25"/>
          <w:szCs w:val="25"/>
          <w:color w:val="A7AAA8"/>
          <w:spacing w:val="0"/>
          <w:w w:val="95"/>
          <w:position w:val="-14"/>
        </w:rPr>
        <w:t>.</w:t>
      </w:r>
      <w:r>
        <w:rPr>
          <w:rFonts w:ascii="Arial" w:hAnsi="Arial" w:cs="Arial" w:eastAsia="Arial"/>
          <w:sz w:val="25"/>
          <w:szCs w:val="25"/>
          <w:color w:val="A7AAA8"/>
          <w:spacing w:val="0"/>
          <w:w w:val="100"/>
          <w:position w:val="-14"/>
        </w:rPr>
        <w:t>  </w:t>
      </w:r>
      <w:r>
        <w:rPr>
          <w:rFonts w:ascii="Arial" w:hAnsi="Arial" w:cs="Arial" w:eastAsia="Arial"/>
          <w:sz w:val="25"/>
          <w:szCs w:val="25"/>
          <w:color w:val="A7AAA8"/>
          <w:spacing w:val="-25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A7AAA8"/>
          <w:spacing w:val="0"/>
          <w:w w:val="100"/>
          <w:position w:val="-10"/>
        </w:rPr>
        <w:t>1.</w:t>
      </w:r>
      <w:r>
        <w:rPr>
          <w:rFonts w:ascii="Times New Roman" w:hAnsi="Times New Roman" w:cs="Times New Roman" w:eastAsia="Times New Roman"/>
          <w:sz w:val="6"/>
          <w:szCs w:val="6"/>
          <w:color w:val="A7AAA8"/>
          <w:spacing w:val="-9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A7AAA8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6"/>
          <w:szCs w:val="6"/>
          <w:color w:val="A7AAA8"/>
          <w:spacing w:val="0"/>
          <w:w w:val="100"/>
          <w:position w:val="-10"/>
        </w:rPr>
      </w:r>
      <w:r>
        <w:rPr>
          <w:rFonts w:ascii="Arial" w:hAnsi="Arial" w:cs="Arial" w:eastAsia="Arial"/>
          <w:sz w:val="25"/>
          <w:szCs w:val="25"/>
          <w:color w:val="A7AAA8"/>
          <w:spacing w:val="0"/>
          <w:w w:val="133"/>
          <w:position w:val="-14"/>
        </w:rPr>
        <w:t>.</w:t>
      </w:r>
      <w:r>
        <w:rPr>
          <w:rFonts w:ascii="Arial" w:hAnsi="Arial" w:cs="Arial" w:eastAsia="Arial"/>
          <w:sz w:val="25"/>
          <w:szCs w:val="25"/>
          <w:color w:val="A7AAA8"/>
          <w:spacing w:val="12"/>
          <w:w w:val="133"/>
          <w:position w:val="-14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979999"/>
          <w:spacing w:val="0"/>
          <w:w w:val="566"/>
          <w:position w:val="-10"/>
        </w:rPr>
        <w:t>'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40" w:right="160"/>
          <w:cols w:num="2" w:equalWidth="0">
            <w:col w:w="4478" w:space="3950"/>
            <w:col w:w="3192"/>
          </w:cols>
        </w:sectPr>
      </w:pPr>
      <w:rPr/>
    </w:p>
    <w:p>
      <w:pPr>
        <w:spacing w:before="0" w:after="0" w:line="310" w:lineRule="exact"/>
        <w:ind w:right="1717"/>
        <w:jc w:val="right"/>
        <w:tabs>
          <w:tab w:pos="1400" w:val="left"/>
        </w:tabs>
        <w:rPr>
          <w:rFonts w:ascii="Times New Roman" w:hAnsi="Times New Roman" w:cs="Times New Roman" w:eastAsia="Times New Roman"/>
          <w:sz w:val="38"/>
          <w:szCs w:val="38"/>
        </w:rPr>
      </w:pPr>
      <w:rPr/>
      <w:r>
        <w:rPr/>
        <w:pict>
          <v:group style="position:absolute;margin-left:434.595001pt;margin-top:8.095543pt;width:6.19380pt;height:20.192872pt;mso-position-horizontal-relative:page;mso-position-vertical-relative:paragraph;z-index:-15577" coordorigin="8692,162" coordsize="124,404">
            <v:shape style="position:absolute;left:8692;top:162;width:124;height:404" coordorigin="8692,162" coordsize="124,404" path="m8692,162l8816,162,8816,566,8692,566,8692,162e" filled="t" fillcolor="#EB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76.074493pt;margin-top:12.253746pt;width:.1pt;height:15.006837pt;mso-position-horizontal-relative:page;mso-position-vertical-relative:paragraph;z-index:-15576" coordorigin="9521,245" coordsize="2,300">
            <v:shape style="position:absolute;left:9521;top:245;width:2;height:300" coordorigin="9521,245" coordsize="0,300" path="m9521,545l9521,245e" filled="f" stroked="t" strokeweight="2.48095pt" strokecolor="#EBEDED">
              <v:path arrowok="t"/>
            </v:shape>
          </v:group>
          <w10:wrap type="none"/>
        </w:pict>
      </w:r>
      <w:r>
        <w:rPr/>
        <w:pict>
          <v:group style="position:absolute;margin-left:504.5625pt;margin-top:8.095543pt;width:.1pt;height:20.192872pt;mso-position-horizontal-relative:page;mso-position-vertical-relative:paragraph;z-index:-15575" coordorigin="10091,162" coordsize="2,404">
            <v:shape style="position:absolute;left:10091;top:162;width:2;height:404" coordorigin="10091,162" coordsize="0,404" path="m10091,566l10091,162e" filled="f" stroked="t" strokeweight="2.875pt" strokecolor="#EB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38"/>
          <w:szCs w:val="38"/>
          <w:color w:val="A7AAA8"/>
          <w:spacing w:val="0"/>
          <w:w w:val="100"/>
          <w:position w:val="-6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A7AAA8"/>
          <w:spacing w:val="-1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858789"/>
          <w:spacing w:val="0"/>
          <w:w w:val="176"/>
          <w:position w:val="-6"/>
        </w:rPr>
        <w:t>..</w:t>
      </w:r>
      <w:r>
        <w:rPr>
          <w:rFonts w:ascii="Times New Roman" w:hAnsi="Times New Roman" w:cs="Times New Roman" w:eastAsia="Times New Roman"/>
          <w:sz w:val="38"/>
          <w:szCs w:val="38"/>
          <w:color w:val="858789"/>
          <w:spacing w:val="-49"/>
          <w:w w:val="176"/>
          <w:position w:val="-6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595959"/>
          <w:spacing w:val="0"/>
          <w:w w:val="78"/>
          <w:position w:val="-6"/>
        </w:rPr>
        <w:t>ı</w:t>
      </w:r>
      <w:r>
        <w:rPr>
          <w:rFonts w:ascii="Times New Roman" w:hAnsi="Times New Roman" w:cs="Times New Roman" w:eastAsia="Times New Roman"/>
          <w:sz w:val="38"/>
          <w:szCs w:val="38"/>
          <w:color w:val="595959"/>
          <w:spacing w:val="3"/>
          <w:w w:val="78"/>
          <w:position w:val="-6"/>
        </w:rPr>
        <w:t>;</w:t>
      </w:r>
      <w:r>
        <w:rPr>
          <w:rFonts w:ascii="Times New Roman" w:hAnsi="Times New Roman" w:cs="Times New Roman" w:eastAsia="Times New Roman"/>
          <w:sz w:val="38"/>
          <w:szCs w:val="38"/>
          <w:color w:val="747575"/>
          <w:spacing w:val="0"/>
          <w:w w:val="78"/>
          <w:position w:val="-6"/>
        </w:rPr>
        <w:t>n</w:t>
      </w:r>
      <w:r>
        <w:rPr>
          <w:rFonts w:ascii="Times New Roman" w:hAnsi="Times New Roman" w:cs="Times New Roman" w:eastAsia="Times New Roman"/>
          <w:sz w:val="38"/>
          <w:szCs w:val="38"/>
          <w:color w:val="747575"/>
          <w:spacing w:val="0"/>
          <w:w w:val="78"/>
          <w:position w:val="-6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747575"/>
          <w:spacing w:val="28"/>
          <w:w w:val="78"/>
          <w:position w:val="-6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C1C3C1"/>
          <w:spacing w:val="0"/>
          <w:w w:val="47"/>
          <w:position w:val="-6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C1C3C1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38"/>
          <w:szCs w:val="38"/>
          <w:color w:val="C1C3C1"/>
          <w:spacing w:val="0"/>
          <w:w w:val="47"/>
          <w:position w:val="-6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right="1184"/>
        <w:jc w:val="right"/>
        <w:tabs>
          <w:tab w:pos="780" w:val="left"/>
          <w:tab w:pos="134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pict>
          <v:group style="position:absolute;margin-left:462.148499pt;margin-top:6.586409pt;width:.1pt;height:18.846681pt;mso-position-horizontal-relative:page;mso-position-vertical-relative:paragraph;z-index:-15574" coordorigin="9243,132" coordsize="2,377">
            <v:shape style="position:absolute;left:9243;top:132;width:2;height:377" coordorigin="9243,132" coordsize="0,377" path="m9243,509l9243,132e" filled="f" stroked="t" strokeweight="2.865pt" strokecolor="#EB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30"/>
          <w:szCs w:val="30"/>
          <w:color w:val="A7AAA8"/>
          <w:spacing w:val="-62"/>
          <w:w w:val="124"/>
          <w:position w:val="1"/>
        </w:rPr>
        <w:t>·</w:t>
      </w:r>
      <w:r>
        <w:rPr>
          <w:rFonts w:ascii="Times New Roman" w:hAnsi="Times New Roman" w:cs="Times New Roman" w:eastAsia="Times New Roman"/>
          <w:sz w:val="30"/>
          <w:szCs w:val="30"/>
          <w:color w:val="747575"/>
          <w:spacing w:val="0"/>
          <w:w w:val="31"/>
          <w:position w:val="1"/>
        </w:rPr>
        <w:t>..:</w:t>
      </w:r>
      <w:r>
        <w:rPr>
          <w:rFonts w:ascii="Times New Roman" w:hAnsi="Times New Roman" w:cs="Times New Roman" w:eastAsia="Times New Roman"/>
          <w:sz w:val="30"/>
          <w:szCs w:val="30"/>
          <w:color w:val="747575"/>
          <w:spacing w:val="-18"/>
          <w:w w:val="31"/>
          <w:position w:val="1"/>
        </w:rPr>
        <w:t>:</w:t>
      </w:r>
      <w:r>
        <w:rPr>
          <w:rFonts w:ascii="Times New Roman" w:hAnsi="Times New Roman" w:cs="Times New Roman" w:eastAsia="Times New Roman"/>
          <w:sz w:val="30"/>
          <w:szCs w:val="30"/>
          <w:color w:val="595959"/>
          <w:spacing w:val="0"/>
          <w:w w:val="78"/>
          <w:position w:val="1"/>
        </w:rPr>
        <w:t>·</w:t>
      </w:r>
      <w:r>
        <w:rPr>
          <w:rFonts w:ascii="Times New Roman" w:hAnsi="Times New Roman" w:cs="Times New Roman" w:eastAsia="Times New Roman"/>
          <w:sz w:val="30"/>
          <w:szCs w:val="30"/>
          <w:color w:val="595959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858789"/>
          <w:spacing w:val="-42"/>
          <w:w w:val="93"/>
          <w:position w:val="1"/>
        </w:rPr>
        <w:t>·</w:t>
      </w:r>
      <w:r>
        <w:rPr>
          <w:rFonts w:ascii="Times New Roman" w:hAnsi="Times New Roman" w:cs="Times New Roman" w:eastAsia="Times New Roman"/>
          <w:sz w:val="30"/>
          <w:szCs w:val="30"/>
          <w:color w:val="595959"/>
          <w:spacing w:val="0"/>
          <w:w w:val="65"/>
          <w:position w:val="1"/>
        </w:rPr>
        <w:t>ııa</w:t>
      </w:r>
      <w:r>
        <w:rPr>
          <w:rFonts w:ascii="Times New Roman" w:hAnsi="Times New Roman" w:cs="Times New Roman" w:eastAsia="Times New Roman"/>
          <w:sz w:val="30"/>
          <w:szCs w:val="30"/>
          <w:color w:val="59595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595959"/>
          <w:spacing w:val="0"/>
          <w:w w:val="100"/>
          <w:position w:val="1"/>
        </w:rPr>
      </w:r>
      <w:r>
        <w:rPr>
          <w:rFonts w:ascii="Arial" w:hAnsi="Arial" w:cs="Arial" w:eastAsia="Arial"/>
          <w:sz w:val="22"/>
          <w:szCs w:val="22"/>
          <w:color w:val="C1C3C1"/>
          <w:spacing w:val="-10"/>
          <w:w w:val="65"/>
          <w:position w:val="1"/>
        </w:rPr>
        <w:t>·</w:t>
      </w:r>
      <w:r>
        <w:rPr>
          <w:rFonts w:ascii="Arial" w:hAnsi="Arial" w:cs="Arial" w:eastAsia="Arial"/>
          <w:sz w:val="22"/>
          <w:szCs w:val="22"/>
          <w:color w:val="595959"/>
          <w:spacing w:val="0"/>
          <w:w w:val="204"/>
          <w:position w:val="1"/>
        </w:rPr>
        <w:t>d</w:t>
      </w:r>
      <w:r>
        <w:rPr>
          <w:rFonts w:ascii="Arial" w:hAnsi="Arial" w:cs="Arial" w:eastAsia="Arial"/>
          <w:sz w:val="22"/>
          <w:szCs w:val="22"/>
          <w:color w:val="595959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2"/>
          <w:szCs w:val="22"/>
          <w:color w:val="59595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30"/>
          <w:szCs w:val="30"/>
          <w:color w:val="A7AAA8"/>
          <w:spacing w:val="11"/>
          <w:w w:val="74"/>
          <w:position w:val="1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3D3D3D"/>
          <w:spacing w:val="9"/>
          <w:w w:val="43"/>
          <w:position w:val="1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595959"/>
          <w:spacing w:val="0"/>
          <w:w w:val="71"/>
          <w:position w:val="1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595959"/>
          <w:spacing w:val="-37"/>
          <w:w w:val="10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595959"/>
          <w:spacing w:val="0"/>
          <w:w w:val="66"/>
          <w:position w:val="1"/>
        </w:rPr>
        <w:t>sn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64" w:lineRule="exact"/>
        <w:ind w:right="1340"/>
        <w:jc w:val="right"/>
        <w:tabs>
          <w:tab w:pos="9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979999"/>
          <w:spacing w:val="9"/>
          <w:w w:val="34"/>
        </w:rPr>
        <w:t>-</w:t>
      </w:r>
      <w:r>
        <w:rPr>
          <w:rFonts w:ascii="Times New Roman" w:hAnsi="Times New Roman" w:cs="Times New Roman" w:eastAsia="Times New Roman"/>
          <w:sz w:val="28"/>
          <w:szCs w:val="28"/>
          <w:color w:val="A7AAA8"/>
          <w:spacing w:val="0"/>
          <w:w w:val="79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A7AAA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-73"/>
          <w:w w:val="150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858789"/>
          <w:spacing w:val="0"/>
          <w:w w:val="64"/>
        </w:rPr>
        <w:t>ır-</w:t>
      </w:r>
      <w:r>
        <w:rPr>
          <w:rFonts w:ascii="Times New Roman" w:hAnsi="Times New Roman" w:cs="Times New Roman" w:eastAsia="Times New Roman"/>
          <w:sz w:val="28"/>
          <w:szCs w:val="28"/>
          <w:color w:val="858789"/>
          <w:spacing w:val="-37"/>
          <w:w w:val="64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595959"/>
          <w:spacing w:val="0"/>
          <w:w w:val="63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23"/>
          <w:szCs w:val="23"/>
          <w:color w:val="595959"/>
          <w:spacing w:val="0"/>
          <w:w w:val="78"/>
        </w:rPr>
        <w:t>"'u"'</w:t>
      </w:r>
      <w:r>
        <w:rPr>
          <w:rFonts w:ascii="Times New Roman" w:hAnsi="Times New Roman" w:cs="Times New Roman" w:eastAsia="Times New Roman"/>
          <w:sz w:val="23"/>
          <w:szCs w:val="23"/>
          <w:color w:val="595959"/>
          <w:spacing w:val="-3"/>
          <w:w w:val="77"/>
        </w:rPr>
        <w:t>t</w:t>
      </w:r>
      <w:r>
        <w:rPr>
          <w:rFonts w:ascii="Times New Roman" w:hAnsi="Times New Roman" w:cs="Times New Roman" w:eastAsia="Times New Roman"/>
          <w:sz w:val="23"/>
          <w:szCs w:val="23"/>
          <w:color w:val="747575"/>
          <w:spacing w:val="-20"/>
          <w:w w:val="126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69"/>
        </w:rPr>
        <w:t>ılr'ti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85"/>
        </w:rPr>
        <w:t>,,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342" w:lineRule="exact"/>
        <w:ind w:left="4871" w:right="-20"/>
        <w:jc w:val="left"/>
        <w:tabs>
          <w:tab w:pos="9860" w:val="left"/>
        </w:tabs>
        <w:rPr>
          <w:rFonts w:ascii="Arial" w:hAnsi="Arial" w:cs="Arial" w:eastAsia="Arial"/>
          <w:sz w:val="32"/>
          <w:szCs w:val="32"/>
        </w:rPr>
      </w:pPr>
      <w:rPr/>
      <w:r>
        <w:rPr/>
        <w:pict>
          <v:group style="position:absolute;margin-left:517.200012pt;margin-top:5.20836pt;width:.1pt;height:13.2pt;mso-position-horizontal-relative:page;mso-position-vertical-relative:paragraph;z-index:-15585" coordorigin="10344,104" coordsize="2,264">
            <v:shape style="position:absolute;left:10344;top:104;width:2;height:264" coordorigin="10344,104" coordsize="0,264" path="m10344,368l10344,104e" filled="f" stroked="t" strokeweight=".96pt" strokecolor="#444F9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Orçu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SELAM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</w:r>
      <w:r>
        <w:rPr>
          <w:rFonts w:ascii="Arial" w:hAnsi="Arial" w:cs="Arial" w:eastAsia="Arial"/>
          <w:sz w:val="32"/>
          <w:szCs w:val="32"/>
          <w:color w:val="A7AAA8"/>
          <w:spacing w:val="0"/>
          <w:w w:val="134"/>
          <w:position w:val="2"/>
        </w:rPr>
        <w:t>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17" w:after="0" w:line="226" w:lineRule="exact"/>
        <w:ind w:left="4985" w:right="550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73.119995pt;margin-top:20.985941pt;width:.1pt;height:19.2pt;mso-position-horizontal-relative:page;mso-position-vertical-relative:paragraph;z-index:-15584" coordorigin="5462,420" coordsize="2,384">
            <v:shape style="position:absolute;left:5462;top:420;width:2;height:384" coordorigin="5462,420" coordsize="0,384" path="m5462,804l5462,420e" filled="f" stroked="t" strokeweight=".96pt" strokecolor="#44488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5B33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5B33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tur.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7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40" w:right="160"/>
        </w:sectPr>
      </w:pPr>
      <w:rPr/>
    </w:p>
    <w:p>
      <w:pPr>
        <w:spacing w:before="35" w:after="0" w:line="240" w:lineRule="auto"/>
        <w:ind w:left="14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2pt;margin-top:40.799999pt;width:571.200012pt;height:789.120002pt;mso-position-horizontal-relative:page;mso-position-vertical-relative:page;z-index:-15586" coordorigin="240,816" coordsize="11424,15782">
            <v:group style="position:absolute;left:259;top:830;width:48;height:2" coordorigin="259,830" coordsize="48,2">
              <v:shape style="position:absolute;left:259;top:830;width:48;height:2" coordorigin="259,830" coordsize="48,0" path="m259,830l307,830e" filled="f" stroked="t" strokeweight=".48pt" strokecolor="#6B6B6B">
                <v:path arrowok="t"/>
              </v:shape>
            </v:group>
            <v:group style="position:absolute;left:259;top:826;width:2069;height:2" coordorigin="259,826" coordsize="2069,2">
              <v:shape style="position:absolute;left:259;top:826;width:2069;height:2" coordorigin="259,826" coordsize="2069,0" path="m259,826l2328,826e" filled="f" stroked="t" strokeweight=".48pt" strokecolor="#4F4F4F">
                <v:path arrowok="t"/>
              </v:shape>
            </v:group>
            <v:group style="position:absolute;left:2328;top:826;width:2;height:1070" coordorigin="2328,826" coordsize="2,1070">
              <v:shape style="position:absolute;left:2328;top:826;width:2;height:1070" coordorigin="2328,826" coordsize="0,1070" path="m2328,1896l2328,826e" filled="f" stroked="t" strokeweight=".48pt" strokecolor="#131313">
                <v:path arrowok="t"/>
              </v:shape>
            </v:group>
            <v:group style="position:absolute;left:2232;top:835;width:605;height:2" coordorigin="2232,835" coordsize="605,2">
              <v:shape style="position:absolute;left:2232;top:835;width:605;height:2" coordorigin="2232,835" coordsize="605,0" path="m2232,835l2837,835e" filled="f" stroked="t" strokeweight=".96pt" strokecolor="#575757">
                <v:path arrowok="t"/>
              </v:shape>
            </v:group>
            <v:group style="position:absolute;left:2750;top:826;width:3221;height:2" coordorigin="2750,826" coordsize="3221,2">
              <v:shape style="position:absolute;left:2750;top:826;width:3221;height:2" coordorigin="2750,826" coordsize="3221,0" path="m2750,826l5971,826e" filled="f" stroked="t" strokeweight=".48pt" strokecolor="#232323">
                <v:path arrowok="t"/>
              </v:shape>
            </v:group>
            <v:group style="position:absolute;left:5914;top:830;width:5726;height:2" coordorigin="5914,830" coordsize="5726,2">
              <v:shape style="position:absolute;left:5914;top:830;width:5726;height:2" coordorigin="5914,830" coordsize="5726,0" path="m5914,830l11640,830e" filled="f" stroked="t" strokeweight=".48pt" strokecolor="#2B2B2B">
                <v:path arrowok="t"/>
              </v:shape>
            </v:group>
            <v:group style="position:absolute;left:9139;top:826;width:2;height:1166" coordorigin="9139,826" coordsize="2,1166">
              <v:shape style="position:absolute;left:9139;top:826;width:2;height:1166" coordorigin="9139,826" coordsize="0,1166" path="m9139,1992l9139,826e" filled="f" stroked="t" strokeweight=".96pt" strokecolor="#575757">
                <v:path arrowok="t"/>
              </v:shape>
            </v:group>
            <v:group style="position:absolute;left:11633;top:826;width:2;height:542" coordorigin="11633,826" coordsize="2,542">
              <v:shape style="position:absolute;left:11633;top:826;width:2;height:542" coordorigin="11633,826" coordsize="0,542" path="m11633,1368l11633,826e" filled="f" stroked="t" strokeweight=".48pt" strokecolor="#545454">
                <v:path arrowok="t"/>
              </v:shape>
            </v:group>
            <v:group style="position:absolute;left:11635;top:1229;width:2;height:1646" coordorigin="11635,1229" coordsize="2,1646">
              <v:shape style="position:absolute;left:11635;top:1229;width:2;height:1646" coordorigin="11635,1229" coordsize="0,1646" path="m11635,2875l11635,1229e" filled="f" stroked="t" strokeweight=".96pt" strokecolor="#6B6B6B">
                <v:path arrowok="t"/>
              </v:shape>
            </v:group>
            <v:group style="position:absolute;left:269;top:1997;width:2;height:442" coordorigin="269,1997" coordsize="2,442">
              <v:shape style="position:absolute;left:269;top:1997;width:2;height:442" coordorigin="269,1997" coordsize="0,442" path="m269,2438l269,1997e" filled="f" stroked="t" strokeweight=".96pt" strokecolor="#676767">
                <v:path arrowok="t"/>
              </v:shape>
            </v:group>
            <v:group style="position:absolute;left:278;top:2338;width:3307;height:2" coordorigin="278,2338" coordsize="3307,2">
              <v:shape style="position:absolute;left:278;top:2338;width:3307;height:2" coordorigin="278,2338" coordsize="3307,0" path="m278,2338l3586,2338e" filled="f" stroked="t" strokeweight=".48pt" strokecolor="#2F2F2F">
                <v:path arrowok="t"/>
              </v:shape>
            </v:group>
            <v:group style="position:absolute;left:2333;top:1838;width:2;height:523" coordorigin="2333,1838" coordsize="2,523">
              <v:shape style="position:absolute;left:2333;top:1838;width:2;height:523" coordorigin="2333,1838" coordsize="0,523" path="m2333,2362l2333,1838e" filled="f" stroked="t" strokeweight=".96pt" strokecolor="#4B4B4B">
                <v:path arrowok="t"/>
              </v:shape>
            </v:group>
            <v:group style="position:absolute;left:3557;top:2347;width:8088;height:2" coordorigin="3557,2347" coordsize="8088,2">
              <v:shape style="position:absolute;left:3557;top:2347;width:8088;height:2" coordorigin="3557,2347" coordsize="8088,0" path="m3557,2347l11645,2347e" filled="f" stroked="t" strokeweight=".48pt" strokecolor="#282828">
                <v:path arrowok="t"/>
              </v:shape>
            </v:group>
            <v:group style="position:absolute;left:9144;top:1838;width:2;height:514" coordorigin="9144,1838" coordsize="2,514">
              <v:shape style="position:absolute;left:9144;top:1838;width:2;height:514" coordorigin="9144,1838" coordsize="0,514" path="m9144,2352l9144,1838e" filled="f" stroked="t" strokeweight=".48pt" strokecolor="#2F2F2F">
                <v:path arrowok="t"/>
              </v:shape>
            </v:group>
            <v:group style="position:absolute;left:269;top:1997;width:2;height:3610" coordorigin="269,1997" coordsize="2,3610">
              <v:shape style="position:absolute;left:269;top:1997;width:2;height:3610" coordorigin="269,1997" coordsize="0,3610" path="m269,5606l269,1997e" filled="f" stroked="t" strokeweight=".96pt" strokecolor="#646464">
                <v:path arrowok="t"/>
              </v:shape>
            </v:group>
            <v:group style="position:absolute;left:259;top:2592;width:5429;height:2" coordorigin="259,2592" coordsize="5429,2">
              <v:shape style="position:absolute;left:259;top:2592;width:5429;height:2" coordorigin="259,2592" coordsize="5429,0" path="m259,2592l5688,2592e" filled="f" stroked="t" strokeweight=".96pt" strokecolor="#575757">
                <v:path arrowok="t"/>
              </v:shape>
            </v:group>
            <v:group style="position:absolute;left:5434;top:2587;width:3725;height:2" coordorigin="5434,2587" coordsize="3725,2">
              <v:shape style="position:absolute;left:5434;top:2587;width:3725;height:2" coordorigin="5434,2587" coordsize="3725,0" path="m5434,2587l9158,2587e" filled="f" stroked="t" strokeweight=".48pt" strokecolor="#232323">
                <v:path arrowok="t"/>
              </v:shape>
            </v:group>
            <v:group style="position:absolute;left:9130;top:2578;width:1214;height:2" coordorigin="9130,2578" coordsize="1214,2">
              <v:shape style="position:absolute;left:9130;top:2578;width:1214;height:2" coordorigin="9130,2578" coordsize="1214,0" path="m9130,2578l10344,2578e" filled="f" stroked="t" strokeweight=".48pt" strokecolor="#282828">
                <v:path arrowok="t"/>
              </v:shape>
            </v:group>
            <v:group style="position:absolute;left:9686;top:2592;width:1958;height:2" coordorigin="9686,2592" coordsize="1958,2">
              <v:shape style="position:absolute;left:9686;top:2592;width:1958;height:2" coordorigin="9686,2592" coordsize="1958,0" path="m9686,2592l11645,2592e" filled="f" stroked="t" strokeweight=".96pt" strokecolor="#575757">
                <v:path arrowok="t"/>
              </v:shape>
            </v:group>
            <v:group style="position:absolute;left:269;top:2789;width:2;height:96" coordorigin="269,2789" coordsize="2,96">
              <v:shape style="position:absolute;left:269;top:2789;width:2;height:96" coordorigin="269,2789" coordsize="0,96" path="m269,2885l269,2789e" filled="f" stroked="t" strokeweight=".96pt" strokecolor="#5B5B5B">
                <v:path arrowok="t"/>
              </v:shape>
            </v:group>
            <v:group style="position:absolute;left:259;top:2834;width:5203;height:2" coordorigin="259,2834" coordsize="5203,2">
              <v:shape style="position:absolute;left:259;top:2834;width:5203;height:2" coordorigin="259,2834" coordsize="5203,0" path="m259,2834l5462,2834e" filled="f" stroked="t" strokeweight=".96pt" strokecolor="#575757">
                <v:path arrowok="t"/>
              </v:shape>
            </v:group>
            <v:group style="position:absolute;left:5434;top:2827;width:3725;height:2" coordorigin="5434,2827" coordsize="3725,2">
              <v:shape style="position:absolute;left:5434;top:2827;width:3725;height:2" coordorigin="5434,2827" coordsize="3725,0" path="m5434,2827l9158,2827e" filled="f" stroked="t" strokeweight=".48pt" strokecolor="#232323">
                <v:path arrowok="t"/>
              </v:shape>
            </v:group>
            <v:group style="position:absolute;left:9130;top:2837;width:1214;height:2" coordorigin="9130,2837" coordsize="1214,2">
              <v:shape style="position:absolute;left:9130;top:2837;width:1214;height:2" coordorigin="9130,2837" coordsize="1214,0" path="m9130,2837l10344,2837e" filled="f" stroked="t" strokeweight=".48pt" strokecolor="#606060">
                <v:path arrowok="t"/>
              </v:shape>
            </v:group>
            <v:group style="position:absolute;left:10296;top:2832;width:1349;height:2" coordorigin="10296,2832" coordsize="1349,2">
              <v:shape style="position:absolute;left:10296;top:2832;width:1349;height:2" coordorigin="10296,2832" coordsize="1349,0" path="m10296,2832l11645,2832e" filled="f" stroked="t" strokeweight=".96pt" strokecolor="#5B5B5B">
                <v:path arrowok="t"/>
              </v:shape>
            </v:group>
            <v:group style="position:absolute;left:269;top:3010;width:2;height:96" coordorigin="269,3010" coordsize="2,96">
              <v:shape style="position:absolute;left:269;top:3010;width:2;height:96" coordorigin="269,3010" coordsize="0,96" path="m269,3106l269,3010e" filled="f" stroked="t" strokeweight=".96pt" strokecolor="#5B5B5B">
                <v:path arrowok="t"/>
              </v:shape>
            </v:group>
            <v:group style="position:absolute;left:259;top:3072;width:11386;height:2" coordorigin="259,3072" coordsize="11386,2">
              <v:shape style="position:absolute;left:259;top:3072;width:11386;height:2" coordorigin="259,3072" coordsize="11386,0" path="m259,3072l11645,3072e" filled="f" stroked="t" strokeweight=".96pt" strokecolor="#5B5B5B">
                <v:path arrowok="t"/>
              </v:shape>
            </v:group>
            <v:group style="position:absolute;left:11642;top:2798;width:2;height:4229" coordorigin="11642,2798" coordsize="2,4229">
              <v:shape style="position:absolute;left:11642;top:2798;width:2;height:4229" coordorigin="11642,2798" coordsize="0,4229" path="m11642,7027l11642,2798e" filled="f" stroked="t" strokeweight=".48pt" strokecolor="#4B4B4B">
                <v:path arrowok="t"/>
              </v:shape>
            </v:group>
            <v:group style="position:absolute;left:259;top:3312;width:11386;height:2" coordorigin="259,3312" coordsize="11386,2">
              <v:shape style="position:absolute;left:259;top:3312;width:11386;height:2" coordorigin="259,3312" coordsize="11386,0" path="m259,3312l11645,3312e" filled="f" stroked="t" strokeweight=".96pt" strokecolor="#575757">
                <v:path arrowok="t"/>
              </v:shape>
            </v:group>
            <v:group style="position:absolute;left:269;top:3490;width:2;height:96" coordorigin="269,3490" coordsize="2,96">
              <v:shape style="position:absolute;left:269;top:3490;width:2;height:96" coordorigin="269,3490" coordsize="0,96" path="m269,3586l269,3490e" filled="f" stroked="t" strokeweight=".96pt" strokecolor="#676767">
                <v:path arrowok="t"/>
              </v:shape>
            </v:group>
            <v:group style="position:absolute;left:259;top:3552;width:10339;height:2" coordorigin="259,3552" coordsize="10339,2">
              <v:shape style="position:absolute;left:259;top:3552;width:10339;height:2" coordorigin="259,3552" coordsize="10339,0" path="m259,3552l10598,3552e" filled="f" stroked="t" strokeweight=".96pt" strokecolor="#575757">
                <v:path arrowok="t"/>
              </v:shape>
            </v:group>
            <v:group style="position:absolute;left:10315;top:3557;width:1330;height:2" coordorigin="10315,3557" coordsize="1330,2">
              <v:shape style="position:absolute;left:10315;top:3557;width:1330;height:2" coordorigin="10315,3557" coordsize="1330,0" path="m10315,3557l11645,3557e" filled="f" stroked="t" strokeweight=".48pt" strokecolor="#3F3F3F">
                <v:path arrowok="t"/>
              </v:shape>
            </v:group>
            <v:group style="position:absolute;left:3830;top:3542;width:2;height:1018" coordorigin="3830,3542" coordsize="2,1018">
              <v:shape style="position:absolute;left:3830;top:3542;width:2;height:1018" coordorigin="3830,3542" coordsize="0,1018" path="m3830,4560l3830,3542e" filled="f" stroked="t" strokeweight=".96pt" strokecolor="#545454">
                <v:path arrowok="t"/>
              </v:shape>
            </v:group>
            <v:group style="position:absolute;left:6960;top:3542;width:2;height:1018" coordorigin="6960,3542" coordsize="2,1018">
              <v:shape style="position:absolute;left:6960;top:3542;width:2;height:1018" coordorigin="6960,3542" coordsize="0,1018" path="m6960,4560l6960,3542e" filled="f" stroked="t" strokeweight=".96pt" strokecolor="#575757">
                <v:path arrowok="t"/>
              </v:shape>
            </v:group>
            <v:group style="position:absolute;left:6941;top:4008;width:2189;height:2" coordorigin="6941,4008" coordsize="2189,2">
              <v:shape style="position:absolute;left:6941;top:4008;width:2189;height:2" coordorigin="6941,4008" coordsize="2189,0" path="m6941,4008l9130,4008e" filled="f" stroked="t" strokeweight=".48pt" strokecolor="#5B5B5B">
                <v:path arrowok="t"/>
              </v:shape>
            </v:group>
            <v:group style="position:absolute;left:9130;top:4008;width:2501;height:2" coordorigin="9130,4008" coordsize="2501,2">
              <v:shape style="position:absolute;left:9130;top:4008;width:2501;height:2" coordorigin="9130,4008" coordsize="2501,0" path="m9130,4008l11630,4008e" filled="f" stroked="t" strokeweight=".48pt" strokecolor="#000000">
                <v:path arrowok="t"/>
              </v:shape>
            </v:group>
            <v:group style="position:absolute;left:3821;top:4234;width:1973;height:2" coordorigin="3821,4234" coordsize="1973,2">
              <v:shape style="position:absolute;left:3821;top:4234;width:1973;height:2" coordorigin="3821,4234" coordsize="1973,0" path="m3821,4234l5794,4234e" filled="f" stroked="t" strokeweight=".72pt" strokecolor="#4B4B4B">
                <v:path arrowok="t"/>
              </v:shape>
            </v:group>
            <v:group style="position:absolute;left:5434;top:4234;width:518;height:2" coordorigin="5434,4234" coordsize="518,2">
              <v:shape style="position:absolute;left:5434;top:4234;width:518;height:2" coordorigin="5434,4234" coordsize="518,0" path="m5434,4234l5952,4234e" filled="f" stroked="t" strokeweight=".72pt" strokecolor="#6B6B6B">
                <v:path arrowok="t"/>
              </v:shape>
            </v:group>
            <v:group style="position:absolute;left:5914;top:4550;width:5731;height:2" coordorigin="5914,4550" coordsize="5731,2">
              <v:shape style="position:absolute;left:5914;top:4550;width:5731;height:2" coordorigin="5914,4550" coordsize="5731,0" path="m5914,4550l11645,4550e" filled="f" stroked="t" strokeweight=".96pt" strokecolor="#606060">
                <v:path arrowok="t"/>
              </v:shape>
            </v:group>
            <v:group style="position:absolute;left:269;top:4488;width:2;height:96" coordorigin="269,4488" coordsize="2,96">
              <v:shape style="position:absolute;left:269;top:4488;width:2;height:96" coordorigin="269,4488" coordsize="0,96" path="m269,4584l269,4488e" filled="f" stroked="t" strokeweight=".96pt" strokecolor="#676767">
                <v:path arrowok="t"/>
              </v:shape>
            </v:group>
            <v:group style="position:absolute;left:259;top:4550;width:3600;height:2" coordorigin="259,4550" coordsize="3600,2">
              <v:shape style="position:absolute;left:259;top:4550;width:3600;height:2" coordorigin="259,4550" coordsize="3600,0" path="m259,4550l3859,4550e" filled="f" stroked="t" strokeweight=".96pt" strokecolor="#606060">
                <v:path arrowok="t"/>
              </v:shape>
            </v:group>
            <v:group style="position:absolute;left:3811;top:4536;width:2131;height:2" coordorigin="3811,4536" coordsize="2131,2">
              <v:shape style="position:absolute;left:3811;top:4536;width:2131;height:2" coordorigin="3811,4536" coordsize="2131,0" path="m3811,4536l5942,4536e" filled="f" stroked="t" strokeweight=".96pt" strokecolor="#2F2F2F">
                <v:path arrowok="t"/>
              </v:shape>
            </v:group>
            <v:group style="position:absolute;left:269;top:4786;width:2;height:590" coordorigin="269,4786" coordsize="2,590">
              <v:shape style="position:absolute;left:269;top:4786;width:2;height:590" coordorigin="269,4786" coordsize="0,590" path="m269,5376l269,4786e" filled="f" stroked="t" strokeweight=".96pt" strokecolor="#676767">
                <v:path arrowok="t"/>
              </v:shape>
            </v:group>
            <v:group style="position:absolute;left:259;top:4829;width:11386;height:2" coordorigin="259,4829" coordsize="11386,2">
              <v:shape style="position:absolute;left:259;top:4829;width:11386;height:2" coordorigin="259,4829" coordsize="11386,0" path="m259,4829l11645,4829e" filled="f" stroked="t" strokeweight=".96pt" strokecolor="#575757">
                <v:path arrowok="t"/>
              </v:shape>
            </v:group>
            <v:group style="position:absolute;left:2333;top:4541;width:2;height:12043" coordorigin="2333,4541" coordsize="2,12043">
              <v:shape style="position:absolute;left:2333;top:4541;width:2;height:12043" coordorigin="2333,4541" coordsize="0,12043" path="m2333,16584l2333,4541e" filled="f" stroked="t" strokeweight=".96pt" strokecolor="#545454">
                <v:path arrowok="t"/>
              </v:shape>
            </v:group>
            <v:group style="position:absolute;left:2323;top:5069;width:7142;height:2" coordorigin="2323,5069" coordsize="7142,2">
              <v:shape style="position:absolute;left:2323;top:5069;width:7142;height:2" coordorigin="2323,5069" coordsize="7142,0" path="m2323,5069l9466,5069e" filled="f" stroked="t" strokeweight=".96pt" strokecolor="#676767">
                <v:path arrowok="t"/>
              </v:shape>
            </v:group>
            <v:group style="position:absolute;left:9346;top:5074;width:2299;height:2" coordorigin="9346,5074" coordsize="2299,2">
              <v:shape style="position:absolute;left:9346;top:5074;width:2299;height:2" coordorigin="9346,5074" coordsize="2299,0" path="m9346,5074l11645,5074e" filled="f" stroked="t" strokeweight=".48pt" strokecolor="#3B3B3B">
                <v:path arrowok="t"/>
              </v:shape>
            </v:group>
            <v:group style="position:absolute;left:4891;top:5059;width:2;height:2189" coordorigin="4891,5059" coordsize="2,2189">
              <v:shape style="position:absolute;left:4891;top:5059;width:2;height:2189" coordorigin="4891,5059" coordsize="0,2189" path="m4891,7248l4891,5059e" filled="f" stroked="t" strokeweight=".72pt" strokecolor="#343434">
                <v:path arrowok="t"/>
              </v:shape>
            </v:group>
            <v:group style="position:absolute;left:7824;top:5059;width:2;height:509" coordorigin="7824,5059" coordsize="2,509">
              <v:shape style="position:absolute;left:7824;top:5059;width:2;height:509" coordorigin="7824,5059" coordsize="0,509" path="m7824,5568l7824,5059e" filled="f" stroked="t" strokeweight=".96pt" strokecolor="#4F4F4F">
                <v:path arrowok="t"/>
              </v:shape>
            </v:group>
            <v:group style="position:absolute;left:4896;top:5275;width:2;height:298" coordorigin="4896,5275" coordsize="2,298">
              <v:shape style="position:absolute;left:4896;top:5275;width:2;height:298" coordorigin="4896,5275" coordsize="0,298" path="m4896,5573l4896,5275e" filled="f" stroked="t" strokeweight=".72pt" strokecolor="#383838">
                <v:path arrowok="t"/>
              </v:shape>
            </v:group>
            <v:group style="position:absolute;left:4886;top:5558;width:605;height:2" coordorigin="4886,5558" coordsize="605,2">
              <v:shape style="position:absolute;left:4886;top:5558;width:605;height:2" coordorigin="4886,5558" coordsize="605,0" path="m4886,5558l5491,5558e" filled="f" stroked="t" strokeweight=".72pt" strokecolor="#4B4B4B">
                <v:path arrowok="t"/>
              </v:shape>
            </v:group>
            <v:group style="position:absolute;left:5434;top:5554;width:1954;height:2" coordorigin="5434,5554" coordsize="1954,2">
              <v:shape style="position:absolute;left:5434;top:5554;width:1954;height:2" coordorigin="5434,5554" coordsize="1954,0" path="m5434,5554l7387,5554e" filled="f" stroked="t" strokeweight=".48pt" strokecolor="#1F1F1F">
                <v:path arrowok="t"/>
              </v:shape>
            </v:group>
            <v:group style="position:absolute;left:7296;top:5558;width:4349;height:2" coordorigin="7296,5558" coordsize="4349,2">
              <v:shape style="position:absolute;left:7296;top:5558;width:4349;height:2" coordorigin="7296,5558" coordsize="4349,0" path="m7296,5558l11645,5558e" filled="f" stroked="t" strokeweight=".96pt" strokecolor="#5B5B5B">
                <v:path arrowok="t"/>
              </v:shape>
            </v:group>
            <v:group style="position:absolute;left:264;top:5515;width:2;height:11059" coordorigin="264,5515" coordsize="2,11059">
              <v:shape style="position:absolute;left:264;top:5515;width:2;height:11059" coordorigin="264,5515" coordsize="0,11059" path="m264,16574l264,5515e" filled="f" stroked="t" strokeweight=".48pt" strokecolor="#2F2F2F">
                <v:path arrowok="t"/>
              </v:shape>
            </v:group>
            <v:group style="position:absolute;left:4886;top:5798;width:3461;height:2" coordorigin="4886,5798" coordsize="3461,2">
              <v:shape style="position:absolute;left:4886;top:5798;width:3461;height:2" coordorigin="4886,5798" coordsize="3461,0" path="m4886,5798l8347,5798e" filled="f" stroked="t" strokeweight=".96pt" strokecolor="#5B5B5B">
                <v:path arrowok="t"/>
              </v:shape>
            </v:group>
            <v:group style="position:absolute;left:8290;top:5803;width:2083;height:2" coordorigin="8290,5803" coordsize="2083,2">
              <v:shape style="position:absolute;left:8290;top:5803;width:2083;height:2" coordorigin="8290,5803" coordsize="2083,0" path="m8290,5803l10373,5803e" filled="f" stroked="t" strokeweight=".48pt" strokecolor="#2B2B2B">
                <v:path arrowok="t"/>
              </v:shape>
            </v:group>
            <v:group style="position:absolute;left:10344;top:5789;width:1291;height:2" coordorigin="10344,5789" coordsize="1291,2">
              <v:shape style="position:absolute;left:10344;top:5789;width:1291;height:2" coordorigin="10344,5789" coordsize="1291,0" path="m10344,5789l11635,5789e" filled="f" stroked="t" strokeweight=".48pt" strokecolor="#6B6B6B">
                <v:path arrowok="t"/>
              </v:shape>
            </v:group>
            <v:group style="position:absolute;left:4896;top:5760;width:2;height:298" coordorigin="4896,5760" coordsize="2,298">
              <v:shape style="position:absolute;left:4896;top:5760;width:2;height:298" coordorigin="4896,5760" coordsize="0,298" path="m4896,6058l4896,5760e" filled="f" stroked="t" strokeweight=".96pt" strokecolor="#4B4B4B">
                <v:path arrowok="t"/>
              </v:shape>
            </v:group>
            <v:group style="position:absolute;left:4886;top:6038;width:3178;height:2" coordorigin="4886,6038" coordsize="3178,2">
              <v:shape style="position:absolute;left:4886;top:6038;width:3178;height:2" coordorigin="4886,6038" coordsize="3178,0" path="m4886,6038l8064,6038e" filled="f" stroked="t" strokeweight=".96pt" strokecolor="#575757">
                <v:path arrowok="t"/>
              </v:shape>
            </v:group>
            <v:group style="position:absolute;left:7786;top:6038;width:562;height:2" coordorigin="7786,6038" coordsize="562,2">
              <v:shape style="position:absolute;left:7786;top:6038;width:562;height:2" coordorigin="7786,6038" coordsize="562,0" path="m7786,6038l8347,6038e" filled="f" stroked="t" strokeweight=".72pt" strokecolor="#3F3F3F">
                <v:path arrowok="t"/>
              </v:shape>
            </v:group>
            <v:group style="position:absolute;left:8290;top:6043;width:2083;height:2" coordorigin="8290,6043" coordsize="2083,2">
              <v:shape style="position:absolute;left:8290;top:6043;width:2083;height:2" coordorigin="8290,6043" coordsize="2083,0" path="m8290,6043l10373,6043e" filled="f" stroked="t" strokeweight=".48pt" strokecolor="#1F1F1F">
                <v:path arrowok="t"/>
              </v:shape>
            </v:group>
            <v:group style="position:absolute;left:10315;top:6048;width:1334;height:2" coordorigin="10315,6048" coordsize="1334,2">
              <v:shape style="position:absolute;left:10315;top:6048;width:1334;height:2" coordorigin="10315,6048" coordsize="1334,0" path="m10315,6048l11650,6048e" filled="f" stroked="t" strokeweight=".96pt" strokecolor="#5B5B5B">
                <v:path arrowok="t"/>
              </v:shape>
            </v:group>
            <v:group style="position:absolute;left:2323;top:6283;width:5520;height:2" coordorigin="2323,6283" coordsize="5520,2">
              <v:shape style="position:absolute;left:2323;top:6283;width:5520;height:2" coordorigin="2323,6283" coordsize="5520,0" path="m2323,6283l7843,6283e" filled="f" stroked="t" strokeweight=".48pt" strokecolor="#232323">
                <v:path arrowok="t"/>
              </v:shape>
            </v:group>
            <v:group style="position:absolute;left:7814;top:6307;width:504;height:2" coordorigin="7814,6307" coordsize="504,2">
              <v:shape style="position:absolute;left:7814;top:6307;width:504;height:2" coordorigin="7814,6307" coordsize="504,0" path="m7814,6307l8318,6307e" filled="f" stroked="t" strokeweight=".48pt" strokecolor="#000000">
                <v:path arrowok="t"/>
              </v:shape>
            </v:group>
            <v:group style="position:absolute;left:8318;top:6307;width:811;height:2" coordorigin="8318,6307" coordsize="811,2">
              <v:shape style="position:absolute;left:8318;top:6307;width:811;height:2" coordorigin="8318,6307" coordsize="811,0" path="m8318,6307l9130,6307e" filled="f" stroked="t" strokeweight=".96pt" strokecolor="#939393">
                <v:path arrowok="t"/>
              </v:shape>
            </v:group>
            <v:group style="position:absolute;left:9024;top:6288;width:2626;height:2" coordorigin="9024,6288" coordsize="2626,2">
              <v:shape style="position:absolute;left:9024;top:6288;width:2626;height:2" coordorigin="9024,6288" coordsize="2626,0" path="m9024,6288l11650,6288e" filled="f" stroked="t" strokeweight=".96pt" strokecolor="#5B5B5B">
                <v:path arrowok="t"/>
              </v:shape>
            </v:group>
            <v:group style="position:absolute;left:922;top:6528;width:9754;height:2" coordorigin="922,6528" coordsize="9754,2">
              <v:shape style="position:absolute;left:922;top:6528;width:9754;height:2" coordorigin="922,6528" coordsize="9754,0" path="m922,6528l10675,6528e" filled="f" stroked="t" strokeweight=".96pt" strokecolor="#606060">
                <v:path arrowok="t"/>
              </v:shape>
            </v:group>
            <v:group style="position:absolute;left:3821;top:6514;width:629;height:2" coordorigin="3821,6514" coordsize="629,2">
              <v:shape style="position:absolute;left:3821;top:6514;width:629;height:2" coordorigin="3821,6514" coordsize="629,0" path="m3821,6514l4450,6514e" filled="f" stroked="t" strokeweight=".96pt" strokecolor="#343434">
                <v:path arrowok="t"/>
              </v:shape>
            </v:group>
            <v:group style="position:absolute;left:10315;top:6533;width:1334;height:2" coordorigin="10315,6533" coordsize="1334,2">
              <v:shape style="position:absolute;left:10315;top:6533;width:1334;height:2" coordorigin="10315,6533" coordsize="1334,0" path="m10315,6533l11650,6533e" filled="f" stroked="t" strokeweight=".48pt" strokecolor="#3B3B3B">
                <v:path arrowok="t"/>
              </v:shape>
            </v:group>
            <v:group style="position:absolute;left:4896;top:6475;width:2;height:773" coordorigin="4896,6475" coordsize="2,773">
              <v:shape style="position:absolute;left:4896;top:6475;width:2;height:773" coordorigin="4896,6475" coordsize="0,773" path="m4896,7248l4896,6475e" filled="f" stroked="t" strokeweight=".96pt" strokecolor="#484848">
                <v:path arrowok="t"/>
              </v:shape>
            </v:group>
            <v:group style="position:absolute;left:7824;top:6518;width:2;height:730" coordorigin="7824,6518" coordsize="2,730">
              <v:shape style="position:absolute;left:7824;top:6518;width:2;height:730" coordorigin="7824,6518" coordsize="0,730" path="m7824,7248l7824,6518e" filled="f" stroked="t" strokeweight=".96pt" strokecolor="#575757">
                <v:path arrowok="t"/>
              </v:shape>
            </v:group>
            <v:group style="position:absolute;left:2323;top:6998;width:5088;height:2" coordorigin="2323,6998" coordsize="5088,2">
              <v:shape style="position:absolute;left:2323;top:6998;width:5088;height:2" coordorigin="2323,6998" coordsize="5088,0" path="m2323,6998l7411,6998e" filled="f" stroked="t" strokeweight=".96pt" strokecolor="#5B5B5B">
                <v:path arrowok="t"/>
              </v:shape>
            </v:group>
            <v:group style="position:absolute;left:7330;top:6998;width:230;height:2" coordorigin="7330,6998" coordsize="230,2">
              <v:shape style="position:absolute;left:7330;top:6998;width:230;height:2" coordorigin="7330,6998" coordsize="230,0" path="m7330,6998l7560,6998e" filled="f" stroked="t" strokeweight=".72pt" strokecolor="#3F3F3F">
                <v:path arrowok="t"/>
              </v:shape>
            </v:group>
            <v:group style="position:absolute;left:7502;top:7003;width:1901;height:2" coordorigin="7502,7003" coordsize="1901,2">
              <v:shape style="position:absolute;left:7502;top:7003;width:1901;height:2" coordorigin="7502,7003" coordsize="1901,0" path="m7502,7003l9403,7003e" filled="f" stroked="t" strokeweight=".48pt" strokecolor="#232323">
                <v:path arrowok="t"/>
              </v:shape>
            </v:group>
            <v:group style="position:absolute;left:9374;top:6989;width:970;height:2" coordorigin="9374,6989" coordsize="970,2">
              <v:shape style="position:absolute;left:9374;top:6989;width:970;height:2" coordorigin="9374,6989" coordsize="970,0" path="m9374,6989l10344,6989e" filled="f" stroked="t" strokeweight=".48pt" strokecolor="#000000">
                <v:path arrowok="t"/>
              </v:shape>
            </v:group>
            <v:group style="position:absolute;left:9989;top:7008;width:1661;height:2" coordorigin="9989,7008" coordsize="1661,2">
              <v:shape style="position:absolute;left:9989;top:7008;width:1661;height:2" coordorigin="9989,7008" coordsize="1661,0" path="m9989,7008l11650,7008e" filled="f" stroked="t" strokeweight=".96pt" strokecolor="#5B5B5B">
                <v:path arrowok="t"/>
              </v:shape>
            </v:group>
            <v:group style="position:absolute;left:2323;top:7238;width:4378;height:2" coordorigin="2323,7238" coordsize="4378,2">
              <v:shape style="position:absolute;left:2323;top:7238;width:4378;height:2" coordorigin="2323,7238" coordsize="4378,0" path="m2323,7238l6701,7238e" filled="f" stroked="t" strokeweight=".96pt" strokecolor="#5B5B5B">
                <v:path arrowok="t"/>
              </v:shape>
            </v:group>
            <v:group style="position:absolute;left:6619;top:7243;width:1728;height:2" coordorigin="6619,7243" coordsize="1728,2">
              <v:shape style="position:absolute;left:6619;top:7243;width:1728;height:2" coordorigin="6619,7243" coordsize="1728,0" path="m6619,7243l8347,7243e" filled="f" stroked="t" strokeweight=".48pt" strokecolor="#343434">
                <v:path arrowok="t"/>
              </v:shape>
            </v:group>
            <v:group style="position:absolute;left:8290;top:7243;width:1114;height:2" coordorigin="8290,7243" coordsize="1114,2">
              <v:shape style="position:absolute;left:8290;top:7243;width:1114;height:2" coordorigin="8290,7243" coordsize="1114,0" path="m8290,7243l9403,7243e" filled="f" stroked="t" strokeweight=".48pt" strokecolor="#1F1F1F">
                <v:path arrowok="t"/>
              </v:shape>
            </v:group>
            <v:group style="position:absolute;left:9346;top:7248;width:2299;height:2" coordorigin="9346,7248" coordsize="2299,2">
              <v:shape style="position:absolute;left:9346;top:7248;width:2299;height:2" coordorigin="9346,7248" coordsize="2299,0" path="m9346,7248l11645,7248e" filled="f" stroked="t" strokeweight=".96pt" strokecolor="#5B5B5B">
                <v:path arrowok="t"/>
              </v:shape>
            </v:group>
            <v:group style="position:absolute;left:11645;top:6950;width:2;height:5645" coordorigin="11645,6950" coordsize="2,5645">
              <v:shape style="position:absolute;left:11645;top:6950;width:2;height:5645" coordorigin="11645,6950" coordsize="0,5645" path="m11645,12595l11645,6950e" filled="f" stroked="t" strokeweight=".96pt" strokecolor="#747474">
                <v:path arrowok="t"/>
              </v:shape>
            </v:group>
            <v:group style="position:absolute;left:264;top:7430;width:2;height:86" coordorigin="264,7430" coordsize="2,86">
              <v:shape style="position:absolute;left:264;top:7430;width:2;height:86" coordorigin="264,7430" coordsize="0,86" path="m264,7517l264,7430e" filled="f" stroked="t" strokeweight=".48pt" strokecolor="#343434">
                <v:path arrowok="t"/>
              </v:shape>
            </v:group>
            <v:group style="position:absolute;left:259;top:7483;width:778;height:2" coordorigin="259,7483" coordsize="778,2">
              <v:shape style="position:absolute;left:259;top:7483;width:778;height:2" coordorigin="259,7483" coordsize="778,0" path="m259,7483l1037,7483e" filled="f" stroked="t" strokeweight=".48pt" strokecolor="#3F3F3F">
                <v:path arrowok="t"/>
              </v:shape>
            </v:group>
            <v:group style="position:absolute;left:979;top:7483;width:5698;height:2" coordorigin="979,7483" coordsize="5698,2">
              <v:shape style="position:absolute;left:979;top:7483;width:5698;height:2" coordorigin="979,7483" coordsize="5698,0" path="m979,7483l6677,7483e" filled="f" stroked="t" strokeweight=".48pt" strokecolor="#282828">
                <v:path arrowok="t"/>
              </v:shape>
            </v:group>
            <v:group style="position:absolute;left:6648;top:7474;width:302;height:2" coordorigin="6648,7474" coordsize="302,2">
              <v:shape style="position:absolute;left:6648;top:7474;width:302;height:2" coordorigin="6648,7474" coordsize="302,0" path="m6648,7474l6950,7474e" filled="f" stroked="t" strokeweight=".48pt" strokecolor="#282828">
                <v:path arrowok="t"/>
              </v:shape>
            </v:group>
            <v:group style="position:absolute;left:6950;top:7474;width:864;height:2" coordorigin="6950,7474" coordsize="864,2">
              <v:shape style="position:absolute;left:6950;top:7474;width:864;height:2" coordorigin="6950,7474" coordsize="864,0" path="m6950,7474l7814,7474e" filled="f" stroked="t" strokeweight=".96pt" strokecolor="#343434">
                <v:path arrowok="t"/>
              </v:shape>
            </v:group>
            <v:group style="position:absolute;left:6917;top:7488;width:3456;height:2" coordorigin="6917,7488" coordsize="3456,2">
              <v:shape style="position:absolute;left:6917;top:7488;width:3456;height:2" coordorigin="6917,7488" coordsize="3456,0" path="m6917,7488l10373,7488e" filled="f" stroked="t" strokeweight=".96pt" strokecolor="#5B5B5B">
                <v:path arrowok="t"/>
              </v:shape>
            </v:group>
            <v:group style="position:absolute;left:10315;top:7493;width:1334;height:2" coordorigin="10315,7493" coordsize="1334,2">
              <v:shape style="position:absolute;left:10315;top:7493;width:1334;height:2" coordorigin="10315,7493" coordsize="1334,0" path="m10315,7493l11650,7493e" filled="f" stroked="t" strokeweight=".48pt" strokecolor="#2F2F2F">
                <v:path arrowok="t"/>
              </v:shape>
            </v:group>
            <v:group style="position:absolute;left:264;top:7906;width:2;height:86" coordorigin="264,7906" coordsize="2,86">
              <v:shape style="position:absolute;left:264;top:7906;width:2;height:86" coordorigin="264,7906" coordsize="0,86" path="m264,7992l264,7906e" filled="f" stroked="t" strokeweight=".48pt" strokecolor="#343434">
                <v:path arrowok="t"/>
              </v:shape>
            </v:group>
            <v:group style="position:absolute;left:278;top:7949;width:730;height:2" coordorigin="278,7949" coordsize="730,2">
              <v:shape style="position:absolute;left:278;top:7949;width:730;height:2" coordorigin="278,7949" coordsize="730,0" path="m278,7949l1008,7949e" filled="f" stroked="t" strokeweight=".48pt" strokecolor="#383838">
                <v:path arrowok="t"/>
              </v:shape>
            </v:group>
            <v:group style="position:absolute;left:1008;top:7949;width:634;height:2" coordorigin="1008,7949" coordsize="634,2">
              <v:shape style="position:absolute;left:1008;top:7949;width:634;height:2" coordorigin="1008,7949" coordsize="634,0" path="m1008,7949l1642,7949e" filled="f" stroked="t" strokeweight=".96pt" strokecolor="#2B2B2B">
                <v:path arrowok="t"/>
              </v:shape>
            </v:group>
            <v:group style="position:absolute;left:1594;top:7958;width:768;height:2" coordorigin="1594,7958" coordsize="768,2">
              <v:shape style="position:absolute;left:1594;top:7958;width:768;height:2" coordorigin="1594,7958" coordsize="768,0" path="m1594,7958l2362,7958e" filled="f" stroked="t" strokeweight=".96pt" strokecolor="#575757">
                <v:path arrowok="t"/>
              </v:shape>
            </v:group>
            <v:group style="position:absolute;left:2314;top:7949;width:437;height:2" coordorigin="2314,7949" coordsize="437,2">
              <v:shape style="position:absolute;left:2314;top:7949;width:437;height:2" coordorigin="2314,7949" coordsize="437,0" path="m2314,7949l2750,7949e" filled="f" stroked="t" strokeweight=".96pt" strokecolor="#383838">
                <v:path arrowok="t"/>
              </v:shape>
            </v:group>
            <v:group style="position:absolute;left:2693;top:7958;width:6907;height:2" coordorigin="2693,7958" coordsize="6907,2">
              <v:shape style="position:absolute;left:2693;top:7958;width:6907;height:2" coordorigin="2693,7958" coordsize="6907,0" path="m2693,7958l9600,7958e" filled="f" stroked="t" strokeweight=".96pt" strokecolor="#5B5B5B">
                <v:path arrowok="t"/>
              </v:shape>
            </v:group>
            <v:group style="position:absolute;left:9346;top:7963;width:1027;height:2" coordorigin="9346,7963" coordsize="1027,2">
              <v:shape style="position:absolute;left:9346;top:7963;width:1027;height:2" coordorigin="9346,7963" coordsize="1027,0" path="m9346,7963l10373,7963e" filled="f" stroked="t" strokeweight=".48pt" strokecolor="#2B2B2B">
                <v:path arrowok="t"/>
              </v:shape>
            </v:group>
            <v:group style="position:absolute;left:10344;top:7949;width:1291;height:2" coordorigin="10344,7949" coordsize="1291,2">
              <v:shape style="position:absolute;left:10344;top:7949;width:1291;height:2" coordorigin="10344,7949" coordsize="1291,0" path="m10344,7949l11635,7949e" filled="f" stroked="t" strokeweight=".48pt" strokecolor="#8C8C8C">
                <v:path arrowok="t"/>
              </v:shape>
            </v:group>
            <v:group style="position:absolute;left:4896;top:7949;width:2;height:739" coordorigin="4896,7949" coordsize="2,739">
              <v:shape style="position:absolute;left:4896;top:7949;width:2;height:739" coordorigin="4896,7949" coordsize="0,739" path="m4896,8688l4896,7949e" filled="f" stroked="t" strokeweight=".96pt" strokecolor="#4F4F4F">
                <v:path arrowok="t"/>
              </v:shape>
            </v:group>
            <v:group style="position:absolute;left:4886;top:8198;width:6629;height:2" coordorigin="4886,8198" coordsize="6629,2">
              <v:shape style="position:absolute;left:4886;top:8198;width:6629;height:2" coordorigin="4886,8198" coordsize="6629,0" path="m4886,8198l11515,8198e" filled="f" stroked="t" strokeweight=".72pt" strokecolor="#4F4F4F">
                <v:path arrowok="t"/>
              </v:shape>
            </v:group>
            <v:group style="position:absolute;left:7786;top:8203;width:1618;height:2" coordorigin="7786,8203" coordsize="1618,2">
              <v:shape style="position:absolute;left:7786;top:8203;width:1618;height:2" coordorigin="7786,8203" coordsize="1618,0" path="m7786,8203l9403,8203e" filled="f" stroked="t" strokeweight=".48pt" strokecolor="#2F2F2F">
                <v:path arrowok="t"/>
              </v:shape>
            </v:group>
            <v:group style="position:absolute;left:9216;top:8208;width:2438;height:2" coordorigin="9216,8208" coordsize="2438,2">
              <v:shape style="position:absolute;left:9216;top:8208;width:2438;height:2" coordorigin="9216,8208" coordsize="2438,0" path="m9216,8208l11654,8208e" filled="f" stroked="t" strokeweight=".96pt" strokecolor="#606060">
                <v:path arrowok="t"/>
              </v:shape>
            </v:group>
            <v:group style="position:absolute;left:4886;top:8443;width:1085;height:2" coordorigin="4886,8443" coordsize="1085,2">
              <v:shape style="position:absolute;left:4886;top:8443;width:1085;height:2" coordorigin="4886,8443" coordsize="1085,0" path="m4886,8443l5971,8443e" filled="f" stroked="t" strokeweight=".48pt" strokecolor="#383838">
                <v:path arrowok="t"/>
              </v:shape>
            </v:group>
            <v:group style="position:absolute;left:5914;top:8438;width:763;height:2" coordorigin="5914,8438" coordsize="763,2">
              <v:shape style="position:absolute;left:5914;top:8438;width:763;height:2" coordorigin="5914,8438" coordsize="763,0" path="m5914,8438l6677,8438e" filled="f" stroked="t" strokeweight=".72pt" strokecolor="#484848">
                <v:path arrowok="t"/>
              </v:shape>
            </v:group>
            <v:group style="position:absolute;left:6619;top:8443;width:2784;height:2" coordorigin="6619,8443" coordsize="2784,2">
              <v:shape style="position:absolute;left:6619;top:8443;width:2784;height:2" coordorigin="6619,8443" coordsize="2784,0" path="m6619,8443l9403,8443e" filled="f" stroked="t" strokeweight=".48pt" strokecolor="#2B2B2B">
                <v:path arrowok="t"/>
              </v:shape>
            </v:group>
            <v:group style="position:absolute;left:9298;top:8448;width:2357;height:2" coordorigin="9298,8448" coordsize="2357,2">
              <v:shape style="position:absolute;left:9298;top:8448;width:2357;height:2" coordorigin="9298,8448" coordsize="2357,0" path="m9298,8448l11654,8448e" filled="f" stroked="t" strokeweight=".96pt" strokecolor="#646464">
                <v:path arrowok="t"/>
              </v:shape>
            </v:group>
            <v:group style="position:absolute;left:250;top:8808;width:29;height:2" coordorigin="250,8808" coordsize="29,2">
              <v:shape style="position:absolute;left:250;top:8808;width:29;height:2" coordorigin="250,8808" coordsize="29,0" path="m250,8808l278,8808e" filled="f" stroked="t" strokeweight=".96pt" strokecolor="#2F2F2F">
                <v:path arrowok="t"/>
              </v:shape>
            </v:group>
            <v:group style="position:absolute;left:278;top:8808;width:1363;height:2" coordorigin="278,8808" coordsize="1363,2">
              <v:shape style="position:absolute;left:278;top:8808;width:1363;height:2" coordorigin="278,8808" coordsize="1363,0" path="m278,8808l1642,8808e" filled="f" stroked="t" strokeweight=".48pt" strokecolor="#000000">
                <v:path arrowok="t"/>
              </v:shape>
            </v:group>
            <v:group style="position:absolute;left:1642;top:8808;width:1109;height:2" coordorigin="1642,8808" coordsize="1109,2">
              <v:shape style="position:absolute;left:1642;top:8808;width:1109;height:2" coordorigin="1642,8808" coordsize="1109,0" path="m1642,8808l2750,8808e" filled="f" stroked="t" strokeweight=".48pt" strokecolor="#4F4F4F">
                <v:path arrowok="t"/>
              </v:shape>
            </v:group>
            <v:group style="position:absolute;left:2750;top:8808;width:7594;height:2" coordorigin="2750,8808" coordsize="7594,2">
              <v:shape style="position:absolute;left:2750;top:8808;width:7594;height:2" coordorigin="2750,8808" coordsize="7594,0" path="m2750,8808l10344,8808e" filled="f" stroked="t" strokeweight=".48pt" strokecolor="#000000">
                <v:path arrowok="t"/>
              </v:shape>
            </v:group>
            <v:group style="position:absolute;left:10344;top:8808;width:1291;height:2" coordorigin="10344,8808" coordsize="1291,2">
              <v:shape style="position:absolute;left:10344;top:8808;width:1291;height:2" coordorigin="10344,8808" coordsize="1291,0" path="m10344,8808l11635,8808e" filled="f" stroked="t" strokeweight=".48pt" strokecolor="#B3B3B3">
                <v:path arrowok="t"/>
              </v:shape>
            </v:group>
            <v:group style="position:absolute;left:259;top:9490;width:48;height:2" coordorigin="259,9490" coordsize="48,2">
              <v:shape style="position:absolute;left:259;top:9490;width:48;height:2" coordorigin="259,9490" coordsize="48,0" path="m259,9490l307,9490e" filled="f" stroked="t" strokeweight=".48pt" strokecolor="#444444">
                <v:path arrowok="t"/>
              </v:shape>
            </v:group>
            <v:group style="position:absolute;left:259;top:9485;width:4190;height:2" coordorigin="259,9485" coordsize="4190,2">
              <v:shape style="position:absolute;left:259;top:9485;width:4190;height:2" coordorigin="259,9485" coordsize="4190,0" path="m259,9485l4450,9485e" filled="f" stroked="t" strokeweight=".48pt" strokecolor="#2B2B2B">
                <v:path arrowok="t"/>
              </v:shape>
            </v:group>
            <v:group style="position:absolute;left:4229;top:9494;width:5294;height:2" coordorigin="4229,9494" coordsize="5294,2">
              <v:shape style="position:absolute;left:4229;top:9494;width:5294;height:2" coordorigin="4229,9494" coordsize="5294,0" path="m4229,9494l9523,9494e" filled="f" stroked="t" strokeweight=".96pt" strokecolor="#5B5B5B">
                <v:path arrowok="t"/>
              </v:shape>
            </v:group>
            <v:group style="position:absolute;left:9346;top:9499;width:1027;height:2" coordorigin="9346,9499" coordsize="1027,2">
              <v:shape style="position:absolute;left:9346;top:9499;width:1027;height:2" coordorigin="9346,9499" coordsize="1027,0" path="m9346,9499l10373,9499e" filled="f" stroked="t" strokeweight=".48pt" strokecolor="#2F2F2F">
                <v:path arrowok="t"/>
              </v:shape>
            </v:group>
            <v:group style="position:absolute;left:10315;top:9504;width:1339;height:2" coordorigin="10315,9504" coordsize="1339,2">
              <v:shape style="position:absolute;left:10315;top:9504;width:1339;height:2" coordorigin="10315,9504" coordsize="1339,0" path="m10315,9504l11654,9504e" filled="f" stroked="t" strokeweight=".72pt" strokecolor="#5B5B5B">
                <v:path arrowok="t"/>
              </v:shape>
            </v:group>
            <v:group style="position:absolute;left:264;top:10286;width:2;height:86" coordorigin="264,10286" coordsize="2,86">
              <v:shape style="position:absolute;left:264;top:10286;width:2;height:86" coordorigin="264,10286" coordsize="0,86" path="m264,10373l264,10286e" filled="f" stroked="t" strokeweight=".48pt" strokecolor="#2B2B2B">
                <v:path arrowok="t"/>
              </v:shape>
            </v:group>
            <v:group style="position:absolute;left:278;top:10330;width:422;height:2" coordorigin="278,10330" coordsize="422,2">
              <v:shape style="position:absolute;left:278;top:10330;width:422;height:2" coordorigin="278,10330" coordsize="422,0" path="m278,10330l701,10330e" filled="f" stroked="t" strokeweight=".48pt" strokecolor="#3B3B3B">
                <v:path arrowok="t"/>
              </v:shape>
            </v:group>
            <v:group style="position:absolute;left:701;top:10330;width:307;height:2" coordorigin="701,10330" coordsize="307,2">
              <v:shape style="position:absolute;left:701;top:10330;width:307;height:2" coordorigin="701,10330" coordsize="307,0" path="m701,10330l1008,10330e" filled="f" stroked="t" strokeweight=".96pt" strokecolor="#2B2B2B">
                <v:path arrowok="t"/>
              </v:shape>
            </v:group>
            <v:group style="position:absolute;left:926;top:10339;width:8232;height:2" coordorigin="926,10339" coordsize="8232,2">
              <v:shape style="position:absolute;left:926;top:10339;width:8232;height:2" coordorigin="926,10339" coordsize="8232,0" path="m926,10339l9158,10339e" filled="f" stroked="t" strokeweight=".96pt" strokecolor="#575757">
                <v:path arrowok="t"/>
              </v:shape>
            </v:group>
            <v:group style="position:absolute;left:9130;top:10330;width:1214;height:2" coordorigin="9130,10330" coordsize="1214,2">
              <v:shape style="position:absolute;left:9130;top:10330;width:1214;height:2" coordorigin="9130,10330" coordsize="1214,0" path="m9130,10330l10344,10330e" filled="f" stroked="t" strokeweight=".48pt" strokecolor="#000000">
                <v:path arrowok="t"/>
              </v:shape>
            </v:group>
            <v:group style="position:absolute;left:10296;top:10349;width:1358;height:2" coordorigin="10296,10349" coordsize="1358,2">
              <v:shape style="position:absolute;left:10296;top:10349;width:1358;height:2" coordorigin="10296,10349" coordsize="1358,0" path="m10296,10349l11654,10349e" filled="f" stroked="t" strokeweight=".96pt" strokecolor="#646464">
                <v:path arrowok="t"/>
              </v:shape>
            </v:group>
            <v:group style="position:absolute;left:259;top:10579;width:3355;height:2" coordorigin="259,10579" coordsize="3355,2">
              <v:shape style="position:absolute;left:259;top:10579;width:3355;height:2" coordorigin="259,10579" coordsize="3355,0" path="m259,10579l3614,10579e" filled="f" stroked="t" strokeweight=".96pt" strokecolor="#5B5B5B">
                <v:path arrowok="t"/>
              </v:shape>
            </v:group>
            <v:group style="position:absolute;left:3557;top:10584;width:4286;height:2" coordorigin="3557,10584" coordsize="4286,2">
              <v:shape style="position:absolute;left:3557;top:10584;width:4286;height:2" coordorigin="3557,10584" coordsize="4286,0" path="m3557,10584l7843,10584e" filled="f" stroked="t" strokeweight=".48pt" strokecolor="#2F2F2F">
                <v:path arrowok="t"/>
              </v:shape>
            </v:group>
            <v:group style="position:absolute;left:7814;top:10603;width:504;height:2" coordorigin="7814,10603" coordsize="504,2">
              <v:shape style="position:absolute;left:7814;top:10603;width:504;height:2" coordorigin="7814,10603" coordsize="504,0" path="m7814,10603l8318,10603e" filled="f" stroked="t" strokeweight=".48pt" strokecolor="#A0A0A0">
                <v:path arrowok="t"/>
              </v:shape>
            </v:group>
            <v:group style="position:absolute;left:8256;top:10589;width:3398;height:2" coordorigin="8256,10589" coordsize="3398,2">
              <v:shape style="position:absolute;left:8256;top:10589;width:3398;height:2" coordorigin="8256,10589" coordsize="3398,0" path="m8256,10589l11654,10589e" filled="f" stroked="t" strokeweight=".96pt" strokecolor="#606060">
                <v:path arrowok="t"/>
              </v:shape>
            </v:group>
            <v:group style="position:absolute;left:720;top:10824;width:1642;height:2" coordorigin="720,10824" coordsize="1642,2">
              <v:shape style="position:absolute;left:720;top:10824;width:1642;height:2" coordorigin="720,10824" coordsize="1642,0" path="m720,10824l2362,10824e" filled="f" stroked="t" strokeweight=".48pt" strokecolor="#545454">
                <v:path arrowok="t"/>
              </v:shape>
            </v:group>
            <v:group style="position:absolute;left:2285;top:10824;width:5275;height:2" coordorigin="2285,10824" coordsize="5275,2">
              <v:shape style="position:absolute;left:2285;top:10824;width:5275;height:2" coordorigin="2285,10824" coordsize="5275,0" path="m2285,10824l7560,10824e" filled="f" stroked="t" strokeweight=".48pt" strokecolor="#3B3B3B">
                <v:path arrowok="t"/>
              </v:shape>
            </v:group>
            <v:group style="position:absolute;left:7502;top:10824;width:2870;height:2" coordorigin="7502,10824" coordsize="2870,2">
              <v:shape style="position:absolute;left:7502;top:10824;width:2870;height:2" coordorigin="7502,10824" coordsize="2870,0" path="m7502,10824l10373,10824e" filled="f" stroked="t" strokeweight=".48pt" strokecolor="#676767">
                <v:path arrowok="t"/>
              </v:shape>
            </v:group>
            <v:group style="position:absolute;left:10344;top:10795;width:1291;height:2" coordorigin="10344,10795" coordsize="1291,2">
              <v:shape style="position:absolute;left:10344;top:10795;width:1291;height:2" coordorigin="10344,10795" coordsize="1291,0" path="m10344,10795l11635,10795e" filled="f" stroked="t" strokeweight=".48pt" strokecolor="#9C9C9C">
                <v:path arrowok="t"/>
              </v:shape>
            </v:group>
            <v:group style="position:absolute;left:259;top:11304;width:2520;height:2" coordorigin="259,11304" coordsize="2520,2">
              <v:shape style="position:absolute;left:259;top:11304;width:2520;height:2" coordorigin="259,11304" coordsize="2520,0" path="m259,11304l2779,11304e" filled="f" stroked="t" strokeweight=".48pt" strokecolor="#343434">
                <v:path arrowok="t"/>
              </v:shape>
            </v:group>
            <v:group style="position:absolute;left:2750;top:11294;width:835;height:2" coordorigin="2750,11294" coordsize="835,2">
              <v:shape style="position:absolute;left:2750;top:11294;width:835;height:2" coordorigin="2750,11294" coordsize="835,0" path="m2750,11294l3586,11294e" filled="f" stroked="t" strokeweight=".48pt" strokecolor="#343434">
                <v:path arrowok="t"/>
              </v:shape>
            </v:group>
            <v:group style="position:absolute;left:3586;top:11294;width:235;height:2" coordorigin="3586,11294" coordsize="235,2">
              <v:shape style="position:absolute;left:3586;top:11294;width:235;height:2" coordorigin="3586,11294" coordsize="235,0" path="m3586,11294l3821,11294e" filled="f" stroked="t" strokeweight=".96pt" strokecolor="#2F2F2F">
                <v:path arrowok="t"/>
              </v:shape>
            </v:group>
            <v:group style="position:absolute;left:3461;top:11309;width:6139;height:2" coordorigin="3461,11309" coordsize="6139,2">
              <v:shape style="position:absolute;left:3461;top:11309;width:6139;height:2" coordorigin="3461,11309" coordsize="6139,0" path="m3461,11309l9600,11309e" filled="f" stroked="t" strokeweight=".96pt" strokecolor="#5B5B5B">
                <v:path arrowok="t"/>
              </v:shape>
            </v:group>
            <v:group style="position:absolute;left:9346;top:11314;width:1027;height:2" coordorigin="9346,11314" coordsize="1027,2">
              <v:shape style="position:absolute;left:9346;top:11314;width:1027;height:2" coordorigin="9346,11314" coordsize="1027,0" path="m9346,11314l10373,11314e" filled="f" stroked="t" strokeweight=".48pt" strokecolor="#3B3B3B">
                <v:path arrowok="t"/>
              </v:shape>
            </v:group>
            <v:group style="position:absolute;left:10315;top:11318;width:1339;height:2" coordorigin="10315,11318" coordsize="1339,2">
              <v:shape style="position:absolute;left:10315;top:11318;width:1339;height:2" coordorigin="10315,11318" coordsize="1339,0" path="m10315,11318l11654,11318e" filled="f" stroked="t" strokeweight=".72pt" strokecolor="#484848">
                <v:path arrowok="t"/>
              </v:shape>
            </v:group>
            <v:group style="position:absolute;left:259;top:11539;width:1411;height:2" coordorigin="259,11539" coordsize="1411,2">
              <v:shape style="position:absolute;left:259;top:11539;width:1411;height:2" coordorigin="259,11539" coordsize="1411,0" path="m259,11539l1670,11539e" filled="f" stroked="t" strokeweight=".72pt" strokecolor="#4B4B4B">
                <v:path arrowok="t"/>
              </v:shape>
            </v:group>
            <v:group style="position:absolute;left:1613;top:11544;width:1166;height:2" coordorigin="1613,11544" coordsize="1166,2">
              <v:shape style="position:absolute;left:1613;top:11544;width:1166;height:2" coordorigin="1613,11544" coordsize="1166,0" path="m1613,11544l2779,11544e" filled="f" stroked="t" strokeweight=".48pt" strokecolor="#2B2B2B">
                <v:path arrowok="t"/>
              </v:shape>
            </v:group>
            <v:group style="position:absolute;left:2722;top:11549;width:2194;height:2" coordorigin="2722,11549" coordsize="2194,2">
              <v:shape style="position:absolute;left:2722;top:11549;width:2194;height:2" coordorigin="2722,11549" coordsize="2194,0" path="m2722,11549l4915,11549e" filled="f" stroked="t" strokeweight=".72pt" strokecolor="#4B4B4B">
                <v:path arrowok="t"/>
              </v:shape>
            </v:group>
            <v:group style="position:absolute;left:3840;top:11549;width:4627;height:2" coordorigin="3840,11549" coordsize="4627,2">
              <v:shape style="position:absolute;left:3840;top:11549;width:4627;height:2" coordorigin="3840,11549" coordsize="4627,0" path="m3840,11549l8467,11549e" filled="f" stroked="t" strokeweight=".96pt" strokecolor="#606060">
                <v:path arrowok="t"/>
              </v:shape>
            </v:group>
            <v:group style="position:absolute;left:8290;top:11554;width:2083;height:2" coordorigin="8290,11554" coordsize="2083,2">
              <v:shape style="position:absolute;left:8290;top:11554;width:2083;height:2" coordorigin="8290,11554" coordsize="2083,0" path="m8290,11554l10373,11554e" filled="f" stroked="t" strokeweight=".48pt" strokecolor="#2B2B2B">
                <v:path arrowok="t"/>
              </v:shape>
            </v:group>
            <v:group style="position:absolute;left:10315;top:11558;width:1339;height:2" coordorigin="10315,11558" coordsize="1339,2">
              <v:shape style="position:absolute;left:10315;top:11558;width:1339;height:2" coordorigin="10315,11558" coordsize="1339,0" path="m10315,11558l11654,11558e" filled="f" stroked="t" strokeweight=".72pt" strokecolor="#4F4F4F">
                <v:path arrowok="t"/>
              </v:shape>
            </v:group>
            <v:group style="position:absolute;left:259;top:11784;width:782;height:2" coordorigin="259,11784" coordsize="782,2">
              <v:shape style="position:absolute;left:259;top:11784;width:782;height:2" coordorigin="259,11784" coordsize="782,0" path="m259,11784l1042,11784e" filled="f" stroked="t" strokeweight=".48pt" strokecolor="#2B2B2B">
                <v:path arrowok="t"/>
              </v:shape>
            </v:group>
            <v:group style="position:absolute;left:1008;top:11530;width:2;height:739" coordorigin="1008,11530" coordsize="2,739">
              <v:shape style="position:absolute;left:1008;top:11530;width:2;height:739" coordorigin="1008,11530" coordsize="0,739" path="m1008,12269l1008,11530e" filled="f" stroked="t" strokeweight=".48pt" strokecolor="#2B2B2B">
                <v:path arrowok="t"/>
              </v:shape>
            </v:group>
            <v:group style="position:absolute;left:1003;top:11779;width:648;height:2" coordorigin="1003,11779" coordsize="648,2">
              <v:shape style="position:absolute;left:1003;top:11779;width:648;height:2" coordorigin="1003,11779" coordsize="648,0" path="m1003,11779l1651,11779e" filled="f" stroked="t" strokeweight=".96pt" strokecolor="#3B3B3B">
                <v:path arrowok="t"/>
              </v:shape>
            </v:group>
            <v:group style="position:absolute;left:1651;top:11539;width:2;height:5045" coordorigin="1651,11539" coordsize="2,5045">
              <v:shape style="position:absolute;left:1651;top:11539;width:2;height:5045" coordorigin="1651,11539" coordsize="0,5045" path="m1651,16584l1651,11539e" filled="f" stroked="t" strokeweight=".96pt" strokecolor="#4F4F4F">
                <v:path arrowok="t"/>
              </v:shape>
            </v:group>
            <v:group style="position:absolute;left:1498;top:11789;width:4742;height:2" coordorigin="1498,11789" coordsize="4742,2">
              <v:shape style="position:absolute;left:1498;top:11789;width:4742;height:2" coordorigin="1498,11789" coordsize="4742,0" path="m1498,11789l6240,11789e" filled="f" stroked="t" strokeweight=".96pt" strokecolor="#606060">
                <v:path arrowok="t"/>
              </v:shape>
            </v:group>
            <v:group style="position:absolute;left:5914;top:11789;width:763;height:2" coordorigin="5914,11789" coordsize="763,2">
              <v:shape style="position:absolute;left:5914;top:11789;width:763;height:2" coordorigin="5914,11789" coordsize="763,0" path="m5914,11789l6677,11789e" filled="f" stroked="t" strokeweight=".72pt" strokecolor="#4B4B4B">
                <v:path arrowok="t"/>
              </v:shape>
            </v:group>
            <v:group style="position:absolute;left:6619;top:11794;width:1224;height:2" coordorigin="6619,11794" coordsize="1224,2">
              <v:shape style="position:absolute;left:6619;top:11794;width:1224;height:2" coordorigin="6619,11794" coordsize="1224,0" path="m6619,11794l7843,11794e" filled="f" stroked="t" strokeweight=".48pt" strokecolor="#282828">
                <v:path arrowok="t"/>
              </v:shape>
            </v:group>
            <v:group style="position:absolute;left:7368;top:11539;width:2;height:2861" coordorigin="7368,11539" coordsize="2,2861">
              <v:shape style="position:absolute;left:7368;top:11539;width:2;height:2861" coordorigin="7368,11539" coordsize="0,2861" path="m7368,14400l7368,11539e" filled="f" stroked="t" strokeweight=".48pt" strokecolor="#282828">
                <v:path arrowok="t"/>
              </v:shape>
            </v:group>
            <v:group style="position:absolute;left:9888;top:11798;width:1766;height:2" coordorigin="9888,11798" coordsize="1766,2">
              <v:shape style="position:absolute;left:9888;top:11798;width:1766;height:2" coordorigin="9888,11798" coordsize="1766,0" path="m9888,11798l11654,11798e" filled="f" stroked="t" strokeweight=".96pt" strokecolor="#606060">
                <v:path arrowok="t"/>
              </v:shape>
            </v:group>
            <v:group style="position:absolute;left:1008;top:12269;width:2;height:1526" coordorigin="1008,12269" coordsize="2,1526">
              <v:shape style="position:absolute;left:1008;top:12269;width:2;height:1526" coordorigin="1008,12269" coordsize="0,1526" path="m1008,13795l1008,12269e" filled="f" stroked="t" strokeweight=".48pt" strokecolor="#000000">
                <v:path arrowok="t"/>
              </v:shape>
            </v:group>
            <v:group style="position:absolute;left:11645;top:12499;width:2;height:1786" coordorigin="11645,12499" coordsize="2,1786">
              <v:shape style="position:absolute;left:11645;top:12499;width:2;height:1786" coordorigin="11645,12499" coordsize="0,1786" path="m11645,14285l11645,12499e" filled="f" stroked="t" strokeweight=".72pt" strokecolor="#575757">
                <v:path arrowok="t"/>
              </v:shape>
            </v:group>
            <v:group style="position:absolute;left:11650;top:12672;width:2;height:312" coordorigin="11650,12672" coordsize="2,312">
              <v:shape style="position:absolute;left:11650;top:12672;width:2;height:312" coordorigin="11650,12672" coordsize="0,312" path="m11650,12984l11650,12672e" filled="f" stroked="t" strokeweight=".48pt" strokecolor="#484848">
                <v:path arrowok="t"/>
              </v:shape>
            </v:group>
            <v:group style="position:absolute;left:11650;top:8755;width:2;height:5530" coordorigin="11650,8755" coordsize="2,5530">
              <v:shape style="position:absolute;left:11650;top:8755;width:2;height:5530" coordorigin="11650,8755" coordsize="0,5530" path="m11650,14285l11650,8755e" filled="f" stroked="t" strokeweight=".48pt" strokecolor="#676767">
                <v:path arrowok="t"/>
              </v:shape>
            </v:group>
            <v:group style="position:absolute;left:11650;top:13392;width:2;height:3202" coordorigin="11650,13392" coordsize="2,3202">
              <v:shape style="position:absolute;left:11650;top:13392;width:2;height:3202" coordorigin="11650,13392" coordsize="0,3202" path="m11650,16594l11650,13392e" filled="f" stroked="t" strokeweight=".48pt" strokecolor="#484848">
                <v:path arrowok="t"/>
              </v:shape>
            </v:group>
            <v:group style="position:absolute;left:264;top:13819;width:2;height:86" coordorigin="264,13819" coordsize="2,86">
              <v:shape style="position:absolute;left:264;top:13819;width:2;height:86" coordorigin="264,13819" coordsize="0,86" path="m264,13906l264,13819e" filled="f" stroked="t" strokeweight=".48pt" strokecolor="#383838">
                <v:path arrowok="t"/>
              </v:shape>
            </v:group>
            <v:group style="position:absolute;left:259;top:13872;width:2083;height:2" coordorigin="259,13872" coordsize="2083,2">
              <v:shape style="position:absolute;left:259;top:13872;width:2083;height:2" coordorigin="259,13872" coordsize="2083,0" path="m259,13872l2342,13872e" filled="f" stroked="t" strokeweight=".96pt" strokecolor="#747474">
                <v:path arrowok="t"/>
              </v:shape>
            </v:group>
            <v:group style="position:absolute;left:1008;top:13795;width:2;height:187" coordorigin="1008,13795" coordsize="2,187">
              <v:shape style="position:absolute;left:1008;top:13795;width:2;height:187" coordorigin="1008,13795" coordsize="0,187" path="m1008,13982l1008,13795e" filled="f" stroked="t" strokeweight=".48pt" strokecolor="#747474">
                <v:path arrowok="t"/>
              </v:shape>
            </v:group>
            <v:group style="position:absolute;left:1008;top:13982;width:2;height:1762" coordorigin="1008,13982" coordsize="2,1762">
              <v:shape style="position:absolute;left:1008;top:13982;width:2;height:1762" coordorigin="1008,13982" coordsize="0,1762" path="m1008,15744l1008,13982e" filled="f" stroked="t" strokeweight=".48pt" strokecolor="#000000">
                <v:path arrowok="t"/>
              </v:shape>
            </v:group>
            <v:group style="position:absolute;left:7373;top:14285;width:2;height:2299" coordorigin="7373,14285" coordsize="2,2299">
              <v:shape style="position:absolute;left:7373;top:14285;width:2;height:2299" coordorigin="7373,14285" coordsize="0,2299" path="m7373,16584l7373,14285e" filled="f" stroked="t" strokeweight=".96pt" strokecolor="#545454">
                <v:path arrowok="t"/>
              </v:shape>
            </v:group>
            <v:group style="position:absolute;left:264;top:16522;width:2;height:53" coordorigin="264,16522" coordsize="2,53">
              <v:shape style="position:absolute;left:264;top:16522;width:2;height:53" coordorigin="264,16522" coordsize="0,53" path="m264,16574l264,16522e" filled="f" stroked="t" strokeweight=".48pt" strokecolor="#3F3F3F">
                <v:path arrowok="t"/>
              </v:shape>
            </v:group>
            <v:group style="position:absolute;left:1008;top:15744;width:2;height:826" coordorigin="1008,15744" coordsize="2,826">
              <v:shape style="position:absolute;left:1008;top:15744;width:2;height:826" coordorigin="1008,15744" coordsize="0,826" path="m1008,16570l1008,15744e" filled="f" stroked="t" strokeweight=".48pt" strokecolor="#383838">
                <v:path arrowok="t"/>
              </v:shape>
            </v:group>
            <v:group style="position:absolute;left:259;top:16567;width:1392;height:2" coordorigin="259,16567" coordsize="1392,2">
              <v:shape style="position:absolute;left:259;top:16567;width:1392;height:2" coordorigin="259,16567" coordsize="1392,0" path="m259,16567l1651,16567e" filled="f" stroked="t" strokeweight=".48pt" strokecolor="#444444">
                <v:path arrowok="t"/>
              </v:shape>
            </v:group>
            <v:group style="position:absolute;left:1459;top:16574;width:6221;height:2" coordorigin="1459,16574" coordsize="6221,2">
              <v:shape style="position:absolute;left:1459;top:16574;width:6221;height:2" coordorigin="1459,16574" coordsize="6221,0" path="m1459,16574l7680,16574e" filled="f" stroked="t" strokeweight=".96pt" strokecolor="#676767">
                <v:path arrowok="t"/>
              </v:shape>
            </v:group>
            <v:group style="position:absolute;left:7502;top:16579;width:845;height:2" coordorigin="7502,16579" coordsize="845,2">
              <v:shape style="position:absolute;left:7502;top:16579;width:845;height:2" coordorigin="7502,16579" coordsize="845,0" path="m7502,16579l8347,16579e" filled="f" stroked="t" strokeweight=".48pt" strokecolor="#5B5B5B">
                <v:path arrowok="t"/>
              </v:shape>
            </v:group>
            <v:group style="position:absolute;left:8290;top:16584;width:2251;height:2" coordorigin="8290,16584" coordsize="2251,2">
              <v:shape style="position:absolute;left:8290;top:16584;width:2251;height:2" coordorigin="8290,16584" coordsize="2251,0" path="m8290,16584l10541,16584e" filled="f" stroked="t" strokeweight=".96pt" strokecolor="#646464">
                <v:path arrowok="t"/>
              </v:shape>
            </v:group>
            <v:group style="position:absolute;left:10315;top:16589;width:1339;height:2" coordorigin="10315,16589" coordsize="1339,2">
              <v:shape style="position:absolute;left:10315;top:16589;width:1339;height:2" coordorigin="10315,16589" coordsize="1339,0" path="m10315,16589l11654,16589e" filled="f" stroked="t" strokeweight=".48pt" strokecolor="#444444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left="29"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0"/>
          <w:w w:val="106"/>
        </w:rPr>
        <w:t>A.Kerim</w:t>
      </w:r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23"/>
          <w:w w:val="106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A2A2A"/>
          <w:spacing w:val="0"/>
          <w:w w:val="106"/>
          <w:b/>
          <w:bCs/>
        </w:rPr>
        <w:t>KÖSE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4" w:after="0" w:line="240" w:lineRule="auto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</w:rPr>
        <w:t>Itfaiy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A2A2A"/>
          <w:spacing w:val="-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89"/>
        </w:rPr>
        <w:t>Kuze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89"/>
        </w:rPr>
        <w:t>y</w:t>
      </w:r>
      <w:r>
        <w:rPr>
          <w:rFonts w:ascii="Arial" w:hAnsi="Arial" w:cs="Arial" w:eastAsia="Arial"/>
          <w:sz w:val="20"/>
          <w:szCs w:val="20"/>
          <w:color w:val="2A2A2A"/>
          <w:spacing w:val="-12"/>
          <w:w w:val="89"/>
        </w:rPr>
        <w:t> 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89"/>
        </w:rPr>
        <w:t>Bölg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89"/>
        </w:rPr>
        <w:t>e</w:t>
      </w:r>
      <w:r>
        <w:rPr>
          <w:rFonts w:ascii="Arial" w:hAnsi="Arial" w:cs="Arial" w:eastAsia="Arial"/>
          <w:sz w:val="20"/>
          <w:szCs w:val="20"/>
          <w:color w:val="2A2A2A"/>
          <w:spacing w:val="22"/>
          <w:w w:val="89"/>
        </w:rPr>
        <w:t> 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40" w:right="160"/>
          <w:cols w:num="2" w:equalWidth="0">
            <w:col w:w="521" w:space="1772"/>
            <w:col w:w="9327"/>
          </w:cols>
        </w:sectPr>
      </w:pPr>
      <w:rPr/>
    </w:p>
    <w:p>
      <w:pPr>
        <w:spacing w:before="93" w:after="0" w:line="216" w:lineRule="auto"/>
        <w:ind w:left="600" w:right="-153" w:firstLine="-243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89"/>
          <w:szCs w:val="89"/>
          <w:color w:val="212121"/>
          <w:spacing w:val="-812"/>
          <w:w w:val="164"/>
          <w:b/>
          <w:bCs/>
          <w:position w:val="12"/>
        </w:rPr>
        <w:t>1</w:t>
      </w:r>
      <w:r>
        <w:rPr>
          <w:rFonts w:ascii="Arial" w:hAnsi="Arial" w:cs="Arial" w:eastAsia="Arial"/>
          <w:sz w:val="15"/>
          <w:szCs w:val="15"/>
          <w:color w:val="484848"/>
          <w:spacing w:val="0"/>
          <w:w w:val="110"/>
          <w:position w:val="0"/>
        </w:rPr>
        <w:t>IZ</w:t>
      </w:r>
      <w:r>
        <w:rPr>
          <w:rFonts w:ascii="Arial" w:hAnsi="Arial" w:cs="Arial" w:eastAsia="Arial"/>
          <w:sz w:val="15"/>
          <w:szCs w:val="15"/>
          <w:color w:val="484848"/>
          <w:spacing w:val="-23"/>
          <w:w w:val="10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12"/>
          <w:position w:val="0"/>
        </w:rPr>
        <w:t>MIR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12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12121"/>
          <w:spacing w:val="0"/>
          <w:w w:val="104"/>
          <w:b/>
          <w:bCs/>
          <w:position w:val="0"/>
        </w:rPr>
        <w:t>BÜVÜKSEHIR</w:t>
      </w:r>
      <w:r>
        <w:rPr>
          <w:rFonts w:ascii="Arial" w:hAnsi="Arial" w:cs="Arial" w:eastAsia="Arial"/>
          <w:sz w:val="15"/>
          <w:szCs w:val="15"/>
          <w:color w:val="212121"/>
          <w:spacing w:val="0"/>
          <w:w w:val="104"/>
          <w:b/>
          <w:bCs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484848"/>
          <w:spacing w:val="0"/>
          <w:w w:val="108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2" w:lineRule="auto"/>
        <w:ind w:left="400" w:right="4638" w:firstLine="-133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2"/>
        </w:rPr>
        <w:t>BAŞKANLIÖI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192" w:lineRule="exact"/>
        <w:ind w:left="92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80" w:bottom="280" w:left="200" w:right="240"/>
          <w:cols w:num="2" w:equalWidth="0">
            <w:col w:w="1641" w:space="2097"/>
            <w:col w:w="7742"/>
          </w:cols>
        </w:sectPr>
      </w:pPr>
      <w:rPr/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00" w:right="240"/>
        </w:sectPr>
      </w:pPr>
      <w:rPr/>
    </w:p>
    <w:p>
      <w:pPr>
        <w:spacing w:before="1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33" w:right="-20"/>
        <w:jc w:val="left"/>
        <w:tabs>
          <w:tab w:pos="1340" w:val="left"/>
          <w:tab w:pos="31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Tarihi</w:t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2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22.0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"/>
          <w:w w:val="100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-2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12121"/>
          <w:spacing w:val="0"/>
          <w:w w:val="100"/>
        </w:rPr>
        <w:t>!Bi</w:t>
      </w:r>
      <w:r>
        <w:rPr>
          <w:rFonts w:ascii="Times New Roman" w:hAnsi="Times New Roman" w:cs="Times New Roman" w:eastAsia="Times New Roman"/>
          <w:sz w:val="17"/>
          <w:szCs w:val="17"/>
          <w:color w:val="212121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dirim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7"/>
        </w:rPr>
        <w:t>9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138" w:right="-66"/>
        <w:jc w:val="left"/>
        <w:tabs>
          <w:tab w:pos="1340" w:val="left"/>
          <w:tab w:pos="3180" w:val="left"/>
          <w:tab w:pos="44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7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22.05.2017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12121"/>
          <w:spacing w:val="0"/>
          <w:w w:val="92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212121"/>
          <w:spacing w:val="5"/>
          <w:w w:val="9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92"/>
        </w:rPr>
        <w:t>ayıt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4"/>
          <w:w w:val="9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1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2"/>
          <w:w w:val="11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18"/>
        </w:rPr>
        <w:t>3363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w w:val="92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12121"/>
          <w:spacing w:val="0"/>
          <w:w w:val="92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12121"/>
          <w:spacing w:val="0"/>
          <w:w w:val="93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212121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irile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5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Çiçe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tatil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sitesi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2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7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63636"/>
          <w:spacing w:val="-20"/>
          <w:w w:val="205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</w:rPr>
        <w:t>85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sokak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</w:rPr>
        <w:t>Doğanbey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2" w:after="0" w:line="325" w:lineRule="exact"/>
        <w:ind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64"/>
          <w:position w:val="-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"/>
          <w:w w:val="6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75"/>
          <w:position w:val="-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:31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9"/>
          <w:szCs w:val="29"/>
          <w:color w:val="484848"/>
          <w:spacing w:val="0"/>
          <w:w w:val="64"/>
          <w:position w:val="-1"/>
        </w:rPr>
        <w:t>t</w:t>
      </w:r>
      <w:r>
        <w:rPr>
          <w:rFonts w:ascii="Times New Roman" w:hAnsi="Times New Roman" w:cs="Times New Roman" w:eastAsia="Times New Roman"/>
          <w:sz w:val="29"/>
          <w:szCs w:val="29"/>
          <w:color w:val="484848"/>
          <w:spacing w:val="-5"/>
          <w:w w:val="64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  <w:position w:val="-1"/>
        </w:rPr>
        <w:t>el: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73"/>
          <w:position w:val="-1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0"/>
          <w:w w:val="73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232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743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50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6"/>
          <w:position w:val="-1"/>
        </w:rPr>
        <w:t>63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-21"/>
          <w:w w:val="127"/>
        </w:rPr>
        <w:t> </w:t>
      </w:r>
      <w:r>
        <w:rPr>
          <w:rFonts w:ascii="Arial" w:hAnsi="Arial" w:cs="Arial" w:eastAsia="Arial"/>
          <w:sz w:val="21"/>
          <w:szCs w:val="21"/>
          <w:color w:val="363636"/>
          <w:spacing w:val="0"/>
          <w:w w:val="94"/>
        </w:rPr>
        <w:t>lıf.</w:t>
      </w:r>
      <w:r>
        <w:rPr>
          <w:rFonts w:ascii="Arial" w:hAnsi="Arial" w:cs="Arial" w:eastAsia="Arial"/>
          <w:sz w:val="21"/>
          <w:szCs w:val="21"/>
          <w:color w:val="36363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Ali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2"/>
        </w:rPr>
        <w:t>BAKAN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2" w:after="0" w:line="192" w:lineRule="exact"/>
        <w:ind w:left="2072" w:right="2056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  <w:position w:val="-1"/>
        </w:rPr>
        <w:t>SEFERİHİSAR/IZMIR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280" w:bottom="280" w:left="200" w:right="240"/>
          <w:cols w:num="2" w:equalWidth="0">
            <w:col w:w="4874" w:space="692"/>
            <w:col w:w="5914"/>
          </w:cols>
        </w:sectPr>
      </w:pPr>
      <w:rPr/>
    </w:p>
    <w:p>
      <w:pPr>
        <w:spacing w:before="23" w:after="0" w:line="192" w:lineRule="exact"/>
        <w:ind w:left="138" w:right="-20"/>
        <w:jc w:val="left"/>
        <w:tabs>
          <w:tab w:pos="1360" w:val="left"/>
          <w:tab w:pos="76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Do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ru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11"/>
          <w:position w:val="-1"/>
        </w:rPr>
        <w:t>:Cumhuriyet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mahallesi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5185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8/3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Cice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tatil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sitesi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Doğanbey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5"/>
          <w:position w:val="-1"/>
        </w:rPr>
        <w:t>SEFERİHİSAR/tZMIR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00" w:right="240"/>
        </w:sectPr>
      </w:pPr>
      <w:rPr/>
    </w:p>
    <w:p>
      <w:pPr>
        <w:spacing w:before="23" w:after="0" w:line="240" w:lineRule="auto"/>
        <w:ind w:left="133" w:right="-65"/>
        <w:jc w:val="left"/>
        <w:tabs>
          <w:tab w:pos="1340" w:val="left"/>
          <w:tab w:pos="38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Yanguı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1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49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22" w:lineRule="exact"/>
        <w:ind w:left="114" w:right="-20"/>
        <w:jc w:val="left"/>
        <w:tabs>
          <w:tab w:pos="36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3"/>
          <w:position w:val="-1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3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5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8"/>
          <w:position w:val="-1"/>
        </w:rPr>
        <w:t>tse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5"/>
          <w:position w:val="-1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3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7"/>
        </w:rPr>
        <w:t>lzmariıi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40" w:lineRule="auto"/>
        <w:ind w:left="51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Kullaııım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5"/>
        </w:rPr>
        <w:t>Mesken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00" w:right="240"/>
          <w:cols w:num="2" w:equalWidth="0">
            <w:col w:w="5060" w:space="1202"/>
            <w:col w:w="5218"/>
          </w:cols>
        </w:sectPr>
      </w:pPr>
      <w:rPr/>
    </w:p>
    <w:p>
      <w:pPr>
        <w:spacing w:before="22" w:after="0" w:line="118" w:lineRule="exact"/>
        <w:ind w:left="364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w w:val="34"/>
          <w:position w:val="-6"/>
        </w:rPr>
        <w:t>FO:..::e.::..::ıo:.::nc::-ar:..:.m;.:.;e:..,-:.Ka:::ı:=..:..giir....:A.,:.I:.:.ıışı..:::a:c......,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6"/>
          <w:w w:val="35"/>
          <w:position w:val="-6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22"/>
          <w:w w:val="143"/>
          <w:position w:val="-6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48"/>
          <w:w w:val="65"/>
          <w:position w:val="-6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24"/>
          <w:w w:val="142"/>
          <w:position w:val="-6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9A9A9A"/>
          <w:spacing w:val="-38"/>
          <w:w w:val="45"/>
          <w:position w:val="-6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35"/>
          <w:w w:val="66"/>
          <w:position w:val="-6"/>
        </w:rPr>
        <w:t>"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25"/>
          <w:w w:val="49"/>
          <w:position w:val="-6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9A9A9A"/>
          <w:spacing w:val="-5"/>
          <w:w w:val="46"/>
          <w:position w:val="-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9"/>
          <w:w w:val="50"/>
          <w:position w:val="-6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9A9A9A"/>
          <w:spacing w:val="-14"/>
          <w:w w:val="45"/>
          <w:position w:val="-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43"/>
          <w:w w:val="49"/>
          <w:position w:val="-6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9A9A9A"/>
          <w:spacing w:val="-4"/>
          <w:w w:val="45"/>
          <w:position w:val="-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9A9A9A"/>
          <w:spacing w:val="-43"/>
          <w:w w:val="99"/>
          <w:position w:val="-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9A9A9A"/>
          <w:spacing w:val="-5"/>
          <w:w w:val="46"/>
          <w:position w:val="-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"/>
          <w:w w:val="61"/>
          <w:position w:val="-6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9A9A9A"/>
          <w:spacing w:val="-28"/>
          <w:w w:val="99"/>
          <w:position w:val="-6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"/>
          <w:w w:val="62"/>
          <w:position w:val="-6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9A9A9A"/>
          <w:spacing w:val="-27"/>
          <w:w w:val="100"/>
          <w:position w:val="-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9A9A9A"/>
          <w:spacing w:val="-37"/>
          <w:w w:val="87"/>
          <w:position w:val="-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41"/>
          <w:w w:val="79"/>
          <w:position w:val="-6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9A9A9A"/>
          <w:spacing w:val="0"/>
          <w:w w:val="87"/>
          <w:position w:val="-6"/>
        </w:rPr>
        <w:t>.:..</w:t>
      </w:r>
      <w:r>
        <w:rPr>
          <w:rFonts w:ascii="Times New Roman" w:hAnsi="Times New Roman" w:cs="Times New Roman" w:eastAsia="Times New Roman"/>
          <w:sz w:val="17"/>
          <w:szCs w:val="17"/>
          <w:color w:val="9A9A9A"/>
          <w:spacing w:val="-7"/>
          <w:w w:val="88"/>
          <w:position w:val="-6"/>
        </w:rPr>
        <w:t>_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15"/>
          <w:w w:val="92"/>
          <w:position w:val="-6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9A9A9A"/>
          <w:spacing w:val="-3"/>
          <w:w w:val="87"/>
          <w:position w:val="-6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AFAFB1"/>
          <w:spacing w:val="-3"/>
          <w:w w:val="55"/>
          <w:position w:val="-6"/>
        </w:rPr>
      </w:r>
      <w:r>
        <w:rPr>
          <w:rFonts w:ascii="Times New Roman" w:hAnsi="Times New Roman" w:cs="Times New Roman" w:eastAsia="Times New Roman"/>
          <w:sz w:val="17"/>
          <w:szCs w:val="17"/>
          <w:color w:val="AFAFB1"/>
          <w:spacing w:val="0"/>
          <w:w w:val="55"/>
          <w:emboss/>
          <w:position w:val="-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AFAFB1"/>
          <w:spacing w:val="0"/>
          <w:w w:val="55"/>
          <w:emboss/>
          <w:position w:val="-6"/>
        </w:rPr>
      </w:r>
      <w:r>
        <w:rPr>
          <w:rFonts w:ascii="Times New Roman" w:hAnsi="Times New Roman" w:cs="Times New Roman" w:eastAsia="Times New Roman"/>
          <w:sz w:val="17"/>
          <w:szCs w:val="17"/>
          <w:color w:val="AFAFB1"/>
          <w:spacing w:val="0"/>
          <w:w w:val="55"/>
          <w:position w:val="-6"/>
        </w:rPr>
      </w:r>
      <w:r>
        <w:rPr>
          <w:rFonts w:ascii="Times New Roman" w:hAnsi="Times New Roman" w:cs="Times New Roman" w:eastAsia="Times New Roman"/>
          <w:sz w:val="17"/>
          <w:szCs w:val="17"/>
          <w:color w:val="AFAFB1"/>
          <w:spacing w:val="0"/>
          <w:w w:val="56"/>
          <w:position w:val="-6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AFAFB1"/>
          <w:spacing w:val="-35"/>
          <w:w w:val="55"/>
          <w:position w:val="-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48"/>
          <w:position w:val="-6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72"/>
          <w:w w:val="49"/>
          <w:position w:val="-6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AFAFB1"/>
          <w:spacing w:val="2"/>
          <w:w w:val="56"/>
          <w:position w:val="-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-68"/>
          <w:w w:val="120"/>
          <w:position w:val="-6"/>
        </w:rPr>
        <w:t>"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49"/>
          <w:position w:val="-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6"/>
          <w:w w:val="49"/>
          <w:position w:val="-6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3"/>
          <w:w w:val="58"/>
          <w:position w:val="-6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9A9A9A"/>
          <w:spacing w:val="-14"/>
          <w:w w:val="71"/>
          <w:position w:val="-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48"/>
          <w:w w:val="58"/>
          <w:position w:val="-6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9A9A9A"/>
          <w:spacing w:val="0"/>
          <w:w w:val="72"/>
          <w:position w:val="-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9A9A9A"/>
          <w:spacing w:val="-36"/>
          <w:w w:val="71"/>
          <w:position w:val="-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9"/>
          <w:w w:val="101"/>
          <w:position w:val="-6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9A9A9A"/>
          <w:spacing w:val="-4"/>
          <w:w w:val="72"/>
          <w:position w:val="-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CACACA"/>
          <w:spacing w:val="0"/>
          <w:w w:val="168"/>
          <w:position w:val="-6"/>
        </w:rPr>
        <w:t>_</w:t>
      </w:r>
      <w:r>
        <w:rPr>
          <w:rFonts w:ascii="Times New Roman" w:hAnsi="Times New Roman" w:cs="Times New Roman" w:eastAsia="Times New Roman"/>
          <w:sz w:val="17"/>
          <w:szCs w:val="17"/>
          <w:color w:val="CACACA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CACACA"/>
          <w:spacing w:val="-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-12"/>
          <w:w w:val="130"/>
          <w:position w:val="-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2"/>
          <w:w w:val="130"/>
          <w:position w:val="-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9"/>
          <w:position w:val="-6"/>
        </w:rPr>
        <w:t>.....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12"/>
          <w:w w:val="109"/>
          <w:position w:val="-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2"/>
          <w:w w:val="130"/>
          <w:position w:val="-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9"/>
          <w:position w:val="-6"/>
        </w:rPr>
        <w:t>....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-8"/>
          <w:w w:val="109"/>
          <w:position w:val="-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10"/>
          <w:position w:val="-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2"/>
          <w:w w:val="110"/>
          <w:position w:val="-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8"/>
          <w:w w:val="130"/>
          <w:position w:val="-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8"/>
          <w:position w:val="-6"/>
        </w:rPr>
        <w:t>...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2"/>
          <w:w w:val="108"/>
          <w:position w:val="-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8"/>
          <w:w w:val="130"/>
          <w:position w:val="-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8"/>
          <w:position w:val="-6"/>
        </w:rPr>
        <w:t>...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9"/>
          <w:w w:val="108"/>
          <w:position w:val="-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-8"/>
          <w:w w:val="130"/>
          <w:position w:val="-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2"/>
          <w:w w:val="130"/>
          <w:position w:val="-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12121"/>
          <w:spacing w:val="-12"/>
          <w:w w:val="130"/>
          <w:position w:val="-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9"/>
          <w:position w:val="-6"/>
        </w:rPr>
        <w:t>.....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2"/>
          <w:w w:val="109"/>
          <w:position w:val="-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17"/>
          <w:position w:val="-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-19"/>
          <w:w w:val="117"/>
          <w:position w:val="-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8"/>
          <w:w w:val="130"/>
          <w:position w:val="-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6"/>
          <w:position w:val="-6"/>
        </w:rPr>
        <w:t>.......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-19"/>
          <w:w w:val="106"/>
          <w:position w:val="-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8"/>
          <w:w w:val="130"/>
          <w:position w:val="-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6"/>
          <w:position w:val="-6"/>
        </w:rPr>
        <w:t>........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-9"/>
          <w:w w:val="106"/>
          <w:position w:val="-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6"/>
          <w:position w:val="-6"/>
        </w:rPr>
        <w:t>.......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8"/>
          <w:w w:val="106"/>
          <w:position w:val="-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8"/>
          <w:w w:val="130"/>
          <w:position w:val="-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11"/>
          <w:position w:val="-6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2"/>
          <w:w w:val="111"/>
          <w:position w:val="-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8"/>
          <w:position w:val="-6"/>
        </w:rPr>
        <w:t>...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8"/>
          <w:w w:val="108"/>
          <w:position w:val="-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2"/>
          <w:position w:val="-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"/>
          <w:w w:val="102"/>
          <w:position w:val="-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8"/>
          <w:w w:val="130"/>
          <w:position w:val="-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6"/>
          <w:w w:val="104"/>
          <w:position w:val="-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11"/>
          <w:position w:val="-6"/>
        </w:rPr>
        <w:t>...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-12"/>
          <w:w w:val="111"/>
          <w:position w:val="-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6"/>
          <w:position w:val="-6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6"/>
          <w:w w:val="106"/>
          <w:position w:val="-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17"/>
          <w:position w:val="-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-8"/>
          <w:w w:val="117"/>
          <w:position w:val="-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4"/>
          <w:position w:val="-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00" w:right="240"/>
        </w:sectPr>
      </w:pPr>
      <w:rPr/>
    </w:p>
    <w:p>
      <w:pPr>
        <w:spacing w:before="0" w:after="0" w:line="310" w:lineRule="exact"/>
        <w:ind w:left="4014" w:right="-86"/>
        <w:jc w:val="left"/>
        <w:tabs>
          <w:tab w:pos="4480" w:val="left"/>
          <w:tab w:pos="5080" w:val="left"/>
          <w:tab w:pos="5580" w:val="left"/>
          <w:tab w:pos="6200" w:val="left"/>
        </w:tabs>
        <w:rPr>
          <w:rFonts w:ascii="Arial" w:hAnsi="Arial" w:cs="Arial" w:eastAsia="Arial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b/>
          <w:bCs/>
        </w:rPr>
        <w:t>X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b/>
          <w:bCs/>
        </w:rPr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54"/>
          <w:b/>
          <w:bCs/>
        </w:rPr>
        <w:t>ı</w:t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100"/>
          <w:b/>
          <w:bCs/>
        </w:rPr>
      </w:r>
      <w:r>
        <w:rPr>
          <w:rFonts w:ascii="Arial" w:hAnsi="Arial" w:cs="Arial" w:eastAsia="Arial"/>
          <w:sz w:val="31"/>
          <w:szCs w:val="31"/>
          <w:color w:val="0C0C0C"/>
          <w:spacing w:val="0"/>
          <w:w w:val="54"/>
        </w:rPr>
        <w:t>ı</w:t>
      </w:r>
      <w:r>
        <w:rPr>
          <w:rFonts w:ascii="Arial" w:hAnsi="Arial" w:cs="Arial" w:eastAsia="Arial"/>
          <w:sz w:val="31"/>
          <w:szCs w:val="31"/>
          <w:color w:val="0C0C0C"/>
          <w:spacing w:val="0"/>
          <w:w w:val="100"/>
        </w:rPr>
        <w:tab/>
      </w:r>
      <w:r>
        <w:rPr>
          <w:rFonts w:ascii="Arial" w:hAnsi="Arial" w:cs="Arial" w:eastAsia="Arial"/>
          <w:sz w:val="31"/>
          <w:szCs w:val="31"/>
          <w:color w:val="0C0C0C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AFAFB1"/>
          <w:spacing w:val="0"/>
          <w:w w:val="54"/>
        </w:rPr>
        <w:t>1</w:t>
      </w:r>
      <w:r>
        <w:rPr>
          <w:rFonts w:ascii="Arial" w:hAnsi="Arial" w:cs="Arial" w:eastAsia="Arial"/>
          <w:sz w:val="17"/>
          <w:szCs w:val="17"/>
          <w:color w:val="AFAFB1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AFAFB1"/>
          <w:spacing w:val="0"/>
          <w:w w:val="100"/>
        </w:rPr>
      </w:r>
      <w:r>
        <w:rPr>
          <w:rFonts w:ascii="Arial" w:hAnsi="Arial" w:cs="Arial" w:eastAsia="Arial"/>
          <w:sz w:val="9"/>
          <w:szCs w:val="9"/>
          <w:color w:val="AFAFB1"/>
          <w:spacing w:val="0"/>
          <w:w w:val="54"/>
        </w:rPr>
        <w:t>J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</w:rPr>
      </w:r>
    </w:p>
    <w:p>
      <w:pPr>
        <w:spacing w:before="92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84848"/>
          <w:w w:val="92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w w:val="9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6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6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1"/>
          <w:w w:val="6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25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3"/>
          <w:w w:val="12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25"/>
        </w:rPr>
        <w:t>ll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0"/>
          <w:w w:val="12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25"/>
        </w:rPr>
        <w:t>:40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00" w:right="240"/>
          <w:cols w:num="2" w:equalWidth="0">
            <w:col w:w="6229" w:space="532"/>
            <w:col w:w="4719"/>
          </w:cols>
        </w:sectPr>
      </w:pPr>
      <w:rPr/>
    </w:p>
    <w:p>
      <w:pPr>
        <w:spacing w:before="83" w:after="0" w:line="240" w:lineRule="auto"/>
        <w:ind w:left="138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5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1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5"/>
        </w:rPr>
        <w:t>piden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14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3" w:after="0" w:line="288" w:lineRule="auto"/>
        <w:ind w:left="34" w:right="3122" w:firstLine="18"/>
        <w:jc w:val="left"/>
        <w:tabs>
          <w:tab w:pos="35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18"/>
        </w:rPr>
        <w:t>ahibi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1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4"/>
          <w:w w:val="11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18"/>
        </w:rPr>
        <w:t>:Nuri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0"/>
          <w:w w:val="11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ATAR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9A9A9A"/>
          <w:spacing w:val="-11"/>
          <w:w w:val="40"/>
        </w:rPr>
        <w:t>j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Kiracı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18"/>
        </w:rPr>
        <w:t>:Nuri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2"/>
          <w:w w:val="11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ATAR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78"/>
        </w:rPr>
        <w:t>A..miri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78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5"/>
          <w:w w:val="7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15"/>
          <w:w w:val="12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4"/>
        </w:rPr>
        <w:t>ltf.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Çavu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4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1212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21212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Sali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HELVACI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64" w:lineRule="exact"/>
        <w:ind w:left="62" w:right="-20"/>
        <w:jc w:val="left"/>
        <w:tabs>
          <w:tab w:pos="2520" w:val="left"/>
          <w:tab w:pos="55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44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6"/>
          <w:w w:val="14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7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"/>
          <w:w w:val="17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12121"/>
          <w:spacing w:val="0"/>
          <w:w w:val="6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12121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5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38"/>
        </w:rPr>
        <w:t>ll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:32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7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38"/>
        </w:rPr>
        <w:t>ll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6"/>
        </w:rPr>
        <w:t>:39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7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8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</w:rPr>
        <w:t>1103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0" w:after="0" w:line="287" w:lineRule="auto"/>
        <w:ind w:left="2562" w:right="4411" w:firstLine="-1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89"/>
        </w:rPr>
        <w:t>ı::.lcktri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89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4"/>
          <w:w w:val="8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-14"/>
          <w:w w:val="19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1212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12121"/>
          <w:spacing w:val="5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69" w:lineRule="exact"/>
        <w:ind w:right="-20"/>
        <w:jc w:val="left"/>
        <w:tabs>
          <w:tab w:pos="25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!Personel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12121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21212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00" w:right="240"/>
          <w:cols w:num="2" w:equalWidth="0">
            <w:col w:w="1075" w:space="1096"/>
            <w:col w:w="9309"/>
          </w:cols>
        </w:sectPr>
      </w:pPr>
      <w:rPr/>
    </w:p>
    <w:p>
      <w:pPr>
        <w:spacing w:before="42" w:after="0" w:line="252" w:lineRule="auto"/>
        <w:ind w:left="2186" w:right="2641" w:firstLine="-2047"/>
        <w:jc w:val="left"/>
        <w:tabs>
          <w:tab w:pos="2220" w:val="left"/>
          <w:tab w:pos="4720" w:val="left"/>
          <w:tab w:pos="76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34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34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7"/>
          <w:w w:val="13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6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12121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21212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217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ardıma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40" w:lineRule="auto"/>
        <w:ind w:left="218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2"/>
        </w:rPr>
        <w:t>AdJ-Soyadı: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52" w:lineRule="auto"/>
        <w:ind w:left="2218" w:right="1448" w:firstLine="-2084"/>
        <w:jc w:val="left"/>
        <w:tabs>
          <w:tab w:pos="22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5"/>
          <w:w w:val="10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söndürü1mü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6"/>
        </w:rPr>
        <w:t>görüld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"/>
          <w:w w:val="106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12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Tarafımızda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1"/>
        </w:rPr>
        <w:t>işlemi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0"/>
        </w:rPr>
        <w:t>erçekleştirilmedi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0"/>
          <w:w w:val="1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1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inceleme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</w:rPr>
        <w:t>yapıldı.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00" w:right="240"/>
        </w:sectPr>
      </w:pPr>
      <w:rPr/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69" w:lineRule="exact"/>
        <w:ind w:left="133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2"/>
        </w:rPr>
        <w:t>:söndürme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  <w:position w:val="-2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8" w:after="0" w:line="240" w:lineRule="auto"/>
        <w:ind w:right="-20"/>
        <w:jc w:val="left"/>
        <w:tabs>
          <w:tab w:pos="24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26"/>
        </w:rPr>
        <w:t>ul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26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"/>
          <w:w w:val="12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74" w:lineRule="exact"/>
        <w:ind w:left="2498" w:right="-20"/>
        <w:jc w:val="left"/>
        <w:tabs>
          <w:tab w:pos="4400" w:val="left"/>
          <w:tab w:pos="5960" w:val="left"/>
          <w:tab w:pos="75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5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5"/>
        </w:rPr>
        <w:t>m3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5"/>
        </w:rPr>
        <w:t>IKöpük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5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"/>
          <w:w w:val="100"/>
          <w:position w:val="-5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-3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94"/>
          <w:position w:val="-5"/>
        </w:rPr>
        <w:t>IK.K.T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94"/>
          <w:position w:val="-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5"/>
          <w:w w:val="94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8"/>
          <w:position w:val="-5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8"/>
          <w:w w:val="108"/>
          <w:position w:val="-5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8"/>
          <w:position w:val="-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-44"/>
          <w:w w:val="108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  <w:position w:val="-5"/>
        </w:rPr>
      </w:r>
      <w:r>
        <w:rPr>
          <w:rFonts w:ascii="Arial" w:hAnsi="Arial" w:cs="Arial" w:eastAsia="Arial"/>
          <w:sz w:val="21"/>
          <w:szCs w:val="21"/>
          <w:color w:val="363636"/>
          <w:spacing w:val="0"/>
          <w:w w:val="72"/>
          <w:position w:val="-4"/>
        </w:rPr>
        <w:t>K:;02</w:t>
      </w:r>
      <w:r>
        <w:rPr>
          <w:rFonts w:ascii="Arial" w:hAnsi="Arial" w:cs="Arial" w:eastAsia="Arial"/>
          <w:sz w:val="21"/>
          <w:szCs w:val="21"/>
          <w:color w:val="363636"/>
          <w:spacing w:val="-5"/>
          <w:w w:val="72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5"/>
          <w:position w:val="-4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00" w:right="240"/>
          <w:cols w:num="2" w:equalWidth="0">
            <w:col w:w="1257" w:space="968"/>
            <w:col w:w="9255"/>
          </w:cols>
        </w:sectPr>
      </w:pPr>
      <w:rPr/>
    </w:p>
    <w:p>
      <w:pPr>
        <w:spacing w:before="0" w:after="0" w:line="305" w:lineRule="exact"/>
        <w:ind w:left="4809" w:right="-20"/>
        <w:jc w:val="left"/>
        <w:tabs>
          <w:tab w:pos="6620" w:val="left"/>
          <w:tab w:pos="8200" w:val="left"/>
          <w:tab w:pos="9780" w:val="left"/>
        </w:tabs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30"/>
          <w:szCs w:val="30"/>
          <w:color w:val="363636"/>
          <w:spacing w:val="0"/>
          <w:w w:val="63"/>
        </w:rPr>
        <w:t>-</w:t>
      </w:r>
      <w:r>
        <w:rPr>
          <w:rFonts w:ascii="Arial" w:hAnsi="Arial" w:cs="Arial" w:eastAsia="Arial"/>
          <w:sz w:val="30"/>
          <w:szCs w:val="30"/>
          <w:color w:val="363636"/>
          <w:spacing w:val="-46"/>
          <w:w w:val="63"/>
        </w:rPr>
        <w:t> </w:t>
      </w:r>
      <w:r>
        <w:rPr>
          <w:rFonts w:ascii="Arial" w:hAnsi="Arial" w:cs="Arial" w:eastAsia="Arial"/>
          <w:sz w:val="30"/>
          <w:szCs w:val="30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30"/>
          <w:szCs w:val="30"/>
          <w:color w:val="363636"/>
          <w:spacing w:val="0"/>
          <w:w w:val="100"/>
        </w:rPr>
      </w:r>
      <w:r>
        <w:rPr>
          <w:rFonts w:ascii="Arial" w:hAnsi="Arial" w:cs="Arial" w:eastAsia="Arial"/>
          <w:sz w:val="30"/>
          <w:szCs w:val="30"/>
          <w:color w:val="212121"/>
          <w:spacing w:val="0"/>
          <w:w w:val="63"/>
        </w:rPr>
        <w:t>ı</w:t>
      </w:r>
      <w:r>
        <w:rPr>
          <w:rFonts w:ascii="Arial" w:hAnsi="Arial" w:cs="Arial" w:eastAsia="Arial"/>
          <w:sz w:val="30"/>
          <w:szCs w:val="30"/>
          <w:color w:val="212121"/>
          <w:spacing w:val="-46"/>
          <w:w w:val="63"/>
        </w:rPr>
        <w:t> </w:t>
      </w:r>
      <w:r>
        <w:rPr>
          <w:rFonts w:ascii="Arial" w:hAnsi="Arial" w:cs="Arial" w:eastAsia="Arial"/>
          <w:sz w:val="30"/>
          <w:szCs w:val="30"/>
          <w:color w:val="212121"/>
          <w:spacing w:val="0"/>
          <w:w w:val="100"/>
        </w:rPr>
        <w:tab/>
      </w:r>
      <w:r>
        <w:rPr>
          <w:rFonts w:ascii="Arial" w:hAnsi="Arial" w:cs="Arial" w:eastAsia="Arial"/>
          <w:sz w:val="30"/>
          <w:szCs w:val="30"/>
          <w:color w:val="212121"/>
          <w:spacing w:val="0"/>
          <w:w w:val="100"/>
        </w:rPr>
      </w:r>
      <w:r>
        <w:rPr>
          <w:rFonts w:ascii="Arial" w:hAnsi="Arial" w:cs="Arial" w:eastAsia="Arial"/>
          <w:sz w:val="30"/>
          <w:szCs w:val="30"/>
          <w:color w:val="484848"/>
          <w:spacing w:val="0"/>
          <w:w w:val="63"/>
        </w:rPr>
        <w:t>ı</w:t>
      </w:r>
      <w:r>
        <w:rPr>
          <w:rFonts w:ascii="Arial" w:hAnsi="Arial" w:cs="Arial" w:eastAsia="Arial"/>
          <w:sz w:val="30"/>
          <w:szCs w:val="30"/>
          <w:color w:val="484848"/>
          <w:spacing w:val="-46"/>
          <w:w w:val="63"/>
        </w:rPr>
        <w:t> </w:t>
      </w:r>
      <w:r>
        <w:rPr>
          <w:rFonts w:ascii="Arial" w:hAnsi="Arial" w:cs="Arial" w:eastAsia="Arial"/>
          <w:sz w:val="30"/>
          <w:szCs w:val="30"/>
          <w:color w:val="484848"/>
          <w:spacing w:val="0"/>
          <w:w w:val="100"/>
        </w:rPr>
        <w:tab/>
      </w:r>
      <w:r>
        <w:rPr>
          <w:rFonts w:ascii="Arial" w:hAnsi="Arial" w:cs="Arial" w:eastAsia="Arial"/>
          <w:sz w:val="30"/>
          <w:szCs w:val="30"/>
          <w:color w:val="484848"/>
          <w:spacing w:val="0"/>
          <w:w w:val="100"/>
        </w:rPr>
      </w:r>
      <w:r>
        <w:rPr>
          <w:rFonts w:ascii="Arial" w:hAnsi="Arial" w:cs="Arial" w:eastAsia="Arial"/>
          <w:sz w:val="30"/>
          <w:szCs w:val="30"/>
          <w:color w:val="363636"/>
          <w:spacing w:val="0"/>
          <w:w w:val="63"/>
        </w:rPr>
        <w:t>ı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</w:rPr>
      </w:r>
    </w:p>
    <w:p>
      <w:pPr>
        <w:spacing w:before="0" w:after="0" w:line="176" w:lineRule="exact"/>
        <w:ind w:left="217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3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sonrası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incelemede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iki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dublek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tadilat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esnasında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bahçesine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konula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yata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odası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takımı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1"/>
        </w:rPr>
        <w:t>ve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3" w:lineRule="exact"/>
        <w:ind w:left="16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16"/>
          <w:position w:val="-1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4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71"/>
          <w:position w:val="-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7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71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adet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ağaç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tamame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yanma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1"/>
          <w:position w:val="-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5"/>
          <w:w w:val="81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adet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salo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odası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takımı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kısme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yanma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75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7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0"/>
          <w:w w:val="7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adet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56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5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00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ekra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televizyo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adet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plasti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kapı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00" w:right="240"/>
        </w:sectPr>
      </w:pPr>
      <w:rPr/>
    </w:p>
    <w:p>
      <w:pPr>
        <w:spacing w:before="11" w:after="0" w:line="240" w:lineRule="auto"/>
        <w:ind w:left="138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1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ıcavrulma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</w:rPr>
        <w:t>görmüştür.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0" w:lineRule="auto"/>
        <w:ind w:right="-20"/>
        <w:jc w:val="left"/>
        <w:tabs>
          <w:tab w:pos="26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12121"/>
          <w:spacing w:val="4"/>
          <w:w w:val="24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-8"/>
          <w:w w:val="98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</w:rPr>
        <w:t>şyada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-19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8.000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5"/>
          <w:w w:val="12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69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9"/>
          <w:w w:val="6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8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6"/>
          <w:w w:val="114"/>
        </w:rPr>
        <w:t>8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-13"/>
          <w:w w:val="11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4"/>
        </w:rPr>
        <w:t>000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3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4"/>
        </w:rPr>
        <w:t>TL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2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iki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katlı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dublek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binanı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bahçesine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konula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eşyalannda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2"/>
          <w:position w:val="-1"/>
        </w:rPr>
        <w:t>olduğu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00" w:right="240"/>
          <w:cols w:num="2" w:equalWidth="0">
            <w:col w:w="716" w:space="1455"/>
            <w:col w:w="9309"/>
          </w:cols>
        </w:sectPr>
      </w:pPr>
      <w:rPr/>
    </w:p>
    <w:p>
      <w:pPr>
        <w:spacing w:before="13" w:after="0" w:line="255" w:lineRule="auto"/>
        <w:ind w:left="2218" w:right="78" w:firstLine="-2080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           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14"/>
        </w:rPr>
        <w:t>örülmü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14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9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soruştıJrmada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tadilat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yapılması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esnasında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daireni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bütü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eşyalarını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1"/>
        </w:rPr>
        <w:t>bahçeyt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0"/>
        </w:rPr>
        <w:t>ıkarılması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6"/>
          <w:w w:val="1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çalışma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yapa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işçilerini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bahçede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eşyalara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söndürUiıneye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atılması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2"/>
        </w:rPr>
        <w:t>düşürülmesi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onuc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0" w:after="0" w:line="240" w:lineRule="auto"/>
        <w:ind w:left="133" w:right="-20"/>
        <w:jc w:val="left"/>
        <w:tabs>
          <w:tab w:pos="2220" w:val="left"/>
          <w:tab w:pos="6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18"/>
        </w:rPr>
        <w:t>irketi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18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9"/>
          <w:w w:val="11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ERG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[SVİÇ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Ş.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192" w:lineRule="exact"/>
        <w:ind w:left="13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  <w:position w:val="-1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00" w:right="240"/>
        </w:sectPr>
      </w:pPr>
      <w:rPr/>
    </w:p>
    <w:p>
      <w:pPr>
        <w:spacing w:before="47" w:after="0" w:line="240" w:lineRule="auto"/>
        <w:ind w:left="138" w:right="-71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4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5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3" w:lineRule="exact"/>
        <w:ind w:left="13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9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lim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  <w:position w:val="-1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7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2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5"/>
          <w:w w:val="9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sonund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komşus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Cafe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CEYLA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6"/>
        </w:rPr>
        <w:t>edildi.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00" w:right="240"/>
          <w:cols w:num="2" w:equalWidth="0">
            <w:col w:w="1653" w:space="518"/>
            <w:col w:w="9309"/>
          </w:cols>
        </w:sectPr>
      </w:pPr>
      <w:rPr/>
    </w:p>
    <w:p>
      <w:pPr>
        <w:spacing w:before="0" w:after="0" w:line="291" w:lineRule="exact"/>
        <w:ind w:left="133" w:right="-20"/>
        <w:jc w:val="left"/>
        <w:tabs>
          <w:tab w:pos="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606060"/>
          <w:spacing w:val="0"/>
          <w:w w:val="82"/>
        </w:rPr>
        <w:t>Eki</w:t>
      </w:r>
      <w:r>
        <w:rPr>
          <w:rFonts w:ascii="Times New Roman" w:hAnsi="Times New Roman" w:cs="Times New Roman" w:eastAsia="Times New Roman"/>
          <w:sz w:val="27"/>
          <w:szCs w:val="27"/>
          <w:color w:val="6060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606060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</w:rPr>
        <w:t>)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</w:rPr>
        <w:t>önlişil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" w:after="0" w:line="192" w:lineRule="exact"/>
        <w:ind w:left="133" w:right="-66"/>
        <w:jc w:val="left"/>
        <w:tabs>
          <w:tab w:pos="1020" w:val="left"/>
          <w:tab w:pos="15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19"/>
          <w:position w:val="-1"/>
        </w:rPr>
        <w:t>Varsa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Ölll</w:t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78" w:after="0" w:line="240" w:lineRule="auto"/>
        <w:ind w:left="4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rarih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1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-8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6"/>
        </w:rPr>
        <w:t>22.05.2017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5"/>
        </w:rPr>
        <w:t>piDE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Gümüldü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</w:rPr>
        <w:t>Grubu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98" w:lineRule="exact"/>
        <w:ind w:right="-79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!S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-8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5"/>
        </w:rPr>
        <w:t>12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7"/>
          <w:w w:val="105"/>
        </w:rPr>
        <w:t>:</w:t>
      </w:r>
      <w:r>
        <w:rPr>
          <w:rFonts w:ascii="Arial" w:hAnsi="Arial" w:cs="Arial" w:eastAsia="Arial"/>
          <w:sz w:val="22"/>
          <w:szCs w:val="22"/>
          <w:color w:val="363636"/>
          <w:spacing w:val="-11"/>
          <w:w w:val="171"/>
        </w:rPr>
        <w:t>ı</w:t>
      </w:r>
      <w:r>
        <w:rPr>
          <w:rFonts w:ascii="Times New Roman" w:hAnsi="Times New Roman" w:cs="Times New Roman" w:eastAsia="Times New Roman"/>
          <w:sz w:val="26"/>
          <w:szCs w:val="26"/>
          <w:color w:val="363636"/>
          <w:spacing w:val="0"/>
          <w:w w:val="72"/>
        </w:rPr>
        <w:t>o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</w:rPr>
      </w:r>
    </w:p>
    <w:p>
      <w:pPr>
        <w:spacing w:before="14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ONAYLAYAN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00" w:right="240"/>
          <w:cols w:num="4" w:equalWidth="0">
            <w:col w:w="1967" w:space="204"/>
            <w:col w:w="2941" w:space="968"/>
            <w:col w:w="927" w:space="1725"/>
            <w:col w:w="2748"/>
          </w:cols>
        </w:sectPr>
      </w:pPr>
      <w:rPr/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00" w:right="240"/>
        </w:sectPr>
      </w:pPr>
      <w:rPr/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/>
        <w:pict>
          <v:group style="position:absolute;margin-left:15.11808pt;margin-top:35.489517pt;width:563.535372pt;height:754.210499pt;mso-position-horizontal-relative:page;mso-position-vertical-relative:page;z-index:-15568" coordorigin="302,710" coordsize="11271,15084">
            <v:group style="position:absolute;left:310;top:731;width:11228;height:2" coordorigin="310,731" coordsize="11228,2">
              <v:shape style="position:absolute;left:310;top:731;width:11228;height:2" coordorigin="310,731" coordsize="11228,0" path="m310,731l11537,731e" filled="f" stroked="t" strokeweight=".71424pt" strokecolor="#575757">
                <v:path arrowok="t"/>
              </v:shape>
            </v:group>
            <v:group style="position:absolute;left:321;top:717;width:2;height:15070" coordorigin="321,717" coordsize="2,15070">
              <v:shape style="position:absolute;left:321;top:717;width:2;height:15070" coordorigin="321,717" coordsize="0,15070" path="m321,15787l321,717e" filled="f" stroked="t" strokeweight=".71424pt" strokecolor="#4F4F4F">
                <v:path arrowok="t"/>
              </v:shape>
            </v:group>
            <v:group style="position:absolute;left:2362;top:717;width:2;height:1506" coordorigin="2362,717" coordsize="2,1506">
              <v:shape style="position:absolute;left:2362;top:717;width:2;height:1506" coordorigin="2362,717" coordsize="0,1506" path="m2362,2222l2362,717e" filled="f" stroked="t" strokeweight=".71424pt" strokecolor="#484848">
                <v:path arrowok="t"/>
              </v:shape>
            </v:group>
            <v:group style="position:absolute;left:9130;top:726;width:2;height:1501" coordorigin="9130,726" coordsize="2,1501">
              <v:shape style="position:absolute;left:9130;top:726;width:2;height:1501" coordorigin="9130,726" coordsize="0,1501" path="m9130,2227l9130,726e" filled="f" stroked="t" strokeweight=".95232pt" strokecolor="#4F4F4F">
                <v:path arrowok="t"/>
              </v:shape>
            </v:group>
            <v:group style="position:absolute;left:11533;top:722;width:2;height:3327" coordorigin="11533,722" coordsize="2,3327">
              <v:shape style="position:absolute;left:11533;top:722;width:2;height:3327" coordorigin="11533,722" coordsize="0,3327" path="m11533,4048l11533,722e" filled="f" stroked="t" strokeweight=".71424pt" strokecolor="#575757">
                <v:path arrowok="t"/>
              </v:shape>
            </v:group>
            <v:group style="position:absolute;left:310;top:2218;width:11237;height:2" coordorigin="310,2218" coordsize="11237,2">
              <v:shape style="position:absolute;left:310;top:2218;width:11237;height:2" coordorigin="310,2218" coordsize="11237,0" path="m310,2218l11547,2218e" filled="f" stroked="t" strokeweight=".71424pt" strokecolor="#545454">
                <v:path arrowok="t"/>
              </v:shape>
            </v:group>
            <v:group style="position:absolute;left:310;top:2433;width:11233;height:2" coordorigin="310,2433" coordsize="11233,2">
              <v:shape style="position:absolute;left:310;top:2433;width:11233;height:2" coordorigin="310,2433" coordsize="11233,0" path="m310,2433l11542,2433e" filled="f" stroked="t" strokeweight=".71424pt" strokecolor="#545454">
                <v:path arrowok="t"/>
              </v:shape>
            </v:group>
            <v:group style="position:absolute;left:310;top:2648;width:11233;height:2" coordorigin="310,2648" coordsize="11233,2">
              <v:shape style="position:absolute;left:310;top:2648;width:11233;height:2" coordorigin="310,2648" coordsize="11233,0" path="m310,2648l11542,2648e" filled="f" stroked="t" strokeweight=".71424pt" strokecolor="#545454">
                <v:path arrowok="t"/>
              </v:shape>
            </v:group>
            <v:group style="position:absolute;left:310;top:2868;width:11233;height:2" coordorigin="310,2868" coordsize="11233,2">
              <v:shape style="position:absolute;left:310;top:2868;width:11233;height:2" coordorigin="310,2868" coordsize="11233,0" path="m310,2868l11542,2868e" filled="f" stroked="t" strokeweight=".71424pt" strokecolor="#4F4F4F">
                <v:path arrowok="t"/>
              </v:shape>
            </v:group>
            <v:group style="position:absolute;left:314;top:3080;width:11228;height:2" coordorigin="314,3080" coordsize="11228,2">
              <v:shape style="position:absolute;left:314;top:3080;width:11228;height:2" coordorigin="314,3080" coordsize="11228,0" path="m314,3080l11542,3080e" filled="f" stroked="t" strokeweight=".71424pt" strokecolor="#4F4F4F">
                <v:path arrowok="t"/>
              </v:shape>
            </v:group>
            <v:group style="position:absolute;left:314;top:3298;width:11228;height:2" coordorigin="314,3298" coordsize="11228,2">
              <v:shape style="position:absolute;left:314;top:3298;width:11228;height:2" coordorigin="314,3298" coordsize="11228,0" path="m314,3298l11542,3298e" filled="f" stroked="t" strokeweight=".71424pt" strokecolor="#545454">
                <v:path arrowok="t"/>
              </v:shape>
            </v:group>
            <v:group style="position:absolute;left:3855;top:3288;width:2;height:755" coordorigin="3855,3288" coordsize="2,755">
              <v:shape style="position:absolute;left:3855;top:3288;width:2;height:755" coordorigin="3855,3288" coordsize="0,755" path="m3855,4044l3855,3288e" filled="f" stroked="t" strokeweight=".71424pt" strokecolor="#383838">
                <v:path arrowok="t"/>
              </v:shape>
            </v:group>
            <v:group style="position:absolute;left:6964;top:3288;width:2;height:755" coordorigin="6964,3288" coordsize="2,755">
              <v:shape style="position:absolute;left:6964;top:3288;width:2;height:755" coordorigin="6964,3288" coordsize="0,755" path="m6964,4044l6964,3288e" filled="f" stroked="t" strokeweight=".95232pt" strokecolor="#575757">
                <v:path arrowok="t"/>
              </v:shape>
            </v:group>
            <v:group style="position:absolute;left:2374;top:4024;width:2;height:11748" coordorigin="2374,4024" coordsize="2,11748">
              <v:shape style="position:absolute;left:2374;top:4024;width:2;height:11748" coordorigin="2374,4024" coordsize="0,11748" path="m2374,15773l2374,4024e" filled="f" stroked="t" strokeweight=".71424pt" strokecolor="#444444">
                <v:path arrowok="t"/>
              </v:shape>
            </v:group>
            <v:group style="position:absolute;left:310;top:4036;width:11237;height:2" coordorigin="310,4036" coordsize="11237,2">
              <v:shape style="position:absolute;left:310;top:4036;width:11237;height:2" coordorigin="310,4036" coordsize="11237,0" path="m310,4036l11547,4036e" filled="f" stroked="t" strokeweight=".71424pt" strokecolor="#4B4B4B">
                <v:path arrowok="t"/>
              </v:shape>
            </v:group>
            <v:group style="position:absolute;left:310;top:4316;width:11237;height:2" coordorigin="310,4316" coordsize="11237,2">
              <v:shape style="position:absolute;left:310;top:4316;width:11237;height:2" coordorigin="310,4316" coordsize="11237,0" path="m310,4316l11547,4316e" filled="f" stroked="t" strokeweight=".71424pt" strokecolor="#545454">
                <v:path arrowok="t"/>
              </v:shape>
            </v:group>
            <v:group style="position:absolute;left:2357;top:4531;width:9195;height:2" coordorigin="2357,4531" coordsize="9195,2">
              <v:shape style="position:absolute;left:2357;top:4531;width:9195;height:2" coordorigin="2357,4531" coordsize="9195,0" path="m2357,4531l11552,4531e" filled="f" stroked="t" strokeweight=".71424pt" strokecolor="#545454">
                <v:path arrowok="t"/>
              </v:shape>
            </v:group>
            <v:group style="position:absolute;left:4912;top:4526;width:2;height:2065" coordorigin="4912,4526" coordsize="2,2065">
              <v:shape style="position:absolute;left:4912;top:4526;width:2;height:2065" coordorigin="4912,4526" coordsize="0,2065" path="m4912,6591l4912,4526e" filled="f" stroked="t" strokeweight=".71424pt" strokecolor="#484848">
                <v:path arrowok="t"/>
              </v:shape>
            </v:group>
            <v:group style="position:absolute;left:11549;top:4306;width:2;height:11452" coordorigin="11549,4306" coordsize="2,11452">
              <v:shape style="position:absolute;left:11549;top:4306;width:2;height:11452" coordorigin="11549,4306" coordsize="0,11452" path="m11549,15758l11549,4306e" filled="f" stroked="t" strokeweight=".71424pt" strokecolor="#575757">
                <v:path arrowok="t"/>
              </v:shape>
            </v:group>
            <v:group style="position:absolute;left:4904;top:5014;width:6642;height:2" coordorigin="4904,5014" coordsize="6642,2">
              <v:shape style="position:absolute;left:4904;top:5014;width:6642;height:2" coordorigin="4904,5014" coordsize="6642,0" path="m4904,5014l11547,5014e" filled="f" stroked="t" strokeweight=".71424pt" strokecolor="#707070">
                <v:path arrowok="t"/>
              </v:shape>
            </v:group>
            <v:group style="position:absolute;left:4904;top:5255;width:6642;height:2" coordorigin="4904,5255" coordsize="6642,2">
              <v:shape style="position:absolute;left:4904;top:5255;width:6642;height:2" coordorigin="4904,5255" coordsize="6642,0" path="m4904,5255l11547,5255e" filled="f" stroked="t" strokeweight=".71424pt" strokecolor="#676767">
                <v:path arrowok="t"/>
              </v:shape>
            </v:group>
            <v:group style="position:absolute;left:4904;top:5496;width:6642;height:2" coordorigin="4904,5496" coordsize="6642,2">
              <v:shape style="position:absolute;left:4904;top:5496;width:6642;height:2" coordorigin="4904,5496" coordsize="6642,0" path="m4904,5496l11547,5496e" filled="f" stroked="t" strokeweight=".71424pt" strokecolor="#4F4F4F">
                <v:path arrowok="t"/>
              </v:shape>
            </v:group>
            <v:group style="position:absolute;left:2357;top:5714;width:9190;height:2" coordorigin="2357,5714" coordsize="9190,2">
              <v:shape style="position:absolute;left:2357;top:5714;width:9190;height:2" coordorigin="2357,5714" coordsize="9190,0" path="m2357,5714l11547,5714e" filled="f" stroked="t" strokeweight=".71424pt" strokecolor="#545454">
                <v:path arrowok="t"/>
              </v:shape>
            </v:group>
            <v:group style="position:absolute;left:7821;top:5941;width:2;height:655" coordorigin="7821,5941" coordsize="2,655">
              <v:shape style="position:absolute;left:7821;top:5941;width:2;height:655" coordorigin="7821,5941" coordsize="0,655" path="m7821,6596l7821,5941e" filled="f" stroked="t" strokeweight=".71424pt" strokecolor="#4B4B4B">
                <v:path arrowok="t"/>
              </v:shape>
            </v:group>
            <v:group style="position:absolute;left:2362;top:6369;width:9190;height:2" coordorigin="2362,6369" coordsize="9190,2">
              <v:shape style="position:absolute;left:2362;top:6369;width:9190;height:2" coordorigin="2362,6369" coordsize="9190,0" path="m2362,6369l11552,6369e" filled="f" stroked="t" strokeweight=".71424pt" strokecolor="#545454">
                <v:path arrowok="t"/>
              </v:shape>
            </v:group>
            <v:group style="position:absolute;left:2362;top:6586;width:9190;height:2" coordorigin="2362,6586" coordsize="9190,2">
              <v:shape style="position:absolute;left:2362;top:6586;width:9190;height:2" coordorigin="2362,6586" coordsize="9190,0" path="m2362,6586l11552,6586e" filled="f" stroked="t" strokeweight=".71424pt" strokecolor="#575757">
                <v:path arrowok="t"/>
              </v:shape>
            </v:group>
            <v:group style="position:absolute;left:310;top:7432;width:11237;height:2" coordorigin="310,7432" coordsize="11237,2">
              <v:shape style="position:absolute;left:310;top:7432;width:11237;height:2" coordorigin="310,7432" coordsize="11237,0" path="m310,7432l11547,7432e" filled="f" stroked="t" strokeweight=".71424pt" strokecolor="#575757">
                <v:path arrowok="t"/>
              </v:shape>
            </v:group>
            <v:group style="position:absolute;left:310;top:5943;width:11237;height:2" coordorigin="310,5943" coordsize="11237,2">
              <v:shape style="position:absolute;left:310;top:5943;width:11237;height:2" coordorigin="310,5943" coordsize="11237,0" path="m310,5943l11547,5943e" filled="f" stroked="t" strokeweight=".71424pt" strokecolor="#545454">
                <v:path arrowok="t"/>
              </v:shape>
            </v:group>
            <v:group style="position:absolute;left:314;top:6801;width:11237;height:2" coordorigin="314,6801" coordsize="11237,2">
              <v:shape style="position:absolute;left:314;top:6801;width:11237;height:2" coordorigin="314,6801" coordsize="11237,0" path="m314,6801l11552,6801e" filled="f" stroked="t" strokeweight=".71424pt" strokecolor="#575757">
                <v:path arrowok="t"/>
              </v:shape>
            </v:group>
            <v:group style="position:absolute;left:4916;top:7423;width:2;height:679" coordorigin="4916,7423" coordsize="2,679">
              <v:shape style="position:absolute;left:4916;top:7423;width:2;height:679" coordorigin="4916,7423" coordsize="0,679" path="m4916,8101l4916,7423e" filled="f" stroked="t" strokeweight=".71424pt" strokecolor="#444444">
                <v:path arrowok="t"/>
              </v:shape>
            </v:group>
            <v:group style="position:absolute;left:4909;top:7657;width:6642;height:2" coordorigin="4909,7657" coordsize="6642,2">
              <v:shape style="position:absolute;left:4909;top:7657;width:6642;height:2" coordorigin="4909,7657" coordsize="6642,0" path="m4909,7657l11552,7657e" filled="f" stroked="t" strokeweight=".71424pt" strokecolor="#575757">
                <v:path arrowok="t"/>
              </v:shape>
            </v:group>
            <v:group style="position:absolute;left:4904;top:7872;width:6647;height:2" coordorigin="4904,7872" coordsize="6647,2">
              <v:shape style="position:absolute;left:4904;top:7872;width:6647;height:2" coordorigin="4904,7872" coordsize="6647,0" path="m4904,7872l11552,7872e" filled="f" stroked="t" strokeweight=".71424pt" strokecolor="#545454">
                <v:path arrowok="t"/>
              </v:shape>
            </v:group>
            <v:group style="position:absolute;left:314;top:8092;width:11237;height:2" coordorigin="314,8092" coordsize="11237,2">
              <v:shape style="position:absolute;left:314;top:8092;width:11237;height:2" coordorigin="314,8092" coordsize="11237,0" path="m314,8092l11552,8092e" filled="f" stroked="t" strokeweight=".71424pt" strokecolor="#545454">
                <v:path arrowok="t"/>
              </v:shape>
            </v:group>
            <v:group style="position:absolute;left:310;top:8928;width:11247;height:2" coordorigin="310,8928" coordsize="11247,2">
              <v:shape style="position:absolute;left:310;top:8928;width:11247;height:2" coordorigin="310,8928" coordsize="11247,0" path="m310,8928l11556,8928e" filled="f" stroked="t" strokeweight=".71424pt" strokecolor="#545454">
                <v:path arrowok="t"/>
              </v:shape>
            </v:group>
            <v:group style="position:absolute;left:314;top:9810;width:11237;height:2" coordorigin="314,9810" coordsize="11237,2">
              <v:shape style="position:absolute;left:314;top:9810;width:11237;height:2" coordorigin="314,9810" coordsize="11237,0" path="m314,9810l11552,9810e" filled="f" stroked="t" strokeweight=".71424pt" strokecolor="#545454">
                <v:path arrowok="t"/>
              </v:shape>
            </v:group>
            <v:group style="position:absolute;left:314;top:10149;width:11242;height:2" coordorigin="314,10149" coordsize="11242,2">
              <v:shape style="position:absolute;left:314;top:10149;width:11242;height:2" coordorigin="314,10149" coordsize="11242,0" path="m314,10149l11556,10149e" filled="f" stroked="t" strokeweight=".71424pt" strokecolor="#575757">
                <v:path arrowok="t"/>
              </v:shape>
            </v:group>
            <v:group style="position:absolute;left:314;top:10386;width:11242;height:2" coordorigin="314,10386" coordsize="11242,2">
              <v:shape style="position:absolute;left:314;top:10386;width:11242;height:2" coordorigin="314,10386" coordsize="11242,0" path="m314,10386l11556,10386e" filled="f" stroked="t" strokeweight=".71424pt" strokecolor="#545454">
                <v:path arrowok="t"/>
              </v:shape>
            </v:group>
            <v:group style="position:absolute;left:1705;top:11074;width:2;height:4703" coordorigin="1705,11074" coordsize="2,4703">
              <v:shape style="position:absolute;left:1705;top:11074;width:2;height:4703" coordorigin="1705,11074" coordsize="0,4703" path="m1705,15777l1705,11074e" filled="f" stroked="t" strokeweight=".71424pt" strokecolor="#484848">
                <v:path arrowok="t"/>
              </v:shape>
            </v:group>
            <v:group style="position:absolute;left:7380;top:11069;width:2;height:4694" coordorigin="7380,11069" coordsize="2,4694">
              <v:shape style="position:absolute;left:7380;top:11069;width:2;height:4694" coordorigin="7380,11069" coordsize="0,4694" path="m7380,15763l7380,11069e" filled="f" stroked="t" strokeweight=".71424pt" strokecolor="#4F4F4F">
                <v:path arrowok="t"/>
              </v:shape>
            </v:group>
            <v:group style="position:absolute;left:314;top:11313;width:11247;height:2" coordorigin="314,11313" coordsize="11247,2">
              <v:shape style="position:absolute;left:314;top:11313;width:11247;height:2" coordorigin="314,11313" coordsize="11247,0" path="m314,11313l11561,11313e" filled="f" stroked="t" strokeweight=".71424pt" strokecolor="#575757">
                <v:path arrowok="t"/>
              </v:shape>
            </v:group>
            <v:group style="position:absolute;left:324;top:15763;width:11242;height:2" coordorigin="324,15763" coordsize="11242,2">
              <v:shape style="position:absolute;left:324;top:15763;width:11242;height:2" coordorigin="324,15763" coordsize="11242,0" path="m324,15763l11566,15763e" filled="f" stroked="t" strokeweight=".71424pt" strokecolor="#646464">
                <v:path arrowok="t"/>
              </v:shape>
            </v:group>
            <v:group style="position:absolute;left:1124;top:11232;width:2;height:4550" coordorigin="1124,11232" coordsize="2,4550">
              <v:shape style="position:absolute;left:1124;top:11232;width:2;height:4550" coordorigin="1124,11232" coordsize="0,4550" path="m1124,15782l1124,11232e" filled="f" stroked="t" strokeweight=".71424pt" strokecolor="#4B4B4B">
                <v:path arrowok="t"/>
              </v:shape>
            </v:group>
            <w10:wrap type="none"/>
          </v:group>
        </w:pict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4" w:right="-72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606060"/>
          <w:w w:val="316"/>
        </w:rPr>
        <w:t>ı-</w:t>
      </w:r>
      <w:r>
        <w:rPr>
          <w:rFonts w:ascii="Arial" w:hAnsi="Arial" w:cs="Arial" w:eastAsia="Arial"/>
          <w:sz w:val="21"/>
          <w:szCs w:val="21"/>
          <w:color w:val="606060"/>
          <w:w w:val="317"/>
        </w:rPr>
        <w:t>-</w:t>
      </w:r>
      <w:r>
        <w:rPr>
          <w:rFonts w:ascii="Arial" w:hAnsi="Arial" w:cs="Arial" w:eastAsia="Arial"/>
          <w:sz w:val="21"/>
          <w:szCs w:val="21"/>
          <w:color w:val="606060"/>
          <w:spacing w:val="14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484848"/>
          <w:spacing w:val="0"/>
          <w:w w:val="160"/>
        </w:rPr>
        <w:t>--</w:t>
      </w:r>
      <w:r>
        <w:rPr>
          <w:rFonts w:ascii="Arial" w:hAnsi="Arial" w:cs="Arial" w:eastAsia="Arial"/>
          <w:sz w:val="21"/>
          <w:szCs w:val="21"/>
          <w:color w:val="484848"/>
          <w:spacing w:val="-16"/>
          <w:w w:val="159"/>
        </w:rPr>
        <w:t>ı</w:t>
      </w:r>
      <w:r>
        <w:rPr>
          <w:rFonts w:ascii="Arial" w:hAnsi="Arial" w:cs="Arial" w:eastAsia="Arial"/>
          <w:sz w:val="21"/>
          <w:szCs w:val="21"/>
          <w:color w:val="606060"/>
          <w:spacing w:val="-62"/>
          <w:w w:val="483"/>
        </w:rPr>
        <w:t>-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72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484848"/>
          <w:w w:val="324"/>
        </w:rPr>
        <w:t>-ı-</w:t>
      </w:r>
      <w:r>
        <w:rPr>
          <w:rFonts w:ascii="Arial" w:hAnsi="Arial" w:cs="Arial" w:eastAsia="Arial"/>
          <w:sz w:val="21"/>
          <w:szCs w:val="21"/>
          <w:color w:val="484848"/>
          <w:spacing w:val="-62"/>
          <w:w w:val="325"/>
        </w:rPr>
        <w:t>-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38" w:after="0" w:line="240" w:lineRule="auto"/>
        <w:ind w:left="267" w:right="-20"/>
        <w:jc w:val="left"/>
        <w:tabs>
          <w:tab w:pos="25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273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9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329" w:right="-70"/>
        <w:jc w:val="left"/>
        <w:tabs>
          <w:tab w:pos="328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-32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5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-23"/>
          <w:w w:val="15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BÖLGE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363F82"/>
          <w:spacing w:val="0"/>
          <w:w w:val="440"/>
          <w:b/>
          <w:bCs/>
          <w:i/>
        </w:rPr>
        <w:t>r-...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23" w:after="0" w:line="240" w:lineRule="auto"/>
        <w:ind w:left="53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rial" w:hAnsi="Arial" w:cs="Arial" w:eastAsia="Arial"/>
          <w:sz w:val="19"/>
          <w:szCs w:val="19"/>
          <w:color w:val="9A9A9A"/>
          <w:spacing w:val="0"/>
          <w:w w:val="130"/>
          <w:b/>
          <w:bCs/>
        </w:rPr>
        <w:t>-</w:t>
      </w:r>
      <w:r>
        <w:rPr>
          <w:rFonts w:ascii="Arial" w:hAnsi="Arial" w:cs="Arial" w:eastAsia="Arial"/>
          <w:sz w:val="19"/>
          <w:szCs w:val="19"/>
          <w:color w:val="9A9A9A"/>
          <w:spacing w:val="-35"/>
          <w:w w:val="13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707070"/>
          <w:spacing w:val="-11"/>
          <w:w w:val="32"/>
          <w:b/>
          <w:bCs/>
        </w:rPr>
        <w:t>·</w:t>
      </w:r>
      <w:r>
        <w:rPr>
          <w:rFonts w:ascii="Arial" w:hAnsi="Arial" w:cs="Arial" w:eastAsia="Arial"/>
          <w:sz w:val="19"/>
          <w:szCs w:val="19"/>
          <w:color w:val="707070"/>
          <w:spacing w:val="-116"/>
          <w:w w:val="97"/>
          <w:b/>
          <w:bCs/>
        </w:rPr>
        <w:t>P</w:t>
      </w:r>
      <w:r>
        <w:rPr>
          <w:rFonts w:ascii="Arial" w:hAnsi="Arial" w:cs="Arial" w:eastAsia="Arial"/>
          <w:sz w:val="19"/>
          <w:szCs w:val="19"/>
          <w:color w:val="707070"/>
          <w:spacing w:val="0"/>
          <w:w w:val="32"/>
          <w:b/>
          <w:bCs/>
        </w:rPr>
        <w:t>·</w:t>
      </w:r>
      <w:r>
        <w:rPr>
          <w:rFonts w:ascii="Arial" w:hAnsi="Arial" w:cs="Arial" w:eastAsia="Arial"/>
          <w:sz w:val="19"/>
          <w:szCs w:val="19"/>
          <w:color w:val="707070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707070"/>
          <w:spacing w:val="-12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707070"/>
          <w:spacing w:val="0"/>
          <w:w w:val="100"/>
          <w:b/>
          <w:bCs/>
        </w:rPr>
        <w:t>OST</w:t>
      </w:r>
      <w:r>
        <w:rPr>
          <w:rFonts w:ascii="Arial" w:hAnsi="Arial" w:cs="Arial" w:eastAsia="Arial"/>
          <w:sz w:val="19"/>
          <w:szCs w:val="19"/>
          <w:color w:val="707070"/>
          <w:spacing w:val="0"/>
          <w:w w:val="100"/>
          <w:b/>
          <w:bCs/>
        </w:rPr>
        <w:t>A</w:t>
      </w:r>
      <w:r>
        <w:rPr>
          <w:rFonts w:ascii="Arial" w:hAnsi="Arial" w:cs="Arial" w:eastAsia="Arial"/>
          <w:sz w:val="19"/>
          <w:szCs w:val="19"/>
          <w:color w:val="707070"/>
          <w:spacing w:val="-1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b/>
          <w:bCs/>
        </w:rPr>
        <w:t>GR</w:t>
      </w:r>
      <w:r>
        <w:rPr>
          <w:rFonts w:ascii="Arial" w:hAnsi="Arial" w:cs="Arial" w:eastAsia="Arial"/>
          <w:sz w:val="19"/>
          <w:szCs w:val="19"/>
          <w:color w:val="363636"/>
          <w:spacing w:val="-12"/>
          <w:w w:val="100"/>
          <w:b/>
          <w:bCs/>
        </w:rPr>
        <w:t>U</w:t>
      </w:r>
      <w:r>
        <w:rPr>
          <w:rFonts w:ascii="Arial" w:hAnsi="Arial" w:cs="Arial" w:eastAsia="Arial"/>
          <w:sz w:val="19"/>
          <w:szCs w:val="19"/>
          <w:color w:val="707070"/>
          <w:spacing w:val="0"/>
          <w:w w:val="100"/>
          <w:b/>
          <w:bCs/>
        </w:rPr>
        <w:t>P</w:t>
      </w:r>
      <w:r>
        <w:rPr>
          <w:rFonts w:ascii="Arial" w:hAnsi="Arial" w:cs="Arial" w:eastAsia="Arial"/>
          <w:sz w:val="19"/>
          <w:szCs w:val="19"/>
          <w:color w:val="707070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707070"/>
          <w:spacing w:val="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606060"/>
          <w:spacing w:val="0"/>
          <w:w w:val="83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606060"/>
          <w:spacing w:val="0"/>
          <w:w w:val="83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606060"/>
          <w:spacing w:val="11"/>
          <w:w w:val="8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F82"/>
          <w:spacing w:val="0"/>
          <w:w w:val="335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color w:val="363F82"/>
          <w:spacing w:val="-136"/>
          <w:w w:val="33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707070"/>
          <w:spacing w:val="0"/>
          <w:w w:val="96"/>
        </w:rPr>
        <w:t>Ü</w:t>
      </w:r>
      <w:r>
        <w:rPr>
          <w:rFonts w:ascii="Times New Roman" w:hAnsi="Times New Roman" w:cs="Times New Roman" w:eastAsia="Times New Roman"/>
          <w:sz w:val="22"/>
          <w:szCs w:val="22"/>
          <w:color w:val="707070"/>
          <w:spacing w:val="0"/>
          <w:w w:val="95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707070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22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09" w:lineRule="exact"/>
        <w:ind w:right="-20"/>
        <w:jc w:val="left"/>
        <w:tabs>
          <w:tab w:pos="680" w:val="left"/>
          <w:tab w:pos="30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7.607681pt;margin-top:4.983292pt;width:32.832102pt;height:15.5pt;mso-position-horizontal-relative:page;mso-position-vertical-relative:paragraph;z-index:-15567" type="#_x0000_t202" filled="f" stroked="f">
            <v:textbox inset="0,0,0,0">
              <w:txbxContent>
                <w:p>
                  <w:pPr>
                    <w:spacing w:before="0" w:after="0" w:line="310" w:lineRule="exact"/>
                    <w:ind w:right="-86"/>
                    <w:jc w:val="left"/>
                    <w:rPr>
                      <w:rFonts w:ascii="Times New Roman" w:hAnsi="Times New Roman" w:cs="Times New Roman" w:eastAsia="Times New Roman"/>
                      <w:sz w:val="31"/>
                      <w:szCs w:val="3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363F82"/>
                      <w:w w:val="69"/>
                      <w:b/>
                      <w:bCs/>
                    </w:rPr>
                    <w:t>/\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363F82"/>
                      <w:w w:val="70"/>
                      <w:b/>
                      <w:bCs/>
                    </w:rPr>
                    <w:t>.AJ....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1"/>
          <w:szCs w:val="21"/>
          <w:color w:val="212121"/>
          <w:spacing w:val="0"/>
          <w:w w:val="100"/>
          <w:position w:val="-1"/>
        </w:rPr>
        <w:t>-1</w:t>
      </w:r>
      <w:r>
        <w:rPr>
          <w:rFonts w:ascii="Arial" w:hAnsi="Arial" w:cs="Arial" w:eastAsia="Arial"/>
          <w:sz w:val="21"/>
          <w:szCs w:val="21"/>
          <w:color w:val="212121"/>
          <w:spacing w:val="-51"/>
          <w:w w:val="100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212121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1"/>
          <w:szCs w:val="21"/>
          <w:color w:val="21212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b/>
          <w:bCs/>
          <w:position w:val="-1"/>
        </w:rPr>
        <w:t>Okta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b/>
          <w:bCs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4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b/>
          <w:bCs/>
          <w:position w:val="-1"/>
        </w:rPr>
        <w:t>ÇINAR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b/>
          <w:bCs/>
          <w:position w:val="-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21"/>
          <w:szCs w:val="21"/>
          <w:color w:val="A3B8CA"/>
          <w:spacing w:val="0"/>
          <w:w w:val="27"/>
          <w:position w:val="-1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329" w:right="-20"/>
        <w:jc w:val="left"/>
        <w:tabs>
          <w:tab w:pos="26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7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7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7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F82"/>
          <w:spacing w:val="0"/>
          <w:w w:val="109"/>
          <w:b/>
          <w:bCs/>
        </w:rPr>
        <w:t>A,...f',</w:t>
      </w:r>
      <w:r>
        <w:rPr>
          <w:rFonts w:ascii="Times New Roman" w:hAnsi="Times New Roman" w:cs="Times New Roman" w:eastAsia="Times New Roman"/>
          <w:sz w:val="19"/>
          <w:szCs w:val="19"/>
          <w:color w:val="363F82"/>
          <w:spacing w:val="-32"/>
          <w:w w:val="109"/>
          <w:b/>
          <w:bCs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F82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F82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9"/>
        </w:rPr>
        <w:t>SalihHELVACI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42" w:lineRule="exact"/>
        <w:ind w:left="2291" w:right="-20"/>
        <w:jc w:val="left"/>
        <w:tabs>
          <w:tab w:pos="27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F82"/>
          <w:spacing w:val="0"/>
          <w:w w:val="207"/>
          <w:position w:val="-3"/>
        </w:rPr>
        <w:t>'-</w:t>
      </w:r>
      <w:r>
        <w:rPr>
          <w:rFonts w:ascii="Times New Roman" w:hAnsi="Times New Roman" w:cs="Times New Roman" w:eastAsia="Times New Roman"/>
          <w:sz w:val="17"/>
          <w:szCs w:val="17"/>
          <w:color w:val="363F82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F82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3"/>
        </w:rPr>
        <w:t>İtf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5"/>
          <w:position w:val="-3"/>
        </w:rPr>
        <w:t>Çavuşu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76" w:lineRule="exact"/>
        <w:ind w:left="282" w:right="-20"/>
        <w:jc w:val="left"/>
        <w:tabs>
          <w:tab w:pos="240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484848"/>
          <w:spacing w:val="0"/>
          <w:w w:val="100"/>
          <w:b/>
          <w:bCs/>
          <w:position w:val="1"/>
        </w:rPr>
        <w:t>lsmaiı</w:t>
      </w:r>
      <w:r>
        <w:rPr>
          <w:rFonts w:ascii="Times New Roman" w:hAnsi="Times New Roman" w:cs="Times New Roman" w:eastAsia="Times New Roman"/>
          <w:sz w:val="31"/>
          <w:szCs w:val="31"/>
          <w:color w:val="484848"/>
          <w:spacing w:val="51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484848"/>
          <w:spacing w:val="0"/>
          <w:w w:val="100"/>
          <w:b/>
          <w:bCs/>
          <w:position w:val="1"/>
        </w:rPr>
        <w:t>YAPlCI</w:t>
      </w:r>
      <w:r>
        <w:rPr>
          <w:rFonts w:ascii="Times New Roman" w:hAnsi="Times New Roman" w:cs="Times New Roman" w:eastAsia="Times New Roman"/>
          <w:sz w:val="27"/>
          <w:szCs w:val="27"/>
          <w:color w:val="484848"/>
          <w:spacing w:val="-2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484848"/>
          <w:spacing w:val="0"/>
          <w:w w:val="100"/>
          <w:b/>
          <w:bCs/>
          <w:position w:val="1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484848"/>
          <w:spacing w:val="0"/>
          <w:w w:val="100"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27"/>
          <w:szCs w:val="27"/>
          <w:color w:val="605E97"/>
          <w:spacing w:val="0"/>
          <w:w w:val="481"/>
          <w:position w:val="1"/>
        </w:rPr>
        <w:t>'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45" w:lineRule="exact"/>
        <w:ind w:left="301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1"/>
          <w:szCs w:val="21"/>
          <w:color w:val="363636"/>
          <w:spacing w:val="0"/>
          <w:w w:val="100"/>
        </w:rPr>
        <w:t>tf</w:t>
      </w:r>
      <w:r>
        <w:rPr>
          <w:rFonts w:ascii="Arial" w:hAnsi="Arial" w:cs="Arial" w:eastAsia="Arial"/>
          <w:sz w:val="21"/>
          <w:szCs w:val="21"/>
          <w:color w:val="363636"/>
          <w:spacing w:val="12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63636"/>
          <w:spacing w:val="0"/>
          <w:w w:val="100"/>
        </w:rPr>
        <w:t>ive</w:t>
      </w:r>
      <w:r>
        <w:rPr>
          <w:rFonts w:ascii="Arial" w:hAnsi="Arial" w:cs="Arial" w:eastAsia="Arial"/>
          <w:sz w:val="21"/>
          <w:szCs w:val="21"/>
          <w:color w:val="363636"/>
          <w:spacing w:val="14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79"/>
          <w:b/>
          <w:bCs/>
        </w:rPr>
        <w:t>Bat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79"/>
          <w:b/>
          <w:bCs/>
        </w:rPr>
        <w:t>ı</w:t>
      </w:r>
      <w:r>
        <w:rPr>
          <w:rFonts w:ascii="Arial" w:hAnsi="Arial" w:cs="Arial" w:eastAsia="Arial"/>
          <w:sz w:val="23"/>
          <w:szCs w:val="23"/>
          <w:color w:val="363636"/>
          <w:spacing w:val="23"/>
          <w:w w:val="79"/>
          <w:b/>
          <w:bCs/>
        </w:rPr>
        <w:t> 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79"/>
          <w:b/>
          <w:bCs/>
        </w:rPr>
        <w:t>Bölg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79"/>
          <w:b/>
          <w:bCs/>
        </w:rPr>
        <w:t>e</w:t>
      </w:r>
      <w:r>
        <w:rPr>
          <w:rFonts w:ascii="Arial" w:hAnsi="Arial" w:cs="Arial" w:eastAsia="Arial"/>
          <w:sz w:val="23"/>
          <w:szCs w:val="23"/>
          <w:color w:val="363636"/>
          <w:spacing w:val="-7"/>
          <w:w w:val="79"/>
          <w:b/>
          <w:bCs/>
        </w:rPr>
        <w:t> 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100"/>
          <w:b/>
          <w:bCs/>
        </w:rPr>
        <w:t>A</w:t>
      </w:r>
      <w:r>
        <w:rPr>
          <w:rFonts w:ascii="Arial" w:hAnsi="Arial" w:cs="Arial" w:eastAsia="Arial"/>
          <w:sz w:val="23"/>
          <w:szCs w:val="23"/>
          <w:color w:val="363636"/>
          <w:spacing w:val="7"/>
          <w:w w:val="100"/>
          <w:b/>
          <w:bCs/>
        </w:rPr>
        <w:t> 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102"/>
          <w:b/>
          <w:bCs/>
        </w:rPr>
        <w:t>•ri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34" w:after="0" w:line="240" w:lineRule="auto"/>
        <w:ind w:left="334" w:right="-20"/>
        <w:jc w:val="left"/>
        <w:tabs>
          <w:tab w:pos="2620" w:val="left"/>
        </w:tabs>
        <w:rPr>
          <w:rFonts w:ascii="Times New Roman" w:hAnsi="Times New Roman" w:cs="Times New Roman" w:eastAsia="Times New Roman"/>
          <w:sz w:val="53"/>
          <w:szCs w:val="53"/>
        </w:rPr>
      </w:pPr>
      <w:rPr/>
      <w:r>
        <w:rPr>
          <w:rFonts w:ascii="Arial" w:hAnsi="Arial" w:cs="Arial" w:eastAsia="Arial"/>
          <w:sz w:val="43"/>
          <w:szCs w:val="43"/>
          <w:color w:val="363F82"/>
          <w:w w:val="84"/>
          <w:b/>
          <w:bCs/>
        </w:rPr>
        <w:t>3-</w:t>
      </w:r>
      <w:r>
        <w:rPr>
          <w:rFonts w:ascii="Arial" w:hAnsi="Arial" w:cs="Arial" w:eastAsia="Arial"/>
          <w:sz w:val="43"/>
          <w:szCs w:val="43"/>
          <w:color w:val="363F82"/>
          <w:spacing w:val="-8"/>
          <w:w w:val="84"/>
          <w:b/>
          <w:bCs/>
        </w:rPr>
        <w:t>1</w:t>
      </w:r>
      <w:r>
        <w:rPr>
          <w:rFonts w:ascii="Times New Roman" w:hAnsi="Times New Roman" w:cs="Times New Roman" w:eastAsia="Times New Roman"/>
          <w:sz w:val="53"/>
          <w:szCs w:val="53"/>
          <w:color w:val="2634A0"/>
          <w:spacing w:val="0"/>
          <w:w w:val="78"/>
          <w:b/>
          <w:bCs/>
        </w:rPr>
        <w:t>\</w:t>
      </w:r>
      <w:r>
        <w:rPr>
          <w:rFonts w:ascii="Times New Roman" w:hAnsi="Times New Roman" w:cs="Times New Roman" w:eastAsia="Times New Roman"/>
          <w:sz w:val="53"/>
          <w:szCs w:val="53"/>
          <w:color w:val="2634A0"/>
          <w:spacing w:val="0"/>
          <w:w w:val="79"/>
          <w:b/>
          <w:bCs/>
        </w:rPr>
        <w:t>os-</w:t>
      </w:r>
      <w:r>
        <w:rPr>
          <w:rFonts w:ascii="Times New Roman" w:hAnsi="Times New Roman" w:cs="Times New Roman" w:eastAsia="Times New Roman"/>
          <w:sz w:val="53"/>
          <w:szCs w:val="53"/>
          <w:color w:val="2634A0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53"/>
          <w:szCs w:val="53"/>
          <w:color w:val="2634A0"/>
          <w:spacing w:val="0"/>
          <w:w w:val="100"/>
          <w:b/>
          <w:bCs/>
        </w:rPr>
        <w:pict>
          <v:shape style="width:63.360001pt;height:31.68pt;mso-position-horizontal-relative:char;mso-position-vertical-relative:line" type="#_x0000_t75">
            <v:imagedata r:id="rId29" o:title=""/>
          </v:shape>
        </w:pict>
      </w:r>
      <w:r>
        <w:rPr>
          <w:rFonts w:ascii="Times New Roman" w:hAnsi="Times New Roman" w:cs="Times New Roman" w:eastAsia="Times New Roman"/>
          <w:sz w:val="53"/>
          <w:szCs w:val="53"/>
          <w:color w:val="000000"/>
          <w:spacing w:val="0"/>
          <w:w w:val="100"/>
          <w:position w:val="0"/>
        </w:rPr>
      </w:r>
    </w:p>
    <w:p>
      <w:pPr>
        <w:spacing w:before="40" w:after="0" w:line="252" w:lineRule="auto"/>
        <w:ind w:left="2891" w:right="727" w:firstLine="-233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9"/>
        </w:rPr>
        <w:t>ErkanAKDAŞ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</w:rPr>
        <w:t>İt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2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4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83" w:right="1537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63636"/>
          <w:spacing w:val="0"/>
          <w:w w:val="71"/>
          <w:b/>
          <w:bCs/>
        </w:rPr>
        <w:t>0</w:t>
      </w:r>
      <w:r>
        <w:rPr>
          <w:rFonts w:ascii="Times New Roman" w:hAnsi="Times New Roman" w:cs="Times New Roman" w:eastAsia="Times New Roman"/>
          <w:sz w:val="30"/>
          <w:szCs w:val="30"/>
          <w:color w:val="363636"/>
          <w:spacing w:val="-3"/>
          <w:w w:val="71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63636"/>
          <w:spacing w:val="0"/>
          <w:w w:val="100"/>
          <w:i/>
        </w:rPr>
        <w:t>{</w:t>
      </w:r>
      <w:r>
        <w:rPr>
          <w:rFonts w:ascii="Times New Roman" w:hAnsi="Times New Roman" w:cs="Times New Roman" w:eastAsia="Times New Roman"/>
          <w:sz w:val="30"/>
          <w:szCs w:val="30"/>
          <w:color w:val="363636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51"/>
        </w:rPr>
        <w:t>Hlzifa</w:t>
      </w:r>
      <w:r>
        <w:rPr>
          <w:rFonts w:ascii="Times New Roman" w:hAnsi="Times New Roman" w:cs="Times New Roman" w:eastAsia="Times New Roman"/>
          <w:sz w:val="30"/>
          <w:szCs w:val="30"/>
          <w:color w:val="363636"/>
          <w:spacing w:val="0"/>
          <w:w w:val="60"/>
          <w:b/>
          <w:bCs/>
        </w:rPr>
        <w:t>lf017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53" w:after="0" w:line="240" w:lineRule="auto"/>
        <w:ind w:left="112" w:right="1356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25.760005pt;height:81.6pt;mso-position-horizontal-relative:char;mso-position-vertical-relative:line" type="#_x0000_t75">
            <v:imagedata r:id="rId3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459" w:right="1632"/>
        <w:jc w:val="center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Arial" w:hAnsi="Arial" w:cs="Arial" w:eastAsia="Arial"/>
          <w:sz w:val="8"/>
          <w:szCs w:val="8"/>
          <w:color w:val="606060"/>
          <w:spacing w:val="0"/>
          <w:w w:val="149"/>
        </w:rPr>
        <w:t>H</w:t>
      </w:r>
      <w:r>
        <w:rPr>
          <w:rFonts w:ascii="Arial" w:hAnsi="Arial" w:cs="Arial" w:eastAsia="Arial"/>
          <w:sz w:val="8"/>
          <w:szCs w:val="8"/>
          <w:color w:val="606060"/>
          <w:spacing w:val="0"/>
          <w:w w:val="149"/>
        </w:rPr>
        <w:t> </w:t>
      </w:r>
      <w:r>
        <w:rPr>
          <w:rFonts w:ascii="Arial" w:hAnsi="Arial" w:cs="Arial" w:eastAsia="Arial"/>
          <w:sz w:val="8"/>
          <w:szCs w:val="8"/>
          <w:color w:val="606060"/>
          <w:spacing w:val="4"/>
          <w:w w:val="149"/>
        </w:rPr>
        <w:t> </w:t>
      </w:r>
      <w:r>
        <w:rPr>
          <w:rFonts w:ascii="Arial" w:hAnsi="Arial" w:cs="Arial" w:eastAsia="Arial"/>
          <w:sz w:val="11"/>
          <w:szCs w:val="11"/>
          <w:color w:val="707070"/>
          <w:spacing w:val="3"/>
          <w:w w:val="70"/>
          <w:b/>
          <w:bCs/>
        </w:rPr>
        <w:t>f</w:t>
      </w:r>
      <w:r>
        <w:rPr>
          <w:rFonts w:ascii="Arial" w:hAnsi="Arial" w:cs="Arial" w:eastAsia="Arial"/>
          <w:sz w:val="11"/>
          <w:szCs w:val="11"/>
          <w:color w:val="9A9A9A"/>
          <w:spacing w:val="0"/>
          <w:w w:val="70"/>
          <w:b/>
          <w:bCs/>
        </w:rPr>
        <w:t>.f</w:t>
      </w:r>
      <w:r>
        <w:rPr>
          <w:rFonts w:ascii="Arial" w:hAnsi="Arial" w:cs="Arial" w:eastAsia="Arial"/>
          <w:sz w:val="11"/>
          <w:szCs w:val="11"/>
          <w:color w:val="9A9A9A"/>
          <w:spacing w:val="0"/>
          <w:w w:val="70"/>
          <w:b/>
          <w:bCs/>
        </w:rPr>
        <w:t>    </w:t>
      </w:r>
      <w:r>
        <w:rPr>
          <w:rFonts w:ascii="Arial" w:hAnsi="Arial" w:cs="Arial" w:eastAsia="Arial"/>
          <w:sz w:val="11"/>
          <w:szCs w:val="11"/>
          <w:color w:val="9A9A9A"/>
          <w:spacing w:val="7"/>
          <w:w w:val="70"/>
          <w:b/>
          <w:bCs/>
        </w:rPr>
        <w:t> </w:t>
      </w:r>
      <w:r>
        <w:rPr>
          <w:rFonts w:ascii="Arial" w:hAnsi="Arial" w:cs="Arial" w:eastAsia="Arial"/>
          <w:sz w:val="11"/>
          <w:szCs w:val="11"/>
          <w:color w:val="808082"/>
          <w:spacing w:val="0"/>
          <w:w w:val="100"/>
        </w:rPr>
        <w:t>"'</w:t>
      </w:r>
      <w:r>
        <w:rPr>
          <w:rFonts w:ascii="Arial" w:hAnsi="Arial" w:cs="Arial" w:eastAsia="Arial"/>
          <w:sz w:val="11"/>
          <w:szCs w:val="11"/>
          <w:color w:val="808082"/>
          <w:spacing w:val="0"/>
          <w:w w:val="100"/>
        </w:rPr>
        <w:t>•</w:t>
      </w:r>
      <w:r>
        <w:rPr>
          <w:rFonts w:ascii="Arial" w:hAnsi="Arial" w:cs="Arial" w:eastAsia="Arial"/>
          <w:sz w:val="11"/>
          <w:szCs w:val="11"/>
          <w:color w:val="808082"/>
          <w:spacing w:val="25"/>
          <w:w w:val="100"/>
        </w:rPr>
        <w:t> </w:t>
      </w:r>
      <w:r>
        <w:rPr>
          <w:rFonts w:ascii="Arial" w:hAnsi="Arial" w:cs="Arial" w:eastAsia="Arial"/>
          <w:sz w:val="11"/>
          <w:szCs w:val="11"/>
          <w:color w:val="606060"/>
          <w:spacing w:val="-17"/>
          <w:w w:val="140"/>
        </w:rPr>
        <w:t>•</w:t>
      </w:r>
      <w:r>
        <w:rPr>
          <w:rFonts w:ascii="Arial" w:hAnsi="Arial" w:cs="Arial" w:eastAsia="Arial"/>
          <w:sz w:val="11"/>
          <w:szCs w:val="11"/>
          <w:color w:val="9A9A9A"/>
          <w:spacing w:val="0"/>
          <w:w w:val="140"/>
        </w:rPr>
        <w:t>·•</w:t>
      </w:r>
      <w:r>
        <w:rPr>
          <w:rFonts w:ascii="Arial" w:hAnsi="Arial" w:cs="Arial" w:eastAsia="Arial"/>
          <w:sz w:val="11"/>
          <w:szCs w:val="11"/>
          <w:color w:val="9A9A9A"/>
          <w:spacing w:val="32"/>
          <w:w w:val="14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FAFB1"/>
          <w:spacing w:val="0"/>
          <w:w w:val="71"/>
          <w:b/>
          <w:bCs/>
          <w:i/>
        </w:rPr>
        <w:t>,ı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280" w:bottom="280" w:left="200" w:right="240"/>
          <w:cols w:num="4" w:equalWidth="0">
            <w:col w:w="997" w:space="235"/>
            <w:col w:w="671" w:space="138"/>
            <w:col w:w="4525" w:space="1969"/>
            <w:col w:w="2945"/>
          </w:cols>
        </w:sectPr>
      </w:pPr>
      <w:rPr/>
    </w:p>
    <w:p>
      <w:pPr>
        <w:spacing w:before="73" w:after="0" w:line="220" w:lineRule="auto"/>
        <w:ind w:left="623" w:right="-148" w:firstLine="43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5"/>
          <w:szCs w:val="85"/>
          <w:color w:val="262626"/>
          <w:spacing w:val="-379"/>
          <w:w w:val="172"/>
          <w:b/>
          <w:bCs/>
          <w:i/>
          <w:position w:val="12"/>
        </w:rPr>
        <w:t>l</w:t>
      </w:r>
      <w:r>
        <w:rPr>
          <w:rFonts w:ascii="Arial" w:hAnsi="Arial" w:cs="Arial" w:eastAsia="Arial"/>
          <w:sz w:val="14"/>
          <w:szCs w:val="14"/>
          <w:color w:val="3A3B3A"/>
          <w:spacing w:val="8"/>
          <w:w w:val="121"/>
          <w:position w:val="0"/>
        </w:rPr>
        <w:t>I</w:t>
      </w:r>
      <w:r>
        <w:rPr>
          <w:rFonts w:ascii="Arial" w:hAnsi="Arial" w:cs="Arial" w:eastAsia="Arial"/>
          <w:sz w:val="14"/>
          <w:szCs w:val="14"/>
          <w:color w:val="3A3B3A"/>
          <w:spacing w:val="0"/>
          <w:w w:val="121"/>
          <w:position w:val="0"/>
        </w:rPr>
        <w:t>ZMIR</w:t>
      </w:r>
      <w:r>
        <w:rPr>
          <w:rFonts w:ascii="Arial" w:hAnsi="Arial" w:cs="Arial" w:eastAsia="Arial"/>
          <w:sz w:val="14"/>
          <w:szCs w:val="14"/>
          <w:color w:val="3A3B3A"/>
          <w:spacing w:val="0"/>
          <w:w w:val="121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A3B3A"/>
          <w:spacing w:val="0"/>
          <w:w w:val="103"/>
          <w:position w:val="0"/>
        </w:rPr>
        <w:t>BÜYÜKSEHIR</w:t>
      </w:r>
      <w:r>
        <w:rPr>
          <w:rFonts w:ascii="Arial" w:hAnsi="Arial" w:cs="Arial" w:eastAsia="Arial"/>
          <w:sz w:val="15"/>
          <w:szCs w:val="15"/>
          <w:color w:val="3A3B3A"/>
          <w:spacing w:val="0"/>
          <w:w w:val="103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A3B3A"/>
          <w:spacing w:val="0"/>
          <w:w w:val="113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381" w:right="4281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shape style="position:absolute;margin-left:497.279999pt;margin-top:-5.438881pt;width:52.799999pt;height:48.959999pt;mso-position-horizontal-relative:page;mso-position-vertical-relative:paragraph;z-index:-15566" type="#_x0000_t75">
            <v:imagedata r:id="rId31" o:title=""/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A3B3A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A3B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B3A"/>
          <w:spacing w:val="0"/>
          <w:w w:val="100"/>
        </w:rPr>
        <w:t>BÜYÜKŞEHiR</w:t>
      </w:r>
      <w:r>
        <w:rPr>
          <w:rFonts w:ascii="Times New Roman" w:hAnsi="Times New Roman" w:cs="Times New Roman" w:eastAsia="Times New Roman"/>
          <w:sz w:val="21"/>
          <w:szCs w:val="21"/>
          <w:color w:val="3A3B3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B3A"/>
          <w:spacing w:val="0"/>
          <w:w w:val="101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A3B3A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B3A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3A3B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B3A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A3B3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B3A"/>
          <w:spacing w:val="0"/>
          <w:w w:val="101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A3B3A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A3B3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B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A3B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A3B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B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A3B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A3B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B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A3B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B3A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A3B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B3A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A3B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A3B3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B3A"/>
          <w:spacing w:val="0"/>
          <w:w w:val="10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6" w:after="0" w:line="237" w:lineRule="exact"/>
        <w:ind w:left="1127" w:right="5091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A3B3A"/>
          <w:w w:val="91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A3B3A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B3A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A3B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A3B3A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B3A"/>
          <w:spacing w:val="0"/>
          <w:w w:val="99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740" w:bottom="280" w:left="260" w:right="260"/>
          <w:cols w:num="2" w:equalWidth="0">
            <w:col w:w="1637" w:space="1668"/>
            <w:col w:w="8095"/>
          </w:cols>
        </w:sectPr>
      </w:pPr>
      <w:rPr/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8.191423" w:type="dxa"/>
      </w:tblPr>
      <w:tblGrid/>
      <w:tr>
        <w:trPr>
          <w:trHeight w:val="243" w:hRule="exact"/>
        </w:trPr>
        <w:tc>
          <w:tcPr>
            <w:tcW w:w="1206" w:type="dxa"/>
            <w:tcBorders>
              <w:top w:val="single" w:sz="5.695696" w:space="0" w:color="747474"/>
              <w:bottom w:val="single" w:sz="5.695696" w:space="0" w:color="747474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B3A"/>
                <w:spacing w:val="0"/>
                <w:w w:val="109"/>
              </w:rPr>
              <w:t>QlayTarihi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35" w:type="dxa"/>
            <w:tcBorders>
              <w:top w:val="single" w:sz="5.695696" w:space="0" w:color="747474"/>
              <w:bottom w:val="single" w:sz="5.695696" w:space="0" w:color="747474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20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B3A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B3A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B3A"/>
                <w:spacing w:val="0"/>
                <w:w w:val="104"/>
              </w:rPr>
              <w:t>22.05.2017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40" w:type="dxa"/>
            <w:tcBorders>
              <w:top w:val="single" w:sz="5.695696" w:space="0" w:color="747474"/>
              <w:bottom w:val="single" w:sz="5.695696" w:space="0" w:color="747474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33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B3A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B3A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B3A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B3A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B3A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B3A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B3A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B3A"/>
                <w:spacing w:val="0"/>
                <w:w w:val="104"/>
              </w:rPr>
              <w:t>8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018" w:type="dxa"/>
            <w:tcBorders>
              <w:top w:val="single" w:sz="5.695696" w:space="0" w:color="747474"/>
              <w:bottom w:val="single" w:sz="5.695696" w:space="0" w:color="747474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251" w:right="-20"/>
              <w:jc w:val="left"/>
              <w:tabs>
                <w:tab w:pos="22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w w:val="92"/>
              </w:rPr>
              <w:t>!Bil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w w:val="93"/>
              </w:rPr>
              <w:t>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-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B3A"/>
                <w:spacing w:val="0"/>
                <w:w w:val="114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B3A"/>
                <w:spacing w:val="15"/>
                <w:w w:val="11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B3A"/>
                <w:spacing w:val="0"/>
                <w:w w:val="100"/>
              </w:rPr>
              <w:t>11:22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B3A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B3A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06060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06060"/>
                <w:spacing w:val="-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B3A"/>
                <w:spacing w:val="0"/>
                <w:w w:val="100"/>
              </w:rPr>
              <w:t>el: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B3A"/>
                <w:spacing w:val="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B3A"/>
                <w:spacing w:val="0"/>
                <w:w w:val="79"/>
              </w:rPr>
              <w:t>11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B3A"/>
                <w:spacing w:val="19"/>
                <w:w w:val="79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B3A"/>
                <w:spacing w:val="0"/>
                <w:w w:val="79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60" w:hRule="exact"/>
        </w:trPr>
        <w:tc>
          <w:tcPr>
            <w:tcW w:w="1206" w:type="dxa"/>
            <w:tcBorders>
              <w:top w:val="single" w:sz="5.695696" w:space="0" w:color="747474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40" w:lineRule="auto"/>
              <w:ind w:left="5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B3A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B3A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B3A"/>
                <w:spacing w:val="0"/>
                <w:w w:val="102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35" w:type="dxa"/>
            <w:tcBorders>
              <w:top w:val="single" w:sz="5.695696" w:space="0" w:color="747474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40" w:lineRule="auto"/>
              <w:ind w:left="20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B3A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B3A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B3A"/>
                <w:spacing w:val="0"/>
                <w:w w:val="104"/>
              </w:rPr>
              <w:t>22.05.2017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40" w:type="dxa"/>
            <w:tcBorders>
              <w:top w:val="single" w:sz="5.695696" w:space="0" w:color="747474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40" w:lineRule="auto"/>
              <w:ind w:left="332" w:right="-20"/>
              <w:jc w:val="left"/>
              <w:tabs>
                <w:tab w:pos="16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B3A"/>
                <w:spacing w:val="0"/>
                <w:w w:val="100"/>
              </w:rPr>
              <w:t>!Kayıt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B3A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B3A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B3A"/>
                <w:spacing w:val="-4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B3A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B3A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777777"/>
                <w:spacing w:val="0"/>
                <w:w w:val="12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777777"/>
                <w:spacing w:val="-13"/>
                <w:w w:val="12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B3A"/>
                <w:spacing w:val="0"/>
                <w:w w:val="120"/>
              </w:rPr>
              <w:t>3362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018" w:type="dxa"/>
            <w:tcBorders>
              <w:top w:val="single" w:sz="5.695696" w:space="0" w:color="747474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40" w:lineRule="auto"/>
              <w:ind w:left="25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93"/>
              </w:rPr>
              <w:t>IOildirim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4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B3A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B3A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B3A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06060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06060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B3A"/>
                <w:spacing w:val="0"/>
                <w:w w:val="100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B3A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B3A"/>
                <w:spacing w:val="0"/>
                <w:w w:val="103"/>
              </w:rPr>
              <w:t>Santral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194" w:lineRule="exact"/>
        <w:ind w:left="1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8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istihkam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Okul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Civarı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Mithatpaşa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3"/>
        </w:rPr>
        <w:t>Narlıdere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58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3A3B3A"/>
          <w:spacing w:val="0"/>
          <w:w w:val="100"/>
        </w:rPr>
        <w:t>Do</w:t>
      </w:r>
      <w:r>
        <w:rPr>
          <w:rFonts w:ascii="Arial" w:hAnsi="Arial" w:cs="Arial" w:eastAsia="Arial"/>
          <w:sz w:val="18"/>
          <w:szCs w:val="18"/>
          <w:color w:val="3A3B3A"/>
          <w:spacing w:val="45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A3B3A"/>
          <w:spacing w:val="0"/>
          <w:w w:val="100"/>
        </w:rPr>
        <w:t>ru</w:t>
      </w:r>
      <w:r>
        <w:rPr>
          <w:rFonts w:ascii="Arial" w:hAnsi="Arial" w:cs="Arial" w:eastAsia="Arial"/>
          <w:sz w:val="18"/>
          <w:szCs w:val="18"/>
          <w:color w:val="3A3B3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12"/>
        </w:rPr>
        <w:t>:Huzu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1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8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96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Mithalpasa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85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zeri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Mandalinli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Karş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Narlı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9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5"/>
          <w:w w:val="10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-7"/>
          <w:w w:val="10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53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11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15" w:lineRule="exact"/>
        <w:ind w:left="148" w:right="-20"/>
        <w:jc w:val="left"/>
        <w:tabs>
          <w:tab w:pos="1500" w:val="left"/>
          <w:tab w:pos="4220" w:val="left"/>
          <w:tab w:pos="7680" w:val="left"/>
          <w:tab w:pos="10860" w:val="left"/>
          <w:tab w:pos="11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B3A"/>
          <w:w w:val="101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A3B3A"/>
          <w:w w:val="101"/>
          <w:u w:val="thick" w:color="000000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w w:val="101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A3B3A"/>
          <w:w w:val="102"/>
          <w:u w:val="thick" w:color="0000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w w:val="102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8"/>
          <w:w w:val="100"/>
          <w:u w:val="thick" w:color="0000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8"/>
          <w:w w:val="100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4"/>
          <w:u w:val="thick" w:color="000000"/>
          <w:position w:val="-2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4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u w:val="thick" w:color="0000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u w:val="thick" w:color="0000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14"/>
          <w:u w:val="thick" w:color="0000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14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u w:val="thick" w:color="0000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-8"/>
          <w:w w:val="100"/>
          <w:u w:val="thick" w:color="0000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-8"/>
          <w:w w:val="100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3"/>
          <w:u w:val="thick" w:color="000000"/>
          <w:position w:val="-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3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2"/>
          <w:u w:val="thick" w:color="000000"/>
          <w:position w:val="-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2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8"/>
          <w:w w:val="100"/>
          <w:u w:val="thick" w:color="0000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8"/>
          <w:w w:val="100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1"/>
          <w:u w:val="thick" w:color="000000"/>
          <w:position w:val="-2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1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u w:val="thick" w:color="0000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u w:val="thick" w:color="0000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97"/>
          <w:u w:val="thick" w:color="000000"/>
          <w:position w:val="-2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97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8"/>
          <w:w w:val="98"/>
          <w:u w:val="thick" w:color="0000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8"/>
          <w:w w:val="98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8"/>
          <w:w w:val="98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4"/>
          <w:w w:val="111"/>
          <w:u w:val="thick" w:color="000000"/>
          <w:position w:val="-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4"/>
          <w:w w:val="111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4"/>
          <w:w w:val="111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90"/>
          <w:u w:val="thick" w:color="000000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90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91"/>
          <w:u w:val="thick" w:color="0000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91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u w:val="thick" w:color="0000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-32"/>
          <w:w w:val="100"/>
          <w:u w:val="thick" w:color="0000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-32"/>
          <w:w w:val="100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2"/>
          <w:u w:val="thick" w:color="000000"/>
          <w:position w:val="-2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2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2"/>
          <w:u w:val="thick" w:color="0000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2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u w:val="thick" w:color="0000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-29"/>
          <w:w w:val="100"/>
          <w:u w:val="thick" w:color="0000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-29"/>
          <w:w w:val="100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89"/>
          <w:u w:val="thick" w:color="000000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89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u w:val="thick" w:color="0000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u w:val="thick" w:color="0000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21"/>
          <w:szCs w:val="21"/>
          <w:color w:val="3A3B3A"/>
          <w:spacing w:val="0"/>
          <w:w w:val="89"/>
          <w:u w:val="thick" w:color="000000"/>
          <w:position w:val="-2"/>
        </w:rPr>
        <w:t>Ya</w:t>
      </w:r>
      <w:r>
        <w:rPr>
          <w:rFonts w:ascii="Times New Roman" w:hAnsi="Times New Roman" w:cs="Times New Roman" w:eastAsia="Times New Roman"/>
          <w:sz w:val="21"/>
          <w:szCs w:val="21"/>
          <w:color w:val="3A3B3A"/>
          <w:spacing w:val="0"/>
          <w:w w:val="89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21"/>
          <w:szCs w:val="21"/>
          <w:color w:val="3A3B3A"/>
          <w:spacing w:val="8"/>
          <w:w w:val="90"/>
          <w:u w:val="thick" w:color="000000"/>
          <w:position w:val="-2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A3B3A"/>
          <w:spacing w:val="8"/>
          <w:w w:val="90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21"/>
          <w:szCs w:val="21"/>
          <w:color w:val="3A3B3A"/>
          <w:spacing w:val="8"/>
          <w:w w:val="90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21"/>
          <w:szCs w:val="21"/>
          <w:color w:val="606060"/>
          <w:spacing w:val="9"/>
          <w:w w:val="95"/>
          <w:u w:val="thick" w:color="000000"/>
          <w:position w:val="-2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606060"/>
          <w:spacing w:val="9"/>
          <w:w w:val="95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21"/>
          <w:szCs w:val="21"/>
          <w:color w:val="606060"/>
          <w:spacing w:val="9"/>
          <w:w w:val="95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21"/>
          <w:szCs w:val="21"/>
          <w:color w:val="3A3B3A"/>
          <w:spacing w:val="0"/>
          <w:w w:val="81"/>
          <w:u w:val="thick" w:color="000000"/>
          <w:position w:val="-2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3A3B3A"/>
          <w:spacing w:val="0"/>
          <w:w w:val="81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21"/>
          <w:szCs w:val="21"/>
          <w:color w:val="3A3B3A"/>
          <w:spacing w:val="0"/>
          <w:w w:val="82"/>
          <w:u w:val="thick" w:color="000000"/>
          <w:position w:val="-2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A3B3A"/>
          <w:spacing w:val="0"/>
          <w:w w:val="82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21"/>
          <w:szCs w:val="21"/>
          <w:color w:val="3A3B3A"/>
          <w:spacing w:val="8"/>
          <w:w w:val="100"/>
          <w:u w:val="thick" w:color="0000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B3A"/>
          <w:spacing w:val="8"/>
          <w:w w:val="100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21"/>
          <w:szCs w:val="21"/>
          <w:color w:val="3A3B3A"/>
          <w:spacing w:val="8"/>
          <w:w w:val="100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14"/>
          <w:u w:val="thick" w:color="000000"/>
          <w:position w:val="-2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14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14"/>
          <w:u w:val="thick" w:color="0000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14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u w:val="thick" w:color="0000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-31"/>
          <w:w w:val="100"/>
          <w:u w:val="thick" w:color="0000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-31"/>
          <w:w w:val="100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94"/>
          <w:u w:val="thick" w:color="000000"/>
          <w:position w:val="-2"/>
        </w:rPr>
        <w:t>ih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94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94"/>
          <w:u w:val="thick" w:color="000000"/>
          <w:position w:val="-2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94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-36"/>
          <w:w w:val="100"/>
          <w:u w:val="thick" w:color="0000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-36"/>
          <w:w w:val="100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-36"/>
          <w:w w:val="100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7"/>
          <w:u w:val="thick" w:color="000000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7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4"/>
          <w:w w:val="100"/>
          <w:u w:val="thick" w:color="0000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4"/>
          <w:w w:val="100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4"/>
          <w:w w:val="100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42"/>
          <w:u w:val="thick" w:color="000000"/>
          <w:position w:val="-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42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43"/>
          <w:u w:val="thick" w:color="000000"/>
          <w:position w:val="-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43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5"/>
          <w:w w:val="100"/>
          <w:u w:val="thick" w:color="0000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5"/>
          <w:w w:val="100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5"/>
          <w:w w:val="100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1"/>
          <w:u w:val="thick" w:color="000000"/>
          <w:position w:val="-2"/>
        </w:rPr>
        <w:t>Si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1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5"/>
          <w:w w:val="102"/>
          <w:u w:val="thick" w:color="000000"/>
          <w:position w:val="-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5"/>
          <w:w w:val="102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5"/>
          <w:w w:val="102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A0A0A0"/>
          <w:spacing w:val="-34"/>
          <w:w w:val="48"/>
          <w:u w:val="thick" w:color="000000"/>
          <w:position w:val="-2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A0A0A0"/>
          <w:spacing w:val="-34"/>
          <w:w w:val="48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A0A0A0"/>
          <w:spacing w:val="-34"/>
          <w:w w:val="48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61"/>
          <w:w w:val="97"/>
          <w:u w:val="thick" w:color="000000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61"/>
          <w:w w:val="97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61"/>
          <w:w w:val="97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A0A0A0"/>
          <w:spacing w:val="0"/>
          <w:w w:val="49"/>
          <w:u w:val="thick" w:color="000000"/>
          <w:position w:val="-2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A0A0A0"/>
          <w:spacing w:val="-10"/>
          <w:w w:val="49"/>
          <w:u w:val="thick" w:color="0000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A0A0A0"/>
          <w:spacing w:val="-10"/>
          <w:w w:val="49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A0A0A0"/>
          <w:spacing w:val="-10"/>
          <w:w w:val="49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43"/>
          <w:w w:val="97"/>
          <w:u w:val="thick" w:color="000000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43"/>
          <w:w w:val="97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43"/>
          <w:w w:val="97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A0A0A0"/>
          <w:spacing w:val="1"/>
          <w:w w:val="49"/>
          <w:u w:val="thick" w:color="0000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A0A0A0"/>
          <w:spacing w:val="1"/>
          <w:w w:val="49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A0A0A0"/>
          <w:spacing w:val="1"/>
          <w:w w:val="49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3"/>
          <w:u w:val="thick" w:color="000000"/>
          <w:position w:val="-2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3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82"/>
          <w:u w:val="thick" w:color="000000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82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u w:val="thick" w:color="0000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u w:val="thick" w:color="0000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u w:val="thick" w:color="0000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u w:val="thick" w:color="0000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u w:val="thick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57" w:lineRule="exact"/>
        <w:ind w:right="92"/>
        <w:jc w:val="righ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606060"/>
          <w:spacing w:val="0"/>
          <w:w w:val="65"/>
          <w:position w:val="-4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280" w:bottom="280" w:left="260" w:right="260"/>
        </w:sectPr>
      </w:pPr>
      <w:rPr/>
    </w:p>
    <w:p>
      <w:pPr>
        <w:spacing w:before="0" w:after="0" w:line="194" w:lineRule="exact"/>
        <w:ind w:left="158" w:right="-20"/>
        <w:jc w:val="left"/>
        <w:tabs>
          <w:tab w:pos="3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10"/>
          <w:w w:val="105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39"/>
        </w:rPr>
        <w:t>se: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5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81" w:lineRule="exact"/>
        <w:ind w:left="3665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6.273682pt;margin-top:9.089422pt;width:2.96667pt;height:21pt;mso-position-horizontal-relative:page;mso-position-vertical-relative:paragraph;z-index:-15561" type="#_x0000_t202" filled="f" stroked="f">
            <v:textbox inset="0,0,0,0">
              <w:txbxContent>
                <w:p>
                  <w:pPr>
                    <w:spacing w:before="0" w:after="0" w:line="420" w:lineRule="exact"/>
                    <w:ind w:right="-103"/>
                    <w:jc w:val="left"/>
                    <w:rPr>
                      <w:rFonts w:ascii="Arial" w:hAnsi="Arial" w:cs="Arial" w:eastAsia="Arial"/>
                      <w:sz w:val="42"/>
                      <w:szCs w:val="42"/>
                    </w:rPr>
                  </w:pPr>
                  <w:rPr/>
                  <w:r>
                    <w:rPr>
                      <w:rFonts w:ascii="Arial" w:hAnsi="Arial" w:cs="Arial" w:eastAsia="Arial"/>
                      <w:sz w:val="42"/>
                      <w:szCs w:val="42"/>
                      <w:color w:val="3A3B3A"/>
                      <w:spacing w:val="0"/>
                      <w:w w:val="50"/>
                    </w:rPr>
                    <w:t>ı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-3"/>
        </w:rPr>
        <w:t>Dctonarı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2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-3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9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5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-3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176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-4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4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60" w:right="260"/>
          <w:cols w:num="3" w:equalWidth="0">
            <w:col w:w="5577" w:space="329"/>
            <w:col w:w="701" w:space="149"/>
            <w:col w:w="4644"/>
          </w:cols>
        </w:sectPr>
      </w:pPr>
      <w:rPr/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2"/>
          <w:w w:val="10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16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7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1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2" w:after="0" w:line="208" w:lineRule="exact"/>
        <w:ind w:left="1566" w:right="-20"/>
        <w:jc w:val="left"/>
        <w:tabs>
          <w:tab w:pos="226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4"/>
          <w:szCs w:val="14"/>
          <w:color w:val="3A3B3A"/>
          <w:spacing w:val="0"/>
          <w:w w:val="52"/>
          <w:position w:val="-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3A3B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3A3B3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-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-1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-1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44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4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3"/>
          <w:w w:val="44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A3B3A"/>
          <w:spacing w:val="0"/>
          <w:w w:val="44"/>
          <w:position w:val="-1"/>
        </w:rPr>
        <w:t>1</w:t>
      </w:r>
      <w:r>
        <w:rPr>
          <w:rFonts w:ascii="Arial" w:hAnsi="Arial" w:cs="Arial" w:eastAsia="Arial"/>
          <w:sz w:val="18"/>
          <w:szCs w:val="18"/>
          <w:color w:val="3A3B3A"/>
          <w:spacing w:val="0"/>
          <w:w w:val="44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A3B3A"/>
          <w:spacing w:val="1"/>
          <w:w w:val="44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606060"/>
          <w:spacing w:val="0"/>
          <w:w w:val="78"/>
          <w:position w:val="-1"/>
        </w:rPr>
        <w:t>:</w:t>
      </w:r>
      <w:r>
        <w:rPr>
          <w:rFonts w:ascii="Arial" w:hAnsi="Arial" w:cs="Arial" w:eastAsia="Arial"/>
          <w:sz w:val="18"/>
          <w:szCs w:val="18"/>
          <w:color w:val="606060"/>
          <w:spacing w:val="-36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A3B3A"/>
          <w:spacing w:val="0"/>
          <w:w w:val="100"/>
          <w:position w:val="-1"/>
        </w:rPr>
        <w:t>26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91" w:lineRule="exact"/>
        <w:ind w:right="-20"/>
        <w:jc w:val="lef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3A3B3A"/>
          <w:spacing w:val="0"/>
          <w:w w:val="54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spacing w:before="20" w:after="0" w:line="214" w:lineRule="exact"/>
        <w:ind w:left="197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4D4D4D"/>
          <w:spacing w:val="0"/>
          <w:w w:val="53"/>
          <w:position w:val="-1"/>
        </w:rPr>
        <w:t>1</w:t>
      </w:r>
      <w:r>
        <w:rPr>
          <w:rFonts w:ascii="Arial" w:hAnsi="Arial" w:cs="Arial" w:eastAsia="Arial"/>
          <w:sz w:val="17"/>
          <w:szCs w:val="17"/>
          <w:color w:val="4D4D4D"/>
          <w:spacing w:val="11"/>
          <w:w w:val="5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-1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-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-1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60" w:right="260"/>
          <w:cols w:num="3" w:equalWidth="0">
            <w:col w:w="1223" w:space="994"/>
            <w:col w:w="622" w:space="1633"/>
            <w:col w:w="6928"/>
          </w:cols>
        </w:sectPr>
      </w:pPr>
      <w:rPr/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5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3" w:after="0" w:line="262" w:lineRule="auto"/>
        <w:ind w:right="-5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Utk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3"/>
        </w:rPr>
        <w:t>SE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"/>
          <w:w w:val="10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1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3"/>
          <w:w w:val="11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99"/>
        </w:rPr>
        <w:t>AS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0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7"/>
        </w:rPr>
        <w:t>092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tabs>
          <w:tab w:pos="2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85"/>
        </w:rPr>
        <w:t>11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-4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:22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18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-11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18"/>
        </w:rPr>
        <w:t>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5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8"/>
          <w:w w:val="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1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60" w:right="260"/>
          <w:cols w:num="3" w:equalWidth="0">
            <w:col w:w="660" w:space="1501"/>
            <w:col w:w="2395" w:space="149"/>
            <w:col w:w="6695"/>
          </w:cols>
        </w:sectPr>
      </w:pPr>
      <w:rPr/>
    </w:p>
    <w:p>
      <w:pPr>
        <w:spacing w:before="24" w:after="0" w:line="268" w:lineRule="exact"/>
        <w:ind w:left="338" w:right="-92"/>
        <w:jc w:val="left"/>
        <w:tabs>
          <w:tab w:pos="2000" w:val="left"/>
        </w:tabs>
        <w:rPr>
          <w:rFonts w:ascii="Courier New" w:hAnsi="Courier New" w:cs="Courier New" w:eastAsia="Courier New"/>
          <w:sz w:val="31"/>
          <w:szCs w:val="31"/>
        </w:rPr>
      </w:pPr>
      <w:rPr/>
      <w:r>
        <w:rPr>
          <w:rFonts w:ascii="Courier New" w:hAnsi="Courier New" w:cs="Courier New" w:eastAsia="Courier New"/>
          <w:sz w:val="31"/>
          <w:szCs w:val="31"/>
          <w:color w:val="4D4D4D"/>
          <w:spacing w:val="0"/>
          <w:w w:val="100"/>
          <w:position w:val="-7"/>
        </w:rPr>
        <w:t>----</w:t>
      </w:r>
      <w:r>
        <w:rPr>
          <w:rFonts w:ascii="Courier New" w:hAnsi="Courier New" w:cs="Courier New" w:eastAsia="Courier New"/>
          <w:sz w:val="31"/>
          <w:szCs w:val="31"/>
          <w:color w:val="4D4D4D"/>
          <w:spacing w:val="-97"/>
          <w:w w:val="100"/>
          <w:position w:val="-7"/>
        </w:rPr>
        <w:t> </w:t>
      </w:r>
      <w:r>
        <w:rPr>
          <w:rFonts w:ascii="Courier New" w:hAnsi="Courier New" w:cs="Courier New" w:eastAsia="Courier New"/>
          <w:sz w:val="31"/>
          <w:szCs w:val="31"/>
          <w:color w:val="4D4D4D"/>
          <w:spacing w:val="0"/>
          <w:w w:val="100"/>
          <w:position w:val="-7"/>
        </w:rPr>
        <w:tab/>
      </w:r>
      <w:r>
        <w:rPr>
          <w:rFonts w:ascii="Courier New" w:hAnsi="Courier New" w:cs="Courier New" w:eastAsia="Courier New"/>
          <w:sz w:val="31"/>
          <w:szCs w:val="31"/>
          <w:color w:val="4D4D4D"/>
          <w:spacing w:val="-37"/>
          <w:w w:val="100"/>
          <w:position w:val="-7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4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3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4"/>
        </w:rPr>
        <w:t> </w:t>
      </w:r>
      <w:r>
        <w:rPr>
          <w:rFonts w:ascii="Courier New" w:hAnsi="Courier New" w:cs="Courier New" w:eastAsia="Courier New"/>
          <w:sz w:val="31"/>
          <w:szCs w:val="31"/>
          <w:color w:val="4D4D4D"/>
          <w:spacing w:val="-117"/>
          <w:w w:val="100"/>
          <w:position w:val="-7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4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2"/>
          <w:w w:val="100"/>
          <w:position w:val="4"/>
        </w:rPr>
        <w:t> </w:t>
      </w:r>
      <w:r>
        <w:rPr>
          <w:rFonts w:ascii="Courier New" w:hAnsi="Courier New" w:cs="Courier New" w:eastAsia="Courier New"/>
          <w:sz w:val="31"/>
          <w:szCs w:val="31"/>
          <w:color w:val="4D4D4D"/>
          <w:spacing w:val="0"/>
          <w:w w:val="112"/>
          <w:position w:val="-7"/>
        </w:rPr>
        <w:t>-</w:t>
      </w:r>
      <w:r>
        <w:rPr>
          <w:rFonts w:ascii="Courier New" w:hAnsi="Courier New" w:cs="Courier New" w:eastAsia="Courier New"/>
          <w:sz w:val="31"/>
          <w:szCs w:val="31"/>
          <w:color w:val="4D4D4D"/>
          <w:spacing w:val="-37"/>
          <w:w w:val="112"/>
          <w:position w:val="-7"/>
        </w:rPr>
        <w:t>-</w:t>
      </w:r>
      <w:r>
        <w:rPr>
          <w:rFonts w:ascii="Courier New" w:hAnsi="Courier New" w:cs="Courier New" w:eastAsia="Courier New"/>
          <w:sz w:val="31"/>
          <w:szCs w:val="31"/>
          <w:color w:val="777777"/>
          <w:spacing w:val="0"/>
          <w:w w:val="134"/>
          <w:position w:val="-7"/>
        </w:rPr>
        <w:t>--</w:t>
      </w:r>
      <w:r>
        <w:rPr>
          <w:rFonts w:ascii="Courier New" w:hAnsi="Courier New" w:cs="Courier New" w:eastAsia="Courier New"/>
          <w:sz w:val="31"/>
          <w:szCs w:val="31"/>
          <w:color w:val="777777"/>
          <w:spacing w:val="-144"/>
          <w:w w:val="134"/>
          <w:position w:val="-7"/>
        </w:rPr>
        <w:t>-</w:t>
      </w:r>
      <w:r>
        <w:rPr>
          <w:rFonts w:ascii="Courier New" w:hAnsi="Courier New" w:cs="Courier New" w:eastAsia="Courier New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24" w:after="0" w:line="268" w:lineRule="exact"/>
        <w:ind w:right="-20"/>
        <w:jc w:val="left"/>
        <w:rPr>
          <w:rFonts w:ascii="Courier New" w:hAnsi="Courier New" w:cs="Courier New" w:eastAsia="Courier New"/>
          <w:sz w:val="31"/>
          <w:szCs w:val="3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"/>
          <w:w w:val="106"/>
          <w:position w:val="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6"/>
          <w:position w:val="4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-18"/>
          <w:w w:val="106"/>
          <w:position w:val="4"/>
        </w:rPr>
        <w:t>ğ</w:t>
      </w:r>
      <w:r>
        <w:rPr>
          <w:rFonts w:ascii="Courier New" w:hAnsi="Courier New" w:cs="Courier New" w:eastAsia="Courier New"/>
          <w:sz w:val="31"/>
          <w:szCs w:val="31"/>
          <w:color w:val="777777"/>
          <w:spacing w:val="-182"/>
          <w:w w:val="106"/>
          <w:position w:val="-7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6"/>
          <w:position w:val="4"/>
        </w:rPr>
        <w:t>al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-51"/>
          <w:w w:val="106"/>
          <w:position w:val="4"/>
        </w:rPr>
        <w:t>g</w:t>
      </w:r>
      <w:r>
        <w:rPr>
          <w:rFonts w:ascii="Courier New" w:hAnsi="Courier New" w:cs="Courier New" w:eastAsia="Courier New"/>
          <w:sz w:val="31"/>
          <w:szCs w:val="31"/>
          <w:color w:val="777777"/>
          <w:spacing w:val="-148"/>
          <w:w w:val="106"/>
          <w:position w:val="-7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6"/>
          <w:position w:val="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-19"/>
          <w:w w:val="106"/>
          <w:position w:val="4"/>
        </w:rPr>
        <w:t>z</w:t>
      </w:r>
      <w:r>
        <w:rPr>
          <w:rFonts w:ascii="Courier New" w:hAnsi="Courier New" w:cs="Courier New" w:eastAsia="Courier New"/>
          <w:sz w:val="31"/>
          <w:szCs w:val="31"/>
          <w:color w:val="777777"/>
          <w:spacing w:val="-117"/>
          <w:w w:val="106"/>
          <w:position w:val="-7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6"/>
          <w:position w:val="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92"/>
          <w:w w:val="106"/>
          <w:position w:val="4"/>
        </w:rPr>
        <w:t>k</w:t>
      </w:r>
      <w:r>
        <w:rPr>
          <w:rFonts w:ascii="Courier New" w:hAnsi="Courier New" w:cs="Courier New" w:eastAsia="Courier New"/>
          <w:sz w:val="31"/>
          <w:szCs w:val="31"/>
          <w:color w:val="777777"/>
          <w:spacing w:val="-114"/>
          <w:w w:val="106"/>
          <w:position w:val="-7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6"/>
          <w:position w:val="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6"/>
          <w:w w:val="106"/>
          <w:position w:val="4"/>
        </w:rPr>
        <w:t>b</w:t>
      </w:r>
      <w:r>
        <w:rPr>
          <w:rFonts w:ascii="Courier New" w:hAnsi="Courier New" w:cs="Courier New" w:eastAsia="Courier New"/>
          <w:sz w:val="31"/>
          <w:szCs w:val="31"/>
          <w:color w:val="777777"/>
          <w:spacing w:val="-172"/>
          <w:w w:val="106"/>
          <w:position w:val="-7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6"/>
          <w:position w:val="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3"/>
          <w:w w:val="106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-85"/>
          <w:w w:val="100"/>
          <w:position w:val="4"/>
        </w:rPr>
        <w:t>G</w:t>
      </w:r>
      <w:r>
        <w:rPr>
          <w:rFonts w:ascii="Courier New" w:hAnsi="Courier New" w:cs="Courier New" w:eastAsia="Courier New"/>
          <w:sz w:val="31"/>
          <w:szCs w:val="31"/>
          <w:color w:val="777777"/>
          <w:spacing w:val="-104"/>
          <w:w w:val="100"/>
          <w:position w:val="-7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-25"/>
          <w:w w:val="100"/>
          <w:position w:val="4"/>
        </w:rPr>
        <w:t>l</w:t>
      </w:r>
      <w:r>
        <w:rPr>
          <w:rFonts w:ascii="Courier New" w:hAnsi="Courier New" w:cs="Courier New" w:eastAsia="Courier New"/>
          <w:sz w:val="31"/>
          <w:szCs w:val="31"/>
          <w:color w:val="777777"/>
          <w:spacing w:val="-161"/>
          <w:w w:val="100"/>
          <w:position w:val="-7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31"/>
          <w:w w:val="100"/>
          <w:position w:val="4"/>
        </w:rPr>
        <w:t> </w:t>
      </w:r>
      <w:r>
        <w:rPr>
          <w:rFonts w:ascii="Courier New" w:hAnsi="Courier New" w:cs="Courier New" w:eastAsia="Courier New"/>
          <w:sz w:val="31"/>
          <w:szCs w:val="31"/>
          <w:color w:val="777777"/>
          <w:spacing w:val="-191"/>
          <w:w w:val="109"/>
          <w:position w:val="-7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2"/>
          <w:position w:val="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-1"/>
          <w:w w:val="102"/>
          <w:position w:val="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-84"/>
          <w:w w:val="102"/>
          <w:position w:val="4"/>
        </w:rPr>
        <w:t>a</w:t>
      </w:r>
      <w:r>
        <w:rPr>
          <w:rFonts w:ascii="Courier New" w:hAnsi="Courier New" w:cs="Courier New" w:eastAsia="Courier New"/>
          <w:sz w:val="31"/>
          <w:szCs w:val="31"/>
          <w:color w:val="777777"/>
          <w:spacing w:val="-107"/>
          <w:w w:val="109"/>
          <w:position w:val="-7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2"/>
          <w:position w:val="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9"/>
          <w:w w:val="102"/>
          <w:position w:val="4"/>
        </w:rPr>
        <w:t>i</w:t>
      </w:r>
      <w:r>
        <w:rPr>
          <w:rFonts w:ascii="Courier New" w:hAnsi="Courier New" w:cs="Courier New" w:eastAsia="Courier New"/>
          <w:sz w:val="31"/>
          <w:szCs w:val="31"/>
          <w:color w:val="777777"/>
          <w:spacing w:val="0"/>
          <w:w w:val="109"/>
          <w:position w:val="-7"/>
        </w:rPr>
        <w:t>---------</w:t>
      </w:r>
      <w:r>
        <w:rPr>
          <w:rFonts w:ascii="Courier New" w:hAnsi="Courier New" w:cs="Courier New" w:eastAsia="Courier New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60" w:right="260"/>
          <w:cols w:num="2" w:equalWidth="0">
            <w:col w:w="4600" w:space="114"/>
            <w:col w:w="6686"/>
          </w:cols>
        </w:sectPr>
      </w:pPr>
      <w:rPr/>
    </w:p>
    <w:p>
      <w:pPr>
        <w:spacing w:before="0" w:after="0" w:line="194" w:lineRule="exact"/>
        <w:ind w:left="148" w:right="-20"/>
        <w:jc w:val="left"/>
        <w:tabs>
          <w:tab w:pos="580" w:val="left"/>
          <w:tab w:pos="470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-12"/>
          <w:w w:val="8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85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9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•ncı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1"/>
          <w:w w:val="10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217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1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217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1"/>
          <w:position w:val="-1"/>
        </w:rPr>
        <w:t>Adı-Soyadı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1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60" w:right="260"/>
        </w:sectPr>
      </w:pPr>
      <w:rPr/>
    </w:p>
    <w:p>
      <w:pPr>
        <w:spacing w:before="19" w:after="0" w:line="240" w:lineRule="auto"/>
        <w:ind w:left="129" w:right="-7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1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53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A3B3A"/>
          <w:spacing w:val="0"/>
          <w:w w:val="102"/>
        </w:rPr>
        <w:t>Durum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2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cadde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dumani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55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3"/>
          <w:w w:val="5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99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49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-1"/>
        </w:rPr>
        <w:t>Söndürınede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60" w:right="260"/>
          <w:cols w:num="2" w:equalWidth="0">
            <w:col w:w="1560" w:space="648"/>
            <w:col w:w="9192"/>
          </w:cols>
        </w:sectPr>
      </w:pPr>
      <w:rPr/>
    </w:p>
    <w:p>
      <w:pPr>
        <w:spacing w:before="19" w:after="0" w:line="240" w:lineRule="auto"/>
        <w:ind w:left="18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3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Ttirtl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right="-71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3A3B3A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1"/>
          <w:szCs w:val="21"/>
          <w:color w:val="3A3B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B3A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21"/>
          <w:szCs w:val="21"/>
          <w:color w:val="3A3B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B3A"/>
          <w:spacing w:val="0"/>
          <w:w w:val="107"/>
        </w:rPr>
        <w:t>Söndünne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29" w:after="0" w:line="240" w:lineRule="auto"/>
        <w:ind w:right="-69"/>
        <w:jc w:val="left"/>
        <w:tabs>
          <w:tab w:pos="1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ın3</w:t>
        <w:tab/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6"/>
          <w:w w:val="97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97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34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3.165558pt;margin-top:-5.076838pt;width:3.73673pt;height:19pt;mso-position-horizontal-relative:page;mso-position-vertical-relative:paragraph;z-index:-15563" type="#_x0000_t202" filled="f" stroked="f">
            <v:textbox inset="0,0,0,0">
              <w:txbxContent>
                <w:p>
                  <w:pPr>
                    <w:spacing w:before="0" w:after="0" w:line="380" w:lineRule="exact"/>
                    <w:ind w:right="-97"/>
                    <w:jc w:val="left"/>
                    <w:rPr>
                      <w:rFonts w:ascii="Arial" w:hAnsi="Arial" w:cs="Arial" w:eastAsia="Arial"/>
                      <w:sz w:val="38"/>
                      <w:szCs w:val="38"/>
                    </w:rPr>
                  </w:pPr>
                  <w:rPr/>
                  <w:r>
                    <w:rPr>
                      <w:rFonts w:ascii="Arial" w:hAnsi="Arial" w:cs="Arial" w:eastAsia="Arial"/>
                      <w:sz w:val="38"/>
                      <w:szCs w:val="38"/>
                      <w:color w:val="606060"/>
                      <w:spacing w:val="0"/>
                      <w:w w:val="70"/>
                    </w:rPr>
                    <w:t>ı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2"/>
        </w:rPr>
        <w:t>0,5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3" w:after="0" w:line="183" w:lineRule="exact"/>
        <w:ind w:right="-20"/>
        <w:jc w:val="left"/>
        <w:tabs>
          <w:tab w:pos="1940" w:val="left"/>
        </w:tabs>
        <w:rPr>
          <w:rFonts w:ascii="Courier New" w:hAnsi="Courier New" w:cs="Courier New" w:eastAsia="Courier New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606060"/>
          <w:spacing w:val="-22"/>
          <w:w w:val="104"/>
          <w:position w:val="-3"/>
        </w:rPr>
        <w:t>I</w:t>
      </w:r>
      <w:r>
        <w:rPr>
          <w:rFonts w:ascii="Arial" w:hAnsi="Arial" w:cs="Arial" w:eastAsia="Arial"/>
          <w:sz w:val="19"/>
          <w:szCs w:val="19"/>
          <w:color w:val="3A3B3A"/>
          <w:spacing w:val="0"/>
          <w:w w:val="108"/>
          <w:position w:val="-3"/>
        </w:rPr>
        <w:t>K.</w:t>
      </w:r>
      <w:r>
        <w:rPr>
          <w:rFonts w:ascii="Arial" w:hAnsi="Arial" w:cs="Arial" w:eastAsia="Arial"/>
          <w:sz w:val="19"/>
          <w:szCs w:val="19"/>
          <w:color w:val="3A3B3A"/>
          <w:spacing w:val="-1"/>
          <w:w w:val="108"/>
          <w:position w:val="-3"/>
        </w:rPr>
        <w:t>K</w:t>
      </w:r>
      <w:r>
        <w:rPr>
          <w:rFonts w:ascii="Arial" w:hAnsi="Arial" w:cs="Arial" w:eastAsia="Arial"/>
          <w:sz w:val="19"/>
          <w:szCs w:val="19"/>
          <w:color w:val="777777"/>
          <w:spacing w:val="11"/>
          <w:w w:val="74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3A3B3A"/>
          <w:spacing w:val="0"/>
          <w:w w:val="99"/>
          <w:position w:val="-3"/>
        </w:rPr>
        <w:t>T.</w:t>
      </w:r>
      <w:r>
        <w:rPr>
          <w:rFonts w:ascii="Arial" w:hAnsi="Arial" w:cs="Arial" w:eastAsia="Arial"/>
          <w:sz w:val="19"/>
          <w:szCs w:val="19"/>
          <w:color w:val="3A3B3A"/>
          <w:spacing w:val="3"/>
          <w:w w:val="100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3A3B3A"/>
          <w:spacing w:val="0"/>
          <w:w w:val="100"/>
          <w:position w:val="-3"/>
        </w:rPr>
        <w:t>Kg.</w:t>
      </w:r>
      <w:r>
        <w:rPr>
          <w:rFonts w:ascii="Arial" w:hAnsi="Arial" w:cs="Arial" w:eastAsia="Arial"/>
          <w:sz w:val="18"/>
          <w:szCs w:val="18"/>
          <w:color w:val="3A3B3A"/>
          <w:spacing w:val="-31"/>
          <w:w w:val="100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3A3B3A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8"/>
          <w:szCs w:val="18"/>
          <w:color w:val="3A3B3A"/>
          <w:spacing w:val="0"/>
          <w:w w:val="100"/>
          <w:position w:val="-3"/>
        </w:rPr>
      </w:r>
      <w:r>
        <w:rPr>
          <w:rFonts w:ascii="Courier New" w:hAnsi="Courier New" w:cs="Courier New" w:eastAsia="Courier New"/>
          <w:sz w:val="20"/>
          <w:szCs w:val="20"/>
          <w:color w:val="3A3B3A"/>
          <w:spacing w:val="0"/>
          <w:w w:val="106"/>
          <w:position w:val="-2"/>
        </w:rPr>
        <w:t>C02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35" w:lineRule="exact"/>
        <w:ind w:right="-20"/>
        <w:jc w:val="left"/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606060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60" w:right="260"/>
          <w:cols w:num="4" w:equalWidth="0">
            <w:col w:w="1378" w:space="1343"/>
            <w:col w:w="1467" w:space="517"/>
            <w:col w:w="2793" w:space="676"/>
            <w:col w:w="3226"/>
          </w:cols>
        </w:sectPr>
      </w:pPr>
      <w:rPr/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60" w:right="260"/>
        </w:sectPr>
      </w:pPr>
      <w:rPr/>
    </w:p>
    <w:p>
      <w:pPr>
        <w:spacing w:before="35" w:after="0" w:line="240" w:lineRule="auto"/>
        <w:ind w:left="183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7"/>
        </w:rPr>
        <w:t>öndürıne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38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7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Duıuınu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Jsigortalı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190" w:lineRule="exact"/>
        <w:ind w:left="1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-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-3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-3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5" w:after="0" w:line="240" w:lineRule="auto"/>
        <w:ind w:left="4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B3A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8"/>
          <w:szCs w:val="18"/>
          <w:color w:val="3A3B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B3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A3B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B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B3A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5" w:lineRule="auto"/>
        <w:ind w:right="79" w:firstLine="157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3"/>
        </w:rPr>
        <w:t>tetkikt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-8"/>
          <w:w w:val="10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46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cadde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otlu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alanda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başladığı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ara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tırma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6"/>
        </w:rPr>
        <w:t>soıuşturınada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6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cadde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i.lzerinde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yaya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söndürülnıede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1"/>
        </w:rPr>
        <w:t>atılm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9"/>
          <w:w w:val="10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1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izmariti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vb.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maddeni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cadde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99"/>
        </w:rPr>
        <w:t>otl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7"/>
        </w:rPr>
        <w:t>kanaa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tine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Adı:</w:t>
        <w:tab/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6"/>
          <w:w w:val="4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89"/>
        </w:rPr>
        <w:t>13edeli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60" w:right="260"/>
          <w:cols w:num="2" w:equalWidth="0">
            <w:col w:w="1839" w:space="322"/>
            <w:col w:w="9239"/>
          </w:cols>
        </w:sectPr>
      </w:pPr>
      <w:rPr/>
    </w:p>
    <w:p>
      <w:pPr>
        <w:spacing w:before="0" w:after="0" w:line="444" w:lineRule="exact"/>
        <w:ind w:left="167" w:right="-20"/>
        <w:jc w:val="left"/>
        <w:tabs>
          <w:tab w:pos="2700" w:val="left"/>
          <w:tab w:pos="7100" w:val="left"/>
        </w:tabs>
        <w:rPr>
          <w:rFonts w:ascii="Courier New" w:hAnsi="Courier New" w:cs="Courier New" w:eastAsia="Courier New"/>
          <w:sz w:val="31"/>
          <w:szCs w:val="3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.646891pt;margin-top:15.613379pt;width:346.987312pt;height:9.5pt;mso-position-horizontal-relative:page;mso-position-vertical-relative:paragraph;z-index:-15562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tabs>
                      <w:tab w:pos="2020" w:val="left"/>
                      <w:tab w:pos="5940" w:val="left"/>
                    </w:tabs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D4D4D"/>
                      <w:spacing w:val="0"/>
                      <w:w w:val="85"/>
                    </w:rPr>
                    <w:t>EKıDi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D4D4D"/>
                      <w:spacing w:val="0"/>
                      <w:w w:val="85"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D4D4D"/>
                      <w:spacing w:val="28"/>
                      <w:w w:val="85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A3B3A"/>
                      <w:spacing w:val="0"/>
                      <w:w w:val="100"/>
                    </w:rPr>
                    <w:t>Dönüşü</w:t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A3B3A"/>
                      <w:spacing w:val="0"/>
                      <w:w w:val="100"/>
                    </w:rPr>
                    <w:t>farih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A3B3A"/>
                      <w:spacing w:val="0"/>
                      <w:w w:val="100"/>
                    </w:rPr>
                    <w:t>  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A3B3A"/>
                      <w:spacing w:val="18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A3B3A"/>
                      <w:spacing w:val="0"/>
                      <w:w w:val="100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A3B3A"/>
                      <w:spacing w:val="11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A3B3A"/>
                      <w:spacing w:val="0"/>
                      <w:w w:val="100"/>
                    </w:rPr>
                    <w:t>22.05.2017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A3B3A"/>
                      <w:spacing w:val="-13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A3B3A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A3B3A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D4D4D"/>
                      <w:spacing w:val="0"/>
                      <w:w w:val="100"/>
                    </w:rPr>
                    <w:t>Saati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D4D4D"/>
                      <w:spacing w:val="2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A3B3A"/>
                      <w:spacing w:val="0"/>
                      <w:w w:val="100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A3B3A"/>
                      <w:spacing w:val="38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A3B3A"/>
                      <w:spacing w:val="0"/>
                      <w:w w:val="100"/>
                    </w:rPr>
                    <w:t>ll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A3B3A"/>
                      <w:spacing w:val="17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A3B3A"/>
                      <w:spacing w:val="0"/>
                      <w:w w:val="103"/>
                    </w:rPr>
                    <w:t>:44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5"/>
          <w:szCs w:val="25"/>
          <w:color w:val="3A3B3A"/>
          <w:spacing w:val="0"/>
          <w:w w:val="100"/>
          <w:position w:val="15"/>
        </w:rPr>
        <w:t>r</w:t>
      </w:r>
      <w:r>
        <w:rPr>
          <w:rFonts w:ascii="Arial" w:hAnsi="Arial" w:cs="Arial" w:eastAsia="Arial"/>
          <w:sz w:val="25"/>
          <w:szCs w:val="25"/>
          <w:color w:val="3A3B3A"/>
          <w:spacing w:val="0"/>
          <w:w w:val="100"/>
          <w:position w:val="15"/>
        </w:rPr>
        <w:t> </w:t>
      </w:r>
      <w:r>
        <w:rPr>
          <w:rFonts w:ascii="Arial" w:hAnsi="Arial" w:cs="Arial" w:eastAsia="Arial"/>
          <w:sz w:val="25"/>
          <w:szCs w:val="25"/>
          <w:color w:val="3A3B3A"/>
          <w:spacing w:val="48"/>
          <w:w w:val="100"/>
          <w:position w:val="1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B3A"/>
          <w:spacing w:val="0"/>
          <w:w w:val="92"/>
          <w:position w:val="15"/>
        </w:rPr>
        <w:t>··</w:t>
      </w:r>
      <w:r>
        <w:rPr>
          <w:rFonts w:ascii="Times New Roman" w:hAnsi="Times New Roman" w:cs="Times New Roman" w:eastAsia="Times New Roman"/>
          <w:sz w:val="20"/>
          <w:szCs w:val="20"/>
          <w:color w:val="3A3B3A"/>
          <w:spacing w:val="-12"/>
          <w:w w:val="92"/>
          <w:position w:val="15"/>
        </w:rPr>
        <w:t>,</w:t>
      </w:r>
      <w:r>
        <w:rPr>
          <w:rFonts w:ascii="Courier New" w:hAnsi="Courier New" w:cs="Courier New" w:eastAsia="Courier New"/>
          <w:sz w:val="31"/>
          <w:szCs w:val="31"/>
          <w:color w:val="A0A0A0"/>
          <w:spacing w:val="-157"/>
          <w:w w:val="61"/>
          <w:position w:val="0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3A3B3A"/>
          <w:spacing w:val="4"/>
          <w:w w:val="92"/>
          <w:position w:val="15"/>
        </w:rPr>
        <w:t>n</w:t>
      </w:r>
      <w:r>
        <w:rPr>
          <w:rFonts w:ascii="Courier New" w:hAnsi="Courier New" w:cs="Courier New" w:eastAsia="Courier New"/>
          <w:sz w:val="31"/>
          <w:szCs w:val="31"/>
          <w:color w:val="606060"/>
          <w:spacing w:val="-91"/>
          <w:w w:val="72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-46"/>
          <w:w w:val="100"/>
          <w:position w:val="15"/>
        </w:rPr>
        <w:t>E</w:t>
      </w:r>
      <w:r>
        <w:rPr>
          <w:rFonts w:ascii="Courier New" w:hAnsi="Courier New" w:cs="Courier New" w:eastAsia="Courier New"/>
          <w:sz w:val="31"/>
          <w:szCs w:val="31"/>
          <w:color w:val="606060"/>
          <w:spacing w:val="-119"/>
          <w:w w:val="72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-48"/>
          <w:w w:val="101"/>
          <w:position w:val="15"/>
        </w:rPr>
        <w:t>d</w:t>
      </w:r>
      <w:r>
        <w:rPr>
          <w:rFonts w:ascii="Courier New" w:hAnsi="Courier New" w:cs="Courier New" w:eastAsia="Courier New"/>
          <w:sz w:val="31"/>
          <w:szCs w:val="31"/>
          <w:color w:val="3A3B3A"/>
          <w:spacing w:val="-121"/>
          <w:w w:val="76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1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-13"/>
          <w:w w:val="100"/>
          <w:position w:val="15"/>
        </w:rPr>
        <w:t>l</w:t>
      </w:r>
      <w:r>
        <w:rPr>
          <w:rFonts w:ascii="Courier New" w:hAnsi="Courier New" w:cs="Courier New" w:eastAsia="Courier New"/>
          <w:sz w:val="31"/>
          <w:szCs w:val="31"/>
          <w:color w:val="3A3B3A"/>
          <w:spacing w:val="-167"/>
          <w:w w:val="76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15"/>
        </w:rPr>
        <w:t>diğ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-28"/>
          <w:w w:val="100"/>
          <w:position w:val="15"/>
        </w:rPr>
        <w:t>i</w:t>
      </w:r>
      <w:r>
        <w:rPr>
          <w:rFonts w:ascii="Courier New" w:hAnsi="Courier New" w:cs="Courier New" w:eastAsia="Courier New"/>
          <w:sz w:val="31"/>
          <w:szCs w:val="31"/>
          <w:color w:val="3A3B3A"/>
          <w:spacing w:val="0"/>
          <w:w w:val="76"/>
          <w:position w:val="0"/>
        </w:rPr>
        <w:t>---</w:t>
      </w:r>
      <w:r>
        <w:rPr>
          <w:rFonts w:ascii="Courier New" w:hAnsi="Courier New" w:cs="Courier New" w:eastAsia="Courier New"/>
          <w:sz w:val="31"/>
          <w:szCs w:val="31"/>
          <w:color w:val="3A3B3A"/>
          <w:spacing w:val="-52"/>
          <w:w w:val="76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606060"/>
          <w:spacing w:val="0"/>
          <w:w w:val="109"/>
          <w:position w:val="0"/>
        </w:rPr>
        <w:t>--</w:t>
      </w:r>
      <w:r>
        <w:rPr>
          <w:rFonts w:ascii="Courier New" w:hAnsi="Courier New" w:cs="Courier New" w:eastAsia="Courier New"/>
          <w:sz w:val="31"/>
          <w:szCs w:val="31"/>
          <w:color w:val="606060"/>
          <w:spacing w:val="0"/>
          <w:w w:val="100"/>
          <w:position w:val="0"/>
        </w:rPr>
        <w:tab/>
      </w:r>
      <w:r>
        <w:rPr>
          <w:rFonts w:ascii="Courier New" w:hAnsi="Courier New" w:cs="Courier New" w:eastAsia="Courier New"/>
          <w:sz w:val="31"/>
          <w:szCs w:val="31"/>
          <w:color w:val="606060"/>
          <w:spacing w:val="0"/>
          <w:w w:val="100"/>
          <w:position w:val="0"/>
        </w:rPr>
      </w:r>
      <w:r>
        <w:rPr>
          <w:rFonts w:ascii="Courier New" w:hAnsi="Courier New" w:cs="Courier New" w:eastAsia="Courier New"/>
          <w:sz w:val="31"/>
          <w:szCs w:val="31"/>
          <w:color w:val="3A3B3A"/>
          <w:spacing w:val="0"/>
          <w:w w:val="114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A3B3A"/>
          <w:spacing w:val="-36"/>
          <w:w w:val="114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606060"/>
          <w:spacing w:val="0"/>
          <w:w w:val="88"/>
          <w:position w:val="0"/>
        </w:rPr>
        <w:t>----</w:t>
      </w:r>
      <w:r>
        <w:rPr>
          <w:rFonts w:ascii="Courier New" w:hAnsi="Courier New" w:cs="Courier New" w:eastAsia="Courier New"/>
          <w:sz w:val="31"/>
          <w:szCs w:val="31"/>
          <w:color w:val="3A3B3A"/>
          <w:spacing w:val="0"/>
          <w:w w:val="75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A3B3A"/>
          <w:spacing w:val="-88"/>
          <w:w w:val="100"/>
          <w:position w:val="0"/>
        </w:rPr>
        <w:t> </w:t>
      </w:r>
      <w:r>
        <w:rPr>
          <w:rFonts w:ascii="Courier New" w:hAnsi="Courier New" w:cs="Courier New" w:eastAsia="Courier New"/>
          <w:sz w:val="31"/>
          <w:szCs w:val="31"/>
          <w:color w:val="606060"/>
          <w:spacing w:val="-88"/>
          <w:w w:val="75"/>
          <w:position w:val="0"/>
        </w:rPr>
      </w:r>
      <w:r>
        <w:rPr>
          <w:rFonts w:ascii="Courier New" w:hAnsi="Courier New" w:cs="Courier New" w:eastAsia="Courier New"/>
          <w:sz w:val="31"/>
          <w:szCs w:val="31"/>
          <w:color w:val="606060"/>
          <w:spacing w:val="0"/>
          <w:w w:val="75"/>
          <w:emboss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606060"/>
          <w:spacing w:val="0"/>
          <w:w w:val="75"/>
          <w:emboss/>
          <w:position w:val="0"/>
        </w:rPr>
      </w:r>
      <w:r>
        <w:rPr>
          <w:rFonts w:ascii="Courier New" w:hAnsi="Courier New" w:cs="Courier New" w:eastAsia="Courier New"/>
          <w:sz w:val="31"/>
          <w:szCs w:val="31"/>
          <w:color w:val="606060"/>
          <w:spacing w:val="0"/>
          <w:w w:val="75"/>
          <w:position w:val="0"/>
        </w:rPr>
      </w:r>
      <w:r>
        <w:rPr>
          <w:rFonts w:ascii="Courier New" w:hAnsi="Courier New" w:cs="Courier New" w:eastAsia="Courier New"/>
          <w:sz w:val="31"/>
          <w:szCs w:val="31"/>
          <w:color w:val="606060"/>
          <w:spacing w:val="-52"/>
          <w:w w:val="75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858587"/>
          <w:spacing w:val="0"/>
          <w:w w:val="69"/>
          <w:position w:val="0"/>
        </w:rPr>
        <w:t>---</w:t>
      </w:r>
      <w:r>
        <w:rPr>
          <w:rFonts w:ascii="Courier New" w:hAnsi="Courier New" w:cs="Courier New" w:eastAsia="Courier New"/>
          <w:sz w:val="31"/>
          <w:szCs w:val="31"/>
          <w:color w:val="858587"/>
          <w:spacing w:val="-55"/>
          <w:w w:val="69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606060"/>
          <w:spacing w:val="0"/>
          <w:w w:val="67"/>
          <w:position w:val="0"/>
        </w:rPr>
        <w:t>-----</w:t>
      </w:r>
      <w:r>
        <w:rPr>
          <w:rFonts w:ascii="Courier New" w:hAnsi="Courier New" w:cs="Courier New" w:eastAsia="Courier New"/>
          <w:sz w:val="31"/>
          <w:szCs w:val="31"/>
          <w:color w:val="606060"/>
          <w:spacing w:val="-55"/>
          <w:w w:val="67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858587"/>
          <w:spacing w:val="0"/>
          <w:w w:val="69"/>
          <w:position w:val="0"/>
        </w:rPr>
        <w:t>---</w:t>
      </w:r>
      <w:r>
        <w:rPr>
          <w:rFonts w:ascii="Courier New" w:hAnsi="Courier New" w:cs="Courier New" w:eastAsia="Courier New"/>
          <w:sz w:val="31"/>
          <w:szCs w:val="31"/>
          <w:color w:val="858587"/>
          <w:spacing w:val="-55"/>
          <w:w w:val="69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606060"/>
          <w:spacing w:val="0"/>
          <w:w w:val="89"/>
          <w:position w:val="0"/>
        </w:rPr>
        <w:t>-,</w:t>
      </w:r>
      <w:r>
        <w:rPr>
          <w:rFonts w:ascii="Courier New" w:hAnsi="Courier New" w:cs="Courier New" w:eastAsia="Courier New"/>
          <w:sz w:val="31"/>
          <w:szCs w:val="31"/>
          <w:color w:val="606060"/>
          <w:spacing w:val="12"/>
          <w:w w:val="100"/>
          <w:position w:val="0"/>
        </w:rPr>
        <w:t> </w:t>
      </w:r>
      <w:r>
        <w:rPr>
          <w:rFonts w:ascii="Courier New" w:hAnsi="Courier New" w:cs="Courier New" w:eastAsia="Courier New"/>
          <w:sz w:val="31"/>
          <w:szCs w:val="31"/>
          <w:color w:val="858587"/>
          <w:spacing w:val="0"/>
          <w:w w:val="100"/>
          <w:position w:val="0"/>
        </w:rPr>
        <w:t>--</w:t>
      </w:r>
      <w:r>
        <w:rPr>
          <w:rFonts w:ascii="Courier New" w:hAnsi="Courier New" w:cs="Courier New" w:eastAsia="Courier New"/>
          <w:sz w:val="31"/>
          <w:szCs w:val="31"/>
          <w:color w:val="858587"/>
          <w:spacing w:val="0"/>
          <w:w w:val="100"/>
          <w:position w:val="0"/>
        </w:rPr>
        <w:tab/>
      </w:r>
      <w:r>
        <w:rPr>
          <w:rFonts w:ascii="Courier New" w:hAnsi="Courier New" w:cs="Courier New" w:eastAsia="Courier New"/>
          <w:sz w:val="31"/>
          <w:szCs w:val="31"/>
          <w:color w:val="858587"/>
          <w:spacing w:val="0"/>
          <w:w w:val="95"/>
          <w:position w:val="0"/>
        </w:rPr>
        <w:t>---</w:t>
      </w:r>
      <w:r>
        <w:rPr>
          <w:rFonts w:ascii="Courier New" w:hAnsi="Courier New" w:cs="Courier New" w:eastAsia="Courier New"/>
          <w:sz w:val="31"/>
          <w:szCs w:val="31"/>
          <w:color w:val="858587"/>
          <w:spacing w:val="-44"/>
          <w:w w:val="95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606060"/>
          <w:spacing w:val="0"/>
          <w:w w:val="69"/>
          <w:position w:val="0"/>
        </w:rPr>
        <w:t>---</w:t>
      </w:r>
      <w:r>
        <w:rPr>
          <w:rFonts w:ascii="Courier New" w:hAnsi="Courier New" w:cs="Courier New" w:eastAsia="Courier New"/>
          <w:sz w:val="31"/>
          <w:szCs w:val="31"/>
          <w:color w:val="606060"/>
          <w:spacing w:val="-55"/>
          <w:w w:val="69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858587"/>
          <w:spacing w:val="0"/>
          <w:w w:val="69"/>
          <w:position w:val="0"/>
        </w:rPr>
        <w:t>---</w:t>
      </w:r>
      <w:r>
        <w:rPr>
          <w:rFonts w:ascii="Courier New" w:hAnsi="Courier New" w:cs="Courier New" w:eastAsia="Courier New"/>
          <w:sz w:val="31"/>
          <w:szCs w:val="31"/>
          <w:color w:val="858587"/>
          <w:spacing w:val="-55"/>
          <w:w w:val="69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606060"/>
          <w:spacing w:val="0"/>
          <w:w w:val="67"/>
          <w:position w:val="0"/>
        </w:rPr>
        <w:t>-----</w:t>
      </w:r>
      <w:r>
        <w:rPr>
          <w:rFonts w:ascii="Courier New" w:hAnsi="Courier New" w:cs="Courier New" w:eastAsia="Courier New"/>
          <w:sz w:val="31"/>
          <w:szCs w:val="31"/>
          <w:color w:val="606060"/>
          <w:spacing w:val="-55"/>
          <w:w w:val="67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858587"/>
          <w:spacing w:val="0"/>
          <w:w w:val="75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858587"/>
          <w:spacing w:val="-88"/>
          <w:w w:val="100"/>
          <w:position w:val="0"/>
        </w:rPr>
        <w:t> </w:t>
      </w:r>
      <w:r>
        <w:rPr>
          <w:rFonts w:ascii="Courier New" w:hAnsi="Courier New" w:cs="Courier New" w:eastAsia="Courier New"/>
          <w:sz w:val="31"/>
          <w:szCs w:val="31"/>
          <w:color w:val="A0A0A0"/>
          <w:spacing w:val="-88"/>
          <w:w w:val="75"/>
          <w:position w:val="0"/>
        </w:rPr>
      </w:r>
      <w:r>
        <w:rPr>
          <w:rFonts w:ascii="Courier New" w:hAnsi="Courier New" w:cs="Courier New" w:eastAsia="Courier New"/>
          <w:sz w:val="31"/>
          <w:szCs w:val="31"/>
          <w:color w:val="A0A0A0"/>
          <w:spacing w:val="0"/>
          <w:w w:val="75"/>
          <w:emboss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A0A0A0"/>
          <w:spacing w:val="0"/>
          <w:w w:val="75"/>
          <w:emboss/>
          <w:position w:val="0"/>
        </w:rPr>
      </w:r>
      <w:r>
        <w:rPr>
          <w:rFonts w:ascii="Courier New" w:hAnsi="Courier New" w:cs="Courier New" w:eastAsia="Courier New"/>
          <w:sz w:val="31"/>
          <w:szCs w:val="31"/>
          <w:color w:val="A0A0A0"/>
          <w:spacing w:val="0"/>
          <w:w w:val="75"/>
          <w:position w:val="0"/>
        </w:rPr>
      </w:r>
      <w:r>
        <w:rPr>
          <w:rFonts w:ascii="Courier New" w:hAnsi="Courier New" w:cs="Courier New" w:eastAsia="Courier New"/>
          <w:sz w:val="31"/>
          <w:szCs w:val="31"/>
          <w:color w:val="A0A0A0"/>
          <w:spacing w:val="-52"/>
          <w:w w:val="75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858587"/>
          <w:spacing w:val="0"/>
          <w:w w:val="69"/>
          <w:position w:val="0"/>
        </w:rPr>
        <w:t>---</w:t>
      </w:r>
      <w:r>
        <w:rPr>
          <w:rFonts w:ascii="Courier New" w:hAnsi="Courier New" w:cs="Courier New" w:eastAsia="Courier New"/>
          <w:sz w:val="31"/>
          <w:szCs w:val="31"/>
          <w:color w:val="858587"/>
          <w:spacing w:val="-55"/>
          <w:w w:val="69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A0A0A0"/>
          <w:spacing w:val="0"/>
          <w:w w:val="69"/>
          <w:position w:val="0"/>
        </w:rPr>
        <w:t>---</w:t>
      </w:r>
      <w:r>
        <w:rPr>
          <w:rFonts w:ascii="Courier New" w:hAnsi="Courier New" w:cs="Courier New" w:eastAsia="Courier New"/>
          <w:sz w:val="31"/>
          <w:szCs w:val="31"/>
          <w:color w:val="A0A0A0"/>
          <w:spacing w:val="-55"/>
          <w:w w:val="69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858587"/>
          <w:spacing w:val="0"/>
          <w:w w:val="75"/>
          <w:position w:val="0"/>
        </w:rPr>
        <w:t>--</w:t>
      </w:r>
      <w:r>
        <w:rPr>
          <w:rFonts w:ascii="Courier New" w:hAnsi="Courier New" w:cs="Courier New" w:eastAsia="Courier New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60" w:right="260"/>
        </w:sectPr>
      </w:pPr>
      <w:rPr/>
    </w:p>
    <w:p>
      <w:pPr>
        <w:spacing w:before="83" w:after="0" w:line="214" w:lineRule="exact"/>
        <w:ind w:left="243" w:right="-69"/>
        <w:jc w:val="left"/>
        <w:tabs>
          <w:tab w:pos="1040" w:val="left"/>
          <w:tab w:pos="1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-1"/>
        </w:rPr>
        <w:t>'JİDE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-1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-1"/>
        </w:rPr>
        <w:t>Narlıdere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2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8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60" w:right="260"/>
          <w:cols w:num="2" w:equalWidth="0">
            <w:col w:w="5365" w:space="3217"/>
            <w:col w:w="2818"/>
          </w:cols>
        </w:sectPr>
      </w:pPr>
      <w:rPr/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60" w:right="2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17.917704pt;margin-top:41.656342pt;width:558.652643pt;height:758.366023pt;mso-position-horizontal-relative:page;mso-position-vertical-relative:page;z-index:-15565" coordorigin="358,833" coordsize="11173,15167">
            <v:shape style="position:absolute;left:2765;top:13344;width:1843;height:595" type="#_x0000_t75">
              <v:imagedata r:id="rId32" o:title=""/>
            </v:shape>
            <v:group style="position:absolute;left:394;top:867;width:7808;height:2" coordorigin="394,867" coordsize="7808,2">
              <v:shape style="position:absolute;left:394;top:867;width:7808;height:2" coordorigin="394,867" coordsize="7808,0" path="m394,867l8202,867e" filled="f" stroked="t" strokeweight=".711962pt" strokecolor="#6B6B6B">
                <v:path arrowok="t"/>
              </v:shape>
            </v:group>
            <v:group style="position:absolute;left:396;top:840;width:2;height:15148" coordorigin="396,840" coordsize="2,15148">
              <v:shape style="position:absolute;left:396;top:840;width:2;height:15148" coordorigin="396,840" coordsize="0,15148" path="m396,15989l396,840e" filled="f" stroked="t" strokeweight=".711962pt" strokecolor="#606060">
                <v:path arrowok="t"/>
              </v:shape>
            </v:group>
            <v:group style="position:absolute;left:2421;top:850;width:2;height:1528" coordorigin="2421,850" coordsize="2,1528">
              <v:shape style="position:absolute;left:2421;top:850;width:2;height:1528" coordorigin="2421,850" coordsize="0,1528" path="m2421,2378l2421,850e" filled="f" stroked="t" strokeweight=".711962pt" strokecolor="#5B5B5B">
                <v:path arrowok="t"/>
              </v:shape>
            </v:group>
            <v:group style="position:absolute;left:9161;top:874;width:2;height:1518" coordorigin="9161,874" coordsize="2,1518">
              <v:shape style="position:absolute;left:9161;top:874;width:2;height:1518" coordorigin="9161,874" coordsize="0,1518" path="m9161,2392l9161,874e" filled="f" stroked="t" strokeweight=".711962pt" strokecolor="#646464">
                <v:path arrowok="t"/>
              </v:shape>
            </v:group>
            <v:group style="position:absolute;left:389;top:2378;width:11116;height:2" coordorigin="389,2378" coordsize="11116,2">
              <v:shape style="position:absolute;left:389;top:2378;width:11116;height:2" coordorigin="389,2378" coordsize="11116,0" path="m389,2378l11505,2378e" filled="f" stroked="t" strokeweight=".711962pt" strokecolor="#747474">
                <v:path arrowok="t"/>
              </v:shape>
            </v:group>
            <v:group style="position:absolute;left:399;top:2621;width:11107;height:2" coordorigin="399,2621" coordsize="11107,2">
              <v:shape style="position:absolute;left:399;top:2621;width:11107;height:2" coordorigin="399,2621" coordsize="11107,0" path="m399,2621l11505,2621e" filled="f" stroked="t" strokeweight=".711962pt" strokecolor="#747474">
                <v:path arrowok="t"/>
              </v:shape>
            </v:group>
            <v:group style="position:absolute;left:394;top:3096;width:11116;height:2" coordorigin="394,3096" coordsize="11116,2">
              <v:shape style="position:absolute;left:394;top:3096;width:11116;height:2" coordorigin="394,3096" coordsize="11116,0" path="m394,3096l11510,3096e" filled="f" stroked="t" strokeweight=".711962pt" strokecolor="#6B6B6B">
                <v:path arrowok="t"/>
              </v:shape>
            </v:group>
            <v:group style="position:absolute;left:911;top:3335;width:10599;height:2" coordorigin="911,3335" coordsize="10599,2">
              <v:shape style="position:absolute;left:911;top:3335;width:10599;height:2" coordorigin="911,3335" coordsize="10599,0" path="m911,3335l11510,3335e" filled="f" stroked="t" strokeweight=".474641pt" strokecolor="#8C8C8C">
                <v:path arrowok="t"/>
              </v:shape>
            </v:group>
            <v:group style="position:absolute;left:6991;top:3619;width:2;height:726" coordorigin="6991,3619" coordsize="2,726">
              <v:shape style="position:absolute;left:6991;top:3619;width:2;height:726" coordorigin="6991,3619" coordsize="0,726" path="m6991,4344l6991,3619e" filled="f" stroked="t" strokeweight=".711962pt" strokecolor="#606060">
                <v:path arrowok="t"/>
              </v:shape>
            </v:group>
            <v:group style="position:absolute;left:7020;top:3948;width:4485;height:2" coordorigin="7020,3948" coordsize="4485,2">
              <v:shape style="position:absolute;left:7020;top:3948;width:4485;height:2" coordorigin="7020,3948" coordsize="4485,0" path="m7020,3948l11505,3948e" filled="f" stroked="t" strokeweight=".711962pt" strokecolor="#8C8C8C">
                <v:path arrowok="t"/>
              </v:shape>
            </v:group>
            <v:group style="position:absolute;left:11508;top:874;width:2;height:15105" coordorigin="11508,874" coordsize="2,15105">
              <v:shape style="position:absolute;left:11508;top:874;width:2;height:15105" coordorigin="11508,874" coordsize="0,15105" path="m11508,15979l11508,874e" filled="f" stroked="t" strokeweight=".711962pt" strokecolor="#7C7C7C">
                <v:path arrowok="t"/>
              </v:shape>
            </v:group>
            <v:group style="position:absolute;left:2414;top:4325;width:2;height:11668" coordorigin="2414,4325" coordsize="2,11668">
              <v:shape style="position:absolute;left:2414;top:4325;width:2;height:11668" coordorigin="2414,4325" coordsize="0,11668" path="m2414,15993l2414,4325e" filled="f" stroked="t" strokeweight=".711962pt" strokecolor="#5B5B5B">
                <v:path arrowok="t"/>
              </v:shape>
            </v:group>
            <v:group style="position:absolute;left:394;top:4337;width:11107;height:2" coordorigin="394,4337" coordsize="11107,2">
              <v:shape style="position:absolute;left:394;top:4337;width:11107;height:2" coordorigin="394,4337" coordsize="11107,0" path="m394,4337l11501,4337e" filled="f" stroked="t" strokeweight=".711962pt" strokecolor="#646464">
                <v:path arrowok="t"/>
              </v:shape>
            </v:group>
            <v:group style="position:absolute;left:389;top:4614;width:11121;height:2" coordorigin="389,4614" coordsize="11121,2">
              <v:shape style="position:absolute;left:389;top:4614;width:11121;height:2" coordorigin="389,4614" coordsize="11121,0" path="m389,4614l11510,4614e" filled="f" stroked="t" strokeweight=".711962pt" strokecolor="#6B6B6B">
                <v:path arrowok="t"/>
              </v:shape>
            </v:group>
            <v:group style="position:absolute;left:2402;top:4855;width:9104;height:2" coordorigin="2402,4855" coordsize="9104,2">
              <v:shape style="position:absolute;left:2402;top:4855;width:9104;height:2" coordorigin="2402,4855" coordsize="9104,0" path="m2402,4855l11505,4855e" filled="f" stroked="t" strokeweight=".711962pt" strokecolor="#707070">
                <v:path arrowok="t"/>
              </v:shape>
            </v:group>
            <v:group style="position:absolute;left:4955;top:4841;width:2;height:2177" coordorigin="4955,4841" coordsize="2,2177">
              <v:shape style="position:absolute;left:4955;top:4841;width:2;height:2177" coordorigin="4955,4841" coordsize="0,2177" path="m4955,7018l4955,4841e" filled="f" stroked="t" strokeweight=".711962pt" strokecolor="#575757">
                <v:path arrowok="t"/>
              </v:shape>
            </v:group>
            <v:group style="position:absolute;left:4941;top:5337;width:6569;height:2" coordorigin="4941,5337" coordsize="6569,2">
              <v:shape style="position:absolute;left:4941;top:5337;width:6569;height:2" coordorigin="4941,5337" coordsize="6569,0" path="m4941,5337l11510,5337e" filled="f" stroked="t" strokeweight=".711962pt" strokecolor="#777777">
                <v:path arrowok="t"/>
              </v:shape>
            </v:group>
            <v:group style="position:absolute;left:4951;top:5576;width:6560;height:2" coordorigin="4951,5576" coordsize="6560,2">
              <v:shape style="position:absolute;left:4951;top:5576;width:6560;height:2" coordorigin="4951,5576" coordsize="6560,0" path="m4951,5576l11510,5576e" filled="f" stroked="t" strokeweight=".711962pt" strokecolor="#7C7C7C">
                <v:path arrowok="t"/>
              </v:shape>
            </v:group>
            <v:group style="position:absolute;left:4946;top:5817;width:6564;height:2" coordorigin="4946,5817" coordsize="6564,2">
              <v:shape style="position:absolute;left:4946;top:5817;width:6564;height:2" coordorigin="4946,5817" coordsize="6564,0" path="m4946,5817l11510,5817e" filled="f" stroked="t" strokeweight=".711962pt" strokecolor="#838383">
                <v:path arrowok="t"/>
              </v:shape>
            </v:group>
            <v:group style="position:absolute;left:2402;top:6058;width:9104;height:2" coordorigin="2402,6058" coordsize="9104,2">
              <v:shape style="position:absolute;left:2402;top:6058;width:9104;height:2" coordorigin="2402,6058" coordsize="9104,0" path="m2402,6058l11505,6058e" filled="f" stroked="t" strokeweight=".711962pt" strokecolor="#838383">
                <v:path arrowok="t"/>
              </v:shape>
            </v:group>
            <v:group style="position:absolute;left:2406;top:6770;width:9104;height:2" coordorigin="2406,6770" coordsize="9104,2">
              <v:shape style="position:absolute;left:2406;top:6770;width:9104;height:2" coordorigin="2406,6770" coordsize="9104,0" path="m2406,6770l11510,6770e" filled="f" stroked="t" strokeweight=".711962pt" strokecolor="#7C7C7C">
                <v:path arrowok="t"/>
              </v:shape>
            </v:group>
            <v:group style="position:absolute;left:2406;top:7011;width:9104;height:2" coordorigin="2406,7011" coordsize="9104,2">
              <v:shape style="position:absolute;left:2406;top:7011;width:9104;height:2" coordorigin="2406,7011" coordsize="9104,0" path="m2406,7011l11510,7011e" filled="f" stroked="t" strokeweight=".711962pt" strokecolor="#7C7C7C">
                <v:path arrowok="t"/>
              </v:shape>
            </v:group>
            <v:group style="position:absolute;left:380;top:7247;width:11130;height:2" coordorigin="380,7247" coordsize="11130,2">
              <v:shape style="position:absolute;left:380;top:7247;width:11130;height:2" coordorigin="380,7247" coordsize="11130,0" path="m380,7247l11510,7247e" filled="f" stroked="t" strokeweight=".711962pt" strokecolor="#747474">
                <v:path arrowok="t"/>
              </v:shape>
            </v:group>
            <v:group style="position:absolute;left:384;top:7715;width:11130;height:2" coordorigin="384,7715" coordsize="11130,2">
              <v:shape style="position:absolute;left:384;top:7715;width:11130;height:2" coordorigin="384,7715" coordsize="11130,0" path="m384,7715l11515,7715e" filled="f" stroked="t" strokeweight=".711962pt" strokecolor="#7C7C7C">
                <v:path arrowok="t"/>
              </v:shape>
            </v:group>
            <v:group style="position:absolute;left:4969;top:7705;width:2;height:745" coordorigin="4969,7705" coordsize="2,745">
              <v:shape style="position:absolute;left:4969;top:7705;width:2;height:745" coordorigin="4969,7705" coordsize="0,745" path="m4969,8450l4969,7705e" filled="f" stroked="t" strokeweight="1.186603pt" strokecolor="#606060">
                <v:path arrowok="t"/>
              </v:shape>
            </v:group>
            <v:group style="position:absolute;left:4951;top:7958;width:6560;height:2" coordorigin="4951,7958" coordsize="6560,2">
              <v:shape style="position:absolute;left:4951;top:7958;width:6560;height:2" coordorigin="4951,7958" coordsize="6560,0" path="m4951,7958l11510,7958e" filled="f" stroked="t" strokeweight=".711962pt" strokecolor="#8C8C8C">
                <v:path arrowok="t"/>
              </v:shape>
            </v:group>
            <v:group style="position:absolute;left:4951;top:8197;width:6560;height:2" coordorigin="4951,8197" coordsize="6560,2">
              <v:shape style="position:absolute;left:4951;top:8197;width:6560;height:2" coordorigin="4951,8197" coordsize="6560,0" path="m4951,8197l11510,8197e" filled="f" stroked="t" strokeweight=".711962pt" strokecolor="#9C9C9C">
                <v:path arrowok="t"/>
              </v:shape>
            </v:group>
            <v:group style="position:absolute;left:380;top:8441;width:11130;height:2" coordorigin="380,8441" coordsize="11130,2">
              <v:shape style="position:absolute;left:380;top:8441;width:11130;height:2" coordorigin="380,8441" coordsize="11130,0" path="m380,8441l11510,8441e" filled="f" stroked="t" strokeweight=".711962pt" strokecolor="#777777">
                <v:path arrowok="t"/>
              </v:shape>
            </v:group>
            <v:group style="position:absolute;left:365;top:9162;width:11145;height:2" coordorigin="365,9162" coordsize="11145,2">
              <v:shape style="position:absolute;left:365;top:9162;width:11145;height:2" coordorigin="365,9162" coordsize="11145,0" path="m365,9162l11510,9162e" filled="f" stroked="t" strokeweight=".711962pt" strokecolor="#777777">
                <v:path arrowok="t"/>
              </v:shape>
            </v:group>
            <v:group style="position:absolute;left:384;top:10090;width:11130;height:2" coordorigin="384,10090" coordsize="11130,2">
              <v:shape style="position:absolute;left:384;top:10090;width:11130;height:2" coordorigin="384,10090" coordsize="11130,0" path="m384,10090l11515,10090e" filled="f" stroked="t" strokeweight=".474641pt" strokecolor="#7C7C7C">
                <v:path arrowok="t"/>
              </v:shape>
            </v:group>
            <v:group style="position:absolute;left:1182;top:11286;width:2;height:4707" coordorigin="1182,11286" coordsize="2,4707">
              <v:shape style="position:absolute;left:1182;top:11286;width:2;height:4707" coordorigin="1182,11286" coordsize="0,4707" path="m1182,15993l1182,11286e" filled="f" stroked="t" strokeweight=".711962pt" strokecolor="#575757">
                <v:path arrowok="t"/>
              </v:shape>
            </v:group>
            <v:group style="position:absolute;left:384;top:10331;width:11130;height:2" coordorigin="384,10331" coordsize="11130,2">
              <v:shape style="position:absolute;left:384;top:10331;width:11130;height:2" coordorigin="384,10331" coordsize="11130,0" path="m384,10331l11515,10331e" filled="f" stroked="t" strokeweight=".711962pt" strokecolor="#808080">
                <v:path arrowok="t"/>
              </v:shape>
            </v:group>
            <v:group style="position:absolute;left:384;top:10575;width:11135;height:2" coordorigin="384,10575" coordsize="11135,2">
              <v:shape style="position:absolute;left:384;top:10575;width:11135;height:2" coordorigin="384,10575" coordsize="11135,0" path="m384,10575l11520,10575e" filled="f" stroked="t" strokeweight=".711962pt" strokecolor="#808080">
                <v:path arrowok="t"/>
              </v:shape>
            </v:group>
            <v:group style="position:absolute;left:1756;top:11291;width:2;height:4698" coordorigin="1756,11291" coordsize="2,4698">
              <v:shape style="position:absolute;left:1756;top:11291;width:2;height:4698" coordorigin="1756,11291" coordsize="0,4698" path="m1756,15989l1756,11291e" filled="f" stroked="t" strokeweight=".711962pt" strokecolor="#5B5B5B">
                <v:path arrowok="t"/>
              </v:shape>
            </v:group>
            <v:group style="position:absolute;left:384;top:11291;width:11140;height:2" coordorigin="384,11291" coordsize="11140,2">
              <v:shape style="position:absolute;left:384;top:11291;width:11140;height:2" coordorigin="384,11291" coordsize="11140,0" path="m384,11291l11524,11291e" filled="f" stroked="t" strokeweight=".711962pt" strokecolor="#7C7C7C">
                <v:path arrowok="t"/>
              </v:shape>
            </v:group>
            <v:group style="position:absolute;left:384;top:11530;width:11135;height:2" coordorigin="384,11530" coordsize="11135,2">
              <v:shape style="position:absolute;left:384;top:11530;width:11135;height:2" coordorigin="384,11530" coordsize="11135,0" path="m384,11530l11520,11530e" filled="f" stroked="t" strokeweight=".711962pt" strokecolor="#777777">
                <v:path arrowok="t"/>
              </v:shape>
            </v:group>
            <v:group style="position:absolute;left:389;top:13611;width:2041;height:2" coordorigin="389,13611" coordsize="2041,2">
              <v:shape style="position:absolute;left:389;top:13611;width:2041;height:2" coordorigin="389,13611" coordsize="2041,0" path="m389,13611l2430,13611e" filled="f" stroked="t" strokeweight=".711962pt" strokecolor="#6B6B6B">
                <v:path arrowok="t"/>
              </v:shape>
            </v:group>
            <v:group style="position:absolute;left:389;top:15974;width:11135;height:2" coordorigin="389,15974" coordsize="11135,2">
              <v:shape style="position:absolute;left:389;top:15974;width:11135;height:2" coordorigin="389,15974" coordsize="11135,0" path="m389,15974l11524,15974e" filled="f" stroked="t" strokeweight=".711962pt" strokecolor="#878787">
                <v:path arrowok="t"/>
              </v:shape>
            </v:group>
            <v:group style="position:absolute;left:3090;top:13850;width:1827;height:2" coordorigin="3090,13850" coordsize="1827,2">
              <v:shape style="position:absolute;left:3090;top:13850;width:1827;height:2" coordorigin="3090,13850" coordsize="1827,0" path="m3090,13850l4917,13850e" filled="f" stroked="t" strokeweight="1.898565pt" strokecolor="#4B5497">
                <v:path arrowok="t"/>
              </v:shape>
            </v:group>
            <v:group style="position:absolute;left:7412;top:11286;width:2;height:4693" coordorigin="7412,11286" coordsize="2,4693">
              <v:shape style="position:absolute;left:7412;top:11286;width:2;height:4693" coordorigin="7412,11286" coordsize="0,4693" path="m7412,15979l7412,11286e" filled="f" stroked="t" strokeweight=".711962pt" strokecolor="#6B6B6B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2"/>
        </w:rPr>
        <w:t>itfaiyeci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5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40" w:lineRule="auto"/>
        <w:ind w:left="1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33" w:lineRule="exact"/>
        <w:ind w:left="252" w:right="-20"/>
        <w:jc w:val="left"/>
        <w:tabs>
          <w:tab w:pos="148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606060"/>
          <w:spacing w:val="0"/>
          <w:w w:val="79"/>
          <w:b/>
          <w:bCs/>
          <w:position w:val="-2"/>
        </w:rPr>
        <w:t>İ</w:t>
      </w:r>
      <w:r>
        <w:rPr>
          <w:rFonts w:ascii="Times New Roman" w:hAnsi="Times New Roman" w:cs="Times New Roman" w:eastAsia="Times New Roman"/>
          <w:sz w:val="22"/>
          <w:szCs w:val="22"/>
          <w:color w:val="606060"/>
          <w:spacing w:val="4"/>
          <w:w w:val="79"/>
          <w:b/>
          <w:bCs/>
          <w:position w:val="-2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858587"/>
          <w:spacing w:val="-58"/>
          <w:w w:val="79"/>
          <w:b/>
          <w:bCs/>
          <w:position w:val="-2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color w:val="858587"/>
          <w:spacing w:val="0"/>
          <w:w w:val="79"/>
          <w:b/>
          <w:bCs/>
          <w:position w:val="-2"/>
        </w:rPr>
        <w:t>iY</w:t>
      </w:r>
      <w:r>
        <w:rPr>
          <w:rFonts w:ascii="Times New Roman" w:hAnsi="Times New Roman" w:cs="Times New Roman" w:eastAsia="Times New Roman"/>
          <w:sz w:val="22"/>
          <w:szCs w:val="22"/>
          <w:color w:val="858587"/>
          <w:spacing w:val="0"/>
          <w:w w:val="79"/>
          <w:b/>
          <w:bCs/>
          <w:position w:val="-2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858587"/>
          <w:spacing w:val="0"/>
          <w:w w:val="79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858587"/>
          <w:spacing w:val="24"/>
          <w:w w:val="79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A0A0A0"/>
          <w:spacing w:val="0"/>
          <w:w w:val="100"/>
          <w:position w:val="-2"/>
        </w:rPr>
        <w:t>-</w:t>
      </w:r>
      <w:r>
        <w:rPr>
          <w:rFonts w:ascii="Times New Roman" w:hAnsi="Times New Roman" w:cs="Times New Roman" w:eastAsia="Times New Roman"/>
          <w:sz w:val="22"/>
          <w:szCs w:val="22"/>
          <w:color w:val="A0A0A0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A0A0A0"/>
          <w:spacing w:val="0"/>
          <w:w w:val="100"/>
          <w:position w:val="-2"/>
        </w:rPr>
      </w:r>
      <w:r>
        <w:rPr>
          <w:rFonts w:ascii="Arial" w:hAnsi="Arial" w:cs="Arial" w:eastAsia="Arial"/>
          <w:sz w:val="19"/>
          <w:szCs w:val="19"/>
          <w:color w:val="A0A0A0"/>
          <w:spacing w:val="0"/>
          <w:w w:val="146"/>
          <w:position w:val="-2"/>
        </w:rPr>
        <w:t>{</w:t>
      </w:r>
      <w:r>
        <w:rPr>
          <w:rFonts w:ascii="Arial" w:hAnsi="Arial" w:cs="Arial" w:eastAsia="Arial"/>
          <w:sz w:val="19"/>
          <w:szCs w:val="19"/>
          <w:color w:val="A0A0A0"/>
          <w:spacing w:val="-1"/>
          <w:w w:val="146"/>
          <w:position w:val="-2"/>
        </w:rPr>
        <w:t>B</w:t>
      </w:r>
      <w:r>
        <w:rPr>
          <w:rFonts w:ascii="Arial" w:hAnsi="Arial" w:cs="Arial" w:eastAsia="Arial"/>
          <w:sz w:val="19"/>
          <w:szCs w:val="19"/>
          <w:color w:val="858587"/>
          <w:spacing w:val="0"/>
          <w:w w:val="99"/>
          <w:position w:val="-2"/>
        </w:rPr>
        <w:t>ÖL</w:t>
      </w:r>
      <w:r>
        <w:rPr>
          <w:rFonts w:ascii="Arial" w:hAnsi="Arial" w:cs="Arial" w:eastAsia="Arial"/>
          <w:sz w:val="19"/>
          <w:szCs w:val="19"/>
          <w:color w:val="858587"/>
          <w:spacing w:val="2"/>
          <w:w w:val="99"/>
          <w:position w:val="-2"/>
        </w:rPr>
        <w:t>G</w:t>
      </w:r>
      <w:r>
        <w:rPr>
          <w:rFonts w:ascii="Arial" w:hAnsi="Arial" w:cs="Arial" w:eastAsia="Arial"/>
          <w:sz w:val="19"/>
          <w:szCs w:val="19"/>
          <w:color w:val="A0A0A0"/>
          <w:spacing w:val="0"/>
          <w:w w:val="93"/>
          <w:position w:val="-2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2" w:lineRule="exact"/>
        <w:ind w:right="-71"/>
        <w:jc w:val="left"/>
        <w:tabs>
          <w:tab w:pos="13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20"/>
          <w:szCs w:val="20"/>
          <w:color w:val="3A3B3A"/>
          <w:spacing w:val="0"/>
          <w:w w:val="196"/>
          <w:b/>
          <w:bCs/>
          <w:position w:val="-2"/>
        </w:rPr>
        <w:t>·</w:t>
      </w:r>
      <w:r>
        <w:rPr>
          <w:rFonts w:ascii="Arial" w:hAnsi="Arial" w:cs="Arial" w:eastAsia="Arial"/>
          <w:sz w:val="20"/>
          <w:szCs w:val="20"/>
          <w:color w:val="3A3B3A"/>
          <w:spacing w:val="-70"/>
          <w:w w:val="196"/>
          <w:b/>
          <w:bCs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606060"/>
          <w:spacing w:val="0"/>
          <w:w w:val="100"/>
          <w:b/>
          <w:bCs/>
          <w:position w:val="-2"/>
        </w:rPr>
        <w:t>POST</w:t>
      </w:r>
      <w:r>
        <w:rPr>
          <w:rFonts w:ascii="Arial" w:hAnsi="Arial" w:cs="Arial" w:eastAsia="Arial"/>
          <w:sz w:val="20"/>
          <w:szCs w:val="20"/>
          <w:color w:val="606060"/>
          <w:spacing w:val="-18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2F3474"/>
          <w:spacing w:val="0"/>
          <w:w w:val="52"/>
          <w:i/>
          <w:position w:val="-2"/>
        </w:rPr>
        <w:t>'</w:t>
      </w:r>
      <w:r>
        <w:rPr>
          <w:rFonts w:ascii="Arial" w:hAnsi="Arial" w:cs="Arial" w:eastAsia="Arial"/>
          <w:sz w:val="20"/>
          <w:szCs w:val="20"/>
          <w:color w:val="2F3474"/>
          <w:spacing w:val="0"/>
          <w:w w:val="52"/>
          <w:i/>
          <w:position w:val="-2"/>
        </w:rPr>
        <w:t>(</w:t>
      </w:r>
      <w:r>
        <w:rPr>
          <w:rFonts w:ascii="Arial" w:hAnsi="Arial" w:cs="Arial" w:eastAsia="Arial"/>
          <w:sz w:val="20"/>
          <w:szCs w:val="20"/>
          <w:color w:val="2F3474"/>
          <w:spacing w:val="0"/>
          <w:w w:val="52"/>
          <w:i/>
          <w:position w:val="-2"/>
        </w:rPr>
        <w:t>JJ:J2</w:t>
      </w:r>
      <w:r>
        <w:rPr>
          <w:rFonts w:ascii="Arial" w:hAnsi="Arial" w:cs="Arial" w:eastAsia="Arial"/>
          <w:sz w:val="20"/>
          <w:szCs w:val="20"/>
          <w:color w:val="2F3474"/>
          <w:spacing w:val="-28"/>
          <w:w w:val="52"/>
          <w:i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2F3474"/>
          <w:spacing w:val="0"/>
          <w:w w:val="100"/>
          <w:i/>
          <w:position w:val="-2"/>
        </w:rPr>
        <w:tab/>
      </w:r>
      <w:r>
        <w:rPr>
          <w:rFonts w:ascii="Arial" w:hAnsi="Arial" w:cs="Arial" w:eastAsia="Arial"/>
          <w:sz w:val="20"/>
          <w:szCs w:val="20"/>
          <w:color w:val="2F3474"/>
          <w:spacing w:val="0"/>
          <w:w w:val="100"/>
          <w:i/>
          <w:position w:val="-2"/>
        </w:rPr>
      </w:r>
      <w:r>
        <w:rPr>
          <w:rFonts w:ascii="Times New Roman" w:hAnsi="Times New Roman" w:cs="Times New Roman" w:eastAsia="Times New Roman"/>
          <w:sz w:val="21"/>
          <w:szCs w:val="21"/>
          <w:color w:val="A0A0A0"/>
          <w:spacing w:val="0"/>
          <w:w w:val="93"/>
          <w:position w:val="-2"/>
        </w:rPr>
        <w:t>IPLM'</w:t>
      </w:r>
      <w:r>
        <w:rPr>
          <w:rFonts w:ascii="Times New Roman" w:hAnsi="Times New Roman" w:cs="Times New Roman" w:eastAsia="Times New Roman"/>
          <w:sz w:val="21"/>
          <w:szCs w:val="21"/>
          <w:color w:val="A0A0A0"/>
          <w:spacing w:val="0"/>
          <w:w w:val="93"/>
          <w:position w:val="-2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A0A0A0"/>
          <w:spacing w:val="14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A0A0A0"/>
          <w:spacing w:val="0"/>
          <w:w w:val="80"/>
          <w:position w:val="-2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A0A0A0"/>
          <w:spacing w:val="-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58587"/>
          <w:spacing w:val="-17"/>
          <w:w w:val="68"/>
          <w:position w:val="-2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A0A0A0"/>
          <w:spacing w:val="0"/>
          <w:w w:val="111"/>
          <w:position w:val="-2"/>
        </w:rPr>
        <w:t>"'İ</w:t>
      </w:r>
      <w:r>
        <w:rPr>
          <w:rFonts w:ascii="Times New Roman" w:hAnsi="Times New Roman" w:cs="Times New Roman" w:eastAsia="Times New Roman"/>
          <w:sz w:val="21"/>
          <w:szCs w:val="21"/>
          <w:color w:val="A0A0A0"/>
          <w:spacing w:val="-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B3A"/>
          <w:spacing w:val="0"/>
          <w:w w:val="100"/>
          <w:position w:val="-2"/>
        </w:rPr>
        <w:t>Rİ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14" w:right="-20"/>
        <w:jc w:val="left"/>
        <w:tabs>
          <w:tab w:pos="82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606060"/>
          <w:spacing w:val="0"/>
          <w:w w:val="100"/>
          <w:position w:val="1"/>
        </w:rPr>
        <w:t>'</w:t>
        <w:tab/>
      </w:r>
      <w:r>
        <w:rPr>
          <w:rFonts w:ascii="Times New Roman" w:hAnsi="Times New Roman" w:cs="Times New Roman" w:eastAsia="Times New Roman"/>
          <w:sz w:val="24"/>
          <w:szCs w:val="24"/>
          <w:color w:val="60606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4"/>
          <w:szCs w:val="24"/>
          <w:color w:val="484D6E"/>
          <w:spacing w:val="0"/>
          <w:w w:val="80"/>
          <w:i/>
          <w:position w:val="1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color w:val="484D6E"/>
          <w:spacing w:val="0"/>
          <w:w w:val="80"/>
          <w:i/>
          <w:position w:val="1"/>
        </w:rPr>
        <w:t>(ğ;</w:t>
      </w:r>
      <w:r>
        <w:rPr>
          <w:rFonts w:ascii="Times New Roman" w:hAnsi="Times New Roman" w:cs="Times New Roman" w:eastAsia="Times New Roman"/>
          <w:sz w:val="24"/>
          <w:szCs w:val="24"/>
          <w:color w:val="484D6E"/>
          <w:spacing w:val="0"/>
          <w:w w:val="80"/>
          <w:i/>
          <w:position w:val="1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color w:val="484D6E"/>
          <w:spacing w:val="15"/>
          <w:w w:val="8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858587"/>
          <w:spacing w:val="0"/>
          <w:w w:val="100"/>
          <w:position w:val="1"/>
        </w:rPr>
        <w:t>çı</w:t>
      </w:r>
      <w:r>
        <w:rPr>
          <w:rFonts w:ascii="Times New Roman" w:hAnsi="Times New Roman" w:cs="Times New Roman" w:eastAsia="Times New Roman"/>
          <w:sz w:val="28"/>
          <w:szCs w:val="28"/>
          <w:color w:val="858587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858587"/>
          <w:spacing w:val="27"/>
          <w:w w:val="100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A0A0A0"/>
          <w:spacing w:val="0"/>
          <w:w w:val="189"/>
          <w:position w:val="1"/>
        </w:rPr>
        <w:t>[ll{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39" w:lineRule="auto"/>
        <w:ind w:left="199" w:right="173" w:firstLine="-199"/>
        <w:jc w:val="left"/>
        <w:rPr>
          <w:rFonts w:ascii="Arial" w:hAnsi="Arial" w:cs="Arial" w:eastAsia="Arial"/>
          <w:sz w:val="43"/>
          <w:szCs w:val="43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3A3B3A"/>
          <w:spacing w:val="0"/>
          <w:w w:val="100"/>
          <w:b/>
          <w:bCs/>
        </w:rPr>
        <w:t>smail</w:t>
      </w:r>
      <w:r>
        <w:rPr>
          <w:rFonts w:ascii="Times New Roman" w:hAnsi="Times New Roman" w:cs="Times New Roman" w:eastAsia="Times New Roman"/>
          <w:sz w:val="31"/>
          <w:szCs w:val="31"/>
          <w:color w:val="3A3B3A"/>
          <w:spacing w:val="2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D4D4D"/>
          <w:spacing w:val="0"/>
          <w:w w:val="103"/>
          <w:b/>
          <w:bCs/>
        </w:rPr>
        <w:t>YAPlCI</w:t>
      </w:r>
      <w:r>
        <w:rPr>
          <w:rFonts w:ascii="Times New Roman" w:hAnsi="Times New Roman" w:cs="Times New Roman" w:eastAsia="Times New Roman"/>
          <w:sz w:val="28"/>
          <w:szCs w:val="28"/>
          <w:color w:val="4D4D4D"/>
          <w:spacing w:val="0"/>
          <w:w w:val="103"/>
          <w:b/>
          <w:bCs/>
        </w:rPr>
        <w:t> </w:t>
      </w:r>
      <w:r>
        <w:rPr>
          <w:rFonts w:ascii="Arial" w:hAnsi="Arial" w:cs="Arial" w:eastAsia="Arial"/>
          <w:sz w:val="23"/>
          <w:szCs w:val="23"/>
          <w:color w:val="3A3B3A"/>
          <w:spacing w:val="0"/>
          <w:w w:val="84"/>
          <w:b/>
          <w:bCs/>
        </w:rPr>
        <w:t>hfaiy</w:t>
      </w:r>
      <w:r>
        <w:rPr>
          <w:rFonts w:ascii="Arial" w:hAnsi="Arial" w:cs="Arial" w:eastAsia="Arial"/>
          <w:sz w:val="23"/>
          <w:szCs w:val="23"/>
          <w:color w:val="3A3B3A"/>
          <w:spacing w:val="0"/>
          <w:w w:val="84"/>
          <w:b/>
          <w:bCs/>
        </w:rPr>
        <w:t>e</w:t>
      </w:r>
      <w:r>
        <w:rPr>
          <w:rFonts w:ascii="Arial" w:hAnsi="Arial" w:cs="Arial" w:eastAsia="Arial"/>
          <w:sz w:val="23"/>
          <w:szCs w:val="23"/>
          <w:color w:val="3A3B3A"/>
          <w:spacing w:val="-4"/>
          <w:w w:val="84"/>
          <w:b/>
          <w:bCs/>
        </w:rPr>
        <w:t> </w:t>
      </w:r>
      <w:r>
        <w:rPr>
          <w:rFonts w:ascii="Arial" w:hAnsi="Arial" w:cs="Arial" w:eastAsia="Arial"/>
          <w:sz w:val="23"/>
          <w:szCs w:val="23"/>
          <w:color w:val="3A3B3A"/>
          <w:spacing w:val="0"/>
          <w:w w:val="84"/>
          <w:b/>
          <w:bCs/>
        </w:rPr>
        <w:t>Bat</w:t>
      </w:r>
      <w:r>
        <w:rPr>
          <w:rFonts w:ascii="Arial" w:hAnsi="Arial" w:cs="Arial" w:eastAsia="Arial"/>
          <w:sz w:val="23"/>
          <w:szCs w:val="23"/>
          <w:color w:val="3A3B3A"/>
          <w:spacing w:val="0"/>
          <w:w w:val="84"/>
          <w:b/>
          <w:bCs/>
        </w:rPr>
        <w:t>ı</w:t>
      </w:r>
      <w:r>
        <w:rPr>
          <w:rFonts w:ascii="Arial" w:hAnsi="Arial" w:cs="Arial" w:eastAsia="Arial"/>
          <w:sz w:val="23"/>
          <w:szCs w:val="23"/>
          <w:color w:val="3A3B3A"/>
          <w:spacing w:val="-11"/>
          <w:w w:val="84"/>
          <w:b/>
          <w:bCs/>
        </w:rPr>
        <w:t> </w:t>
      </w:r>
      <w:r>
        <w:rPr>
          <w:rFonts w:ascii="Arial" w:hAnsi="Arial" w:cs="Arial" w:eastAsia="Arial"/>
          <w:sz w:val="23"/>
          <w:szCs w:val="23"/>
          <w:color w:val="3A3B3A"/>
          <w:spacing w:val="0"/>
          <w:w w:val="84"/>
          <w:b/>
          <w:bCs/>
        </w:rPr>
        <w:t>!öl&amp;</w:t>
      </w:r>
      <w:r>
        <w:rPr>
          <w:rFonts w:ascii="Arial" w:hAnsi="Arial" w:cs="Arial" w:eastAsia="Arial"/>
          <w:sz w:val="23"/>
          <w:szCs w:val="23"/>
          <w:color w:val="3A3B3A"/>
          <w:spacing w:val="0"/>
          <w:w w:val="84"/>
          <w:b/>
          <w:bCs/>
        </w:rPr>
        <w:t>e</w:t>
      </w:r>
      <w:r>
        <w:rPr>
          <w:rFonts w:ascii="Arial" w:hAnsi="Arial" w:cs="Arial" w:eastAsia="Arial"/>
          <w:sz w:val="23"/>
          <w:szCs w:val="23"/>
          <w:color w:val="3A3B3A"/>
          <w:spacing w:val="23"/>
          <w:w w:val="84"/>
          <w:b/>
          <w:bCs/>
        </w:rPr>
        <w:t> </w:t>
      </w:r>
      <w:r>
        <w:rPr>
          <w:rFonts w:ascii="Arial" w:hAnsi="Arial" w:cs="Arial" w:eastAsia="Arial"/>
          <w:sz w:val="23"/>
          <w:szCs w:val="23"/>
          <w:color w:val="3A3B3A"/>
          <w:spacing w:val="0"/>
          <w:w w:val="84"/>
          <w:b/>
          <w:bCs/>
        </w:rPr>
        <w:t>Amiri</w:t>
      </w:r>
      <w:r>
        <w:rPr>
          <w:rFonts w:ascii="Arial" w:hAnsi="Arial" w:cs="Arial" w:eastAsia="Arial"/>
          <w:sz w:val="23"/>
          <w:szCs w:val="23"/>
          <w:color w:val="3A3B3A"/>
          <w:spacing w:val="0"/>
          <w:w w:val="84"/>
          <w:b/>
          <w:bCs/>
        </w:rPr>
        <w:t> </w:t>
      </w:r>
      <w:r>
        <w:rPr>
          <w:rFonts w:ascii="Arial" w:hAnsi="Arial" w:cs="Arial" w:eastAsia="Arial"/>
          <w:sz w:val="43"/>
          <w:szCs w:val="43"/>
          <w:color w:val="2F3474"/>
          <w:spacing w:val="0"/>
          <w:w w:val="110"/>
          <w:b/>
          <w:bCs/>
        </w:rPr>
        <w:t>ttf</w:t>
      </w:r>
      <w:r>
        <w:rPr>
          <w:rFonts w:ascii="Arial" w:hAnsi="Arial" w:cs="Arial" w:eastAsia="Arial"/>
          <w:sz w:val="43"/>
          <w:szCs w:val="43"/>
          <w:color w:val="2F3474"/>
          <w:spacing w:val="0"/>
          <w:w w:val="109"/>
          <w:b/>
          <w:bCs/>
        </w:rPr>
        <w:t>\</w:t>
      </w:r>
      <w:r>
        <w:rPr>
          <w:rFonts w:ascii="Arial" w:hAnsi="Arial" w:cs="Arial" w:eastAsia="Arial"/>
          <w:sz w:val="43"/>
          <w:szCs w:val="43"/>
          <w:color w:val="2F3474"/>
          <w:spacing w:val="0"/>
          <w:w w:val="110"/>
          <w:b/>
          <w:bCs/>
        </w:rPr>
        <w:t>(</w:t>
      </w:r>
      <w:r>
        <w:rPr>
          <w:rFonts w:ascii="Arial" w:hAnsi="Arial" w:cs="Arial" w:eastAsia="Arial"/>
          <w:sz w:val="43"/>
          <w:szCs w:val="43"/>
          <w:color w:val="2F3474"/>
          <w:spacing w:val="0"/>
          <w:w w:val="109"/>
          <w:b/>
          <w:bCs/>
        </w:rPr>
        <w:t>\\</w:t>
      </w:r>
      <w:r>
        <w:rPr>
          <w:rFonts w:ascii="Arial" w:hAnsi="Arial" w:cs="Arial" w:eastAsia="Arial"/>
          <w:sz w:val="43"/>
          <w:szCs w:val="43"/>
          <w:color w:val="000000"/>
          <w:spacing w:val="0"/>
          <w:w w:val="100"/>
        </w:rPr>
      </w:r>
    </w:p>
    <w:p>
      <w:pPr>
        <w:spacing w:before="35" w:after="0" w:line="240" w:lineRule="auto"/>
        <w:ind w:left="-36" w:right="503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Ko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2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1180" w:lineRule="exact"/>
        <w:ind w:left="247" w:right="-20"/>
        <w:jc w:val="left"/>
        <w:rPr>
          <w:rFonts w:ascii="Times New Roman" w:hAnsi="Times New Roman" w:cs="Times New Roman" w:eastAsia="Times New Roman"/>
          <w:sz w:val="108"/>
          <w:szCs w:val="108"/>
        </w:rPr>
      </w:pPr>
      <w:rPr/>
      <w:r>
        <w:rPr/>
        <w:pict>
          <v:shape style="position:absolute;margin-left:437.76001pt;margin-top:10.109718pt;width:120.959999pt;height:113.279999pt;mso-position-horizontal-relative:page;mso-position-vertical-relative:paragraph;z-index:-15564" type="#_x0000_t75">
            <v:imagedata r:id="rId33" o:title=""/>
          </v:shape>
        </w:pict>
      </w:r>
      <w:r>
        <w:rPr>
          <w:rFonts w:ascii="Times New Roman" w:hAnsi="Times New Roman" w:cs="Times New Roman" w:eastAsia="Times New Roman"/>
          <w:sz w:val="108"/>
          <w:szCs w:val="108"/>
          <w:color w:val="2F3474"/>
          <w:spacing w:val="0"/>
          <w:w w:val="103"/>
          <w:i/>
          <w:position w:val="-6"/>
        </w:rPr>
        <w:t>//1</w:t>
      </w:r>
      <w:r>
        <w:rPr>
          <w:rFonts w:ascii="Times New Roman" w:hAnsi="Times New Roman" w:cs="Times New Roman" w:eastAsia="Times New Roman"/>
          <w:sz w:val="108"/>
          <w:szCs w:val="108"/>
          <w:color w:val="000000"/>
          <w:spacing w:val="0"/>
          <w:w w:val="100"/>
          <w:position w:val="0"/>
        </w:rPr>
      </w:r>
    </w:p>
    <w:p>
      <w:pPr>
        <w:spacing w:before="0" w:after="0" w:line="132" w:lineRule="exact"/>
        <w:ind w:left="19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1"/>
        </w:rPr>
        <w:t>Utk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3"/>
          <w:position w:val="1"/>
        </w:rPr>
        <w:t>SERTTAŞ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450" w:right="532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1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5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72.959999pt;height:24pt;mso-position-horizontal-relative:char;mso-position-vertical-relative:line" type="#_x0000_t75">
            <v:imagedata r:id="rId3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76" w:after="0" w:line="246" w:lineRule="auto"/>
        <w:ind w:left="285" w:right="4940" w:firstLine="-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Ciha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2"/>
        </w:rPr>
        <w:t>iLMiAN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Af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9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1"/>
        </w:rPr>
        <w:t>Ara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Kur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11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B3A"/>
          <w:spacing w:val="0"/>
          <w:w w:val="100"/>
        </w:rPr>
        <w:t>Per.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60" w:right="260"/>
          <w:cols w:num="3" w:equalWidth="0">
            <w:col w:w="808" w:space="1353"/>
            <w:col w:w="2527" w:space="150"/>
            <w:col w:w="6562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4" w:lineRule="auto"/>
        <w:ind w:left="660" w:right="259" w:firstLine="-6"/>
        <w:jc w:val="center"/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9.004879pt;margin-top:-25.464323pt;width:42.248042pt;height:31pt;mso-position-horizontal-relative:page;mso-position-vertical-relative:paragraph;z-index:-15556" type="#_x0000_t202" filled="f" stroked="f">
            <v:textbox inset="0,0,0,0">
              <w:txbxContent>
                <w:p>
                  <w:pPr>
                    <w:spacing w:before="0" w:after="0" w:line="620" w:lineRule="exact"/>
                    <w:ind w:right="-133"/>
                    <w:jc w:val="left"/>
                    <w:rPr>
                      <w:rFonts w:ascii="Arial" w:hAnsi="Arial" w:cs="Arial" w:eastAsia="Arial"/>
                      <w:sz w:val="62"/>
                      <w:szCs w:val="62"/>
                    </w:rPr>
                  </w:pPr>
                  <w:rPr/>
                  <w:r>
                    <w:rPr>
                      <w:rFonts w:ascii="Arial" w:hAnsi="Arial" w:cs="Arial" w:eastAsia="Arial"/>
                      <w:sz w:val="62"/>
                      <w:szCs w:val="62"/>
                      <w:color w:val="383838"/>
                      <w:spacing w:val="0"/>
                      <w:w w:val="490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62"/>
                      <w:szCs w:val="6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91"/>
        </w:rPr>
        <w:t>IZMIR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91"/>
        </w:rPr>
        <w:t> 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72"/>
        </w:rPr>
        <w:t>BÜYÜKŞEHIR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72"/>
        </w:rPr>
        <w:t> 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85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40" w:lineRule="auto"/>
        <w:ind w:left="351" w:right="4261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shape style="position:absolute;margin-left:493.440002pt;margin-top:-1.96426pt;width:52.799999pt;height:44.16pt;mso-position-horizontal-relative:page;mso-position-vertical-relative:paragraph;z-index:-15560" type="#_x0000_t75">
            <v:imagedata r:id="rId35" o:title=""/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BÜYÜKŞEHiR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1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240" w:lineRule="auto"/>
        <w:ind w:left="461" w:right="4403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95"/>
        </w:rPr>
        <w:t>BAŞKANLICH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237" w:lineRule="exact"/>
        <w:ind w:left="1102" w:right="5088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5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380" w:bottom="0" w:left="300" w:right="420"/>
          <w:cols w:num="2" w:equalWidth="0">
            <w:col w:w="1726" w:space="1412"/>
            <w:col w:w="8062"/>
          </w:cols>
        </w:sectPr>
      </w:pPr>
      <w:rPr/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00" w:right="420"/>
        </w:sectPr>
      </w:pPr>
      <w:rPr/>
    </w:p>
    <w:p>
      <w:pPr>
        <w:spacing w:before="30" w:after="0" w:line="240" w:lineRule="auto"/>
        <w:ind w:left="103" w:right="-20"/>
        <w:jc w:val="left"/>
        <w:tabs>
          <w:tab w:pos="1460" w:val="left"/>
          <w:tab w:pos="3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0"/>
          <w:w w:val="83"/>
        </w:rPr>
        <w:t>lolay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2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0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22.05.2017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21" w:right="-73"/>
        <w:jc w:val="left"/>
        <w:tabs>
          <w:tab w:pos="1460" w:val="left"/>
          <w:tab w:pos="3000" w:val="left"/>
          <w:tab w:pos="4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KayıtTarihi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7"/>
        </w:rPr>
        <w:t>:22.05.2017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2"/>
        </w:rPr>
        <w:t>!K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2"/>
        </w:rPr>
        <w:t>yıt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</w:rPr>
        <w:t>336ı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!dirile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Karabağla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9165/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14" w:lineRule="exact"/>
        <w:ind w:left="121" w:right="-20"/>
        <w:jc w:val="left"/>
        <w:tabs>
          <w:tab w:pos="1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Karabağla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  <w:position w:val="-1"/>
        </w:rPr>
        <w:t>9ı65/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-1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2" w:after="0" w:line="240" w:lineRule="auto"/>
        <w:ind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jBildiriı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7"/>
        </w:rPr>
        <w:t>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rreı: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293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88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00" w:right="420"/>
          <w:cols w:num="2" w:equalWidth="0">
            <w:col w:w="4826" w:space="466"/>
            <w:col w:w="5908"/>
          </w:cols>
        </w:sectPr>
      </w:pPr>
      <w:rPr/>
    </w:p>
    <w:p>
      <w:pPr>
        <w:spacing w:before="27" w:after="0" w:line="214" w:lineRule="exact"/>
        <w:ind w:left="121" w:right="-20"/>
        <w:jc w:val="left"/>
        <w:tabs>
          <w:tab w:pos="1460" w:val="left"/>
          <w:tab w:pos="4240" w:val="left"/>
          <w:tab w:pos="7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Yangııı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yangını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  <w:position w:val="-1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  <w:position w:val="-1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00" w:right="420"/>
        </w:sectPr>
      </w:pPr>
      <w:rPr/>
    </w:p>
    <w:p>
      <w:pPr>
        <w:spacing w:before="22" w:after="0" w:line="240" w:lineRule="auto"/>
        <w:ind w:left="12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3"/>
        </w:rPr>
        <w:t>!se: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2" w:lineRule="exact"/>
        <w:ind w:right="-20"/>
        <w:jc w:val="left"/>
        <w:tabs>
          <w:tab w:pos="3060" w:val="left"/>
          <w:tab w:pos="384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4"/>
        </w:rPr>
        <w:t>!Yapını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666666"/>
          <w:spacing w:val="0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66666"/>
          <w:spacing w:val="-2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6666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6666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8"/>
          <w:position w:val="-4"/>
        </w:rPr>
        <w:t>11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0"/>
          <w:w w:val="100"/>
          <w:position w:val="-4"/>
        </w:rPr>
        <w:t>ş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21"/>
          <w:w w:val="100"/>
          <w:position w:val="-4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17"/>
          <w:position w:val="-4"/>
        </w:rPr>
        <w:t>kr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79" w:lineRule="exact"/>
        <w:ind w:left="23" w:right="-20"/>
        <w:jc w:val="left"/>
        <w:tabs>
          <w:tab w:pos="318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9"/>
        </w:rPr>
        <w:t>Betonarme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9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  <w:position w:val="-9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666666"/>
          <w:spacing w:val="0"/>
          <w:w w:val="100"/>
          <w:position w:val="-9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9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9"/>
        </w:rPr>
        <w:t>Ahşnp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2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9"/>
        </w:rPr>
        <w:t>Çelik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9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6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9"/>
        </w:rPr>
        <w:t>Di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9"/>
        </w:rPr>
        <w:t>cr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5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9"/>
        </w:rPr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1"/>
        </w:rPr>
        <w:t>11</w:t>
      </w:r>
      <w:r>
        <w:rPr>
          <w:rFonts w:ascii="Arial" w:hAnsi="Arial" w:cs="Arial" w:eastAsia="Arial"/>
          <w:sz w:val="14"/>
          <w:szCs w:val="14"/>
          <w:color w:val="383838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9"/>
        </w:rPr>
        <w:t>anım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9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1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9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-9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-19"/>
          <w:w w:val="265"/>
          <w:position w:val="-9"/>
        </w:rPr>
        <w:t>ı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29"/>
          <w:position w:val="-9"/>
        </w:rPr>
        <w:t>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00" w:right="420"/>
          <w:cols w:num="2" w:equalWidth="0">
            <w:col w:w="1674" w:space="1800"/>
            <w:col w:w="7726"/>
          </w:cols>
        </w:sectPr>
      </w:pPr>
      <w:rPr/>
    </w:p>
    <w:p>
      <w:pPr>
        <w:spacing w:before="0" w:after="0" w:line="491" w:lineRule="exact"/>
        <w:ind w:right="-20"/>
        <w:jc w:val="right"/>
        <w:tabs>
          <w:tab w:pos="580" w:val="left"/>
          <w:tab w:pos="1080" w:val="left"/>
          <w:tab w:pos="1540" w:val="left"/>
        </w:tabs>
        <w:rPr>
          <w:rFonts w:ascii="Arial" w:hAnsi="Arial" w:cs="Arial" w:eastAsia="Arial"/>
          <w:sz w:val="48"/>
          <w:szCs w:val="48"/>
        </w:rPr>
      </w:pPr>
      <w:rPr/>
      <w:r>
        <w:rPr>
          <w:rFonts w:ascii="Arial" w:hAnsi="Arial" w:cs="Arial" w:eastAsia="Arial"/>
          <w:sz w:val="52"/>
          <w:szCs w:val="52"/>
          <w:color w:val="4D4D4D"/>
          <w:w w:val="50"/>
          <w:position w:val="-3"/>
        </w:rPr>
        <w:t>ı</w:t>
      </w:r>
      <w:r>
        <w:rPr>
          <w:rFonts w:ascii="Arial" w:hAnsi="Arial" w:cs="Arial" w:eastAsia="Arial"/>
          <w:sz w:val="52"/>
          <w:szCs w:val="52"/>
          <w:color w:val="4D4D4D"/>
          <w:w w:val="100"/>
          <w:position w:val="-3"/>
        </w:rPr>
        <w:tab/>
      </w:r>
      <w:r>
        <w:rPr>
          <w:rFonts w:ascii="Arial" w:hAnsi="Arial" w:cs="Arial" w:eastAsia="Arial"/>
          <w:sz w:val="52"/>
          <w:szCs w:val="52"/>
          <w:color w:val="4D4D4D"/>
          <w:w w:val="50"/>
          <w:position w:val="-3"/>
        </w:rPr>
        <w:t>ı</w:t>
      </w:r>
      <w:r>
        <w:rPr>
          <w:rFonts w:ascii="Arial" w:hAnsi="Arial" w:cs="Arial" w:eastAsia="Arial"/>
          <w:sz w:val="52"/>
          <w:szCs w:val="52"/>
          <w:color w:val="4D4D4D"/>
          <w:w w:val="100"/>
          <w:position w:val="-3"/>
        </w:rPr>
        <w:tab/>
      </w:r>
      <w:r>
        <w:rPr>
          <w:rFonts w:ascii="Arial" w:hAnsi="Arial" w:cs="Arial" w:eastAsia="Arial"/>
          <w:sz w:val="52"/>
          <w:szCs w:val="52"/>
          <w:color w:val="4D4D4D"/>
          <w:w w:val="100"/>
          <w:position w:val="-3"/>
        </w:rPr>
      </w:r>
      <w:r>
        <w:rPr>
          <w:rFonts w:ascii="Arial" w:hAnsi="Arial" w:cs="Arial" w:eastAsia="Arial"/>
          <w:sz w:val="52"/>
          <w:szCs w:val="52"/>
          <w:color w:val="9EA0A1"/>
          <w:w w:val="50"/>
          <w:position w:val="-3"/>
        </w:rPr>
        <w:t>ı</w:t>
      </w:r>
      <w:r>
        <w:rPr>
          <w:rFonts w:ascii="Arial" w:hAnsi="Arial" w:cs="Arial" w:eastAsia="Arial"/>
          <w:sz w:val="52"/>
          <w:szCs w:val="52"/>
          <w:color w:val="9EA0A1"/>
          <w:w w:val="100"/>
          <w:position w:val="-3"/>
        </w:rPr>
        <w:tab/>
      </w:r>
      <w:r>
        <w:rPr>
          <w:rFonts w:ascii="Arial" w:hAnsi="Arial" w:cs="Arial" w:eastAsia="Arial"/>
          <w:sz w:val="52"/>
          <w:szCs w:val="52"/>
          <w:color w:val="9EA0A1"/>
          <w:w w:val="100"/>
          <w:position w:val="-3"/>
        </w:rPr>
      </w:r>
      <w:r>
        <w:rPr>
          <w:rFonts w:ascii="Arial" w:hAnsi="Arial" w:cs="Arial" w:eastAsia="Arial"/>
          <w:sz w:val="48"/>
          <w:szCs w:val="48"/>
          <w:color w:val="282828"/>
          <w:spacing w:val="0"/>
          <w:w w:val="54"/>
          <w:position w:val="-3"/>
        </w:rPr>
        <w:t>ı</w:t>
      </w:r>
      <w:r>
        <w:rPr>
          <w:rFonts w:ascii="Arial" w:hAnsi="Arial" w:cs="Arial" w:eastAsia="Arial"/>
          <w:sz w:val="48"/>
          <w:szCs w:val="48"/>
          <w:color w:val="000000"/>
          <w:spacing w:val="0"/>
          <w:w w:val="100"/>
          <w:position w:val="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00" w:right="420"/>
          <w:cols w:num="2" w:equalWidth="0">
            <w:col w:w="5918" w:space="629"/>
            <w:col w:w="4653"/>
          </w:cols>
        </w:sectPr>
      </w:pPr>
      <w:rPr/>
    </w:p>
    <w:p>
      <w:pPr>
        <w:spacing w:before="0" w:after="0" w:line="194" w:lineRule="exact"/>
        <w:ind w:left="121" w:right="-20"/>
        <w:jc w:val="left"/>
        <w:tabs>
          <w:tab w:pos="2000" w:val="left"/>
          <w:tab w:pos="5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9"/>
        </w:rPr>
        <w:t>JKi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8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9"/>
        </w:rPr>
        <w:t>acı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8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1" w:after="0" w:line="240" w:lineRule="auto"/>
        <w:ind w:left="208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383838"/>
          <w:spacing w:val="0"/>
          <w:w w:val="126"/>
        </w:rPr>
        <w:t>ınir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26"/>
        </w:rPr>
        <w:t>i</w:t>
      </w:r>
      <w:r>
        <w:rPr>
          <w:rFonts w:ascii="Arial" w:hAnsi="Arial" w:cs="Arial" w:eastAsia="Arial"/>
          <w:sz w:val="20"/>
          <w:szCs w:val="20"/>
          <w:color w:val="383838"/>
          <w:spacing w:val="25"/>
          <w:w w:val="126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</w:rPr>
        <w:t>:</w:t>
      </w:r>
      <w:r>
        <w:rPr>
          <w:rFonts w:ascii="Arial" w:hAnsi="Arial" w:cs="Arial" w:eastAsia="Arial"/>
          <w:sz w:val="20"/>
          <w:szCs w:val="20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Haldu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3"/>
        </w:rPr>
        <w:t>EN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9" w:lineRule="auto"/>
        <w:ind w:left="103" w:right="2287" w:firstLine="1911"/>
        <w:jc w:val="left"/>
        <w:tabs>
          <w:tab w:pos="2000" w:val="left"/>
          <w:tab w:pos="4520" w:val="left"/>
          <w:tab w:pos="7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Çtkı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1:14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9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53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5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lGiden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f.raç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68ı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00" w:right="420"/>
        </w:sectPr>
      </w:pPr>
      <w:rPr/>
    </w:p>
    <w:p>
      <w:pPr>
        <w:spacing w:before="10" w:after="0" w:line="240" w:lineRule="auto"/>
        <w:ind w:left="13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2482" w:right="-20"/>
        <w:jc w:val="left"/>
        <w:rPr>
          <w:rFonts w:ascii="Courier New" w:hAnsi="Courier New" w:cs="Courier New" w:eastAsia="Courier New"/>
          <w:sz w:val="31"/>
          <w:szCs w:val="31"/>
        </w:rPr>
      </w:pPr>
      <w:rPr/>
      <w:r>
        <w:rPr/>
        <w:br w:type="column"/>
      </w:r>
      <w:r>
        <w:rPr>
          <w:rFonts w:ascii="Courier New" w:hAnsi="Courier New" w:cs="Courier New" w:eastAsia="Courier New"/>
          <w:sz w:val="31"/>
          <w:szCs w:val="31"/>
          <w:color w:val="4D4D4D"/>
          <w:spacing w:val="-133"/>
          <w:w w:val="6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0"/>
          <w:w w:val="101"/>
          <w:position w:val="12"/>
        </w:rPr>
        <w:t>E</w:t>
      </w:r>
      <w:r>
        <w:rPr>
          <w:rFonts w:ascii="Courier New" w:hAnsi="Courier New" w:cs="Courier New" w:eastAsia="Courier New"/>
          <w:sz w:val="31"/>
          <w:szCs w:val="31"/>
          <w:color w:val="4D4D4D"/>
          <w:spacing w:val="-129"/>
          <w:w w:val="62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1"/>
          <w:position w:val="12"/>
        </w:rPr>
        <w:t>le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6"/>
          <w:w w:val="102"/>
          <w:position w:val="12"/>
        </w:rPr>
        <w:t>k</w:t>
      </w:r>
      <w:r>
        <w:rPr>
          <w:rFonts w:ascii="Courier New" w:hAnsi="Courier New" w:cs="Courier New" w:eastAsia="Courier New"/>
          <w:sz w:val="31"/>
          <w:szCs w:val="31"/>
          <w:color w:val="4D4D4D"/>
          <w:spacing w:val="-120"/>
          <w:w w:val="62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1"/>
          <w:position w:val="1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9"/>
          <w:w w:val="102"/>
          <w:position w:val="12"/>
        </w:rPr>
        <w:t>r</w:t>
      </w:r>
      <w:r>
        <w:rPr>
          <w:rFonts w:ascii="Courier New" w:hAnsi="Courier New" w:cs="Courier New" w:eastAsia="Courier New"/>
          <w:sz w:val="31"/>
          <w:szCs w:val="31"/>
          <w:color w:val="4D4D4D"/>
          <w:spacing w:val="-115"/>
          <w:w w:val="62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1"/>
          <w:position w:val="1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73"/>
          <w:w w:val="102"/>
          <w:position w:val="12"/>
        </w:rPr>
        <w:t>k</w:t>
      </w:r>
      <w:r>
        <w:rPr>
          <w:rFonts w:ascii="Courier New" w:hAnsi="Courier New" w:cs="Courier New" w:eastAsia="Courier New"/>
          <w:sz w:val="31"/>
          <w:szCs w:val="31"/>
          <w:color w:val="4D4D4D"/>
          <w:spacing w:val="0"/>
          <w:w w:val="62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4D4D4D"/>
          <w:spacing w:val="-160"/>
          <w:w w:val="62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2"/>
          <w:w w:val="100"/>
          <w:position w:val="12"/>
        </w:rPr>
        <w:t>A</w:t>
      </w:r>
      <w:r>
        <w:rPr>
          <w:rFonts w:ascii="Courier New" w:hAnsi="Courier New" w:cs="Courier New" w:eastAsia="Courier New"/>
          <w:sz w:val="31"/>
          <w:szCs w:val="31"/>
          <w:color w:val="4D4D4D"/>
          <w:spacing w:val="-127"/>
          <w:w w:val="62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99"/>
          <w:position w:val="12"/>
        </w:rPr>
        <w:t>ı</w:t>
      </w:r>
      <w:r>
        <w:rPr>
          <w:rFonts w:ascii="Courier New" w:hAnsi="Courier New" w:cs="Courier New" w:eastAsia="Courier New"/>
          <w:sz w:val="31"/>
          <w:szCs w:val="31"/>
          <w:color w:val="4D4D4D"/>
          <w:spacing w:val="-126"/>
          <w:w w:val="62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99"/>
          <w:position w:val="12"/>
        </w:rPr>
        <w:t>z</w:t>
      </w:r>
      <w:r>
        <w:rPr>
          <w:rFonts w:ascii="Courier New" w:hAnsi="Courier New" w:cs="Courier New" w:eastAsia="Courier New"/>
          <w:sz w:val="31"/>
          <w:szCs w:val="31"/>
          <w:color w:val="4D4D4D"/>
          <w:spacing w:val="-174"/>
          <w:w w:val="62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  <w:position w:val="1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8"/>
          <w:w w:val="100"/>
          <w:position w:val="12"/>
        </w:rPr>
        <w:t> </w:t>
      </w:r>
      <w:r>
        <w:rPr>
          <w:rFonts w:ascii="Courier New" w:hAnsi="Courier New" w:cs="Courier New" w:eastAsia="Courier New"/>
          <w:sz w:val="31"/>
          <w:szCs w:val="31"/>
          <w:color w:val="4D4D4D"/>
          <w:spacing w:val="-139"/>
          <w:w w:val="62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9"/>
          <w:w w:val="103"/>
          <w:position w:val="12"/>
        </w:rPr>
        <w:t>G</w:t>
      </w:r>
      <w:r>
        <w:rPr>
          <w:rFonts w:ascii="Courier New" w:hAnsi="Courier New" w:cs="Courier New" w:eastAsia="Courier New"/>
          <w:sz w:val="31"/>
          <w:szCs w:val="31"/>
          <w:color w:val="4D4D4D"/>
          <w:spacing w:val="-99"/>
          <w:w w:val="62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1"/>
          <w:w w:val="102"/>
          <w:position w:val="12"/>
        </w:rPr>
        <w:t>e</w:t>
      </w:r>
      <w:r>
        <w:rPr>
          <w:rFonts w:ascii="Courier New" w:hAnsi="Courier New" w:cs="Courier New" w:eastAsia="Courier New"/>
          <w:sz w:val="31"/>
          <w:szCs w:val="31"/>
          <w:color w:val="4D4D4D"/>
          <w:spacing w:val="-143"/>
          <w:w w:val="62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1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4"/>
          <w:w w:val="102"/>
          <w:position w:val="12"/>
        </w:rPr>
        <w:t>i</w:t>
      </w:r>
      <w:r>
        <w:rPr>
          <w:rFonts w:ascii="Courier New" w:hAnsi="Courier New" w:cs="Courier New" w:eastAsia="Courier New"/>
          <w:sz w:val="31"/>
          <w:szCs w:val="31"/>
          <w:color w:val="4D4D4D"/>
          <w:spacing w:val="-154"/>
          <w:w w:val="62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1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3"/>
          <w:w w:val="100"/>
          <w:position w:val="12"/>
        </w:rPr>
        <w:t> </w:t>
      </w:r>
      <w:r>
        <w:rPr>
          <w:rFonts w:ascii="Courier New" w:hAnsi="Courier New" w:cs="Courier New" w:eastAsia="Courier New"/>
          <w:sz w:val="31"/>
          <w:szCs w:val="31"/>
          <w:color w:val="4D4D4D"/>
          <w:spacing w:val="-143"/>
          <w:w w:val="62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4"/>
          <w:w w:val="102"/>
          <w:position w:val="12"/>
        </w:rPr>
        <w:t>S</w:t>
      </w:r>
      <w:r>
        <w:rPr>
          <w:rFonts w:ascii="Courier New" w:hAnsi="Courier New" w:cs="Courier New" w:eastAsia="Courier New"/>
          <w:sz w:val="31"/>
          <w:szCs w:val="31"/>
          <w:color w:val="4D4D4D"/>
          <w:spacing w:val="-154"/>
          <w:w w:val="62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1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9"/>
          <w:w w:val="101"/>
          <w:position w:val="12"/>
        </w:rPr>
        <w:t>a</w:t>
      </w:r>
      <w:r>
        <w:rPr>
          <w:rFonts w:ascii="Courier New" w:hAnsi="Courier New" w:cs="Courier New" w:eastAsia="Courier New"/>
          <w:sz w:val="31"/>
          <w:szCs w:val="31"/>
          <w:color w:val="4D4D4D"/>
          <w:spacing w:val="-62"/>
          <w:w w:val="62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9"/>
          <w:w w:val="101"/>
          <w:position w:val="12"/>
        </w:rPr>
        <w:t>t</w:t>
      </w:r>
      <w:r>
        <w:rPr>
          <w:rFonts w:ascii="Courier New" w:hAnsi="Courier New" w:cs="Courier New" w:eastAsia="Courier New"/>
          <w:sz w:val="31"/>
          <w:szCs w:val="31"/>
          <w:color w:val="4D4D4D"/>
          <w:spacing w:val="-162"/>
          <w:w w:val="62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1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  <w:position w:val="12"/>
        </w:rPr>
        <w:t> </w:t>
      </w:r>
      <w:r>
        <w:rPr>
          <w:rFonts w:ascii="Courier New" w:hAnsi="Courier New" w:cs="Courier New" w:eastAsia="Courier New"/>
          <w:sz w:val="31"/>
          <w:szCs w:val="31"/>
          <w:color w:val="4D4D4D"/>
          <w:spacing w:val="0"/>
          <w:w w:val="62"/>
          <w:position w:val="0"/>
        </w:rPr>
        <w:t>----------------------1</w:t>
      </w:r>
      <w:r>
        <w:rPr>
          <w:rFonts w:ascii="Courier New" w:hAnsi="Courier New" w:cs="Courier New" w:eastAsia="Courier New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94" w:after="0" w:line="265" w:lineRule="auto"/>
        <w:ind w:right="4129" w:firstLine="251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2.575607pt;margin-top:-5.926517pt;width:105.019092pt;height:9.5pt;mso-position-horizontal-relative:page;mso-position-vertical-relative:paragraph;z-index:-15555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82828"/>
                      <w:spacing w:val="0"/>
                      <w:w w:val="56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82828"/>
                      <w:spacing w:val="26"/>
                      <w:w w:val="56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</w:rPr>
                    <w:t>2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36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</w:rPr>
                    <w:t>Acil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3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</w:rPr>
                    <w:t>Servi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</w:rPr>
                    <w:t>s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13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</w:rPr>
                    <w:t>Geli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</w:rPr>
                    <w:t>ş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7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1"/>
                    </w:rPr>
                    <w:t>Saati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Emııiyet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Jandarma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Şo'för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00" w:right="420"/>
          <w:cols w:num="2" w:equalWidth="0">
            <w:col w:w="632" w:space="1390"/>
            <w:col w:w="9178"/>
          </w:cols>
        </w:sectPr>
      </w:pPr>
      <w:rPr/>
    </w:p>
    <w:p>
      <w:pPr>
        <w:spacing w:before="0" w:after="0" w:line="215" w:lineRule="exact"/>
        <w:ind w:left="126" w:right="-20"/>
        <w:jc w:val="left"/>
        <w:tabs>
          <w:tab w:pos="4520" w:val="left"/>
          <w:tab w:pos="7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Gitmi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3"/>
        </w:rPr>
        <w:t>eÇı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20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201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1" w:after="0" w:line="214" w:lineRule="exact"/>
        <w:ind w:left="20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00" w:right="420"/>
        </w:sectPr>
      </w:pPr>
      <w:rPr/>
    </w:p>
    <w:p>
      <w:pPr>
        <w:spacing w:before="22" w:after="0" w:line="240" w:lineRule="auto"/>
        <w:ind w:left="103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pıayı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u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</w:rPr>
        <w:t>n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90" w:lineRule="exact"/>
        <w:ind w:left="1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3"/>
          <w:position w:val="-3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5"/>
          <w:w w:val="113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3"/>
        </w:rPr>
        <w:t>TUril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7" w:after="0" w:line="240" w:lineRule="auto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duınanlı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göıüldU.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38" w:lineRule="exact"/>
        <w:ind w:left="712" w:right="563" w:firstLine="1794"/>
        <w:jc w:val="left"/>
        <w:tabs>
          <w:tab w:pos="2500" w:val="left"/>
          <w:tab w:pos="4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Söndürınede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Sulu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color w:val="4D4D4D"/>
          <w:spacing w:val="0"/>
          <w:w w:val="81"/>
        </w:rPr>
        <w:t>Su</w:t>
      </w:r>
      <w:r>
        <w:rPr>
          <w:rFonts w:ascii="Times New Roman" w:hAnsi="Times New Roman" w:cs="Times New Roman" w:eastAsia="Times New Roman"/>
          <w:sz w:val="24"/>
          <w:szCs w:val="24"/>
          <w:color w:val="4D4D4D"/>
          <w:spacing w:val="-1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4"/>
          <w:w w:val="10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1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86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4"/>
          <w:position w:val="-3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4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6"/>
          <w:w w:val="9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98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14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00" w:right="420"/>
          <w:cols w:num="3" w:equalWidth="0">
            <w:col w:w="1519" w:space="499"/>
            <w:col w:w="5899" w:space="34"/>
            <w:col w:w="3249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57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7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8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7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14" w:lineRule="exact"/>
        <w:ind w:left="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8" w:lineRule="exact"/>
        <w:ind w:left="2510" w:right="-20"/>
        <w:jc w:val="left"/>
        <w:tabs>
          <w:tab w:pos="4340" w:val="left"/>
          <w:tab w:pos="5880" w:val="left"/>
        </w:tabs>
        <w:rPr>
          <w:rFonts w:ascii="Arial" w:hAnsi="Arial" w:cs="Arial" w:eastAsia="Arial"/>
          <w:sz w:val="30"/>
          <w:szCs w:val="3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"/>
          <w:w w:val="100"/>
          <w:position w:val="2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-2"/>
          <w:w w:val="100"/>
          <w:position w:val="2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</w:r>
      <w:r>
        <w:rPr>
          <w:rFonts w:ascii="Arial" w:hAnsi="Arial" w:cs="Arial" w:eastAsia="Arial"/>
          <w:sz w:val="30"/>
          <w:szCs w:val="30"/>
          <w:color w:val="383838"/>
          <w:spacing w:val="0"/>
          <w:w w:val="158"/>
          <w:i/>
          <w:position w:val="2"/>
        </w:rPr>
        <w:t>l</w:t>
      </w:r>
      <w:r>
        <w:rPr>
          <w:rFonts w:ascii="Arial" w:hAnsi="Arial" w:cs="Arial" w:eastAsia="Arial"/>
          <w:sz w:val="30"/>
          <w:szCs w:val="30"/>
          <w:color w:val="383838"/>
          <w:spacing w:val="0"/>
          <w:w w:val="100"/>
          <w:i/>
          <w:position w:val="2"/>
        </w:rPr>
        <w:tab/>
      </w:r>
      <w:r>
        <w:rPr>
          <w:rFonts w:ascii="Arial" w:hAnsi="Arial" w:cs="Arial" w:eastAsia="Arial"/>
          <w:sz w:val="30"/>
          <w:szCs w:val="30"/>
          <w:color w:val="383838"/>
          <w:spacing w:val="0"/>
          <w:w w:val="100"/>
          <w:i/>
          <w:position w:val="2"/>
        </w:rPr>
      </w:r>
      <w:r>
        <w:rPr>
          <w:rFonts w:ascii="Arial" w:hAnsi="Arial" w:cs="Arial" w:eastAsia="Arial"/>
          <w:sz w:val="30"/>
          <w:szCs w:val="30"/>
          <w:color w:val="4D4D4D"/>
          <w:spacing w:val="0"/>
          <w:w w:val="158"/>
          <w:i/>
          <w:position w:val="-1"/>
        </w:rPr>
        <w:t>l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1"/>
        </w:rPr>
        <w:t>ifanguıd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otla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yanara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7"/>
          <w:position w:val="1"/>
        </w:rPr>
        <w:t>görmüştU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7"/>
          <w:w w:val="98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666666"/>
          <w:spacing w:val="0"/>
          <w:w w:val="128"/>
          <w:position w:val="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66666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Maddi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ziya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1"/>
        </w:rPr>
        <w:t>yoktur.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00" w:right="420"/>
          <w:cols w:num="2" w:equalWidth="0">
            <w:col w:w="1804" w:space="209"/>
            <w:col w:w="9187"/>
          </w:cols>
        </w:sectPr>
      </w:pPr>
      <w:rPr/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44" w:lineRule="auto"/>
        <w:ind w:right="179" w:firstLine="42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üzerinde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9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oruşnımıııdıı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kişileri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sönmeıni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izınaritini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üzerine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66666"/>
          <w:spacing w:val="-4"/>
          <w:w w:val="7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7"/>
        </w:rPr>
        <w:t>il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97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666666"/>
          <w:spacing w:val="0"/>
          <w:w w:val="104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666666"/>
          <w:spacing w:val="1"/>
          <w:w w:val="105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73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düşürmesi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varılmıştı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105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666666"/>
          <w:spacing w:val="0"/>
          <w:w w:val="12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00" w:right="420"/>
          <w:cols w:num="2" w:equalWidth="0">
            <w:col w:w="1746" w:space="267"/>
            <w:col w:w="9187"/>
          </w:cols>
        </w:sectPr>
      </w:pPr>
      <w:rPr/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00" w:right="420"/>
        </w:sectPr>
      </w:pPr>
      <w:rPr/>
    </w:p>
    <w:p>
      <w:pPr>
        <w:spacing w:before="35" w:after="0" w:line="240" w:lineRule="auto"/>
        <w:ind w:left="103" w:right="448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3"/>
        </w:rPr>
        <w:t>lsiv;ortalı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60" w:lineRule="auto"/>
        <w:ind w:left="103" w:right="-5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lreslim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</w:rPr>
        <w:t>rketi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00" w:right="420"/>
          <w:cols w:num="3" w:equalWidth="0">
            <w:col w:w="1551" w:space="523"/>
            <w:col w:w="970" w:space="3535"/>
            <w:col w:w="4621"/>
          </w:cols>
        </w:sectPr>
      </w:pPr>
      <w:rPr/>
    </w:p>
    <w:p>
      <w:pPr>
        <w:spacing w:before="10" w:after="0" w:line="240" w:lineRule="auto"/>
        <w:ind w:left="1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191" w:lineRule="exact"/>
        <w:ind w:left="215" w:right="-69"/>
        <w:jc w:val="left"/>
        <w:tabs>
          <w:tab w:pos="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0"/>
          <w:position w:val="-3"/>
        </w:rPr>
        <w:t>Vf.l···':=t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-3"/>
        </w:rPr>
        <w:t>ÖIU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4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4" w:lineRule="exact"/>
        <w:ind w:left="103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383838"/>
          <w:spacing w:val="0"/>
          <w:w w:val="163"/>
          <w:position w:val="1"/>
        </w:rPr>
        <w:t>f--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right="-69"/>
        <w:jc w:val="left"/>
        <w:tabs>
          <w:tab w:pos="3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lrarih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22.05.2017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2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QJDE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EKİ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Hatay_3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40" w:lineRule="auto"/>
        <w:ind w:left="287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left="-34" w:right="144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9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6" w:after="0" w:line="240" w:lineRule="auto"/>
        <w:ind w:left="131" w:right="1360"/>
        <w:jc w:val="center"/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72"/>
          <w:b/>
          <w:bCs/>
        </w:rPr>
        <w:t>2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-3"/>
          <w:w w:val="72"/>
          <w:b/>
          <w:bCs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0"/>
          <w:w w:val="72"/>
          <w:b/>
          <w:bCs/>
        </w:rPr>
        <w:t>S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35"/>
          <w:w w:val="72"/>
          <w:b/>
          <w:bCs/>
        </w:rPr>
        <w:t> </w:t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50"/>
        </w:rPr>
        <w:t>Mayı</w:t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50"/>
        </w:rPr>
        <w:t>s</w:t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50"/>
        </w:rPr>
        <w:t> </w:t>
      </w:r>
      <w:r>
        <w:rPr>
          <w:rFonts w:ascii="Arial" w:hAnsi="Arial" w:cs="Arial" w:eastAsia="Arial"/>
          <w:sz w:val="26"/>
          <w:szCs w:val="26"/>
          <w:color w:val="383838"/>
          <w:spacing w:val="7"/>
          <w:w w:val="50"/>
        </w:rPr>
        <w:t> </w:t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58"/>
        </w:rPr>
        <w:t>Z017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26" w:lineRule="exact"/>
        <w:ind w:left="255" w:right="161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4D4D4D"/>
          <w:spacing w:val="0"/>
          <w:w w:val="100"/>
          <w:i/>
          <w:position w:val="-1"/>
        </w:rPr>
        <w:t>1</w:t>
      </w:r>
      <w:r>
        <w:rPr>
          <w:rFonts w:ascii="Arial" w:hAnsi="Arial" w:cs="Arial" w:eastAsia="Arial"/>
          <w:sz w:val="20"/>
          <w:szCs w:val="20"/>
          <w:color w:val="4D4D4D"/>
          <w:spacing w:val="0"/>
          <w:w w:val="100"/>
          <w:i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4D4D4D"/>
          <w:spacing w:val="26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9"/>
          <w:position w:val="-1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280" w:bottom="280" w:left="300" w:right="420"/>
          <w:cols w:num="3" w:equalWidth="0">
            <w:col w:w="1884" w:space="130"/>
            <w:col w:w="4917" w:space="1532"/>
            <w:col w:w="2737"/>
          </w:cols>
        </w:sectPr>
      </w:pPr>
      <w:rPr/>
    </w:p>
    <w:p>
      <w:pPr>
        <w:spacing w:before="26" w:after="0" w:line="240" w:lineRule="auto"/>
        <w:ind w:left="2594" w:right="1181"/>
        <w:jc w:val="center"/>
        <w:rPr>
          <w:rFonts w:ascii="Arial" w:hAnsi="Arial" w:cs="Arial" w:eastAsia="Arial"/>
          <w:sz w:val="23"/>
          <w:szCs w:val="23"/>
        </w:rPr>
      </w:pPr>
      <w:rPr/>
      <w:r>
        <w:rPr/>
        <w:pict>
          <v:shape style="position:absolute;margin-left:34.560001pt;margin-top:-7.000514pt;width:12.48pt;height:33.599998pt;mso-position-horizontal-relative:page;mso-position-vertical-relative:paragraph;z-index:-15559" type="#_x0000_t75">
            <v:imagedata r:id="rId36" o:title=""/>
          </v:shape>
        </w:pic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0"/>
          <w:w w:val="100"/>
          <w:b/>
          <w:bCs/>
        </w:rPr>
        <w:t>Mura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0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99"/>
        </w:rPr>
        <w:t>URGUi.&lt;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213" w:lineRule="exact"/>
        <w:ind w:left="2696" w:right="1210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  <w:t>Merkez</w:t>
      </w:r>
      <w:r>
        <w:rPr>
          <w:rFonts w:ascii="Arial" w:hAnsi="Arial" w:cs="Arial" w:eastAsia="Arial"/>
          <w:sz w:val="19"/>
          <w:szCs w:val="19"/>
          <w:color w:val="383838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95"/>
        </w:rPr>
        <w:t>YeniŞehi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95"/>
        </w:rPr>
        <w:t>r</w:t>
      </w:r>
      <w:r>
        <w:rPr>
          <w:rFonts w:ascii="Arial" w:hAnsi="Arial" w:cs="Arial" w:eastAsia="Arial"/>
          <w:sz w:val="19"/>
          <w:szCs w:val="19"/>
          <w:color w:val="383838"/>
          <w:spacing w:val="-18"/>
          <w:w w:val="95"/>
        </w:rPr>
        <w:t> </w:t>
      </w:r>
      <w:r>
        <w:rPr>
          <w:rFonts w:ascii="Arial" w:hAnsi="Arial" w:cs="Arial" w:eastAsia="Arial"/>
          <w:sz w:val="19"/>
          <w:szCs w:val="19"/>
          <w:color w:val="666666"/>
          <w:spacing w:val="0"/>
          <w:w w:val="49"/>
        </w:rPr>
        <w:t>·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2475" w:right="1169"/>
        <w:jc w:val="center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83838"/>
          <w:spacing w:val="-26"/>
          <w:w w:val="151"/>
        </w:rPr>
        <w:t>1</w:t>
      </w:r>
      <w:r>
        <w:rPr>
          <w:rFonts w:ascii="Arial" w:hAnsi="Arial" w:cs="Arial" w:eastAsia="Arial"/>
          <w:sz w:val="20"/>
          <w:szCs w:val="20"/>
          <w:color w:val="9EA0A1"/>
          <w:spacing w:val="2"/>
          <w:w w:val="93"/>
        </w:rPr>
        <w:t>.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96"/>
        </w:rPr>
        <w:t>Post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97"/>
        </w:rPr>
        <w:t>a</w:t>
      </w:r>
      <w:r>
        <w:rPr>
          <w:rFonts w:ascii="Arial" w:hAnsi="Arial" w:cs="Arial" w:eastAsia="Arial"/>
          <w:sz w:val="20"/>
          <w:szCs w:val="20"/>
          <w:color w:val="383838"/>
          <w:spacing w:val="1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</w:rPr>
        <w:t>Grupla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</w:rPr>
        <w:t>r</w:t>
      </w:r>
      <w:r>
        <w:rPr>
          <w:rFonts w:ascii="Arial" w:hAnsi="Arial" w:cs="Arial" w:eastAsia="Arial"/>
          <w:sz w:val="20"/>
          <w:szCs w:val="20"/>
          <w:color w:val="383838"/>
          <w:spacing w:val="42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91"/>
        </w:rPr>
        <w:t>Arn'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8"/>
          <w:w w:val="89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43A56"/>
          <w:spacing w:val="0"/>
          <w:w w:val="150"/>
        </w:rPr>
        <w:t>TAıf</w:t>
      </w:r>
      <w:r>
        <w:rPr>
          <w:rFonts w:ascii="Times New Roman" w:hAnsi="Times New Roman" w:cs="Times New Roman" w:eastAsia="Times New Roman"/>
          <w:sz w:val="19"/>
          <w:szCs w:val="19"/>
          <w:color w:val="343A56"/>
          <w:spacing w:val="2"/>
          <w:w w:val="15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</w:rPr>
        <w:t>AKIR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43" w:lineRule="exact"/>
        <w:ind w:right="21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22.399994pt;margin-top:-1.359275pt;width:109.440002pt;height:96.959999pt;mso-position-horizontal-relative:page;mso-position-vertical-relative:paragraph;z-index:-15558" type="#_x0000_t75">
            <v:imagedata r:id="rId37" o:title=""/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8.819519pt;margin-top:7.138231pt;width:.72676pt;height:65.0pt;mso-position-horizontal-relative:page;mso-position-vertical-relative:paragraph;z-index:-15554" type="#_x0000_t202" filled="f" stroked="f">
            <v:textbox inset="0,0,0,0">
              <w:txbxContent>
                <w:p>
                  <w:pPr>
                    <w:spacing w:before="0" w:after="0" w:line="1300" w:lineRule="exact"/>
                    <w:ind w:right="-235"/>
                    <w:jc w:val="left"/>
                    <w:rPr>
                      <w:rFonts w:ascii="Arial" w:hAnsi="Arial" w:cs="Arial" w:eastAsia="Arial"/>
                      <w:sz w:val="130"/>
                      <w:szCs w:val="130"/>
                    </w:rPr>
                  </w:pPr>
                  <w:rPr/>
                  <w:r>
                    <w:rPr>
                      <w:rFonts w:ascii="Arial" w:hAnsi="Arial" w:cs="Arial" w:eastAsia="Arial"/>
                      <w:sz w:val="130"/>
                      <w:szCs w:val="130"/>
                      <w:color w:val="1C217C"/>
                      <w:spacing w:val="-231"/>
                      <w:w w:val="100"/>
                      <w:position w:val="-1"/>
                    </w:rPr>
                    <w:t>'</w:t>
                  </w:r>
                  <w:r>
                    <w:rPr>
                      <w:rFonts w:ascii="Arial" w:hAnsi="Arial" w:cs="Arial" w:eastAsia="Arial"/>
                      <w:sz w:val="130"/>
                      <w:szCs w:val="13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-6"/>
        </w:rPr>
        <w:t>İtf.</w:t>
      </w:r>
      <w:r>
        <w:rPr>
          <w:rFonts w:ascii="Arial" w:hAnsi="Arial" w:cs="Arial" w:eastAsia="Arial"/>
          <w:sz w:val="19"/>
          <w:szCs w:val="19"/>
          <w:color w:val="383838"/>
          <w:spacing w:val="2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6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left="2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İtfaiye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00" w:right="420"/>
          <w:cols w:num="2" w:equalWidth="0">
            <w:col w:w="5548" w:space="2600"/>
            <w:col w:w="3052"/>
          </w:cols>
        </w:sectPr>
      </w:pPr>
      <w:rPr/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/>
        <w:pict>
          <v:group style="position:absolute;margin-left:19.317074pt;margin-top:26.432646pt;width:556.097572pt;height:766.768379pt;mso-position-horizontal-relative:page;mso-position-vertical-relative:page;z-index:-15557" coordorigin="386,529" coordsize="11122,15335">
            <v:group style="position:absolute;left:407;top:536;width:2;height:15317" coordorigin="407,536" coordsize="2,15317">
              <v:shape style="position:absolute;left:407;top:536;width:2;height:15317" coordorigin="407,536" coordsize="0,15317" path="m407,15852l407,536e" filled="f" stroked="t" strokeweight=".702439pt" strokecolor="#545454">
                <v:path arrowok="t"/>
              </v:shape>
            </v:group>
            <v:group style="position:absolute;left:2306;top:545;width:2;height:1242" coordorigin="2306,545" coordsize="2,1242">
              <v:shape style="position:absolute;left:2306;top:545;width:2;height:1242" coordorigin="2306,545" coordsize="0,1242" path="m2306,1787l2306,545e" filled="f" stroked="t" strokeweight=".702439pt" strokecolor="#4F4F4F">
                <v:path arrowok="t"/>
              </v:shape>
            </v:group>
            <v:group style="position:absolute;left:8972;top:664;width:2;height:1128" coordorigin="8972,664" coordsize="2,1128">
              <v:shape style="position:absolute;left:8972;top:664;width:2;height:1128" coordorigin="8972,664" coordsize="0,1128" path="m8972,1792l8972,664e" filled="f" stroked="t" strokeweight=".702439pt" strokecolor="#646464">
                <v:path arrowok="t"/>
              </v:shape>
            </v:group>
            <v:group style="position:absolute;left:11485;top:545;width:2;height:15302" coordorigin="11485,545" coordsize="2,15302">
              <v:shape style="position:absolute;left:11485;top:545;width:2;height:15302" coordorigin="11485,545" coordsize="0,15302" path="m11485,15848l11485,545e" filled="f" stroked="t" strokeweight=".702439pt" strokecolor="#606060">
                <v:path arrowok="t"/>
              </v:shape>
            </v:group>
            <v:group style="position:absolute;left:398;top:1778;width:11084;height:2" coordorigin="398,1778" coordsize="11084,2">
              <v:shape style="position:absolute;left:398;top:1778;width:11084;height:2" coordorigin="398,1778" coordsize="11084,0" path="m398,1778l11483,1778e" filled="f" stroked="t" strokeweight=".702439pt" strokecolor="#545454">
                <v:path arrowok="t"/>
              </v:shape>
            </v:group>
            <v:group style="position:absolute;left:398;top:2015;width:11084;height:2" coordorigin="398,2015" coordsize="11084,2">
              <v:shape style="position:absolute;left:398;top:2015;width:11084;height:2" coordorigin="398,2015" coordsize="11084,0" path="m398,2015l11483,2015e" filled="f" stroked="t" strokeweight=".702439pt" strokecolor="#575757">
                <v:path arrowok="t"/>
              </v:shape>
            </v:group>
            <v:group style="position:absolute;left:2295;top:4217;width:9193;height:2" coordorigin="2295,4217" coordsize="9193,2">
              <v:shape style="position:absolute;left:2295;top:4217;width:9193;height:2" coordorigin="2295,4217" coordsize="9193,0" path="m2295,4217l11487,4217e" filled="f" stroked="t" strokeweight=".702439pt" strokecolor="#545454">
                <v:path arrowok="t"/>
              </v:shape>
            </v:group>
            <v:group style="position:absolute;left:1096;top:10647;width:2;height:5205" coordorigin="1096,10647" coordsize="2,5205">
              <v:shape style="position:absolute;left:1096;top:10647;width:2;height:5205" coordorigin="1096,10647" coordsize="0,5205" path="m1096,15852l1096,10647e" filled="f" stroked="t" strokeweight=".702439pt" strokecolor="#575757">
                <v:path arrowok="t"/>
              </v:shape>
            </v:group>
            <v:group style="position:absolute;left:398;top:2254;width:11084;height:2" coordorigin="398,2254" coordsize="11084,2">
              <v:shape style="position:absolute;left:398;top:2254;width:11084;height:2" coordorigin="398,2254" coordsize="11084,0" path="m398,2254l11483,2254e" filled="f" stroked="t" strokeweight=".702439pt" strokecolor="#575757">
                <v:path arrowok="t"/>
              </v:shape>
            </v:group>
            <v:group style="position:absolute;left:398;top:2494;width:11084;height:2" coordorigin="398,2494" coordsize="11084,2">
              <v:shape style="position:absolute;left:398;top:2494;width:11084;height:2" coordorigin="398,2494" coordsize="11084,0" path="m398,2494l11483,2494e" filled="f" stroked="t" strokeweight=".702439pt" strokecolor="#545454">
                <v:path arrowok="t"/>
              </v:shape>
            </v:group>
            <v:group style="position:absolute;left:403;top:2731;width:11084;height:2" coordorigin="403,2731" coordsize="11084,2">
              <v:shape style="position:absolute;left:403;top:2731;width:11084;height:2" coordorigin="403,2731" coordsize="11084,0" path="m403,2731l11487,2731e" filled="f" stroked="t" strokeweight=".702439pt" strokecolor="#545454">
                <v:path arrowok="t"/>
              </v:shape>
            </v:group>
            <v:group style="position:absolute;left:2309;top:3693;width:2;height:12164" coordorigin="2309,3693" coordsize="2,12164">
              <v:shape style="position:absolute;left:2309;top:3693;width:2;height:12164" coordorigin="2309,3693" coordsize="0,12164" path="m2309,15857l2309,3693e" filled="f" stroked="t" strokeweight=".702439pt" strokecolor="#4F4F4F">
                <v:path arrowok="t"/>
              </v:shape>
            </v:group>
            <v:group style="position:absolute;left:3779;top:2958;width:2;height:744" coordorigin="3779,2958" coordsize="2,744">
              <v:shape style="position:absolute;left:3779;top:2958;width:2;height:744" coordorigin="3779,2958" coordsize="0,744" path="m3779,3702l3779,2958e" filled="f" stroked="t" strokeweight=".702439pt" strokecolor="#5B5B5B">
                <v:path arrowok="t"/>
              </v:shape>
            </v:group>
            <v:group style="position:absolute;left:6818;top:3333;width:4664;height:2" coordorigin="6818,3333" coordsize="4664,2">
              <v:shape style="position:absolute;left:6818;top:3333;width:4664;height:2" coordorigin="6818,3333" coordsize="4664,0" path="m6818,3333l11483,3333e" filled="f" stroked="t" strokeweight=".702439pt" strokecolor="#5B5B5B">
                <v:path arrowok="t"/>
              </v:shape>
            </v:group>
            <v:group style="position:absolute;left:6825;top:2963;width:2;height:744" coordorigin="6825,2963" coordsize="2,744">
              <v:shape style="position:absolute;left:6825;top:2963;width:2;height:744" coordorigin="6825,2963" coordsize="0,744" path="m6825,3707l6825,2963e" filled="f" stroked="t" strokeweight=".702439pt" strokecolor="#4F4F4F">
                <v:path arrowok="t"/>
              </v:shape>
            </v:group>
            <v:group style="position:absolute;left:398;top:2968;width:11084;height:2" coordorigin="398,2968" coordsize="11084,2">
              <v:shape style="position:absolute;left:398;top:2968;width:11084;height:2" coordorigin="398,2968" coordsize="11084,0" path="m398,2968l11483,2968e" filled="f" stroked="t" strokeweight=".702439pt" strokecolor="#575757">
                <v:path arrowok="t"/>
              </v:shape>
            </v:group>
            <v:group style="position:absolute;left:393;top:3695;width:11094;height:2" coordorigin="393,3695" coordsize="11094,2">
              <v:shape style="position:absolute;left:393;top:3695;width:11094;height:2" coordorigin="393,3695" coordsize="11094,0" path="m393,3695l11487,3695e" filled="f" stroked="t" strokeweight=".702439pt" strokecolor="#606060">
                <v:path arrowok="t"/>
              </v:shape>
            </v:group>
            <v:group style="position:absolute;left:398;top:3973;width:11084;height:2" coordorigin="398,3973" coordsize="11084,2">
              <v:shape style="position:absolute;left:398;top:3973;width:11084;height:2" coordorigin="398,3973" coordsize="11084,0" path="m398,3973l11483,3973e" filled="f" stroked="t" strokeweight=".702439pt" strokecolor="#646464">
                <v:path arrowok="t"/>
              </v:shape>
            </v:group>
            <v:group style="position:absolute;left:4809;top:4693;width:6678;height:2" coordorigin="4809,4693" coordsize="6678,2">
              <v:shape style="position:absolute;left:4809;top:4693;width:6678;height:2" coordorigin="4809,4693" coordsize="6678,0" path="m4809,4693l11487,4693e" filled="f" stroked="t" strokeweight=".702439pt" strokecolor="#575757">
                <v:path arrowok="t"/>
              </v:shape>
            </v:group>
            <v:group style="position:absolute;left:4814;top:4210;width:2;height:2200" coordorigin="4814,4210" coordsize="2,2200">
              <v:shape style="position:absolute;left:4814;top:4210;width:2;height:2200" coordorigin="4814,4210" coordsize="0,2200" path="m4814,6409l4814,4210e" filled="f" stroked="t" strokeweight=".702439pt" strokecolor="#4B4B4B">
                <v:path arrowok="t"/>
              </v:shape>
            </v:group>
            <v:group style="position:absolute;left:4809;top:5167;width:6683;height:2" coordorigin="4809,5167" coordsize="6683,2">
              <v:shape style="position:absolute;left:4809;top:5167;width:6683;height:2" coordorigin="4809,5167" coordsize="6683,0" path="m4809,5167l11492,5167e" filled="f" stroked="t" strokeweight=".702439pt" strokecolor="#606060">
                <v:path arrowok="t"/>
              </v:shape>
            </v:group>
            <v:group style="position:absolute;left:7680;top:5636;width:2;height:768" coordorigin="7680,5636" coordsize="2,768">
              <v:shape style="position:absolute;left:7680;top:5636;width:2;height:768" coordorigin="7680,5636" coordsize="0,768" path="m7680,6404l7680,5636e" filled="f" stroked="t" strokeweight=".702439pt" strokecolor="#5B5B5B">
                <v:path arrowok="t"/>
              </v:shape>
            </v:group>
            <v:group style="position:absolute;left:2295;top:5407;width:9193;height:2" coordorigin="2295,5407" coordsize="9193,2">
              <v:shape style="position:absolute;left:2295;top:5407;width:9193;height:2" coordorigin="2295,5407" coordsize="9193,0" path="m2295,5407l11487,5407e" filled="f" stroked="t" strokeweight=".702439pt" strokecolor="#545454">
                <v:path arrowok="t"/>
              </v:shape>
            </v:group>
            <v:group style="position:absolute;left:2299;top:6115;width:9188;height:2" coordorigin="2299,6115" coordsize="9188,2">
              <v:shape style="position:absolute;left:2299;top:6115;width:9188;height:2" coordorigin="2299,6115" coordsize="9188,0" path="m2299,6115l11487,6115e" filled="f" stroked="t" strokeweight=".702439pt" strokecolor="#575757">
                <v:path arrowok="t"/>
              </v:shape>
            </v:group>
            <v:group style="position:absolute;left:2295;top:6400;width:9193;height:2" coordorigin="2295,6400" coordsize="9193,2">
              <v:shape style="position:absolute;left:2295;top:6400;width:9193;height:2" coordorigin="2295,6400" coordsize="9193,0" path="m2295,6400l11487,6400e" filled="f" stroked="t" strokeweight=".702439pt" strokecolor="#575757">
                <v:path arrowok="t"/>
              </v:shape>
            </v:group>
            <v:group style="position:absolute;left:4816;top:7092;width:2;height:730" coordorigin="4816,7092" coordsize="2,730">
              <v:shape style="position:absolute;left:4816;top:7092;width:2;height:730" coordorigin="4816,7092" coordsize="0,730" path="m4816,7822l4816,7092e" filled="f" stroked="t" strokeweight=".702439pt" strokecolor="#545454">
                <v:path arrowok="t"/>
              </v:shape>
            </v:group>
            <v:group style="position:absolute;left:4809;top:7338;width:6683;height:2" coordorigin="4809,7338" coordsize="6683,2">
              <v:shape style="position:absolute;left:4809;top:7338;width:6683;height:2" coordorigin="4809,7338" coordsize="6683,0" path="m4809,7338l11492,7338e" filled="f" stroked="t" strokeweight=".702439pt" strokecolor="#5B5B5B">
                <v:path arrowok="t"/>
              </v:shape>
            </v:group>
            <v:group style="position:absolute;left:398;top:5646;width:11089;height:2" coordorigin="398,5646" coordsize="11089,2">
              <v:shape style="position:absolute;left:398;top:5646;width:11089;height:2" coordorigin="398,5646" coordsize="11089,0" path="m398,5646l11487,5646e" filled="f" stroked="t" strokeweight=".702439pt" strokecolor="#575757">
                <v:path arrowok="t"/>
              </v:shape>
            </v:group>
            <v:group style="position:absolute;left:398;top:6637;width:11094;height:2" coordorigin="398,6637" coordsize="11094,2">
              <v:shape style="position:absolute;left:398;top:6637;width:11094;height:2" coordorigin="398,6637" coordsize="11094,0" path="m398,6637l11492,6637e" filled="f" stroked="t" strokeweight=".702439pt" strokecolor="#575757">
                <v:path arrowok="t"/>
              </v:shape>
            </v:group>
            <v:group style="position:absolute;left:398;top:7101;width:11094;height:2" coordorigin="398,7101" coordsize="11094,2">
              <v:shape style="position:absolute;left:398;top:7101;width:11094;height:2" coordorigin="398,7101" coordsize="11094,0" path="m398,7101l11492,7101e" filled="f" stroked="t" strokeweight=".702439pt" strokecolor="#5B5B5B">
                <v:path arrowok="t"/>
              </v:shape>
            </v:group>
            <v:group style="position:absolute;left:398;top:7817;width:11094;height:2" coordorigin="398,7817" coordsize="11094,2">
              <v:shape style="position:absolute;left:398;top:7817;width:11094;height:2" coordorigin="398,7817" coordsize="11094,0" path="m398,7817l11492,7817e" filled="f" stroked="t" strokeweight=".702439pt" strokecolor="#5B5B5B">
                <v:path arrowok="t"/>
              </v:shape>
            </v:group>
            <v:group style="position:absolute;left:393;top:8628;width:11103;height:2" coordorigin="393,8628" coordsize="11103,2">
              <v:shape style="position:absolute;left:393;top:8628;width:11103;height:2" coordorigin="393,8628" coordsize="11103,0" path="m393,8628l11497,8628e" filled="f" stroked="t" strokeweight=".702439pt" strokecolor="#575757">
                <v:path arrowok="t"/>
              </v:shape>
            </v:group>
            <v:group style="position:absolute;left:398;top:9457;width:11094;height:2" coordorigin="398,9457" coordsize="11094,2">
              <v:shape style="position:absolute;left:398;top:9457;width:11094;height:2" coordorigin="398,9457" coordsize="11094,0" path="m398,9457l11492,9457e" filled="f" stroked="t" strokeweight=".702439pt" strokecolor="#575757">
                <v:path arrowok="t"/>
              </v:shape>
            </v:group>
            <v:group style="position:absolute;left:403;top:9694;width:11094;height:2" coordorigin="403,9694" coordsize="11094,2">
              <v:shape style="position:absolute;left:403;top:9694;width:11094;height:2" coordorigin="403,9694" coordsize="11094,0" path="m403,9694l11497,9694e" filled="f" stroked="t" strokeweight=".702439pt" strokecolor="#575757">
                <v:path arrowok="t"/>
              </v:shape>
            </v:group>
            <v:group style="position:absolute;left:398;top:9931;width:11094;height:2" coordorigin="398,9931" coordsize="11094,2">
              <v:shape style="position:absolute;left:398;top:9931;width:11094;height:2" coordorigin="398,9931" coordsize="11094,0" path="m398,9931l11492,9931e" filled="f" stroked="t" strokeweight=".702439pt" strokecolor="#575757">
                <v:path arrowok="t"/>
              </v:shape>
            </v:group>
            <v:group style="position:absolute;left:398;top:10405;width:11099;height:2" coordorigin="398,10405" coordsize="11099,2">
              <v:shape style="position:absolute;left:398;top:10405;width:11099;height:2" coordorigin="398,10405" coordsize="11099,0" path="m398,10405l11497,10405e" filled="f" stroked="t" strokeweight=".702439pt" strokecolor="#5B5B5B">
                <v:path arrowok="t"/>
              </v:shape>
            </v:group>
            <v:group style="position:absolute;left:398;top:10647;width:11099;height:2" coordorigin="398,10647" coordsize="11099,2">
              <v:shape style="position:absolute;left:398;top:10647;width:11099;height:2" coordorigin="398,10647" coordsize="11099,0" path="m398,10647l11497,10647e" filled="f" stroked="t" strokeweight=".702439pt" strokecolor="#5B5B5B">
                <v:path arrowok="t"/>
              </v:shape>
            </v:group>
            <v:group style="position:absolute;left:1655;top:10638;width:2;height:5215" coordorigin="1655,10638" coordsize="2,5215">
              <v:shape style="position:absolute;left:1655;top:10638;width:2;height:5215" coordorigin="1655,10638" coordsize="0,5215" path="m1655,15852l1655,10638e" filled="f" stroked="t" strokeweight=".702439pt" strokecolor="#545454">
                <v:path arrowok="t"/>
              </v:shape>
            </v:group>
            <v:group style="position:absolute;left:927;top:10887;width:10569;height:2" coordorigin="927,10887" coordsize="10569,2">
              <v:shape style="position:absolute;left:927;top:10887;width:10569;height:2" coordorigin="927,10887" coordsize="10569,0" path="m927,10887l11497,10887e" filled="f" stroked="t" strokeweight=".702439pt" strokecolor="#5B5B5B">
                <v:path arrowok="t"/>
              </v:shape>
            </v:group>
            <v:group style="position:absolute;left:403;top:12961;width:1920;height:2" coordorigin="403,12961" coordsize="1920,2">
              <v:shape style="position:absolute;left:403;top:12961;width:1920;height:2" coordorigin="403,12961" coordsize="1920,0" path="m403,12961l2323,12961e" filled="f" stroked="t" strokeweight=".702439pt" strokecolor="#606060">
                <v:path arrowok="t"/>
              </v:shape>
            </v:group>
            <v:group style="position:absolute;left:7242;top:10642;width:2;height:5205" coordorigin="7242,10642" coordsize="2,5205">
              <v:shape style="position:absolute;left:7242;top:10642;width:2;height:5205" coordorigin="7242,10642" coordsize="0,5205" path="m7242,15848l7242,10642e" filled="f" stroked="t" strokeweight=".702439pt" strokecolor="#575757">
                <v:path arrowok="t"/>
              </v:shape>
            </v:group>
            <v:group style="position:absolute;left:407;top:15843;width:11094;height:2" coordorigin="407,15843" coordsize="11094,2">
              <v:shape style="position:absolute;left:407;top:15843;width:11094;height:2" coordorigin="407,15843" coordsize="11094,0" path="m407,15843l11501,15843e" filled="f" stroked="t" strokeweight=".702439pt" strokecolor="#707070">
                <v:path arrowok="t"/>
              </v:shape>
            </v:group>
            <w10:wrap type="none"/>
          </v:group>
        </w:pict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585" w:right="-20"/>
        <w:jc w:val="left"/>
        <w:tabs>
          <w:tab w:pos="368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71"/>
          <w:b/>
          <w:bCs/>
        </w:rPr>
        <w:t>Abda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71"/>
          <w:b/>
          <w:bCs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-46"/>
          <w:w w:val="71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7"/>
          <w:szCs w:val="27"/>
          <w:color w:val="343A56"/>
          <w:spacing w:val="0"/>
          <w:w w:val="91"/>
        </w:rPr>
        <w:t>L1?aP</w:t>
      </w:r>
      <w:r>
        <w:rPr>
          <w:rFonts w:ascii="Times New Roman" w:hAnsi="Times New Roman" w:cs="Times New Roman" w:eastAsia="Times New Roman"/>
          <w:sz w:val="27"/>
          <w:szCs w:val="27"/>
          <w:color w:val="343A56"/>
          <w:spacing w:val="3"/>
          <w:w w:val="91"/>
        </w:rPr>
        <w:t>Ç</w:t>
      </w:r>
      <w:r>
        <w:rPr>
          <w:rFonts w:ascii="Times New Roman" w:hAnsi="Times New Roman" w:cs="Times New Roman" w:eastAsia="Times New Roman"/>
          <w:sz w:val="27"/>
          <w:szCs w:val="27"/>
          <w:color w:val="9EA0A1"/>
          <w:spacing w:val="0"/>
          <w:w w:val="140"/>
        </w:rPr>
        <w:t>'</w:t>
      </w:r>
      <w:r>
        <w:rPr>
          <w:rFonts w:ascii="Times New Roman" w:hAnsi="Times New Roman" w:cs="Times New Roman" w:eastAsia="Times New Roman"/>
          <w:sz w:val="27"/>
          <w:szCs w:val="27"/>
          <w:color w:val="9EA0A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8A87B8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80" w:after="0" w:line="250" w:lineRule="auto"/>
        <w:ind w:left="5024" w:right="5263" w:firstLine="-2440"/>
        <w:jc w:val="left"/>
        <w:tabs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2"/>
          <w:szCs w:val="22"/>
          <w:color w:val="343A56"/>
          <w:spacing w:val="10"/>
          <w:w w:val="549"/>
          <w:position w:val="7"/>
        </w:rPr>
        <w:t>m</w:t>
      </w:r>
      <w:r>
        <w:rPr>
          <w:rFonts w:ascii="Arial" w:hAnsi="Arial" w:cs="Arial" w:eastAsia="Arial"/>
          <w:sz w:val="22"/>
          <w:szCs w:val="22"/>
          <w:color w:val="666666"/>
          <w:spacing w:val="0"/>
          <w:w w:val="84"/>
          <w:position w:val="7"/>
        </w:rPr>
        <w:t>'</w:t>
      </w:r>
      <w:r>
        <w:rPr>
          <w:rFonts w:ascii="Arial" w:hAnsi="Arial" w:cs="Arial" w:eastAsia="Arial"/>
          <w:sz w:val="22"/>
          <w:szCs w:val="22"/>
          <w:color w:val="666666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22"/>
          <w:szCs w:val="22"/>
          <w:color w:val="666666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Sadık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AYAR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996" w:lineRule="exact"/>
        <w:ind w:right="95"/>
        <w:jc w:val="right"/>
        <w:rPr>
          <w:rFonts w:ascii="Arial" w:hAnsi="Arial" w:cs="Arial" w:eastAsia="Arial"/>
          <w:sz w:val="92"/>
          <w:szCs w:val="92"/>
        </w:rPr>
      </w:pPr>
      <w:rPr/>
      <w:r>
        <w:rPr>
          <w:rFonts w:ascii="Arial" w:hAnsi="Arial" w:cs="Arial" w:eastAsia="Arial"/>
          <w:sz w:val="92"/>
          <w:szCs w:val="92"/>
          <w:color w:val="9EA0A1"/>
          <w:spacing w:val="0"/>
          <w:w w:val="111"/>
          <w:position w:val="-7"/>
        </w:rPr>
        <w:t>'</w:t>
      </w:r>
      <w:r>
        <w:rPr>
          <w:rFonts w:ascii="Arial" w:hAnsi="Arial" w:cs="Arial" w:eastAsia="Arial"/>
          <w:sz w:val="92"/>
          <w:szCs w:val="92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280" w:bottom="280" w:left="300" w:right="420"/>
        </w:sectPr>
      </w:pPr>
      <w:rPr/>
    </w:p>
    <w:p>
      <w:pPr>
        <w:spacing w:before="68" w:after="0" w:line="220" w:lineRule="auto"/>
        <w:ind w:left="642" w:right="-151" w:firstLine="-193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7"/>
          <w:szCs w:val="87"/>
          <w:color w:val="383838"/>
          <w:spacing w:val="-774"/>
          <w:w w:val="160"/>
          <w:b/>
          <w:bCs/>
          <w:position w:val="12"/>
        </w:rPr>
        <w:t>1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21"/>
          <w:position w:val="0"/>
        </w:rPr>
        <w:t>IZMIR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21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4"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4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14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4" w:lineRule="auto"/>
        <w:ind w:left="435" w:right="4639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476.160004pt;margin-top:-4.819687pt;width:50.880001pt;height:46.080002pt;mso-position-horizontal-relative:page;mso-position-vertical-relative:paragraph;z-index:-15553" type="#_x0000_t75">
            <v:imagedata r:id="rId3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7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4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7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DAİRE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7"/>
        </w:rPr>
        <w:t>BAŞKANLI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108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40" w:lineRule="auto"/>
        <w:ind w:left="-37" w:right="402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12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1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9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8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26" w:lineRule="exact"/>
        <w:ind w:left="1183" w:right="544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7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680" w:bottom="280" w:left="220" w:right="180"/>
          <w:cols w:num="2" w:equalWidth="0">
            <w:col w:w="1665" w:space="1318"/>
            <w:col w:w="8537"/>
          </w:cols>
        </w:sectPr>
      </w:pPr>
      <w:rPr/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1.256304" w:type="dxa"/>
      </w:tblPr>
      <w:tblGrid/>
      <w:tr>
        <w:trPr>
          <w:trHeight w:val="239" w:hRule="exact"/>
        </w:trPr>
        <w:tc>
          <w:tcPr>
            <w:tcW w:w="1226" w:type="dxa"/>
            <w:tcBorders>
              <w:top w:val="nil" w:sz="6" w:space="0" w:color="auto"/>
              <w:bottom w:val="single" w:sz="5.71163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0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525252"/>
                <w:spacing w:val="-3"/>
                <w:w w:val="137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5"/>
                <w:w w:val="83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25252"/>
                <w:spacing w:val="0"/>
                <w:w w:val="99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25252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2525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3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333" w:type="dxa"/>
            <w:tcBorders>
              <w:top w:val="single" w:sz="5.711632" w:space="0" w:color="575757"/>
              <w:bottom w:val="single" w:sz="5.71163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8" w:lineRule="exact"/>
              <w:ind w:left="20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2"/>
              </w:rPr>
              <w:t>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"/>
                <w:w w:val="102"/>
              </w:rPr>
              <w:t>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-6"/>
                <w:w w:val="116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4"/>
              </w:rPr>
              <w:t>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264" w:type="dxa"/>
            <w:tcBorders>
              <w:top w:val="single" w:sz="5.711632" w:space="0" w:color="575757"/>
              <w:bottom w:val="single" w:sz="5.71163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8" w:lineRule="exact"/>
              <w:ind w:left="13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-11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2"/>
              </w:rPr>
              <w:t>6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186" w:type="dxa"/>
            <w:tcBorders>
              <w:top w:val="single" w:sz="5.711632" w:space="0" w:color="575757"/>
              <w:bottom w:val="single" w:sz="5.71163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5" w:lineRule="exact"/>
              <w:ind w:left="257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w w:val="79"/>
                <w:position w:val="-1"/>
              </w:rPr>
              <w:t>IBi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2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F1F1F"/>
                <w:spacing w:val="0"/>
                <w:w w:val="42"/>
                <w:position w:val="-1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1F1F1F"/>
                <w:spacing w:val="-3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86"/>
                <w:position w:val="-1"/>
              </w:rPr>
              <w:t>d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-3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  <w:position w:val="-1"/>
              </w:rPr>
              <w:t>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  <w:position w:val="-1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2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2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43"/>
                <w:position w:val="-1"/>
              </w:rPr>
              <w:t>ll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33"/>
                <w:w w:val="143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4"/>
                <w:w w:val="114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55"/>
                <w:position w:val="-1"/>
              </w:rPr>
              <w:t>1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-1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838"/>
                <w:spacing w:val="0"/>
                <w:w w:val="66"/>
                <w:position w:val="-1"/>
              </w:rPr>
              <w:t>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4268" w:type="dxa"/>
            <w:tcBorders>
              <w:top w:val="single" w:sz="5.711632" w:space="0" w:color="575757"/>
              <w:bottom w:val="single" w:sz="5.711632" w:space="0" w:color="5B5B5B"/>
              <w:left w:val="nil" w:sz="6" w:space="0" w:color="auto"/>
              <w:right w:val="single" w:sz="5.711632" w:space="0" w:color="646464"/>
            </w:tcBorders>
          </w:tcPr>
          <w:p>
            <w:pPr>
              <w:spacing w:before="14" w:after="0" w:line="211" w:lineRule="exact"/>
              <w:ind w:left="9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w w:val="102"/>
                <w:position w:val="-1"/>
              </w:rPr>
              <w:t>!Tel: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5"/>
                <w:w w:val="103"/>
                <w:position w:val="-1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96"/>
                <w:position w:val="-1"/>
              </w:rPr>
              <w:t>lO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39" w:hRule="exact"/>
        </w:trPr>
        <w:tc>
          <w:tcPr>
            <w:tcW w:w="1226" w:type="dxa"/>
            <w:tcBorders>
              <w:top w:val="single" w:sz="5.711632" w:space="0" w:color="5B5B5B"/>
              <w:bottom w:val="single" w:sz="5.71163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8" w:lineRule="exact"/>
              <w:ind w:left="5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5"/>
                <w:w w:val="91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0"/>
                <w:w w:val="97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87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86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0"/>
                <w:w w:val="61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0"/>
                <w:w w:val="61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10"/>
                <w:w w:val="6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3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333" w:type="dxa"/>
            <w:tcBorders>
              <w:top w:val="single" w:sz="5.711632" w:space="0" w:color="5B5B5B"/>
              <w:bottom w:val="single" w:sz="5.71163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8" w:lineRule="exact"/>
              <w:ind w:left="20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3"/>
              </w:rPr>
              <w:t>22.05.2017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264" w:type="dxa"/>
            <w:tcBorders>
              <w:top w:val="single" w:sz="5.711632" w:space="0" w:color="5B5B5B"/>
              <w:bottom w:val="single" w:sz="5.71163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8" w:lineRule="exact"/>
              <w:ind w:left="137" w:right="-20"/>
              <w:jc w:val="left"/>
              <w:tabs>
                <w:tab w:pos="15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-11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3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F1F1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F1F1F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4"/>
              </w:rPr>
              <w:t>3360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186" w:type="dxa"/>
            <w:tcBorders>
              <w:top w:val="single" w:sz="5.711632" w:space="0" w:color="5B5B5B"/>
              <w:bottom w:val="single" w:sz="5.71163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14" w:after="0" w:line="211" w:lineRule="exact"/>
              <w:ind w:left="26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w w:val="64"/>
                <w:position w:val="-1"/>
              </w:rPr>
              <w:t>l13i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3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F1F1F"/>
                <w:spacing w:val="0"/>
                <w:w w:val="65"/>
                <w:position w:val="-1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F1F1F"/>
                <w:spacing w:val="-3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  <w:position w:val="-1"/>
              </w:rPr>
              <w:t>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1"/>
                <w:w w:val="100"/>
                <w:position w:val="-1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9"/>
                <w:w w:val="100"/>
                <w:position w:val="-1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  <w:position w:val="-1"/>
              </w:rPr>
              <w:t>iı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  <w:position w:val="-1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4"/>
                <w:position w:val="-1"/>
              </w:rPr>
              <w:t>:Merkez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4268" w:type="dxa"/>
            <w:tcBorders>
              <w:top w:val="single" w:sz="5.711632" w:space="0" w:color="5B5B5B"/>
              <w:bottom w:val="single" w:sz="5.711632" w:space="0" w:color="5B5B5B"/>
              <w:left w:val="nil" w:sz="6" w:space="0" w:color="auto"/>
              <w:right w:val="single" w:sz="5.711632" w:space="0" w:color="646464"/>
            </w:tcBorders>
          </w:tcPr>
          <w:p>
            <w:pPr/>
            <w:rPr/>
          </w:p>
        </w:tc>
      </w:tr>
    </w:tbl>
    <w:p>
      <w:pPr>
        <w:spacing w:after="0"/>
        <w:sectPr>
          <w:type w:val="continuous"/>
          <w:pgSz w:w="11920" w:h="16840"/>
          <w:pgMar w:top="280" w:bottom="280" w:left="220" w:right="180"/>
        </w:sectPr>
      </w:pPr>
      <w:rPr/>
    </w:p>
    <w:p>
      <w:pPr>
        <w:spacing w:before="0" w:after="0" w:line="209" w:lineRule="exact"/>
        <w:ind w:left="17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8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5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Pınar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5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6"/>
        </w:rPr>
        <w:t>şı/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75" w:right="-20"/>
        <w:jc w:val="left"/>
        <w:tabs>
          <w:tab w:pos="1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9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96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2"/>
        </w:rPr>
        <w:t>ğr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5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7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5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</w:rPr>
        <w:t>Ke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96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7098/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5"/>
        </w:rPr>
        <w:t>ÖnO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]&gt;ına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3"/>
          <w:w w:val="8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7"/>
          <w:w w:val="122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5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9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0"/>
          <w:w w:val="10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91"/>
          <w:i/>
        </w:rPr>
        <w:t>1</w:t>
      </w:r>
      <w:r>
        <w:rPr>
          <w:rFonts w:ascii="Arial" w:hAnsi="Arial" w:cs="Arial" w:eastAsia="Arial"/>
          <w:sz w:val="19"/>
          <w:szCs w:val="19"/>
          <w:color w:val="525252"/>
          <w:spacing w:val="-10"/>
          <w:w w:val="91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166" w:right="-20"/>
        <w:jc w:val="left"/>
        <w:tabs>
          <w:tab w:pos="1540" w:val="left"/>
          <w:tab w:pos="5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9" w:after="0" w:line="205" w:lineRule="exact"/>
        <w:ind w:left="170" w:right="-69"/>
        <w:jc w:val="left"/>
        <w:tabs>
          <w:tab w:pos="3280" w:val="left"/>
          <w:tab w:pos="6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-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Kull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6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Karpit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20" w:right="180"/>
          <w:cols w:num="2" w:equalWidth="0">
            <w:col w:w="7699" w:space="829"/>
            <w:col w:w="2992"/>
          </w:cols>
        </w:sectPr>
      </w:pPr>
      <w:rPr/>
    </w:p>
    <w:p>
      <w:pPr>
        <w:spacing w:before="0" w:after="0" w:line="268" w:lineRule="exact"/>
        <w:ind w:left="3283" w:right="-20"/>
        <w:jc w:val="left"/>
        <w:tabs>
          <w:tab w:pos="7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92"/>
          <w:position w:val="4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5"/>
          <w:w w:val="112"/>
          <w:position w:val="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  <w:position w:val="4"/>
        </w:rPr>
        <w:t>tonan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7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48"/>
          <w:w w:val="112"/>
          <w:position w:val="4"/>
        </w:rPr>
        <w:t>e</w:t>
      </w:r>
      <w:r>
        <w:rPr>
          <w:rFonts w:ascii="Arial" w:hAnsi="Arial" w:cs="Arial" w:eastAsia="Arial"/>
          <w:sz w:val="52"/>
          <w:szCs w:val="52"/>
          <w:color w:val="525252"/>
          <w:spacing w:val="0"/>
          <w:w w:val="41"/>
          <w:position w:val="-21"/>
        </w:rPr>
        <w:t>ı</w:t>
      </w:r>
      <w:r>
        <w:rPr>
          <w:rFonts w:ascii="Arial" w:hAnsi="Arial" w:cs="Arial" w:eastAsia="Arial"/>
          <w:sz w:val="52"/>
          <w:szCs w:val="52"/>
          <w:color w:val="525252"/>
          <w:spacing w:val="-98"/>
          <w:w w:val="100"/>
          <w:position w:val="-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"/>
          <w:w w:val="100"/>
          <w:position w:val="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  <w:position w:val="4"/>
        </w:rPr>
        <w:t> </w:t>
      </w:r>
      <w:r>
        <w:rPr>
          <w:rFonts w:ascii="Arial" w:hAnsi="Arial" w:cs="Arial" w:eastAsia="Arial"/>
          <w:sz w:val="52"/>
          <w:szCs w:val="52"/>
          <w:color w:val="383838"/>
          <w:spacing w:val="-86"/>
          <w:w w:val="41"/>
          <w:position w:val="-2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4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  <w:position w:val="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7"/>
          <w:w w:val="108"/>
          <w:position w:val="4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ACACAC"/>
          <w:spacing w:val="-38"/>
          <w:w w:val="53"/>
          <w:position w:val="4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1"/>
          <w:w w:val="101"/>
          <w:position w:val="4"/>
        </w:rPr>
        <w:t>k</w:t>
      </w:r>
      <w:r>
        <w:rPr>
          <w:rFonts w:ascii="Arial" w:hAnsi="Arial" w:cs="Arial" w:eastAsia="Arial"/>
          <w:sz w:val="52"/>
          <w:szCs w:val="52"/>
          <w:color w:val="383838"/>
          <w:spacing w:val="0"/>
          <w:w w:val="51"/>
          <w:position w:val="-21"/>
        </w:rPr>
        <w:t>ı</w:t>
      </w:r>
      <w:r>
        <w:rPr>
          <w:rFonts w:ascii="Arial" w:hAnsi="Arial" w:cs="Arial" w:eastAsia="Arial"/>
          <w:sz w:val="52"/>
          <w:szCs w:val="52"/>
          <w:color w:val="383838"/>
          <w:spacing w:val="-79"/>
          <w:w w:val="100"/>
          <w:position w:val="-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94"/>
          <w:position w:val="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7"/>
          <w:w w:val="205"/>
          <w:position w:val="4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9"/>
          <w:position w:val="4"/>
        </w:rPr>
        <w:t>t-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9"/>
          <w:w w:val="140"/>
          <w:position w:val="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427"/>
          <w:position w:val="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461"/>
          <w:position w:val="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80"/>
          <w:w w:val="461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461"/>
          <w:position w:val="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461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321"/>
          <w:position w:val="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104"/>
          <w:w w:val="321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321"/>
          <w:position w:val="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101"/>
          <w:w w:val="321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22"/>
          <w:position w:val="4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400"/>
          <w:position w:val="4"/>
        </w:rPr>
        <w:t>----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11"/>
          <w:w w:val="4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400"/>
          <w:position w:val="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93"/>
          <w:w w:val="4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400"/>
          <w:position w:val="4"/>
        </w:rPr>
        <w:t>--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7"/>
          <w:w w:val="4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400"/>
          <w:position w:val="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6"/>
          <w:w w:val="4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400"/>
          <w:position w:val="4"/>
        </w:rPr>
        <w:t>----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395"/>
          <w:position w:val="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88"/>
          <w:w w:val="395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2"/>
          <w:position w:val="4"/>
        </w:rPr>
        <w:t>----i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5201" w:right="-20"/>
        <w:jc w:val="left"/>
        <w:tabs>
          <w:tab w:pos="6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ACACAC"/>
          <w:spacing w:val="0"/>
          <w:w w:val="53"/>
        </w:rPr>
        <w:t>1</w:t>
      </w:r>
      <w:r>
        <w:rPr>
          <w:rFonts w:ascii="Arial" w:hAnsi="Arial" w:cs="Arial" w:eastAsia="Arial"/>
          <w:sz w:val="17"/>
          <w:szCs w:val="17"/>
          <w:color w:val="ACACAC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ACACAC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56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5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7" w:after="0" w:line="240" w:lineRule="auto"/>
        <w:ind w:left="166" w:right="-20"/>
        <w:jc w:val="left"/>
        <w:tabs>
          <w:tab w:pos="1880" w:val="left"/>
          <w:tab w:pos="5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Belediyesi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4"/>
          <w:w w:val="100"/>
          <w:position w:val="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3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  <w:position w:val="0"/>
        </w:rPr>
        <w:t>ib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6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4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hir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0"/>
        </w:rPr>
        <w:t>KÖKYAR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9" w:after="0" w:line="211" w:lineRule="exact"/>
        <w:ind w:left="188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Fevzi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-1"/>
        </w:rPr>
        <w:t>SAVRAN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20" w:right="180"/>
        </w:sectPr>
      </w:pPr>
      <w:rPr/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5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0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6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6" w:lineRule="exact"/>
        <w:ind w:right="-20"/>
        <w:jc w:val="left"/>
        <w:tabs>
          <w:tab w:pos="2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53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53"/>
        </w:rPr>
        <w:t>:</w:t>
      </w:r>
      <w:r>
        <w:rPr>
          <w:rFonts w:ascii="Arial" w:hAnsi="Arial" w:cs="Arial" w:eastAsia="Arial"/>
          <w:sz w:val="26"/>
          <w:szCs w:val="26"/>
          <w:color w:val="383838"/>
          <w:spacing w:val="-5"/>
          <w:w w:val="18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106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12" w:lineRule="exact"/>
        <w:ind w:left="24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9" w:lineRule="exact"/>
        <w:ind w:left="248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7"/>
        </w:rPr>
        <w:t> </w:t>
      </w:r>
      <w:r>
        <w:rPr>
          <w:rFonts w:ascii="Arial" w:hAnsi="Arial" w:cs="Arial" w:eastAsia="Arial"/>
          <w:sz w:val="26"/>
          <w:szCs w:val="26"/>
          <w:color w:val="383838"/>
          <w:spacing w:val="-8"/>
          <w:w w:val="18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14" w:lineRule="exact"/>
        <w:ind w:left="2466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3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56"/>
        </w:rPr>
        <w:t>ll: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20" w:right="180"/>
          <w:cols w:num="3" w:equalWidth="0">
            <w:col w:w="677" w:space="1207"/>
            <w:col w:w="4994" w:space="370"/>
            <w:col w:w="4272"/>
          </w:cols>
        </w:sectPr>
      </w:pPr>
      <w:rPr/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66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YıF.-ı•mcı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51" w:right="-20"/>
        <w:jc w:val="left"/>
        <w:tabs>
          <w:tab w:pos="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.şse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67" w:lineRule="auto"/>
        <w:ind w:left="45" w:right="718" w:firstLine="-4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8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Dönüs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1"/>
        </w:rPr>
        <w:t>Adı-So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7"/>
          <w:w w:val="10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9"/>
          <w:w w:val="58"/>
          <w:position w:val="-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1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2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left="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8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9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yıs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20" w:right="180"/>
          <w:cols w:num="3" w:equalWidth="0">
            <w:col w:w="1316" w:space="587"/>
            <w:col w:w="2187" w:space="250"/>
            <w:col w:w="7180"/>
          </w:cols>
        </w:sectPr>
      </w:pPr>
      <w:rPr/>
    </w:p>
    <w:p>
      <w:pPr>
        <w:spacing w:before="24" w:after="0" w:line="240" w:lineRule="auto"/>
        <w:ind w:left="151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6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52" w:lineRule="auto"/>
        <w:ind w:right="682" w:firstLine="3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görüldü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9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ımızda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miktarda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işlendi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karpit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lediy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kamyo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toprak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örtüld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4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14" w:lineRule="exact"/>
        <w:ind w:left="38" w:right="-20"/>
        <w:jc w:val="left"/>
        <w:tabs>
          <w:tab w:pos="2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söndürıne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KuJlanıla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20" w:right="180"/>
          <w:cols w:num="2" w:equalWidth="0">
            <w:col w:w="1596" w:space="307"/>
            <w:col w:w="9617"/>
          </w:cols>
        </w:sectPr>
      </w:pPr>
      <w:rPr/>
    </w:p>
    <w:p>
      <w:pPr>
        <w:spacing w:before="10" w:after="0" w:line="240" w:lineRule="auto"/>
        <w:ind w:left="15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Söndür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1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Söııdür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left="15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left="2437" w:right="-69"/>
        <w:jc w:val="left"/>
        <w:tabs>
          <w:tab w:pos="4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403" w:right="199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3.421356pt;margin-top:-6.49231pt;width:3.009605pt;height:20.5pt;mso-position-horizontal-relative:page;mso-position-vertical-relative:paragraph;z-index:-15550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1"/>
                    <w:jc w:val="left"/>
                    <w:rPr>
                      <w:rFonts w:ascii="Arial" w:hAnsi="Arial" w:cs="Arial" w:eastAsia="Arial"/>
                      <w:sz w:val="41"/>
                      <w:szCs w:val="41"/>
                    </w:rPr>
                  </w:pPr>
                  <w:rPr/>
                  <w:r>
                    <w:rPr>
                      <w:rFonts w:ascii="Arial" w:hAnsi="Arial" w:cs="Arial" w:eastAsia="Arial"/>
                      <w:sz w:val="41"/>
                      <w:szCs w:val="41"/>
                      <w:color w:val="525252"/>
                      <w:spacing w:val="0"/>
                      <w:w w:val="52"/>
                    </w:rPr>
                    <w:t>ı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0,200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yanmıştı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185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"/>
          <w:w w:val="44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-3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85" w:lineRule="exact"/>
        <w:ind w:right="-20"/>
        <w:jc w:val="left"/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1"/>
          <w:szCs w:val="41"/>
          <w:color w:val="525252"/>
          <w:spacing w:val="0"/>
          <w:w w:val="52"/>
          <w:position w:val="1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20" w:right="180"/>
          <w:cols w:num="3" w:equalWidth="0">
            <w:col w:w="1852" w:space="51"/>
            <w:col w:w="5240" w:space="677"/>
            <w:col w:w="3700"/>
          </w:cols>
        </w:sectPr>
      </w:pPr>
      <w:rPr/>
    </w:p>
    <w:p>
      <w:pPr>
        <w:spacing w:before="67" w:after="0" w:line="254" w:lineRule="auto"/>
        <w:ind w:left="123" w:right="98" w:firstLine="1747"/>
        <w:jc w:val="right"/>
        <w:tabs>
          <w:tab w:pos="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AJ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8408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konteynı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aracında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9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6"/>
          <w:w w:val="99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</w:rPr>
        <w:t>rülm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2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lup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8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9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fımız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soruşturmuda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üzerindeki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konteynırını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boşattıkta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</w:rPr>
        <w:t>sonr,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raçtaki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sularına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karışıp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karpitleri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yanmaya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patlamaya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başla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5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8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7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atine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3" w:lineRule="exact"/>
        <w:ind w:left="188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80"/>
          <w:position w:val="-1"/>
        </w:rPr>
        <w:t>rvar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8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  <w:position w:val="-1"/>
        </w:rPr>
        <w:t>!mıştır.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20" w:right="180"/>
        </w:sectPr>
      </w:pPr>
      <w:rPr/>
    </w:p>
    <w:p>
      <w:pPr>
        <w:spacing w:before="19" w:after="0" w:line="240" w:lineRule="auto"/>
        <w:ind w:left="1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w w:val="65"/>
        </w:rPr>
        <w:t>IS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7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"/>
          <w:w w:val="11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ortalı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13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w w:val="78"/>
          <w:position w:val="-1"/>
        </w:rPr>
        <w:t>!A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6"/>
          <w:w w:val="10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84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83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9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6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</w:rPr>
        <w:t>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20" w:right="180"/>
          <w:cols w:num="3" w:equalWidth="0">
            <w:col w:w="1596" w:space="287"/>
            <w:col w:w="1040" w:space="3487"/>
            <w:col w:w="5110"/>
          </w:cols>
        </w:sectPr>
      </w:pPr>
      <w:rPr/>
    </w:p>
    <w:p>
      <w:pPr>
        <w:spacing w:before="24" w:after="0" w:line="240" w:lineRule="auto"/>
        <w:ind w:left="156" w:right="-7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1" w:lineRule="exact"/>
        <w:ind w:left="1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w w:val="174"/>
          <w:position w:val="-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-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5"/>
          <w:w w:val="100"/>
          <w:position w:val="-4"/>
        </w:rPr>
        <w:t> </w:t>
      </w:r>
      <w:r>
        <w:rPr>
          <w:rFonts w:ascii="Arial" w:hAnsi="Arial" w:cs="Arial" w:eastAsia="Arial"/>
          <w:sz w:val="8"/>
          <w:szCs w:val="8"/>
          <w:color w:val="383838"/>
          <w:spacing w:val="0"/>
          <w:w w:val="90"/>
          <w:position w:val="3"/>
        </w:rPr>
        <w:t>1</w:t>
      </w:r>
      <w:r>
        <w:rPr>
          <w:rFonts w:ascii="Arial" w:hAnsi="Arial" w:cs="Arial" w:eastAsia="Arial"/>
          <w:sz w:val="8"/>
          <w:szCs w:val="8"/>
          <w:color w:val="383838"/>
          <w:spacing w:val="-10"/>
          <w:w w:val="100"/>
          <w:position w:val="3"/>
        </w:rPr>
        <w:t> </w:t>
      </w:r>
      <w:r>
        <w:rPr>
          <w:rFonts w:ascii="Arial" w:hAnsi="Arial" w:cs="Arial" w:eastAsia="Arial"/>
          <w:sz w:val="13"/>
          <w:szCs w:val="13"/>
          <w:color w:val="383838"/>
          <w:spacing w:val="0"/>
          <w:w w:val="100"/>
          <w:position w:val="-4"/>
        </w:rPr>
        <w:t>:'11</w:t>
      </w:r>
      <w:r>
        <w:rPr>
          <w:rFonts w:ascii="Arial" w:hAnsi="Arial" w:cs="Arial" w:eastAsia="Arial"/>
          <w:sz w:val="13"/>
          <w:szCs w:val="13"/>
          <w:color w:val="383838"/>
          <w:spacing w:val="1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-4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0" w:lineRule="exact"/>
        <w:ind w:left="132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83"/>
          <w:position w:val="-5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Belediyesi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temizli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işleri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müdürüne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20" w:right="180"/>
          <w:cols w:num="2" w:equalWidth="0">
            <w:col w:w="1612" w:space="286"/>
            <w:col w:w="9622"/>
          </w:cols>
        </w:sectPr>
      </w:pPr>
      <w:rPr/>
    </w:p>
    <w:p>
      <w:pPr>
        <w:spacing w:before="0" w:after="0" w:line="204" w:lineRule="exact"/>
        <w:ind w:left="156" w:right="-20"/>
        <w:jc w:val="left"/>
        <w:tabs>
          <w:tab w:pos="1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67"/>
        </w:rPr>
        <w:t>_,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67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1"/>
          <w:w w:val="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7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nüsü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rarih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22.05.2017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14" w:lineRule="exact"/>
        <w:ind w:left="246" w:right="-69"/>
        <w:jc w:val="left"/>
        <w:tabs>
          <w:tab w:pos="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Öl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YaralL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PİDE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EKİP:lşıkkent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2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4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"/>
          <w:w w:val="9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-11"/>
          <w:w w:val="18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4:00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20" w:right="180"/>
          <w:cols w:num="3" w:equalWidth="0">
            <w:col w:w="4954" w:space="728"/>
            <w:col w:w="1040" w:space="1749"/>
            <w:col w:w="3049"/>
          </w:cols>
        </w:sectPr>
      </w:pPr>
      <w:rPr/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20" w:right="180"/>
        </w:sectPr>
      </w:pPr>
      <w:rPr/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/>
        <w:pict>
          <v:group style="position:absolute;margin-left:16.539946pt;margin-top:39.443562pt;width:564.97594pt;height:782.990737pt;mso-position-horizontal-relative:page;mso-position-vertical-relative:page;z-index:-15551" coordorigin="331,789" coordsize="11300,15660">
            <v:group style="position:absolute;left:857;top:810;width:10762;height:2" coordorigin="857,810" coordsize="10762,2">
              <v:shape style="position:absolute;left:857;top:810;width:10762;height:2" coordorigin="857,810" coordsize="10762,0" path="m857,810l11618,810e" filled="f" stroked="t" strokeweight=".713954pt" strokecolor="#5B5B5B">
                <v:path arrowok="t"/>
              </v:shape>
            </v:group>
            <v:group style="position:absolute;left:2116;top:794;width:2;height:1449" coordorigin="2116,794" coordsize="2,1449">
              <v:shape style="position:absolute;left:2116;top:794;width:2;height:1449" coordorigin="2116,794" coordsize="0,1449" path="m2116,2242l2116,794e" filled="f" stroked="t" strokeweight=".47597pt" strokecolor="#606060">
                <v:path arrowok="t"/>
              </v:shape>
            </v:group>
            <v:group style="position:absolute;left:8786;top:808;width:2;height:1453" coordorigin="8786,808" coordsize="2,1453">
              <v:shape style="position:absolute;left:8786;top:808;width:2;height:1453" coordorigin="8786,808" coordsize="0,1453" path="m8786,2261l8786,808e" filled="f" stroked="t" strokeweight=".713954pt" strokecolor="#646464">
                <v:path arrowok="t"/>
              </v:shape>
            </v:group>
            <v:group style="position:absolute;left:11609;top:803;width:2;height:15638" coordorigin="11609,803" coordsize="2,15638">
              <v:shape style="position:absolute;left:11609;top:803;width:2;height:15638" coordorigin="11609,803" coordsize="0,15638" path="m11609,16442l11609,803e" filled="f" stroked="t" strokeweight=".713954pt" strokecolor="#646464">
                <v:path arrowok="t"/>
              </v:shape>
            </v:group>
            <v:group style="position:absolute;left:359;top:1224;width:2;height:15189" coordorigin="359,1224" coordsize="2,15189">
              <v:shape style="position:absolute;left:359;top:1224;width:2;height:15189" coordorigin="359,1224" coordsize="0,15189" path="m359,16413l359,1224e" filled="f" stroked="t" strokeweight=".713954pt" strokecolor="#606060">
                <v:path arrowok="t"/>
              </v:shape>
            </v:group>
            <v:group style="position:absolute;left:357;top:2967;width:11261;height:2" coordorigin="357,2967" coordsize="11261,2">
              <v:shape style="position:absolute;left:357;top:2967;width:11261;height:2" coordorigin="357,2967" coordsize="11261,0" path="m357,2967l11618,2967e" filled="f" stroked="t" strokeweight=".713954pt" strokecolor="#575757">
                <v:path arrowok="t"/>
              </v:shape>
            </v:group>
            <v:group style="position:absolute;left:366;top:3206;width:11252;height:2" coordorigin="366,3206" coordsize="11252,2">
              <v:shape style="position:absolute;left:366;top:3206;width:11252;height:2" coordorigin="366,3206" coordsize="11252,0" path="m366,3206l11618,3206e" filled="f" stroked="t" strokeweight=".713954pt" strokecolor="#575757">
                <v:path arrowok="t"/>
              </v:shape>
            </v:group>
            <v:group style="position:absolute;left:3486;top:3433;width:2;height:775" coordorigin="3486,3433" coordsize="2,775">
              <v:shape style="position:absolute;left:3486;top:3433;width:2;height:775" coordorigin="3486,3433" coordsize="0,775" path="m3486,4207l3486,3433e" filled="f" stroked="t" strokeweight=".951939pt" strokecolor="#5B5B5B">
                <v:path arrowok="t"/>
              </v:shape>
            </v:group>
            <v:group style="position:absolute;left:366;top:3445;width:11252;height:2" coordorigin="366,3445" coordsize="11252,2">
              <v:shape style="position:absolute;left:366;top:3445;width:11252;height:2" coordorigin="366,3445" coordsize="11252,0" path="m366,3445l11618,3445e" filled="f" stroked="t" strokeweight=".713954pt" strokecolor="#545454">
                <v:path arrowok="t"/>
              </v:shape>
            </v:group>
            <v:group style="position:absolute;left:2099;top:4198;width:2;height:12220" coordorigin="2099,4198" coordsize="2,12220">
              <v:shape style="position:absolute;left:2099;top:4198;width:2;height:12220" coordorigin="2099,4198" coordsize="0,12220" path="m2099,16418l2099,4198e" filled="f" stroked="t" strokeweight=".713954pt" strokecolor="#575757">
                <v:path arrowok="t"/>
              </v:shape>
            </v:group>
            <v:group style="position:absolute;left:362;top:4205;width:11252;height:2" coordorigin="362,4205" coordsize="11252,2">
              <v:shape style="position:absolute;left:362;top:4205;width:11252;height:2" coordorigin="362,4205" coordsize="11252,0" path="m362,4205l11614,4205e" filled="f" stroked="t" strokeweight=".713954pt" strokecolor="#545454">
                <v:path arrowok="t"/>
              </v:shape>
            </v:group>
            <v:group style="position:absolute;left:357;top:4482;width:11261;height:2" coordorigin="357,4482" coordsize="11261,2">
              <v:shape style="position:absolute;left:357;top:4482;width:11261;height:2" coordorigin="357,4482" coordsize="11261,0" path="m357,4482l11618,4482e" filled="f" stroked="t" strokeweight=".713954pt" strokecolor="#5B5B5B">
                <v:path arrowok="t"/>
              </v:shape>
            </v:group>
            <v:group style="position:absolute;left:2099;top:4724;width:9519;height:2" coordorigin="2099,4724" coordsize="9519,2">
              <v:shape style="position:absolute;left:2099;top:4724;width:9519;height:2" coordorigin="2099,4724" coordsize="9519,0" path="m2099,4724l11618,4724e" filled="f" stroked="t" strokeweight=".713954pt" strokecolor="#5B5B5B">
                <v:path arrowok="t"/>
              </v:shape>
            </v:group>
            <v:group style="position:absolute;left:4548;top:4714;width:2;height:2180" coordorigin="4548,4714" coordsize="2,2180">
              <v:shape style="position:absolute;left:4548;top:4714;width:2;height:2180" coordorigin="4548,4714" coordsize="0,2180" path="m4548,6894l4548,4714e" filled="f" stroked="t" strokeweight=".713954pt" strokecolor="#4F4F4F">
                <v:path arrowok="t"/>
              </v:shape>
            </v:group>
            <v:group style="position:absolute;left:4546;top:5206;width:7073;height:2" coordorigin="4546,5206" coordsize="7073,2">
              <v:shape style="position:absolute;left:4546;top:5206;width:7073;height:2" coordorigin="4546,5206" coordsize="7073,0" path="m4546,5206l11618,5206e" filled="f" stroked="t" strokeweight=".713954pt" strokecolor="#5B5B5B">
                <v:path arrowok="t"/>
              </v:shape>
            </v:group>
            <v:group style="position:absolute;left:4541;top:5448;width:7078;height:2" coordorigin="4541,5448" coordsize="7078,2">
              <v:shape style="position:absolute;left:4541;top:5448;width:7078;height:2" coordorigin="4541,5448" coordsize="7078,0" path="m4541,5448l11618,5448e" filled="f" stroked="t" strokeweight=".713954pt" strokecolor="#575757">
                <v:path arrowok="t"/>
              </v:shape>
            </v:group>
            <v:group style="position:absolute;left:4541;top:5689;width:7073;height:2" coordorigin="4541,5689" coordsize="7073,2">
              <v:shape style="position:absolute;left:4541;top:5689;width:7073;height:2" coordorigin="4541,5689" coordsize="7073,0" path="m4541,5689l11614,5689e" filled="f" stroked="t" strokeweight=".713954pt" strokecolor="#5B5B5B">
                <v:path arrowok="t"/>
              </v:shape>
            </v:group>
            <v:group style="position:absolute;left:2094;top:5928;width:9519;height:2" coordorigin="2094,5928" coordsize="9519,2">
              <v:shape style="position:absolute;left:2094;top:5928;width:9519;height:2" coordorigin="2094,5928" coordsize="9519,0" path="m2094,5928l11614,5928e" filled="f" stroked="t" strokeweight=".713954pt" strokecolor="#5B5B5B">
                <v:path arrowok="t"/>
              </v:shape>
            </v:group>
            <v:group style="position:absolute;left:347;top:6167;width:11271;height:2" coordorigin="347,6167" coordsize="11271,2">
              <v:shape style="position:absolute;left:347;top:6167;width:11271;height:2" coordorigin="347,6167" coordsize="11271,0" path="m347,6167l11618,6167e" filled="f" stroked="t" strokeweight=".713954pt" strokecolor="#575757">
                <v:path arrowok="t"/>
              </v:shape>
            </v:group>
            <v:group style="position:absolute;left:7449;top:6163;width:2;height:727" coordorigin="7449,6163" coordsize="2,727">
              <v:shape style="position:absolute;left:7449;top:6163;width:2;height:727" coordorigin="7449,6163" coordsize="0,727" path="m7449,6889l7449,6163e" filled="f" stroked="t" strokeweight=".951939pt" strokecolor="#5B5B5B">
                <v:path arrowok="t"/>
              </v:shape>
            </v:group>
            <v:group style="position:absolute;left:2099;top:6641;width:9519;height:2" coordorigin="2099,6641" coordsize="9519,2">
              <v:shape style="position:absolute;left:2099;top:6641;width:9519;height:2" coordorigin="2099,6641" coordsize="9519,0" path="m2099,6641l11618,6641e" filled="f" stroked="t" strokeweight=".713954pt" strokecolor="#5B5B5B">
                <v:path arrowok="t"/>
              </v:shape>
            </v:group>
            <v:group style="position:absolute;left:2099;top:6885;width:9519;height:2" coordorigin="2099,6885" coordsize="9519,2">
              <v:shape style="position:absolute;left:2099;top:6885;width:9519;height:2" coordorigin="2099,6885" coordsize="9519,0" path="m2099,6885l11618,6885e" filled="f" stroked="t" strokeweight=".713954pt" strokecolor="#5B5B5B">
                <v:path arrowok="t"/>
              </v:shape>
            </v:group>
            <v:group style="position:absolute;left:352;top:7124;width:11266;height:2" coordorigin="352,7124" coordsize="11266,2">
              <v:shape style="position:absolute;left:352;top:7124;width:11266;height:2" coordorigin="352,7124" coordsize="11266,0" path="m352,7124l11618,7124e" filled="f" stroked="t" strokeweight=".713954pt" strokecolor="#5B5B5B">
                <v:path arrowok="t"/>
              </v:shape>
            </v:group>
            <v:group style="position:absolute;left:352;top:7594;width:11261;height:2" coordorigin="352,7594" coordsize="11261,2">
              <v:shape style="position:absolute;left:352;top:7594;width:11261;height:2" coordorigin="352,7594" coordsize="11261,0" path="m352,7594l11614,7594e" filled="f" stroked="t" strokeweight=".713954pt" strokecolor="#606060">
                <v:path arrowok="t"/>
              </v:shape>
            </v:group>
            <v:group style="position:absolute;left:4546;top:7592;width:2;height:765" coordorigin="4546,7592" coordsize="2,765">
              <v:shape style="position:absolute;left:4546;top:7592;width:2;height:765" coordorigin="4546,7592" coordsize="0,765" path="m4546,8357l4546,7592e" filled="f" stroked="t" strokeweight="1.189924pt" strokecolor="#646464">
                <v:path arrowok="t"/>
              </v:shape>
            </v:group>
            <v:group style="position:absolute;left:4536;top:8080;width:7078;height:2" coordorigin="4536,8080" coordsize="7078,2">
              <v:shape style="position:absolute;left:4536;top:8080;width:7078;height:2" coordorigin="4536,8080" coordsize="7078,0" path="m4536,8080l11614,8080e" filled="f" stroked="t" strokeweight=".713954pt" strokecolor="#5B5B5B">
                <v:path arrowok="t"/>
              </v:shape>
            </v:group>
            <v:group style="position:absolute;left:347;top:8345;width:11266;height:2" coordorigin="347,8345" coordsize="11266,2">
              <v:shape style="position:absolute;left:347;top:8345;width:11266;height:2" coordorigin="347,8345" coordsize="11266,0" path="m347,8345l11614,8345e" filled="f" stroked="t" strokeweight=".713954pt" strokecolor="#575757">
                <v:path arrowok="t"/>
              </v:shape>
            </v:group>
            <v:group style="position:absolute;left:352;top:9084;width:11261;height:2" coordorigin="352,9084" coordsize="11261,2">
              <v:shape style="position:absolute;left:352;top:9084;width:11261;height:2" coordorigin="352,9084" coordsize="11261,0" path="m352,9084l11614,9084e" filled="f" stroked="t" strokeweight=".713954pt" strokecolor="#606060">
                <v:path arrowok="t"/>
              </v:shape>
            </v:group>
            <v:group style="position:absolute;left:347;top:10016;width:11271;height:2" coordorigin="347,10016" coordsize="11271,2">
              <v:shape style="position:absolute;left:347;top:10016;width:11271;height:2" coordorigin="347,10016" coordsize="11271,0" path="m347,10016l11618,10016e" filled="f" stroked="t" strokeweight=".713954pt" strokecolor="#5B5B5B">
                <v:path arrowok="t"/>
              </v:shape>
            </v:group>
            <v:group style="position:absolute;left:343;top:10255;width:11276;height:2" coordorigin="343,10255" coordsize="11276,2">
              <v:shape style="position:absolute;left:343;top:10255;width:11276;height:2" coordorigin="343,10255" coordsize="11276,0" path="m343,10255l11618,10255e" filled="f" stroked="t" strokeweight=".713954pt" strokecolor="#575757">
                <v:path arrowok="t"/>
              </v:shape>
            </v:group>
            <v:group style="position:absolute;left:343;top:10494;width:11271;height:2" coordorigin="343,10494" coordsize="11271,2">
              <v:shape style="position:absolute;left:343;top:10494;width:11271;height:2" coordorigin="343,10494" coordsize="11271,0" path="m343,10494l11614,10494e" filled="f" stroked="t" strokeweight=".713954pt" strokecolor="#575757">
                <v:path arrowok="t"/>
              </v:shape>
            </v:group>
            <v:group style="position:absolute;left:852;top:10977;width:10771;height:2" coordorigin="852,10977" coordsize="10771,2">
              <v:shape style="position:absolute;left:852;top:10977;width:10771;height:2" coordorigin="852,10977" coordsize="10771,0" path="m852,10977l11623,10977e" filled="f" stroked="t" strokeweight=".713954pt" strokecolor="#575757">
                <v:path arrowok="t"/>
              </v:shape>
            </v:group>
            <v:group style="position:absolute;left:1042;top:11202;width:2;height:5211" coordorigin="1042,11202" coordsize="2,5211">
              <v:shape style="position:absolute;left:1042;top:11202;width:2;height:5211" coordorigin="1042,11202" coordsize="0,5211" path="m1042,16413l1042,11202e" filled="f" stroked="t" strokeweight=".713954pt" strokecolor="#545454">
                <v:path arrowok="t"/>
              </v:shape>
            </v:group>
            <v:group style="position:absolute;left:1476;top:11206;width:2;height:5206" coordorigin="1476,11206" coordsize="2,5206">
              <v:shape style="position:absolute;left:1476;top:11206;width:2;height:5206" coordorigin="1476,11206" coordsize="0,5206" path="m1476,16413l1476,11206e" filled="f" stroked="t" strokeweight=".713954pt" strokecolor="#6B6B6B">
                <v:path arrowok="t"/>
              </v:shape>
            </v:group>
            <v:group style="position:absolute;left:347;top:11216;width:11271;height:2" coordorigin="347,11216" coordsize="11271,2">
              <v:shape style="position:absolute;left:347;top:11216;width:11271;height:2" coordorigin="347,11216" coordsize="11271,0" path="m347,11216l11618,11216e" filled="f" stroked="t" strokeweight=".713954pt" strokecolor="#606060">
                <v:path arrowok="t"/>
              </v:shape>
            </v:group>
            <v:group style="position:absolute;left:347;top:11460;width:11271;height:2" coordorigin="347,11460" coordsize="11271,2">
              <v:shape style="position:absolute;left:347;top:11460;width:11271;height:2" coordorigin="347,11460" coordsize="11271,0" path="m347,11460l11618,11460e" filled="f" stroked="t" strokeweight=".713954pt" strokecolor="#646464">
                <v:path arrowok="t"/>
              </v:shape>
            </v:group>
            <v:group style="position:absolute;left:343;top:13535;width:1761;height:2" coordorigin="343,13535" coordsize="1761,2">
              <v:shape style="position:absolute;left:343;top:13535;width:1761;height:2" coordorigin="343,13535" coordsize="1761,0" path="m343,13535l2104,13535e" filled="f" stroked="t" strokeweight=".713954pt" strokecolor="#6B6B6B">
                <v:path arrowok="t"/>
              </v:shape>
            </v:group>
            <v:group style="position:absolute;left:338;top:16403;width:11280;height:2" coordorigin="338,16403" coordsize="11280,2">
              <v:shape style="position:absolute;left:338;top:16403;width:11280;height:2" coordorigin="338,16403" coordsize="11280,0" path="m338,16403l11618,16403e" filled="f" stroked="t" strokeweight=".713954pt" strokecolor="#747474">
                <v:path arrowok="t"/>
              </v:shape>
            </v:group>
            <v:group style="position:absolute;left:7002;top:11211;width:2;height:5206" coordorigin="7002,11211" coordsize="2,5206">
              <v:shape style="position:absolute;left:7002;top:11211;width:2;height:5206" coordorigin="7002,11211" coordsize="0,5206" path="m7002,16418l7002,11211e" filled="f" stroked="t" strokeweight=".713954pt" strokecolor="#646464">
                <v:path arrowok="t"/>
              </v:shape>
            </v:group>
            <v:group style="position:absolute;left:4560;top:7836;width:2761;height:2" coordorigin="4560,7836" coordsize="2761,2">
              <v:shape style="position:absolute;left:4560;top:7836;width:2761;height:2" coordorigin="4560,7836" coordsize="2761,0" path="m4560,7836l7320,7836e" filled="f" stroked="t" strokeweight=".951939pt" strokecolor="#000000">
                <v:path arrowok="t"/>
              </v:shape>
            </v:group>
            <v:group style="position:absolute;left:10131;top:12688;width:2;height:246" coordorigin="10131,12688" coordsize="2,246">
              <v:shape style="position:absolute;left:10131;top:12688;width:2;height:246" coordorigin="10131,12688" coordsize="0,246" path="m10131,12933l10131,12688e" filled="f" stroked="t" strokeweight="2.467630pt" strokecolor="#D6D8DA">
                <v:path arrowok="t"/>
              </v:shape>
            </v:group>
            <w10:wrap type="none"/>
          </v:group>
        </w:pict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8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8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75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7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</w:rPr>
        <w:t>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1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Gitmi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526" w:lineRule="exact"/>
        <w:ind w:left="71" w:right="-114"/>
        <w:jc w:val="left"/>
        <w:rPr>
          <w:rFonts w:ascii="Arial" w:hAnsi="Arial" w:cs="Arial" w:eastAsia="Arial"/>
          <w:sz w:val="49"/>
          <w:szCs w:val="49"/>
        </w:rPr>
      </w:pPr>
      <w:rPr/>
      <w:r>
        <w:rPr>
          <w:rFonts w:ascii="Arial" w:hAnsi="Arial" w:cs="Arial" w:eastAsia="Arial"/>
          <w:sz w:val="49"/>
          <w:szCs w:val="49"/>
          <w:color w:val="525252"/>
          <w:spacing w:val="-48"/>
          <w:w w:val="66"/>
          <w:b/>
          <w:bCs/>
          <w:position w:val="-4"/>
        </w:rPr>
        <w:t>M</w:t>
      </w:r>
      <w:r>
        <w:rPr>
          <w:rFonts w:ascii="Arial" w:hAnsi="Arial" w:cs="Arial" w:eastAsia="Arial"/>
          <w:sz w:val="49"/>
          <w:szCs w:val="49"/>
          <w:color w:val="383838"/>
          <w:spacing w:val="0"/>
          <w:w w:val="48"/>
          <w:b/>
          <w:bCs/>
          <w:position w:val="-4"/>
        </w:rPr>
        <w:t>u</w:t>
      </w:r>
      <w:r>
        <w:rPr>
          <w:rFonts w:ascii="Arial" w:hAnsi="Arial" w:cs="Arial" w:eastAsia="Arial"/>
          <w:sz w:val="49"/>
          <w:szCs w:val="49"/>
          <w:color w:val="383838"/>
          <w:spacing w:val="-42"/>
          <w:w w:val="49"/>
          <w:b/>
          <w:bCs/>
          <w:position w:val="-4"/>
        </w:rPr>
        <w:t>r</w:t>
      </w:r>
      <w:r>
        <w:rPr>
          <w:rFonts w:ascii="Arial" w:hAnsi="Arial" w:cs="Arial" w:eastAsia="Arial"/>
          <w:sz w:val="49"/>
          <w:szCs w:val="49"/>
          <w:color w:val="363B56"/>
          <w:spacing w:val="0"/>
          <w:w w:val="33"/>
          <w:b/>
          <w:bCs/>
          <w:position w:val="-4"/>
        </w:rPr>
        <w:t>,</w:t>
      </w:r>
      <w:r>
        <w:rPr>
          <w:rFonts w:ascii="Arial" w:hAnsi="Arial" w:cs="Arial" w:eastAsia="Arial"/>
          <w:sz w:val="49"/>
          <w:szCs w:val="49"/>
          <w:color w:val="363B56"/>
          <w:spacing w:val="12"/>
          <w:w w:val="34"/>
          <w:b/>
          <w:bCs/>
          <w:position w:val="-4"/>
        </w:rPr>
        <w:t>a</w:t>
      </w:r>
      <w:r>
        <w:rPr>
          <w:rFonts w:ascii="Arial" w:hAnsi="Arial" w:cs="Arial" w:eastAsia="Arial"/>
          <w:sz w:val="49"/>
          <w:szCs w:val="49"/>
          <w:color w:val="383838"/>
          <w:spacing w:val="25"/>
          <w:w w:val="47"/>
          <w:b/>
          <w:bCs/>
          <w:position w:val="-4"/>
        </w:rPr>
        <w:t>d</w:t>
      </w:r>
      <w:r>
        <w:rPr>
          <w:rFonts w:ascii="Arial" w:hAnsi="Arial" w:cs="Arial" w:eastAsia="Arial"/>
          <w:sz w:val="49"/>
          <w:szCs w:val="49"/>
          <w:color w:val="525252"/>
          <w:spacing w:val="0"/>
          <w:w w:val="46"/>
          <w:b/>
          <w:bCs/>
          <w:position w:val="-4"/>
        </w:rPr>
        <w:t>r</w:t>
      </w:r>
      <w:r>
        <w:rPr>
          <w:rFonts w:ascii="Arial" w:hAnsi="Arial" w:cs="Arial" w:eastAsia="Arial"/>
          <w:sz w:val="49"/>
          <w:szCs w:val="49"/>
          <w:color w:val="525252"/>
          <w:spacing w:val="-8"/>
          <w:w w:val="45"/>
          <w:b/>
          <w:bCs/>
          <w:position w:val="-4"/>
        </w:rPr>
        <w:t>b</w:t>
      </w:r>
      <w:r>
        <w:rPr>
          <w:rFonts w:ascii="Arial" w:hAnsi="Arial" w:cs="Arial" w:eastAsia="Arial"/>
          <w:sz w:val="49"/>
          <w:szCs w:val="49"/>
          <w:color w:val="363B56"/>
          <w:spacing w:val="0"/>
          <w:w w:val="300"/>
          <w:b/>
          <w:bCs/>
          <w:position w:val="-4"/>
        </w:rPr>
        <w:t>ft</w:t>
      </w:r>
      <w:r>
        <w:rPr>
          <w:rFonts w:ascii="Arial" w:hAnsi="Arial" w:cs="Arial" w:eastAsia="Arial"/>
          <w:sz w:val="49"/>
          <w:szCs w:val="49"/>
          <w:color w:val="000000"/>
          <w:spacing w:val="0"/>
          <w:w w:val="100"/>
          <w:position w:val="0"/>
        </w:rPr>
      </w:r>
    </w:p>
    <w:p>
      <w:pPr>
        <w:spacing w:before="0" w:after="0" w:line="151" w:lineRule="exact"/>
        <w:ind w:left="176" w:right="-20"/>
        <w:jc w:val="left"/>
        <w:tabs>
          <w:tab w:pos="860" w:val="left"/>
          <w:tab w:pos="158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83838"/>
          <w:w w:val="158"/>
        </w:rPr>
        <w:t>M</w:t>
      </w:r>
      <w:r>
        <w:rPr>
          <w:rFonts w:ascii="Arial" w:hAnsi="Arial" w:cs="Arial" w:eastAsia="Arial"/>
          <w:sz w:val="20"/>
          <w:szCs w:val="20"/>
          <w:color w:val="383838"/>
          <w:w w:val="95"/>
        </w:rPr>
        <w:t>e</w:t>
      </w:r>
      <w:r>
        <w:rPr>
          <w:rFonts w:ascii="Arial" w:hAnsi="Arial" w:cs="Arial" w:eastAsia="Arial"/>
          <w:sz w:val="20"/>
          <w:szCs w:val="20"/>
          <w:color w:val="383838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383838"/>
          <w:w w:val="100"/>
        </w:rPr>
      </w:r>
      <w:r>
        <w:rPr>
          <w:rFonts w:ascii="Arial" w:hAnsi="Arial" w:cs="Arial" w:eastAsia="Arial"/>
          <w:sz w:val="18"/>
          <w:szCs w:val="18"/>
          <w:color w:val="1F1F1F"/>
          <w:spacing w:val="0"/>
          <w:w w:val="100"/>
        </w:rPr>
        <w:t>ı</w:t>
      </w:r>
      <w:r>
        <w:rPr>
          <w:rFonts w:ascii="Arial" w:hAnsi="Arial" w:cs="Arial" w:eastAsia="Arial"/>
          <w:sz w:val="18"/>
          <w:szCs w:val="18"/>
          <w:color w:val="1F1F1F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1F1F1F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9"/>
        </w:rPr>
        <w:t>ir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9" w:lineRule="exact"/>
        <w:ind w:left="-39" w:right="37"/>
        <w:jc w:val="center"/>
        <w:tabs>
          <w:tab w:pos="780" w:val="left"/>
          <w:tab w:pos="146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383838"/>
          <w:spacing w:val="0"/>
          <w:w w:val="100"/>
          <w:position w:val="7"/>
        </w:rPr>
        <w:t>1</w:t>
      </w:r>
      <w:r>
        <w:rPr>
          <w:rFonts w:ascii="Times New Roman" w:hAnsi="Times New Roman" w:cs="Times New Roman" w:eastAsia="Times New Roman"/>
          <w:sz w:val="13"/>
          <w:szCs w:val="13"/>
          <w:color w:val="383838"/>
          <w:spacing w:val="22"/>
          <w:w w:val="100"/>
          <w:position w:val="7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position w:val="1"/>
        </w:rPr>
        <w:t>Pos,cı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5"/>
          <w:szCs w:val="25"/>
          <w:color w:val="363B56"/>
          <w:spacing w:val="0"/>
          <w:w w:val="100"/>
          <w:b/>
          <w:bCs/>
          <w:position w:val="1"/>
        </w:rPr>
        <w:t>l}</w:t>
      </w:r>
      <w:r>
        <w:rPr>
          <w:rFonts w:ascii="Times New Roman" w:hAnsi="Times New Roman" w:cs="Times New Roman" w:eastAsia="Times New Roman"/>
          <w:sz w:val="25"/>
          <w:szCs w:val="25"/>
          <w:color w:val="363B56"/>
          <w:spacing w:val="40"/>
          <w:w w:val="100"/>
          <w:b/>
          <w:bCs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363B56"/>
          <w:spacing w:val="0"/>
          <w:w w:val="183"/>
          <w:position w:val="1"/>
        </w:rPr>
        <w:t>ı</w:t>
      </w:r>
      <w:r>
        <w:rPr>
          <w:rFonts w:ascii="Arial" w:hAnsi="Arial" w:cs="Arial" w:eastAsia="Arial"/>
          <w:sz w:val="16"/>
          <w:szCs w:val="16"/>
          <w:color w:val="363B5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6"/>
          <w:szCs w:val="16"/>
          <w:color w:val="363B56"/>
          <w:spacing w:val="0"/>
          <w:w w:val="100"/>
          <w:position w:val="1"/>
        </w:rPr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27"/>
          <w:position w:val="1"/>
        </w:rPr>
        <w:t>mi</w:t>
      </w:r>
      <w:r>
        <w:rPr>
          <w:rFonts w:ascii="Arial" w:hAnsi="Arial" w:cs="Arial" w:eastAsia="Arial"/>
          <w:sz w:val="20"/>
          <w:szCs w:val="20"/>
          <w:color w:val="383838"/>
          <w:spacing w:val="-1"/>
          <w:w w:val="127"/>
          <w:position w:val="1"/>
        </w:rPr>
        <w:t>r</w:t>
      </w:r>
      <w:r>
        <w:rPr>
          <w:rFonts w:ascii="Arial" w:hAnsi="Arial" w:cs="Arial" w:eastAsia="Arial"/>
          <w:sz w:val="20"/>
          <w:szCs w:val="20"/>
          <w:color w:val="525252"/>
          <w:spacing w:val="0"/>
          <w:w w:val="162"/>
          <w:position w:val="1"/>
        </w:rPr>
        <w:t>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81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525252"/>
          <w:spacing w:val="0"/>
          <w:w w:val="100"/>
          <w:b/>
          <w:bCs/>
        </w:rPr>
        <w:t>Aud</w:t>
      </w:r>
      <w:r>
        <w:rPr>
          <w:rFonts w:ascii="Arial" w:hAnsi="Arial" w:cs="Arial" w:eastAsia="Arial"/>
          <w:sz w:val="22"/>
          <w:szCs w:val="22"/>
          <w:color w:val="525252"/>
          <w:spacing w:val="4"/>
          <w:w w:val="100"/>
          <w:b/>
          <w:bCs/>
        </w:rPr>
        <w:t>r</w:t>
      </w:r>
      <w:r>
        <w:rPr>
          <w:rFonts w:ascii="Arial" w:hAnsi="Arial" w:cs="Arial" w:eastAsia="Arial"/>
          <w:sz w:val="22"/>
          <w:szCs w:val="22"/>
          <w:color w:val="383838"/>
          <w:spacing w:val="0"/>
          <w:w w:val="100"/>
          <w:b/>
          <w:bCs/>
        </w:rPr>
        <w:t>a</w:t>
      </w:r>
      <w:r>
        <w:rPr>
          <w:rFonts w:ascii="Arial" w:hAnsi="Arial" w:cs="Arial" w:eastAsia="Arial"/>
          <w:sz w:val="22"/>
          <w:szCs w:val="22"/>
          <w:color w:val="383838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100"/>
          <w:b/>
          <w:bCs/>
        </w:rPr>
        <w:t>OPÇU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276" w:lineRule="exact"/>
        <w:ind w:left="181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7"/>
          <w:szCs w:val="27"/>
          <w:color w:val="525252"/>
          <w:spacing w:val="-11"/>
          <w:w w:val="96"/>
          <w:b/>
          <w:bCs/>
        </w:rPr>
        <w:t>I</w:t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65"/>
          <w:b/>
          <w:bCs/>
        </w:rPr>
        <w:t>tf</w:t>
      </w:r>
      <w:r>
        <w:rPr>
          <w:rFonts w:ascii="Arial" w:hAnsi="Arial" w:cs="Arial" w:eastAsia="Arial"/>
          <w:sz w:val="27"/>
          <w:szCs w:val="27"/>
          <w:color w:val="383838"/>
          <w:spacing w:val="-40"/>
          <w:w w:val="65"/>
          <w:b/>
          <w:bCs/>
        </w:rPr>
        <w:t>a</w:t>
      </w:r>
      <w:r>
        <w:rPr>
          <w:rFonts w:ascii="Times New Roman" w:hAnsi="Times New Roman" w:cs="Times New Roman" w:eastAsia="Times New Roman"/>
          <w:sz w:val="25"/>
          <w:szCs w:val="25"/>
          <w:color w:val="363B56"/>
          <w:spacing w:val="-4"/>
          <w:w w:val="46"/>
          <w:b/>
          <w:bCs/>
          <w:i/>
        </w:rPr>
        <w:t>ı</w:t>
      </w:r>
      <w:r>
        <w:rPr>
          <w:rFonts w:ascii="Times New Roman" w:hAnsi="Times New Roman" w:cs="Times New Roman" w:eastAsia="Times New Roman"/>
          <w:sz w:val="25"/>
          <w:szCs w:val="25"/>
          <w:color w:val="525252"/>
          <w:spacing w:val="15"/>
          <w:w w:val="61"/>
          <w:b/>
          <w:bCs/>
          <w:i/>
        </w:rPr>
        <w:t>:</w:t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0"/>
          <w:w w:val="79"/>
          <w:b/>
          <w:bCs/>
          <w:i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-4"/>
          <w:w w:val="79"/>
          <w:b/>
          <w:bCs/>
          <w:i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-7"/>
          <w:w w:val="58"/>
          <w:b/>
          <w:bCs/>
          <w:i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-113"/>
          <w:w w:val="73"/>
          <w:b/>
          <w:bCs/>
          <w:i/>
        </w:rPr>
        <w:t>g</w:t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0"/>
          <w:w w:val="58"/>
          <w:b/>
          <w:bCs/>
          <w:i/>
        </w:rPr>
        <w:t>;</w:t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-27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0"/>
          <w:w w:val="70"/>
          <w:b/>
          <w:bCs/>
          <w:i/>
        </w:rPr>
        <w:t>e</w:t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5"/>
          <w:w w:val="70"/>
          <w:b/>
          <w:bCs/>
          <w:i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0"/>
          <w:b/>
          <w:bCs/>
          <w:i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35" w:after="0" w:line="240" w:lineRule="auto"/>
        <w:ind w:left="16" w:right="46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56" w:right="81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1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81.599998pt;height:36.480pt;mso-position-horizontal-relative:char;mso-position-vertical-relative:line" type="#_x0000_t75">
            <v:imagedata r:id="rId3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51" w:after="0" w:line="257" w:lineRule="auto"/>
        <w:ind w:left="428" w:right="515" w:firstLine="-24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Fevzi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SAVRAN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575" w:lineRule="exact"/>
        <w:ind w:left="-18" w:right="442"/>
        <w:jc w:val="center"/>
        <w:rPr>
          <w:rFonts w:ascii="Times New Roman" w:hAnsi="Times New Roman" w:cs="Times New Roman" w:eastAsia="Times New Roman"/>
          <w:sz w:val="52"/>
          <w:szCs w:val="52"/>
        </w:rPr>
      </w:pPr>
      <w:rPr/>
      <w:r>
        <w:rPr>
          <w:rFonts w:ascii="Arial" w:hAnsi="Arial" w:cs="Arial" w:eastAsia="Arial"/>
          <w:sz w:val="46"/>
          <w:szCs w:val="46"/>
          <w:color w:val="343A89"/>
          <w:spacing w:val="0"/>
          <w:w w:val="100"/>
          <w:i/>
          <w:position w:val="-3"/>
        </w:rPr>
        <w:t>/</w:t>
      </w:r>
      <w:r>
        <w:rPr>
          <w:rFonts w:ascii="Arial" w:hAnsi="Arial" w:cs="Arial" w:eastAsia="Arial"/>
          <w:sz w:val="46"/>
          <w:szCs w:val="46"/>
          <w:color w:val="343A89"/>
          <w:spacing w:val="0"/>
          <w:w w:val="100"/>
          <w:i/>
          <w:position w:val="-3"/>
        </w:rPr>
        <w:t>)j</w:t>
      </w:r>
      <w:r>
        <w:rPr>
          <w:rFonts w:ascii="Arial" w:hAnsi="Arial" w:cs="Arial" w:eastAsia="Arial"/>
          <w:sz w:val="46"/>
          <w:szCs w:val="46"/>
          <w:color w:val="343A89"/>
          <w:spacing w:val="126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52"/>
          <w:szCs w:val="52"/>
          <w:color w:val="494F90"/>
          <w:spacing w:val="0"/>
          <w:w w:val="77"/>
          <w:i/>
          <w:position w:val="-3"/>
        </w:rPr>
        <w:t>_Q/L</w:t>
      </w:r>
      <w:r>
        <w:rPr>
          <w:rFonts w:ascii="Times New Roman" w:hAnsi="Times New Roman" w:cs="Times New Roman" w:eastAsia="Times New Roman"/>
          <w:sz w:val="52"/>
          <w:szCs w:val="52"/>
          <w:color w:val="000000"/>
          <w:spacing w:val="0"/>
          <w:w w:val="100"/>
          <w:position w:val="0"/>
        </w:rPr>
      </w:r>
    </w:p>
    <w:p>
      <w:pPr>
        <w:spacing w:before="0" w:after="0" w:line="522" w:lineRule="exact"/>
        <w:ind w:right="-20"/>
        <w:jc w:val="left"/>
        <w:rPr>
          <w:rFonts w:ascii="Courier New" w:hAnsi="Courier New" w:cs="Courier New" w:eastAsia="Courier New"/>
          <w:sz w:val="54"/>
          <w:szCs w:val="54"/>
        </w:rPr>
      </w:pPr>
      <w:rPr/>
      <w:r>
        <w:rPr>
          <w:rFonts w:ascii="Courier New" w:hAnsi="Courier New" w:cs="Courier New" w:eastAsia="Courier New"/>
          <w:sz w:val="54"/>
          <w:szCs w:val="54"/>
          <w:color w:val="343A89"/>
          <w:spacing w:val="0"/>
          <w:w w:val="100"/>
          <w:position w:val="4"/>
        </w:rPr>
        <w:t>lTV(</w:t>
      </w:r>
      <w:r>
        <w:rPr>
          <w:rFonts w:ascii="Courier New" w:hAnsi="Courier New" w:cs="Courier New" w:eastAsia="Courier New"/>
          <w:sz w:val="54"/>
          <w:szCs w:val="54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94" w:right="67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1"/>
        </w:rPr>
        <w:t>SAGIR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451" w:right="103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4" w:lineRule="exact"/>
        <w:ind w:left="891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pict>
          <v:shape style="position:absolute;margin-left:446.399994pt;margin-top:-8.075087pt;width:58.560001pt;height:13.44pt;mso-position-horizontal-relative:page;mso-position-vertical-relative:paragraph;z-index:-15552" type="#_x0000_t75">
            <v:imagedata r:id="rId4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808282"/>
          <w:w w:val="220"/>
          <w:position w:val="-2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808282"/>
          <w:spacing w:val="-13"/>
          <w:w w:val="22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10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100"/>
          <w:position w:val="-2"/>
        </w:rPr>
        <w:t>  </w:t>
      </w:r>
      <w:r>
        <w:rPr>
          <w:rFonts w:ascii="Arial" w:hAnsi="Arial" w:cs="Arial" w:eastAsia="Arial"/>
          <w:sz w:val="23"/>
          <w:szCs w:val="23"/>
          <w:color w:val="383838"/>
          <w:spacing w:val="-27"/>
          <w:w w:val="100"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BFC1C1"/>
          <w:spacing w:val="0"/>
          <w:w w:val="123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417" w:lineRule="exact"/>
        <w:ind w:left="175" w:right="1257"/>
        <w:jc w:val="center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44"/>
          <w:szCs w:val="44"/>
          <w:color w:val="525252"/>
          <w:spacing w:val="0"/>
          <w:w w:val="53"/>
        </w:rPr>
        <w:t>:fYf!ıı'ift</w:t>
      </w:r>
      <w:r>
        <w:rPr>
          <w:rFonts w:ascii="Arial" w:hAnsi="Arial" w:cs="Arial" w:eastAsia="Arial"/>
          <w:sz w:val="44"/>
          <w:szCs w:val="44"/>
          <w:color w:val="525252"/>
          <w:spacing w:val="-19"/>
          <w:w w:val="53"/>
        </w:rPr>
        <w:t>·</w:t>
      </w:r>
      <w:r>
        <w:rPr>
          <w:rFonts w:ascii="Arial" w:hAnsi="Arial" w:cs="Arial" w:eastAsia="Arial"/>
          <w:sz w:val="44"/>
          <w:szCs w:val="44"/>
          <w:color w:val="6E7070"/>
          <w:spacing w:val="0"/>
          <w:w w:val="53"/>
        </w:rPr>
        <w:t>·</w:t>
      </w:r>
      <w:r>
        <w:rPr>
          <w:rFonts w:ascii="Arial" w:hAnsi="Arial" w:cs="Arial" w:eastAsia="Arial"/>
          <w:sz w:val="44"/>
          <w:szCs w:val="44"/>
          <w:color w:val="6E7070"/>
          <w:spacing w:val="58"/>
          <w:w w:val="53"/>
        </w:rPr>
        <w:t> </w:t>
      </w:r>
      <w:r>
        <w:rPr>
          <w:rFonts w:ascii="Arial" w:hAnsi="Arial" w:cs="Arial" w:eastAsia="Arial"/>
          <w:sz w:val="28"/>
          <w:szCs w:val="28"/>
          <w:color w:val="525252"/>
          <w:spacing w:val="0"/>
          <w:w w:val="188"/>
        </w:rPr>
        <w:t>'</w:t>
      </w:r>
      <w:r>
        <w:rPr>
          <w:rFonts w:ascii="Arial" w:hAnsi="Arial" w:cs="Arial" w:eastAsia="Arial"/>
          <w:sz w:val="28"/>
          <w:szCs w:val="28"/>
          <w:color w:val="525252"/>
          <w:spacing w:val="-6"/>
          <w:w w:val="189"/>
        </w:rPr>
        <w:t>l</w:t>
      </w:r>
      <w:r>
        <w:rPr>
          <w:rFonts w:ascii="Arial" w:hAnsi="Arial" w:cs="Arial" w:eastAsia="Arial"/>
          <w:sz w:val="28"/>
          <w:szCs w:val="28"/>
          <w:color w:val="383838"/>
          <w:spacing w:val="-42"/>
          <w:w w:val="134"/>
        </w:rPr>
        <w:t>ı</w:t>
      </w:r>
      <w:r>
        <w:rPr>
          <w:rFonts w:ascii="Arial" w:hAnsi="Arial" w:cs="Arial" w:eastAsia="Arial"/>
          <w:sz w:val="28"/>
          <w:szCs w:val="28"/>
          <w:color w:val="808282"/>
          <w:spacing w:val="-45"/>
          <w:w w:val="136"/>
        </w:rPr>
        <w:t>·</w:t>
      </w:r>
      <w:r>
        <w:rPr>
          <w:rFonts w:ascii="Arial" w:hAnsi="Arial" w:cs="Arial" w:eastAsia="Arial"/>
          <w:sz w:val="28"/>
          <w:szCs w:val="28"/>
          <w:color w:val="525252"/>
          <w:spacing w:val="0"/>
          <w:w w:val="116"/>
        </w:rPr>
        <w:t>i</w:t>
      </w:r>
      <w:r>
        <w:rPr>
          <w:rFonts w:ascii="Arial" w:hAnsi="Arial" w:cs="Arial" w:eastAsia="Arial"/>
          <w:sz w:val="28"/>
          <w:szCs w:val="28"/>
          <w:color w:val="525252"/>
          <w:spacing w:val="25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ACACAC"/>
          <w:spacing w:val="-19"/>
          <w:w w:val="79"/>
        </w:rPr>
        <w:t>·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80"/>
        </w:rPr>
        <w:t>i</w:t>
      </w:r>
      <w:r>
        <w:rPr>
          <w:rFonts w:ascii="Arial" w:hAnsi="Arial" w:cs="Arial" w:eastAsia="Arial"/>
          <w:sz w:val="18"/>
          <w:szCs w:val="18"/>
          <w:color w:val="383838"/>
          <w:spacing w:val="-3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979997"/>
          <w:spacing w:val="-8"/>
          <w:w w:val="185"/>
        </w:rPr>
        <w:t>·</w:t>
      </w:r>
      <w:r>
        <w:rPr>
          <w:rFonts w:ascii="Arial" w:hAnsi="Arial" w:cs="Arial" w:eastAsia="Arial"/>
          <w:sz w:val="18"/>
          <w:szCs w:val="18"/>
          <w:color w:val="6E7070"/>
          <w:spacing w:val="-29"/>
          <w:w w:val="79"/>
        </w:rPr>
        <w:t>·</w:t>
      </w:r>
      <w:r>
        <w:rPr>
          <w:rFonts w:ascii="Arial" w:hAnsi="Arial" w:cs="Arial" w:eastAsia="Arial"/>
          <w:sz w:val="18"/>
          <w:szCs w:val="18"/>
          <w:color w:val="979997"/>
          <w:spacing w:val="0"/>
          <w:w w:val="131"/>
        </w:rPr>
        <w:t>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316" w:lineRule="exact"/>
        <w:ind w:right="-20"/>
        <w:jc w:val="left"/>
        <w:tabs>
          <w:tab w:pos="460" w:val="left"/>
          <w:tab w:pos="1540" w:val="left"/>
        </w:tabs>
        <w:rPr>
          <w:rFonts w:ascii="Arial" w:hAnsi="Arial" w:cs="Arial" w:eastAsia="Arial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6E7070"/>
          <w:spacing w:val="0"/>
          <w:w w:val="100"/>
          <w:b/>
          <w:bCs/>
        </w:rPr>
        <w:t>B</w:t>
      </w:r>
      <w:r>
        <w:rPr>
          <w:rFonts w:ascii="Times New Roman" w:hAnsi="Times New Roman" w:cs="Times New Roman" w:eastAsia="Times New Roman"/>
          <w:sz w:val="27"/>
          <w:szCs w:val="27"/>
          <w:color w:val="6E7070"/>
          <w:spacing w:val="-5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E7070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6E7070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8"/>
          <w:szCs w:val="28"/>
          <w:color w:val="525252"/>
          <w:spacing w:val="0"/>
          <w:w w:val="173"/>
        </w:rPr>
        <w:t>e.</w:t>
      </w:r>
      <w:r>
        <w:rPr>
          <w:rFonts w:ascii="Times New Roman" w:hAnsi="Times New Roman" w:cs="Times New Roman" w:eastAsia="Times New Roman"/>
          <w:sz w:val="28"/>
          <w:szCs w:val="28"/>
          <w:color w:val="525252"/>
          <w:spacing w:val="-9"/>
          <w:w w:val="173"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6E7070"/>
          <w:spacing w:val="0"/>
          <w:w w:val="45"/>
        </w:rPr>
        <w:t>..-</w:t>
      </w:r>
      <w:r>
        <w:rPr>
          <w:rFonts w:ascii="Times New Roman" w:hAnsi="Times New Roman" w:cs="Times New Roman" w:eastAsia="Times New Roman"/>
          <w:sz w:val="28"/>
          <w:szCs w:val="28"/>
          <w:color w:val="6E707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2525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525252"/>
          <w:spacing w:val="0"/>
          <w:w w:val="100"/>
        </w:rPr>
      </w:r>
      <w:r>
        <w:rPr>
          <w:rFonts w:ascii="Arial" w:hAnsi="Arial" w:cs="Arial" w:eastAsia="Arial"/>
          <w:sz w:val="32"/>
          <w:szCs w:val="32"/>
          <w:color w:val="525252"/>
          <w:spacing w:val="0"/>
          <w:w w:val="128"/>
          <w:b/>
          <w:bCs/>
        </w:rPr>
        <w:t>u</w:t>
      </w:r>
      <w:r>
        <w:rPr>
          <w:rFonts w:ascii="Arial" w:hAnsi="Arial" w:cs="Arial" w:eastAsia="Arial"/>
          <w:sz w:val="32"/>
          <w:szCs w:val="32"/>
          <w:color w:val="525252"/>
          <w:spacing w:val="77"/>
          <w:w w:val="128"/>
          <w:b/>
          <w:bCs/>
        </w:rPr>
        <w:t> </w:t>
      </w:r>
      <w:r>
        <w:rPr>
          <w:rFonts w:ascii="Arial" w:hAnsi="Arial" w:cs="Arial" w:eastAsia="Arial"/>
          <w:sz w:val="32"/>
          <w:szCs w:val="32"/>
          <w:color w:val="979997"/>
          <w:spacing w:val="0"/>
          <w:w w:val="64"/>
          <w:b/>
          <w:bCs/>
        </w:rPr>
        <w:t>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</w:rPr>
      </w:r>
    </w:p>
    <w:p>
      <w:pPr>
        <w:spacing w:before="82" w:after="0" w:line="487" w:lineRule="exact"/>
        <w:ind w:left="5" w:right="-20"/>
        <w:jc w:val="left"/>
        <w:tabs>
          <w:tab w:pos="880" w:val="left"/>
          <w:tab w:pos="162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7.383606pt;margin-top:20.4259pt;width:4.55328pt;height:9pt;mso-position-horizontal-relative:page;mso-position-vertical-relative:paragraph;z-index:-15549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525252"/>
                      <w:spacing w:val="0"/>
                      <w:w w:val="62"/>
                    </w:rPr>
                    <w:t>""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525252"/>
          <w:spacing w:val="0"/>
          <w:w w:val="100"/>
          <w:position w:val="4"/>
        </w:rPr>
        <w:t>M</w:t>
      </w:r>
      <w:r>
        <w:rPr>
          <w:rFonts w:ascii="Arial" w:hAnsi="Arial" w:cs="Arial" w:eastAsia="Arial"/>
          <w:sz w:val="18"/>
          <w:szCs w:val="18"/>
          <w:color w:val="525252"/>
          <w:spacing w:val="3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i/>
          <w:position w:val="4"/>
        </w:rPr>
        <w:t>d</w:t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i/>
          <w:position w:val="4"/>
        </w:rPr>
      </w:r>
      <w:r>
        <w:rPr>
          <w:rFonts w:ascii="Arial" w:hAnsi="Arial" w:cs="Arial" w:eastAsia="Arial"/>
          <w:sz w:val="37"/>
          <w:szCs w:val="37"/>
          <w:color w:val="525252"/>
          <w:spacing w:val="-44"/>
          <w:w w:val="76"/>
          <w:position w:val="4"/>
        </w:rPr>
        <w:t>: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-45"/>
          <w:w w:val="81"/>
          <w:position w:val="-8"/>
        </w:rPr>
        <w:t>.</w:t>
      </w:r>
      <w:r>
        <w:rPr>
          <w:rFonts w:ascii="Arial" w:hAnsi="Arial" w:cs="Arial" w:eastAsia="Arial"/>
          <w:sz w:val="37"/>
          <w:szCs w:val="37"/>
          <w:color w:val="6E7070"/>
          <w:spacing w:val="-15"/>
          <w:w w:val="41"/>
          <w:position w:val="4"/>
        </w:rPr>
        <w:t>•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-15"/>
          <w:w w:val="81"/>
          <w:position w:val="-8"/>
        </w:rPr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-24"/>
          <w:w w:val="81"/>
          <w:emboss/>
          <w:position w:val="-8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-24"/>
          <w:w w:val="81"/>
          <w:emboss/>
          <w:position w:val="-8"/>
        </w:rPr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-24"/>
          <w:w w:val="81"/>
          <w:position w:val="-8"/>
        </w:rPr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-24"/>
          <w:w w:val="81"/>
          <w:position w:val="-8"/>
        </w:rPr>
      </w:r>
      <w:r>
        <w:rPr>
          <w:rFonts w:ascii="Times New Roman" w:hAnsi="Times New Roman" w:cs="Times New Roman" w:eastAsia="Times New Roman"/>
          <w:sz w:val="23"/>
          <w:szCs w:val="23"/>
          <w:color w:val="525252"/>
          <w:spacing w:val="-30"/>
          <w:w w:val="96"/>
          <w:position w:val="-8"/>
        </w:rPr>
        <w:t>.</w:t>
      </w:r>
      <w:r>
        <w:rPr>
          <w:rFonts w:ascii="Arial" w:hAnsi="Arial" w:cs="Arial" w:eastAsia="Arial"/>
          <w:sz w:val="37"/>
          <w:szCs w:val="37"/>
          <w:color w:val="525252"/>
          <w:spacing w:val="0"/>
          <w:w w:val="28"/>
          <w:position w:val="4"/>
        </w:rPr>
        <w:t>ı:</w:t>
      </w:r>
      <w:r>
        <w:rPr>
          <w:rFonts w:ascii="Arial" w:hAnsi="Arial" w:cs="Arial" w:eastAsia="Arial"/>
          <w:sz w:val="37"/>
          <w:szCs w:val="37"/>
          <w:color w:val="525252"/>
          <w:spacing w:val="-3"/>
          <w:w w:val="28"/>
          <w:position w:val="4"/>
        </w:rPr>
        <w:t>-</w:t>
      </w:r>
      <w:r>
        <w:rPr>
          <w:rFonts w:ascii="Times New Roman" w:hAnsi="Times New Roman" w:cs="Times New Roman" w:eastAsia="Times New Roman"/>
          <w:sz w:val="23"/>
          <w:szCs w:val="23"/>
          <w:color w:val="ACACAC"/>
          <w:spacing w:val="-32"/>
          <w:w w:val="40"/>
          <w:position w:val="-8"/>
        </w:rPr>
        <w:t>.</w:t>
      </w:r>
      <w:r>
        <w:rPr>
          <w:rFonts w:ascii="Arial" w:hAnsi="Arial" w:cs="Arial" w:eastAsia="Arial"/>
          <w:sz w:val="37"/>
          <w:szCs w:val="37"/>
          <w:color w:val="525252"/>
          <w:spacing w:val="-16"/>
          <w:w w:val="28"/>
          <w:position w:val="4"/>
        </w:rPr>
        <w:t>ı</w:t>
      </w:r>
      <w:r>
        <w:rPr>
          <w:rFonts w:ascii="Times New Roman" w:hAnsi="Times New Roman" w:cs="Times New Roman" w:eastAsia="Times New Roman"/>
          <w:sz w:val="23"/>
          <w:szCs w:val="23"/>
          <w:color w:val="ACACAC"/>
          <w:spacing w:val="0"/>
          <w:w w:val="40"/>
          <w:position w:val="-8"/>
        </w:rPr>
        <w:t>.....</w:t>
      </w:r>
      <w:r>
        <w:rPr>
          <w:rFonts w:ascii="Times New Roman" w:hAnsi="Times New Roman" w:cs="Times New Roman" w:eastAsia="Times New Roman"/>
          <w:sz w:val="23"/>
          <w:szCs w:val="23"/>
          <w:color w:val="ACACAC"/>
          <w:spacing w:val="6"/>
          <w:w w:val="40"/>
          <w:position w:val="-8"/>
        </w:rPr>
        <w:t>.</w:t>
      </w:r>
      <w:r>
        <w:rPr>
          <w:rFonts w:ascii="Arial" w:hAnsi="Arial" w:cs="Arial" w:eastAsia="Arial"/>
          <w:sz w:val="37"/>
          <w:szCs w:val="37"/>
          <w:color w:val="6E7070"/>
          <w:spacing w:val="0"/>
          <w:w w:val="89"/>
          <w:position w:val="4"/>
        </w:rPr>
        <w:t>.</w:t>
      </w:r>
      <w:r>
        <w:rPr>
          <w:rFonts w:ascii="Arial" w:hAnsi="Arial" w:cs="Arial" w:eastAsia="Arial"/>
          <w:sz w:val="37"/>
          <w:szCs w:val="37"/>
          <w:color w:val="6E7070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37"/>
          <w:szCs w:val="37"/>
          <w:color w:val="6E7070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5"/>
          <w:szCs w:val="15"/>
          <w:color w:val="525252"/>
          <w:spacing w:val="0"/>
          <w:w w:val="48"/>
          <w:position w:val="4"/>
        </w:rPr>
        <w:t>1</w:t>
      </w:r>
      <w:r>
        <w:rPr>
          <w:rFonts w:ascii="Times New Roman" w:hAnsi="Times New Roman" w:cs="Times New Roman" w:eastAsia="Times New Roman"/>
          <w:sz w:val="15"/>
          <w:szCs w:val="15"/>
          <w:color w:val="525252"/>
          <w:spacing w:val="11"/>
          <w:w w:val="48"/>
          <w:position w:val="4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83838"/>
          <w:spacing w:val="0"/>
          <w:w w:val="100"/>
          <w:position w:val="4"/>
        </w:rPr>
        <w:t>u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64" w:lineRule="exact"/>
        <w:ind w:left="823" w:right="-20"/>
        <w:jc w:val="left"/>
        <w:rPr>
          <w:rFonts w:ascii="Arial" w:hAnsi="Arial" w:cs="Arial" w:eastAsia="Arial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BFC1C1"/>
          <w:spacing w:val="-21"/>
          <w:w w:val="116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"/>
          <w:w w:val="118"/>
          <w:position w:val="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67"/>
          <w:i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42"/>
          <w:position w:val="1"/>
        </w:rPr>
        <w:t>,'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42"/>
          <w:position w:val="1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42"/>
          <w:position w:val="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9"/>
          <w:w w:val="42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42"/>
          <w:position w:val="1"/>
        </w:rPr>
        <w:t>1;-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42"/>
          <w:position w:val="1"/>
        </w:rPr>
        <w:t>  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42"/>
          <w:position w:val="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83838"/>
          <w:spacing w:val="0"/>
          <w:w w:val="42"/>
          <w:position w:val="1"/>
        </w:rPr>
        <w:t>+tr</w:t>
      </w:r>
      <w:r>
        <w:rPr>
          <w:rFonts w:ascii="Times New Roman" w:hAnsi="Times New Roman" w:cs="Times New Roman" w:eastAsia="Times New Roman"/>
          <w:sz w:val="13"/>
          <w:szCs w:val="13"/>
          <w:color w:val="383838"/>
          <w:spacing w:val="0"/>
          <w:w w:val="42"/>
          <w:position w:val="1"/>
        </w:rPr>
        <w:t>        </w:t>
      </w:r>
      <w:r>
        <w:rPr>
          <w:rFonts w:ascii="Times New Roman" w:hAnsi="Times New Roman" w:cs="Times New Roman" w:eastAsia="Times New Roman"/>
          <w:sz w:val="13"/>
          <w:szCs w:val="13"/>
          <w:color w:val="383838"/>
          <w:spacing w:val="7"/>
          <w:w w:val="42"/>
          <w:position w:val="1"/>
        </w:rPr>
        <w:t> </w:t>
      </w:r>
      <w:r>
        <w:rPr>
          <w:rFonts w:ascii="Arial" w:hAnsi="Arial" w:cs="Arial" w:eastAsia="Arial"/>
          <w:sz w:val="13"/>
          <w:szCs w:val="13"/>
          <w:color w:val="979997"/>
          <w:spacing w:val="0"/>
          <w:w w:val="100"/>
          <w:b/>
          <w:bCs/>
          <w:position w:val="1"/>
        </w:rPr>
        <w:t>.A.</w:t>
      </w:r>
      <w:r>
        <w:rPr>
          <w:rFonts w:ascii="Arial" w:hAnsi="Arial" w:cs="Arial" w:eastAsia="Arial"/>
          <w:sz w:val="13"/>
          <w:szCs w:val="13"/>
          <w:color w:val="979997"/>
          <w:spacing w:val="-10"/>
          <w:w w:val="100"/>
          <w:b/>
          <w:bCs/>
          <w:position w:val="1"/>
        </w:rPr>
        <w:t> </w:t>
      </w:r>
      <w:r>
        <w:rPr>
          <w:rFonts w:ascii="Arial" w:hAnsi="Arial" w:cs="Arial" w:eastAsia="Arial"/>
          <w:sz w:val="13"/>
          <w:szCs w:val="13"/>
          <w:color w:val="ACACAC"/>
          <w:spacing w:val="0"/>
          <w:w w:val="100"/>
          <w:position w:val="1"/>
        </w:rPr>
        <w:t>•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250" w:lineRule="exact"/>
        <w:ind w:left="838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7"/>
          <w:szCs w:val="17"/>
          <w:color w:val="383838"/>
          <w:spacing w:val="-25"/>
          <w:w w:val="117"/>
          <w:position w:val="4"/>
        </w:rPr>
        <w:t>e</w:t>
      </w:r>
      <w:r>
        <w:rPr>
          <w:rFonts w:ascii="Times New Roman" w:hAnsi="Times New Roman" w:cs="Times New Roman" w:eastAsia="Times New Roman"/>
          <w:sz w:val="15"/>
          <w:szCs w:val="15"/>
          <w:color w:val="525252"/>
          <w:spacing w:val="0"/>
          <w:w w:val="59"/>
          <w:position w:val="-2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525252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525252"/>
          <w:spacing w:val="0"/>
          <w:w w:val="64"/>
          <w:position w:val="-2"/>
        </w:rPr>
        <w:t>ıR</w:t>
      </w:r>
      <w:r>
        <w:rPr>
          <w:rFonts w:ascii="Times New Roman" w:hAnsi="Times New Roman" w:cs="Times New Roman" w:eastAsia="Times New Roman"/>
          <w:sz w:val="15"/>
          <w:szCs w:val="15"/>
          <w:color w:val="525252"/>
          <w:spacing w:val="0"/>
          <w:w w:val="64"/>
          <w:position w:val="-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525252"/>
          <w:spacing w:val="11"/>
          <w:w w:val="64"/>
          <w:position w:val="-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525252"/>
          <w:spacing w:val="0"/>
          <w:w w:val="81"/>
          <w:position w:val="-2"/>
        </w:rPr>
        <w:t>t</w:t>
      </w:r>
      <w:r>
        <w:rPr>
          <w:rFonts w:ascii="Times New Roman" w:hAnsi="Times New Roman" w:cs="Times New Roman" w:eastAsia="Times New Roman"/>
          <w:sz w:val="15"/>
          <w:szCs w:val="15"/>
          <w:color w:val="525252"/>
          <w:spacing w:val="0"/>
          <w:w w:val="82"/>
          <w:position w:val="-2"/>
        </w:rPr>
        <w:t>p</w:t>
      </w:r>
      <w:r>
        <w:rPr>
          <w:rFonts w:ascii="Times New Roman" w:hAnsi="Times New Roman" w:cs="Times New Roman" w:eastAsia="Times New Roman"/>
          <w:sz w:val="15"/>
          <w:szCs w:val="15"/>
          <w:color w:val="525252"/>
          <w:spacing w:val="-24"/>
          <w:w w:val="100"/>
          <w:position w:val="-2"/>
        </w:rPr>
        <w:t> </w:t>
      </w:r>
      <w:r>
        <w:rPr>
          <w:rFonts w:ascii="Arial" w:hAnsi="Arial" w:cs="Arial" w:eastAsia="Arial"/>
          <w:sz w:val="15"/>
          <w:szCs w:val="15"/>
          <w:color w:val="808282"/>
          <w:spacing w:val="-20"/>
          <w:w w:val="161"/>
          <w:i/>
          <w:position w:val="4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383838"/>
          <w:spacing w:val="0"/>
          <w:w w:val="69"/>
          <w:position w:val="-2"/>
        </w:rPr>
        <w:t>;</w:t>
      </w:r>
      <w:r>
        <w:rPr>
          <w:rFonts w:ascii="Times New Roman" w:hAnsi="Times New Roman" w:cs="Times New Roman" w:eastAsia="Times New Roman"/>
          <w:sz w:val="15"/>
          <w:szCs w:val="15"/>
          <w:color w:val="383838"/>
          <w:spacing w:val="-14"/>
          <w:w w:val="70"/>
          <w:position w:val="-2"/>
        </w:rPr>
        <w:t>-</w:t>
      </w:r>
      <w:r>
        <w:rPr>
          <w:rFonts w:ascii="Times New Roman" w:hAnsi="Times New Roman" w:cs="Times New Roman" w:eastAsia="Times New Roman"/>
          <w:sz w:val="15"/>
          <w:szCs w:val="15"/>
          <w:color w:val="525252"/>
          <w:spacing w:val="-5"/>
          <w:w w:val="62"/>
          <w:position w:val="-2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525252"/>
          <w:spacing w:val="0"/>
          <w:w w:val="59"/>
          <w:position w:val="-2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525252"/>
          <w:spacing w:val="11"/>
          <w:w w:val="100"/>
          <w:position w:val="-2"/>
        </w:rPr>
        <w:t> </w:t>
      </w:r>
      <w:r>
        <w:rPr>
          <w:rFonts w:ascii="Arial" w:hAnsi="Arial" w:cs="Arial" w:eastAsia="Arial"/>
          <w:sz w:val="15"/>
          <w:szCs w:val="15"/>
          <w:color w:val="979997"/>
          <w:spacing w:val="-17"/>
          <w:w w:val="66"/>
          <w:i/>
          <w:position w:val="4"/>
        </w:rPr>
        <w:t>9</w:t>
      </w:r>
      <w:r>
        <w:rPr>
          <w:rFonts w:ascii="Times New Roman" w:hAnsi="Times New Roman" w:cs="Times New Roman" w:eastAsia="Times New Roman"/>
          <w:sz w:val="15"/>
          <w:szCs w:val="15"/>
          <w:color w:val="979997"/>
          <w:spacing w:val="-34"/>
          <w:w w:val="96"/>
          <w:b/>
          <w:bCs/>
          <w:i/>
          <w:position w:val="-2"/>
        </w:rPr>
        <w:t>.</w:t>
      </w:r>
      <w:r>
        <w:rPr>
          <w:rFonts w:ascii="Arial" w:hAnsi="Arial" w:cs="Arial" w:eastAsia="Arial"/>
          <w:sz w:val="15"/>
          <w:szCs w:val="15"/>
          <w:color w:val="979997"/>
          <w:spacing w:val="0"/>
          <w:w w:val="65"/>
          <w:i/>
          <w:position w:val="4"/>
        </w:rPr>
        <w:t>'</w:t>
      </w:r>
      <w:r>
        <w:rPr>
          <w:rFonts w:ascii="Arial" w:hAnsi="Arial" w:cs="Arial" w:eastAsia="Arial"/>
          <w:sz w:val="15"/>
          <w:szCs w:val="15"/>
          <w:color w:val="979997"/>
          <w:spacing w:val="-19"/>
          <w:w w:val="66"/>
          <w:i/>
          <w:position w:val="4"/>
        </w:rPr>
        <w:t>-</w:t>
      </w:r>
      <w:r>
        <w:rPr>
          <w:rFonts w:ascii="Times New Roman" w:hAnsi="Times New Roman" w:cs="Times New Roman" w:eastAsia="Times New Roman"/>
          <w:sz w:val="15"/>
          <w:szCs w:val="15"/>
          <w:color w:val="979997"/>
          <w:spacing w:val="0"/>
          <w:w w:val="96"/>
          <w:b/>
          <w:bCs/>
          <w:i/>
          <w:position w:val="-2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979997"/>
          <w:spacing w:val="-5"/>
          <w:w w:val="96"/>
          <w:b/>
          <w:bCs/>
          <w:i/>
          <w:position w:val="-2"/>
        </w:rPr>
        <w:t>.</w:t>
      </w:r>
      <w:r>
        <w:rPr>
          <w:rFonts w:ascii="Arial" w:hAnsi="Arial" w:cs="Arial" w:eastAsia="Arial"/>
          <w:sz w:val="15"/>
          <w:szCs w:val="15"/>
          <w:color w:val="BFC1C1"/>
          <w:spacing w:val="0"/>
          <w:w w:val="167"/>
          <w:i/>
          <w:position w:val="4"/>
        </w:rPr>
        <w:t>'</w:t>
      </w:r>
      <w:r>
        <w:rPr>
          <w:rFonts w:ascii="Arial" w:hAnsi="Arial" w:cs="Arial" w:eastAsia="Arial"/>
          <w:sz w:val="15"/>
          <w:szCs w:val="15"/>
          <w:color w:val="BFC1C1"/>
          <w:spacing w:val="-22"/>
          <w:w w:val="100"/>
          <w:i/>
          <w:position w:val="4"/>
        </w:rPr>
        <w:t> </w:t>
      </w:r>
      <w:r>
        <w:rPr>
          <w:rFonts w:ascii="Arial" w:hAnsi="Arial" w:cs="Arial" w:eastAsia="Arial"/>
          <w:sz w:val="8"/>
          <w:szCs w:val="8"/>
          <w:color w:val="ACACAC"/>
          <w:spacing w:val="-5"/>
          <w:w w:val="100"/>
          <w:b/>
          <w:bCs/>
          <w:i/>
          <w:position w:val="0"/>
        </w:rPr>
        <w:t>1</w:t>
      </w:r>
      <w:r>
        <w:rPr>
          <w:rFonts w:ascii="Arial" w:hAnsi="Arial" w:cs="Arial" w:eastAsia="Arial"/>
          <w:sz w:val="15"/>
          <w:szCs w:val="15"/>
          <w:color w:val="979997"/>
          <w:spacing w:val="0"/>
          <w:w w:val="100"/>
          <w:i/>
          <w:position w:val="4"/>
        </w:rPr>
        <w:t>1"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50" w:after="0" w:line="240" w:lineRule="auto"/>
        <w:ind w:left="823" w:right="-20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808282"/>
          <w:spacing w:val="0"/>
          <w:w w:val="125"/>
          <w:b/>
          <w:bCs/>
        </w:rPr>
        <w:t>-«!'</w:t>
      </w:r>
      <w:r>
        <w:rPr>
          <w:rFonts w:ascii="Arial" w:hAnsi="Arial" w:cs="Arial" w:eastAsia="Arial"/>
          <w:sz w:val="8"/>
          <w:szCs w:val="8"/>
          <w:color w:val="808282"/>
          <w:spacing w:val="0"/>
          <w:w w:val="125"/>
          <w:b/>
          <w:bCs/>
        </w:rPr>
        <w:t> </w:t>
      </w:r>
      <w:r>
        <w:rPr>
          <w:rFonts w:ascii="Arial" w:hAnsi="Arial" w:cs="Arial" w:eastAsia="Arial"/>
          <w:sz w:val="8"/>
          <w:szCs w:val="8"/>
          <w:color w:val="808282"/>
          <w:spacing w:val="0"/>
          <w:w w:val="100"/>
          <w:b/>
          <w:bCs/>
        </w:rPr>
        <w:t>tıı</w:t>
      </w:r>
      <w:r>
        <w:rPr>
          <w:rFonts w:ascii="Arial" w:hAnsi="Arial" w:cs="Arial" w:eastAsia="Arial"/>
          <w:sz w:val="8"/>
          <w:szCs w:val="8"/>
          <w:color w:val="808282"/>
          <w:spacing w:val="0"/>
          <w:w w:val="100"/>
          <w:b/>
          <w:bCs/>
        </w:rPr>
        <w:t>   </w:t>
      </w:r>
      <w:r>
        <w:rPr>
          <w:rFonts w:ascii="Arial" w:hAnsi="Arial" w:cs="Arial" w:eastAsia="Arial"/>
          <w:sz w:val="8"/>
          <w:szCs w:val="8"/>
          <w:color w:val="808282"/>
          <w:spacing w:val="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383838"/>
          <w:spacing w:val="0"/>
          <w:w w:val="80"/>
          <w:b/>
          <w:bCs/>
        </w:rPr>
        <w:t>'fl</w:t>
      </w:r>
      <w:r>
        <w:rPr>
          <w:rFonts w:ascii="Times New Roman" w:hAnsi="Times New Roman" w:cs="Times New Roman" w:eastAsia="Times New Roman"/>
          <w:sz w:val="8"/>
          <w:szCs w:val="8"/>
          <w:color w:val="383838"/>
          <w:spacing w:val="-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525252"/>
          <w:spacing w:val="0"/>
          <w:w w:val="100"/>
          <w:b/>
          <w:bCs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525252"/>
          <w:spacing w:val="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CACAC"/>
          <w:spacing w:val="0"/>
          <w:w w:val="100"/>
          <w:b/>
          <w:bCs/>
        </w:rPr>
        <w:t>"</w:t>
      </w:r>
      <w:r>
        <w:rPr>
          <w:rFonts w:ascii="Times New Roman" w:hAnsi="Times New Roman" w:cs="Times New Roman" w:eastAsia="Times New Roman"/>
          <w:sz w:val="8"/>
          <w:szCs w:val="8"/>
          <w:color w:val="ACACAC"/>
          <w:spacing w:val="0"/>
          <w:w w:val="100"/>
          <w:b/>
          <w:bCs/>
        </w:rPr>
        <w:t>  </w:t>
      </w:r>
      <w:r>
        <w:rPr>
          <w:rFonts w:ascii="Times New Roman" w:hAnsi="Times New Roman" w:cs="Times New Roman" w:eastAsia="Times New Roman"/>
          <w:sz w:val="8"/>
          <w:szCs w:val="8"/>
          <w:color w:val="ACACAC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979997"/>
          <w:spacing w:val="0"/>
          <w:w w:val="235"/>
        </w:rPr>
        <w:t>-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20" w:right="180"/>
          <w:cols w:num="4" w:equalWidth="0">
            <w:col w:w="679" w:space="1223"/>
            <w:col w:w="2033" w:space="576"/>
            <w:col w:w="2047" w:space="1632"/>
            <w:col w:w="3330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37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.212475pt;margin-top:-16.328249pt;width:69.184083pt;height:53pt;mso-position-horizontal-relative:page;mso-position-vertical-relative:paragraph;z-index:-15545" type="#_x0000_t202" filled="f" stroked="f">
            <v:textbox inset="0,0,0,0">
              <w:txbxContent>
                <w:p>
                  <w:pPr>
                    <w:spacing w:before="0" w:after="0" w:line="1060" w:lineRule="exact"/>
                    <w:ind w:right="-199"/>
                    <w:jc w:val="left"/>
                    <w:rPr>
                      <w:rFonts w:ascii="Times New Roman" w:hAnsi="Times New Roman" w:cs="Times New Roman" w:eastAsia="Times New Roman"/>
                      <w:sz w:val="106"/>
                      <w:szCs w:val="10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6"/>
                      <w:szCs w:val="106"/>
                      <w:color w:val="2D2D2D"/>
                      <w:spacing w:val="0"/>
                      <w:w w:val="392"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106"/>
                      <w:szCs w:val="10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3811" w:right="454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9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1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1"/>
        </w:rPr>
        <w:t>BAŞKANLJÖI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29" w:lineRule="exact"/>
        <w:ind w:left="618" w:right="-20"/>
        <w:jc w:val="left"/>
        <w:tabs>
          <w:tab w:pos="3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2D2D2D"/>
          <w:spacing w:val="0"/>
          <w:w w:val="100"/>
          <w:b/>
          <w:bCs/>
          <w:position w:val="-2"/>
        </w:rPr>
        <w:t>BÜYÜK</w:t>
      </w:r>
      <w:r>
        <w:rPr>
          <w:rFonts w:ascii="Arial" w:hAnsi="Arial" w:cs="Arial" w:eastAsia="Arial"/>
          <w:sz w:val="16"/>
          <w:szCs w:val="16"/>
          <w:color w:val="2D2D2D"/>
          <w:spacing w:val="19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2D2D2D"/>
          <w:spacing w:val="0"/>
          <w:w w:val="100"/>
          <w:b/>
          <w:bCs/>
          <w:position w:val="-2"/>
        </w:rPr>
        <w:t>EHIR</w:t>
      </w:r>
      <w:r>
        <w:rPr>
          <w:rFonts w:ascii="Arial" w:hAnsi="Arial" w:cs="Arial" w:eastAsia="Arial"/>
          <w:sz w:val="16"/>
          <w:szCs w:val="16"/>
          <w:color w:val="2D2D2D"/>
          <w:spacing w:val="-33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2D2D2D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16"/>
          <w:szCs w:val="16"/>
          <w:color w:val="2D2D2D"/>
          <w:spacing w:val="0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8" w:lineRule="exact"/>
        <w:ind w:left="665" w:right="-20"/>
        <w:jc w:val="left"/>
        <w:tabs>
          <w:tab w:pos="4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9"/>
        </w:rPr>
        <w:t>BELEO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9"/>
        </w:rPr>
        <w:t>  </w:t>
      </w:r>
      <w:r>
        <w:rPr>
          <w:rFonts w:ascii="Arial" w:hAnsi="Arial" w:cs="Arial" w:eastAsia="Arial"/>
          <w:sz w:val="14"/>
          <w:szCs w:val="14"/>
          <w:color w:val="2D2D2D"/>
          <w:spacing w:val="10"/>
          <w:w w:val="10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9"/>
        </w:rPr>
        <w:t>YESI</w:t>
      </w:r>
      <w:r>
        <w:rPr>
          <w:rFonts w:ascii="Arial" w:hAnsi="Arial" w:cs="Arial" w:eastAsia="Arial"/>
          <w:sz w:val="14"/>
          <w:szCs w:val="14"/>
          <w:color w:val="2D2D2D"/>
          <w:spacing w:val="-4"/>
          <w:w w:val="10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11"/>
          <w:w w:val="112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62" w:lineRule="auto"/>
        <w:ind w:left="151" w:right="2219" w:firstLine="-24"/>
        <w:jc w:val="left"/>
        <w:tabs>
          <w:tab w:pos="1520" w:val="left"/>
          <w:tab w:pos="3200" w:val="left"/>
          <w:tab w:pos="4560" w:val="left"/>
          <w:tab w:pos="552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89"/>
        </w:rPr>
        <w:t>IOla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8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14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6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jBildirim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10:01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88"/>
        </w:rPr>
        <w:t>_[_el: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15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728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74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75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</w:rPr>
        <w:t>i_l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5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0)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22.05.2017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</w:rPr>
        <w:t>IKayıtNo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3359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Mendere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5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2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Mendere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malpaşa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Mah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126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Sokak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56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11"/>
        </w:rPr>
        <w:t>:Mendere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1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13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Kemalpaşa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130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Sk.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No:3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D:5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51" w:right="-20"/>
        <w:jc w:val="left"/>
        <w:tabs>
          <w:tab w:pos="1520" w:val="left"/>
          <w:tab w:pos="4420" w:val="left"/>
          <w:tab w:pos="8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TürU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0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</w:rPr>
        <w:t>E.K.D.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59" w:lineRule="exact"/>
        <w:ind w:left="127" w:right="-20"/>
        <w:jc w:val="left"/>
        <w:tabs>
          <w:tab w:pos="368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  <w:position w:val="2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4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3F4141"/>
          <w:spacing w:val="0"/>
          <w:w w:val="96"/>
          <w:position w:val="4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F4141"/>
          <w:spacing w:val="0"/>
          <w:w w:val="96"/>
          <w:position w:val="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4141"/>
          <w:spacing w:val="3"/>
          <w:w w:val="96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4141"/>
          <w:spacing w:val="0"/>
          <w:w w:val="100"/>
          <w:position w:val="4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3F4141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4141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-4"/>
        </w:rPr>
        <w:t>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5" w:lineRule="exact"/>
        <w:ind w:left="369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6.318924pt;margin-top:1.898065pt;width:3.74504pt;height:26pt;mso-position-horizontal-relative:page;mso-position-vertical-relative:paragraph;z-index:-15544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3F4141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2"/>
        </w:rPr>
        <w:t>Oe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1"/>
          <w:w w:val="100"/>
          <w:position w:val="-2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45656"/>
          <w:spacing w:val="0"/>
          <w:w w:val="100"/>
          <w:position w:val="-2"/>
        </w:rPr>
        <w:t>oııarıne</w:t>
      </w:r>
      <w:r>
        <w:rPr>
          <w:rFonts w:ascii="Times New Roman" w:hAnsi="Times New Roman" w:cs="Times New Roman" w:eastAsia="Times New Roman"/>
          <w:sz w:val="18"/>
          <w:szCs w:val="18"/>
          <w:color w:val="545656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2"/>
        </w:rPr>
        <w:t>Kagi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4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4141"/>
          <w:spacing w:val="0"/>
          <w:w w:val="100"/>
          <w:position w:val="-2"/>
        </w:rPr>
        <w:t>Ahşap</w:t>
      </w:r>
      <w:r>
        <w:rPr>
          <w:rFonts w:ascii="Times New Roman" w:hAnsi="Times New Roman" w:cs="Times New Roman" w:eastAsia="Times New Roman"/>
          <w:sz w:val="18"/>
          <w:szCs w:val="18"/>
          <w:color w:val="3F4141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4141"/>
          <w:spacing w:val="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4141"/>
          <w:spacing w:val="0"/>
          <w:w w:val="100"/>
          <w:position w:val="-2"/>
        </w:rPr>
        <w:t>Çelik</w:t>
      </w:r>
      <w:r>
        <w:rPr>
          <w:rFonts w:ascii="Times New Roman" w:hAnsi="Times New Roman" w:cs="Times New Roman" w:eastAsia="Times New Roman"/>
          <w:sz w:val="18"/>
          <w:szCs w:val="18"/>
          <w:color w:val="3F4141"/>
          <w:spacing w:val="0"/>
          <w:w w:val="100"/>
          <w:position w:val="-2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F4141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2"/>
        </w:rPr>
        <w:t>Diğer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404" w:lineRule="exact"/>
        <w:ind w:left="4035" w:right="-20"/>
        <w:jc w:val="left"/>
        <w:tabs>
          <w:tab w:pos="5040" w:val="left"/>
          <w:tab w:pos="608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9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9"/>
        </w:rPr>
      </w:r>
      <w:r>
        <w:rPr>
          <w:rFonts w:ascii="Arial" w:hAnsi="Arial" w:cs="Arial" w:eastAsia="Arial"/>
          <w:sz w:val="38"/>
          <w:szCs w:val="38"/>
          <w:color w:val="1F1F1F"/>
          <w:spacing w:val="0"/>
          <w:w w:val="100"/>
          <w:i/>
          <w:position w:val="-2"/>
        </w:rPr>
        <w:t>l</w:t>
      </w:r>
      <w:r>
        <w:rPr>
          <w:rFonts w:ascii="Arial" w:hAnsi="Arial" w:cs="Arial" w:eastAsia="Arial"/>
          <w:sz w:val="38"/>
          <w:szCs w:val="38"/>
          <w:color w:val="1F1F1F"/>
          <w:spacing w:val="-101"/>
          <w:w w:val="100"/>
          <w:i/>
          <w:position w:val="-2"/>
        </w:rPr>
        <w:t> </w:t>
      </w:r>
      <w:r>
        <w:rPr>
          <w:rFonts w:ascii="Arial" w:hAnsi="Arial" w:cs="Arial" w:eastAsia="Arial"/>
          <w:sz w:val="38"/>
          <w:szCs w:val="38"/>
          <w:color w:val="1F1F1F"/>
          <w:spacing w:val="0"/>
          <w:w w:val="100"/>
          <w:i/>
          <w:position w:val="-2"/>
        </w:rPr>
        <w:tab/>
      </w:r>
      <w:r>
        <w:rPr>
          <w:rFonts w:ascii="Arial" w:hAnsi="Arial" w:cs="Arial" w:eastAsia="Arial"/>
          <w:sz w:val="38"/>
          <w:szCs w:val="38"/>
          <w:color w:val="1F1F1F"/>
          <w:spacing w:val="0"/>
          <w:w w:val="100"/>
          <w:i/>
          <w:position w:val="-2"/>
        </w:rPr>
      </w:r>
      <w:r>
        <w:rPr>
          <w:rFonts w:ascii="Arial" w:hAnsi="Arial" w:cs="Arial" w:eastAsia="Arial"/>
          <w:sz w:val="42"/>
          <w:szCs w:val="42"/>
          <w:color w:val="1F1F1F"/>
          <w:spacing w:val="0"/>
          <w:w w:val="51"/>
          <w:position w:val="2"/>
        </w:rPr>
        <w:t>ı</w:t>
      </w:r>
      <w:r>
        <w:rPr>
          <w:rFonts w:ascii="Arial" w:hAnsi="Arial" w:cs="Arial" w:eastAsia="Arial"/>
          <w:sz w:val="42"/>
          <w:szCs w:val="42"/>
          <w:color w:val="1F1F1F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42"/>
          <w:szCs w:val="42"/>
          <w:color w:val="1F1F1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8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6"/>
          <w:position w:val="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6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66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8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8"/>
        </w:rPr>
        <w:t>10:12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left="127" w:right="-20"/>
        <w:jc w:val="left"/>
        <w:tabs>
          <w:tab w:pos="2220" w:val="left"/>
          <w:tab w:pos="5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95"/>
          <w:position w:val="1"/>
        </w:rPr>
        <w:t>!Yana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9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9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16"/>
          <w:position w:val="0"/>
        </w:rPr>
        <w:t>alıibi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10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9"/>
          <w:position w:val="0"/>
        </w:rPr>
        <w:t>ögrenilemedi.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-28"/>
          <w:w w:val="13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Gülha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  <w:position w:val="1"/>
        </w:rPr>
        <w:t>ÇAC}RAN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9" w:after="0" w:line="240" w:lineRule="auto"/>
        <w:ind w:left="218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Alaattİ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YOLKESEN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6" w:lineRule="auto"/>
        <w:ind w:left="123" w:right="2375" w:firstLine="2056"/>
        <w:jc w:val="left"/>
        <w:tabs>
          <w:tab w:pos="2240" w:val="left"/>
          <w:tab w:pos="478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43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5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0:02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0:05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lGiden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45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-2"/>
          <w:w w:val="14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616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7" w:lineRule="exact"/>
        <w:ind w:left="151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3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4727" w:right="466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6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67" w:lineRule="auto"/>
        <w:ind w:left="2198" w:right="4252" w:firstLine="2556"/>
        <w:jc w:val="left"/>
        <w:tabs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24" w:lineRule="exact"/>
        <w:ind w:left="2198" w:right="2576" w:firstLine="-1604"/>
        <w:jc w:val="left"/>
        <w:tabs>
          <w:tab w:pos="480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mcı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36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36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2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47"/>
          <w:position w:val="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6"/>
          <w:w w:val="14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217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</w:rPr>
        <w:t>!Yardıma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19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52" w:lineRule="auto"/>
        <w:ind w:left="142" w:right="4503" w:firstLine="-19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görlilmüştü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808282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808282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700" w:bottom="0" w:left="220" w:right="100"/>
        </w:sectPr>
      </w:pPr>
      <w:rPr/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73" w:right="-69"/>
        <w:jc w:val="left"/>
        <w:tabs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15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-4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Türli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5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söndürlicü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right="-20"/>
        <w:jc w:val="left"/>
        <w:tabs>
          <w:tab w:pos="1940" w:val="left"/>
          <w:tab w:pos="3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3"/>
        </w:rPr>
        <w:t>ISu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79"/>
          <w:position w:val="1"/>
        </w:rPr>
        <w:t>jk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16"/>
          <w:w w:val="8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1"/>
        </w:rPr>
        <w:t>öpük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4" w:lineRule="exact"/>
        <w:ind w:left="93" w:right="-20"/>
        <w:jc w:val="left"/>
        <w:tabs>
          <w:tab w:pos="1860" w:val="left"/>
          <w:tab w:pos="344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Arial" w:hAnsi="Arial" w:cs="Arial" w:eastAsia="Arial"/>
          <w:sz w:val="25"/>
          <w:szCs w:val="25"/>
          <w:color w:val="3F4141"/>
          <w:spacing w:val="0"/>
          <w:w w:val="133"/>
          <w:position w:val="2"/>
        </w:rPr>
        <w:t>.ı</w:t>
      </w:r>
      <w:r>
        <w:rPr>
          <w:rFonts w:ascii="Arial" w:hAnsi="Arial" w:cs="Arial" w:eastAsia="Arial"/>
          <w:sz w:val="25"/>
          <w:szCs w:val="25"/>
          <w:color w:val="3F4141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5"/>
          <w:szCs w:val="25"/>
          <w:color w:val="3F414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1"/>
          <w:szCs w:val="21"/>
          <w:color w:val="545656"/>
          <w:spacing w:val="0"/>
          <w:w w:val="67"/>
          <w:position w:val="3"/>
        </w:rPr>
        <w:t>_j</w:t>
      </w:r>
      <w:r>
        <w:rPr>
          <w:rFonts w:ascii="Times New Roman" w:hAnsi="Times New Roman" w:cs="Times New Roman" w:eastAsia="Times New Roman"/>
          <w:sz w:val="21"/>
          <w:szCs w:val="21"/>
          <w:color w:val="54565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545656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0"/>
          <w:w w:val="109"/>
          <w:position w:val="-1"/>
        </w:rPr>
        <w:t>J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20" w:right="100"/>
          <w:cols w:num="2" w:equalWidth="0">
            <w:col w:w="3464" w:space="1261"/>
            <w:col w:w="6875"/>
          </w:cols>
        </w:sectPr>
      </w:pPr>
      <w:rPr/>
    </w:p>
    <w:p>
      <w:pPr>
        <w:spacing w:before="0" w:after="0" w:line="194" w:lineRule="exact"/>
        <w:ind w:left="221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6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çamaşı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makinas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1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temizli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makyaj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malzemeleri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yanmak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bany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holü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duvarları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tavanları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18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</w:rPr>
        <w:t>\Söndürme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ıslenme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4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46" w:right="-20"/>
        <w:jc w:val="left"/>
        <w:tabs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20"/>
        </w:rPr>
        <w:t>ahmini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4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Ziyan: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Binada: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2.000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Malzemelerde:3.00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5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000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219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katında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daireni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girişe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göre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51" w:lineRule="auto"/>
        <w:ind w:left="2188" w:right="274" w:firstLine="-2042"/>
        <w:jc w:val="left"/>
        <w:tabs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olda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banyosunda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prizine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takılı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çalışı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durumda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bırakıla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çamaşı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makinesinde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0"/>
        </w:rPr>
        <w:t>görülmüş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  <w:position w:val="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soruşturmada;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hattında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  <w:position w:val="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55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sınara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0"/>
        </w:rPr>
        <w:t>çamaşır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makinesini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kablolarını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kısmını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yanması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2"/>
          <w:position w:val="0"/>
        </w:rPr>
        <w:t>çıkt!_ğ_ı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7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0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5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93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51" w:lineRule="auto"/>
        <w:ind w:left="132" w:right="4082"/>
        <w:jc w:val="left"/>
        <w:tabs>
          <w:tab w:pos="2180" w:val="left"/>
          <w:tab w:pos="2240" w:val="left"/>
          <w:tab w:pos="6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  <w:position w:val="1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18"/>
          <w:w w:val="114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0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Kaybı</w:t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0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142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Ya""lll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Gülha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ÇAGRAN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6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32" w:right="-20"/>
        <w:jc w:val="left"/>
        <w:tabs>
          <w:tab w:pos="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-2"/>
        </w:rPr>
        <w:t>T'-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137" w:right="-20"/>
        <w:jc w:val="left"/>
        <w:tabs>
          <w:tab w:pos="2180" w:val="left"/>
          <w:tab w:pos="6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  <w:position w:val="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0"/>
          <w:position w:val="0"/>
        </w:rPr>
        <w:t>:22.05.2017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20"/>
          <w:position w:val="0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34"/>
          <w:w w:val="12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57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5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0"/>
        </w:rPr>
        <w:t>0:30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232" w:right="-20"/>
        <w:jc w:val="left"/>
        <w:tabs>
          <w:tab w:pos="1040" w:val="left"/>
          <w:tab w:pos="1540" w:val="left"/>
          <w:tab w:pos="8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Ölü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Posta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9" w:lineRule="exact"/>
        <w:ind w:left="2336" w:right="-20"/>
        <w:jc w:val="left"/>
        <w:tabs>
          <w:tab w:pos="4860" w:val="left"/>
          <w:tab w:pos="892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</w:r>
      <w:r>
        <w:rPr>
          <w:rFonts w:ascii="Arial" w:hAnsi="Arial" w:cs="Arial" w:eastAsia="Arial"/>
          <w:sz w:val="25"/>
          <w:szCs w:val="25"/>
          <w:color w:val="2D2D2D"/>
          <w:spacing w:val="0"/>
          <w:w w:val="56"/>
          <w:position w:val="-11"/>
        </w:rPr>
        <w:t>3</w:t>
      </w:r>
      <w:r>
        <w:rPr>
          <w:rFonts w:ascii="Arial" w:hAnsi="Arial" w:cs="Arial" w:eastAsia="Arial"/>
          <w:sz w:val="25"/>
          <w:szCs w:val="25"/>
          <w:color w:val="2D2D2D"/>
          <w:spacing w:val="29"/>
          <w:w w:val="56"/>
          <w:position w:val="-11"/>
        </w:rPr>
        <w:t> </w:t>
      </w:r>
      <w:r>
        <w:rPr>
          <w:rFonts w:ascii="Arial" w:hAnsi="Arial" w:cs="Arial" w:eastAsia="Arial"/>
          <w:sz w:val="25"/>
          <w:szCs w:val="25"/>
          <w:color w:val="2D2D2D"/>
          <w:spacing w:val="0"/>
          <w:w w:val="56"/>
          <w:position w:val="-11"/>
        </w:rPr>
        <w:t>C</w:t>
      </w:r>
      <w:r>
        <w:rPr>
          <w:rFonts w:ascii="Arial" w:hAnsi="Arial" w:cs="Arial" w:eastAsia="Arial"/>
          <w:sz w:val="25"/>
          <w:szCs w:val="25"/>
          <w:color w:val="2D2D2D"/>
          <w:spacing w:val="0"/>
          <w:w w:val="56"/>
          <w:position w:val="-11"/>
        </w:rPr>
        <w:t> </w:t>
      </w:r>
      <w:r>
        <w:rPr>
          <w:rFonts w:ascii="Arial" w:hAnsi="Arial" w:cs="Arial" w:eastAsia="Arial"/>
          <w:sz w:val="25"/>
          <w:szCs w:val="25"/>
          <w:color w:val="2D2D2D"/>
          <w:spacing w:val="15"/>
          <w:w w:val="56"/>
          <w:position w:val="-11"/>
        </w:rPr>
        <w:t> </w:t>
      </w:r>
      <w:r>
        <w:rPr>
          <w:rFonts w:ascii="Arial" w:hAnsi="Arial" w:cs="Arial" w:eastAsia="Arial"/>
          <w:sz w:val="25"/>
          <w:szCs w:val="25"/>
          <w:color w:val="2D2D2D"/>
          <w:spacing w:val="0"/>
          <w:w w:val="61"/>
          <w:position w:val="-11"/>
        </w:rPr>
        <w:t>Mavı</w:t>
      </w:r>
      <w:r>
        <w:rPr>
          <w:rFonts w:ascii="Arial" w:hAnsi="Arial" w:cs="Arial" w:eastAsia="Arial"/>
          <w:sz w:val="24"/>
          <w:szCs w:val="24"/>
          <w:color w:val="2D2D2D"/>
          <w:spacing w:val="0"/>
          <w:w w:val="62"/>
          <w:b/>
          <w:bCs/>
          <w:position w:val="-11"/>
        </w:rPr>
        <w:t>?n17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20" w:right="100"/>
        </w:sectPr>
      </w:pPr>
      <w:rPr/>
    </w:p>
    <w:p>
      <w:pPr>
        <w:spacing w:before="94" w:after="0" w:line="190" w:lineRule="exact"/>
        <w:ind w:right="21"/>
        <w:jc w:val="righ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2D2D2D"/>
          <w:spacing w:val="0"/>
          <w:w w:val="105"/>
          <w:position w:val="-1"/>
        </w:rPr>
        <w:t>"ü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65" w:lineRule="exact"/>
        <w:ind w:right="29"/>
        <w:jc w:val="right"/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2D2D2D"/>
          <w:w w:val="113"/>
          <w:i/>
          <w:position w:val="-1"/>
        </w:rPr>
        <w:t>&lt;!</w:t>
      </w:r>
      <w:r>
        <w:rPr>
          <w:rFonts w:ascii="Arial" w:hAnsi="Arial" w:cs="Arial" w:eastAsia="Arial"/>
          <w:sz w:val="8"/>
          <w:szCs w:val="8"/>
          <w:color w:val="2D2D2D"/>
          <w:w w:val="114"/>
          <w:i/>
          <w:position w:val="-1"/>
        </w:rPr>
        <w:t>)</w:t>
      </w:r>
      <w:r>
        <w:rPr>
          <w:rFonts w:ascii="Arial" w:hAnsi="Arial" w:cs="Arial" w:eastAsia="Arial"/>
          <w:sz w:val="8"/>
          <w:szCs w:val="8"/>
          <w:color w:val="000000"/>
          <w:w w:val="100"/>
          <w:position w:val="0"/>
        </w:rPr>
      </w:r>
    </w:p>
    <w:p>
      <w:pPr>
        <w:spacing w:before="0" w:after="0" w:line="10" w:lineRule="atLeast"/>
        <w:ind w:right="-20"/>
        <w:jc w:val="righ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D2D2D"/>
          <w:spacing w:val="0"/>
          <w:w w:val="87"/>
        </w:rPr>
        <w:t>&gt;-.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87" w:after="0" w:line="252" w:lineRule="exact"/>
        <w:ind w:right="-111"/>
        <w:jc w:val="left"/>
        <w:rPr>
          <w:rFonts w:ascii="Times New Roman" w:hAnsi="Times New Roman" w:cs="Times New Roman" w:eastAsia="Times New Roman"/>
          <w:sz w:val="47"/>
          <w:szCs w:val="4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7"/>
          <w:szCs w:val="47"/>
          <w:color w:val="2D3374"/>
          <w:spacing w:val="-18"/>
          <w:w w:val="80"/>
          <w:b/>
          <w:bCs/>
          <w:i/>
          <w:position w:val="-24"/>
        </w:rPr>
        <w:t>d</w:t>
      </w:r>
      <w:r>
        <w:rPr>
          <w:rFonts w:ascii="Times New Roman" w:hAnsi="Times New Roman" w:cs="Times New Roman" w:eastAsia="Times New Roman"/>
          <w:sz w:val="47"/>
          <w:szCs w:val="47"/>
          <w:color w:val="3D4490"/>
          <w:spacing w:val="0"/>
          <w:w w:val="80"/>
          <w:b/>
          <w:bCs/>
          <w:i/>
          <w:position w:val="-24"/>
        </w:rPr>
        <w:t>lvj</w:t>
      </w:r>
      <w:r>
        <w:rPr>
          <w:rFonts w:ascii="Times New Roman" w:hAnsi="Times New Roman" w:cs="Times New Roman" w:eastAsia="Times New Roman"/>
          <w:sz w:val="47"/>
          <w:szCs w:val="47"/>
          <w:color w:val="3D4490"/>
          <w:spacing w:val="-22"/>
          <w:w w:val="80"/>
          <w:b/>
          <w:bCs/>
          <w:i/>
          <w:position w:val="-24"/>
        </w:rPr>
        <w:t> </w:t>
      </w:r>
      <w:r>
        <w:rPr>
          <w:rFonts w:ascii="Times New Roman" w:hAnsi="Times New Roman" w:cs="Times New Roman" w:eastAsia="Times New Roman"/>
          <w:sz w:val="47"/>
          <w:szCs w:val="47"/>
          <w:color w:val="545656"/>
          <w:spacing w:val="-4"/>
          <w:w w:val="10"/>
          <w:b/>
          <w:bCs/>
          <w:i/>
          <w:position w:val="-24"/>
        </w:rPr>
        <w:t>_</w:t>
      </w:r>
      <w:r>
        <w:rPr>
          <w:rFonts w:ascii="Times New Roman" w:hAnsi="Times New Roman" w:cs="Times New Roman" w:eastAsia="Times New Roman"/>
          <w:sz w:val="47"/>
          <w:szCs w:val="47"/>
          <w:color w:val="2D3374"/>
          <w:spacing w:val="0"/>
          <w:w w:val="52"/>
          <w:b/>
          <w:bCs/>
          <w:i/>
          <w:position w:val="-24"/>
        </w:rPr>
        <w:t>,j'</w:t>
      </w:r>
      <w:r>
        <w:rPr>
          <w:rFonts w:ascii="Times New Roman" w:hAnsi="Times New Roman" w:cs="Times New Roman" w:eastAsia="Times New Roman"/>
          <w:sz w:val="47"/>
          <w:szCs w:val="47"/>
          <w:color w:val="2D3374"/>
          <w:spacing w:val="-70"/>
          <w:w w:val="100"/>
          <w:b/>
          <w:bCs/>
          <w:i/>
          <w:position w:val="-24"/>
        </w:rPr>
        <w:t> </w:t>
      </w:r>
      <w:r>
        <w:rPr>
          <w:rFonts w:ascii="Times New Roman" w:hAnsi="Times New Roman" w:cs="Times New Roman" w:eastAsia="Times New Roman"/>
          <w:sz w:val="47"/>
          <w:szCs w:val="47"/>
          <w:color w:val="3D4490"/>
          <w:spacing w:val="0"/>
          <w:w w:val="124"/>
          <w:b/>
          <w:bCs/>
          <w:i/>
          <w:position w:val="-24"/>
        </w:rPr>
        <w:t>jb</w:t>
      </w:r>
      <w:r>
        <w:rPr>
          <w:rFonts w:ascii="Times New Roman" w:hAnsi="Times New Roman" w:cs="Times New Roman" w:eastAsia="Times New Roman"/>
          <w:sz w:val="47"/>
          <w:szCs w:val="47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81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3.057159pt;margin-top:4.06138pt;width:64.851843pt;height:72pt;mso-position-horizontal-relative:page;mso-position-vertical-relative:paragraph;z-index:-15543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6B6B6B"/>
                      <w:spacing w:val="0"/>
                      <w:w w:val="162"/>
                      <w:i/>
                      <w:position w:val="-1"/>
                    </w:rPr>
                    <w:t>b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3F4141"/>
          <w:spacing w:val="0"/>
          <w:w w:val="83"/>
          <w:i/>
          <w:position w:val="-12"/>
        </w:rPr>
        <w:t>1</w:t>
      </w:r>
      <w:r>
        <w:rPr>
          <w:rFonts w:ascii="Arial" w:hAnsi="Arial" w:cs="Arial" w:eastAsia="Arial"/>
          <w:sz w:val="19"/>
          <w:szCs w:val="19"/>
          <w:color w:val="3F4141"/>
          <w:spacing w:val="0"/>
          <w:w w:val="83"/>
          <w:i/>
          <w:position w:val="-12"/>
        </w:rPr>
        <w:t> </w:t>
      </w:r>
      <w:r>
        <w:rPr>
          <w:rFonts w:ascii="Arial" w:hAnsi="Arial" w:cs="Arial" w:eastAsia="Arial"/>
          <w:sz w:val="19"/>
          <w:szCs w:val="19"/>
          <w:color w:val="3F4141"/>
          <w:spacing w:val="34"/>
          <w:w w:val="83"/>
          <w:i/>
          <w:position w:val="-12"/>
        </w:rPr>
        <w:t> </w:t>
      </w:r>
      <w:r>
        <w:rPr>
          <w:rFonts w:ascii="Arial" w:hAnsi="Arial" w:cs="Arial" w:eastAsia="Arial"/>
          <w:sz w:val="19"/>
          <w:szCs w:val="19"/>
          <w:color w:val="808282"/>
          <w:spacing w:val="0"/>
          <w:w w:val="140"/>
          <w:position w:val="-12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F4141"/>
          <w:spacing w:val="0"/>
          <w:w w:val="83"/>
          <w:position w:val="-1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20" w:right="100"/>
          <w:cols w:num="4" w:equalWidth="0">
            <w:col w:w="695" w:space="2308"/>
            <w:col w:w="1347" w:space="756"/>
            <w:col w:w="884" w:space="3033"/>
            <w:col w:w="2577"/>
          </w:cols>
        </w:sectPr>
      </w:pPr>
      <w:rPr/>
    </w:p>
    <w:p>
      <w:pPr>
        <w:spacing w:before="0" w:after="0" w:line="131" w:lineRule="exact"/>
        <w:ind w:right="1767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808282"/>
          <w:w w:val="358"/>
          <w:position w:val="-2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808282"/>
          <w:spacing w:val="-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5B5B6"/>
          <w:spacing w:val="-6"/>
          <w:w w:val="107"/>
          <w:position w:val="-2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808282"/>
          <w:spacing w:val="0"/>
          <w:w w:val="187"/>
          <w:position w:val="-2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808282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08282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9C9C9C"/>
          <w:spacing w:val="-28"/>
          <w:w w:val="66"/>
          <w:position w:val="-2"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B5B5B6"/>
          <w:spacing w:val="0"/>
          <w:w w:val="72"/>
          <w:position w:val="-2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B5B5B6"/>
          <w:spacing w:val="0"/>
          <w:w w:val="71"/>
          <w:position w:val="-2"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B5B5B6"/>
          <w:spacing w:val="-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9C9C9C"/>
          <w:spacing w:val="0"/>
          <w:w w:val="43"/>
          <w:position w:val="-2"/>
        </w:rPr>
        <w:t>H""'</w:t>
      </w:r>
      <w:r>
        <w:rPr>
          <w:rFonts w:ascii="Times New Roman" w:hAnsi="Times New Roman" w:cs="Times New Roman" w:eastAsia="Times New Roman"/>
          <w:sz w:val="18"/>
          <w:szCs w:val="18"/>
          <w:color w:val="9C9C9C"/>
          <w:spacing w:val="0"/>
          <w:w w:val="43"/>
          <w:position w:val="-2"/>
        </w:rPr>
        <w:t>    </w:t>
      </w:r>
      <w:r>
        <w:rPr>
          <w:rFonts w:ascii="Times New Roman" w:hAnsi="Times New Roman" w:cs="Times New Roman" w:eastAsia="Times New Roman"/>
          <w:sz w:val="18"/>
          <w:szCs w:val="18"/>
          <w:color w:val="9C9C9C"/>
          <w:spacing w:val="5"/>
          <w:w w:val="43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9C9C9C"/>
          <w:spacing w:val="0"/>
          <w:w w:val="68"/>
          <w:position w:val="-2"/>
        </w:rPr>
        <w:t>;;--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22" w:lineRule="exact"/>
        <w:ind w:left="465" w:right="-20"/>
        <w:jc w:val="left"/>
        <w:tabs>
          <w:tab w:pos="266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pict>
          <v:group style="position:absolute;margin-left:150.644379pt;margin-top:4.761629pt;width:78.297003pt;height:.1pt;mso-position-horizontal-relative:page;mso-position-vertical-relative:paragraph;z-index:-15547" coordorigin="3013,95" coordsize="1566,2">
            <v:shape style="position:absolute;left:3013;top:95;width:1566;height:2" coordorigin="3013,95" coordsize="1566,0" path="m3013,95l4579,95e" filled="f" stroked="t" strokeweight="1.665894pt" strokecolor="#4B4F5B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3"/>
          <w:szCs w:val="23"/>
          <w:color w:val="2D2D2D"/>
          <w:spacing w:val="-17"/>
          <w:w w:val="67"/>
          <w:position w:val="10"/>
        </w:rPr>
        <w:t>.</w:t>
      </w:r>
      <w:r>
        <w:rPr>
          <w:rFonts w:ascii="Arial" w:hAnsi="Arial" w:cs="Arial" w:eastAsia="Arial"/>
          <w:sz w:val="21"/>
          <w:szCs w:val="21"/>
          <w:color w:val="2D2D2D"/>
          <w:spacing w:val="0"/>
          <w:w w:val="67"/>
          <w:position w:val="10"/>
        </w:rPr>
        <w:t>.:::</w:t>
      </w:r>
      <w:r>
        <w:rPr>
          <w:rFonts w:ascii="Arial" w:hAnsi="Arial" w:cs="Arial" w:eastAsia="Arial"/>
          <w:sz w:val="21"/>
          <w:szCs w:val="21"/>
          <w:color w:val="2D2D2D"/>
          <w:spacing w:val="-38"/>
          <w:w w:val="67"/>
          <w:position w:val="10"/>
        </w:rPr>
        <w:t> </w:t>
      </w:r>
      <w:r>
        <w:rPr>
          <w:rFonts w:ascii="Arial" w:hAnsi="Arial" w:cs="Arial" w:eastAsia="Arial"/>
          <w:sz w:val="21"/>
          <w:szCs w:val="21"/>
          <w:color w:val="2D2D2D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21"/>
          <w:szCs w:val="21"/>
          <w:color w:val="2D2D2D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34"/>
          <w:szCs w:val="34"/>
          <w:color w:val="3F4141"/>
          <w:spacing w:val="0"/>
          <w:w w:val="109"/>
          <w:b/>
          <w:bCs/>
          <w:i/>
          <w:position w:val="1"/>
        </w:rPr>
        <w:t>!</w:t>
      </w:r>
      <w:r>
        <w:rPr>
          <w:rFonts w:ascii="Times New Roman" w:hAnsi="Times New Roman" w:cs="Times New Roman" w:eastAsia="Times New Roman"/>
          <w:sz w:val="34"/>
          <w:szCs w:val="34"/>
          <w:color w:val="3F4141"/>
          <w:spacing w:val="0"/>
          <w:w w:val="108"/>
          <w:b/>
          <w:bCs/>
          <w:i/>
          <w:position w:val="1"/>
        </w:rPr>
      </w:r>
      <w:r>
        <w:rPr>
          <w:rFonts w:ascii="Times New Roman" w:hAnsi="Times New Roman" w:cs="Times New Roman" w:eastAsia="Times New Roman"/>
          <w:sz w:val="34"/>
          <w:szCs w:val="34"/>
          <w:color w:val="3F4141"/>
          <w:spacing w:val="0"/>
          <w:w w:val="108"/>
          <w:b/>
          <w:bCs/>
          <w:i/>
          <w:strike/>
          <w:position w:val="1"/>
        </w:rPr>
        <w:t>:ı</w:t>
      </w:r>
      <w:r>
        <w:rPr>
          <w:rFonts w:ascii="Times New Roman" w:hAnsi="Times New Roman" w:cs="Times New Roman" w:eastAsia="Times New Roman"/>
          <w:sz w:val="34"/>
          <w:szCs w:val="34"/>
          <w:color w:val="3F4141"/>
          <w:spacing w:val="0"/>
          <w:w w:val="108"/>
          <w:b/>
          <w:bCs/>
          <w:i/>
          <w:strike/>
          <w:position w:val="1"/>
        </w:rPr>
      </w:r>
      <w:r>
        <w:rPr>
          <w:rFonts w:ascii="Times New Roman" w:hAnsi="Times New Roman" w:cs="Times New Roman" w:eastAsia="Times New Roman"/>
          <w:sz w:val="34"/>
          <w:szCs w:val="34"/>
          <w:color w:val="3F4141"/>
          <w:spacing w:val="-36"/>
          <w:w w:val="109"/>
          <w:b/>
          <w:bCs/>
          <w:i/>
          <w:strike/>
          <w:position w:val="1"/>
        </w:rPr>
        <w:t>J</w:t>
      </w:r>
      <w:r>
        <w:rPr>
          <w:rFonts w:ascii="Times New Roman" w:hAnsi="Times New Roman" w:cs="Times New Roman" w:eastAsia="Times New Roman"/>
          <w:sz w:val="34"/>
          <w:szCs w:val="34"/>
          <w:color w:val="3F4141"/>
          <w:spacing w:val="-36"/>
          <w:w w:val="109"/>
          <w:b/>
          <w:bCs/>
          <w:i/>
          <w:strike/>
          <w:position w:val="1"/>
        </w:rPr>
      </w:r>
      <w:r>
        <w:rPr>
          <w:rFonts w:ascii="Times New Roman" w:hAnsi="Times New Roman" w:cs="Times New Roman" w:eastAsia="Times New Roman"/>
          <w:sz w:val="34"/>
          <w:szCs w:val="34"/>
          <w:color w:val="3F4141"/>
          <w:spacing w:val="-36"/>
          <w:w w:val="109"/>
          <w:b/>
          <w:bCs/>
          <w:i/>
          <w:strike/>
          <w:position w:val="1"/>
        </w:rPr>
      </w:r>
      <w:r>
        <w:rPr>
          <w:rFonts w:ascii="Times New Roman" w:hAnsi="Times New Roman" w:cs="Times New Roman" w:eastAsia="Times New Roman"/>
          <w:sz w:val="34"/>
          <w:szCs w:val="34"/>
          <w:color w:val="2D3374"/>
          <w:spacing w:val="0"/>
          <w:w w:val="41"/>
          <w:b/>
          <w:bCs/>
          <w:i/>
          <w:strike/>
          <w:position w:val="1"/>
        </w:rPr>
        <w:t>V</w:t>
      </w:r>
      <w:r>
        <w:rPr>
          <w:rFonts w:ascii="Times New Roman" w:hAnsi="Times New Roman" w:cs="Times New Roman" w:eastAsia="Times New Roman"/>
          <w:sz w:val="34"/>
          <w:szCs w:val="34"/>
          <w:color w:val="2D3374"/>
          <w:spacing w:val="0"/>
          <w:w w:val="41"/>
          <w:b/>
          <w:bCs/>
          <w:i/>
          <w:strike/>
          <w:position w:val="1"/>
        </w:rPr>
      </w:r>
      <w:r>
        <w:rPr>
          <w:rFonts w:ascii="Times New Roman" w:hAnsi="Times New Roman" w:cs="Times New Roman" w:eastAsia="Times New Roman"/>
          <w:sz w:val="34"/>
          <w:szCs w:val="34"/>
          <w:color w:val="2D3374"/>
          <w:spacing w:val="0"/>
          <w:w w:val="42"/>
          <w:b/>
          <w:bCs/>
          <w:i/>
          <w:strike/>
          <w:position w:val="1"/>
        </w:rPr>
        <w:t>:</w:t>
      </w:r>
      <w:r>
        <w:rPr>
          <w:rFonts w:ascii="Times New Roman" w:hAnsi="Times New Roman" w:cs="Times New Roman" w:eastAsia="Times New Roman"/>
          <w:sz w:val="34"/>
          <w:szCs w:val="34"/>
          <w:color w:val="2D3374"/>
          <w:spacing w:val="0"/>
          <w:w w:val="42"/>
          <w:b/>
          <w:bCs/>
          <w:i/>
          <w:strike/>
          <w:position w:val="1"/>
        </w:rPr>
      </w:r>
      <w:r>
        <w:rPr>
          <w:rFonts w:ascii="Times New Roman" w:hAnsi="Times New Roman" w:cs="Times New Roman" w:eastAsia="Times New Roman"/>
          <w:sz w:val="34"/>
          <w:szCs w:val="34"/>
          <w:color w:val="2D3374"/>
          <w:spacing w:val="-57"/>
          <w:w w:val="100"/>
          <w:b/>
          <w:bCs/>
          <w:i/>
          <w:strike/>
          <w:position w:val="1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2D3374"/>
          <w:spacing w:val="-57"/>
          <w:w w:val="100"/>
          <w:b/>
          <w:bCs/>
          <w:i/>
          <w:strike/>
          <w:position w:val="1"/>
        </w:rPr>
      </w:r>
      <w:r>
        <w:rPr>
          <w:rFonts w:ascii="Times New Roman" w:hAnsi="Times New Roman" w:cs="Times New Roman" w:eastAsia="Times New Roman"/>
          <w:sz w:val="34"/>
          <w:szCs w:val="34"/>
          <w:color w:val="2D3374"/>
          <w:spacing w:val="-57"/>
          <w:w w:val="100"/>
          <w:b/>
          <w:bCs/>
          <w:i/>
          <w:strike/>
          <w:position w:val="1"/>
        </w:rPr>
      </w:r>
      <w:r>
        <w:rPr>
          <w:rFonts w:ascii="Times New Roman" w:hAnsi="Times New Roman" w:cs="Times New Roman" w:eastAsia="Times New Roman"/>
          <w:sz w:val="34"/>
          <w:szCs w:val="34"/>
          <w:color w:val="2D2D2D"/>
          <w:spacing w:val="0"/>
          <w:w w:val="55"/>
          <w:b/>
          <w:bCs/>
          <w:i/>
          <w:strike/>
          <w:position w:val="1"/>
        </w:rPr>
        <w:t>ır1&lt;</w:t>
      </w:r>
      <w:r>
        <w:rPr>
          <w:rFonts w:ascii="Times New Roman" w:hAnsi="Times New Roman" w:cs="Times New Roman" w:eastAsia="Times New Roman"/>
          <w:sz w:val="34"/>
          <w:szCs w:val="34"/>
          <w:color w:val="2D2D2D"/>
          <w:spacing w:val="0"/>
          <w:w w:val="55"/>
          <w:b/>
          <w:bCs/>
          <w:i/>
          <w:strike/>
          <w:position w:val="1"/>
        </w:rPr>
      </w:r>
      <w:r>
        <w:rPr>
          <w:rFonts w:ascii="Times New Roman" w:hAnsi="Times New Roman" w:cs="Times New Roman" w:eastAsia="Times New Roman"/>
          <w:sz w:val="34"/>
          <w:szCs w:val="34"/>
          <w:color w:val="2D2D2D"/>
          <w:spacing w:val="0"/>
          <w:w w:val="55"/>
          <w:b/>
          <w:bCs/>
          <w:i/>
          <w:strike/>
          <w:position w:val="1"/>
        </w:rPr>
        <w:t>A</w:t>
      </w:r>
      <w:r>
        <w:rPr>
          <w:rFonts w:ascii="Times New Roman" w:hAnsi="Times New Roman" w:cs="Times New Roman" w:eastAsia="Times New Roman"/>
          <w:sz w:val="34"/>
          <w:szCs w:val="34"/>
          <w:color w:val="2D2D2D"/>
          <w:spacing w:val="0"/>
          <w:w w:val="55"/>
          <w:b/>
          <w:bCs/>
          <w:i/>
          <w:strike/>
          <w:position w:val="1"/>
        </w:rPr>
        <w:t>  </w:t>
      </w:r>
      <w:r>
        <w:rPr>
          <w:rFonts w:ascii="Times New Roman" w:hAnsi="Times New Roman" w:cs="Times New Roman" w:eastAsia="Times New Roman"/>
          <w:sz w:val="34"/>
          <w:szCs w:val="34"/>
          <w:color w:val="2D2D2D"/>
          <w:spacing w:val="30"/>
          <w:w w:val="55"/>
          <w:b/>
          <w:bCs/>
          <w:i/>
          <w:strike/>
          <w:position w:val="1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2D2D2D"/>
          <w:spacing w:val="30"/>
          <w:w w:val="55"/>
          <w:b/>
          <w:bCs/>
          <w:i/>
          <w:position w:val="1"/>
        </w:rPr>
      </w:r>
      <w:r>
        <w:rPr>
          <w:rFonts w:ascii="Arial" w:hAnsi="Arial" w:cs="Arial" w:eastAsia="Arial"/>
          <w:sz w:val="22"/>
          <w:szCs w:val="22"/>
          <w:color w:val="545656"/>
          <w:spacing w:val="0"/>
          <w:w w:val="165"/>
          <w:b/>
          <w:bCs/>
          <w:position w:val="1"/>
        </w:rPr>
        <w:t>O</w:t>
      </w:r>
      <w:r>
        <w:rPr>
          <w:rFonts w:ascii="Arial" w:hAnsi="Arial" w:cs="Arial" w:eastAsia="Arial"/>
          <w:sz w:val="22"/>
          <w:szCs w:val="22"/>
          <w:color w:val="2D2D2D"/>
          <w:spacing w:val="0"/>
          <w:w w:val="102"/>
          <w:b/>
          <w:bCs/>
          <w:position w:val="1"/>
        </w:rPr>
        <w:t>LU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20" w:right="100"/>
        </w:sectPr>
      </w:pPr>
      <w:rPr/>
    </w:p>
    <w:p>
      <w:pPr>
        <w:spacing w:before="0" w:after="0" w:line="201" w:lineRule="exact"/>
        <w:ind w:left="3040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F4141"/>
          <w:w w:val="154"/>
          <w:i/>
        </w:rPr>
        <w:t>-</w:t>
      </w:r>
      <w:r>
        <w:rPr>
          <w:rFonts w:ascii="Arial" w:hAnsi="Arial" w:cs="Arial" w:eastAsia="Arial"/>
          <w:sz w:val="19"/>
          <w:szCs w:val="19"/>
          <w:color w:val="2D2D2D"/>
          <w:w w:val="109"/>
          <w:b/>
          <w:bCs/>
        </w:rPr>
        <w:t>Bölgi</w:t>
      </w:r>
      <w:r>
        <w:rPr>
          <w:rFonts w:ascii="Arial" w:hAnsi="Arial" w:cs="Arial" w:eastAsia="Arial"/>
          <w:sz w:val="19"/>
          <w:szCs w:val="19"/>
          <w:color w:val="2D2D2D"/>
          <w:w w:val="110"/>
          <w:b/>
          <w:bCs/>
        </w:rPr>
        <w:t>t</w:t>
      </w:r>
      <w:r>
        <w:rPr>
          <w:rFonts w:ascii="Arial" w:hAnsi="Arial" w:cs="Arial" w:eastAsia="Arial"/>
          <w:sz w:val="19"/>
          <w:szCs w:val="19"/>
          <w:color w:val="2D2D2D"/>
          <w:spacing w:val="-37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b/>
          <w:bCs/>
        </w:rPr>
        <w:t>3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b/>
          <w:bCs/>
        </w:rPr>
        <w:t>.</w:t>
      </w:r>
      <w:r>
        <w:rPr>
          <w:rFonts w:ascii="Arial" w:hAnsi="Arial" w:cs="Arial" w:eastAsia="Arial"/>
          <w:sz w:val="19"/>
          <w:szCs w:val="19"/>
          <w:color w:val="2D2D2D"/>
          <w:spacing w:val="9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3"/>
          <w:b/>
          <w:bCs/>
        </w:rPr>
        <w:t>Posta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41" w:after="0" w:line="246" w:lineRule="exact"/>
        <w:ind w:right="507"/>
        <w:jc w:val="right"/>
        <w:tabs>
          <w:tab w:pos="1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  <w:position w:val="-1"/>
        </w:rPr>
        <w:t>Grupla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-1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5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14"/>
          <w:w w:val="99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-1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5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9"/>
          <w:position w:val="-1"/>
        </w:rPr>
        <w:t>KESEN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right="478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ltfi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2"/>
        </w:rPr>
        <w:t>vş.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3" w:after="0" w:line="356" w:lineRule="exact"/>
        <w:ind w:right="-20"/>
        <w:jc w:val="right"/>
        <w:tabs>
          <w:tab w:pos="960" w:val="left"/>
          <w:tab w:pos="1820" w:val="left"/>
        </w:tabs>
        <w:rPr>
          <w:rFonts w:ascii="Times New Roman" w:hAnsi="Times New Roman" w:cs="Times New Roman" w:eastAsia="Times New Roman"/>
          <w:sz w:val="37"/>
          <w:szCs w:val="3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7.383606pt;margin-top:5.981682pt;width:19.582033pt;height:19pt;mso-position-horizontal-relative:page;mso-position-vertical-relative:paragraph;z-index:-15542" type="#_x0000_t202" filled="f" stroked="f">
            <v:textbox inset="0,0,0,0">
              <w:txbxContent>
                <w:p>
                  <w:pPr>
                    <w:spacing w:before="0" w:after="0" w:line="380" w:lineRule="exact"/>
                    <w:ind w:right="-97"/>
                    <w:jc w:val="left"/>
                    <w:rPr>
                      <w:rFonts w:ascii="Times New Roman" w:hAnsi="Times New Roman" w:cs="Times New Roman" w:eastAsia="Times New Roman"/>
                      <w:sz w:val="31"/>
                      <w:szCs w:val="31"/>
                    </w:rPr>
                  </w:pPr>
                  <w:rPr/>
                  <w:r>
                    <w:rPr>
                      <w:rFonts w:ascii="Arial" w:hAnsi="Arial" w:cs="Arial" w:eastAsia="Arial"/>
                      <w:sz w:val="38"/>
                      <w:szCs w:val="38"/>
                      <w:color w:val="808282"/>
                      <w:spacing w:val="-44"/>
                      <w:w w:val="75"/>
                    </w:rPr>
                    <w:t>"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9C9C9C"/>
                      <w:spacing w:val="-32"/>
                      <w:w w:val="137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808282"/>
                      <w:spacing w:val="0"/>
                      <w:w w:val="41"/>
                    </w:rPr>
                    <w:t>....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808282"/>
                      <w:spacing w:val="-5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B5B5B6"/>
                      <w:spacing w:val="0"/>
                      <w:w w:val="10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7"/>
          <w:szCs w:val="37"/>
          <w:color w:val="2D3374"/>
          <w:position w:val="-6"/>
        </w:rPr>
      </w:r>
      <w:r>
        <w:rPr>
          <w:rFonts w:ascii="Times New Roman" w:hAnsi="Times New Roman" w:cs="Times New Roman" w:eastAsia="Times New Roman"/>
          <w:sz w:val="37"/>
          <w:szCs w:val="37"/>
          <w:color w:val="2D3374"/>
          <w:u w:val="single" w:color="484F90"/>
          <w:position w:val="-6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2D3374"/>
          <w:spacing w:val="-18"/>
          <w:u w:val="single" w:color="484F90"/>
          <w:position w:val="-6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2D3374"/>
          <w:spacing w:val="-18"/>
          <w:u w:val="single" w:color="484F90"/>
          <w:position w:val="-6"/>
        </w:rPr>
      </w:r>
      <w:r>
        <w:rPr>
          <w:rFonts w:ascii="Times New Roman" w:hAnsi="Times New Roman" w:cs="Times New Roman" w:eastAsia="Times New Roman"/>
          <w:sz w:val="37"/>
          <w:szCs w:val="37"/>
          <w:color w:val="2D3374"/>
          <w:spacing w:val="0"/>
          <w:w w:val="150"/>
          <w:u w:val="single" w:color="484F90"/>
          <w:position w:val="-6"/>
        </w:rPr>
        <w:t>)</w:t>
      </w:r>
      <w:r>
        <w:rPr>
          <w:rFonts w:ascii="Times New Roman" w:hAnsi="Times New Roman" w:cs="Times New Roman" w:eastAsia="Times New Roman"/>
          <w:sz w:val="37"/>
          <w:szCs w:val="37"/>
          <w:color w:val="2D3374"/>
          <w:spacing w:val="0"/>
          <w:w w:val="150"/>
          <w:u w:val="single" w:color="484F90"/>
          <w:position w:val="-6"/>
        </w:rPr>
      </w:r>
      <w:r>
        <w:rPr>
          <w:rFonts w:ascii="Times New Roman" w:hAnsi="Times New Roman" w:cs="Times New Roman" w:eastAsia="Times New Roman"/>
          <w:sz w:val="37"/>
          <w:szCs w:val="37"/>
          <w:color w:val="2D3374"/>
          <w:spacing w:val="-55"/>
          <w:w w:val="149"/>
          <w:u w:val="single" w:color="484F90"/>
          <w:position w:val="-6"/>
        </w:rPr>
        <w:t>{</w:t>
      </w:r>
      <w:r>
        <w:rPr>
          <w:rFonts w:ascii="Times New Roman" w:hAnsi="Times New Roman" w:cs="Times New Roman" w:eastAsia="Times New Roman"/>
          <w:sz w:val="37"/>
          <w:szCs w:val="37"/>
          <w:color w:val="2D3374"/>
          <w:spacing w:val="-55"/>
          <w:w w:val="149"/>
          <w:u w:val="single" w:color="484F90"/>
          <w:position w:val="-6"/>
        </w:rPr>
      </w:r>
      <w:r>
        <w:rPr>
          <w:rFonts w:ascii="Times New Roman" w:hAnsi="Times New Roman" w:cs="Times New Roman" w:eastAsia="Times New Roman"/>
          <w:sz w:val="37"/>
          <w:szCs w:val="37"/>
          <w:color w:val="2D3374"/>
          <w:spacing w:val="-65"/>
          <w:w w:val="100"/>
          <w:u w:val="single" w:color="484F90"/>
          <w:position w:val="-6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2D3374"/>
          <w:spacing w:val="-65"/>
          <w:w w:val="100"/>
          <w:u w:val="single" w:color="484F90"/>
          <w:position w:val="-6"/>
        </w:rPr>
      </w:r>
      <w:r>
        <w:rPr>
          <w:rFonts w:ascii="Times New Roman" w:hAnsi="Times New Roman" w:cs="Times New Roman" w:eastAsia="Times New Roman"/>
          <w:sz w:val="37"/>
          <w:szCs w:val="37"/>
          <w:color w:val="2D3374"/>
          <w:spacing w:val="-65"/>
          <w:w w:val="100"/>
          <w:u w:val="single" w:color="484F90"/>
          <w:position w:val="-6"/>
        </w:rPr>
      </w:r>
      <w:r>
        <w:rPr>
          <w:rFonts w:ascii="Times New Roman" w:hAnsi="Times New Roman" w:cs="Times New Roman" w:eastAsia="Times New Roman"/>
          <w:sz w:val="37"/>
          <w:szCs w:val="37"/>
          <w:color w:val="87A1C1"/>
          <w:spacing w:val="0"/>
          <w:w w:val="48"/>
          <w:u w:val="single" w:color="484F90"/>
          <w:position w:val="-6"/>
        </w:rPr>
        <w:t>.</w:t>
      </w:r>
      <w:r>
        <w:rPr>
          <w:rFonts w:ascii="Times New Roman" w:hAnsi="Times New Roman" w:cs="Times New Roman" w:eastAsia="Times New Roman"/>
          <w:sz w:val="37"/>
          <w:szCs w:val="37"/>
          <w:color w:val="87A1C1"/>
          <w:spacing w:val="0"/>
          <w:w w:val="48"/>
          <w:u w:val="single" w:color="484F90"/>
          <w:position w:val="-6"/>
        </w:rPr>
      </w:r>
      <w:r>
        <w:rPr>
          <w:rFonts w:ascii="Times New Roman" w:hAnsi="Times New Roman" w:cs="Times New Roman" w:eastAsia="Times New Roman"/>
          <w:sz w:val="37"/>
          <w:szCs w:val="37"/>
          <w:color w:val="87A1C1"/>
          <w:spacing w:val="0"/>
          <w:w w:val="100"/>
          <w:u w:val="single" w:color="484F90"/>
          <w:position w:val="-6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87A1C1"/>
          <w:spacing w:val="0"/>
          <w:w w:val="100"/>
          <w:u w:val="single" w:color="484F90"/>
          <w:position w:val="-6"/>
        </w:rPr>
        <w:tab/>
      </w:r>
      <w:r>
        <w:rPr>
          <w:rFonts w:ascii="Times New Roman" w:hAnsi="Times New Roman" w:cs="Times New Roman" w:eastAsia="Times New Roman"/>
          <w:sz w:val="37"/>
          <w:szCs w:val="37"/>
          <w:color w:val="87A1C1"/>
          <w:spacing w:val="0"/>
          <w:w w:val="100"/>
          <w:u w:val="single" w:color="484F90"/>
          <w:position w:val="-6"/>
        </w:rPr>
      </w:r>
      <w:r>
        <w:rPr>
          <w:rFonts w:ascii="Times New Roman" w:hAnsi="Times New Roman" w:cs="Times New Roman" w:eastAsia="Times New Roman"/>
          <w:sz w:val="37"/>
          <w:szCs w:val="37"/>
          <w:color w:val="87A1C1"/>
          <w:spacing w:val="0"/>
          <w:w w:val="100"/>
          <w:u w:val="single" w:color="484F90"/>
          <w:position w:val="-6"/>
        </w:rPr>
      </w:r>
      <w:r>
        <w:rPr>
          <w:rFonts w:ascii="Times New Roman" w:hAnsi="Times New Roman" w:cs="Times New Roman" w:eastAsia="Times New Roman"/>
          <w:sz w:val="37"/>
          <w:szCs w:val="37"/>
          <w:color w:val="3D4490"/>
          <w:spacing w:val="0"/>
          <w:w w:val="140"/>
          <w:u w:val="single" w:color="484F90"/>
          <w:position w:val="-6"/>
        </w:rPr>
        <w:t>/?</w:t>
      </w:r>
      <w:r>
        <w:rPr>
          <w:rFonts w:ascii="Times New Roman" w:hAnsi="Times New Roman" w:cs="Times New Roman" w:eastAsia="Times New Roman"/>
          <w:sz w:val="37"/>
          <w:szCs w:val="37"/>
          <w:color w:val="3D4490"/>
          <w:spacing w:val="0"/>
          <w:w w:val="140"/>
          <w:u w:val="single" w:color="484F90"/>
          <w:position w:val="-6"/>
        </w:rPr>
      </w:r>
      <w:r>
        <w:rPr>
          <w:rFonts w:ascii="Times New Roman" w:hAnsi="Times New Roman" w:cs="Times New Roman" w:eastAsia="Times New Roman"/>
          <w:sz w:val="37"/>
          <w:szCs w:val="37"/>
          <w:color w:val="3D4490"/>
          <w:spacing w:val="0"/>
          <w:w w:val="100"/>
          <w:u w:val="single" w:color="484F90"/>
          <w:position w:val="-6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3D4490"/>
          <w:spacing w:val="0"/>
          <w:w w:val="100"/>
          <w:u w:val="single" w:color="484F90"/>
          <w:position w:val="-6"/>
        </w:rPr>
        <w:tab/>
      </w:r>
      <w:r>
        <w:rPr>
          <w:rFonts w:ascii="Times New Roman" w:hAnsi="Times New Roman" w:cs="Times New Roman" w:eastAsia="Times New Roman"/>
          <w:sz w:val="37"/>
          <w:szCs w:val="37"/>
          <w:color w:val="3D4490"/>
          <w:spacing w:val="0"/>
          <w:w w:val="100"/>
          <w:u w:val="single" w:color="484F90"/>
          <w:position w:val="-6"/>
        </w:rPr>
      </w:r>
      <w:r>
        <w:rPr>
          <w:rFonts w:ascii="Times New Roman" w:hAnsi="Times New Roman" w:cs="Times New Roman" w:eastAsia="Times New Roman"/>
          <w:sz w:val="37"/>
          <w:szCs w:val="37"/>
          <w:color w:val="3D4490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0" w:after="0" w:line="310" w:lineRule="exact"/>
        <w:ind w:right="431"/>
        <w:jc w:val="right"/>
        <w:tabs>
          <w:tab w:pos="620" w:val="left"/>
        </w:tabs>
        <w:rPr>
          <w:rFonts w:ascii="Times New Roman" w:hAnsi="Times New Roman" w:cs="Times New Roman" w:eastAsia="Times New Roman"/>
          <w:sz w:val="56"/>
          <w:szCs w:val="56"/>
        </w:rPr>
      </w:pPr>
      <w:rPr/>
      <w:r>
        <w:rPr>
          <w:rFonts w:ascii="Arial" w:hAnsi="Arial" w:cs="Arial" w:eastAsia="Arial"/>
          <w:sz w:val="22"/>
          <w:szCs w:val="22"/>
          <w:color w:val="3D4490"/>
          <w:spacing w:val="0"/>
          <w:w w:val="100"/>
          <w:position w:val="-13"/>
        </w:rPr>
        <w:t>&lt;"</w:t>
      </w:r>
      <w:r>
        <w:rPr>
          <w:rFonts w:ascii="Arial" w:hAnsi="Arial" w:cs="Arial" w:eastAsia="Arial"/>
          <w:sz w:val="22"/>
          <w:szCs w:val="22"/>
          <w:color w:val="3D4490"/>
          <w:spacing w:val="0"/>
          <w:w w:val="100"/>
          <w:position w:val="-13"/>
        </w:rPr>
        <w:t>(</w:t>
      </w:r>
      <w:r>
        <w:rPr>
          <w:rFonts w:ascii="Arial" w:hAnsi="Arial" w:cs="Arial" w:eastAsia="Arial"/>
          <w:sz w:val="22"/>
          <w:szCs w:val="22"/>
          <w:color w:val="3D4490"/>
          <w:spacing w:val="-4"/>
          <w:w w:val="100"/>
          <w:position w:val="-13"/>
        </w:rPr>
        <w:t> </w:t>
      </w:r>
      <w:r>
        <w:rPr>
          <w:rFonts w:ascii="Arial" w:hAnsi="Arial" w:cs="Arial" w:eastAsia="Arial"/>
          <w:sz w:val="22"/>
          <w:szCs w:val="22"/>
          <w:color w:val="3D4490"/>
          <w:spacing w:val="0"/>
          <w:w w:val="100"/>
          <w:position w:val="-13"/>
        </w:rPr>
        <w:tab/>
      </w:r>
      <w:r>
        <w:rPr>
          <w:rFonts w:ascii="Arial" w:hAnsi="Arial" w:cs="Arial" w:eastAsia="Arial"/>
          <w:sz w:val="22"/>
          <w:szCs w:val="22"/>
          <w:color w:val="3D4490"/>
          <w:spacing w:val="0"/>
          <w:w w:val="100"/>
          <w:position w:val="-13"/>
        </w:rPr>
      </w:r>
      <w:r>
        <w:rPr>
          <w:rFonts w:ascii="Arial" w:hAnsi="Arial" w:cs="Arial" w:eastAsia="Arial"/>
          <w:sz w:val="22"/>
          <w:szCs w:val="22"/>
          <w:color w:val="3F4141"/>
          <w:spacing w:val="0"/>
          <w:w w:val="229"/>
          <w:position w:val="-13"/>
        </w:rPr>
        <w:t>..</w:t>
      </w:r>
      <w:r>
        <w:rPr>
          <w:rFonts w:ascii="Arial" w:hAnsi="Arial" w:cs="Arial" w:eastAsia="Arial"/>
          <w:sz w:val="22"/>
          <w:szCs w:val="22"/>
          <w:color w:val="3F4141"/>
          <w:spacing w:val="-37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56"/>
          <w:szCs w:val="56"/>
          <w:color w:val="3F425E"/>
          <w:spacing w:val="0"/>
          <w:w w:val="137"/>
          <w:position w:val="-13"/>
        </w:rPr>
        <w:t>f</w:t>
      </w:r>
      <w:r>
        <w:rPr>
          <w:rFonts w:ascii="Times New Roman" w:hAnsi="Times New Roman" w:cs="Times New Roman" w:eastAsia="Times New Roman"/>
          <w:sz w:val="56"/>
          <w:szCs w:val="56"/>
          <w:color w:val="3F425E"/>
          <w:spacing w:val="-49"/>
          <w:w w:val="137"/>
          <w:position w:val="-13"/>
        </w:rPr>
        <w:t>'</w:t>
      </w:r>
      <w:r>
        <w:rPr>
          <w:rFonts w:ascii="Times New Roman" w:hAnsi="Times New Roman" w:cs="Times New Roman" w:eastAsia="Times New Roman"/>
          <w:sz w:val="56"/>
          <w:szCs w:val="56"/>
          <w:color w:val="232356"/>
          <w:spacing w:val="0"/>
          <w:w w:val="109"/>
          <w:position w:val="-13"/>
        </w:rPr>
        <w:t>\</w:t>
      </w:r>
      <w:r>
        <w:rPr>
          <w:rFonts w:ascii="Times New Roman" w:hAnsi="Times New Roman" w:cs="Times New Roman" w:eastAsia="Times New Roman"/>
          <w:sz w:val="56"/>
          <w:szCs w:val="56"/>
          <w:color w:val="000000"/>
          <w:spacing w:val="0"/>
          <w:w w:val="100"/>
          <w:position w:val="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69" w:lineRule="exact"/>
        <w:ind w:left="-47" w:right="905"/>
        <w:jc w:val="center"/>
        <w:tabs>
          <w:tab w:pos="136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rial" w:hAnsi="Arial" w:cs="Arial" w:eastAsia="Arial"/>
          <w:sz w:val="32"/>
          <w:szCs w:val="32"/>
          <w:color w:val="808282"/>
          <w:spacing w:val="-35"/>
          <w:w w:val="117"/>
          <w:position w:val="-1"/>
        </w:rPr>
        <w:t>ı</w:t>
      </w:r>
      <w:r>
        <w:rPr>
          <w:rFonts w:ascii="Arial" w:hAnsi="Arial" w:cs="Arial" w:eastAsia="Arial"/>
          <w:sz w:val="25"/>
          <w:szCs w:val="25"/>
          <w:color w:val="B5B5B6"/>
          <w:spacing w:val="0"/>
          <w:w w:val="20"/>
          <w:position w:val="-5"/>
        </w:rPr>
        <w:t>_</w:t>
      </w:r>
      <w:r>
        <w:rPr>
          <w:rFonts w:ascii="Arial" w:hAnsi="Arial" w:cs="Arial" w:eastAsia="Arial"/>
          <w:sz w:val="25"/>
          <w:szCs w:val="25"/>
          <w:color w:val="B5B5B6"/>
          <w:spacing w:val="7"/>
          <w:w w:val="100"/>
          <w:position w:val="-5"/>
        </w:rPr>
        <w:t> </w:t>
      </w:r>
      <w:r>
        <w:rPr>
          <w:rFonts w:ascii="Arial" w:hAnsi="Arial" w:cs="Arial" w:eastAsia="Arial"/>
          <w:sz w:val="25"/>
          <w:szCs w:val="25"/>
          <w:color w:val="3F4141"/>
          <w:spacing w:val="0"/>
          <w:w w:val="57"/>
          <w:position w:val="-5"/>
        </w:rPr>
        <w:t>!</w:t>
      </w:r>
      <w:r>
        <w:rPr>
          <w:rFonts w:ascii="Arial" w:hAnsi="Arial" w:cs="Arial" w:eastAsia="Arial"/>
          <w:sz w:val="25"/>
          <w:szCs w:val="25"/>
          <w:color w:val="3F4141"/>
          <w:spacing w:val="-40"/>
          <w:w w:val="57"/>
          <w:position w:val="-5"/>
        </w:rPr>
        <w:t>f</w:t>
      </w:r>
      <w:r>
        <w:rPr>
          <w:rFonts w:ascii="Arial" w:hAnsi="Arial" w:cs="Arial" w:eastAsia="Arial"/>
          <w:sz w:val="32"/>
          <w:szCs w:val="32"/>
          <w:color w:val="B5B5B6"/>
          <w:spacing w:val="-74"/>
          <w:w w:val="89"/>
          <w:position w:val="-1"/>
        </w:rPr>
        <w:t>·</w:t>
      </w:r>
      <w:r>
        <w:rPr>
          <w:rFonts w:ascii="Arial" w:hAnsi="Arial" w:cs="Arial" w:eastAsia="Arial"/>
          <w:sz w:val="25"/>
          <w:szCs w:val="25"/>
          <w:color w:val="3F4141"/>
          <w:spacing w:val="0"/>
          <w:w w:val="58"/>
          <w:position w:val="-5"/>
        </w:rPr>
        <w:t>l</w:t>
      </w:r>
      <w:r>
        <w:rPr>
          <w:rFonts w:ascii="Arial" w:hAnsi="Arial" w:cs="Arial" w:eastAsia="Arial"/>
          <w:sz w:val="25"/>
          <w:szCs w:val="25"/>
          <w:color w:val="3F4141"/>
          <w:spacing w:val="0"/>
          <w:w w:val="57"/>
          <w:position w:val="-5"/>
        </w:rPr>
        <w:t>\</w:t>
      </w:r>
      <w:r>
        <w:rPr>
          <w:rFonts w:ascii="Arial" w:hAnsi="Arial" w:cs="Arial" w:eastAsia="Arial"/>
          <w:sz w:val="25"/>
          <w:szCs w:val="25"/>
          <w:color w:val="3F4141"/>
          <w:spacing w:val="-29"/>
          <w:w w:val="58"/>
          <w:position w:val="-5"/>
        </w:rPr>
        <w:t>b</w:t>
      </w:r>
      <w:r>
        <w:rPr>
          <w:rFonts w:ascii="Arial" w:hAnsi="Arial" w:cs="Arial" w:eastAsia="Arial"/>
          <w:sz w:val="25"/>
          <w:szCs w:val="25"/>
          <w:color w:val="3F4141"/>
          <w:spacing w:val="0"/>
          <w:w w:val="57"/>
          <w:position w:val="-5"/>
        </w:rPr>
        <w:t>Y</w:t>
      </w:r>
      <w:r>
        <w:rPr>
          <w:rFonts w:ascii="Arial" w:hAnsi="Arial" w:cs="Arial" w:eastAsia="Arial"/>
          <w:sz w:val="25"/>
          <w:szCs w:val="25"/>
          <w:color w:val="3F4141"/>
          <w:spacing w:val="-37"/>
          <w:w w:val="100"/>
          <w:position w:val="-5"/>
        </w:rPr>
        <w:t> </w:t>
      </w:r>
      <w:r>
        <w:rPr>
          <w:rFonts w:ascii="Arial" w:hAnsi="Arial" w:cs="Arial" w:eastAsia="Arial"/>
          <w:sz w:val="25"/>
          <w:szCs w:val="25"/>
          <w:color w:val="808282"/>
          <w:spacing w:val="-26"/>
          <w:w w:val="117"/>
          <w:position w:val="-5"/>
        </w:rPr>
        <w:t>·</w:t>
      </w:r>
      <w:r>
        <w:rPr>
          <w:rFonts w:ascii="Arial" w:hAnsi="Arial" w:cs="Arial" w:eastAsia="Arial"/>
          <w:sz w:val="25"/>
          <w:szCs w:val="25"/>
          <w:color w:val="B5B5B6"/>
          <w:spacing w:val="-15"/>
          <w:w w:val="65"/>
          <w:position w:val="-5"/>
        </w:rPr>
        <w:t>.</w:t>
      </w:r>
      <w:r>
        <w:rPr>
          <w:rFonts w:ascii="Arial" w:hAnsi="Arial" w:cs="Arial" w:eastAsia="Arial"/>
          <w:sz w:val="25"/>
          <w:szCs w:val="25"/>
          <w:color w:val="808282"/>
          <w:spacing w:val="-55"/>
          <w:w w:val="116"/>
          <w:position w:val="-5"/>
        </w:rPr>
        <w:t>,</w:t>
      </w:r>
      <w:r>
        <w:rPr>
          <w:rFonts w:ascii="Arial" w:hAnsi="Arial" w:cs="Arial" w:eastAsia="Arial"/>
          <w:sz w:val="25"/>
          <w:szCs w:val="25"/>
          <w:color w:val="B5B5B6"/>
          <w:spacing w:val="-5"/>
          <w:w w:val="65"/>
          <w:position w:val="-5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545656"/>
          <w:spacing w:val="0"/>
          <w:w w:val="89"/>
          <w:position w:val="-5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545656"/>
          <w:spacing w:val="-4"/>
          <w:w w:val="100"/>
          <w:position w:val="-5"/>
        </w:rPr>
        <w:t> </w:t>
      </w:r>
      <w:r>
        <w:rPr>
          <w:rFonts w:ascii="Arial" w:hAnsi="Arial" w:cs="Arial" w:eastAsia="Arial"/>
          <w:sz w:val="32"/>
          <w:szCs w:val="32"/>
          <w:color w:val="6B6B6B"/>
          <w:spacing w:val="0"/>
          <w:w w:val="240"/>
          <w:position w:val="-1"/>
        </w:rPr>
        <w:t>·</w:t>
      </w:r>
      <w:r>
        <w:rPr>
          <w:rFonts w:ascii="Arial" w:hAnsi="Arial" w:cs="Arial" w:eastAsia="Arial"/>
          <w:sz w:val="32"/>
          <w:szCs w:val="32"/>
          <w:color w:val="6B6B6B"/>
          <w:spacing w:val="-55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545656"/>
          <w:spacing w:val="0"/>
          <w:w w:val="149"/>
          <w:position w:val="-5"/>
        </w:rPr>
        <w:t>ı</w:t>
      </w:r>
      <w:r>
        <w:rPr>
          <w:rFonts w:ascii="Arial" w:hAnsi="Arial" w:cs="Arial" w:eastAsia="Arial"/>
          <w:sz w:val="18"/>
          <w:szCs w:val="18"/>
          <w:color w:val="545656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8"/>
          <w:szCs w:val="18"/>
          <w:color w:val="545656"/>
          <w:spacing w:val="0"/>
          <w:w w:val="100"/>
          <w:position w:val="-5"/>
        </w:rPr>
      </w:r>
      <w:r>
        <w:rPr>
          <w:rFonts w:ascii="Arial" w:hAnsi="Arial" w:cs="Arial" w:eastAsia="Arial"/>
          <w:sz w:val="22"/>
          <w:szCs w:val="22"/>
          <w:color w:val="545656"/>
          <w:spacing w:val="0"/>
          <w:w w:val="177"/>
          <w:position w:val="-5"/>
        </w:rPr>
        <w:t>[.</w:t>
      </w:r>
      <w:r>
        <w:rPr>
          <w:rFonts w:ascii="Arial" w:hAnsi="Arial" w:cs="Arial" w:eastAsia="Arial"/>
          <w:sz w:val="22"/>
          <w:szCs w:val="22"/>
          <w:color w:val="545656"/>
          <w:spacing w:val="-5"/>
          <w:w w:val="178"/>
          <w:position w:val="-5"/>
        </w:rPr>
        <w:t>1</w:t>
      </w:r>
      <w:r>
        <w:rPr>
          <w:rFonts w:ascii="Arial" w:hAnsi="Arial" w:cs="Arial" w:eastAsia="Arial"/>
          <w:sz w:val="32"/>
          <w:szCs w:val="32"/>
          <w:color w:val="9C9C9C"/>
          <w:spacing w:val="-68"/>
          <w:w w:val="134"/>
          <w:position w:val="-1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B5B5B6"/>
          <w:spacing w:val="-33"/>
          <w:w w:val="58"/>
          <w:position w:val="-5"/>
        </w:rPr>
        <w:t>;</w:t>
      </w:r>
      <w:r>
        <w:rPr>
          <w:rFonts w:ascii="Arial" w:hAnsi="Arial" w:cs="Arial" w:eastAsia="Arial"/>
          <w:sz w:val="32"/>
          <w:szCs w:val="32"/>
          <w:color w:val="B5B5B6"/>
          <w:spacing w:val="-67"/>
          <w:w w:val="59"/>
          <w:position w:val="-1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808282"/>
          <w:spacing w:val="0"/>
          <w:w w:val="59"/>
          <w:position w:val="-5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93" w:lineRule="exact"/>
        <w:ind w:left="24" w:right="-20"/>
        <w:jc w:val="left"/>
        <w:tabs>
          <w:tab w:pos="42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9C9C9C"/>
          <w:w w:val="147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9C9C9C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656"/>
          <w:spacing w:val="0"/>
          <w:w w:val="135"/>
          <w:position w:val="-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4565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4565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5"/>
          <w:szCs w:val="25"/>
          <w:color w:val="545656"/>
          <w:spacing w:val="0"/>
          <w:w w:val="217"/>
          <w:position w:val="-1"/>
        </w:rPr>
        <w:t>p</w:t>
      </w:r>
      <w:r>
        <w:rPr>
          <w:rFonts w:ascii="Times New Roman" w:hAnsi="Times New Roman" w:cs="Times New Roman" w:eastAsia="Times New Roman"/>
          <w:sz w:val="25"/>
          <w:szCs w:val="25"/>
          <w:color w:val="545656"/>
          <w:spacing w:val="2"/>
          <w:w w:val="217"/>
          <w:position w:val="-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545656"/>
          <w:spacing w:val="0"/>
          <w:w w:val="217"/>
          <w:position w:val="-1"/>
        </w:rPr>
        <w:t>punl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ind w:left="38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6B6B6B"/>
          <w:spacing w:val="0"/>
          <w:w w:val="82"/>
          <w:position w:val="-1"/>
        </w:rPr>
        <w:t>"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59" w:lineRule="exact"/>
        <w:ind w:left="276" w:right="-20"/>
        <w:jc w:val="left"/>
        <w:tabs>
          <w:tab w:pos="60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B5B5B6"/>
          <w:spacing w:val="0"/>
          <w:w w:val="123"/>
          <w:position w:val="-1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B5B5B6"/>
          <w:spacing w:val="-22"/>
          <w:w w:val="123"/>
          <w:position w:val="-1"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9C9C9C"/>
          <w:spacing w:val="0"/>
          <w:w w:val="123"/>
          <w:position w:val="-1"/>
        </w:rPr>
        <w:t>"'</w:t>
      </w:r>
      <w:r>
        <w:rPr>
          <w:rFonts w:ascii="Times New Roman" w:hAnsi="Times New Roman" w:cs="Times New Roman" w:eastAsia="Times New Roman"/>
          <w:sz w:val="11"/>
          <w:szCs w:val="11"/>
          <w:color w:val="9C9C9C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9C9C9C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1"/>
          <w:szCs w:val="11"/>
          <w:color w:val="808282"/>
          <w:spacing w:val="-9"/>
          <w:w w:val="68"/>
          <w:position w:val="-1"/>
        </w:rPr>
        <w:t>-</w:t>
      </w:r>
      <w:r>
        <w:rPr>
          <w:rFonts w:ascii="Times New Roman" w:hAnsi="Times New Roman" w:cs="Times New Roman" w:eastAsia="Times New Roman"/>
          <w:sz w:val="11"/>
          <w:szCs w:val="11"/>
          <w:color w:val="3F4141"/>
          <w:spacing w:val="0"/>
          <w:w w:val="64"/>
          <w:position w:val="-1"/>
        </w:rPr>
        <w:t>..</w:t>
      </w:r>
      <w:r>
        <w:rPr>
          <w:rFonts w:ascii="Times New Roman" w:hAnsi="Times New Roman" w:cs="Times New Roman" w:eastAsia="Times New Roman"/>
          <w:sz w:val="11"/>
          <w:szCs w:val="11"/>
          <w:color w:val="3F4141"/>
          <w:spacing w:val="-2"/>
          <w:w w:val="64"/>
          <w:position w:val="-1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545656"/>
          <w:spacing w:val="0"/>
          <w:w w:val="96"/>
          <w:position w:val="-1"/>
        </w:rPr>
        <w:t>(,</w:t>
      </w:r>
      <w:r>
        <w:rPr>
          <w:rFonts w:ascii="Times New Roman" w:hAnsi="Times New Roman" w:cs="Times New Roman" w:eastAsia="Times New Roman"/>
          <w:sz w:val="11"/>
          <w:szCs w:val="11"/>
          <w:color w:val="54565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545656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3F4141"/>
          <w:spacing w:val="0"/>
          <w:w w:val="153"/>
          <w:position w:val="-1"/>
        </w:rPr>
        <w:t>"'</w:t>
      </w:r>
      <w:r>
        <w:rPr>
          <w:rFonts w:ascii="Times New Roman" w:hAnsi="Times New Roman" w:cs="Times New Roman" w:eastAsia="Times New Roman"/>
          <w:sz w:val="11"/>
          <w:szCs w:val="11"/>
          <w:color w:val="3F4141"/>
          <w:spacing w:val="14"/>
          <w:w w:val="153"/>
          <w:position w:val="-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C9C9C"/>
          <w:spacing w:val="0"/>
          <w:w w:val="86"/>
          <w:b/>
          <w:bCs/>
          <w:i/>
          <w:position w:val="-1"/>
        </w:rPr>
        <w:t>;.-.</w:t>
      </w:r>
      <w:r>
        <w:rPr>
          <w:rFonts w:ascii="Times New Roman" w:hAnsi="Times New Roman" w:cs="Times New Roman" w:eastAsia="Times New Roman"/>
          <w:sz w:val="11"/>
          <w:szCs w:val="11"/>
          <w:color w:val="9C9C9C"/>
          <w:spacing w:val="-11"/>
          <w:w w:val="86"/>
          <w:b/>
          <w:bCs/>
          <w:i/>
          <w:position w:val="-1"/>
        </w:rPr>
        <w:t>1</w:t>
      </w:r>
      <w:r>
        <w:rPr>
          <w:rFonts w:ascii="Times New Roman" w:hAnsi="Times New Roman" w:cs="Times New Roman" w:eastAsia="Times New Roman"/>
          <w:sz w:val="11"/>
          <w:szCs w:val="11"/>
          <w:color w:val="9C9C9C"/>
          <w:spacing w:val="0"/>
          <w:w w:val="188"/>
          <w:b/>
          <w:bCs/>
          <w:i/>
          <w:position w:val="-1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68" w:lineRule="exact"/>
        <w:ind w:left="851" w:right="1666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9C9C9C"/>
          <w:spacing w:val="0"/>
          <w:w w:val="52"/>
          <w:position w:val="1"/>
        </w:rPr>
        <w:t>,.</w:t>
      </w:r>
      <w:r>
        <w:rPr>
          <w:rFonts w:ascii="Times New Roman" w:hAnsi="Times New Roman" w:cs="Times New Roman" w:eastAsia="Times New Roman"/>
          <w:sz w:val="19"/>
          <w:szCs w:val="19"/>
          <w:color w:val="9C9C9C"/>
          <w:spacing w:val="1"/>
          <w:w w:val="52"/>
          <w:position w:val="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B5B5B6"/>
          <w:spacing w:val="0"/>
          <w:w w:val="52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B5B5B6"/>
          <w:spacing w:val="0"/>
          <w:w w:val="5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5B5B6"/>
          <w:spacing w:val="18"/>
          <w:w w:val="52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6B6B6B"/>
          <w:spacing w:val="0"/>
          <w:w w:val="52"/>
          <w:position w:val="1"/>
        </w:rPr>
        <w:t>,...,....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280" w:bottom="280" w:left="220" w:right="100"/>
          <w:cols w:num="2" w:equalWidth="0">
            <w:col w:w="6525" w:space="2075"/>
            <w:col w:w="3000"/>
          </w:cols>
        </w:sectPr>
      </w:pPr>
      <w:rPr/>
    </w:p>
    <w:p>
      <w:pPr>
        <w:spacing w:before="0" w:after="0" w:line="173" w:lineRule="exact"/>
        <w:ind w:left="4867" w:right="5068"/>
        <w:jc w:val="center"/>
        <w:tabs>
          <w:tab w:pos="5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5.588005pt;margin-top:41.236931pt;width:570.449592pt;height:780.480229pt;mso-position-horizontal-relative:page;mso-position-vertical-relative:page;z-index:-15548" coordorigin="312,825" coordsize="11409,15610">
            <v:group style="position:absolute;left:343;top:849;width:11347;height:2" coordorigin="343,849" coordsize="11347,2">
              <v:shape style="position:absolute;left:343;top:849;width:11347;height:2" coordorigin="343,849" coordsize="11347,0" path="m343,849l11690,849e" filled="f" stroked="t" strokeweight=".713954pt" strokecolor="#545454">
                <v:path arrowok="t"/>
              </v:shape>
            </v:group>
            <v:group style="position:absolute;left:2394;top:846;width:2;height:535" coordorigin="2394,846" coordsize="2,535">
              <v:shape style="position:absolute;left:2394;top:846;width:2;height:535" coordorigin="2394,846" coordsize="0,535" path="m2394,1382l2394,846e" filled="f" stroked="t" strokeweight=".47597pt" strokecolor="#606060">
                <v:path arrowok="t"/>
              </v:shape>
            </v:group>
            <v:group style="position:absolute;left:3732;top:851;width:162;height:2" coordorigin="3732,851" coordsize="162,2">
              <v:shape style="position:absolute;left:3732;top:851;width:162;height:2" coordorigin="3732,851" coordsize="162,0" path="m3732,851l3893,851e" filled="f" stroked="t" strokeweight=".47597pt" strokecolor="#282828">
                <v:path arrowok="t"/>
              </v:shape>
            </v:group>
            <v:group style="position:absolute;left:7387;top:851;width:419;height:2" coordorigin="7387,851" coordsize="419,2">
              <v:shape style="position:absolute;left:7387;top:851;width:419;height:2" coordorigin="7387,851" coordsize="419,0" path="m7387,851l7806,851e" filled="f" stroked="t" strokeweight=".47597pt" strokecolor="#3B3B3B">
                <v:path arrowok="t"/>
              </v:shape>
            </v:group>
            <v:group style="position:absolute;left:8644;top:851;width:571;height:2" coordorigin="8644,851" coordsize="571,2">
              <v:shape style="position:absolute;left:8644;top:851;width:571;height:2" coordorigin="8644,851" coordsize="571,0" path="m8644,851l9215,851e" filled="f" stroked="t" strokeweight=".47597pt" strokecolor="#2F2F2F">
                <v:path arrowok="t"/>
              </v:shape>
            </v:group>
            <v:group style="position:absolute;left:9198;top:846;width:2;height:1530" coordorigin="9198,846" coordsize="2,1530">
              <v:shape style="position:absolute;left:9198;top:846;width:2;height:1530" coordorigin="9198,846" coordsize="0,1530" path="m9198,2376l9198,846e" filled="f" stroked="t" strokeweight=".713954pt" strokecolor="#545454">
                <v:path arrowok="t"/>
              </v:shape>
            </v:group>
            <v:group style="position:absolute;left:11685;top:832;width:2;height:550" coordorigin="11685,832" coordsize="2,550">
              <v:shape style="position:absolute;left:11685;top:832;width:2;height:550" coordorigin="11685,832" coordsize="0,550" path="m11685,1382l11685,832e" filled="f" stroked="t" strokeweight=".47597pt" strokecolor="#4B4B4B">
                <v:path arrowok="t"/>
              </v:shape>
            </v:group>
            <v:group style="position:absolute;left:2397;top:1324;width:2;height:583" coordorigin="2397,1324" coordsize="2,583">
              <v:shape style="position:absolute;left:2397;top:1324;width:2;height:583" coordorigin="2397,1324" coordsize="0,583" path="m2397,1908l2397,1324e" filled="f" stroked="t" strokeweight=".237985pt" strokecolor="#343434">
                <v:path arrowok="t"/>
              </v:shape>
            </v:group>
            <v:group style="position:absolute;left:11687;top:832;width:2;height:1817" coordorigin="11687,832" coordsize="2,1817">
              <v:shape style="position:absolute;left:11687;top:832;width:2;height:1817" coordorigin="11687,832" coordsize="0,1817" path="m11687,2649l11687,832e" filled="f" stroked="t" strokeweight=".713954pt" strokecolor="#575757">
                <v:path arrowok="t"/>
              </v:shape>
            </v:group>
            <v:group style="position:absolute;left:343;top:2364;width:2618;height:2" coordorigin="343,2364" coordsize="2618,2">
              <v:shape style="position:absolute;left:343;top:2364;width:2618;height:2" coordorigin="343,2364" coordsize="2618,0" path="m343,2364l2961,2364e" filled="f" stroked="t" strokeweight=".951939pt" strokecolor="#575757">
                <v:path arrowok="t"/>
              </v:shape>
            </v:group>
            <v:group style="position:absolute;left:350;top:2008;width:2;height:382" coordorigin="350,2008" coordsize="2,382">
              <v:shape style="position:absolute;left:350;top:2008;width:2;height:382" coordorigin="350,2008" coordsize="0,382" path="m350,2390l350,2008e" filled="f" stroked="t" strokeweight=".713954pt" strokecolor="#6B6B6B">
                <v:path arrowok="t"/>
              </v:shape>
            </v:group>
            <v:group style="position:absolute;left:2394;top:1850;width:2;height:526" coordorigin="2394,1850" coordsize="2,526">
              <v:shape style="position:absolute;left:2394;top:1850;width:2;height:526" coordorigin="2394,1850" coordsize="0,526" path="m2394,2376l2394,1850e" filled="f" stroked="t" strokeweight=".47597pt" strokecolor="#575757">
                <v:path arrowok="t"/>
              </v:shape>
            </v:group>
            <v:group style="position:absolute;left:2903;top:2367;width:681;height:2" coordorigin="2903,2367" coordsize="681,2">
              <v:shape style="position:absolute;left:2903;top:2367;width:681;height:2" coordorigin="2903,2367" coordsize="681,0" path="m2903,2367l3584,2367e" filled="f" stroked="t" strokeweight=".47597pt" strokecolor="#3B3B3B">
                <v:path arrowok="t"/>
              </v:shape>
            </v:group>
            <v:group style="position:absolute;left:3460;top:2364;width:1218;height:2" coordorigin="3460,2364" coordsize="1218,2">
              <v:shape style="position:absolute;left:3460;top:2364;width:1218;height:2" coordorigin="3460,2364" coordsize="1218,0" path="m3460,2364l4679,2364e" filled="f" stroked="t" strokeweight=".951939pt" strokecolor="#5B5B5B">
                <v:path arrowok="t"/>
              </v:shape>
            </v:group>
            <v:group style="position:absolute;left:4622;top:2369;width:2399;height:2" coordorigin="4622,2369" coordsize="2399,2">
              <v:shape style="position:absolute;left:4622;top:2369;width:2399;height:2" coordorigin="4622,2369" coordsize="2399,0" path="m4622,2369l7021,2369e" filled="f" stroked="t" strokeweight=".47597pt" strokecolor="#444444">
                <v:path arrowok="t"/>
              </v:shape>
            </v:group>
            <v:group style="position:absolute;left:6911;top:2369;width:4788;height:2" coordorigin="6911,2369" coordsize="4788,2">
              <v:shape style="position:absolute;left:6911;top:2369;width:4788;height:2" coordorigin="6911,2369" coordsize="4788,0" path="m6911,2369l11699,2369e" filled="f" stroked="t" strokeweight=".713954pt" strokecolor="#575757">
                <v:path arrowok="t"/>
              </v:shape>
            </v:group>
            <v:group style="position:absolute;left:347;top:2608;width:11352;height:2" coordorigin="347,2608" coordsize="11352,2">
              <v:shape style="position:absolute;left:347;top:2608;width:11352;height:2" coordorigin="347,2608" coordsize="11352,0" path="m347,2608l11699,2608e" filled="f" stroked="t" strokeweight=".713954pt" strokecolor="#545454">
                <v:path arrowok="t"/>
              </v:shape>
            </v:group>
            <v:group style="position:absolute;left:347;top:2849;width:1376;height:2" coordorigin="347,2849" coordsize="1376,2">
              <v:shape style="position:absolute;left:347;top:2849;width:1376;height:2" coordorigin="347,2849" coordsize="1376,0" path="m347,2849l1723,2849e" filled="f" stroked="t" strokeweight=".47597pt" strokecolor="#484848">
                <v:path arrowok="t"/>
              </v:shape>
            </v:group>
            <v:group style="position:absolute;left:1152;top:2852;width:8196;height:2" coordorigin="1152,2852" coordsize="8196,2">
              <v:shape style="position:absolute;left:1152;top:2852;width:8196;height:2" coordorigin="1152,2852" coordsize="8196,0" path="m1152,2852l9348,2852e" filled="f" stroked="t" strokeweight=".713954pt" strokecolor="#575757">
                <v:path arrowok="t"/>
              </v:shape>
            </v:group>
            <v:group style="position:absolute;left:9148;top:2854;width:1028;height:2" coordorigin="9148,2854" coordsize="1028,2">
              <v:shape style="position:absolute;left:9148;top:2854;width:1028;height:2" coordorigin="9148,2854" coordsize="1028,0" path="m9148,2854l10176,2854e" filled="f" stroked="t" strokeweight=".47597pt" strokecolor="#3F3F3F">
                <v:path arrowok="t"/>
              </v:shape>
            </v:group>
            <v:group style="position:absolute;left:10052;top:2854;width:1647;height:2" coordorigin="10052,2854" coordsize="1647,2">
              <v:shape style="position:absolute;left:10052;top:2854;width:1647;height:2" coordorigin="10052,2854" coordsize="1647,0" path="m10052,2854l11699,2854e" filled="f" stroked="t" strokeweight=".713954pt" strokecolor="#545454">
                <v:path arrowok="t"/>
              </v:shape>
            </v:group>
            <v:group style="position:absolute;left:11695;top:2577;width:2;height:292" coordorigin="11695,2577" coordsize="2,292">
              <v:shape style="position:absolute;left:11695;top:2577;width:2;height:292" coordorigin="11695,2577" coordsize="0,292" path="m11695,2869l11695,2577e" filled="f" stroked="t" strokeweight=".47597pt" strokecolor="#3F3F3F">
                <v:path arrowok="t"/>
              </v:shape>
            </v:group>
            <v:group style="position:absolute;left:347;top:3096;width:11357;height:2" coordorigin="347,3096" coordsize="11357,2">
              <v:shape style="position:absolute;left:347;top:3096;width:11357;height:2" coordorigin="347,3096" coordsize="11357,0" path="m347,3096l11704,3096e" filled="f" stroked="t" strokeweight=".713954pt" strokecolor="#545454">
                <v:path arrowok="t"/>
              </v:shape>
            </v:group>
            <v:group style="position:absolute;left:11697;top:2797;width:2;height:2061" coordorigin="11697,2797" coordsize="2,2061">
              <v:shape style="position:absolute;left:11697;top:2797;width:2;height:2061" coordorigin="11697,2797" coordsize="0,2061" path="m11697,4857l11697,2797e" filled="f" stroked="t" strokeweight=".951939pt" strokecolor="#5B5B5B">
                <v:path arrowok="t"/>
              </v:shape>
            </v:group>
            <v:group style="position:absolute;left:347;top:3335;width:8353;height:2" coordorigin="347,3335" coordsize="8353,2">
              <v:shape style="position:absolute;left:347;top:3335;width:8353;height:2" coordorigin="347,3335" coordsize="8353,0" path="m347,3335l8701,3335e" filled="f" stroked="t" strokeweight=".713954pt" strokecolor="#545454">
                <v:path arrowok="t"/>
              </v:shape>
            </v:group>
            <v:group style="position:absolute;left:8644;top:3337;width:562;height:2" coordorigin="8644,3337" coordsize="562,2">
              <v:shape style="position:absolute;left:8644;top:3337;width:562;height:2" coordorigin="8644,3337" coordsize="562,0" path="m8644,3337l9205,3337e" filled="f" stroked="t" strokeweight=".47597pt" strokecolor="#2B2B2B">
                <v:path arrowok="t"/>
              </v:shape>
            </v:group>
            <v:group style="position:absolute;left:9148;top:3337;width:2556;height:2" coordorigin="9148,3337" coordsize="2556,2">
              <v:shape style="position:absolute;left:9148;top:3337;width:2556;height:2" coordorigin="9148,3337" coordsize="2556,0" path="m9148,3337l11704,3337e" filled="f" stroked="t" strokeweight=".713954pt" strokecolor="#5B5B5B">
                <v:path arrowok="t"/>
              </v:shape>
            </v:group>
            <v:group style="position:absolute;left:347;top:3576;width:2908;height:2" coordorigin="347,3576" coordsize="2908,2">
              <v:shape style="position:absolute;left:347;top:3576;width:2908;height:2" coordorigin="347,3576" coordsize="2908,0" path="m347,3576l3256,3576e" filled="f" stroked="t" strokeweight=".47597pt" strokecolor="#606060">
                <v:path arrowok="t"/>
              </v:shape>
            </v:group>
            <v:group style="position:absolute;left:376;top:3576;width:3413;height:2" coordorigin="376,3576" coordsize="3413,2">
              <v:shape style="position:absolute;left:376;top:3576;width:3413;height:2" coordorigin="376,3576" coordsize="3413,0" path="m376,3576l3789,3576e" filled="f" stroked="t" strokeweight=".713954pt" strokecolor="#646464">
                <v:path arrowok="t"/>
              </v:shape>
            </v:group>
            <v:group style="position:absolute;left:3732;top:3576;width:443;height:2" coordorigin="3732,3576" coordsize="443,2">
              <v:shape style="position:absolute;left:3732;top:3576;width:443;height:2" coordorigin="3732,3576" coordsize="443,0" path="m3732,3576l4174,3576e" filled="f" stroked="t" strokeweight=".47597pt" strokecolor="#3B3B3B">
                <v:path arrowok="t"/>
              </v:shape>
            </v:group>
            <v:group style="position:absolute;left:4117;top:3576;width:2656;height:2" coordorigin="4117,3576" coordsize="2656,2">
              <v:shape style="position:absolute;left:4117;top:3576;width:2656;height:2" coordorigin="4117,3576" coordsize="2656,0" path="m4117,3576l6773,3576e" filled="f" stroked="t" strokeweight=".47597pt" strokecolor="#5B5B5B">
                <v:path arrowok="t"/>
              </v:shape>
            </v:group>
            <v:group style="position:absolute;left:6402;top:3579;width:1042;height:2" coordorigin="6402,3579" coordsize="1042,2">
              <v:shape style="position:absolute;left:6402;top:3579;width:1042;height:2" coordorigin="6402,3579" coordsize="1042,0" path="m6402,3579l7444,3579e" filled="f" stroked="t" strokeweight=".951939pt" strokecolor="#747474">
                <v:path arrowok="t"/>
              </v:shape>
            </v:group>
            <v:group style="position:absolute;left:7387;top:3576;width:419;height:2" coordorigin="7387,3576" coordsize="419,2">
              <v:shape style="position:absolute;left:7387;top:3576;width:419;height:2" coordorigin="7387,3576" coordsize="419,0" path="m7387,3576l7806,3576e" filled="f" stroked="t" strokeweight=".47597pt" strokecolor="#4F4F4F">
                <v:path arrowok="t"/>
              </v:shape>
            </v:group>
            <v:group style="position:absolute;left:7749;top:3581;width:2427;height:2" coordorigin="7749,3581" coordsize="2427,2">
              <v:shape style="position:absolute;left:7749;top:3581;width:2427;height:2" coordorigin="7749,3581" coordsize="2427,0" path="m7749,3581l10176,3581e" filled="f" stroked="t" strokeweight=".47597pt" strokecolor="#646464">
                <v:path arrowok="t"/>
              </v:shape>
            </v:group>
            <v:group style="position:absolute;left:9905;top:3581;width:1799;height:2" coordorigin="9905,3581" coordsize="1799,2">
              <v:shape style="position:absolute;left:9905;top:3581;width:1799;height:2" coordorigin="9905,3581" coordsize="1799,0" path="m9905,3581l11704,3581e" filled="f" stroked="t" strokeweight=".713954pt" strokecolor="#707070">
                <v:path arrowok="t"/>
              </v:shape>
            </v:group>
            <v:group style="position:absolute;left:3898;top:3571;width:2;height:755" coordorigin="3898,3571" coordsize="2,755">
              <v:shape style="position:absolute;left:3898;top:3571;width:2;height:755" coordorigin="3898,3571" coordsize="0,755" path="m3898,4327l3898,3571e" filled="f" stroked="t" strokeweight=".713954pt" strokecolor="#3B3B3B">
                <v:path arrowok="t"/>
              </v:shape>
            </v:group>
            <v:group style="position:absolute;left:7016;top:3571;width:2;height:755" coordorigin="7016,3571" coordsize="2,755">
              <v:shape style="position:absolute;left:7016;top:3571;width:2;height:755" coordorigin="7016,3571" coordsize="0,755" path="m7016,4327l7016,3571e" filled="f" stroked="t" strokeweight=".713954pt" strokecolor="#606060">
                <v:path arrowok="t"/>
              </v:shape>
            </v:group>
            <v:group style="position:absolute;left:6987;top:4006;width:2189;height:2" coordorigin="6987,4006" coordsize="2189,2">
              <v:shape style="position:absolute;left:6987;top:4006;width:2189;height:2" coordorigin="6987,4006" coordsize="2189,0" path="m6987,4006l9177,4006e" filled="f" stroked="t" strokeweight=".237985pt" strokecolor="#676767">
                <v:path arrowok="t"/>
              </v:shape>
            </v:group>
            <v:group style="position:absolute;left:3893;top:4006;width:1951;height:2" coordorigin="3893,4006" coordsize="1951,2">
              <v:shape style="position:absolute;left:3893;top:4006;width:1951;height:2" coordorigin="3893,4006" coordsize="1951,0" path="m3893,4006l5845,4006e" filled="f" stroked="t" strokeweight=".713954pt" strokecolor="#4F4F4F">
                <v:path arrowok="t"/>
              </v:shape>
            </v:group>
            <v:group style="position:absolute;left:9177;top:4006;width:971;height:2" coordorigin="9177,4006" coordsize="971,2">
              <v:shape style="position:absolute;left:9177;top:4006;width:971;height:2" coordorigin="9177,4006" coordsize="971,0" path="m9177,4006l10148,4006e" filled="f" stroked="t" strokeweight=".237985pt" strokecolor="#000000">
                <v:path arrowok="t"/>
              </v:shape>
            </v:group>
            <v:group style="position:absolute;left:10148;top:4006;width:1556;height:2" coordorigin="10148,4006" coordsize="1556,2">
              <v:shape style="position:absolute;left:10148;top:4006;width:1556;height:2" coordorigin="10148,4006" coordsize="1556,0" path="m10148,4006l11704,4006e" filled="f" stroked="t" strokeweight=".237985pt" strokecolor="#545454">
                <v:path arrowok="t"/>
              </v:shape>
            </v:group>
            <v:group style="position:absolute;left:343;top:4320;width:1409;height:2" coordorigin="343,4320" coordsize="1409,2">
              <v:shape style="position:absolute;left:343;top:4320;width:1409;height:2" coordorigin="343,4320" coordsize="1409,0" path="m343,4320l1752,4320e" filled="f" stroked="t" strokeweight=".951939pt" strokecolor="#575757">
                <v:path arrowok="t"/>
              </v:shape>
            </v:group>
            <v:group style="position:absolute;left:1666;top:4320;width:723;height:2" coordorigin="1666,4320" coordsize="723,2">
              <v:shape style="position:absolute;left:1666;top:4320;width:723;height:2" coordorigin="1666,4320" coordsize="723,0" path="m1666,4320l2389,4320e" filled="f" stroked="t" strokeweight=".713954pt" strokecolor="#444444">
                <v:path arrowok="t"/>
              </v:shape>
            </v:group>
            <v:group style="position:absolute;left:2332;top:4320;width:1456;height:2" coordorigin="2332,4320" coordsize="1456,2">
              <v:shape style="position:absolute;left:2332;top:4320;width:1456;height:2" coordorigin="2332,4320" coordsize="1456,0" path="m2332,4320l3789,4320e" filled="f" stroked="t" strokeweight=".951939pt" strokecolor="#575757">
                <v:path arrowok="t"/>
              </v:shape>
            </v:group>
            <v:group style="position:absolute;left:3732;top:4322;width:171;height:2" coordorigin="3732,4322" coordsize="171,2">
              <v:shape style="position:absolute;left:3732;top:4322;width:171;height:2" coordorigin="3732,4322" coordsize="171,0" path="m3732,4322l3903,4322e" filled="f" stroked="t" strokeweight=".47597pt" strokecolor="#3F3F3F">
                <v:path arrowok="t"/>
              </v:shape>
            </v:group>
            <v:group style="position:absolute;left:3832;top:4315;width:2175;height:2" coordorigin="3832,4315" coordsize="2175,2">
              <v:shape style="position:absolute;left:3832;top:4315;width:2175;height:2" coordorigin="3832,4315" coordsize="2175,0" path="m3832,4315l6007,4315e" filled="f" stroked="t" strokeweight="1.189924pt" strokecolor="#383838">
                <v:path arrowok="t"/>
              </v:shape>
            </v:group>
            <v:group style="position:absolute;left:5864;top:4322;width:5845;height:2" coordorigin="5864,4322" coordsize="5845,2">
              <v:shape style="position:absolute;left:5864;top:4322;width:5845;height:2" coordorigin="5864,4322" coordsize="5845,0" path="m5864,4322l11709,4322e" filled="f" stroked="t" strokeweight=".713954pt" strokecolor="#575757">
                <v:path arrowok="t"/>
              </v:shape>
            </v:group>
            <v:group style="position:absolute;left:338;top:4597;width:4969;height:2" coordorigin="338,4597" coordsize="4969,2">
              <v:shape style="position:absolute;left:338;top:4597;width:4969;height:2" coordorigin="338,4597" coordsize="4969,0" path="m338,4597l5307,4597e" filled="f" stroked="t" strokeweight=".951939pt" strokecolor="#575757">
                <v:path arrowok="t"/>
              </v:shape>
            </v:group>
            <v:group style="position:absolute;left:2394;top:4317;width:2;height:296" coordorigin="2394,4317" coordsize="2,296">
              <v:shape style="position:absolute;left:2394;top:4317;width:2;height:296" coordorigin="2394,4317" coordsize="0,296" path="m2394,4614l2394,4317e" filled="f" stroked="t" strokeweight=".237985pt" strokecolor="#4B4B4B">
                <v:path arrowok="t"/>
              </v:shape>
            </v:group>
            <v:group style="position:absolute;left:5231;top:4599;width:538;height:2" coordorigin="5231,4599" coordsize="538,2">
              <v:shape style="position:absolute;left:5231;top:4599;width:538;height:2" coordorigin="5231,4599" coordsize="538,0" path="m5231,4599l5769,4599e" filled="f" stroked="t" strokeweight=".47597pt" strokecolor="#383838">
                <v:path arrowok="t"/>
              </v:shape>
            </v:group>
            <v:group style="position:absolute;left:5712;top:4597;width:5997;height:2" coordorigin="5712,4597" coordsize="5997,2">
              <v:shape style="position:absolute;left:5712;top:4597;width:5997;height:2" coordorigin="5712,4597" coordsize="5997,0" path="m5712,4597l11709,4597e" filled="f" stroked="t" strokeweight=".713954pt" strokecolor="#545454">
                <v:path arrowok="t"/>
              </v:shape>
            </v:group>
            <v:group style="position:absolute;left:6009;top:4308;width:2;height:296" coordorigin="6009,4308" coordsize="2,296">
              <v:shape style="position:absolute;left:6009;top:4308;width:2;height:296" coordorigin="6009,4308" coordsize="0,296" path="m6009,4604l6009,4308e" filled="f" stroked="t" strokeweight=".47597pt" strokecolor="#545454">
                <v:path arrowok="t"/>
              </v:shape>
            </v:group>
            <v:group style="position:absolute;left:2397;top:4542;width:2;height:789" coordorigin="2397,4542" coordsize="2,789">
              <v:shape style="position:absolute;left:2397;top:4542;width:2;height:789" coordorigin="2397,4542" coordsize="0,789" path="m2397,5331l2397,4542e" filled="f" stroked="t" strokeweight=".237985pt" strokecolor="#383838">
                <v:path arrowok="t"/>
              </v:shape>
            </v:group>
            <v:group style="position:absolute;left:2394;top:4836;width:4626;height:2" coordorigin="2394,4836" coordsize="4626,2">
              <v:shape style="position:absolute;left:2394;top:4836;width:4626;height:2" coordorigin="2394,4836" coordsize="4626,0" path="m2394,4836l7021,4836e" filled="f" stroked="t" strokeweight=".713954pt" strokecolor="#575757">
                <v:path arrowok="t"/>
              </v:shape>
            </v:group>
            <v:group style="position:absolute;left:6963;top:4838;width:481;height:2" coordorigin="6963,4838" coordsize="481,2">
              <v:shape style="position:absolute;left:6963;top:4838;width:481;height:2" coordorigin="6963,4838" coordsize="481,0" path="m6963,4838l7444,4838e" filled="f" stroked="t" strokeweight=".47597pt" strokecolor="#2B2B2B">
                <v:path arrowok="t"/>
              </v:shape>
            </v:group>
            <v:group style="position:absolute;left:7387;top:4836;width:1314;height:2" coordorigin="7387,4836" coordsize="1314,2">
              <v:shape style="position:absolute;left:7387;top:4836;width:1314;height:2" coordorigin="7387,4836" coordsize="1314,0" path="m7387,4836l8701,4836e" filled="f" stroked="t" strokeweight=".713954pt" strokecolor="#545454">
                <v:path arrowok="t"/>
              </v:shape>
            </v:group>
            <v:group style="position:absolute;left:8644;top:4838;width:562;height:2" coordorigin="8644,4838" coordsize="562,2">
              <v:shape style="position:absolute;left:8644;top:4838;width:562;height:2" coordorigin="8644,4838" coordsize="562,0" path="m8644,4838l9205,4838e" filled="f" stroked="t" strokeweight=".47597pt" strokecolor="#2B2B2B">
                <v:path arrowok="t"/>
              </v:shape>
            </v:group>
            <v:group style="position:absolute;left:9148;top:4838;width:2556;height:2" coordorigin="9148,4838" coordsize="2556,2">
              <v:shape style="position:absolute;left:9148;top:4838;width:2556;height:2" coordorigin="9148,4838" coordsize="2556,0" path="m9148,4838l11704,4838e" filled="f" stroked="t" strokeweight=".713954pt" strokecolor="#4F4F4F">
                <v:path arrowok="t"/>
              </v:shape>
            </v:group>
            <v:group style="position:absolute;left:4950;top:4829;width:2;height:502" coordorigin="4950,4829" coordsize="2,502">
              <v:shape style="position:absolute;left:4950;top:4829;width:2;height:502" coordorigin="4950,4829" coordsize="0,502" path="m4950,5331l4950,4829e" filled="f" stroked="t" strokeweight=".47597pt" strokecolor="#2B2B2B">
                <v:path arrowok="t"/>
              </v:shape>
            </v:group>
            <v:group style="position:absolute;left:4941;top:5324;width:6768;height:2" coordorigin="4941,5324" coordsize="6768,2">
              <v:shape style="position:absolute;left:4941;top:5324;width:6768;height:2" coordorigin="4941,5324" coordsize="6768,0" path="m4941,5324l11709,5324e" filled="f" stroked="t" strokeweight=".713954pt" strokecolor="#575757">
                <v:path arrowok="t"/>
              </v:shape>
            </v:group>
            <v:group style="position:absolute;left:7777;top:4814;width:2;height:258" coordorigin="7777,4814" coordsize="2,258">
              <v:shape style="position:absolute;left:7777;top:4814;width:2;height:258" coordorigin="7777,4814" coordsize="0,258" path="m7777,5073l7777,4814e" filled="f" stroked="t" strokeweight=".237985pt" strokecolor="#6B6B6B">
                <v:path arrowok="t"/>
              </v:shape>
            </v:group>
            <v:group style="position:absolute;left:11699;top:4786;width:2;height:555" coordorigin="11699,4786" coordsize="2,555">
              <v:shape style="position:absolute;left:11699;top:4786;width:2;height:555" coordorigin="11699,4786" coordsize="0,555" path="m11699,5340l11699,4786e" filled="f" stroked="t" strokeweight=".47597pt" strokecolor="#383838">
                <v:path arrowok="t"/>
              </v:shape>
            </v:group>
            <v:group style="position:absolute;left:7777;top:5073;width:2;height:239" coordorigin="7777,5073" coordsize="2,239">
              <v:shape style="position:absolute;left:7777;top:5073;width:2;height:239" coordorigin="7777,5073" coordsize="0,239" path="m7777,5312l7777,5073e" filled="f" stroked="t" strokeweight=".237985pt" strokecolor="#9C9C9C">
                <v:path arrowok="t"/>
              </v:shape>
            </v:group>
            <v:group style="position:absolute;left:2394;top:5273;width:2;height:1037" coordorigin="2394,5273" coordsize="2,1037">
              <v:shape style="position:absolute;left:2394;top:5273;width:2;height:1037" coordorigin="2394,5273" coordsize="0,1037" path="m2394,6311l2394,5273e" filled="f" stroked="t" strokeweight=".47597pt" strokecolor="#5B5B5B">
                <v:path arrowok="t"/>
              </v:shape>
            </v:group>
            <v:group style="position:absolute;left:4950;top:5273;width:2;height:1037" coordorigin="4950,5273" coordsize="2,1037">
              <v:shape style="position:absolute;left:4950;top:5273;width:2;height:1037" coordorigin="4950,5273" coordsize="0,1037" path="m4950,6311l4950,5273e" filled="f" stroked="t" strokeweight=".951939pt" strokecolor="#4F4F4F">
                <v:path arrowok="t"/>
              </v:shape>
            </v:group>
            <v:group style="position:absolute;left:4941;top:5563;width:6768;height:2" coordorigin="4941,5563" coordsize="6768,2">
              <v:shape style="position:absolute;left:4941;top:5563;width:6768;height:2" coordorigin="4941,5563" coordsize="6768,0" path="m4941,5563l11709,5563e" filled="f" stroked="t" strokeweight=".713954pt" strokecolor="#575757">
                <v:path arrowok="t"/>
              </v:shape>
            </v:group>
            <v:group style="position:absolute;left:11704;top:5269;width:2;height:11159" coordorigin="11704,5269" coordsize="2,11159">
              <v:shape style="position:absolute;left:11704;top:5269;width:2;height:11159" coordorigin="11704,5269" coordsize="0,11159" path="m11704,16427l11704,5269e" filled="f" stroked="t" strokeweight=".713954pt" strokecolor="#575757">
                <v:path arrowok="t"/>
              </v:shape>
            </v:group>
            <v:group style="position:absolute;left:4941;top:5804;width:6768;height:2" coordorigin="4941,5804" coordsize="6768,2">
              <v:shape style="position:absolute;left:4941;top:5804;width:6768;height:2" coordorigin="4941,5804" coordsize="6768,0" path="m4941,5804l11709,5804e" filled="f" stroked="t" strokeweight=".713954pt" strokecolor="#575757">
                <v:path arrowok="t"/>
              </v:shape>
            </v:group>
            <v:group style="position:absolute;left:2389;top:6043;width:1504;height:2" coordorigin="2389,6043" coordsize="1504,2">
              <v:shape style="position:absolute;left:2389;top:6043;width:1504;height:2" coordorigin="2389,6043" coordsize="1504,0" path="m2389,6043l3893,6043e" filled="f" stroked="t" strokeweight=".951939pt" strokecolor="#5B5B5B">
                <v:path arrowok="t"/>
              </v:shape>
            </v:group>
            <v:group style="position:absolute;left:3836;top:6043;width:338;height:2" coordorigin="3836,6043" coordsize="338,2">
              <v:shape style="position:absolute;left:3836;top:6043;width:338;height:2" coordorigin="3836,6043" coordsize="338,0" path="m3836,6043l4174,6043e" filled="f" stroked="t" strokeweight=".47597pt" strokecolor="#2B2B2B">
                <v:path arrowok="t"/>
              </v:shape>
            </v:group>
            <v:group style="position:absolute;left:4117;top:6043;width:3689;height:2" coordorigin="4117,6043" coordsize="3689,2">
              <v:shape style="position:absolute;left:4117;top:6043;width:3689;height:2" coordorigin="4117,6043" coordsize="3689,0" path="m4117,6043l7806,6043e" filled="f" stroked="t" strokeweight=".713954pt" strokecolor="#4B4B4B">
                <v:path arrowok="t"/>
              </v:shape>
            </v:group>
            <v:group style="position:absolute;left:7749;top:6048;width:952;height:2" coordorigin="7749,6048" coordsize="952,2">
              <v:shape style="position:absolute;left:7749;top:6048;width:952;height:2" coordorigin="7749,6048" coordsize="952,0" path="m7749,6048l8701,6048e" filled="f" stroked="t" strokeweight=".47597pt" strokecolor="#343434">
                <v:path arrowok="t"/>
              </v:shape>
            </v:group>
            <v:group style="position:absolute;left:8534;top:6050;width:3175;height:2" coordorigin="8534,6050" coordsize="3175,2">
              <v:shape style="position:absolute;left:8534;top:6050;width:3175;height:2" coordorigin="8534,6050" coordsize="3175,0" path="m8534,6050l11709,6050e" filled="f" stroked="t" strokeweight=".713954pt" strokecolor="#575757">
                <v:path arrowok="t"/>
              </v:shape>
            </v:group>
            <v:group style="position:absolute;left:709;top:6282;width:433;height:2" coordorigin="709,6282" coordsize="433,2">
              <v:shape style="position:absolute;left:709;top:6282;width:433;height:2" coordorigin="709,6282" coordsize="433,0" path="m709,6282l1142,6282e" filled="f" stroked="t" strokeweight=".47597pt" strokecolor="#383838">
                <v:path arrowok="t"/>
              </v:shape>
            </v:group>
            <v:group style="position:absolute;left:709;top:6285;width:3970;height:2" coordorigin="709,6285" coordsize="3970,2">
              <v:shape style="position:absolute;left:709;top:6285;width:3970;height:2" coordorigin="709,6285" coordsize="3970,0" path="m709,6285l4679,6285e" filled="f" stroked="t" strokeweight=".713954pt" strokecolor="#545454">
                <v:path arrowok="t"/>
              </v:shape>
            </v:group>
            <v:group style="position:absolute;left:4622;top:6287;width:338;height:2" coordorigin="4622,6287" coordsize="338,2">
              <v:shape style="position:absolute;left:4622;top:6287;width:338;height:2" coordorigin="4622,6287" coordsize="338,0" path="m4622,6287l4960,6287e" filled="f" stroked="t" strokeweight=".47597pt" strokecolor="#232323">
                <v:path arrowok="t"/>
              </v:shape>
            </v:group>
            <v:group style="position:absolute;left:4888;top:6289;width:3813;height:2" coordorigin="4888,6289" coordsize="3813,2">
              <v:shape style="position:absolute;left:4888;top:6289;width:3813;height:2" coordorigin="4888,6289" coordsize="3813,0" path="m4888,6289l8701,6289e" filled="f" stroked="t" strokeweight=".713954pt" strokecolor="#545454">
                <v:path arrowok="t"/>
              </v:shape>
            </v:group>
            <v:group style="position:absolute;left:8644;top:6292;width:562;height:2" coordorigin="8644,6292" coordsize="562,2">
              <v:shape style="position:absolute;left:8644;top:6292;width:562;height:2" coordorigin="8644,6292" coordsize="562,0" path="m8644,6292l9205,6292e" filled="f" stroked="t" strokeweight=".47597pt" strokecolor="#2B2B2B">
                <v:path arrowok="t"/>
              </v:shape>
            </v:group>
            <v:group style="position:absolute;left:9148;top:6292;width:2561;height:2" coordorigin="9148,6292" coordsize="2561,2">
              <v:shape style="position:absolute;left:9148;top:6292;width:2561;height:2" coordorigin="9148,6292" coordsize="2561,0" path="m9148,6292l11709,6292e" filled="f" stroked="t" strokeweight=".713954pt" strokecolor="#545454">
                <v:path arrowok="t"/>
              </v:shape>
            </v:group>
            <v:group style="position:absolute;left:2397;top:6239;width:2;height:540" coordorigin="2397,6239" coordsize="2,540">
              <v:shape style="position:absolute;left:2397;top:6239;width:2;height:540" coordorigin="2397,6239" coordsize="0,540" path="m2397,6779l2397,6239e" filled="f" stroked="t" strokeweight=".237985pt" strokecolor="#2B2B2B">
                <v:path arrowok="t"/>
              </v:shape>
            </v:group>
            <v:group style="position:absolute;left:4950;top:6239;width:2;height:354" coordorigin="4950,6239" coordsize="2,354">
              <v:shape style="position:absolute;left:4950;top:6239;width:2;height:354" coordorigin="4950,6239" coordsize="0,354" path="m4950,6593l4950,6239e" filled="f" stroked="t" strokeweight=".47597pt" strokecolor="#2F2F2F">
                <v:path arrowok="t"/>
              </v:shape>
            </v:group>
            <v:group style="position:absolute;left:7777;top:6268;width:2;height:731" coordorigin="7777,6268" coordsize="2,731">
              <v:shape style="position:absolute;left:7777;top:6268;width:2;height:731" coordorigin="7777,6268" coordsize="0,731" path="m7777,6999l7777,6268e" filled="f" stroked="t" strokeweight=".237985pt" strokecolor="#6B6B6B">
                <v:path arrowok="t"/>
              </v:shape>
            </v:group>
            <v:group style="position:absolute;left:2394;top:6763;width:2285;height:2" coordorigin="2394,6763" coordsize="2285,2">
              <v:shape style="position:absolute;left:2394;top:6763;width:2285;height:2" coordorigin="2394,6763" coordsize="2285,0" path="m2394,6763l4679,6763e" filled="f" stroked="t" strokeweight=".713954pt" strokecolor="#545454">
                <v:path arrowok="t"/>
              </v:shape>
            </v:group>
            <v:group style="position:absolute;left:4622;top:6765;width:338;height:2" coordorigin="4622,6765" coordsize="338,2">
              <v:shape style="position:absolute;left:4622;top:6765;width:338;height:2" coordorigin="4622,6765" coordsize="338,0" path="m4622,6765l4960,6765e" filled="f" stroked="t" strokeweight=".47597pt" strokecolor="#2B2B2B">
                <v:path arrowok="t"/>
              </v:shape>
            </v:group>
            <v:group style="position:absolute;left:4952;top:6536;width:2;height:483" coordorigin="4952,6536" coordsize="2,483">
              <v:shape style="position:absolute;left:4952;top:6536;width:2;height:483" coordorigin="4952,6536" coordsize="0,483" path="m4952,7018l4952,6536e" filled="f" stroked="t" strokeweight=".713954pt" strokecolor="#545454">
                <v:path arrowok="t"/>
              </v:shape>
            </v:group>
            <v:group style="position:absolute;left:4888;top:6765;width:400;height:2" coordorigin="4888,6765" coordsize="400,2">
              <v:shape style="position:absolute;left:4888;top:6765;width:400;height:2" coordorigin="4888,6765" coordsize="400,0" path="m4888,6765l5288,6765e" filled="f" stroked="t" strokeweight=".47597pt" strokecolor="#3F3F3F">
                <v:path arrowok="t"/>
              </v:shape>
            </v:group>
            <v:group style="position:absolute;left:5231;top:6767;width:1790;height:2" coordorigin="5231,6767" coordsize="1790,2">
              <v:shape style="position:absolute;left:5231;top:6767;width:1790;height:2" coordorigin="5231,6767" coordsize="1790,0" path="m5231,6767l7021,6767e" filled="f" stroked="t" strokeweight=".951939pt" strokecolor="#5B5B5B">
                <v:path arrowok="t"/>
              </v:shape>
            </v:group>
            <v:group style="position:absolute;left:6963;top:6770;width:481;height:2" coordorigin="6963,6770" coordsize="481,2">
              <v:shape style="position:absolute;left:6963;top:6770;width:481;height:2" coordorigin="6963,6770" coordsize="481,0" path="m6963,6770l7444,6770e" filled="f" stroked="t" strokeweight=".47597pt" strokecolor="#3B3B3B">
                <v:path arrowok="t"/>
              </v:shape>
            </v:group>
            <v:group style="position:absolute;left:7387;top:6767;width:1314;height:2" coordorigin="7387,6767" coordsize="1314,2">
              <v:shape style="position:absolute;left:7387;top:6767;width:1314;height:2" coordorigin="7387,6767" coordsize="1314,0" path="m7387,6767l8701,6767e" filled="f" stroked="t" strokeweight=".951939pt" strokecolor="#5B5B5B">
                <v:path arrowok="t"/>
              </v:shape>
            </v:group>
            <v:group style="position:absolute;left:8644;top:6770;width:562;height:2" coordorigin="8644,6770" coordsize="562,2">
              <v:shape style="position:absolute;left:8644;top:6770;width:562;height:2" coordorigin="8644,6770" coordsize="562,0" path="m8644,6770l9205,6770e" filled="f" stroked="t" strokeweight=".47597pt" strokecolor="#343434">
                <v:path arrowok="t"/>
              </v:shape>
            </v:group>
            <v:group style="position:absolute;left:9148;top:6770;width:2565;height:2" coordorigin="9148,6770" coordsize="2565,2">
              <v:shape style="position:absolute;left:9148;top:6770;width:2565;height:2" coordorigin="9148,6770" coordsize="2565,0" path="m9148,6770l11714,6770e" filled="f" stroked="t" strokeweight=".713954pt" strokecolor="#5B5B5B">
                <v:path arrowok="t"/>
              </v:shape>
            </v:group>
            <v:group style="position:absolute;left:2394;top:6722;width:2;height:1267" coordorigin="2394,6722" coordsize="2,1267">
              <v:shape style="position:absolute;left:2394;top:6722;width:2;height:1267" coordorigin="2394,6722" coordsize="0,1267" path="m2394,7989l2394,6722e" filled="f" stroked="t" strokeweight=".47597pt" strokecolor="#5B5B5B">
                <v:path arrowok="t"/>
              </v:shape>
            </v:group>
            <v:group style="position:absolute;left:2389;top:7006;width:4631;height:2" coordorigin="2389,7006" coordsize="4631,2">
              <v:shape style="position:absolute;left:2389;top:7006;width:4631;height:2" coordorigin="2389,7006" coordsize="4631,0" path="m2389,7006l7021,7006e" filled="f" stroked="t" strokeweight=".951939pt" strokecolor="#575757">
                <v:path arrowok="t"/>
              </v:shape>
            </v:group>
            <v:group style="position:absolute;left:6963;top:7009;width:481;height:2" coordorigin="6963,7009" coordsize="481,2">
              <v:shape style="position:absolute;left:6963;top:7009;width:481;height:2" coordorigin="6963,7009" coordsize="481,0" path="m6963,7009l7444,7009e" filled="f" stroked="t" strokeweight=".47597pt" strokecolor="#2F2F2F">
                <v:path arrowok="t"/>
              </v:shape>
            </v:group>
            <v:group style="position:absolute;left:7387;top:7009;width:424;height:2" coordorigin="7387,7009" coordsize="424,2">
              <v:shape style="position:absolute;left:7387;top:7009;width:424;height:2" coordorigin="7387,7009" coordsize="424,0" path="m7387,7009l7811,7009e" filled="f" stroked="t" strokeweight=".47597pt" strokecolor="#4B4B4B">
                <v:path arrowok="t"/>
              </v:shape>
            </v:group>
            <v:group style="position:absolute;left:7673;top:7011;width:4041;height:2" coordorigin="7673,7011" coordsize="4041,2">
              <v:shape style="position:absolute;left:7673;top:7011;width:4041;height:2" coordorigin="7673,7011" coordsize="4041,0" path="m7673,7011l11714,7011e" filled="f" stroked="t" strokeweight=".713954pt" strokecolor="#5B5B5B">
                <v:path arrowok="t"/>
              </v:shape>
            </v:group>
            <v:group style="position:absolute;left:347;top:6961;width:2;height:311" coordorigin="347,6961" coordsize="2,311">
              <v:shape style="position:absolute;left:347;top:6961;width:2;height:311" coordorigin="347,6961" coordsize="0,311" path="m347,7272l347,6961e" filled="f" stroked="t" strokeweight=".47597pt" strokecolor="#4F4F4F">
                <v:path arrowok="t"/>
              </v:shape>
            </v:group>
            <v:group style="position:absolute;left:343;top:7245;width:2056;height:2" coordorigin="343,7245" coordsize="2056,2">
              <v:shape style="position:absolute;left:343;top:7245;width:2056;height:2" coordorigin="343,7245" coordsize="2056,0" path="m343,7245l2399,7245e" filled="f" stroked="t" strokeweight=".713954pt" strokecolor="#545454">
                <v:path arrowok="t"/>
              </v:shape>
            </v:group>
            <v:group style="position:absolute;left:2327;top:7248;width:2351;height:2" coordorigin="2327,7248" coordsize="2351,2">
              <v:shape style="position:absolute;left:2327;top:7248;width:2351;height:2" coordorigin="2327,7248" coordsize="2351,0" path="m2327,7248l4679,7248e" filled="f" stroked="t" strokeweight=".47597pt" strokecolor="#484848">
                <v:path arrowok="t"/>
              </v:shape>
            </v:group>
            <v:group style="position:absolute;left:4469;top:7250;width:1299;height:2" coordorigin="4469,7250" coordsize="1299,2">
              <v:shape style="position:absolute;left:4469;top:7250;width:1299;height:2" coordorigin="4469,7250" coordsize="1299,0" path="m4469,7250l5769,7250e" filled="f" stroked="t" strokeweight=".951939pt" strokecolor="#5B5B5B">
                <v:path arrowok="t"/>
              </v:shape>
            </v:group>
            <v:group style="position:absolute;left:5712;top:7248;width:295;height:2" coordorigin="5712,7248" coordsize="295,2">
              <v:shape style="position:absolute;left:5712;top:7248;width:295;height:2" coordorigin="5712,7248" coordsize="295,0" path="m5712,7248l6007,7248e" filled="f" stroked="t" strokeweight=".47597pt" strokecolor="#383838">
                <v:path arrowok="t"/>
              </v:shape>
            </v:group>
            <v:group style="position:absolute;left:5950;top:7250;width:823;height:2" coordorigin="5950,7250" coordsize="823,2">
              <v:shape style="position:absolute;left:5950;top:7250;width:823;height:2" coordorigin="5950,7250" coordsize="823,0" path="m5950,7250l6773,7250e" filled="f" stroked="t" strokeweight=".713954pt" strokecolor="#4F4F4F">
                <v:path arrowok="t"/>
              </v:shape>
            </v:group>
            <v:group style="position:absolute;left:6540;top:7250;width:1266;height:2" coordorigin="6540,7250" coordsize="1266,2">
              <v:shape style="position:absolute;left:6540;top:7250;width:1266;height:2" coordorigin="6540,7250" coordsize="1266,0" path="m6540,7250l7806,7250e" filled="f" stroked="t" strokeweight=".951939pt" strokecolor="#646464">
                <v:path arrowok="t"/>
              </v:shape>
            </v:group>
            <v:group style="position:absolute;left:7749;top:7253;width:952;height:2" coordorigin="7749,7253" coordsize="952,2">
              <v:shape style="position:absolute;left:7749;top:7253;width:952;height:2" coordorigin="7749,7253" coordsize="952,0" path="m7749,7253l8701,7253e" filled="f" stroked="t" strokeweight=".47597pt" strokecolor="#444444">
                <v:path arrowok="t"/>
              </v:shape>
            </v:group>
            <v:group style="position:absolute;left:8510;top:7255;width:3199;height:2" coordorigin="8510,7255" coordsize="3199,2">
              <v:shape style="position:absolute;left:8510;top:7255;width:3199;height:2" coordorigin="8510,7255" coordsize="3199,0" path="m8510,7255l11709,7255e" filled="f" stroked="t" strokeweight=".713954pt" strokecolor="#606060">
                <v:path arrowok="t"/>
              </v:shape>
            </v:group>
            <v:group style="position:absolute;left:11702;top:6956;width:2;height:316" coordorigin="11702,6956" coordsize="2,316">
              <v:shape style="position:absolute;left:11702;top:6956;width:2;height:316" coordorigin="11702,6956" coordsize="0,316" path="m11702,7272l11702,6956e" filled="f" stroked="t" strokeweight=".951939pt" strokecolor="#6B6B6B">
                <v:path arrowok="t"/>
              </v:shape>
            </v:group>
            <v:group style="position:absolute;left:347;top:7200;width:2;height:545" coordorigin="347,7200" coordsize="2,545">
              <v:shape style="position:absolute;left:347;top:7200;width:2;height:545" coordorigin="347,7200" coordsize="0,545" path="m347,7745l347,7200e" filled="f" stroked="t" strokeweight=".47597pt" strokecolor="#2F2F2F">
                <v:path arrowok="t"/>
              </v:shape>
            </v:group>
            <v:group style="position:absolute;left:11704;top:7200;width:2;height:545" coordorigin="11704,7200" coordsize="2,545">
              <v:shape style="position:absolute;left:11704;top:7200;width:2;height:545" coordorigin="11704,7200" coordsize="0,545" path="m11704,7745l11704,7200e" filled="f" stroked="t" strokeweight=".47597pt" strokecolor="#3B3B3B">
                <v:path arrowok="t"/>
              </v:shape>
            </v:group>
            <v:group style="position:absolute;left:343;top:7716;width:800;height:2" coordorigin="343,7716" coordsize="800,2">
              <v:shape style="position:absolute;left:343;top:7716;width:800;height:2" coordorigin="343,7716" coordsize="800,0" path="m343,7716l1142,7716e" filled="f" stroked="t" strokeweight=".47597pt" strokecolor="#444444">
                <v:path arrowok="t"/>
              </v:shape>
            </v:group>
            <v:group style="position:absolute;left:1085;top:7716;width:1314;height:2" coordorigin="1085,7716" coordsize="1314,2">
              <v:shape style="position:absolute;left:1085;top:7716;width:1314;height:2" coordorigin="1085,7716" coordsize="1314,0" path="m1085,7716l2399,7716e" filled="f" stroked="t" strokeweight=".951939pt" strokecolor="#646464">
                <v:path arrowok="t"/>
              </v:shape>
            </v:group>
            <v:group style="position:absolute;left:2327;top:7716;width:633;height:2" coordorigin="2327,7716" coordsize="633,2">
              <v:shape style="position:absolute;left:2327;top:7716;width:633;height:2" coordorigin="2327,7716" coordsize="633,0" path="m2327,7716l2961,7716e" filled="f" stroked="t" strokeweight=".47597pt" strokecolor="#3F3F3F">
                <v:path arrowok="t"/>
              </v:shape>
            </v:group>
            <v:group style="position:absolute;left:2875;top:7716;width:914;height:2" coordorigin="2875,7716" coordsize="914,2">
              <v:shape style="position:absolute;left:2875;top:7716;width:914;height:2" coordorigin="2875,7716" coordsize="914,0" path="m2875,7716l3789,7716e" filled="f" stroked="t" strokeweight=".951939pt" strokecolor="#575757">
                <v:path arrowok="t"/>
              </v:shape>
            </v:group>
            <v:group style="position:absolute;left:3732;top:7716;width:443;height:2" coordorigin="3732,7716" coordsize="443,2">
              <v:shape style="position:absolute;left:3732;top:7716;width:443;height:2" coordorigin="3732,7716" coordsize="443,0" path="m3732,7716l4174,7716e" filled="f" stroked="t" strokeweight=".47597pt" strokecolor="#282828">
                <v:path arrowok="t"/>
              </v:shape>
            </v:group>
            <v:group style="position:absolute;left:4117;top:7719;width:1652;height:2" coordorigin="4117,7719" coordsize="1652,2">
              <v:shape style="position:absolute;left:4117;top:7719;width:1652;height:2" coordorigin="4117,7719" coordsize="1652,0" path="m4117,7719l5769,7719e" filled="f" stroked="t" strokeweight=".713954pt" strokecolor="#4F4F4F">
                <v:path arrowok="t"/>
              </v:shape>
            </v:group>
            <v:group style="position:absolute;left:5712;top:7719;width:1061;height:2" coordorigin="5712,7719" coordsize="1061,2">
              <v:shape style="position:absolute;left:5712;top:7719;width:1061;height:2" coordorigin="5712,7719" coordsize="1061,0" path="m5712,7719l6773,7719e" filled="f" stroked="t" strokeweight=".47597pt" strokecolor="#3B3B3B">
                <v:path arrowok="t"/>
              </v:shape>
            </v:group>
            <v:group style="position:absolute;left:6716;top:7719;width:1090;height:2" coordorigin="6716,7719" coordsize="1090,2">
              <v:shape style="position:absolute;left:6716;top:7719;width:1090;height:2" coordorigin="6716,7719" coordsize="1090,0" path="m6716,7719l7806,7719e" filled="f" stroked="t" strokeweight=".951939pt" strokecolor="#5B5B5B">
                <v:path arrowok="t"/>
              </v:shape>
            </v:group>
            <v:group style="position:absolute;left:7749;top:7721;width:952;height:2" coordorigin="7749,7721" coordsize="952,2">
              <v:shape style="position:absolute;left:7749;top:7721;width:952;height:2" coordorigin="7749,7721" coordsize="952,0" path="m7749,7721l8701,7721e" filled="f" stroked="t" strokeweight=".47597pt" strokecolor="#484848">
                <v:path arrowok="t"/>
              </v:shape>
            </v:group>
            <v:group style="position:absolute;left:8368;top:7724;width:3341;height:2" coordorigin="8368,7724" coordsize="3341,2">
              <v:shape style="position:absolute;left:8368;top:7724;width:3341;height:2" coordorigin="8368,7724" coordsize="3341,0" path="m8368,7724l11709,7724e" filled="f" stroked="t" strokeweight=".713954pt" strokecolor="#606060">
                <v:path arrowok="t"/>
              </v:shape>
            </v:group>
            <v:group style="position:absolute;left:4955;top:7707;width:2;height:746" coordorigin="4955,7707" coordsize="2,746">
              <v:shape style="position:absolute;left:4955;top:7707;width:2;height:746" coordorigin="4955,7707" coordsize="0,746" path="m4955,8453l4955,7707e" filled="f" stroked="t" strokeweight=".713954pt" strokecolor="#4B4B4B">
                <v:path arrowok="t"/>
              </v:shape>
            </v:group>
            <v:group style="position:absolute;left:4945;top:7963;width:3755;height:2" coordorigin="4945,7963" coordsize="3755,2">
              <v:shape style="position:absolute;left:4945;top:7963;width:3755;height:2" coordorigin="4945,7963" coordsize="3755,0" path="m4945,7963l8701,7963e" filled="f" stroked="t" strokeweight=".713954pt" strokecolor="#545454">
                <v:path arrowok="t"/>
              </v:shape>
            </v:group>
            <v:group style="position:absolute;left:8644;top:7965;width:562;height:2" coordorigin="8644,7965" coordsize="562,2">
              <v:shape style="position:absolute;left:8644;top:7965;width:562;height:2" coordorigin="8644,7965" coordsize="562,0" path="m8644,7965l9205,7965e" filled="f" stroked="t" strokeweight=".47597pt" strokecolor="#2B2B2B">
                <v:path arrowok="t"/>
              </v:shape>
            </v:group>
            <v:group style="position:absolute;left:9148;top:7965;width:2565;height:2" coordorigin="9148,7965" coordsize="2565,2">
              <v:shape style="position:absolute;left:9148;top:7965;width:2565;height:2" coordorigin="9148,7965" coordsize="2565,0" path="m9148,7965l11714,7965e" filled="f" stroked="t" strokeweight=".713954pt" strokecolor="#5B5B5B">
                <v:path arrowok="t"/>
              </v:shape>
            </v:group>
            <v:group style="position:absolute;left:2361;top:7960;width:2;height:225" coordorigin="2361,7960" coordsize="2,225">
              <v:shape style="position:absolute;left:2361;top:7960;width:2;height:225" coordorigin="2361,7960" coordsize="0,225" path="m2361,8185l2361,7960e" filled="f" stroked="t" strokeweight=".237985pt" strokecolor="#000000">
                <v:path arrowok="t"/>
              </v:shape>
            </v:group>
            <v:group style="position:absolute;left:4945;top:8202;width:1932;height:2" coordorigin="4945,8202" coordsize="1932,2">
              <v:shape style="position:absolute;left:4945;top:8202;width:1932;height:2" coordorigin="4945,8202" coordsize="1932,0" path="m4945,8202l6878,8202e" filled="f" stroked="t" strokeweight=".951939pt" strokecolor="#575757">
                <v:path arrowok="t"/>
              </v:shape>
            </v:group>
            <v:group style="position:absolute;left:6716;top:8204;width:1090;height:2" coordorigin="6716,8204" coordsize="1090,2">
              <v:shape style="position:absolute;left:6716;top:8204;width:1090;height:2" coordorigin="6716,8204" coordsize="1090,0" path="m6716,8204l7806,8204e" filled="f" stroked="t" strokeweight=".47597pt" strokecolor="#444444">
                <v:path arrowok="t"/>
              </v:shape>
            </v:group>
            <v:group style="position:absolute;left:7649;top:8206;width:4065;height:2" coordorigin="7649,8206" coordsize="4065,2">
              <v:shape style="position:absolute;left:7649;top:8206;width:4065;height:2" coordorigin="7649,8206" coordsize="4065,0" path="m7649,8206l11714,8206e" filled="f" stroked="t" strokeweight=".713954pt" strokecolor="#4F4F4F">
                <v:path arrowok="t"/>
              </v:shape>
            </v:group>
            <v:group style="position:absolute;left:338;top:8441;width:3451;height:2" coordorigin="338,8441" coordsize="3451,2">
              <v:shape style="position:absolute;left:338;top:8441;width:3451;height:2" coordorigin="338,8441" coordsize="3451,0" path="m338,8441l3789,8441e" filled="f" stroked="t" strokeweight=".951939pt" strokecolor="#575757">
                <v:path arrowok="t"/>
              </v:shape>
            </v:group>
            <v:group style="position:absolute;left:2361;top:8185;width:2;height:282" coordorigin="2361,8185" coordsize="2,282">
              <v:shape style="position:absolute;left:2361;top:8185;width:2;height:282" coordorigin="2361,8185" coordsize="0,282" path="m2361,8467l2361,8185e" filled="f" stroked="t" strokeweight=".237985pt" strokecolor="#6B6B6B">
                <v:path arrowok="t"/>
              </v:shape>
            </v:group>
            <v:group style="position:absolute;left:3732;top:8443;width:443;height:2" coordorigin="3732,8443" coordsize="443,2">
              <v:shape style="position:absolute;left:3732;top:8443;width:443;height:2" coordorigin="3732,8443" coordsize="443,0" path="m3732,8443l4174,8443e" filled="f" stroked="t" strokeweight=".47597pt" strokecolor="#2F2F2F">
                <v:path arrowok="t"/>
              </v:shape>
            </v:group>
            <v:group style="position:absolute;left:4117;top:8441;width:1652;height:2" coordorigin="4117,8441" coordsize="1652,2">
              <v:shape style="position:absolute;left:4117;top:8441;width:1652;height:2" coordorigin="4117,8441" coordsize="1652,0" path="m4117,8441l5769,8441e" filled="f" stroked="t" strokeweight=".951939pt" strokecolor="#5B5B5B">
                <v:path arrowok="t"/>
              </v:shape>
            </v:group>
            <v:group style="position:absolute;left:5712;top:8443;width:295;height:2" coordorigin="5712,8443" coordsize="295,2">
              <v:shape style="position:absolute;left:5712;top:8443;width:295;height:2" coordorigin="5712,8443" coordsize="295,0" path="m5712,8443l6007,8443e" filled="f" stroked="t" strokeweight=".47597pt" strokecolor="#2F2F2F">
                <v:path arrowok="t"/>
              </v:shape>
            </v:group>
            <v:group style="position:absolute;left:5950;top:8448;width:5764;height:2" coordorigin="5950,8448" coordsize="5764,2">
              <v:shape style="position:absolute;left:5950;top:8448;width:5764;height:2" coordorigin="5950,8448" coordsize="5764,0" path="m5950,8448l11714,8448e" filled="f" stroked="t" strokeweight=".713954pt" strokecolor="#5B5B5B">
                <v:path arrowok="t"/>
              </v:shape>
            </v:group>
            <v:group style="position:absolute;left:2394;top:8424;width:2;height:1119" coordorigin="2394,8424" coordsize="2,1119">
              <v:shape style="position:absolute;left:2394;top:8424;width:2;height:1119" coordorigin="2394,8424" coordsize="0,1119" path="m2394,9543l2394,8424e" filled="f" stroked="t" strokeweight=".47597pt" strokecolor="#5B5B5B">
                <v:path arrowok="t"/>
              </v:shape>
            </v:group>
            <v:group style="position:absolute;left:347;top:8658;width:2;height:626" coordorigin="347,8658" coordsize="2,626">
              <v:shape style="position:absolute;left:347;top:8658;width:2;height:626" coordorigin="347,8658" coordsize="0,626" path="m347,9285l347,8658e" filled="f" stroked="t" strokeweight=".47597pt" strokecolor="#3B3B3B">
                <v:path arrowok="t"/>
              </v:shape>
            </v:group>
            <v:group style="position:absolute;left:343;top:9258;width:11366;height:2" coordorigin="343,9258" coordsize="11366,2">
              <v:shape style="position:absolute;left:343;top:9258;width:11366;height:2" coordorigin="343,9258" coordsize="11366,0" path="m343,9258l11709,9258e" filled="f" stroked="t" strokeweight=".713954pt" strokecolor="#545454">
                <v:path arrowok="t"/>
              </v:shape>
            </v:group>
            <v:group style="position:absolute;left:11704;top:8892;width:2;height:392" coordorigin="11704,8892" coordsize="2,392">
              <v:shape style="position:absolute;left:11704;top:8892;width:2;height:392" coordorigin="11704,8892" coordsize="0,392" path="m11704,9285l11704,8892e" filled="f" stroked="t" strokeweight=".47597pt" strokecolor="#3B3B3B">
                <v:path arrowok="t"/>
              </v:shape>
            </v:group>
            <v:group style="position:absolute;left:2397;top:9485;width:2;height:292" coordorigin="2397,9485" coordsize="2,292">
              <v:shape style="position:absolute;left:2397;top:9485;width:2;height:292" coordorigin="2397,9485" coordsize="0,292" path="m2397,9777l2397,9485e" filled="f" stroked="t" strokeweight=".237985pt" strokecolor="#383838">
                <v:path arrowok="t"/>
              </v:shape>
            </v:group>
            <v:group style="position:absolute;left:2361;top:9748;width:2;height:225" coordorigin="2361,9748" coordsize="2,225">
              <v:shape style="position:absolute;left:2361;top:9748;width:2;height:225" coordorigin="2361,9748" coordsize="0,225" path="m2361,9973l2361,9748e" filled="f" stroked="t" strokeweight=".237985pt" strokecolor="#000000">
                <v:path arrowok="t"/>
              </v:shape>
            </v:group>
            <v:group style="position:absolute;left:338;top:10193;width:11376;height:2" coordorigin="338,10193" coordsize="11376,2">
              <v:shape style="position:absolute;left:338;top:10193;width:11376;height:2" coordorigin="338,10193" coordsize="11376,0" path="m338,10193l11714,10193e" filled="f" stroked="t" strokeweight=".713954pt" strokecolor="#545454">
                <v:path arrowok="t"/>
              </v:shape>
            </v:group>
            <v:group style="position:absolute;left:2361;top:9973;width:2;height:249" coordorigin="2361,9973" coordsize="2,249">
              <v:shape style="position:absolute;left:2361;top:9973;width:2;height:249" coordorigin="2361,9973" coordsize="0,249" path="m2361,10222l2361,9973e" filled="f" stroked="t" strokeweight=".237985pt" strokecolor="#282828">
                <v:path arrowok="t"/>
              </v:shape>
            </v:group>
            <v:group style="position:absolute;left:333;top:10430;width:3456;height:2" coordorigin="333,10430" coordsize="3456,2">
              <v:shape style="position:absolute;left:333;top:10430;width:3456;height:2" coordorigin="333,10430" coordsize="3456,0" path="m333,10430l3789,10430e" filled="f" stroked="t" strokeweight=".713954pt" strokecolor="#575757">
                <v:path arrowok="t"/>
              </v:shape>
            </v:group>
            <v:group style="position:absolute;left:2392;top:10179;width:2;height:760" coordorigin="2392,10179" coordsize="2,760">
              <v:shape style="position:absolute;left:2392;top:10179;width:2;height:760" coordorigin="2392,10179" coordsize="0,760" path="m2392,10939l2392,10179e" filled="f" stroked="t" strokeweight=".47597pt" strokecolor="#545454">
                <v:path arrowok="t"/>
              </v:shape>
            </v:group>
            <v:group style="position:absolute;left:3732;top:10432;width:443;height:2" coordorigin="3732,10432" coordsize="443,2">
              <v:shape style="position:absolute;left:3732;top:10432;width:443;height:2" coordorigin="3732,10432" coordsize="443,0" path="m3732,10432l4174,10432e" filled="f" stroked="t" strokeweight=".47597pt" strokecolor="#2B2B2B">
                <v:path arrowok="t"/>
              </v:shape>
            </v:group>
            <v:group style="position:absolute;left:4117;top:10434;width:1652;height:2" coordorigin="4117,10434" coordsize="1652,2">
              <v:shape style="position:absolute;left:4117;top:10434;width:1652;height:2" coordorigin="4117,10434" coordsize="1652,0" path="m4117,10434l5769,10434e" filled="f" stroked="t" strokeweight=".951939pt" strokecolor="#606060">
                <v:path arrowok="t"/>
              </v:shape>
            </v:group>
            <v:group style="position:absolute;left:5712;top:10432;width:295;height:2" coordorigin="5712,10432" coordsize="295,2">
              <v:shape style="position:absolute;left:5712;top:10432;width:295;height:2" coordorigin="5712,10432" coordsize="295,0" path="m5712,10432l6007,10432e" filled="f" stroked="t" strokeweight=".47597pt" strokecolor="#343434">
                <v:path arrowok="t"/>
              </v:shape>
            </v:group>
            <v:group style="position:absolute;left:5950;top:10434;width:5764;height:2" coordorigin="5950,10434" coordsize="5764,2">
              <v:shape style="position:absolute;left:5950;top:10434;width:5764;height:2" coordorigin="5950,10434" coordsize="5764,0" path="m5950,10434l11714,10434e" filled="f" stroked="t" strokeweight=".713954pt" strokecolor="#5B5B5B">
                <v:path arrowok="t"/>
              </v:shape>
            </v:group>
            <v:group style="position:absolute;left:333;top:10669;width:3456;height:2" coordorigin="333,10669" coordsize="3456,2">
              <v:shape style="position:absolute;left:333;top:10669;width:3456;height:2" coordorigin="333,10669" coordsize="3456,0" path="m333,10669l3789,10669e" filled="f" stroked="t" strokeweight=".713954pt" strokecolor="#575757">
                <v:path arrowok="t"/>
              </v:shape>
            </v:group>
            <v:group style="position:absolute;left:3732;top:10671;width:162;height:2" coordorigin="3732,10671" coordsize="162,2">
              <v:shape style="position:absolute;left:3732;top:10671;width:162;height:2" coordorigin="3732,10671" coordsize="162,0" path="m3732,10671l3893,10671e" filled="f" stroked="t" strokeweight=".47597pt" strokecolor="#3B3B3B">
                <v:path arrowok="t"/>
              </v:shape>
            </v:group>
            <v:group style="position:absolute;left:3836;top:10671;width:338;height:2" coordorigin="3836,10671" coordsize="338,2">
              <v:shape style="position:absolute;left:3836;top:10671;width:338;height:2" coordorigin="3836,10671" coordsize="338,0" path="m3836,10671l4174,10671e" filled="f" stroked="t" strokeweight=".47597pt" strokecolor="#1F1F1F">
                <v:path arrowok="t"/>
              </v:shape>
            </v:group>
            <v:group style="position:absolute;left:4117;top:10671;width:1176;height:2" coordorigin="4117,10671" coordsize="1176,2">
              <v:shape style="position:absolute;left:4117;top:10671;width:1176;height:2" coordorigin="4117,10671" coordsize="1176,0" path="m4117,10671l5293,10671e" filled="f" stroked="t" strokeweight=".951939pt" strokecolor="#5B5B5B">
                <v:path arrowok="t"/>
              </v:shape>
            </v:group>
            <v:group style="position:absolute;left:5231;top:10671;width:776;height:2" coordorigin="5231,10671" coordsize="776,2">
              <v:shape style="position:absolute;left:5231;top:10671;width:776;height:2" coordorigin="5231,10671" coordsize="776,0" path="m5231,10671l6007,10671e" filled="f" stroked="t" strokeweight=".47597pt" strokecolor="#383838">
                <v:path arrowok="t"/>
              </v:shape>
            </v:group>
            <v:group style="position:absolute;left:5950;top:10673;width:3394;height:2" coordorigin="5950,10673" coordsize="3394,2">
              <v:shape style="position:absolute;left:5950;top:10673;width:3394;height:2" coordorigin="5950,10673" coordsize="3394,0" path="m5950,10673l9343,10673e" filled="f" stroked="t" strokeweight=".713954pt" strokecolor="#5B5B5B">
                <v:path arrowok="t"/>
              </v:shape>
            </v:group>
            <v:group style="position:absolute;left:9148;top:10676;width:1028;height:2" coordorigin="9148,10676" coordsize="1028,2">
              <v:shape style="position:absolute;left:9148;top:10676;width:1028;height:2" coordorigin="9148,10676" coordsize="1028,0" path="m9148,10676l10176,10676e" filled="f" stroked="t" strokeweight=".47597pt" strokecolor="#484848">
                <v:path arrowok="t"/>
              </v:shape>
            </v:group>
            <v:group style="position:absolute;left:10119;top:10676;width:1590;height:2" coordorigin="10119,10676" coordsize="1590,2">
              <v:shape style="position:absolute;left:10119;top:10676;width:1590;height:2" coordorigin="10119,10676" coordsize="1590,0" path="m10119,10676l11709,10676e" filled="f" stroked="t" strokeweight=".713954pt" strokecolor="#606060">
                <v:path arrowok="t"/>
              </v:shape>
            </v:group>
            <v:group style="position:absolute;left:11704;top:10408;width:2;height:292" coordorigin="11704,10408" coordsize="2,292">
              <v:shape style="position:absolute;left:11704;top:10408;width:2;height:292" coordorigin="11704,10408" coordsize="0,292" path="m11704,10700l11704,10408e" filled="f" stroked="t" strokeweight=".47597pt" strokecolor="#383838">
                <v:path arrowok="t"/>
              </v:shape>
            </v:group>
            <v:group style="position:absolute;left:338;top:11144;width:1385;height:2" coordorigin="338,11144" coordsize="1385,2">
              <v:shape style="position:absolute;left:338;top:11144;width:1385;height:2" coordorigin="338,11144" coordsize="1385,0" path="m338,11144l1723,11144e" filled="f" stroked="t" strokeweight=".713954pt" strokecolor="#5B5B5B">
                <v:path arrowok="t"/>
              </v:shape>
            </v:group>
            <v:group style="position:absolute;left:1666;top:11147;width:733;height:2" coordorigin="1666,11147" coordsize="733,2">
              <v:shape style="position:absolute;left:1666;top:11147;width:733;height:2" coordorigin="1666,11147" coordsize="733,0" path="m1666,11147l2399,11147e" filled="f" stroked="t" strokeweight=".47597pt" strokecolor="#3F3F3F">
                <v:path arrowok="t"/>
              </v:shape>
            </v:group>
            <v:group style="position:absolute;left:2392;top:10881;width:2;height:555" coordorigin="2392,10881" coordsize="2,555">
              <v:shape style="position:absolute;left:2392;top:10881;width:2;height:555" coordorigin="2392,10881" coordsize="0,555" path="m2392,11436l2392,10881e" filled="f" stroked="t" strokeweight=".47597pt" strokecolor="#606060">
                <v:path arrowok="t"/>
              </v:shape>
            </v:group>
            <v:group style="position:absolute;left:2327;top:11149;width:1461;height:2" coordorigin="2327,11149" coordsize="1461,2">
              <v:shape style="position:absolute;left:2327;top:11149;width:1461;height:2" coordorigin="2327,11149" coordsize="1461,0" path="m2327,11149l3789,11149e" filled="f" stroked="t" strokeweight=".713954pt" strokecolor="#545454">
                <v:path arrowok="t"/>
              </v:shape>
            </v:group>
            <v:group style="position:absolute;left:3732;top:11149;width:443;height:2" coordorigin="3732,11149" coordsize="443,2">
              <v:shape style="position:absolute;left:3732;top:11149;width:443;height:2" coordorigin="3732,11149" coordsize="443,0" path="m3732,11149l4174,11149e" filled="f" stroked="t" strokeweight=".47597pt" strokecolor="#2F2F2F">
                <v:path arrowok="t"/>
              </v:shape>
            </v:group>
            <v:group style="position:absolute;left:4117;top:11149;width:1652;height:2" coordorigin="4117,11149" coordsize="1652,2">
              <v:shape style="position:absolute;left:4117;top:11149;width:1652;height:2" coordorigin="4117,11149" coordsize="1652,0" path="m4117,11149l5769,11149e" filled="f" stroked="t" strokeweight=".713954pt" strokecolor="#4F4F4F">
                <v:path arrowok="t"/>
              </v:shape>
            </v:group>
            <v:group style="position:absolute;left:5712;top:11149;width:295;height:2" coordorigin="5712,11149" coordsize="295,2">
              <v:shape style="position:absolute;left:5712;top:11149;width:295;height:2" coordorigin="5712,11149" coordsize="295,0" path="m5712,11149l6007,11149e" filled="f" stroked="t" strokeweight=".47597pt" strokecolor="#343434">
                <v:path arrowok="t"/>
              </v:shape>
            </v:group>
            <v:group style="position:absolute;left:5950;top:11151;width:3394;height:2" coordorigin="5950,11151" coordsize="3394,2">
              <v:shape style="position:absolute;left:5950;top:11151;width:3394;height:2" coordorigin="5950,11151" coordsize="3394,0" path="m5950,11151l9343,11151e" filled="f" stroked="t" strokeweight=".951939pt" strokecolor="#5B5B5B">
                <v:path arrowok="t"/>
              </v:shape>
            </v:group>
            <v:group style="position:absolute;left:9148;top:11154;width:1028;height:2" coordorigin="9148,11154" coordsize="1028,2">
              <v:shape style="position:absolute;left:9148;top:11154;width:1028;height:2" coordorigin="9148,11154" coordsize="1028,0" path="m9148,11154l10176,11154e" filled="f" stroked="t" strokeweight=".47597pt" strokecolor="#484848">
                <v:path arrowok="t"/>
              </v:shape>
            </v:group>
            <v:group style="position:absolute;left:10119;top:11154;width:1594;height:2" coordorigin="10119,11154" coordsize="1594,2">
              <v:shape style="position:absolute;left:10119;top:11154;width:1594;height:2" coordorigin="10119,11154" coordsize="1594,0" path="m10119,11154l11714,11154e" filled="f" stroked="t" strokeweight=".713954pt" strokecolor="#646464">
                <v:path arrowok="t"/>
              </v:shape>
            </v:group>
            <v:group style="position:absolute;left:338;top:11386;width:3698;height:2" coordorigin="338,11386" coordsize="3698,2">
              <v:shape style="position:absolute;left:338;top:11386;width:3698;height:2" coordorigin="338,11386" coordsize="3698,0" path="m338,11386l4036,11386e" filled="f" stroked="t" strokeweight=".713954pt" strokecolor="#545454">
                <v:path arrowok="t"/>
              </v:shape>
            </v:group>
            <v:group style="position:absolute;left:343;top:11006;width:2;height:655" coordorigin="343,11006" coordsize="2,655">
              <v:shape style="position:absolute;left:343;top:11006;width:2;height:655" coordorigin="343,11006" coordsize="0,655" path="m343,11661l343,11006e" filled="f" stroked="t" strokeweight=".47597pt" strokecolor="#3B3B3B">
                <v:path arrowok="t"/>
              </v:shape>
            </v:group>
            <v:group style="position:absolute;left:3979;top:11388;width:195;height:2" coordorigin="3979,11388" coordsize="195,2">
              <v:shape style="position:absolute;left:3979;top:11388;width:195;height:2" coordorigin="3979,11388" coordsize="195,0" path="m3979,11388l4174,11388e" filled="f" stroked="t" strokeweight=".47597pt" strokecolor="#1F1F1F">
                <v:path arrowok="t"/>
              </v:shape>
            </v:group>
            <v:group style="position:absolute;left:4117;top:11391;width:562;height:2" coordorigin="4117,11391" coordsize="562,2">
              <v:shape style="position:absolute;left:4117;top:11391;width:562;height:2" coordorigin="4117,11391" coordsize="562,0" path="m4117,11391l4679,11391e" filled="f" stroked="t" strokeweight=".47597pt" strokecolor="#444444">
                <v:path arrowok="t"/>
              </v:shape>
            </v:group>
            <v:group style="position:absolute;left:4588;top:11388;width:1180;height:2" coordorigin="4588,11388" coordsize="1180,2">
              <v:shape style="position:absolute;left:4588;top:11388;width:1180;height:2" coordorigin="4588,11388" coordsize="1180,0" path="m4588,11388l5769,11388e" filled="f" stroked="t" strokeweight=".713954pt" strokecolor="#575757">
                <v:path arrowok="t"/>
              </v:shape>
            </v:group>
            <v:group style="position:absolute;left:5712;top:11388;width:295;height:2" coordorigin="5712,11388" coordsize="295,2">
              <v:shape style="position:absolute;left:5712;top:11388;width:295;height:2" coordorigin="5712,11388" coordsize="295,0" path="m5712,11388l6007,11388e" filled="f" stroked="t" strokeweight=".47597pt" strokecolor="#2B2B2B">
                <v:path arrowok="t"/>
              </v:shape>
            </v:group>
            <v:group style="position:absolute;left:5950;top:11395;width:5764;height:2" coordorigin="5950,11395" coordsize="5764,2">
              <v:shape style="position:absolute;left:5950;top:11395;width:5764;height:2" coordorigin="5950,11395" coordsize="5764,0" path="m5950,11395l11714,11395e" filled="f" stroked="t" strokeweight=".713954pt" strokecolor="#575757">
                <v:path arrowok="t"/>
              </v:shape>
            </v:group>
            <v:group style="position:absolute;left:1718;top:11379;width:2;height:335" coordorigin="1718,11379" coordsize="2,335">
              <v:shape style="position:absolute;left:1718;top:11379;width:2;height:335" coordorigin="1718,11379" coordsize="0,335" path="m1718,11713l1718,11379e" filled="f" stroked="t" strokeweight=".951939pt" strokecolor="#5B5B5B">
                <v:path arrowok="t"/>
              </v:shape>
            </v:group>
            <v:group style="position:absolute;left:338;top:11630;width:4341;height:2" coordorigin="338,11630" coordsize="4341,2">
              <v:shape style="position:absolute;left:338;top:11630;width:4341;height:2" coordorigin="338,11630" coordsize="4341,0" path="m338,11630l4679,11630e" filled="f" stroked="t" strokeweight=".713954pt" strokecolor="#575757">
                <v:path arrowok="t"/>
              </v:shape>
            </v:group>
            <v:group style="position:absolute;left:2361;top:11393;width:2;height:239" coordorigin="2361,11393" coordsize="2,239">
              <v:shape style="position:absolute;left:2361;top:11393;width:2;height:239" coordorigin="2361,11393" coordsize="0,239" path="m2361,11632l2361,11393e" filled="f" stroked="t" strokeweight=".237985pt" strokecolor="#484848">
                <v:path arrowok="t"/>
              </v:shape>
            </v:group>
            <v:group style="position:absolute;left:4622;top:11632;width:328;height:2" coordorigin="4622,11632" coordsize="328,2">
              <v:shape style="position:absolute;left:4622;top:11632;width:328;height:2" coordorigin="4622,11632" coordsize="328,0" path="m4622,11632l4950,11632e" filled="f" stroked="t" strokeweight=".47597pt" strokecolor="#2F2F2F">
                <v:path arrowok="t"/>
              </v:shape>
            </v:group>
            <v:group style="position:absolute;left:4893;top:11632;width:395;height:2" coordorigin="4893,11632" coordsize="395,2">
              <v:shape style="position:absolute;left:4893;top:11632;width:395;height:2" coordorigin="4893,11632" coordsize="395,0" path="m4893,11632l5288,11632e" filled="f" stroked="t" strokeweight=".47597pt" strokecolor="#444444">
                <v:path arrowok="t"/>
              </v:shape>
            </v:group>
            <v:group style="position:absolute;left:5217;top:11632;width:995;height:2" coordorigin="5217,11632" coordsize="995,2">
              <v:shape style="position:absolute;left:5217;top:11632;width:995;height:2" coordorigin="5217,11632" coordsize="995,0" path="m5217,11632l6211,11632e" filled="f" stroked="t" strokeweight=".951939pt" strokecolor="#646464">
                <v:path arrowok="t"/>
              </v:shape>
            </v:group>
            <v:group style="position:absolute;left:5950;top:11634;width:1071;height:2" coordorigin="5950,11634" coordsize="1071,2">
              <v:shape style="position:absolute;left:5950;top:11634;width:1071;height:2" coordorigin="5950,11634" coordsize="1071,0" path="m5950,11634l7021,11634e" filled="f" stroked="t" strokeweight=".47597pt" strokecolor="#4B4B4B">
                <v:path arrowok="t"/>
              </v:shape>
            </v:group>
            <v:group style="position:absolute;left:6963;top:11637;width:490;height:2" coordorigin="6963,11637" coordsize="490,2">
              <v:shape style="position:absolute;left:6963;top:11637;width:490;height:2" coordorigin="6963,11637" coordsize="490,0" path="m6963,11637l7454,11637e" filled="f" stroked="t" strokeweight=".47597pt" strokecolor="#343434">
                <v:path arrowok="t"/>
              </v:shape>
            </v:group>
            <v:group style="position:absolute;left:7382;top:11637;width:4331;height:2" coordorigin="7382,11637" coordsize="4331,2">
              <v:shape style="position:absolute;left:7382;top:11637;width:4331;height:2" coordorigin="7382,11637" coordsize="4331,0" path="m7382,11637l11714,11637e" filled="f" stroked="t" strokeweight=".713954pt" strokecolor="#575757">
                <v:path arrowok="t"/>
              </v:shape>
            </v:group>
            <v:group style="position:absolute;left:1135;top:11374;width:2;height:918" coordorigin="1135,11374" coordsize="2,918">
              <v:shape style="position:absolute;left:1135;top:11374;width:2;height:918" coordorigin="1135,11374" coordsize="0,918" path="m1135,12292l1135,11374e" filled="f" stroked="t" strokeweight=".951939pt" strokecolor="#545454">
                <v:path arrowok="t"/>
              </v:shape>
            </v:group>
            <v:group style="position:absolute;left:1721;top:11589;width:2;height:703" coordorigin="1721,11589" coordsize="2,703">
              <v:shape style="position:absolute;left:1721;top:11589;width:2;height:703" coordorigin="1721,11589" coordsize="0,703" path="m1721,12292l1721,11589e" filled="f" stroked="t" strokeweight=".47597pt" strokecolor="#444444">
                <v:path arrowok="t"/>
              </v:shape>
            </v:group>
            <v:group style="position:absolute;left:2392;top:11589;width:2;height:861" coordorigin="2392,11589" coordsize="2,861">
              <v:shape style="position:absolute;left:2392;top:11589;width:2;height:861" coordorigin="2392,11589" coordsize="0,861" path="m2392,12449l2392,11589e" filled="f" stroked="t" strokeweight=".47597pt" strokecolor="#444444">
                <v:path arrowok="t"/>
              </v:shape>
            </v:group>
            <v:group style="position:absolute;left:7418;top:11383;width:2;height:908" coordorigin="7418,11383" coordsize="2,908">
              <v:shape style="position:absolute;left:7418;top:11383;width:2;height:908" coordorigin="7418,11383" coordsize="0,908" path="m7418,12292l7418,11383e" filled="f" stroked="t" strokeweight=".951939pt" strokecolor="#707070">
                <v:path arrowok="t"/>
              </v:shape>
            </v:group>
            <v:group style="position:absolute;left:1138;top:12234;width:2;height:215" coordorigin="1138,12234" coordsize="2,215">
              <v:shape style="position:absolute;left:1138;top:12234;width:2;height:215" coordorigin="1138,12234" coordsize="0,215" path="m1138,12449l1138,12234e" filled="f" stroked="t" strokeweight=".47597pt" strokecolor="#1C1C1C">
                <v:path arrowok="t"/>
              </v:shape>
            </v:group>
            <v:group style="position:absolute;left:1718;top:12234;width:2;height:215" coordorigin="1718,12234" coordsize="2,215">
              <v:shape style="position:absolute;left:1718;top:12234;width:2;height:215" coordorigin="1718,12234" coordsize="0,215" path="m1718,12449l1718,12234e" filled="f" stroked="t" strokeweight=".47597pt" strokecolor="#2F2F2F">
                <v:path arrowok="t"/>
              </v:shape>
            </v:group>
            <v:group style="position:absolute;left:7420;top:12234;width:2;height:411" coordorigin="7420,12234" coordsize="2,411">
              <v:shape style="position:absolute;left:7420;top:12234;width:2;height:411" coordorigin="7420,12234" coordsize="0,411" path="m7420,12646l7420,12234e" filled="f" stroked="t" strokeweight=".47597pt" strokecolor="#484848">
                <v:path arrowok="t"/>
              </v:shape>
            </v:group>
            <v:group style="position:absolute;left:11704;top:12234;width:2;height:215" coordorigin="11704,12234" coordsize="2,215">
              <v:shape style="position:absolute;left:11704;top:12234;width:2;height:215" coordorigin="11704,12234" coordsize="0,215" path="m11704,12449l11704,12234e" filled="f" stroked="t" strokeweight=".47597pt" strokecolor="#2F2F2F">
                <v:path arrowok="t"/>
              </v:shape>
            </v:group>
            <v:group style="position:absolute;left:1138;top:12392;width:2;height:153" coordorigin="1138,12392" coordsize="2,153">
              <v:shape style="position:absolute;left:1138;top:12392;width:2;height:153" coordorigin="1138,12392" coordsize="0,153" path="m1138,12545l1138,12392e" filled="f" stroked="t" strokeweight=".47597pt" strokecolor="#383838">
                <v:path arrowok="t"/>
              </v:shape>
            </v:group>
            <v:group style="position:absolute;left:1718;top:12392;width:2;height:153" coordorigin="1718,12392" coordsize="2,153">
              <v:shape style="position:absolute;left:1718;top:12392;width:2;height:153" coordorigin="1718,12392" coordsize="0,153" path="m1718,12545l1718,12392e" filled="f" stroked="t" strokeweight=".47597pt" strokecolor="#444444">
                <v:path arrowok="t"/>
              </v:shape>
            </v:group>
            <v:group style="position:absolute;left:2392;top:12392;width:2;height:153" coordorigin="2392,12392" coordsize="2,153">
              <v:shape style="position:absolute;left:2392;top:12392;width:2;height:153" coordorigin="2392,12392" coordsize="0,153" path="m2392,12545l2392,12392e" filled="f" stroked="t" strokeweight=".47597pt" strokecolor="#5B5B5B">
                <v:path arrowok="t"/>
              </v:shape>
            </v:group>
            <v:group style="position:absolute;left:1135;top:12488;width:2;height:363" coordorigin="1135,12488" coordsize="2,363">
              <v:shape style="position:absolute;left:1135;top:12488;width:2;height:363" coordorigin="1135,12488" coordsize="0,363" path="m1135,12851l1135,12488e" filled="f" stroked="t" strokeweight=".713954pt" strokecolor="#4B4B4B">
                <v:path arrowok="t"/>
              </v:shape>
            </v:group>
            <v:group style="position:absolute;left:1721;top:12488;width:2;height:999" coordorigin="1721,12488" coordsize="2,999">
              <v:shape style="position:absolute;left:1721;top:12488;width:2;height:999" coordorigin="1721,12488" coordsize="0,999" path="m1721,13487l1721,12488e" filled="f" stroked="t" strokeweight=".951939pt" strokecolor="#676767">
                <v:path arrowok="t"/>
              </v:shape>
            </v:group>
            <v:group style="position:absolute;left:2389;top:12488;width:2;height:626" coordorigin="2389,12488" coordsize="2,626">
              <v:shape style="position:absolute;left:2389;top:12488;width:2;height:626" coordorigin="2389,12488" coordsize="0,626" path="m2389,13114l2389,12488e" filled="f" stroked="t" strokeweight=".47597pt" strokecolor="#707070">
                <v:path arrowok="t"/>
              </v:shape>
            </v:group>
            <v:group style="position:absolute;left:7420;top:12588;width:2;height:1057" coordorigin="7420,12588" coordsize="2,1057">
              <v:shape style="position:absolute;left:7420;top:12588;width:2;height:1057" coordorigin="7420,12588" coordsize="0,1057" path="m7420,13645l7420,12588e" filled="f" stroked="t" strokeweight=".713954pt" strokecolor="#676767">
                <v:path arrowok="t"/>
              </v:shape>
            </v:group>
            <v:group style="position:absolute;left:1133;top:12794;width:2;height:320" coordorigin="1133,12794" coordsize="2,320">
              <v:shape style="position:absolute;left:1133;top:12794;width:2;height:320" coordorigin="1133,12794" coordsize="0,320" path="m1133,13114l1133,12794e" filled="f" stroked="t" strokeweight=".47597pt" strokecolor="#2F2F2F">
                <v:path arrowok="t"/>
              </v:shape>
            </v:group>
            <v:group style="position:absolute;left:2361;top:13085;width:2;height:373" coordorigin="2361,13085" coordsize="2,373">
              <v:shape style="position:absolute;left:2361;top:13085;width:2;height:373" coordorigin="2361,13085" coordsize="0,373" path="m2361,13458l2361,13085e" filled="f" stroked="t" strokeweight=".237985pt" strokecolor="#000000">
                <v:path arrowok="t"/>
              </v:shape>
            </v:group>
            <v:group style="position:absolute;left:314;top:13616;width:338;height:2" coordorigin="314,13616" coordsize="338,2">
              <v:shape style="position:absolute;left:314;top:13616;width:338;height:2" coordorigin="314,13616" coordsize="338,0" path="m314,13616l652,13616e" filled="f" stroked="t" strokeweight=".237985pt" strokecolor="#6B6B6B">
                <v:path arrowok="t"/>
              </v:shape>
            </v:group>
            <v:group style="position:absolute;left:652;top:13616;width:471;height:2" coordorigin="652,13616" coordsize="471,2">
              <v:shape style="position:absolute;left:652;top:13616;width:471;height:2" coordorigin="652,13616" coordsize="471,0" path="m652,13616l1123,13616e" filled="f" stroked="t" strokeweight=".237985pt" strokecolor="#878787">
                <v:path arrowok="t"/>
              </v:shape>
            </v:group>
            <v:group style="position:absolute;left:1135;top:13009;width:2;height:918" coordorigin="1135,13009" coordsize="2,918">
              <v:shape style="position:absolute;left:1135;top:13009;width:2;height:918" coordorigin="1135,13009" coordsize="0,918" path="m1135,13927l1135,13009e" filled="f" stroked="t" strokeweight=".951939pt" strokecolor="#545454">
                <v:path arrowok="t"/>
              </v:shape>
            </v:group>
            <v:group style="position:absolute;left:1109;top:13616;width:595;height:2" coordorigin="1109,13616" coordsize="595,2">
              <v:shape style="position:absolute;left:1109;top:13616;width:595;height:2" coordorigin="1109,13616" coordsize="595,0" path="m1109,13616l1704,13616e" filled="f" stroked="t" strokeweight=".237985pt" strokecolor="#5B5B5B">
                <v:path arrowok="t"/>
              </v:shape>
            </v:group>
            <v:group style="position:absolute;left:1718;top:13430;width:2;height:220" coordorigin="1718,13430" coordsize="2,220">
              <v:shape style="position:absolute;left:1718;top:13430;width:2;height:220" coordorigin="1718,13430" coordsize="0,220" path="m1718,13649l1718,13430e" filled="f" stroked="t" strokeweight=".47597pt" strokecolor="#545454">
                <v:path arrowok="t"/>
              </v:shape>
            </v:group>
            <v:group style="position:absolute;left:1690;top:13616;width:676;height:2" coordorigin="1690,13616" coordsize="676,2">
              <v:shape style="position:absolute;left:1690;top:13616;width:676;height:2" coordorigin="1690,13616" coordsize="676,0" path="m1690,13616l2366,13616e" filled="f" stroked="t" strokeweight=".237985pt" strokecolor="#444444">
                <v:path arrowok="t"/>
              </v:shape>
            </v:group>
            <v:group style="position:absolute;left:2392;top:13430;width:2;height:612" coordorigin="2392,13430" coordsize="2,612">
              <v:shape style="position:absolute;left:2392;top:13430;width:2;height:612" coordorigin="2392,13430" coordsize="0,612" path="m2392,14042l2392,13430e" filled="f" stroked="t" strokeweight=".47597pt" strokecolor="#444444">
                <v:path arrowok="t"/>
              </v:shape>
            </v:group>
            <v:group style="position:absolute;left:1718;top:13587;width:2;height:277" coordorigin="1718,13587" coordsize="2,277">
              <v:shape style="position:absolute;left:1718;top:13587;width:2;height:277" coordorigin="1718,13587" coordsize="0,277" path="m1718,13865l1718,13587e" filled="f" stroked="t" strokeweight=".47597pt" strokecolor="#343434">
                <v:path arrowok="t"/>
              </v:shape>
            </v:group>
            <v:group style="position:absolute;left:7420;top:13587;width:2;height:454" coordorigin="7420,13587" coordsize="2,454">
              <v:shape style="position:absolute;left:7420;top:13587;width:2;height:454" coordorigin="7420,13587" coordsize="0,454" path="m7420,14042l7420,13587e" filled="f" stroked="t" strokeweight=".47597pt" strokecolor="#343434">
                <v:path arrowok="t"/>
              </v:shape>
            </v:group>
            <v:group style="position:absolute;left:1133;top:13807;width:2;height:555" coordorigin="1133,13807" coordsize="2,555">
              <v:shape style="position:absolute;left:1133;top:13807;width:2;height:555" coordorigin="1133,13807" coordsize="0,555" path="m1133,14362l1133,13807e" filled="f" stroked="t" strokeweight=".713954pt" strokecolor="#3B3B3B">
                <v:path arrowok="t"/>
              </v:shape>
            </v:group>
            <v:group style="position:absolute;left:1718;top:13807;width:2;height:234" coordorigin="1718,13807" coordsize="2,234">
              <v:shape style="position:absolute;left:1718;top:13807;width:2;height:234" coordorigin="1718,13807" coordsize="0,234" path="m1718,14042l1718,13807e" filled="f" stroked="t" strokeweight=".47597pt" strokecolor="#1F1F1F">
                <v:path arrowok="t"/>
              </v:shape>
            </v:group>
            <v:group style="position:absolute;left:1718;top:13984;width:2;height:277" coordorigin="1718,13984" coordsize="2,277">
              <v:shape style="position:absolute;left:1718;top:13984;width:2;height:277" coordorigin="1718,13984" coordsize="0,277" path="m1718,14261l1718,13984e" filled="f" stroked="t" strokeweight=".47597pt" strokecolor="#3B3B3B">
                <v:path arrowok="t"/>
              </v:shape>
            </v:group>
            <v:group style="position:absolute;left:7420;top:13984;width:2;height:277" coordorigin="7420,13984" coordsize="2,277">
              <v:shape style="position:absolute;left:7420;top:13984;width:2;height:277" coordorigin="7420,13984" coordsize="0,277" path="m7420,14261l7420,13984e" filled="f" stroked="t" strokeweight=".47597pt" strokecolor="#545454">
                <v:path arrowok="t"/>
              </v:shape>
            </v:group>
            <v:group style="position:absolute;left:1133;top:14304;width:2;height:373" coordorigin="1133,14304" coordsize="2,373">
              <v:shape style="position:absolute;left:1133;top:14304;width:2;height:373" coordorigin="1133,14304" coordsize="0,373" path="m1133,14677l1133,14304e" filled="f" stroked="t" strokeweight=".47597pt" strokecolor="#2F2F2F">
                <v:path arrowok="t"/>
              </v:shape>
            </v:group>
            <v:group style="position:absolute;left:2389;top:13731;width:2;height:1449" coordorigin="2389,13731" coordsize="2,1449">
              <v:shape style="position:absolute;left:2389;top:13731;width:2;height:1449" coordorigin="2389,13731" coordsize="0,1449" path="m2389,15179l2389,13731e" filled="f" stroked="t" strokeweight=".713954pt" strokecolor="#606060">
                <v:path arrowok="t"/>
              </v:shape>
            </v:group>
            <v:group style="position:absolute;left:7423;top:14195;width:2;height:985" coordorigin="7423,14195" coordsize="2,985">
              <v:shape style="position:absolute;left:7423;top:14195;width:2;height:985" coordorigin="7423,14195" coordsize="0,985" path="m7423,15179l7423,14195e" filled="f" stroked="t" strokeweight=".951939pt" strokecolor="#707070">
                <v:path arrowok="t"/>
              </v:shape>
            </v:group>
            <v:group style="position:absolute;left:1138;top:14620;width:2;height:301" coordorigin="1138,14620" coordsize="2,301">
              <v:shape style="position:absolute;left:1138;top:14620;width:2;height:301" coordorigin="1138,14620" coordsize="0,301" path="m1138,14921l1138,14620e" filled="f" stroked="t" strokeweight=".713954pt" strokecolor="#4B4B4B">
                <v:path arrowok="t"/>
              </v:shape>
            </v:group>
            <v:group style="position:absolute;left:1716;top:14204;width:2;height:1334" coordorigin="1716,14204" coordsize="2,1334">
              <v:shape style="position:absolute;left:1716;top:14204;width:2;height:1334" coordorigin="1716,14204" coordsize="0,1334" path="m1716,15538l1716,14204e" filled="f" stroked="t" strokeweight=".951939pt" strokecolor="#6B6B6B">
                <v:path arrowok="t"/>
              </v:shape>
            </v:group>
            <v:group style="position:absolute;left:2392;top:15122;width:2;height:325" coordorigin="2392,15122" coordsize="2,325">
              <v:shape style="position:absolute;left:2392;top:15122;width:2;height:325" coordorigin="2392,15122" coordsize="0,325" path="m2392,15447l2392,15122e" filled="f" stroked="t" strokeweight=".47597pt" strokecolor="#444444">
                <v:path arrowok="t"/>
              </v:shape>
            </v:group>
            <v:group style="position:absolute;left:7420;top:15122;width:2;height:325" coordorigin="7420,15122" coordsize="2,325">
              <v:shape style="position:absolute;left:7420;top:15122;width:2;height:325" coordorigin="7420,15122" coordsize="0,325" path="m7420,15447l7420,15122e" filled="f" stroked="t" strokeweight=".47597pt" strokecolor="#4F4F4F">
                <v:path arrowok="t"/>
              </v:shape>
            </v:group>
            <v:group style="position:absolute;left:1713;top:15390;width:2;height:1023" coordorigin="1713,15390" coordsize="2,1023">
              <v:shape style="position:absolute;left:1713;top:15390;width:2;height:1023" coordorigin="1713,15390" coordsize="0,1023" path="m1713,16413l1713,15390e" filled="f" stroked="t" strokeweight=".713954pt" strokecolor="#4B4B4B">
                <v:path arrowok="t"/>
              </v:shape>
            </v:group>
            <v:group style="position:absolute;left:2392;top:15390;width:2;height:306" coordorigin="2392,15390" coordsize="2,306">
              <v:shape style="position:absolute;left:2392;top:15390;width:2;height:306" coordorigin="2392,15390" coordsize="0,306" path="m2392,15696l2392,15390e" filled="f" stroked="t" strokeweight=".47597pt" strokecolor="#2F2F2F">
                <v:path arrowok="t"/>
              </v:shape>
            </v:group>
            <v:group style="position:absolute;left:7420;top:15390;width:2;height:306" coordorigin="7420,15390" coordsize="2,306">
              <v:shape style="position:absolute;left:7420;top:15390;width:2;height:306" coordorigin="7420,15390" coordsize="0,306" path="m7420,15696l7420,15390e" filled="f" stroked="t" strokeweight=".47597pt" strokecolor="#383838">
                <v:path arrowok="t"/>
              </v:shape>
            </v:group>
            <v:group style="position:absolute;left:11704;top:15390;width:2;height:306" coordorigin="11704,15390" coordsize="2,306">
              <v:shape style="position:absolute;left:11704;top:15390;width:2;height:306" coordorigin="11704,15390" coordsize="0,306" path="m11704,15696l11704,15390e" filled="f" stroked="t" strokeweight=".47597pt" strokecolor="#383838">
                <v:path arrowok="t"/>
              </v:shape>
            </v:group>
            <v:group style="position:absolute;left:352;top:4790;width:2;height:311" coordorigin="352,4790" coordsize="2,311">
              <v:shape style="position:absolute;left:352;top:4790;width:2;height:311" coordorigin="352,4790" coordsize="0,311" path="m352,5101l352,4790e" filled="f" stroked="t" strokeweight=".47597pt" strokecolor="#2F2F2F">
                <v:path arrowok="t"/>
              </v:shape>
            </v:group>
            <v:group style="position:absolute;left:347;top:5273;width:2;height:301" coordorigin="347,5273" coordsize="2,301">
              <v:shape style="position:absolute;left:347;top:5273;width:2;height:301" coordorigin="347,5273" coordsize="0,301" path="m347,5575l347,5273e" filled="f" stroked="t" strokeweight=".47597pt" strokecolor="#484848">
                <v:path arrowok="t"/>
              </v:shape>
            </v:group>
            <v:group style="position:absolute;left:347;top:5517;width:2;height:330" coordorigin="347,5517" coordsize="2,330">
              <v:shape style="position:absolute;left:347;top:5517;width:2;height:330" coordorigin="347,5517" coordsize="0,330" path="m347,5847l347,5517e" filled="f" stroked="t" strokeweight=".47597pt" strokecolor="#343434">
                <v:path arrowok="t"/>
              </v:shape>
            </v:group>
            <v:group style="position:absolute;left:343;top:12588;width:2;height:263" coordorigin="343,12588" coordsize="2,263">
              <v:shape style="position:absolute;left:343;top:12588;width:2;height:263" coordorigin="343,12588" coordsize="0,263" path="m343,12851l343,12588e" filled="f" stroked="t" strokeweight=".47597pt" strokecolor="#3F3F3F">
                <v:path arrowok="t"/>
              </v:shape>
            </v:group>
            <v:group style="position:absolute;left:343;top:12794;width:2;height:320" coordorigin="343,12794" coordsize="2,320">
              <v:shape style="position:absolute;left:343;top:12794;width:2;height:320" coordorigin="343,12794" coordsize="0,320" path="m343,13114l343,12794e" filled="f" stroked="t" strokeweight=".47597pt" strokecolor="#282828">
                <v:path arrowok="t"/>
              </v:shape>
            </v:group>
            <v:group style="position:absolute;left:343;top:14304;width:2;height:698" coordorigin="343,14304" coordsize="2,698">
              <v:shape style="position:absolute;left:343;top:14304;width:2;height:698" coordorigin="343,14304" coordsize="0,698" path="m343,15002l343,14304e" filled="f" stroked="t" strokeweight=".47597pt" strokecolor="#343434">
                <v:path arrowok="t"/>
              </v:shape>
            </v:group>
            <v:group style="position:absolute;left:340;top:14945;width:2;height:234" coordorigin="340,14945" coordsize="2,234">
              <v:shape style="position:absolute;left:340;top:14945;width:2;height:234" coordorigin="340,14945" coordsize="0,234" path="m340,15179l340,14945e" filled="f" stroked="t" strokeweight=".47597pt" strokecolor="#545454">
                <v:path arrowok="t"/>
              </v:shape>
            </v:group>
            <v:group style="position:absolute;left:328;top:16403;width:352;height:2" coordorigin="328,16403" coordsize="352,2">
              <v:shape style="position:absolute;left:328;top:16403;width:352;height:2" coordorigin="328,16403" coordsize="352,0" path="m328,16403l681,16403e" filled="f" stroked="t" strokeweight=".47597pt" strokecolor="#575757">
                <v:path arrowok="t"/>
              </v:shape>
            </v:group>
            <v:group style="position:absolute;left:343;top:2008;width:2;height:14400" coordorigin="343,2008" coordsize="2,14400">
              <v:shape style="position:absolute;left:343;top:2008;width:2;height:14400" coordorigin="343,2008" coordsize="0,14400" path="m343,16408l343,2008e" filled="f" stroked="t" strokeweight=".713954pt" strokecolor="#5B5B5B">
                <v:path arrowok="t"/>
              </v:shape>
            </v:group>
            <v:group style="position:absolute;left:386;top:16406;width:11323;height:2" coordorigin="386,16406" coordsize="11323,2">
              <v:shape style="position:absolute;left:386;top:16406;width:11323;height:2" coordorigin="386,16406" coordsize="11323,0" path="m386,16406l11709,16406e" filled="f" stroked="t" strokeweight=".713954pt" strokecolor="#707070">
                <v:path arrowok="t"/>
              </v:shape>
            </v:group>
            <v:group style="position:absolute;left:1133;top:14773;width:2;height:1635" coordorigin="1133,14773" coordsize="2,1635">
              <v:shape style="position:absolute;left:1133;top:14773;width:2;height:1635" coordorigin="1133,14773" coordsize="0,1635" path="m1133,16408l1133,14773e" filled="f" stroked="t" strokeweight=".951939pt" strokecolor="#606060">
                <v:path arrowok="t"/>
              </v:shape>
            </v:group>
            <v:group style="position:absolute;left:2389;top:15638;width:2;height:770" coordorigin="2389,15638" coordsize="2,770">
              <v:shape style="position:absolute;left:2389;top:15638;width:2;height:770" coordorigin="2389,15638" coordsize="0,770" path="m2389,16408l2389,15638e" filled="f" stroked="t" strokeweight=".713954pt" strokecolor="#4B4B4B">
                <v:path arrowok="t"/>
              </v:shape>
            </v:group>
            <v:group style="position:absolute;left:5950;top:16408;width:823;height:2" coordorigin="5950,16408" coordsize="823,2">
              <v:shape style="position:absolute;left:5950;top:16408;width:823;height:2" coordorigin="5950,16408" coordsize="823,0" path="m5950,16408l6773,16408e" filled="f" stroked="t" strokeweight=".47597pt" strokecolor="#545457">
                <v:path arrowok="t"/>
              </v:shape>
            </v:group>
            <v:group style="position:absolute;left:7420;top:15638;width:2;height:779" coordorigin="7420,15638" coordsize="2,779">
              <v:shape style="position:absolute;left:7420;top:15638;width:2;height:779" coordorigin="7420,15638" coordsize="0,779" path="m7420,16418l7420,15638e" filled="f" stroked="t" strokeweight=".713954pt" strokecolor="#67676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Muhıttın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F4141"/>
          <w:spacing w:val="0"/>
          <w:w w:val="101"/>
          <w:position w:val="-1"/>
        </w:rPr>
        <w:t>TRAN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5111" w:right="5325"/>
        <w:jc w:val="center"/>
        <w:tabs>
          <w:tab w:pos="612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9"/>
          <w:u w:val="single" w:color="5460A8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9"/>
          <w:u w:val="single" w:color="5460A8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81"/>
          <w:u w:val="single" w:color="5460A8"/>
          <w:position w:val="-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81"/>
          <w:u w:val="single" w:color="5460A8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81"/>
          <w:u w:val="single" w:color="5460A8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81"/>
          <w:u w:val="single" w:color="5460A8"/>
          <w:position w:val="-6"/>
        </w:rPr>
        <w:t>_!k-E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81"/>
          <w:u w:val="single" w:color="5460A8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21"/>
          <w:w w:val="81"/>
          <w:u w:val="single" w:color="5460A8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81"/>
          <w:u w:val="single" w:color="5460A8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81"/>
          <w:u w:val="single" w:color="5460A8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81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81"/>
          <w:position w:val="-6"/>
        </w:rPr>
      </w:r>
      <w:r>
        <w:rPr>
          <w:rFonts w:ascii="Arial" w:hAnsi="Arial" w:cs="Arial" w:eastAsia="Arial"/>
          <w:sz w:val="16"/>
          <w:szCs w:val="16"/>
          <w:color w:val="54599E"/>
          <w:spacing w:val="0"/>
          <w:w w:val="81"/>
          <w:i/>
          <w:position w:val="4"/>
        </w:rPr>
        <w:t>1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93" w:lineRule="exact"/>
        <w:ind w:left="570" w:right="-20"/>
        <w:jc w:val="left"/>
        <w:tabs>
          <w:tab w:pos="4660" w:val="left"/>
        </w:tabs>
        <w:rPr>
          <w:rFonts w:ascii="Arial" w:hAnsi="Arial" w:cs="Arial" w:eastAsia="Arial"/>
          <w:sz w:val="30"/>
          <w:szCs w:val="3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7.363617pt;margin-top:3.552276pt;width:7.9222pt;height:11pt;mso-position-horizontal-relative:page;mso-position-vertical-relative:paragraph;z-index:-15541" type="#_x0000_t202" filled="f" stroked="f">
            <v:textbox inset="0,0,0,0">
              <w:txbxContent>
                <w:p>
                  <w:pPr>
                    <w:spacing w:before="0" w:after="0" w:line="220" w:lineRule="exact"/>
                    <w:ind w:right="-73"/>
                    <w:jc w:val="left"/>
                    <w:rPr>
                      <w:rFonts w:ascii="Times New Roman" w:hAnsi="Times New Roman" w:cs="Times New Roman" w:eastAsia="Times New Roman"/>
                      <w:sz w:val="22"/>
                      <w:szCs w:val="2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2D2D2D"/>
                      <w:spacing w:val="0"/>
                      <w:w w:val="51"/>
                    </w:rPr>
                    <w:t>::ı::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68"/>
          <w:position w:val="5"/>
        </w:rPr>
        <w:t>o:ı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5"/>
        </w:rPr>
      </w:r>
      <w:r>
        <w:rPr>
          <w:rFonts w:ascii="Arial" w:hAnsi="Arial" w:cs="Arial" w:eastAsia="Arial"/>
          <w:sz w:val="30"/>
          <w:szCs w:val="30"/>
          <w:color w:val="3D4490"/>
          <w:spacing w:val="-24"/>
          <w:w w:val="121"/>
          <w:b/>
          <w:bCs/>
          <w:position w:val="-6"/>
        </w:rPr>
        <w:t>1</w:t>
      </w:r>
      <w:r>
        <w:rPr>
          <w:rFonts w:ascii="Times New Roman" w:hAnsi="Times New Roman" w:cs="Times New Roman" w:eastAsia="Times New Roman"/>
          <w:sz w:val="43"/>
          <w:szCs w:val="43"/>
          <w:color w:val="3D4490"/>
          <w:spacing w:val="-18"/>
          <w:w w:val="203"/>
          <w:position w:val="-13"/>
        </w:rPr>
        <w:t>1</w:t>
      </w:r>
      <w:r>
        <w:rPr>
          <w:rFonts w:ascii="Arial" w:hAnsi="Arial" w:cs="Arial" w:eastAsia="Arial"/>
          <w:sz w:val="30"/>
          <w:szCs w:val="30"/>
          <w:color w:val="54599E"/>
          <w:spacing w:val="-13"/>
          <w:w w:val="89"/>
          <w:position w:val="-6"/>
        </w:rPr>
        <w:t>,</w:t>
      </w:r>
      <w:r>
        <w:rPr>
          <w:rFonts w:ascii="Arial" w:hAnsi="Arial" w:cs="Arial" w:eastAsia="Arial"/>
          <w:sz w:val="30"/>
          <w:szCs w:val="30"/>
          <w:color w:val="343FAA"/>
          <w:spacing w:val="-16"/>
          <w:w w:val="179"/>
          <w:position w:val="-6"/>
        </w:rPr>
        <w:t>,</w:t>
      </w:r>
      <w:r>
        <w:rPr>
          <w:rFonts w:ascii="Arial" w:hAnsi="Arial" w:cs="Arial" w:eastAsia="Arial"/>
          <w:sz w:val="30"/>
          <w:szCs w:val="30"/>
          <w:color w:val="3D4490"/>
          <w:spacing w:val="0"/>
          <w:w w:val="56"/>
          <w:position w:val="-6"/>
        </w:rPr>
        <w:t>,.,...,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367" w:lineRule="exact"/>
        <w:ind w:left="2579" w:right="-20"/>
        <w:jc w:val="left"/>
        <w:tabs>
          <w:tab w:pos="4640" w:val="left"/>
        </w:tabs>
        <w:rPr>
          <w:rFonts w:ascii="Times New Roman" w:hAnsi="Times New Roman" w:cs="Times New Roman" w:eastAsia="Times New Roman"/>
          <w:sz w:val="36"/>
          <w:szCs w:val="36"/>
        </w:rPr>
      </w:pPr>
      <w:rPr/>
      <w:r>
        <w:rPr/>
        <w:pict>
          <v:group style="position:absolute;margin-left:236.5569pt;margin-top:5.639445pt;width:69.72955pt;height:.1pt;mso-position-horizontal-relative:page;mso-position-vertical-relative:paragraph;z-index:-15546" coordorigin="4731,113" coordsize="1395,2">
            <v:shape style="position:absolute;left:4731;top:113;width:1395;height:2" coordorigin="4731,113" coordsize="1395,0" path="m4731,113l6126,113e" filled="f" stroked="t" strokeweight="1.189924pt" strokecolor="#5B64A8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7"/>
          <w:szCs w:val="27"/>
          <w:color w:val="808282"/>
          <w:spacing w:val="0"/>
          <w:w w:val="122"/>
          <w:position w:val="-1"/>
        </w:rPr>
        <w:t>Ergü</w:t>
      </w:r>
      <w:r>
        <w:rPr>
          <w:rFonts w:ascii="Times New Roman" w:hAnsi="Times New Roman" w:cs="Times New Roman" w:eastAsia="Times New Roman"/>
          <w:sz w:val="27"/>
          <w:szCs w:val="27"/>
          <w:color w:val="808282"/>
          <w:spacing w:val="0"/>
          <w:w w:val="122"/>
          <w:position w:val="-1"/>
        </w:rPr>
        <w:t>n</w:t>
      </w:r>
      <w:r>
        <w:rPr>
          <w:rFonts w:ascii="Times New Roman" w:hAnsi="Times New Roman" w:cs="Times New Roman" w:eastAsia="Times New Roman"/>
          <w:sz w:val="27"/>
          <w:szCs w:val="27"/>
          <w:color w:val="808282"/>
          <w:spacing w:val="-8"/>
          <w:w w:val="122"/>
          <w:position w:val="-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808282"/>
          <w:spacing w:val="0"/>
          <w:w w:val="100"/>
          <w:position w:val="-1"/>
        </w:rPr>
        <w:t>KAY.</w:t>
      </w:r>
      <w:r>
        <w:rPr>
          <w:rFonts w:ascii="Times New Roman" w:hAnsi="Times New Roman" w:cs="Times New Roman" w:eastAsia="Times New Roman"/>
          <w:sz w:val="27"/>
          <w:szCs w:val="27"/>
          <w:color w:val="80828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808282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36"/>
          <w:szCs w:val="36"/>
          <w:color w:val="3D4490"/>
          <w:spacing w:val="0"/>
          <w:w w:val="100"/>
          <w:b/>
          <w:bCs/>
          <w:i/>
          <w:position w:val="0"/>
        </w:rPr>
        <w:t>--rvv</w:t>
      </w:r>
      <w:r>
        <w:rPr>
          <w:rFonts w:ascii="Times New Roman" w:hAnsi="Times New Roman" w:cs="Times New Roman" w:eastAsia="Times New Roman"/>
          <w:sz w:val="36"/>
          <w:szCs w:val="36"/>
          <w:color w:val="3D4490"/>
          <w:spacing w:val="-9"/>
          <w:w w:val="100"/>
          <w:b/>
          <w:bCs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3D4490"/>
          <w:spacing w:val="0"/>
          <w:w w:val="227"/>
          <w:position w:val="0"/>
        </w:rPr>
        <w:t>'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0" w:after="0" w:line="203" w:lineRule="exact"/>
        <w:ind w:left="2398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808282"/>
          <w:spacing w:val="0"/>
          <w:w w:val="78"/>
          <w:position w:val="-4"/>
        </w:rPr>
        <w:t>It</w:t>
      </w:r>
      <w:r>
        <w:rPr>
          <w:rFonts w:ascii="Arial" w:hAnsi="Arial" w:cs="Arial" w:eastAsia="Arial"/>
          <w:sz w:val="23"/>
          <w:szCs w:val="23"/>
          <w:color w:val="808282"/>
          <w:spacing w:val="6"/>
          <w:w w:val="78"/>
          <w:position w:val="-4"/>
        </w:rPr>
        <w:t>f</w:t>
      </w:r>
      <w:r>
        <w:rPr>
          <w:rFonts w:ascii="Arial" w:hAnsi="Arial" w:cs="Arial" w:eastAsia="Arial"/>
          <w:sz w:val="23"/>
          <w:szCs w:val="23"/>
          <w:color w:val="545656"/>
          <w:spacing w:val="0"/>
          <w:w w:val="78"/>
          <w:position w:val="-4"/>
        </w:rPr>
        <w:t>aiy</w:t>
      </w:r>
      <w:r>
        <w:rPr>
          <w:rFonts w:ascii="Arial" w:hAnsi="Arial" w:cs="Arial" w:eastAsia="Arial"/>
          <w:sz w:val="23"/>
          <w:szCs w:val="23"/>
          <w:color w:val="808282"/>
          <w:spacing w:val="0"/>
          <w:w w:val="78"/>
          <w:position w:val="-4"/>
        </w:rPr>
        <w:t>e</w:t>
      </w:r>
      <w:r>
        <w:rPr>
          <w:rFonts w:ascii="Arial" w:hAnsi="Arial" w:cs="Arial" w:eastAsia="Arial"/>
          <w:sz w:val="23"/>
          <w:szCs w:val="23"/>
          <w:color w:val="808282"/>
          <w:spacing w:val="11"/>
          <w:w w:val="78"/>
          <w:position w:val="-4"/>
        </w:rPr>
        <w:t> </w:t>
      </w:r>
      <w:r>
        <w:rPr>
          <w:rFonts w:ascii="Arial" w:hAnsi="Arial" w:cs="Arial" w:eastAsia="Arial"/>
          <w:sz w:val="23"/>
          <w:szCs w:val="23"/>
          <w:color w:val="6B6B6B"/>
          <w:spacing w:val="0"/>
          <w:w w:val="78"/>
          <w:position w:val="-4"/>
        </w:rPr>
        <w:t>Güne</w:t>
      </w:r>
      <w:r>
        <w:rPr>
          <w:rFonts w:ascii="Arial" w:hAnsi="Arial" w:cs="Arial" w:eastAsia="Arial"/>
          <w:sz w:val="23"/>
          <w:szCs w:val="23"/>
          <w:color w:val="6B6B6B"/>
          <w:spacing w:val="0"/>
          <w:w w:val="78"/>
          <w:position w:val="-4"/>
        </w:rPr>
        <w:t>y</w:t>
      </w:r>
      <w:r>
        <w:rPr>
          <w:rFonts w:ascii="Arial" w:hAnsi="Arial" w:cs="Arial" w:eastAsia="Arial"/>
          <w:sz w:val="23"/>
          <w:szCs w:val="23"/>
          <w:color w:val="6B6B6B"/>
          <w:spacing w:val="-7"/>
          <w:w w:val="78"/>
          <w:position w:val="-4"/>
        </w:rPr>
        <w:t> </w:t>
      </w:r>
      <w:r>
        <w:rPr>
          <w:rFonts w:ascii="Arial" w:hAnsi="Arial" w:cs="Arial" w:eastAsia="Arial"/>
          <w:sz w:val="23"/>
          <w:szCs w:val="23"/>
          <w:color w:val="6B6B6B"/>
          <w:spacing w:val="0"/>
          <w:w w:val="78"/>
          <w:position w:val="-4"/>
        </w:rPr>
        <w:t>Bölg</w:t>
      </w:r>
      <w:r>
        <w:rPr>
          <w:rFonts w:ascii="Arial" w:hAnsi="Arial" w:cs="Arial" w:eastAsia="Arial"/>
          <w:sz w:val="23"/>
          <w:szCs w:val="23"/>
          <w:color w:val="6B6B6B"/>
          <w:spacing w:val="0"/>
          <w:w w:val="79"/>
          <w:position w:val="-4"/>
        </w:rPr>
        <w:t>e</w:t>
      </w:r>
      <w:r>
        <w:rPr>
          <w:rFonts w:ascii="Arial" w:hAnsi="Arial" w:cs="Arial" w:eastAsia="Arial"/>
          <w:sz w:val="23"/>
          <w:szCs w:val="23"/>
          <w:color w:val="6B6B6B"/>
          <w:spacing w:val="-27"/>
          <w:w w:val="100"/>
          <w:position w:val="-4"/>
        </w:rPr>
        <w:t> </w:t>
      </w:r>
      <w:r>
        <w:rPr>
          <w:rFonts w:ascii="Arial" w:hAnsi="Arial" w:cs="Arial" w:eastAsia="Arial"/>
          <w:sz w:val="23"/>
          <w:szCs w:val="23"/>
          <w:color w:val="545656"/>
          <w:spacing w:val="0"/>
          <w:w w:val="80"/>
          <w:position w:val="-4"/>
        </w:rPr>
        <w:t>Amin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507" w:lineRule="exact"/>
        <w:ind w:left="3102" w:right="-20"/>
        <w:jc w:val="left"/>
        <w:rPr>
          <w:rFonts w:ascii="Times New Roman" w:hAnsi="Times New Roman" w:cs="Times New Roman" w:eastAsia="Times New Roman"/>
          <w:sz w:val="60"/>
          <w:szCs w:val="60"/>
        </w:rPr>
      </w:pPr>
      <w:rPr/>
      <w:r>
        <w:rPr>
          <w:rFonts w:ascii="Times New Roman" w:hAnsi="Times New Roman" w:cs="Times New Roman" w:eastAsia="Times New Roman"/>
          <w:sz w:val="60"/>
          <w:szCs w:val="60"/>
          <w:color w:val="3D4490"/>
          <w:spacing w:val="0"/>
          <w:w w:val="109"/>
          <w:i/>
          <w:position w:val="-3"/>
        </w:rPr>
        <w:t>$}ts</w:t>
      </w:r>
      <w:r>
        <w:rPr>
          <w:rFonts w:ascii="Times New Roman" w:hAnsi="Times New Roman" w:cs="Times New Roman" w:eastAsia="Times New Roman"/>
          <w:sz w:val="60"/>
          <w:szCs w:val="60"/>
          <w:color w:val="000000"/>
          <w:spacing w:val="0"/>
          <w:w w:val="100"/>
          <w:position w:val="0"/>
        </w:rPr>
      </w:r>
    </w:p>
    <w:p>
      <w:pPr>
        <w:spacing w:before="0" w:after="0" w:line="714" w:lineRule="exact"/>
        <w:ind w:left="7553" w:right="-20"/>
        <w:jc w:val="left"/>
        <w:rPr>
          <w:rFonts w:ascii="Arial" w:hAnsi="Arial" w:cs="Arial" w:eastAsia="Arial"/>
          <w:sz w:val="82"/>
          <w:szCs w:val="82"/>
        </w:rPr>
      </w:pPr>
      <w:rPr/>
      <w:r>
        <w:rPr>
          <w:rFonts w:ascii="Arial" w:hAnsi="Arial" w:cs="Arial" w:eastAsia="Arial"/>
          <w:sz w:val="82"/>
          <w:szCs w:val="82"/>
          <w:color w:val="9C5069"/>
          <w:spacing w:val="0"/>
          <w:w w:val="100"/>
          <w:position w:val="-4"/>
        </w:rPr>
        <w:t>-</w:t>
      </w:r>
      <w:r>
        <w:rPr>
          <w:rFonts w:ascii="Arial" w:hAnsi="Arial" w:cs="Arial" w:eastAsia="Arial"/>
          <w:sz w:val="82"/>
          <w:szCs w:val="8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20" w:right="100"/>
        </w:sectPr>
      </w:pPr>
      <w:rPr/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6" w:lineRule="auto"/>
        <w:ind w:left="3809" w:right="4327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9.961975pt;margin-top:4.16671pt;width:9.5565pt;height:15pt;mso-position-horizontal-relative:page;mso-position-vertical-relative:paragraph;z-index:-15532" type="#_x0000_t202" filled="f" stroked="f">
            <v:textbox inset="0,0,0,0">
              <w:txbxContent>
                <w:p>
                  <w:pPr>
                    <w:spacing w:before="0" w:after="0" w:line="300" w:lineRule="exact"/>
                    <w:ind w:right="-85"/>
                    <w:jc w:val="left"/>
                    <w:rPr>
                      <w:rFonts w:ascii="Times New Roman" w:hAnsi="Times New Roman" w:cs="Times New Roman" w:eastAsia="Times New Roman"/>
                      <w:sz w:val="30"/>
                      <w:szCs w:val="3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5B5B5B"/>
                      <w:spacing w:val="0"/>
                      <w:w w:val="114"/>
                    </w:rPr>
                    <w:t>\: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3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251" w:lineRule="exact"/>
        <w:ind w:left="831" w:right="3786"/>
        <w:jc w:val="center"/>
        <w:tabs>
          <w:tab w:pos="32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1.082581pt;margin-top:-29.723665pt;width:452.949122pt;height:43.5pt;mso-position-horizontal-relative:page;mso-position-vertical-relative:paragraph;z-index:-15539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0"/>
                    <w:jc w:val="left"/>
                    <w:tabs>
                      <w:tab w:pos="8820" w:val="left"/>
                    </w:tabs>
                    <w:rPr>
                      <w:rFonts w:ascii="Times New Roman" w:hAnsi="Times New Roman" w:cs="Times New Roman" w:eastAsia="Times New Roman"/>
                      <w:sz w:val="30"/>
                      <w:szCs w:val="30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343434"/>
                      <w:spacing w:val="0"/>
                      <w:w w:val="159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343434"/>
                      <w:spacing w:val="0"/>
                      <w:w w:val="100"/>
                      <w:b/>
                      <w:bCs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343434"/>
                      <w:spacing w:val="0"/>
                      <w:w w:val="100"/>
                      <w:b/>
                      <w:bCs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5B5B5B"/>
                      <w:spacing w:val="0"/>
                      <w:w w:val="60"/>
                      <w:position w:val="27"/>
                    </w:rPr>
                    <w:t>•.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5B5B5B"/>
                      <w:spacing w:val="-47"/>
                      <w:w w:val="100"/>
                      <w:position w:val="2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797C80"/>
                      <w:spacing w:val="0"/>
                      <w:w w:val="43"/>
                      <w:position w:val="27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797C80"/>
                      <w:spacing w:val="-36"/>
                      <w:w w:val="43"/>
                      <w:position w:val="27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5B5B5B"/>
                      <w:spacing w:val="-149"/>
                      <w:w w:val="114"/>
                      <w:position w:val="27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797C80"/>
                      <w:spacing w:val="0"/>
                      <w:w w:val="43"/>
                      <w:position w:val="27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74"/>
          <w:position w:val="-3"/>
        </w:rPr>
        <w:t>IZIVIIR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1"/>
          <w:position w:val="0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43" w:lineRule="exact"/>
        <w:ind w:left="612"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.955132pt;margin-top:6.68979pt;width:45.68995pt;height:9pt;mso-position-horizontal-relative:page;mso-position-vertical-relative:paragraph;z-index:-15538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43434"/>
                      <w:w w:val="74"/>
                    </w:rPr>
                    <w:t>B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43434"/>
                      <w:spacing w:val="-31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5B5B5B"/>
                      <w:spacing w:val="0"/>
                      <w:w w:val="83"/>
                    </w:rPr>
                    <w:t>ELED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5B5B5B"/>
                      <w:spacing w:val="0"/>
                      <w:w w:val="83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5B5B5B"/>
                      <w:spacing w:val="6"/>
                      <w:w w:val="8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43434"/>
                      <w:spacing w:val="0"/>
                      <w:w w:val="83"/>
                    </w:rPr>
                    <w:t>YESI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6"/>
        </w:rPr>
        <w:t>BÜYÜKŞEHIR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97"/>
          <w:position w:val="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0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1"/>
          <w:position w:val="0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91" w:after="0" w:line="240" w:lineRule="auto"/>
        <w:ind w:left="124" w:right="-20"/>
        <w:jc w:val="left"/>
        <w:tabs>
          <w:tab w:pos="1360" w:val="left"/>
          <w:tab w:pos="3140" w:val="left"/>
          <w:tab w:pos="5520" w:val="left"/>
          <w:tab w:pos="75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8"/>
        </w:rPr>
        <w:t>PlayTarihi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22.0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6"/>
          <w:w w:val="100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3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5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4</w:t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2"/>
        </w:rPr>
        <w:t>!JJildirim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7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2"/>
        </w:rPr>
        <w:t>Sı:ıaıi: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09:16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lrel: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632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3943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48" w:lineRule="auto"/>
        <w:ind w:left="143" w:right="3445"/>
        <w:jc w:val="left"/>
        <w:tabs>
          <w:tab w:pos="1360" w:val="left"/>
          <w:tab w:pos="3160" w:val="left"/>
          <w:tab w:pos="4380" w:val="left"/>
          <w:tab w:pos="55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5"/>
          <w:w w:val="8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9"/>
        </w:rPr>
        <w:t>ayı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69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9"/>
          <w:w w:val="6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:22.05.2017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87"/>
        </w:rPr>
        <w:t>!K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9"/>
          <w:w w:val="8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86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79"/>
        </w:rPr>
        <w:t>ıt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5"/>
          <w:w w:val="7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797C80"/>
          <w:spacing w:val="0"/>
          <w:w w:val="14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97C8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3358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2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6"/>
          <w:w w:val="92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2"/>
        </w:rPr>
        <w:t>ildirim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5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7"/>
        </w:rPr>
        <w:t>Abdurrahim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9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KILIÇ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5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2"/>
        </w:rPr>
        <w:t>Dil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"/>
          <w:w w:val="92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14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Mevkii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40" w:lineRule="auto"/>
        <w:ind w:left="138" w:right="-20"/>
        <w:jc w:val="left"/>
        <w:tabs>
          <w:tab w:pos="13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87"/>
        </w:rPr>
        <w:t>Dogı: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87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7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Fati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86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hallesi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0"/>
        </w:rPr>
        <w:t>DUbe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5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Mevkii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BERGAMA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05" w:lineRule="exact"/>
        <w:ind w:left="138" w:right="-20"/>
        <w:jc w:val="left"/>
        <w:tabs>
          <w:tab w:pos="1360" w:val="left"/>
          <w:tab w:pos="3760" w:val="left"/>
          <w:tab w:pos="71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87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2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87"/>
        </w:rPr>
        <w:t>TUrU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1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7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1"/>
        </w:rPr>
        <w:t>ırıı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1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7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1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Sınıfı:A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"/>
          <w:w w:val="75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75"/>
        </w:rPr>
        <w:t>anı:?.ı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7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25"/>
          <w:w w:val="7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7"/>
          <w:w w:val="10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ık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1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9"/>
        </w:rPr>
        <w:t>Sebebi: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75"/>
        </w:rPr>
        <w:t>Şiı:?,ara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20" w:lineRule="exact"/>
        <w:ind w:left="3647" w:right="3479" w:firstLine="-3504"/>
        <w:jc w:val="left"/>
        <w:tabs>
          <w:tab w:pos="3640" w:val="left"/>
          <w:tab w:pos="5260" w:val="left"/>
          <w:tab w:pos="6000" w:val="left"/>
          <w:tab w:pos="67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7"/>
          <w:szCs w:val="17"/>
          <w:color w:val="343434"/>
          <w:spacing w:val="-8"/>
          <w:w w:val="100"/>
        </w:rPr>
        <w:t>Y</w:t>
      </w:r>
      <w:r>
        <w:rPr>
          <w:rFonts w:ascii="Arial" w:hAnsi="Arial" w:cs="Arial" w:eastAsia="Arial"/>
          <w:sz w:val="17"/>
          <w:szCs w:val="17"/>
          <w:color w:val="5B5B5B"/>
          <w:spacing w:val="0"/>
          <w:w w:val="100"/>
        </w:rPr>
        <w:t>ıın</w:t>
      </w:r>
      <w:r>
        <w:rPr>
          <w:rFonts w:ascii="Arial" w:hAnsi="Arial" w:cs="Arial" w:eastAsia="Arial"/>
          <w:sz w:val="17"/>
          <w:szCs w:val="17"/>
          <w:color w:val="5B5B5B"/>
          <w:spacing w:val="-16"/>
          <w:w w:val="100"/>
        </w:rPr>
        <w:t>g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</w:rPr>
        <w:t>ı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</w:rPr>
        <w:t>n</w:t>
      </w:r>
      <w:r>
        <w:rPr>
          <w:rFonts w:ascii="Arial" w:hAnsi="Arial" w:cs="Arial" w:eastAsia="Arial"/>
          <w:sz w:val="17"/>
          <w:szCs w:val="17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44444"/>
          <w:spacing w:val="0"/>
          <w:w w:val="72"/>
        </w:rPr>
        <w:t>Is</w:t>
      </w:r>
      <w:r>
        <w:rPr>
          <w:rFonts w:ascii="Times New Roman" w:hAnsi="Times New Roman" w:cs="Times New Roman" w:eastAsia="Times New Roman"/>
          <w:sz w:val="23"/>
          <w:szCs w:val="23"/>
          <w:color w:val="444444"/>
          <w:spacing w:val="0"/>
          <w:w w:val="72"/>
        </w:rPr>
        <w:t>e</w:t>
      </w:r>
      <w:r>
        <w:rPr>
          <w:rFonts w:ascii="Times New Roman" w:hAnsi="Times New Roman" w:cs="Times New Roman" w:eastAsia="Times New Roman"/>
          <w:sz w:val="23"/>
          <w:szCs w:val="23"/>
          <w:color w:val="444444"/>
          <w:spacing w:val="-4"/>
          <w:w w:val="72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B5B5B"/>
          <w:spacing w:val="0"/>
          <w:w w:val="72"/>
        </w:rPr>
        <w:t>:</w:t>
      </w:r>
      <w:r>
        <w:rPr>
          <w:rFonts w:ascii="Times New Roman" w:hAnsi="Times New Roman" w:cs="Times New Roman" w:eastAsia="Times New Roman"/>
          <w:sz w:val="23"/>
          <w:szCs w:val="23"/>
          <w:color w:val="5B5B5B"/>
          <w:spacing w:val="-39"/>
          <w:w w:val="72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5B5B5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3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Şekli:</w:t>
        <w:tab/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5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2"/>
        </w:rPr>
        <w:t>:--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>Betonanne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>Kagir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36"/>
          <w:position w:val="0"/>
        </w:rPr>
        <w:t>Al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36"/>
          <w:position w:val="0"/>
        </w:rPr>
        <w:t>&gt;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>Diğer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19" w:lineRule="exact"/>
        <w:ind w:left="4400" w:right="-20"/>
        <w:jc w:val="left"/>
        <w:tabs>
          <w:tab w:pos="5160" w:val="left"/>
          <w:tab w:pos="5940" w:val="left"/>
          <w:tab w:pos="67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42"/>
          <w:szCs w:val="42"/>
          <w:color w:val="343434"/>
          <w:spacing w:val="0"/>
          <w:w w:val="50"/>
          <w:position w:val="-3"/>
        </w:rPr>
        <w:t>ı</w:t>
      </w:r>
      <w:r>
        <w:rPr>
          <w:rFonts w:ascii="Arial" w:hAnsi="Arial" w:cs="Arial" w:eastAsia="Arial"/>
          <w:sz w:val="42"/>
          <w:szCs w:val="42"/>
          <w:color w:val="343434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2"/>
          <w:szCs w:val="42"/>
          <w:color w:val="343434"/>
          <w:spacing w:val="0"/>
          <w:w w:val="100"/>
          <w:position w:val="-3"/>
        </w:rPr>
      </w:r>
      <w:r>
        <w:rPr>
          <w:rFonts w:ascii="Arial" w:hAnsi="Arial" w:cs="Arial" w:eastAsia="Arial"/>
          <w:sz w:val="42"/>
          <w:szCs w:val="42"/>
          <w:color w:val="5B5B5B"/>
          <w:spacing w:val="0"/>
          <w:w w:val="50"/>
          <w:position w:val="-3"/>
        </w:rPr>
        <w:t>ı</w:t>
      </w:r>
      <w:r>
        <w:rPr>
          <w:rFonts w:ascii="Arial" w:hAnsi="Arial" w:cs="Arial" w:eastAsia="Arial"/>
          <w:sz w:val="42"/>
          <w:szCs w:val="42"/>
          <w:color w:val="5B5B5B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2"/>
          <w:szCs w:val="42"/>
          <w:color w:val="5B5B5B"/>
          <w:spacing w:val="0"/>
          <w:w w:val="100"/>
          <w:position w:val="-3"/>
        </w:rPr>
      </w:r>
      <w:r>
        <w:rPr>
          <w:rFonts w:ascii="Arial" w:hAnsi="Arial" w:cs="Arial" w:eastAsia="Arial"/>
          <w:sz w:val="42"/>
          <w:szCs w:val="42"/>
          <w:color w:val="343434"/>
          <w:spacing w:val="0"/>
          <w:w w:val="50"/>
          <w:position w:val="-3"/>
        </w:rPr>
        <w:t>ı</w:t>
      </w:r>
      <w:r>
        <w:rPr>
          <w:rFonts w:ascii="Arial" w:hAnsi="Arial" w:cs="Arial" w:eastAsia="Arial"/>
          <w:sz w:val="42"/>
          <w:szCs w:val="42"/>
          <w:color w:val="343434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2"/>
          <w:szCs w:val="42"/>
          <w:color w:val="34343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5"/>
          <w:position w:val="11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2"/>
          <w:w w:val="95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1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3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1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8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1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0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1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1"/>
        </w:rPr>
        <w:t>09:25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50" w:lineRule="exact"/>
        <w:ind w:left="138" w:right="-20"/>
        <w:jc w:val="left"/>
        <w:tabs>
          <w:tab w:pos="2120" w:val="left"/>
          <w:tab w:pos="570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5"/>
          <w:position w:val="4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5"/>
          <w:position w:val="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"/>
          <w:w w:val="95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4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"/>
          <w:w w:val="34"/>
          <w:position w:val="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71"/>
          <w:position w:val="3"/>
        </w:rPr>
        <w:t>::ı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4"/>
          <w:w w:val="72"/>
          <w:position w:val="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4"/>
          <w:position w:val="3"/>
        </w:rPr>
        <w:t>ııtbi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4"/>
        </w:rPr>
        <w:t>Kamuya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4"/>
        </w:rPr>
        <w:t>Ait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4"/>
        </w:rPr>
        <w:t>Alan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1"/>
          <w:position w:val="3"/>
        </w:rPr>
        <w:t>IKira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8"/>
          <w:w w:val="91"/>
          <w:position w:val="3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46"/>
          <w:position w:val="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3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3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3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3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44444"/>
          <w:spacing w:val="0"/>
          <w:w w:val="62"/>
          <w:position w:val="1"/>
        </w:rPr>
        <w:t>--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215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Anıiri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:Volka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ÖZUYANIK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2132" w:right="-20"/>
        <w:jc w:val="left"/>
        <w:tabs>
          <w:tab w:pos="4680" w:val="left"/>
          <w:tab w:pos="75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2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2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65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7"/>
          <w:w w:val="10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09:17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7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"/>
          <w:w w:val="97"/>
        </w:rPr>
        <w:t>9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11"/>
          <w:w w:val="12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20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5" w:lineRule="exact"/>
        <w:ind w:left="134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2"/>
          <w:position w:val="0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2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0"/>
        </w:rPr>
        <w:t>373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86" w:lineRule="exact"/>
        <w:ind w:left="138" w:right="-20"/>
        <w:jc w:val="left"/>
        <w:tabs>
          <w:tab w:pos="4700" w:val="left"/>
          <w:tab w:pos="69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7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2"/>
          <w:position w:val="-2"/>
        </w:rPr>
        <w:t>Ele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8"/>
          <w:w w:val="92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2"/>
          <w:position w:val="-2"/>
        </w:rPr>
        <w:t>tri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2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6"/>
          <w:w w:val="92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2"/>
        </w:rPr>
        <w:t>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1" w:after="0" w:line="240" w:lineRule="auto"/>
        <w:ind w:left="4677" w:right="3909"/>
        <w:jc w:val="center"/>
        <w:tabs>
          <w:tab w:pos="68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5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0"/>
          <w:w w:val="5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</w:rPr>
        <w:t>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5" w:after="0" w:line="240" w:lineRule="auto"/>
        <w:ind w:left="4663" w:right="3880"/>
        <w:jc w:val="center"/>
        <w:tabs>
          <w:tab w:pos="68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B5B5B"/>
          <w:w w:val="90"/>
        </w:rPr>
        <w:t>Em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5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7"/>
          <w:w w:val="9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57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3"/>
        </w:rPr>
        <w:t>:Gelmedi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2155" w:right="-20"/>
        <w:jc w:val="left"/>
        <w:tabs>
          <w:tab w:pos="4680" w:val="left"/>
          <w:tab w:pos="69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7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9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43" w:lineRule="auto"/>
        <w:ind w:left="2160" w:right="2783" w:firstLine="-2017"/>
        <w:jc w:val="left"/>
        <w:tabs>
          <w:tab w:pos="2140" w:val="left"/>
          <w:tab w:pos="4680" w:val="left"/>
          <w:tab w:pos="75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5"/>
        </w:rPr>
        <w:t>Yardımcı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Saati:</w:t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6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9" w:after="0" w:line="248" w:lineRule="auto"/>
        <w:ind w:left="2160" w:right="7395" w:firstLine="-5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6"/>
          <w:w w:val="87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4"/>
        </w:rPr>
        <w:t>ar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ıma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8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akas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7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797C8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97C8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88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89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5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irini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240" w:lineRule="auto"/>
        <w:ind w:left="124" w:right="-20"/>
        <w:jc w:val="left"/>
        <w:tabs>
          <w:tab w:pos="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5B5B5B"/>
          <w:spacing w:val="0"/>
          <w:w w:val="127"/>
          <w:i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5B5B5B"/>
          <w:spacing w:val="9"/>
          <w:w w:val="127"/>
          <w:i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444444"/>
          <w:spacing w:val="0"/>
          <w:w w:val="127"/>
          <w:i/>
        </w:rPr>
        <w:t>jın</w:t>
      </w:r>
      <w:r>
        <w:rPr>
          <w:rFonts w:ascii="Times New Roman" w:hAnsi="Times New Roman" w:cs="Times New Roman" w:eastAsia="Times New Roman"/>
          <w:sz w:val="14"/>
          <w:szCs w:val="14"/>
          <w:color w:val="444444"/>
          <w:spacing w:val="-43"/>
          <w:w w:val="127"/>
          <w:i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444444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444444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1"/>
        </w:rPr>
        <w:t>Görilldüğ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4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5"/>
        </w:rPr>
        <w:t>varıldığıncia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görüldU.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5" w:after="0" w:line="240" w:lineRule="auto"/>
        <w:ind w:left="4665" w:right="4332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2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2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left="124" w:right="-20"/>
        <w:jc w:val="left"/>
        <w:tabs>
          <w:tab w:pos="2140" w:val="left"/>
          <w:tab w:pos="5420" w:val="left"/>
          <w:tab w:pos="6580" w:val="left"/>
          <w:tab w:pos="6980" w:val="left"/>
          <w:tab w:pos="8140" w:val="left"/>
          <w:tab w:pos="8920" w:val="left"/>
          <w:tab w:pos="92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6"/>
          <w:w w:val="157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8"/>
        </w:rPr>
        <w:t>ndünııe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TUrü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yapıldı.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2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46"/>
          <w:position w:val="-4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5"/>
          <w:position w:val="-2"/>
        </w:rPr>
        <w:t>Köpil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5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8"/>
          <w:w w:val="95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46"/>
          <w:position w:val="-4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u w:val="single" w:color="545454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u w:val="single" w:color="545454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u w:val="single" w:color="545454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2"/>
        </w:rPr>
        <w:t>K.K.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8"/>
          <w:w w:val="100"/>
          <w:position w:val="-2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68" w:lineRule="exact"/>
        <w:ind w:left="5541" w:right="-20"/>
        <w:jc w:val="left"/>
        <w:tabs>
          <w:tab w:pos="6580" w:val="left"/>
          <w:tab w:pos="7320" w:val="left"/>
          <w:tab w:pos="8140" w:val="left"/>
          <w:tab w:pos="956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6"/>
          <w:w w:val="100"/>
          <w:position w:val="2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8"/>
          <w:w w:val="100"/>
          <w:position w:val="2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2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2"/>
        </w:rPr>
      </w:r>
      <w:r>
        <w:rPr>
          <w:rFonts w:ascii="Arial" w:hAnsi="Arial" w:cs="Arial" w:eastAsia="Arial"/>
          <w:sz w:val="34"/>
          <w:szCs w:val="34"/>
          <w:color w:val="444444"/>
          <w:spacing w:val="0"/>
          <w:w w:val="74"/>
          <w:position w:val="-2"/>
        </w:rPr>
        <w:t>ı</w:t>
      </w:r>
      <w:r>
        <w:rPr>
          <w:rFonts w:ascii="Arial" w:hAnsi="Arial" w:cs="Arial" w:eastAsia="Arial"/>
          <w:sz w:val="34"/>
          <w:szCs w:val="34"/>
          <w:color w:val="444444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4"/>
          <w:szCs w:val="34"/>
          <w:color w:val="44444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74"/>
          <w:position w:val="0"/>
        </w:rPr>
        <w:t>--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5B5B5B"/>
          <w:spacing w:val="0"/>
          <w:w w:val="74"/>
          <w:position w:val="-2"/>
        </w:rPr>
        <w:t>ı</w:t>
      </w:r>
      <w:r>
        <w:rPr>
          <w:rFonts w:ascii="Arial" w:hAnsi="Arial" w:cs="Arial" w:eastAsia="Arial"/>
          <w:sz w:val="34"/>
          <w:szCs w:val="34"/>
          <w:color w:val="5B5B5B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4"/>
          <w:szCs w:val="34"/>
          <w:color w:val="5B5B5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0"/>
          <w:w w:val="74"/>
          <w:position w:val="1"/>
        </w:rPr>
        <w:t>--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13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4"/>
        </w:rPr>
        <w:t>SöndUrme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4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8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240" w:lineRule="auto"/>
        <w:ind w:left="148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2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Bo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arsadaki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0"/>
        </w:rPr>
        <w:t>kurumu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0"/>
        </w:rPr>
        <w:t>otla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0"/>
        </w:rPr>
        <w:t>yanma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0"/>
        </w:rPr>
        <w:t>suretiyle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3"/>
          <w:position w:val="0"/>
        </w:rPr>
        <w:t>görmüştUr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3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3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Tahmini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maddi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yoktur.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16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arsadaki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5" w:lineRule="exact"/>
        <w:ind w:left="143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soruşturmada;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bırakıla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8"/>
        </w:rPr>
        <w:t>otla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rı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40" w:lineRule="auto"/>
        <w:ind w:left="215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7"/>
        </w:rPr>
        <w:t>tutuşturması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8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7"/>
        </w:rPr>
        <w:t>varılmıştı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"/>
          <w:w w:val="98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8C8C8E"/>
          <w:spacing w:val="0"/>
          <w:w w:val="14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81" w:lineRule="auto"/>
        <w:ind w:left="187" w:right="4088" w:firstLine="-44"/>
        <w:jc w:val="left"/>
        <w:tabs>
          <w:tab w:pos="2160" w:val="left"/>
          <w:tab w:pos="6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--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66"/>
        </w:rPr>
        <w:t>iJ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"/>
          <w:w w:val="67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1"/>
        </w:rPr>
        <w:t>cd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7"/>
          <w:w w:val="101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78"/>
        </w:rPr>
        <w:t>li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2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--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39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3"/>
          <w:w w:val="13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58" w:lineRule="exact"/>
        <w:ind w:left="14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3"/>
          <w:position w:val="-4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3"/>
          <w:position w:val="-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4"/>
          <w:w w:val="93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4"/>
        </w:rPr>
        <w:t>Yer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5"/>
          <w:position w:val="-4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"/>
          <w:w w:val="95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4"/>
        </w:rPr>
        <w:t>Teslim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20" w:bottom="280" w:left="340" w:right="0"/>
        </w:sectPr>
      </w:pPr>
      <w:rPr/>
    </w:p>
    <w:p>
      <w:pPr>
        <w:spacing w:before="48" w:after="0" w:line="203" w:lineRule="exact"/>
        <w:ind w:left="148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fesJim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edilmedi.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40" w:right="0"/>
          <w:cols w:num="2" w:equalWidth="0">
            <w:col w:w="704" w:space="1475"/>
            <w:col w:w="9401"/>
          </w:cols>
        </w:sectPr>
      </w:pPr>
      <w:rPr/>
    </w:p>
    <w:p>
      <w:pPr>
        <w:spacing w:before="78" w:after="0" w:line="240" w:lineRule="auto"/>
        <w:ind w:left="143" w:right="-20"/>
        <w:jc w:val="left"/>
        <w:tabs>
          <w:tab w:pos="2160" w:val="left"/>
          <w:tab w:pos="60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farih: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5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1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05.2017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!Sa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ti: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5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6"/>
          <w:w w:val="5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"/>
          <w:w w:val="100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3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00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48" w:right="-20"/>
        <w:jc w:val="left"/>
        <w:tabs>
          <w:tab w:pos="940" w:val="left"/>
          <w:tab w:pos="1500" w:val="left"/>
          <w:tab w:pos="2140" w:val="left"/>
          <w:tab w:pos="85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Bergama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nci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1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72" w:lineRule="exact"/>
        <w:ind w:left="2293" w:right="-20"/>
        <w:jc w:val="left"/>
        <w:tabs>
          <w:tab w:pos="4540" w:val="left"/>
          <w:tab w:pos="864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4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4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4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4"/>
        </w:rPr>
        <w:t>Amir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7"/>
          <w:w w:val="100"/>
          <w:position w:val="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4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4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4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4"/>
        </w:rPr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67"/>
          <w:position w:val="-4"/>
        </w:rPr>
        <w:t>3</w:t>
      </w:r>
      <w:r>
        <w:rPr>
          <w:rFonts w:ascii="Arial" w:hAnsi="Arial" w:cs="Arial" w:eastAsia="Arial"/>
          <w:sz w:val="27"/>
          <w:szCs w:val="27"/>
          <w:color w:val="343434"/>
          <w:spacing w:val="3"/>
          <w:w w:val="67"/>
          <w:position w:val="-4"/>
        </w:rPr>
        <w:t> </w:t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47"/>
          <w:position w:val="-4"/>
        </w:rPr>
        <w:t>G</w:t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47"/>
          <w:position w:val="-4"/>
        </w:rPr>
        <w:t> </w:t>
      </w:r>
      <w:r>
        <w:rPr>
          <w:rFonts w:ascii="Arial" w:hAnsi="Arial" w:cs="Arial" w:eastAsia="Arial"/>
          <w:sz w:val="27"/>
          <w:szCs w:val="27"/>
          <w:color w:val="343434"/>
          <w:spacing w:val="13"/>
          <w:w w:val="47"/>
          <w:position w:val="-4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47"/>
          <w:position w:val="-4"/>
        </w:rPr>
        <w:t>MaYı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47"/>
          <w:position w:val="-4"/>
        </w:rPr>
        <w:t>s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47"/>
          <w:position w:val="-4"/>
        </w:rPr>
        <w:t>  </w:t>
      </w:r>
      <w:r>
        <w:rPr>
          <w:rFonts w:ascii="Arial" w:hAnsi="Arial" w:cs="Arial" w:eastAsia="Arial"/>
          <w:sz w:val="25"/>
          <w:szCs w:val="25"/>
          <w:color w:val="343434"/>
          <w:spacing w:val="7"/>
          <w:w w:val="47"/>
          <w:position w:val="-4"/>
        </w:rPr>
        <w:t> </w:t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58"/>
          <w:position w:val="-4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45" w:lineRule="exact"/>
        <w:ind w:left="115" w:right="-20"/>
        <w:jc w:val="left"/>
        <w:tabs>
          <w:tab w:pos="4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0.169937pt;margin-top:.069174pt;width:6.57875pt;height:25pt;mso-position-horizontal-relative:page;mso-position-vertical-relative:paragraph;z-index:-15537" type="#_x0000_t202" filled="f" stroked="f">
            <v:textbox inset="0,0,0,0">
              <w:txbxContent>
                <w:p>
                  <w:pPr>
                    <w:spacing w:before="0" w:after="0" w:line="500" w:lineRule="exact"/>
                    <w:ind w:right="-115"/>
                    <w:jc w:val="left"/>
                    <w:rPr>
                      <w:rFonts w:ascii="Arial" w:hAnsi="Arial" w:cs="Arial" w:eastAsia="Arial"/>
                      <w:sz w:val="50"/>
                      <w:szCs w:val="50"/>
                    </w:rPr>
                  </w:pPr>
                  <w:rPr/>
                  <w:r>
                    <w:rPr>
                      <w:rFonts w:ascii="Arial" w:hAnsi="Arial" w:cs="Arial" w:eastAsia="Arial"/>
                      <w:sz w:val="50"/>
                      <w:szCs w:val="50"/>
                      <w:color w:val="5B5B5B"/>
                      <w:spacing w:val="0"/>
                      <w:w w:val="100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50"/>
                      <w:szCs w:val="5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0"/>
          <w:szCs w:val="10"/>
          <w:color w:val="5B5B5B"/>
          <w:spacing w:val="0"/>
          <w:w w:val="72"/>
          <w:position w:val="2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5B5B5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5B5B5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8" w:after="0" w:line="75" w:lineRule="atLeast"/>
        <w:ind w:left="2439" w:right="-20"/>
        <w:jc w:val="left"/>
        <w:tabs>
          <w:tab w:pos="360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0.226257pt;margin-top:22.242268pt;width:5.8476pt;height:12pt;mso-position-horizontal-relative:page;mso-position-vertical-relative:paragraph;z-index:-15531" type="#_x0000_t202" filled="f" stroked="f">
            <v:textbox inset="0,0,0,0">
              <w:txbxContent>
                <w:p>
                  <w:pPr>
                    <w:spacing w:before="0" w:after="0" w:line="240" w:lineRule="exact"/>
                    <w:ind w:right="-76"/>
                    <w:jc w:val="left"/>
                    <w:rPr>
                      <w:rFonts w:ascii="Times New Roman" w:hAnsi="Times New Roman" w:cs="Times New Roman" w:eastAsia="Times New Roman"/>
                      <w:sz w:val="24"/>
                      <w:szCs w:val="2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5B5B5B"/>
                      <w:spacing w:val="0"/>
                      <w:w w:val="109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2.717911pt;margin-top:20.720821pt;width:7.21787pt;height:13.5pt;mso-position-horizontal-relative:page;mso-position-vertical-relative:paragraph;z-index:-15530" type="#_x0000_t202" filled="f" stroked="f">
            <v:textbox inset="0,0,0,0">
              <w:txbxContent>
                <w:p>
                  <w:pPr>
                    <w:spacing w:before="0" w:after="0" w:line="270" w:lineRule="exact"/>
                    <w:ind w:right="-81"/>
                    <w:jc w:val="left"/>
                    <w:rPr>
                      <w:rFonts w:ascii="Arial" w:hAnsi="Arial" w:cs="Arial" w:eastAsia="Arial"/>
                      <w:sz w:val="27"/>
                      <w:szCs w:val="27"/>
                    </w:rPr>
                  </w:pPr>
                  <w:rPr/>
                  <w:r>
                    <w:rPr>
                      <w:rFonts w:ascii="Arial" w:hAnsi="Arial" w:cs="Arial" w:eastAsia="Arial"/>
                      <w:sz w:val="27"/>
                      <w:szCs w:val="27"/>
                      <w:color w:val="B3BCD3"/>
                      <w:spacing w:val="-40"/>
                      <w:i/>
                    </w:rPr>
                    <w:t>.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5B5B5B"/>
                      <w:spacing w:val="0"/>
                      <w:w w:val="73"/>
                      <w:i/>
                    </w:rPr>
                    <w:t>e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9"/>
          <w:szCs w:val="29"/>
          <w:color w:val="5B5B5B"/>
          <w:w w:val="102"/>
          <w:position w:val="-14"/>
        </w:rPr>
        <w:t>Nu</w:t>
      </w:r>
      <w:r>
        <w:rPr>
          <w:rFonts w:ascii="Times New Roman" w:hAnsi="Times New Roman" w:cs="Times New Roman" w:eastAsia="Times New Roman"/>
          <w:sz w:val="29"/>
          <w:szCs w:val="29"/>
          <w:color w:val="5B5B5B"/>
          <w:spacing w:val="-42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5B5B5B"/>
          <w:spacing w:val="0"/>
          <w:w w:val="96"/>
          <w:position w:val="-14"/>
        </w:rPr>
        <w:t>re</w:t>
      </w:r>
      <w:r>
        <w:rPr>
          <w:rFonts w:ascii="Times New Roman" w:hAnsi="Times New Roman" w:cs="Times New Roman" w:eastAsia="Times New Roman"/>
          <w:sz w:val="29"/>
          <w:szCs w:val="29"/>
          <w:color w:val="5B5B5B"/>
          <w:spacing w:val="0"/>
          <w:w w:val="100"/>
          <w:position w:val="-14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5B5B5B"/>
          <w:spacing w:val="0"/>
          <w:w w:val="100"/>
          <w:position w:val="-14"/>
        </w:rPr>
      </w:r>
      <w:r>
        <w:rPr>
          <w:rFonts w:ascii="Arial" w:hAnsi="Arial" w:cs="Arial" w:eastAsia="Arial"/>
          <w:sz w:val="19"/>
          <w:szCs w:val="19"/>
          <w:color w:val="797C80"/>
          <w:spacing w:val="0"/>
          <w:w w:val="99"/>
          <w:position w:val="0"/>
        </w:rPr>
      </w:r>
      <w:r>
        <w:rPr>
          <w:rFonts w:ascii="Arial" w:hAnsi="Arial" w:cs="Arial" w:eastAsia="Arial"/>
          <w:sz w:val="19"/>
          <w:szCs w:val="19"/>
          <w:color w:val="797C80"/>
          <w:spacing w:val="0"/>
          <w:w w:val="99"/>
          <w:u w:val="thick" w:color="6B7087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797C80"/>
          <w:spacing w:val="0"/>
          <w:w w:val="100"/>
          <w:u w:val="thick" w:color="6B7087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797C80"/>
          <w:spacing w:val="-16"/>
          <w:w w:val="100"/>
          <w:u w:val="thick" w:color="6B7087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797C80"/>
          <w:spacing w:val="-16"/>
          <w:w w:val="100"/>
          <w:u w:val="thick" w:color="6B7087"/>
          <w:position w:val="0"/>
        </w:rPr>
      </w:r>
      <w:r>
        <w:rPr>
          <w:rFonts w:ascii="Arial" w:hAnsi="Arial" w:cs="Arial" w:eastAsia="Arial"/>
          <w:sz w:val="19"/>
          <w:szCs w:val="19"/>
          <w:color w:val="797C80"/>
          <w:spacing w:val="0"/>
          <w:w w:val="51"/>
          <w:u w:val="thick" w:color="6B7087"/>
          <w:position w:val="0"/>
        </w:rPr>
        <w:t>.....</w:t>
      </w:r>
      <w:r>
        <w:rPr>
          <w:rFonts w:ascii="Arial" w:hAnsi="Arial" w:cs="Arial" w:eastAsia="Arial"/>
          <w:sz w:val="19"/>
          <w:szCs w:val="19"/>
          <w:color w:val="797C80"/>
          <w:spacing w:val="0"/>
          <w:w w:val="51"/>
          <w:u w:val="thick" w:color="6B7087"/>
          <w:position w:val="0"/>
        </w:rPr>
      </w:r>
      <w:r>
        <w:rPr>
          <w:rFonts w:ascii="Arial" w:hAnsi="Arial" w:cs="Arial" w:eastAsia="Arial"/>
          <w:sz w:val="19"/>
          <w:szCs w:val="19"/>
          <w:color w:val="797C80"/>
          <w:spacing w:val="0"/>
          <w:w w:val="99"/>
          <w:u w:val="thick" w:color="6B7087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797C80"/>
          <w:spacing w:val="0"/>
          <w:w w:val="100"/>
          <w:u w:val="thick" w:color="6B7087"/>
          <w:position w:val="0"/>
        </w:rPr>
        <w:t>   </w:t>
      </w:r>
      <w:r>
        <w:rPr>
          <w:rFonts w:ascii="Arial" w:hAnsi="Arial" w:cs="Arial" w:eastAsia="Arial"/>
          <w:sz w:val="19"/>
          <w:szCs w:val="19"/>
          <w:color w:val="797C80"/>
          <w:spacing w:val="-17"/>
          <w:w w:val="100"/>
          <w:u w:val="thick" w:color="6B7087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797C80"/>
          <w:spacing w:val="-17"/>
          <w:w w:val="100"/>
          <w:u w:val="thick" w:color="6B7087"/>
          <w:position w:val="0"/>
        </w:rPr>
      </w:r>
      <w:r>
        <w:rPr>
          <w:rFonts w:ascii="Arial" w:hAnsi="Arial" w:cs="Arial" w:eastAsia="Arial"/>
          <w:sz w:val="19"/>
          <w:szCs w:val="19"/>
          <w:color w:val="797C80"/>
          <w:spacing w:val="-17"/>
          <w:w w:val="100"/>
          <w:u w:val="thick" w:color="6B7087"/>
          <w:position w:val="0"/>
        </w:rPr>
      </w:r>
      <w:r>
        <w:rPr>
          <w:rFonts w:ascii="Times New Roman" w:hAnsi="Times New Roman" w:cs="Times New Roman" w:eastAsia="Times New Roman"/>
          <w:sz w:val="12"/>
          <w:szCs w:val="12"/>
          <w:color w:val="5B5B5B"/>
          <w:spacing w:val="-29"/>
          <w:w w:val="198"/>
          <w:i/>
          <w:u w:val="thick" w:color="6B7087"/>
          <w:position w:val="0"/>
        </w:rPr>
        <w:t>A</w:t>
      </w:r>
      <w:r>
        <w:rPr>
          <w:rFonts w:ascii="Times New Roman" w:hAnsi="Times New Roman" w:cs="Times New Roman" w:eastAsia="Times New Roman"/>
          <w:sz w:val="12"/>
          <w:szCs w:val="12"/>
          <w:color w:val="5B5B5B"/>
          <w:spacing w:val="-29"/>
          <w:w w:val="198"/>
          <w:i/>
          <w:u w:val="thick" w:color="6B7087"/>
          <w:position w:val="0"/>
        </w:rPr>
      </w:r>
      <w:r>
        <w:rPr>
          <w:rFonts w:ascii="Times New Roman" w:hAnsi="Times New Roman" w:cs="Times New Roman" w:eastAsia="Times New Roman"/>
          <w:sz w:val="12"/>
          <w:szCs w:val="12"/>
          <w:color w:val="5B5B5B"/>
          <w:spacing w:val="-1"/>
          <w:w w:val="100"/>
          <w:i/>
          <w:u w:val="thick" w:color="6B7087"/>
          <w:position w:val="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5B5B5B"/>
          <w:spacing w:val="-1"/>
          <w:w w:val="100"/>
          <w:i/>
          <w:u w:val="thick" w:color="6B7087"/>
          <w:position w:val="0"/>
        </w:rPr>
      </w:r>
      <w:r>
        <w:rPr>
          <w:rFonts w:ascii="Times New Roman" w:hAnsi="Times New Roman" w:cs="Times New Roman" w:eastAsia="Times New Roman"/>
          <w:sz w:val="12"/>
          <w:szCs w:val="12"/>
          <w:color w:val="5B5B5B"/>
          <w:spacing w:val="-1"/>
          <w:w w:val="100"/>
          <w:i/>
          <w:u w:val="thick" w:color="6B7087"/>
          <w:position w:val="0"/>
        </w:rPr>
      </w:r>
      <w:r>
        <w:rPr>
          <w:rFonts w:ascii="Times New Roman" w:hAnsi="Times New Roman" w:cs="Times New Roman" w:eastAsia="Times New Roman"/>
          <w:sz w:val="12"/>
          <w:szCs w:val="12"/>
          <w:color w:val="8C8C8E"/>
          <w:spacing w:val="0"/>
          <w:w w:val="129"/>
          <w:i/>
          <w:u w:val="thick" w:color="6B7087"/>
          <w:position w:val="0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8C8C8E"/>
          <w:spacing w:val="0"/>
          <w:w w:val="129"/>
          <w:i/>
          <w:u w:val="thick" w:color="6B7087"/>
          <w:position w:val="0"/>
        </w:rPr>
      </w:r>
      <w:r>
        <w:rPr>
          <w:rFonts w:ascii="Times New Roman" w:hAnsi="Times New Roman" w:cs="Times New Roman" w:eastAsia="Times New Roman"/>
          <w:sz w:val="12"/>
          <w:szCs w:val="12"/>
          <w:color w:val="8C8C8E"/>
          <w:spacing w:val="0"/>
          <w:w w:val="100"/>
          <w:i/>
          <w:u w:val="thick" w:color="6B7087"/>
          <w:position w:val="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8C8C8E"/>
          <w:spacing w:val="-22"/>
          <w:w w:val="100"/>
          <w:i/>
          <w:u w:val="thick" w:color="6B7087"/>
          <w:position w:val="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8C8C8E"/>
          <w:spacing w:val="-22"/>
          <w:w w:val="100"/>
          <w:i/>
          <w:position w:val="0"/>
        </w:rPr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40" w:right="0"/>
        </w:sectPr>
      </w:pPr>
      <w:rPr/>
    </w:p>
    <w:p>
      <w:pPr>
        <w:spacing w:before="0" w:after="0" w:line="55" w:lineRule="atLeast"/>
        <w:ind w:left="460" w:right="-87"/>
        <w:jc w:val="left"/>
        <w:tabs>
          <w:tab w:pos="324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7.734604pt;margin-top:16.16733pt;width:8.4208pt;height:10.0pt;mso-position-horizontal-relative:page;mso-position-vertical-relative:paragraph;z-index:-15536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Pr/>
                  <w:r>
                    <w:rPr>
                      <w:rFonts w:ascii="Arial" w:hAnsi="Arial" w:cs="Arial" w:eastAsia="Arial"/>
                      <w:sz w:val="20"/>
                      <w:szCs w:val="20"/>
                      <w:color w:val="5B5B5B"/>
                      <w:spacing w:val="0"/>
                      <w:w w:val="302"/>
                    </w:rPr>
                    <w:t>İ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6"/>
        </w:rPr>
        <w:t>Tl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8"/>
          <w:szCs w:val="28"/>
          <w:color w:val="5B5B5B"/>
          <w:spacing w:val="0"/>
          <w:w w:val="111"/>
          <w:position w:val="0"/>
        </w:rPr>
        <w:t>ın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62" w:lineRule="atLeas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77"/>
          <w:i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77"/>
          <w:i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77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5"/>
        </w:rPr>
        <w:t>12017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7" w:lineRule="exact"/>
        <w:ind w:left="1458" w:right="-256"/>
        <w:jc w:val="left"/>
        <w:rPr>
          <w:rFonts w:ascii="Arial" w:hAnsi="Arial" w:cs="Arial" w:eastAsia="Arial"/>
          <w:sz w:val="144"/>
          <w:szCs w:val="144"/>
        </w:rPr>
      </w:pPr>
      <w:rPr/>
      <w:r>
        <w:rPr>
          <w:rFonts w:ascii="Arial" w:hAnsi="Arial" w:cs="Arial" w:eastAsia="Arial"/>
          <w:sz w:val="144"/>
          <w:szCs w:val="144"/>
          <w:color w:val="343D80"/>
          <w:spacing w:val="0"/>
          <w:w w:val="334"/>
          <w:position w:val="-113"/>
        </w:rPr>
        <w:t>ı</w:t>
      </w:r>
      <w:r>
        <w:rPr>
          <w:rFonts w:ascii="Arial" w:hAnsi="Arial" w:cs="Arial" w:eastAsia="Arial"/>
          <w:sz w:val="144"/>
          <w:szCs w:val="14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40" w:right="-80"/>
          <w:cols w:num="2" w:equalWidth="0">
            <w:col w:w="3493" w:space="5334"/>
            <w:col w:w="2833"/>
          </w:cols>
        </w:sectPr>
      </w:pPr>
      <w:rPr/>
    </w:p>
    <w:p>
      <w:pPr>
        <w:spacing w:before="0" w:after="0" w:line="42" w:lineRule="exact"/>
        <w:ind w:left="498" w:right="-20"/>
        <w:jc w:val="lef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444444"/>
          <w:spacing w:val="0"/>
          <w:w w:val="176"/>
          <w:i/>
          <w:position w:val="1"/>
        </w:rPr>
        <w:t>ll)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138" w:lineRule="exact"/>
        <w:ind w:left="460"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0"/>
          <w:w w:val="64"/>
        </w:rPr>
        <w:t>.2:;&gt;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80" w:lineRule="exact"/>
        <w:ind w:right="-76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5B5B5B"/>
          <w:w w:val="101"/>
          <w:position w:val="-2"/>
        </w:rPr>
        <w:t>l</w:t>
      </w:r>
      <w:r>
        <w:rPr>
          <w:rFonts w:ascii="Arial" w:hAnsi="Arial" w:cs="Arial" w:eastAsia="Arial"/>
          <w:sz w:val="21"/>
          <w:szCs w:val="21"/>
          <w:color w:val="5B5B5B"/>
          <w:spacing w:val="-13"/>
          <w:w w:val="101"/>
          <w:position w:val="-2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color w:val="5B5B5B"/>
          <w:spacing w:val="0"/>
          <w:w w:val="109"/>
          <w:position w:val="-2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-170"/>
        <w:jc w:val="left"/>
        <w:rPr>
          <w:rFonts w:ascii="Times New Roman" w:hAnsi="Times New Roman" w:cs="Times New Roman" w:eastAsia="Times New Roman"/>
          <w:sz w:val="87"/>
          <w:szCs w:val="8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87"/>
          <w:szCs w:val="87"/>
          <w:color w:val="152680"/>
          <w:w w:val="41"/>
          <w:i/>
          <w:position w:val="-54"/>
        </w:rPr>
        <w:t>WJ</w:t>
      </w:r>
      <w:r>
        <w:rPr>
          <w:rFonts w:ascii="Times New Roman" w:hAnsi="Times New Roman" w:cs="Times New Roman" w:eastAsia="Times New Roman"/>
          <w:sz w:val="87"/>
          <w:szCs w:val="87"/>
          <w:color w:val="152680"/>
          <w:w w:val="42"/>
          <w:i/>
          <w:position w:val="-54"/>
        </w:rPr>
        <w:t>),</w:t>
      </w:r>
      <w:r>
        <w:rPr>
          <w:rFonts w:ascii="Times New Roman" w:hAnsi="Times New Roman" w:cs="Times New Roman" w:eastAsia="Times New Roman"/>
          <w:sz w:val="87"/>
          <w:szCs w:val="87"/>
          <w:color w:val="000000"/>
          <w:w w:val="100"/>
          <w:position w:val="0"/>
        </w:rPr>
      </w:r>
    </w:p>
    <w:p>
      <w:pPr>
        <w:spacing w:before="0" w:after="0" w:line="157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43434"/>
          <w:w w:val="167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w w:val="226"/>
          <w:position w:val="1"/>
        </w:rPr>
        <w:t>fai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w w:val="268"/>
          <w:position w:val="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w w:val="269"/>
          <w:position w:val="1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1A1A3"/>
          <w:spacing w:val="-64"/>
          <w:w w:val="146"/>
          <w:i/>
          <w:position w:val="1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A1A1A3"/>
          <w:spacing w:val="-101"/>
          <w:w w:val="122"/>
          <w:i/>
          <w:position w:val="1"/>
        </w:rPr>
        <w:t>"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36"/>
          <w:w w:val="106"/>
          <w:i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97C80"/>
          <w:spacing w:val="0"/>
          <w:w w:val="166"/>
          <w:i/>
          <w:position w:val="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797C80"/>
          <w:spacing w:val="-27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1A1A3"/>
          <w:spacing w:val="0"/>
          <w:w w:val="100"/>
          <w:i/>
          <w:position w:val="1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A1A1A3"/>
          <w:spacing w:val="18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1A1A3"/>
          <w:spacing w:val="0"/>
          <w:w w:val="123"/>
          <w:i/>
          <w:position w:val="1"/>
        </w:rPr>
        <w:t>:,.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40" w:right="0"/>
          <w:cols w:num="4" w:equalWidth="0">
            <w:col w:w="3659" w:space="385"/>
            <w:col w:w="270" w:space="791"/>
            <w:col w:w="680" w:space="2654"/>
            <w:col w:w="3141"/>
          </w:cols>
        </w:sectPr>
      </w:pPr>
      <w:rPr/>
    </w:p>
    <w:p>
      <w:pPr>
        <w:spacing w:before="0" w:after="0" w:line="300" w:lineRule="exact"/>
        <w:ind w:left="432" w:right="-84"/>
        <w:jc w:val="left"/>
        <w:tabs>
          <w:tab w:pos="2480" w:val="left"/>
          <w:tab w:pos="356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797C80"/>
          <w:spacing w:val="-38"/>
          <w:w w:val="76"/>
          <w:position w:val="1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56"/>
          <w:position w:val="1"/>
        </w:rPr>
        <w:t>:E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100"/>
          <w:position w:val="1"/>
        </w:rPr>
      </w:r>
      <w:r>
        <w:rPr>
          <w:rFonts w:ascii="Arial" w:hAnsi="Arial" w:cs="Arial" w:eastAsia="Arial"/>
          <w:sz w:val="21"/>
          <w:szCs w:val="21"/>
          <w:color w:val="5B5B5B"/>
          <w:spacing w:val="0"/>
          <w:w w:val="100"/>
          <w:position w:val="-1"/>
        </w:rPr>
        <w:t>3</w:t>
      </w:r>
      <w:r>
        <w:rPr>
          <w:rFonts w:ascii="Arial" w:hAnsi="Arial" w:cs="Arial" w:eastAsia="Arial"/>
          <w:sz w:val="21"/>
          <w:szCs w:val="21"/>
          <w:color w:val="5B5B5B"/>
          <w:spacing w:val="0"/>
          <w:w w:val="100"/>
          <w:position w:val="-1"/>
        </w:rPr>
        <w:t>.</w:t>
      </w:r>
      <w:r>
        <w:rPr>
          <w:rFonts w:ascii="Arial" w:hAnsi="Arial" w:cs="Arial" w:eastAsia="Arial"/>
          <w:sz w:val="21"/>
          <w:szCs w:val="21"/>
          <w:color w:val="5B5B5B"/>
          <w:spacing w:val="-9"/>
          <w:w w:val="100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5B5B5B"/>
          <w:spacing w:val="0"/>
          <w:w w:val="84"/>
          <w:position w:val="-1"/>
        </w:rPr>
        <w:t>,</w:t>
      </w:r>
      <w:r>
        <w:rPr>
          <w:rFonts w:ascii="Arial" w:hAnsi="Arial" w:cs="Arial" w:eastAsia="Arial"/>
          <w:sz w:val="21"/>
          <w:szCs w:val="21"/>
          <w:color w:val="5B5B5B"/>
          <w:spacing w:val="-38"/>
          <w:w w:val="100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797C80"/>
          <w:spacing w:val="-18"/>
          <w:w w:val="134"/>
          <w:position w:val="-1"/>
        </w:rPr>
        <w:t>'</w:t>
      </w:r>
      <w:r>
        <w:rPr>
          <w:rFonts w:ascii="Arial" w:hAnsi="Arial" w:cs="Arial" w:eastAsia="Arial"/>
          <w:sz w:val="21"/>
          <w:szCs w:val="21"/>
          <w:color w:val="5B5B5B"/>
          <w:spacing w:val="0"/>
          <w:w w:val="322"/>
          <w:position w:val="-1"/>
        </w:rPr>
        <w:t>o</w:t>
      </w:r>
      <w:r>
        <w:rPr>
          <w:rFonts w:ascii="Arial" w:hAnsi="Arial" w:cs="Arial" w:eastAsia="Arial"/>
          <w:sz w:val="21"/>
          <w:szCs w:val="21"/>
          <w:color w:val="5B5B5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1"/>
          <w:szCs w:val="21"/>
          <w:color w:val="5B5B5B"/>
          <w:spacing w:val="0"/>
          <w:w w:val="321"/>
          <w:position w:val="-1"/>
        </w:rPr>
        <w:t>r</w:t>
      </w:r>
      <w:r>
        <w:rPr>
          <w:rFonts w:ascii="Arial" w:hAnsi="Arial" w:cs="Arial" w:eastAsia="Arial"/>
          <w:sz w:val="21"/>
          <w:szCs w:val="21"/>
          <w:color w:val="5B5B5B"/>
          <w:spacing w:val="0"/>
          <w:w w:val="321"/>
          <w:position w:val="-1"/>
        </w:rPr>
        <w:t>;</w:t>
      </w:r>
      <w:r>
        <w:rPr>
          <w:rFonts w:ascii="Arial" w:hAnsi="Arial" w:cs="Arial" w:eastAsia="Arial"/>
          <w:sz w:val="21"/>
          <w:szCs w:val="21"/>
          <w:color w:val="5B5B5B"/>
          <w:spacing w:val="-129"/>
          <w:w w:val="321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797C80"/>
          <w:spacing w:val="-4"/>
          <w:w w:val="80"/>
          <w:position w:val="-1"/>
        </w:rPr>
        <w:t>A</w:t>
      </w:r>
      <w:r>
        <w:rPr>
          <w:rFonts w:ascii="Arial" w:hAnsi="Arial" w:cs="Arial" w:eastAsia="Arial"/>
          <w:sz w:val="21"/>
          <w:szCs w:val="21"/>
          <w:color w:val="5B5B5B"/>
          <w:spacing w:val="0"/>
          <w:w w:val="101"/>
          <w:position w:val="-1"/>
        </w:rPr>
        <w:t>miri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85" w:after="0" w:line="224" w:lineRule="exact"/>
        <w:ind w:left="14" w:right="-71"/>
        <w:jc w:val="left"/>
        <w:tabs>
          <w:tab w:pos="4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C3C3C3"/>
          <w:spacing w:val="-5"/>
          <w:w w:val="68"/>
          <w:position w:val="-2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A1A1A3"/>
          <w:spacing w:val="-5"/>
          <w:w w:val="131"/>
          <w:position w:val="-2"/>
        </w:rPr>
      </w:r>
      <w:r>
        <w:rPr>
          <w:rFonts w:ascii="Times New Roman" w:hAnsi="Times New Roman" w:cs="Times New Roman" w:eastAsia="Times New Roman"/>
          <w:sz w:val="21"/>
          <w:szCs w:val="21"/>
          <w:color w:val="A1A1A3"/>
          <w:spacing w:val="0"/>
          <w:w w:val="131"/>
          <w:emboss/>
          <w:position w:val="-2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A1A1A3"/>
          <w:spacing w:val="0"/>
          <w:w w:val="131"/>
          <w:emboss/>
          <w:position w:val="-2"/>
        </w:rPr>
      </w:r>
      <w:r>
        <w:rPr>
          <w:rFonts w:ascii="Times New Roman" w:hAnsi="Times New Roman" w:cs="Times New Roman" w:eastAsia="Times New Roman"/>
          <w:sz w:val="21"/>
          <w:szCs w:val="21"/>
          <w:color w:val="A1A1A3"/>
          <w:spacing w:val="0"/>
          <w:w w:val="131"/>
          <w:position w:val="-2"/>
        </w:rPr>
      </w:r>
      <w:r>
        <w:rPr>
          <w:rFonts w:ascii="Times New Roman" w:hAnsi="Times New Roman" w:cs="Times New Roman" w:eastAsia="Times New Roman"/>
          <w:sz w:val="21"/>
          <w:szCs w:val="21"/>
          <w:color w:val="A1A1A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A1A1A3"/>
          <w:spacing w:val="0"/>
          <w:w w:val="125"/>
          <w:position w:val="-2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7" w:lineRule="exact"/>
        <w:ind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6.574707pt;margin-top:-3.924253pt;width:2.617650pt;height:9pt;mso-position-horizontal-relative:page;mso-position-vertical-relative:paragraph;z-index:-15535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A1A1A3"/>
                      <w:spacing w:val="0"/>
                      <w:w w:val="104"/>
                    </w:rPr>
                    <w:t>.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B3B3B5"/>
          <w:spacing w:val="0"/>
          <w:w w:val="102"/>
          <w:i/>
          <w:position w:val="-8"/>
        </w:rPr>
        <w:t>1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34" w:after="0" w:line="292" w:lineRule="exact"/>
        <w:ind w:right="-20"/>
        <w:jc w:val="left"/>
        <w:tabs>
          <w:tab w:pos="440" w:val="left"/>
          <w:tab w:pos="11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37"/>
          <w:szCs w:val="37"/>
          <w:color w:val="343434"/>
          <w:spacing w:val="-146"/>
          <w:w w:val="145"/>
          <w:position w:val="-11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B3B3B5"/>
          <w:spacing w:val="10"/>
          <w:w w:val="145"/>
          <w:position w:val="-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A1A1A3"/>
          <w:spacing w:val="0"/>
          <w:w w:val="145"/>
          <w:position w:val="-1"/>
        </w:rPr>
        <w:t>'.</w:t>
      </w:r>
      <w:r>
        <w:rPr>
          <w:rFonts w:ascii="Times New Roman" w:hAnsi="Times New Roman" w:cs="Times New Roman" w:eastAsia="Times New Roman"/>
          <w:sz w:val="21"/>
          <w:szCs w:val="21"/>
          <w:color w:val="A1A1A3"/>
          <w:spacing w:val="-75"/>
          <w:w w:val="145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A1A1A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A1A1A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1"/>
          <w:szCs w:val="21"/>
          <w:color w:val="797C80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797C80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97C80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797C80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1"/>
          <w:szCs w:val="21"/>
          <w:color w:val="8C8C8E"/>
          <w:spacing w:val="-19"/>
          <w:w w:val="88"/>
          <w:position w:val="-1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B3B3B5"/>
          <w:spacing w:val="12"/>
          <w:w w:val="42"/>
          <w:position w:val="-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B3B3B5"/>
          <w:spacing w:val="0"/>
          <w:w w:val="104"/>
          <w:position w:val="-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40" w:right="0"/>
          <w:cols w:num="3" w:equalWidth="0">
            <w:col w:w="4484" w:space="3780"/>
            <w:col w:w="530" w:space="205"/>
            <w:col w:w="2581"/>
          </w:cols>
        </w:sectPr>
      </w:pPr>
      <w:rPr/>
    </w:p>
    <w:p>
      <w:pPr>
        <w:spacing w:before="0" w:after="0" w:line="245" w:lineRule="exact"/>
        <w:ind w:right="1258"/>
        <w:jc w:val="right"/>
        <w:tabs>
          <w:tab w:pos="1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B3B3B5"/>
          <w:spacing w:val="0"/>
          <w:w w:val="44"/>
          <w:i/>
          <w:position w:val="-2"/>
        </w:rPr>
        <w:t>,</w:t>
      </w:r>
      <w:r>
        <w:rPr>
          <w:rFonts w:ascii="Arial" w:hAnsi="Arial" w:cs="Arial" w:eastAsia="Arial"/>
          <w:sz w:val="14"/>
          <w:szCs w:val="14"/>
          <w:color w:val="B3B3B5"/>
          <w:spacing w:val="0"/>
          <w:w w:val="44"/>
          <w:i/>
          <w:position w:val="-2"/>
        </w:rPr>
        <w:t>   </w:t>
      </w:r>
      <w:r>
        <w:rPr>
          <w:rFonts w:ascii="Arial" w:hAnsi="Arial" w:cs="Arial" w:eastAsia="Arial"/>
          <w:sz w:val="14"/>
          <w:szCs w:val="14"/>
          <w:color w:val="B3B3B5"/>
          <w:spacing w:val="8"/>
          <w:w w:val="44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B5B5B"/>
          <w:spacing w:val="0"/>
          <w:w w:val="93"/>
          <w:position w:val="-2"/>
        </w:rPr>
        <w:t>JR@.!</w:t>
      </w:r>
      <w:r>
        <w:rPr>
          <w:rFonts w:ascii="Times New Roman" w:hAnsi="Times New Roman" w:cs="Times New Roman" w:eastAsia="Times New Roman"/>
          <w:sz w:val="27"/>
          <w:szCs w:val="27"/>
          <w:color w:val="B3B3B5"/>
          <w:spacing w:val="-13"/>
          <w:w w:val="51"/>
          <w:position w:val="-2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5B5B5B"/>
          <w:spacing w:val="0"/>
          <w:w w:val="59"/>
          <w:position w:val="-2"/>
        </w:rPr>
        <w:t>iril</w:t>
      </w:r>
      <w:r>
        <w:rPr>
          <w:rFonts w:ascii="Times New Roman" w:hAnsi="Times New Roman" w:cs="Times New Roman" w:eastAsia="Times New Roman"/>
          <w:sz w:val="27"/>
          <w:szCs w:val="27"/>
          <w:color w:val="5B5B5B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B5B5B"/>
          <w:spacing w:val="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1A1A3"/>
          <w:spacing w:val="0"/>
          <w:w w:val="86"/>
          <w:i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A1A1A3"/>
          <w:spacing w:val="-25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97C80"/>
          <w:spacing w:val="0"/>
          <w:w w:val="52"/>
          <w:i/>
          <w:position w:val="-2"/>
        </w:rPr>
        <w:t>iT'</w:t>
      </w:r>
      <w:r>
        <w:rPr>
          <w:rFonts w:ascii="Times New Roman" w:hAnsi="Times New Roman" w:cs="Times New Roman" w:eastAsia="Times New Roman"/>
          <w:sz w:val="19"/>
          <w:szCs w:val="19"/>
          <w:color w:val="797C80"/>
          <w:spacing w:val="-33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1A1A3"/>
          <w:spacing w:val="0"/>
          <w:w w:val="174"/>
          <w:i/>
          <w:position w:val="-2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A1A1A3"/>
          <w:spacing w:val="16"/>
          <w:w w:val="174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C8C8E"/>
          <w:spacing w:val="0"/>
          <w:w w:val="100"/>
          <w:position w:val="-2"/>
        </w:rPr>
        <w:t>"'</w:t>
      </w:r>
      <w:r>
        <w:rPr>
          <w:rFonts w:ascii="Times New Roman" w:hAnsi="Times New Roman" w:cs="Times New Roman" w:eastAsia="Times New Roman"/>
          <w:sz w:val="19"/>
          <w:szCs w:val="19"/>
          <w:color w:val="8C8C8E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C8C8E"/>
          <w:spacing w:val="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73"/>
          <w:position w:val="-2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6"/>
          <w:position w:val="-2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0" w:lineRule="exact"/>
        <w:ind w:right="1265"/>
        <w:jc w:val="right"/>
        <w:tabs>
          <w:tab w:pos="2160" w:val="left"/>
          <w:tab w:pos="5480" w:val="left"/>
          <w:tab w:pos="734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12"/>
          <w:szCs w:val="12"/>
          <w:color w:val="B3B3B5"/>
          <w:spacing w:val="0"/>
          <w:w w:val="295"/>
          <w:position w:val="14"/>
        </w:rPr>
        <w:t>/</w:t>
      </w:r>
      <w:r>
        <w:rPr>
          <w:rFonts w:ascii="Arial" w:hAnsi="Arial" w:cs="Arial" w:eastAsia="Arial"/>
          <w:sz w:val="12"/>
          <w:szCs w:val="12"/>
          <w:color w:val="B3B3B5"/>
          <w:spacing w:val="0"/>
          <w:w w:val="100"/>
          <w:position w:val="14"/>
        </w:rPr>
        <w:tab/>
      </w:r>
      <w:r>
        <w:rPr>
          <w:rFonts w:ascii="Arial" w:hAnsi="Arial" w:cs="Arial" w:eastAsia="Arial"/>
          <w:sz w:val="12"/>
          <w:szCs w:val="12"/>
          <w:color w:val="B3B3B5"/>
          <w:spacing w:val="0"/>
          <w:w w:val="100"/>
          <w:position w:val="14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6"/>
        </w:rPr>
        <w:t>Vol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9"/>
          <w:w w:val="100"/>
          <w:position w:val="6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1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6"/>
        </w:rPr>
        <w:t>OZUYANIK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22"/>
          <w:szCs w:val="22"/>
          <w:color w:val="A1A1A3"/>
          <w:spacing w:val="0"/>
          <w:w w:val="52"/>
          <w:position w:val="-4"/>
        </w:rPr>
        <w:t>:1</w:t>
      </w:r>
      <w:r>
        <w:rPr>
          <w:rFonts w:ascii="Times New Roman" w:hAnsi="Times New Roman" w:cs="Times New Roman" w:eastAsia="Times New Roman"/>
          <w:sz w:val="22"/>
          <w:szCs w:val="22"/>
          <w:color w:val="A1A1A3"/>
          <w:spacing w:val="4"/>
          <w:w w:val="52"/>
          <w:position w:val="-4"/>
        </w:rPr>
        <w:t> </w:t>
      </w:r>
      <w:r>
        <w:rPr>
          <w:rFonts w:ascii="Arial" w:hAnsi="Arial" w:cs="Arial" w:eastAsia="Arial"/>
          <w:sz w:val="34"/>
          <w:szCs w:val="34"/>
          <w:color w:val="444444"/>
          <w:spacing w:val="0"/>
          <w:w w:val="100"/>
          <w:position w:val="-4"/>
        </w:rPr>
        <w:t>:;</w:t>
      </w:r>
      <w:r>
        <w:rPr>
          <w:rFonts w:ascii="Arial" w:hAnsi="Arial" w:cs="Arial" w:eastAsia="Arial"/>
          <w:sz w:val="34"/>
          <w:szCs w:val="34"/>
          <w:color w:val="444444"/>
          <w:spacing w:val="10"/>
          <w:w w:val="100"/>
          <w:position w:val="-4"/>
        </w:rPr>
        <w:t> </w:t>
      </w:r>
      <w:r>
        <w:rPr>
          <w:rFonts w:ascii="Arial" w:hAnsi="Arial" w:cs="Arial" w:eastAsia="Arial"/>
          <w:sz w:val="34"/>
          <w:szCs w:val="34"/>
          <w:color w:val="5B5B5B"/>
          <w:spacing w:val="0"/>
          <w:w w:val="80"/>
          <w:position w:val="-4"/>
        </w:rPr>
        <w:t>\lf</w:t>
      </w:r>
      <w:r>
        <w:rPr>
          <w:rFonts w:ascii="Arial" w:hAnsi="Arial" w:cs="Arial" w:eastAsia="Arial"/>
          <w:sz w:val="34"/>
          <w:szCs w:val="34"/>
          <w:color w:val="5B5B5B"/>
          <w:spacing w:val="1"/>
          <w:w w:val="80"/>
          <w:position w:val="-4"/>
        </w:rPr>
        <w:t> </w:t>
      </w:r>
      <w:r>
        <w:rPr>
          <w:rFonts w:ascii="Arial" w:hAnsi="Arial" w:cs="Arial" w:eastAsia="Arial"/>
          <w:sz w:val="34"/>
          <w:szCs w:val="34"/>
          <w:color w:val="5B5B5B"/>
          <w:spacing w:val="0"/>
          <w:w w:val="80"/>
          <w:position w:val="-4"/>
        </w:rPr>
        <w:t>ı,</w:t>
      </w:r>
      <w:r>
        <w:rPr>
          <w:rFonts w:ascii="Arial" w:hAnsi="Arial" w:cs="Arial" w:eastAsia="Arial"/>
          <w:sz w:val="34"/>
          <w:szCs w:val="34"/>
          <w:color w:val="5B5B5B"/>
          <w:spacing w:val="-5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B5B5B"/>
          <w:spacing w:val="0"/>
          <w:w w:val="69"/>
          <w:position w:val="-4"/>
        </w:rPr>
        <w:t>y</w:t>
      </w:r>
      <w:r>
        <w:rPr>
          <w:rFonts w:ascii="Times New Roman" w:hAnsi="Times New Roman" w:cs="Times New Roman" w:eastAsia="Times New Roman"/>
          <w:sz w:val="28"/>
          <w:szCs w:val="28"/>
          <w:color w:val="5B5B5B"/>
          <w:spacing w:val="3"/>
          <w:w w:val="68"/>
          <w:position w:val="-4"/>
        </w:rPr>
        <w:t>a</w:t>
      </w:r>
      <w:r>
        <w:rPr>
          <w:rFonts w:ascii="Arial" w:hAnsi="Arial" w:cs="Arial" w:eastAsia="Arial"/>
          <w:sz w:val="27"/>
          <w:szCs w:val="27"/>
          <w:color w:val="5B5B5B"/>
          <w:spacing w:val="0"/>
          <w:w w:val="178"/>
          <w:position w:val="-4"/>
        </w:rPr>
        <w:t>i(</w:t>
      </w:r>
      <w:r>
        <w:rPr>
          <w:rFonts w:ascii="Arial" w:hAnsi="Arial" w:cs="Arial" w:eastAsia="Arial"/>
          <w:sz w:val="27"/>
          <w:szCs w:val="27"/>
          <w:color w:val="5B5B5B"/>
          <w:spacing w:val="-44"/>
          <w:w w:val="100"/>
          <w:position w:val="-4"/>
        </w:rPr>
        <w:t> </w:t>
      </w:r>
      <w:r>
        <w:rPr>
          <w:rFonts w:ascii="Arial" w:hAnsi="Arial" w:cs="Arial" w:eastAsia="Arial"/>
          <w:sz w:val="27"/>
          <w:szCs w:val="27"/>
          <w:color w:val="A1A1A3"/>
          <w:spacing w:val="-36"/>
          <w:w w:val="140"/>
          <w:position w:val="-4"/>
        </w:rPr>
        <w:t>·</w:t>
      </w:r>
      <w:r>
        <w:rPr>
          <w:rFonts w:ascii="Arial" w:hAnsi="Arial" w:cs="Arial" w:eastAsia="Arial"/>
          <w:sz w:val="27"/>
          <w:szCs w:val="27"/>
          <w:color w:val="797C80"/>
          <w:spacing w:val="0"/>
          <w:w w:val="127"/>
          <w:position w:val="-4"/>
        </w:rPr>
        <w:t>;.</w:t>
      </w:r>
      <w:r>
        <w:rPr>
          <w:rFonts w:ascii="Arial" w:hAnsi="Arial" w:cs="Arial" w:eastAsia="Arial"/>
          <w:sz w:val="27"/>
          <w:szCs w:val="27"/>
          <w:color w:val="797C80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7"/>
          <w:szCs w:val="27"/>
          <w:color w:val="797C80"/>
          <w:spacing w:val="0"/>
          <w:w w:val="100"/>
          <w:position w:val="-4"/>
        </w:rPr>
      </w:r>
      <w:r>
        <w:rPr>
          <w:rFonts w:ascii="Arial" w:hAnsi="Arial" w:cs="Arial" w:eastAsia="Arial"/>
          <w:sz w:val="27"/>
          <w:szCs w:val="27"/>
          <w:color w:val="5B5B5B"/>
          <w:spacing w:val="-54"/>
          <w:w w:val="105"/>
          <w:position w:val="-4"/>
        </w:rPr>
        <w:t>·</w:t>
      </w:r>
      <w:r>
        <w:rPr>
          <w:rFonts w:ascii="Arial" w:hAnsi="Arial" w:cs="Arial" w:eastAsia="Arial"/>
          <w:sz w:val="27"/>
          <w:szCs w:val="27"/>
          <w:color w:val="B3B3B5"/>
          <w:spacing w:val="-48"/>
          <w:w w:val="70"/>
          <w:position w:val="-4"/>
        </w:rPr>
        <w:t>·</w:t>
      </w:r>
      <w:r>
        <w:rPr>
          <w:rFonts w:ascii="Arial" w:hAnsi="Arial" w:cs="Arial" w:eastAsia="Arial"/>
          <w:sz w:val="27"/>
          <w:szCs w:val="27"/>
          <w:color w:val="797C80"/>
          <w:spacing w:val="0"/>
          <w:w w:val="116"/>
          <w:position w:val="-4"/>
        </w:rPr>
        <w:t>.'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57" w:lineRule="exact"/>
        <w:ind w:left="4906" w:right="-20"/>
        <w:jc w:val="left"/>
        <w:tabs>
          <w:tab w:pos="824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4"/>
        </w:rPr>
        <w:t>itf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4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0"/>
          <w:szCs w:val="20"/>
          <w:color w:val="A1A1A3"/>
          <w:spacing w:val="-17"/>
          <w:w w:val="109"/>
          <w:position w:val="-5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9"/>
          <w:position w:val="-5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2"/>
          <w:w w:val="109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59"/>
          <w:position w:val="-5"/>
        </w:rPr>
        <w:t>Cılf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59"/>
          <w:position w:val="-5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72"/>
          <w:position w:val="-5"/>
        </w:rPr>
        <w:t>d,ıtrmrG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7"/>
          <w:w w:val="73"/>
          <w:position w:val="-5"/>
        </w:rPr>
        <w:t>'</w:t>
      </w:r>
      <w:r>
        <w:rPr>
          <w:rFonts w:ascii="Arial" w:hAnsi="Arial" w:cs="Arial" w:eastAsia="Arial"/>
          <w:sz w:val="23"/>
          <w:szCs w:val="23"/>
          <w:color w:val="5B5B5B"/>
          <w:spacing w:val="0"/>
          <w:w w:val="49"/>
          <w:position w:val="-5"/>
        </w:rPr>
        <w:t>§Jlb'_l</w:t>
      </w:r>
      <w:r>
        <w:rPr>
          <w:rFonts w:ascii="Arial" w:hAnsi="Arial" w:cs="Arial" w:eastAsia="Arial"/>
          <w:sz w:val="23"/>
          <w:szCs w:val="23"/>
          <w:color w:val="5B5B5B"/>
          <w:spacing w:val="-55"/>
          <w:w w:val="49"/>
          <w:position w:val="-5"/>
        </w:rPr>
        <w:t>&gt;</w:t>
      </w:r>
      <w:r>
        <w:rPr>
          <w:rFonts w:ascii="Arial" w:hAnsi="Arial" w:cs="Arial" w:eastAsia="Arial"/>
          <w:sz w:val="23"/>
          <w:szCs w:val="23"/>
          <w:color w:val="A1A1A3"/>
          <w:spacing w:val="0"/>
          <w:w w:val="122"/>
          <w:position w:val="-5"/>
        </w:rPr>
        <w:t>•</w:t>
      </w:r>
      <w:r>
        <w:rPr>
          <w:rFonts w:ascii="Arial" w:hAnsi="Arial" w:cs="Arial" w:eastAsia="Arial"/>
          <w:sz w:val="23"/>
          <w:szCs w:val="23"/>
          <w:color w:val="5B5B5B"/>
          <w:spacing w:val="0"/>
          <w:w w:val="102"/>
          <w:position w:val="-5"/>
        </w:rPr>
        <w:t>'</w:t>
      </w:r>
      <w:r>
        <w:rPr>
          <w:rFonts w:ascii="Arial" w:hAnsi="Arial" w:cs="Arial" w:eastAsia="Arial"/>
          <w:sz w:val="23"/>
          <w:szCs w:val="23"/>
          <w:color w:val="5B5B5B"/>
          <w:spacing w:val="-2"/>
          <w:w w:val="100"/>
          <w:position w:val="-5"/>
        </w:rPr>
        <w:t> </w:t>
      </w:r>
      <w:r>
        <w:rPr>
          <w:rFonts w:ascii="Arial" w:hAnsi="Arial" w:cs="Arial" w:eastAsia="Arial"/>
          <w:sz w:val="23"/>
          <w:szCs w:val="23"/>
          <w:color w:val="A1A1A3"/>
          <w:spacing w:val="0"/>
          <w:w w:val="83"/>
          <w:position w:val="-5"/>
        </w:rPr>
        <w:t>•</w:t>
      </w:r>
      <w:r>
        <w:rPr>
          <w:rFonts w:ascii="Arial" w:hAnsi="Arial" w:cs="Arial" w:eastAsia="Arial"/>
          <w:sz w:val="23"/>
          <w:szCs w:val="23"/>
          <w:color w:val="A1A1A3"/>
          <w:spacing w:val="0"/>
          <w:w w:val="83"/>
          <w:position w:val="-5"/>
        </w:rPr>
        <w:t> </w:t>
      </w:r>
      <w:r>
        <w:rPr>
          <w:rFonts w:ascii="Arial" w:hAnsi="Arial" w:cs="Arial" w:eastAsia="Arial"/>
          <w:sz w:val="23"/>
          <w:szCs w:val="23"/>
          <w:color w:val="A1A1A3"/>
          <w:spacing w:val="7"/>
          <w:w w:val="83"/>
          <w:position w:val="-5"/>
        </w:rPr>
        <w:t> </w:t>
      </w:r>
      <w:r>
        <w:rPr>
          <w:rFonts w:ascii="Arial" w:hAnsi="Arial" w:cs="Arial" w:eastAsia="Arial"/>
          <w:sz w:val="27"/>
          <w:szCs w:val="27"/>
          <w:color w:val="797C80"/>
          <w:spacing w:val="-5"/>
          <w:w w:val="56"/>
          <w:position w:val="-5"/>
        </w:rPr>
        <w:t>r</w:t>
      </w:r>
      <w:r>
        <w:rPr>
          <w:rFonts w:ascii="Arial" w:hAnsi="Arial" w:cs="Arial" w:eastAsia="Arial"/>
          <w:sz w:val="27"/>
          <w:szCs w:val="27"/>
          <w:color w:val="5B5B5B"/>
          <w:spacing w:val="0"/>
          <w:w w:val="66"/>
          <w:position w:val="-5"/>
        </w:rPr>
        <w:t>1f;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40" w:right="0"/>
        </w:sectPr>
      </w:pPr>
      <w:rPr/>
    </w:p>
    <w:p>
      <w:pPr>
        <w:spacing w:before="0" w:after="0" w:line="265" w:lineRule="exact"/>
        <w:ind w:right="-20"/>
        <w:jc w:val="right"/>
        <w:rPr>
          <w:rFonts w:ascii="Arial" w:hAnsi="Arial" w:cs="Arial" w:eastAsia="Arial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2.324585pt;margin-top:13.273397pt;width:30.663663pt;height:20.814051pt;mso-position-horizontal-relative:page;mso-position-vertical-relative:paragraph;z-index:-15533" type="#_x0000_t202" filled="f" stroked="f">
            <v:textbox inset="0,0,0,0">
              <w:txbxContent>
                <w:p>
                  <w:pPr>
                    <w:spacing w:before="0" w:after="0" w:line="416" w:lineRule="exact"/>
                    <w:ind w:right="-102"/>
                    <w:jc w:val="left"/>
                    <w:tabs>
                      <w:tab w:pos="440" w:val="left"/>
                    </w:tabs>
                    <w:rPr>
                      <w:rFonts w:ascii="Arial" w:hAnsi="Arial" w:cs="Arial" w:eastAsia="Arial"/>
                      <w:sz w:val="30"/>
                      <w:szCs w:val="30"/>
                    </w:rPr>
                  </w:pPr>
                  <w:rPr/>
                  <w:r>
                    <w:rPr>
                      <w:rFonts w:ascii="Arial" w:hAnsi="Arial" w:cs="Arial" w:eastAsia="Arial"/>
                      <w:sz w:val="31"/>
                      <w:szCs w:val="31"/>
                      <w:color w:val="A1A1A3"/>
                      <w:spacing w:val="6"/>
                      <w:w w:val="100"/>
                      <w:position w:val="-2"/>
                    </w:rPr>
                    <w:t>.</w:t>
                  </w:r>
                  <w:r>
                    <w:rPr>
                      <w:rFonts w:ascii="Arial" w:hAnsi="Arial" w:cs="Arial" w:eastAsia="Arial"/>
                      <w:sz w:val="31"/>
                      <w:szCs w:val="31"/>
                      <w:color w:val="C3C3C3"/>
                      <w:spacing w:val="0"/>
                      <w:w w:val="100"/>
                      <w:position w:val="-2"/>
                    </w:rPr>
                    <w:t>.</w:t>
                  </w:r>
                  <w:r>
                    <w:rPr>
                      <w:rFonts w:ascii="Arial" w:hAnsi="Arial" w:cs="Arial" w:eastAsia="Arial"/>
                      <w:sz w:val="31"/>
                      <w:szCs w:val="31"/>
                      <w:color w:val="C3C3C3"/>
                      <w:spacing w:val="0"/>
                      <w:w w:val="100"/>
                      <w:position w:val="-2"/>
                    </w:rPr>
                    <w:tab/>
                  </w:r>
                  <w:r>
                    <w:rPr>
                      <w:rFonts w:ascii="Arial" w:hAnsi="Arial" w:cs="Arial" w:eastAsia="Arial"/>
                      <w:sz w:val="31"/>
                      <w:szCs w:val="31"/>
                      <w:color w:val="C3C3C3"/>
                      <w:spacing w:val="0"/>
                      <w:w w:val="100"/>
                      <w:position w:val="-2"/>
                    </w:rPr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C3C3C3"/>
                      <w:spacing w:val="-12"/>
                      <w:w w:val="88"/>
                      <w:position w:val="9"/>
                    </w:rPr>
                    <w:t>,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A1A1A3"/>
                      <w:spacing w:val="0"/>
                      <w:w w:val="133"/>
                      <w:position w:val="9"/>
                    </w:rPr>
                    <w:t>,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1"/>
          <w:szCs w:val="31"/>
          <w:color w:val="A1A1A3"/>
          <w:spacing w:val="-42"/>
          <w:w w:val="91"/>
          <w:position w:val="-4"/>
        </w:rPr>
        <w:t>:</w:t>
      </w:r>
      <w:r>
        <w:rPr>
          <w:rFonts w:ascii="Arial" w:hAnsi="Arial" w:cs="Arial" w:eastAsia="Arial"/>
          <w:sz w:val="31"/>
          <w:szCs w:val="31"/>
          <w:color w:val="5B5B5B"/>
          <w:spacing w:val="-65"/>
          <w:w w:val="121"/>
          <w:position w:val="-4"/>
        </w:rPr>
        <w:t>ı</w:t>
      </w:r>
      <w:r>
        <w:rPr>
          <w:rFonts w:ascii="Arial" w:hAnsi="Arial" w:cs="Arial" w:eastAsia="Arial"/>
          <w:sz w:val="35"/>
          <w:szCs w:val="35"/>
          <w:color w:val="A1A1A3"/>
          <w:spacing w:val="-61"/>
          <w:w w:val="53"/>
          <w:position w:val="-22"/>
        </w:rPr>
        <w:t>.</w:t>
      </w:r>
      <w:r>
        <w:rPr>
          <w:rFonts w:ascii="Arial" w:hAnsi="Arial" w:cs="Arial" w:eastAsia="Arial"/>
          <w:sz w:val="31"/>
          <w:szCs w:val="31"/>
          <w:color w:val="A1A1A3"/>
          <w:spacing w:val="-80"/>
          <w:w w:val="92"/>
          <w:position w:val="-4"/>
        </w:rPr>
        <w:t>·</w:t>
      </w:r>
      <w:r>
        <w:rPr>
          <w:rFonts w:ascii="Arial" w:hAnsi="Arial" w:cs="Arial" w:eastAsia="Arial"/>
          <w:sz w:val="35"/>
          <w:szCs w:val="35"/>
          <w:color w:val="444444"/>
          <w:spacing w:val="-92"/>
          <w:w w:val="60"/>
          <w:position w:val="-22"/>
        </w:rPr>
        <w:t>•</w:t>
      </w:r>
      <w:r>
        <w:rPr>
          <w:rFonts w:ascii="Arial" w:hAnsi="Arial" w:cs="Arial" w:eastAsia="Arial"/>
          <w:sz w:val="31"/>
          <w:szCs w:val="31"/>
          <w:color w:val="8C8C8E"/>
          <w:spacing w:val="-15"/>
          <w:w w:val="60"/>
          <w:position w:val="-4"/>
        </w:rPr>
        <w:t>.</w:t>
      </w:r>
      <w:r>
        <w:rPr>
          <w:rFonts w:ascii="Arial" w:hAnsi="Arial" w:cs="Arial" w:eastAsia="Arial"/>
          <w:sz w:val="31"/>
          <w:szCs w:val="31"/>
          <w:color w:val="C3C3C3"/>
          <w:spacing w:val="0"/>
          <w:w w:val="60"/>
          <w:position w:val="-4"/>
        </w:rPr>
        <w:t>.</w:t>
      </w:r>
      <w:r>
        <w:rPr>
          <w:rFonts w:ascii="Arial" w:hAnsi="Arial" w:cs="Arial" w:eastAsia="Arial"/>
          <w:sz w:val="31"/>
          <w:szCs w:val="31"/>
          <w:color w:val="C3C3C3"/>
          <w:spacing w:val="-57"/>
          <w:w w:val="100"/>
          <w:position w:val="-4"/>
        </w:rPr>
        <w:t> </w:t>
      </w:r>
      <w:r>
        <w:rPr>
          <w:rFonts w:ascii="Arial" w:hAnsi="Arial" w:cs="Arial" w:eastAsia="Arial"/>
          <w:sz w:val="15"/>
          <w:szCs w:val="15"/>
          <w:color w:val="444444"/>
          <w:spacing w:val="0"/>
          <w:w w:val="125"/>
          <w:position w:val="-4"/>
        </w:rPr>
        <w:t>.</w:t>
      </w:r>
      <w:r>
        <w:rPr>
          <w:rFonts w:ascii="Arial" w:hAnsi="Arial" w:cs="Arial" w:eastAsia="Arial"/>
          <w:sz w:val="15"/>
          <w:szCs w:val="15"/>
          <w:color w:val="444444"/>
          <w:spacing w:val="-21"/>
          <w:w w:val="126"/>
          <w:position w:val="-4"/>
        </w:rPr>
        <w:t>J</w:t>
      </w:r>
      <w:r>
        <w:rPr>
          <w:rFonts w:ascii="Arial" w:hAnsi="Arial" w:cs="Arial" w:eastAsia="Arial"/>
          <w:sz w:val="15"/>
          <w:szCs w:val="15"/>
          <w:color w:val="797C80"/>
          <w:spacing w:val="-26"/>
          <w:w w:val="95"/>
          <w:position w:val="-4"/>
        </w:rPr>
        <w:t>·</w:t>
      </w:r>
      <w:r>
        <w:rPr>
          <w:rFonts w:ascii="Arial" w:hAnsi="Arial" w:cs="Arial" w:eastAsia="Arial"/>
          <w:sz w:val="15"/>
          <w:szCs w:val="15"/>
          <w:color w:val="5B5B5B"/>
          <w:spacing w:val="0"/>
          <w:w w:val="108"/>
          <w:position w:val="-4"/>
        </w:rPr>
        <w:t>It'</w:t>
      </w:r>
      <w:r>
        <w:rPr>
          <w:rFonts w:ascii="Arial" w:hAnsi="Arial" w:cs="Arial" w:eastAsia="Arial"/>
          <w:sz w:val="15"/>
          <w:szCs w:val="15"/>
          <w:color w:val="5B5B5B"/>
          <w:spacing w:val="0"/>
          <w:w w:val="100"/>
          <w:position w:val="-4"/>
        </w:rPr>
        <w:t>   </w:t>
      </w:r>
      <w:r>
        <w:rPr>
          <w:rFonts w:ascii="Arial" w:hAnsi="Arial" w:cs="Arial" w:eastAsia="Arial"/>
          <w:sz w:val="15"/>
          <w:szCs w:val="15"/>
          <w:color w:val="5B5B5B"/>
          <w:spacing w:val="-18"/>
          <w:w w:val="100"/>
          <w:position w:val="-4"/>
        </w:rPr>
        <w:t> </w:t>
      </w:r>
      <w:r>
        <w:rPr>
          <w:rFonts w:ascii="Arial" w:hAnsi="Arial" w:cs="Arial" w:eastAsia="Arial"/>
          <w:sz w:val="15"/>
          <w:szCs w:val="15"/>
          <w:color w:val="B3B3B5"/>
          <w:spacing w:val="0"/>
          <w:w w:val="103"/>
          <w:i/>
          <w:position w:val="-4"/>
        </w:rPr>
        <w:t>.</w:t>
      </w:r>
      <w:r>
        <w:rPr>
          <w:rFonts w:ascii="Arial" w:hAnsi="Arial" w:cs="Arial" w:eastAsia="Arial"/>
          <w:sz w:val="15"/>
          <w:szCs w:val="15"/>
          <w:color w:val="B3B3B5"/>
          <w:spacing w:val="-28"/>
          <w:w w:val="100"/>
          <w:i/>
          <w:position w:val="-4"/>
        </w:rPr>
        <w:t> </w:t>
      </w:r>
      <w:r>
        <w:rPr>
          <w:rFonts w:ascii="Arial" w:hAnsi="Arial" w:cs="Arial" w:eastAsia="Arial"/>
          <w:sz w:val="25"/>
          <w:szCs w:val="25"/>
          <w:color w:val="C3C3C3"/>
          <w:spacing w:val="4"/>
          <w:w w:val="113"/>
          <w:position w:val="-24"/>
        </w:rPr>
        <w:t>.</w:t>
      </w:r>
      <w:r>
        <w:rPr>
          <w:rFonts w:ascii="Arial" w:hAnsi="Arial" w:cs="Arial" w:eastAsia="Arial"/>
          <w:sz w:val="25"/>
          <w:szCs w:val="25"/>
          <w:color w:val="8C8C8E"/>
          <w:spacing w:val="0"/>
          <w:w w:val="124"/>
          <w:position w:val="-24"/>
        </w:rPr>
        <w:t>,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117" w:lineRule="exact"/>
        <w:ind w:right="-20"/>
        <w:jc w:val="left"/>
        <w:tabs>
          <w:tab w:pos="56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A1A1A3"/>
          <w:spacing w:val="0"/>
          <w:w w:val="145"/>
          <w:position w:val="-1"/>
        </w:rPr>
        <w:t>1</w:t>
      </w:r>
      <w:r>
        <w:rPr>
          <w:rFonts w:ascii="Times New Roman" w:hAnsi="Times New Roman" w:cs="Times New Roman" w:eastAsia="Times New Roman"/>
          <w:sz w:val="11"/>
          <w:szCs w:val="11"/>
          <w:color w:val="A1A1A3"/>
          <w:spacing w:val="0"/>
          <w:w w:val="145"/>
          <w:position w:val="-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1A1A3"/>
          <w:spacing w:val="11"/>
          <w:w w:val="145"/>
          <w:position w:val="-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1A1A3"/>
          <w:spacing w:val="0"/>
          <w:w w:val="145"/>
          <w:position w:val="-1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A1A1A3"/>
          <w:spacing w:val="-36"/>
          <w:w w:val="145"/>
          <w:position w:val="-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1A1A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A1A1A3"/>
          <w:spacing w:val="0"/>
          <w:w w:val="105"/>
          <w:position w:val="-1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40" w:right="0"/>
          <w:cols w:num="2" w:equalWidth="0">
            <w:col w:w="9162" w:space="133"/>
            <w:col w:w="2285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22.136515pt;margin-top:30.622423pt;width:549.624833pt;height:747.784709pt;mso-position-horizontal-relative:page;mso-position-vertical-relative:page;z-index:-15540" coordorigin="443,612" coordsize="10992,14956">
            <v:group style="position:absolute;left:464;top:629;width:2;height:5738" coordorigin="464,629" coordsize="2,5738">
              <v:shape style="position:absolute;left:464;top:629;width:2;height:5738" coordorigin="464,629" coordsize="0,5738" path="m464,6367l464,629e" filled="f" stroked="t" strokeweight=".710263pt" strokecolor="#4F4F4F">
                <v:path arrowok="t"/>
              </v:shape>
            </v:group>
            <v:group style="position:absolute;left:2469;top:629;width:2;height:724" coordorigin="2469,629" coordsize="2,724">
              <v:shape style="position:absolute;left:2469;top:629;width:2;height:724" coordorigin="2469,629" coordsize="0,724" path="m2469,1354l2469,629e" filled="f" stroked="t" strokeweight=".947017pt" strokecolor="#5B5B5B">
                <v:path arrowok="t"/>
              </v:shape>
            </v:group>
            <v:group style="position:absolute;left:9304;top:615;width:2;height:219" coordorigin="9304,615" coordsize="2,219">
              <v:shape style="position:absolute;left:9304;top:615;width:2;height:219" coordorigin="9304,615" coordsize="0,219" path="m9304,834l9304,615e" filled="f" stroked="t" strokeweight=".236754pt" strokecolor="#6B6B6B">
                <v:path arrowok="t"/>
              </v:shape>
            </v:group>
            <v:group style="position:absolute;left:450;top:636;width:10948;height:2" coordorigin="450,636" coordsize="10948,2">
              <v:shape style="position:absolute;left:450;top:636;width:10948;height:2" coordorigin="450,636" coordsize="10948,0" path="m450,636l11397,636e" filled="f" stroked="t" strokeweight=".710263pt" strokecolor="#606060">
                <v:path arrowok="t"/>
              </v:shape>
            </v:group>
            <v:group style="position:absolute;left:10019;top:1072;width:833;height:2" coordorigin="10019,1072" coordsize="833,2">
              <v:shape style="position:absolute;left:10019;top:1072;width:833;height:2" coordorigin="10019,1072" coordsize="833,0" path="m10019,1072l10853,1072e" filled="f" stroked="t" strokeweight="2.84105pt" strokecolor="#6B7070">
                <v:path arrowok="t"/>
              </v:shape>
            </v:group>
            <v:group style="position:absolute;left:11397;top:624;width:2;height:4518" coordorigin="11397,624" coordsize="2,4518">
              <v:shape style="position:absolute;left:11397;top:624;width:2;height:4518" coordorigin="11397,624" coordsize="0,4518" path="m11397,5143l11397,624e" filled="f" stroked="t" strokeweight=".710263pt" strokecolor="#646464">
                <v:path arrowok="t"/>
              </v:shape>
            </v:group>
            <v:group style="position:absolute;left:9304;top:834;width:2;height:801" coordorigin="9304,834" coordsize="2,801">
              <v:shape style="position:absolute;left:9304;top:834;width:2;height:801" coordorigin="9304,834" coordsize="0,801" path="m9304,1635l9304,834e" filled="f" stroked="t" strokeweight=".236754pt" strokecolor="#000000">
                <v:path arrowok="t"/>
              </v:shape>
            </v:group>
            <v:group style="position:absolute;left:10010;top:860;width:47;height:2" coordorigin="10010,860" coordsize="47,2">
              <v:shape style="position:absolute;left:10010;top:860;width:47;height:2" coordorigin="10010,860" coordsize="47,0" path="m10010,860l10057,860e" filled="f" stroked="t" strokeweight="1.420525pt" strokecolor="#677074">
                <v:path arrowok="t"/>
              </v:shape>
            </v:group>
            <v:group style="position:absolute;left:10029;top:829;width:2;height:662" coordorigin="10029,829" coordsize="2,662">
              <v:shape style="position:absolute;left:10029;top:829;width:2;height:662" coordorigin="10029,829" coordsize="0,662" path="m10029,1492l10029,829e" filled="f" stroked="t" strokeweight="3.788067pt" strokecolor="#646B6B">
                <v:path arrowok="t"/>
              </v:shape>
            </v:group>
            <v:group style="position:absolute;left:10024;top:1477;width:862;height:2" coordorigin="10024,1477" coordsize="862,2">
              <v:shape style="position:absolute;left:10024;top:1477;width:862;height:2" coordorigin="10024,1477" coordsize="862,0" path="m10024,1477l10886,1477e" filled="f" stroked="t" strokeweight="3.551313pt" strokecolor="#60676B">
                <v:path arrowok="t"/>
              </v:shape>
            </v:group>
            <v:group style="position:absolute;left:10820;top:1034;width:2;height:477" coordorigin="10820,1034" coordsize="2,477">
              <v:shape style="position:absolute;left:10820;top:1034;width:2;height:477" coordorigin="10820,1034" coordsize="0,477" path="m10820,1511l10820,1034e" filled="f" stroked="t" strokeweight="2.604296pt" strokecolor="#6B7474">
                <v:path arrowok="t"/>
              </v:shape>
            </v:group>
            <v:group style="position:absolute;left:464;top:1449;width:2;height:214" coordorigin="464,1449" coordsize="2,214">
              <v:shape style="position:absolute;left:464;top:1449;width:2;height:214" coordorigin="464,1449" coordsize="0,214" path="m464,1663l464,1449e" filled="f" stroked="t" strokeweight=".473508pt" strokecolor="#232323">
                <v:path arrowok="t"/>
              </v:shape>
            </v:group>
            <v:group style="position:absolute;left:2472;top:1449;width:2;height:214" coordorigin="2472,1449" coordsize="2,214">
              <v:shape style="position:absolute;left:2472;top:1449;width:2;height:214" coordorigin="2472,1449" coordsize="0,214" path="m2472,1663l2472,1449e" filled="f" stroked="t" strokeweight=".473508pt" strokecolor="#343434">
                <v:path arrowok="t"/>
              </v:shape>
            </v:group>
            <v:group style="position:absolute;left:450;top:1802;width:2046;height:2" coordorigin="450,1802" coordsize="2046,2">
              <v:shape style="position:absolute;left:450;top:1802;width:2046;height:2" coordorigin="450,1802" coordsize="2046,0" path="m450,1802l2495,1802e" filled="f" stroked="t" strokeweight=".710263pt" strokecolor="#606060">
                <v:path arrowok="t"/>
              </v:shape>
            </v:group>
            <v:group style="position:absolute;left:2472;top:629;width:2;height:1182" coordorigin="2472,629" coordsize="2,1182">
              <v:shape style="position:absolute;left:2472;top:629;width:2;height:1182" coordorigin="2472,629" coordsize="0,1182" path="m2472,1811l2472,629e" filled="f" stroked="t" strokeweight=".473508pt" strokecolor="#4F4F4F">
                <v:path arrowok="t"/>
              </v:shape>
            </v:group>
            <v:group style="position:absolute;left:2424;top:1806;width:223;height:2" coordorigin="2424,1806" coordsize="223,2">
              <v:shape style="position:absolute;left:2424;top:1806;width:223;height:2" coordorigin="2424,1806" coordsize="223,0" path="m2424,1806l2647,1806e" filled="f" stroked="t" strokeweight=".473508pt" strokecolor="#3F3F3F">
                <v:path arrowok="t"/>
              </v:shape>
            </v:group>
            <v:group style="position:absolute;left:2590;top:1806;width:833;height:2" coordorigin="2590,1806" coordsize="833,2">
              <v:shape style="position:absolute;left:2590;top:1806;width:833;height:2" coordorigin="2590,1806" coordsize="833,0" path="m2590,1806l3423,1806e" filled="f" stroked="t" strokeweight=".710263pt" strokecolor="#5B5B5B">
                <v:path arrowok="t"/>
              </v:shape>
            </v:group>
            <v:group style="position:absolute;left:3367;top:1806;width:246;height:2" coordorigin="3367,1806" coordsize="246,2">
              <v:shape style="position:absolute;left:3367;top:1806;width:246;height:2" coordorigin="3367,1806" coordsize="246,0" path="m3367,1806l3613,1806e" filled="f" stroked="t" strokeweight=".473508pt" strokecolor="#3F3F3F">
                <v:path arrowok="t"/>
              </v:shape>
            </v:group>
            <v:group style="position:absolute;left:3556;top:1804;width:3518;height:2" coordorigin="3556,1804" coordsize="3518,2">
              <v:shape style="position:absolute;left:3556;top:1804;width:3518;height:2" coordorigin="3556,1804" coordsize="3518,0" path="m3556,1804l7074,1804e" filled="f" stroked="t" strokeweight=".710263pt" strokecolor="#5B5B5B">
                <v:path arrowok="t"/>
              </v:shape>
            </v:group>
            <v:group style="position:absolute;left:7017;top:1806;width:478;height:2" coordorigin="7017,1806" coordsize="478,2">
              <v:shape style="position:absolute;left:7017;top:1806;width:478;height:2" coordorigin="7017,1806" coordsize="478,0" path="m7017,1806l7496,1806e" filled="f" stroked="t" strokeweight=".473508pt" strokecolor="#444444">
                <v:path arrowok="t"/>
              </v:shape>
            </v:group>
            <v:group style="position:absolute;left:7439;top:1806;width:1690;height:2" coordorigin="7439,1806" coordsize="1690,2">
              <v:shape style="position:absolute;left:7439;top:1806;width:1690;height:2" coordorigin="7439,1806" coordsize="1690,0" path="m7439,1806l9129,1806e" filled="f" stroked="t" strokeweight=".710263pt" strokecolor="#646464">
                <v:path arrowok="t"/>
              </v:shape>
            </v:group>
            <v:group style="position:absolute;left:9072;top:1806;width:265;height:2" coordorigin="9072,1806" coordsize="265,2">
              <v:shape style="position:absolute;left:9072;top:1806;width:265;height:2" coordorigin="9072,1806" coordsize="265,0" path="m9072,1806l9338,1806e" filled="f" stroked="t" strokeweight=".473508pt" strokecolor="#2F2F2F">
                <v:path arrowok="t"/>
              </v:shape>
            </v:group>
            <v:group style="position:absolute;left:9304;top:1635;width:2;height:172" coordorigin="9304,1635" coordsize="2,172">
              <v:shape style="position:absolute;left:9304;top:1635;width:2;height:172" coordorigin="9304,1635" coordsize="0,172" path="m9304,1806l9304,1635e" filled="f" stroked="t" strokeweight=".236754pt" strokecolor="#343434">
                <v:path arrowok="t"/>
              </v:shape>
            </v:group>
            <v:group style="position:absolute;left:9276;top:1806;width:2126;height:2" coordorigin="9276,1806" coordsize="2126,2">
              <v:shape style="position:absolute;left:9276;top:1806;width:2126;height:2" coordorigin="9276,1806" coordsize="2126,0" path="m9276,1806l11402,1806e" filled="f" stroked="t" strokeweight=".710263pt" strokecolor="#575757">
                <v:path arrowok="t"/>
              </v:shape>
            </v:group>
            <v:group style="position:absolute;left:455;top:2018;width:2969;height:2" coordorigin="455,2018" coordsize="2969,2">
              <v:shape style="position:absolute;left:455;top:2018;width:2969;height:2" coordorigin="455,2018" coordsize="2969,0" path="m455,2018l3423,2018e" filled="f" stroked="t" strokeweight=".710263pt" strokecolor="#5B5B5B">
                <v:path arrowok="t"/>
              </v:shape>
            </v:group>
            <v:group style="position:absolute;left:2590;top:2021;width:469;height:2" coordorigin="2590,2021" coordsize="469,2">
              <v:shape style="position:absolute;left:2590;top:2021;width:469;height:2" coordorigin="2590,2021" coordsize="469,0" path="m2590,2021l3059,2021e" filled="f" stroked="t" strokeweight=".473508pt" strokecolor="#484848">
                <v:path arrowok="t"/>
              </v:shape>
            </v:group>
            <v:group style="position:absolute;left:3367;top:2021;width:2491;height:2" coordorigin="3367,2021" coordsize="2491,2">
              <v:shape style="position:absolute;left:3367;top:2021;width:2491;height:2" coordorigin="3367,2021" coordsize="2491,0" path="m3367,2021l5857,2021e" filled="f" stroked="t" strokeweight=".710263pt" strokecolor="#545454">
                <v:path arrowok="t"/>
              </v:shape>
            </v:group>
            <v:group style="position:absolute;left:5568;top:2021;width:289;height:2" coordorigin="5568,2021" coordsize="289,2">
              <v:shape style="position:absolute;left:5568;top:2021;width:289;height:2" coordorigin="5568,2021" coordsize="289,0" path="m5568,2021l5857,2021e" filled="f" stroked="t" strokeweight=".473508pt" strokecolor="#484848">
                <v:path arrowok="t"/>
              </v:shape>
            </v:group>
            <v:group style="position:absolute;left:5729;top:2021;width:1766;height:2" coordorigin="5729,2021" coordsize="1766,2">
              <v:shape style="position:absolute;left:5729;top:2021;width:1766;height:2" coordorigin="5729,2021" coordsize="1766,0" path="m5729,2021l7496,2021e" filled="f" stroked="t" strokeweight=".473508pt" strokecolor="#606060">
                <v:path arrowok="t"/>
              </v:shape>
            </v:group>
            <v:group style="position:absolute;left:9518;top:2021;width:393;height:2" coordorigin="9518,2021" coordsize="393,2">
              <v:shape style="position:absolute;left:9518;top:2021;width:393;height:2" coordorigin="9518,2021" coordsize="393,0" path="m9518,2021l9911,2021e" filled="f" stroked="t" strokeweight=".473508pt" strokecolor="#3B3B3B">
                <v:path arrowok="t"/>
              </v:shape>
            </v:group>
            <v:group style="position:absolute;left:5890;top:2018;width:5512;height:2" coordorigin="5890,2018" coordsize="5512,2">
              <v:shape style="position:absolute;left:5890;top:2018;width:5512;height:2" coordorigin="5890,2018" coordsize="5512,0" path="m5890,2018l11402,2018e" filled="f" stroked="t" strokeweight=".710263pt" strokecolor="#606060">
                <v:path arrowok="t"/>
              </v:shape>
            </v:group>
            <v:group style="position:absolute;left:455;top:2233;width:5332;height:2" coordorigin="455,2233" coordsize="5332,2">
              <v:shape style="position:absolute;left:455;top:2233;width:5332;height:2" coordorigin="455,2233" coordsize="5332,0" path="m455,2233l5786,2233e" filled="f" stroked="t" strokeweight=".710263pt" strokecolor="#5B5B5B">
                <v:path arrowok="t"/>
              </v:shape>
            </v:group>
            <v:group style="position:absolute;left:5204;top:2235;width:421;height:2" coordorigin="5204,2235" coordsize="421,2">
              <v:shape style="position:absolute;left:5204;top:2235;width:421;height:2" coordorigin="5204,2235" coordsize="421,0" path="m5204,2235l5625,2235e" filled="f" stroked="t" strokeweight=".473508pt" strokecolor="#383838">
                <v:path arrowok="t"/>
              </v:shape>
            </v:group>
            <v:group style="position:absolute;left:5729;top:2235;width:2770;height:2" coordorigin="5729,2235" coordsize="2770,2">
              <v:shape style="position:absolute;left:5729;top:2235;width:2770;height:2" coordorigin="5729,2235" coordsize="2770,0" path="m5729,2235l8499,2235e" filled="f" stroked="t" strokeweight=".473508pt" strokecolor="#5B5B5B">
                <v:path arrowok="t"/>
              </v:shape>
            </v:group>
            <v:group style="position:absolute;left:9072;top:2235;width:260;height:2" coordorigin="9072,2235" coordsize="260,2">
              <v:shape style="position:absolute;left:9072;top:2235;width:260;height:2" coordorigin="9072,2235" coordsize="260,0" path="m9072,2235l9333,2235e" filled="f" stroked="t" strokeweight=".473508pt" strokecolor="#3F3F3F">
                <v:path arrowok="t"/>
              </v:shape>
            </v:group>
            <v:group style="position:absolute;left:8391;top:2233;width:3016;height:2" coordorigin="8391,2233" coordsize="3016,2">
              <v:shape style="position:absolute;left:8391;top:2233;width:3016;height:2" coordorigin="8391,2233" coordsize="3016,0" path="m8391,2233l11407,2233e" filled="f" stroked="t" strokeweight=".710263pt" strokecolor="#646464">
                <v:path arrowok="t"/>
              </v:shape>
            </v:group>
            <v:group style="position:absolute;left:459;top:2450;width:2600;height:2" coordorigin="459,2450" coordsize="2600,2">
              <v:shape style="position:absolute;left:459;top:2450;width:2600;height:2" coordorigin="459,2450" coordsize="2600,0" path="m459,2450l3059,2450e" filled="f" stroked="t" strokeweight=".473508pt" strokecolor="#5B5B5B">
                <v:path arrowok="t"/>
              </v:shape>
            </v:group>
            <v:group style="position:absolute;left:464;top:629;width:2;height:5729" coordorigin="464,629" coordsize="2,5729">
              <v:shape style="position:absolute;left:464;top:629;width:2;height:5729" coordorigin="464,629" coordsize="0,5729" path="m464,6358l464,629e" filled="f" stroked="t" strokeweight=".710263pt" strokecolor="#4B4B4B">
                <v:path arrowok="t"/>
              </v:shape>
            </v:group>
            <v:group style="position:absolute;left:3556;top:2450;width:436;height:2" coordorigin="3556,2450" coordsize="436,2">
              <v:shape style="position:absolute;left:3556;top:2450;width:436;height:2" coordorigin="3556,2450" coordsize="436,0" path="m3556,2450l3992,2450e" filled="f" stroked="t" strokeweight=".473508pt" strokecolor="#484848">
                <v:path arrowok="t"/>
              </v:shape>
            </v:group>
            <v:group style="position:absolute;left:2907;top:2452;width:8499;height:2" coordorigin="2907,2452" coordsize="8499,2">
              <v:shape style="position:absolute;left:2907;top:2452;width:8499;height:2" coordorigin="2907,2452" coordsize="8499,0" path="m2907,2452l11407,2452e" filled="f" stroked="t" strokeweight=".710263pt" strokecolor="#606060">
                <v:path arrowok="t"/>
              </v:shape>
            </v:group>
            <v:group style="position:absolute;left:4650;top:2450;width:388;height:2" coordorigin="4650,2450" coordsize="388,2">
              <v:shape style="position:absolute;left:4650;top:2450;width:388;height:2" coordorigin="4650,2450" coordsize="388,0" path="m4650,2450l5038,2450e" filled="f" stroked="t" strokeweight=".473508pt" strokecolor="#4F4F4F">
                <v:path arrowok="t"/>
              </v:shape>
            </v:group>
            <v:group style="position:absolute;left:5568;top:2450;width:218;height:2" coordorigin="5568,2450" coordsize="218,2">
              <v:shape style="position:absolute;left:5568;top:2450;width:218;height:2" coordorigin="5568,2450" coordsize="218,0" path="m5568,2450l5786,2450e" filled="f" stroked="t" strokeweight=".473508pt" strokecolor="#444444">
                <v:path arrowok="t"/>
              </v:shape>
            </v:group>
            <v:group style="position:absolute;left:7600;top:2450;width:355;height:2" coordorigin="7600,2450" coordsize="355,2">
              <v:shape style="position:absolute;left:7600;top:2450;width:355;height:2" coordorigin="7600,2450" coordsize="355,0" path="m7600,2450l7955,2450e" filled="f" stroked="t" strokeweight=".473508pt" strokecolor="#3F3F3F">
                <v:path arrowok="t"/>
              </v:shape>
            </v:group>
            <v:group style="position:absolute;left:9518;top:2450;width:393;height:2" coordorigin="9518,2450" coordsize="393,2">
              <v:shape style="position:absolute;left:9518;top:2450;width:393;height:2" coordorigin="9518,2450" coordsize="393,0" path="m9518,2450l9911,2450e" filled="f" stroked="t" strokeweight=".473508pt" strokecolor="#484848">
                <v:path arrowok="t"/>
              </v:shape>
            </v:group>
            <v:group style="position:absolute;left:10294;top:2450;width:554;height:2" coordorigin="10294,2450" coordsize="554,2">
              <v:shape style="position:absolute;left:10294;top:2450;width:554;height:2" coordorigin="10294,2450" coordsize="554,0" path="m10294,2450l10848,2450e" filled="f" stroked="t" strokeweight=".473508pt" strokecolor="#5B5B5B">
                <v:path arrowok="t"/>
              </v:shape>
            </v:group>
            <v:group style="position:absolute;left:7898;top:2664;width:549;height:2" coordorigin="7898,2664" coordsize="549,2">
              <v:shape style="position:absolute;left:7898;top:2664;width:549;height:2" coordorigin="7898,2664" coordsize="549,0" path="m7898,2664l8447,2664e" filled="f" stroked="t" strokeweight=".473508pt" strokecolor="#3F3F3F">
                <v:path arrowok="t"/>
              </v:shape>
            </v:group>
            <v:group style="position:absolute;left:8964;top:2664;width:369;height:2" coordorigin="8964,2664" coordsize="369,2">
              <v:shape style="position:absolute;left:8964;top:2664;width:369;height:2" coordorigin="8964,2664" coordsize="369,0" path="m8964,2664l9333,2664e" filled="f" stroked="t" strokeweight=".473508pt" strokecolor="#383838">
                <v:path arrowok="t"/>
              </v:shape>
            </v:group>
            <v:group style="position:absolute;left:8964;top:2664;width:611;height:2" coordorigin="8964,2664" coordsize="611,2">
              <v:shape style="position:absolute;left:8964;top:2664;width:611;height:2" coordorigin="8964,2664" coordsize="611,0" path="m8964,2664l9574,2664e" filled="f" stroked="t" strokeweight=".710263pt" strokecolor="#4B4B4B">
                <v:path arrowok="t"/>
              </v:shape>
            </v:group>
            <v:group style="position:absolute;left:10000;top:2664;width:350;height:2" coordorigin="10000,2664" coordsize="350,2">
              <v:shape style="position:absolute;left:10000;top:2664;width:350;height:2" coordorigin="10000,2664" coordsize="350,0" path="m10000,2664l10351,2664e" filled="f" stroked="t" strokeweight=".473508pt" strokecolor="#383838">
                <v:path arrowok="t"/>
              </v:shape>
            </v:group>
            <v:group style="position:absolute;left:455;top:2664;width:10948;height:2" coordorigin="455,2664" coordsize="10948,2">
              <v:shape style="position:absolute;left:455;top:2664;width:10948;height:2" coordorigin="455,2664" coordsize="10948,0" path="m455,2664l11402,2664e" filled="f" stroked="t" strokeweight=".710263pt" strokecolor="#606060">
                <v:path arrowok="t"/>
              </v:shape>
            </v:group>
            <v:group style="position:absolute;left:455;top:2881;width:2969;height:2" coordorigin="455,2881" coordsize="2969,2">
              <v:shape style="position:absolute;left:455;top:2881;width:2969;height:2" coordorigin="455,2881" coordsize="2969,0" path="m455,2881l3423,2881e" filled="f" stroked="t" strokeweight=".710263pt" strokecolor="#5B5B5B">
                <v:path arrowok="t"/>
              </v:shape>
            </v:group>
            <v:group style="position:absolute;left:3367;top:2883;width:246;height:2" coordorigin="3367,2883" coordsize="246,2">
              <v:shape style="position:absolute;left:3367;top:2883;width:246;height:2" coordorigin="3367,2883" coordsize="246,0" path="m3367,2883l3613,2883e" filled="f" stroked="t" strokeweight=".473508pt" strokecolor="#3B3B3B">
                <v:path arrowok="t"/>
              </v:shape>
            </v:group>
            <v:group style="position:absolute;left:5204;top:2883;width:421;height:2" coordorigin="5204,2883" coordsize="421,2">
              <v:shape style="position:absolute;left:5204;top:2883;width:421;height:2" coordorigin="5204,2883" coordsize="421,0" path="m5204,2883l5625,2883e" filled="f" stroked="t" strokeweight=".473508pt" strokecolor="#3B3B3B">
                <v:path arrowok="t"/>
              </v:shape>
            </v:group>
            <v:group style="position:absolute;left:7017;top:2883;width:478;height:2" coordorigin="7017,2883" coordsize="478,2">
              <v:shape style="position:absolute;left:7017;top:2883;width:478;height:2" coordorigin="7017,2883" coordsize="478,0" path="m7017,2883l7496,2883e" filled="f" stroked="t" strokeweight=".473508pt" strokecolor="#4B4B4B">
                <v:path arrowok="t"/>
              </v:shape>
            </v:group>
            <v:group style="position:absolute;left:3556;top:2881;width:7846;height:2" coordorigin="3556,2881" coordsize="7846,2">
              <v:shape style="position:absolute;left:3556;top:2881;width:7846;height:2" coordorigin="3556,2881" coordsize="7846,0" path="m3556,2881l11402,2881e" filled="f" stroked="t" strokeweight=".710263pt" strokecolor="#5B5B5B">
                <v:path arrowok="t"/>
              </v:shape>
            </v:group>
            <v:group style="position:absolute;left:11400;top:2621;width:2;height:1025" coordorigin="11400,2621" coordsize="2,1025">
              <v:shape style="position:absolute;left:11400;top:2621;width:2;height:1025" coordorigin="11400,2621" coordsize="0,1025" path="m11400,3646l11400,2621e" filled="f" stroked="t" strokeweight=".473508pt" strokecolor="#646464">
                <v:path arrowok="t"/>
              </v:shape>
            </v:group>
            <v:group style="position:absolute;left:3968;top:2874;width:2;height:467" coordorigin="3968,2874" coordsize="2,467">
              <v:shape style="position:absolute;left:3968;top:2874;width:2;height:467" coordorigin="3968,2874" coordsize="0,467" path="m3968,3341l3968,2874e" filled="f" stroked="t" strokeweight=".947017pt" strokecolor="#5B5B5B">
                <v:path arrowok="t"/>
              </v:shape>
            </v:group>
            <v:group style="position:absolute;left:7058;top:2879;width:2;height:753" coordorigin="7058,2879" coordsize="2,753">
              <v:shape style="position:absolute;left:7058;top:2879;width:2;height:753" coordorigin="7058,2879" coordsize="0,753" path="m7058,3632l7058,2879e" filled="f" stroked="t" strokeweight=".947017pt" strokecolor="#6B6B6B">
                <v:path arrowok="t"/>
              </v:shape>
            </v:group>
            <v:group style="position:absolute;left:3963;top:3303;width:3106;height:2" coordorigin="3963,3303" coordsize="3106,2">
              <v:shape style="position:absolute;left:3963;top:3303;width:3106;height:2" coordorigin="3963,3303" coordsize="3106,0" path="m3963,3303l7069,3303e" filled="f" stroked="t" strokeweight=".710263pt" strokecolor="#646464">
                <v:path arrowok="t"/>
              </v:shape>
            </v:group>
            <v:group style="position:absolute;left:459;top:3625;width:2964;height:2" coordorigin="459,3625" coordsize="2964,2">
              <v:shape style="position:absolute;left:459;top:3625;width:2964;height:2" coordorigin="459,3625" coordsize="2964,0" path="m459,3625l3423,3625e" filled="f" stroked="t" strokeweight=".710263pt" strokecolor="#606060">
                <v:path arrowok="t"/>
              </v:shape>
            </v:group>
            <v:group style="position:absolute;left:3973;top:3284;width:2;height:343" coordorigin="3973,3284" coordsize="2,343">
              <v:shape style="position:absolute;left:3973;top:3284;width:2;height:343" coordorigin="3973,3284" coordsize="0,343" path="m3973,3627l3973,3284e" filled="f" stroked="t" strokeweight=".947017pt" strokecolor="#232323">
                <v:path arrowok="t"/>
              </v:shape>
            </v:group>
            <v:group style="position:absolute;left:3367;top:3620;width:3637;height:2" coordorigin="3367,3620" coordsize="3637,2">
              <v:shape style="position:absolute;left:3367;top:3620;width:3637;height:2" coordorigin="3367,3620" coordsize="3637,0" path="m3367,3620l7003,3620e" filled="f" stroked="t" strokeweight=".947017pt" strokecolor="#444444">
                <v:path arrowok="t"/>
              </v:shape>
            </v:group>
            <v:group style="position:absolute;left:6837;top:3620;width:3637;height:2" coordorigin="6837,3620" coordsize="3637,2">
              <v:shape style="position:absolute;left:6837;top:3620;width:3637;height:2" coordorigin="6837,3620" coordsize="3637,0" path="m6837,3620l10474,3620e" filled="f" stroked="t" strokeweight=".710263pt" strokecolor="#606060">
                <v:path arrowok="t"/>
              </v:shape>
            </v:group>
            <v:group style="position:absolute;left:9882;top:3622;width:587;height:2" coordorigin="9882,3622" coordsize="587,2">
              <v:shape style="position:absolute;left:9882;top:3622;width:587;height:2" coordorigin="9882,3622" coordsize="587,0" path="m9882,3622l10469,3622e" filled="f" stroked="t" strokeweight=".947017pt" strokecolor="#747474">
                <v:path arrowok="t"/>
              </v:shape>
            </v:group>
            <v:group style="position:absolute;left:10294;top:3622;width:554;height:2" coordorigin="10294,3622" coordsize="554,2">
              <v:shape style="position:absolute;left:10294;top:3622;width:554;height:2" coordorigin="10294,3622" coordsize="554,0" path="m10294,3622l10848,3622e" filled="f" stroked="t" strokeweight=".473508pt" strokecolor="#606060">
                <v:path arrowok="t"/>
              </v:shape>
            </v:group>
            <v:group style="position:absolute;left:10791;top:3622;width:616;height:2" coordorigin="10791,3622" coordsize="616,2">
              <v:shape style="position:absolute;left:10791;top:3622;width:616;height:2" coordorigin="10791,3622" coordsize="616,0" path="m10791,3622l11407,3622e" filled="f" stroked="t" strokeweight=".710263pt" strokecolor="#6B6B6B">
                <v:path arrowok="t"/>
              </v:shape>
            </v:group>
            <v:group style="position:absolute;left:455;top:3911;width:9120;height:2" coordorigin="455,3911" coordsize="9120,2">
              <v:shape style="position:absolute;left:455;top:3911;width:9120;height:2" coordorigin="455,3911" coordsize="9120,0" path="m455,3911l9574,3911e" filled="f" stroked="t" strokeweight=".710263pt" strokecolor="#606060">
                <v:path arrowok="t"/>
              </v:shape>
            </v:group>
            <v:group style="position:absolute;left:2476;top:3622;width:2;height:5510" coordorigin="2476,3622" coordsize="2,5510">
              <v:shape style="position:absolute;left:2476;top:3622;width:2;height:5510" coordorigin="2476,3622" coordsize="0,5510" path="m2476,9132l2476,3622e" filled="f" stroked="t" strokeweight=".710263pt" strokecolor="#575757">
                <v:path arrowok="t"/>
              </v:shape>
            </v:group>
            <v:group style="position:absolute;left:5204;top:3913;width:421;height:2" coordorigin="5204,3913" coordsize="421,2">
              <v:shape style="position:absolute;left:5204;top:3913;width:421;height:2" coordorigin="5204,3913" coordsize="421,0" path="m5204,3913l5625,3913e" filled="f" stroked="t" strokeweight=".473508pt" strokecolor="#444444">
                <v:path arrowok="t"/>
              </v:shape>
            </v:group>
            <v:group style="position:absolute;left:9518;top:3908;width:393;height:2" coordorigin="9518,3908" coordsize="393,2">
              <v:shape style="position:absolute;left:9518;top:3908;width:393;height:2" coordorigin="9518,3908" coordsize="393,0" path="m9518,3908l9911,3908e" filled="f" stroked="t" strokeweight=".473508pt" strokecolor="#4B4B4B">
                <v:path arrowok="t"/>
              </v:shape>
            </v:group>
            <v:group style="position:absolute;left:9816;top:3911;width:611;height:2" coordorigin="9816,3911" coordsize="611,2">
              <v:shape style="position:absolute;left:9816;top:3911;width:611;height:2" coordorigin="9816,3911" coordsize="611,0" path="m9816,3911l10427,3911e" filled="f" stroked="t" strokeweight=".947017pt" strokecolor="#747474">
                <v:path arrowok="t"/>
              </v:shape>
            </v:group>
            <v:group style="position:absolute;left:10294;top:3908;width:554;height:2" coordorigin="10294,3908" coordsize="554,2">
              <v:shape style="position:absolute;left:10294;top:3908;width:554;height:2" coordorigin="10294,3908" coordsize="554,0" path="m10294,3908l10848,3908e" filled="f" stroked="t" strokeweight=".473508pt" strokecolor="#575757">
                <v:path arrowok="t"/>
              </v:shape>
            </v:group>
            <v:group style="position:absolute;left:10791;top:3908;width:620;height:2" coordorigin="10791,3908" coordsize="620,2">
              <v:shape style="position:absolute;left:10791;top:3908;width:620;height:2" coordorigin="10791,3908" coordsize="620,0" path="m10791,3908l11412,3908e" filled="f" stroked="t" strokeweight=".710263pt" strokecolor="#676767">
                <v:path arrowok="t"/>
              </v:shape>
            </v:group>
            <v:group style="position:absolute;left:2476;top:3641;width:2;height:1640" coordorigin="2476,3641" coordsize="2,1640">
              <v:shape style="position:absolute;left:2476;top:3641;width:2;height:1640" coordorigin="2476,3641" coordsize="0,1640" path="m2476,5281l2476,3641e" filled="f" stroked="t" strokeweight=".710263pt" strokecolor="#545454">
                <v:path arrowok="t"/>
              </v:shape>
            </v:group>
            <v:group style="position:absolute;left:2472;top:4125;width:8916;height:2" coordorigin="2472,4125" coordsize="8916,2">
              <v:shape style="position:absolute;left:2472;top:4125;width:8916;height:2" coordorigin="2472,4125" coordsize="8916,0" path="m2472,4125l11388,4125e" filled="f" stroked="t" strokeweight=".710263pt" strokecolor="#606060">
                <v:path arrowok="t"/>
              </v:shape>
            </v:group>
            <v:group style="position:absolute;left:6837;top:4127;width:237;height:2" coordorigin="6837,4127" coordsize="237,2">
              <v:shape style="position:absolute;left:6837;top:4127;width:237;height:2" coordorigin="6837,4127" coordsize="237,0" path="m6837,4127l7074,4127e" filled="f" stroked="t" strokeweight=".473508pt" strokecolor="#4B4B4B">
                <v:path arrowok="t"/>
              </v:shape>
            </v:group>
            <v:group style="position:absolute;left:7898;top:4123;width:549;height:2" coordorigin="7898,4123" coordsize="549,2">
              <v:shape style="position:absolute;left:7898;top:4123;width:549;height:2" coordorigin="7898,4123" coordsize="549,0" path="m7898,4123l8447,4123e" filled="f" stroked="t" strokeweight=".473508pt" strokecolor="#3F3F3F">
                <v:path arrowok="t"/>
              </v:shape>
            </v:group>
            <v:group style="position:absolute;left:9072;top:4123;width:260;height:2" coordorigin="9072,4123" coordsize="260,2">
              <v:shape style="position:absolute;left:9072;top:4123;width:260;height:2" coordorigin="9072,4123" coordsize="260,0" path="m9072,4123l9333,4123e" filled="f" stroked="t" strokeweight=".473508pt" strokecolor="#3F3F3F">
                <v:path arrowok="t"/>
              </v:shape>
            </v:group>
            <v:group style="position:absolute;left:10000;top:4123;width:350;height:2" coordorigin="10000,4123" coordsize="350,2">
              <v:shape style="position:absolute;left:10000;top:4123;width:350;height:2" coordorigin="10000,4123" coordsize="350,0" path="m10000,4123l10351,4123e" filled="f" stroked="t" strokeweight=".473508pt" strokecolor="#3F3F3F">
                <v:path arrowok="t"/>
              </v:shape>
            </v:group>
            <v:group style="position:absolute;left:10791;top:4123;width:620;height:2" coordorigin="10791,4123" coordsize="620,2">
              <v:shape style="position:absolute;left:10791;top:4123;width:620;height:2" coordorigin="10791,4123" coordsize="620,0" path="m10791,4123l11412,4123e" filled="f" stroked="t" strokeweight=".473508pt" strokecolor="#575757">
                <v:path arrowok="t"/>
              </v:shape>
            </v:group>
            <v:group style="position:absolute;left:5019;top:4118;width:2;height:253" coordorigin="5019,4118" coordsize="2,253">
              <v:shape style="position:absolute;left:5019;top:4118;width:2;height:253" coordorigin="5019,4118" coordsize="0,253" path="m5019,4370l5019,4118e" filled="f" stroked="t" strokeweight=".710263pt" strokecolor="#4F4F4F">
                <v:path arrowok="t"/>
              </v:shape>
            </v:group>
            <v:group style="position:absolute;left:7912;top:4118;width:2;height:477" coordorigin="7912,4118" coordsize="2,477">
              <v:shape style="position:absolute;left:7912;top:4118;width:2;height:477" coordorigin="7912,4118" coordsize="0,477" path="m7912,4594l7912,4118e" filled="f" stroked="t" strokeweight=".947017pt" strokecolor="#646464">
                <v:path arrowok="t"/>
              </v:shape>
            </v:group>
            <v:group style="position:absolute;left:11402;top:4080;width:2;height:515" coordorigin="11402,4080" coordsize="2,515">
              <v:shape style="position:absolute;left:11402;top:4080;width:2;height:515" coordorigin="11402,4080" coordsize="0,515" path="m11402,4594l11402,4080e" filled="f" stroked="t" strokeweight=".473508pt" strokecolor="#545454">
                <v:path arrowok="t"/>
              </v:shape>
            </v:group>
            <v:group style="position:absolute;left:5019;top:4313;width:2;height:276" coordorigin="5019,4313" coordsize="2,276">
              <v:shape style="position:absolute;left:5019;top:4313;width:2;height:276" coordorigin="5019,4313" coordsize="0,276" path="m5019,4590l5019,4313e" filled="f" stroked="t" strokeweight=".473508pt" strokecolor="#2B2B2B">
                <v:path arrowok="t"/>
              </v:shape>
            </v:group>
            <v:group style="position:absolute;left:5005;top:4561;width:227;height:2" coordorigin="5005,4561" coordsize="227,2">
              <v:shape style="position:absolute;left:5005;top:4561;width:227;height:2" coordorigin="5005,4561" coordsize="227,0" path="m5005,4561l5232,4561e" filled="f" stroked="t" strokeweight=".236754pt" strokecolor="#2F2F2F">
                <v:path arrowok="t"/>
              </v:shape>
            </v:group>
            <v:group style="position:absolute;left:5232;top:4561;width:2396;height:2" coordorigin="5232,4561" coordsize="2396,2">
              <v:shape style="position:absolute;left:5232;top:4561;width:2396;height:2" coordorigin="5232,4561" coordsize="2396,0" path="m5232,4561l7628,4561e" filled="f" stroked="t" strokeweight=".236754pt" strokecolor="#000000">
                <v:path arrowok="t"/>
              </v:shape>
            </v:group>
            <v:group style="position:absolute;left:7628;top:4561;width:308;height:2" coordorigin="7628,4561" coordsize="308,2">
              <v:shape style="position:absolute;left:7628;top:4561;width:308;height:2" coordorigin="7628,4561" coordsize="308,0" path="m7628,4561l7936,4561e" filled="f" stroked="t" strokeweight=".236754pt" strokecolor="#4F4F4F">
                <v:path arrowok="t"/>
              </v:shape>
            </v:group>
            <v:group style="position:absolute;left:7922;top:4561;width:2898;height:2" coordorigin="7922,4561" coordsize="2898,2">
              <v:shape style="position:absolute;left:7922;top:4561;width:2898;height:2" coordorigin="7922,4561" coordsize="2898,0" path="m7922,4561l10820,4561e" filled="f" stroked="t" strokeweight=".236754pt" strokecolor="#000000">
                <v:path arrowok="t"/>
              </v:shape>
            </v:group>
            <v:group style="position:absolute;left:10820;top:4561;width:587;height:2" coordorigin="10820,4561" coordsize="587,2">
              <v:shape style="position:absolute;left:10820;top:4561;width:587;height:2" coordorigin="10820,4561" coordsize="587,0" path="m10820,4561l11407,4561e" filled="f" stroked="t" strokeweight=".236754pt" strokecolor="#5B5B5B">
                <v:path arrowok="t"/>
              </v:shape>
            </v:group>
            <v:group style="position:absolute;left:5019;top:4532;width:2;height:348" coordorigin="5019,4532" coordsize="2,348">
              <v:shape style="position:absolute;left:5019;top:4532;width:2;height:348" coordorigin="5019,4532" coordsize="0,348" path="m5019,4880l5019,4532e" filled="f" stroked="t" strokeweight=".710263pt" strokecolor="#545454">
                <v:path arrowok="t"/>
              </v:shape>
            </v:group>
            <v:group style="position:absolute;left:7898;top:4866;width:549;height:2" coordorigin="7898,4866" coordsize="549,2">
              <v:shape style="position:absolute;left:7898;top:4866;width:549;height:2" coordorigin="7898,4866" coordsize="549,0" path="m7898,4866l8447,4866e" filled="f" stroked="t" strokeweight=".473508pt" strokecolor="#4F4F4F">
                <v:path arrowok="t"/>
              </v:shape>
            </v:group>
            <v:group style="position:absolute;left:9072;top:4866;width:260;height:2" coordorigin="9072,4866" coordsize="260,2">
              <v:shape style="position:absolute;left:9072;top:4866;width:260;height:2" coordorigin="9072,4866" coordsize="260,0" path="m9072,4866l9333,4866e" filled="f" stroked="t" strokeweight=".473508pt" strokecolor="#383838">
                <v:path arrowok="t"/>
              </v:shape>
            </v:group>
            <v:group style="position:absolute;left:9276;top:4864;width:298;height:2" coordorigin="9276,4864" coordsize="298,2">
              <v:shape style="position:absolute;left:9276;top:4864;width:298;height:2" coordorigin="9276,4864" coordsize="298,0" path="m9276,4864l9574,4864e" filled="f" stroked="t" strokeweight=".473508pt" strokecolor="#4B4B4B">
                <v:path arrowok="t"/>
              </v:shape>
            </v:group>
            <v:group style="position:absolute;left:5010;top:4864;width:6402;height:2" coordorigin="5010,4864" coordsize="6402,2">
              <v:shape style="position:absolute;left:5010;top:4864;width:6402;height:2" coordorigin="5010,4864" coordsize="6402,0" path="m5010,4864l11412,4864e" filled="f" stroked="t" strokeweight=".710263pt" strokecolor="#606060">
                <v:path arrowok="t"/>
              </v:shape>
            </v:group>
            <v:group style="position:absolute;left:10000;top:4866;width:350;height:2" coordorigin="10000,4866" coordsize="350,2">
              <v:shape style="position:absolute;left:10000;top:4866;width:350;height:2" coordorigin="10000,4866" coordsize="350,0" path="m10000,4866l10351,4866e" filled="f" stroked="t" strokeweight=".473508pt" strokecolor="#484848">
                <v:path arrowok="t"/>
              </v:shape>
            </v:group>
            <v:group style="position:absolute;left:2476;top:4823;width:2;height:310" coordorigin="2476,4823" coordsize="2,310">
              <v:shape style="position:absolute;left:2476;top:4823;width:2;height:310" coordorigin="2476,4823" coordsize="0,310" path="m2476,5133l2476,4823e" filled="f" stroked="t" strokeweight=".473508pt" strokecolor="#3F3F3F">
                <v:path arrowok="t"/>
              </v:shape>
            </v:group>
            <v:group style="position:absolute;left:5019;top:4728;width:2;height:634" coordorigin="5019,4728" coordsize="2,634">
              <v:shape style="position:absolute;left:5019;top:4728;width:2;height:634" coordorigin="5019,4728" coordsize="0,634" path="m5019,5362l5019,4728e" filled="f" stroked="t" strokeweight=".947017pt" strokecolor="#646464">
                <v:path arrowok="t"/>
              </v:shape>
            </v:group>
            <v:group style="position:absolute;left:5010;top:5119;width:2983;height:2" coordorigin="5010,5119" coordsize="2983,2">
              <v:shape style="position:absolute;left:5010;top:5119;width:2983;height:2" coordorigin="5010,5119" coordsize="2983,0" path="m5010,5119l7993,5119e" filled="f" stroked="t" strokeweight=".710263pt" strokecolor="#646464">
                <v:path arrowok="t"/>
              </v:shape>
            </v:group>
            <v:group style="position:absolute;left:7898;top:5116;width:549;height:2" coordorigin="7898,5116" coordsize="549,2">
              <v:shape style="position:absolute;left:7898;top:5116;width:549;height:2" coordorigin="7898,5116" coordsize="549,0" path="m7898,5116l8447,5116e" filled="f" stroked="t" strokeweight=".473508pt" strokecolor="#4B4B4B">
                <v:path arrowok="t"/>
              </v:shape>
            </v:group>
            <v:group style="position:absolute;left:8002;top:5116;width:3386;height:2" coordorigin="8002,5116" coordsize="3386,2">
              <v:shape style="position:absolute;left:8002;top:5116;width:3386;height:2" coordorigin="8002,5116" coordsize="3386,0" path="m8002,5116l11388,5116e" filled="f" stroked="t" strokeweight=".710263pt" strokecolor="#606060">
                <v:path arrowok="t"/>
              </v:shape>
            </v:group>
            <v:group style="position:absolute;left:10791;top:5114;width:616;height:2" coordorigin="10791,5114" coordsize="616,2">
              <v:shape style="position:absolute;left:10791;top:5114;width:616;height:2" coordorigin="10791,5114" coordsize="616,0" path="m10791,5114l11407,5114e" filled="f" stroked="t" strokeweight=".473508pt" strokecolor="#545454">
                <v:path arrowok="t"/>
              </v:shape>
            </v:group>
            <v:group style="position:absolute;left:2479;top:5052;width:2;height:7997" coordorigin="2479,5052" coordsize="2,7997">
              <v:shape style="position:absolute;left:2479;top:5052;width:2;height:7997" coordorigin="2479,5052" coordsize="0,7997" path="m2479,13049l2479,5052e" filled="f" stroked="t" strokeweight=".710263pt" strokecolor="#5B5B5B">
                <v:path arrowok="t"/>
              </v:shape>
            </v:group>
            <v:group style="position:absolute;left:2467;top:5336;width:8945;height:2" coordorigin="2467,5336" coordsize="8945,2">
              <v:shape style="position:absolute;left:2467;top:5336;width:8945;height:2" coordorigin="2467,5336" coordsize="8945,0" path="m2467,5336l11412,5336e" filled="f" stroked="t" strokeweight=".710263pt" strokecolor="#676767">
                <v:path arrowok="t"/>
              </v:shape>
            </v:group>
            <v:group style="position:absolute;left:6837;top:5338;width:237;height:2" coordorigin="6837,5338" coordsize="237,2">
              <v:shape style="position:absolute;left:6837;top:5338;width:237;height:2" coordorigin="6837,5338" coordsize="237,0" path="m6837,5338l7074,5338e" filled="f" stroked="t" strokeweight=".473508pt" strokecolor="#484848">
                <v:path arrowok="t"/>
              </v:shape>
            </v:group>
            <v:group style="position:absolute;left:9072;top:5333;width:260;height:2" coordorigin="9072,5333" coordsize="260,2">
              <v:shape style="position:absolute;left:9072;top:5333;width:260;height:2" coordorigin="9072,5333" coordsize="260,0" path="m9072,5333l9333,5333e" filled="f" stroked="t" strokeweight=".473508pt" strokecolor="#4B4B4B">
                <v:path arrowok="t"/>
              </v:shape>
            </v:group>
            <v:group style="position:absolute;left:10000;top:5333;width:350;height:2" coordorigin="10000,5333" coordsize="350,2">
              <v:shape style="position:absolute;left:10000;top:5333;width:350;height:2" coordorigin="10000,5333" coordsize="350,0" path="m10000,5333l10351,5333e" filled="f" stroked="t" strokeweight=".473508pt" strokecolor="#484848">
                <v:path arrowok="t"/>
              </v:shape>
            </v:group>
            <v:group style="position:absolute;left:11404;top:5071;width:2;height:767" coordorigin="11404,5071" coordsize="2,767">
              <v:shape style="position:absolute;left:11404;top:5071;width:2;height:767" coordorigin="11404,5071" coordsize="0,767" path="m11404,5838l11404,5071e" filled="f" stroked="t" strokeweight=".473508pt" strokecolor="#545454">
                <v:path arrowok="t"/>
              </v:shape>
            </v:group>
            <v:group style="position:absolute;left:459;top:5574;width:10952;height:2" coordorigin="459,5574" coordsize="10952,2">
              <v:shape style="position:absolute;left:459;top:5574;width:10952;height:2" coordorigin="459,5574" coordsize="10952,0" path="m459,5574l11412,5574e" filled="f" stroked="t" strokeweight=".710263pt" strokecolor="#646464">
                <v:path arrowok="t"/>
              </v:shape>
            </v:group>
            <v:group style="position:absolute;left:4650;top:5576;width:398;height:2" coordorigin="4650,5576" coordsize="398,2">
              <v:shape style="position:absolute;left:4650;top:5576;width:398;height:2" coordorigin="4650,5576" coordsize="398,0" path="m4650,5576l5048,5576e" filled="f" stroked="t" strokeweight=".473508pt" strokecolor="#545454">
                <v:path arrowok="t"/>
              </v:shape>
            </v:group>
            <v:group style="position:absolute;left:5019;top:5290;width:2;height:310" coordorigin="5019,5290" coordsize="2,310">
              <v:shape style="position:absolute;left:5019;top:5290;width:2;height:310" coordorigin="5019,5290" coordsize="0,310" path="m5019,5600l5019,5290e" filled="f" stroked="t" strokeweight=".473508pt" strokecolor="#343434">
                <v:path arrowok="t"/>
              </v:shape>
            </v:group>
            <v:group style="position:absolute;left:7915;top:5571;width:2;height:267" coordorigin="7915,5571" coordsize="2,267">
              <v:shape style="position:absolute;left:7915;top:5571;width:2;height:267" coordorigin="7915,5571" coordsize="0,267" path="m7915,5838l7915,5571e" filled="f" stroked="t" strokeweight=".710263pt" strokecolor="#676767">
                <v:path arrowok="t"/>
              </v:shape>
            </v:group>
            <v:group style="position:absolute;left:2472;top:6000;width:952;height:2" coordorigin="2472,6000" coordsize="952,2">
              <v:shape style="position:absolute;left:2472;top:6000;width:952;height:2" coordorigin="2472,6000" coordsize="952,0" path="m2472,6000l3423,6000e" filled="f" stroked="t" strokeweight=".473508pt" strokecolor="#575757">
                <v:path arrowok="t"/>
              </v:shape>
            </v:group>
            <v:group style="position:absolute;left:3367;top:6000;width:246;height:2" coordorigin="3367,6000" coordsize="246,2">
              <v:shape style="position:absolute;left:3367;top:6000;width:246;height:2" coordorigin="3367,6000" coordsize="246,0" path="m3367,6000l3613,6000e" filled="f" stroked="t" strokeweight=".473508pt" strokecolor="#383838">
                <v:path arrowok="t"/>
              </v:shape>
            </v:group>
            <v:group style="position:absolute;left:3556;top:6003;width:4456;height:2" coordorigin="3556,6003" coordsize="4456,2">
              <v:shape style="position:absolute;left:3556;top:6003;width:4456;height:2" coordorigin="3556,6003" coordsize="4456,0" path="m3556,6003l8012,6003e" filled="f" stroked="t" strokeweight=".710263pt" strokecolor="#676767">
                <v:path arrowok="t"/>
              </v:shape>
            </v:group>
            <v:group style="position:absolute;left:4243;top:6000;width:464;height:2" coordorigin="4243,6000" coordsize="464,2">
              <v:shape style="position:absolute;left:4243;top:6000;width:464;height:2" coordorigin="4243,6000" coordsize="464,0" path="m4243,6000l4707,6000e" filled="f" stroked="t" strokeweight=".473508pt" strokecolor="#5B5B5B">
                <v:path arrowok="t"/>
              </v:shape>
            </v:group>
            <v:group style="position:absolute;left:5019;top:5529;width:2;height:500" coordorigin="5019,5529" coordsize="2,500">
              <v:shape style="position:absolute;left:5019;top:5529;width:2;height:500" coordorigin="5019,5529" coordsize="0,500" path="m5019,6029l5019,5529e" filled="f" stroked="t" strokeweight=".710263pt" strokecolor="#4F4F4F">
                <v:path arrowok="t"/>
              </v:shape>
            </v:group>
            <v:group style="position:absolute;left:7017;top:6000;width:478;height:2" coordorigin="7017,6000" coordsize="478,2">
              <v:shape style="position:absolute;left:7017;top:6000;width:478;height:2" coordorigin="7017,6000" coordsize="478,0" path="m7017,6000l7496,6000e" filled="f" stroked="t" strokeweight=".473508pt" strokecolor="#575757">
                <v:path arrowok="t"/>
              </v:shape>
            </v:group>
            <v:group style="position:absolute;left:7912;top:5781;width:2;height:248" coordorigin="7912,5781" coordsize="2,248">
              <v:shape style="position:absolute;left:7912;top:5781;width:2;height:248" coordorigin="7912,5781" coordsize="0,248" path="m7912,6029l7912,5781e" filled="f" stroked="t" strokeweight=".473508pt" strokecolor="#3F3F3F">
                <v:path arrowok="t"/>
              </v:shape>
            </v:group>
            <v:group style="position:absolute;left:7893;top:6000;width:554;height:2" coordorigin="7893,6000" coordsize="554,2">
              <v:shape style="position:absolute;left:7893;top:6000;width:554;height:2" coordorigin="7893,6000" coordsize="554,0" path="m7893,6000l8447,6000e" filled="f" stroked="t" strokeweight=".473508pt" strokecolor="#5B5B5B">
                <v:path arrowok="t"/>
              </v:shape>
            </v:group>
            <v:group style="position:absolute;left:8391;top:6003;width:739;height:2" coordorigin="8391,6003" coordsize="739,2">
              <v:shape style="position:absolute;left:8391;top:6003;width:739;height:2" coordorigin="8391,6003" coordsize="739,0" path="m8391,6003l9129,6003e" filled="f" stroked="t" strokeweight=".947017pt" strokecolor="#676767">
                <v:path arrowok="t"/>
              </v:shape>
            </v:group>
            <v:group style="position:absolute;left:9072;top:6000;width:260;height:2" coordorigin="9072,6000" coordsize="260,2">
              <v:shape style="position:absolute;left:9072;top:6000;width:260;height:2" coordorigin="9072,6000" coordsize="260,0" path="m9072,6000l9333,6000e" filled="f" stroked="t" strokeweight=".473508pt" strokecolor="#444444">
                <v:path arrowok="t"/>
              </v:shape>
            </v:group>
            <v:group style="position:absolute;left:9276;top:6003;width:663;height:2" coordorigin="9276,6003" coordsize="663,2">
              <v:shape style="position:absolute;left:9276;top:6003;width:663;height:2" coordorigin="9276,6003" coordsize="663,0" path="m9276,6003l9939,6003e" filled="f" stroked="t" strokeweight=".947017pt" strokecolor="#6B6B6B">
                <v:path arrowok="t"/>
              </v:shape>
            </v:group>
            <v:group style="position:absolute;left:9854;top:6003;width:497;height:2" coordorigin="9854,6003" coordsize="497,2">
              <v:shape style="position:absolute;left:9854;top:6003;width:497;height:2" coordorigin="9854,6003" coordsize="497,0" path="m9854,6003l10351,6003e" filled="f" stroked="t" strokeweight=".473508pt" strokecolor="#4B4B4B">
                <v:path arrowok="t"/>
              </v:shape>
            </v:group>
            <v:group style="position:absolute;left:10294;top:6000;width:1122;height:2" coordorigin="10294,6000" coordsize="1122,2">
              <v:shape style="position:absolute;left:10294;top:6000;width:1122;height:2" coordorigin="10294,6000" coordsize="1122,0" path="m10294,6000l11416,6000e" filled="f" stroked="t" strokeweight=".710263pt" strokecolor="#676767">
                <v:path arrowok="t"/>
              </v:shape>
            </v:group>
            <v:group style="position:absolute;left:11414;top:5591;width:2;height:9017" coordorigin="11414,5591" coordsize="2,9017">
              <v:shape style="position:absolute;left:11414;top:5591;width:2;height:9017" coordorigin="11414,5591" coordsize="0,9017" path="m11414,14608l11414,5591e" filled="f" stroked="t" strokeweight=".710263pt" strokecolor="#6B6B6B">
                <v:path arrowok="t"/>
              </v:shape>
            </v:group>
            <v:group style="position:absolute;left:2472;top:6220;width:2235;height:2" coordorigin="2472,6220" coordsize="2235,2">
              <v:shape style="position:absolute;left:2472;top:6220;width:2235;height:2" coordorigin="2472,6220" coordsize="2235,0" path="m2472,6220l4707,6220e" filled="f" stroked="t" strokeweight=".473508pt" strokecolor="#606060">
                <v:path arrowok="t"/>
              </v:shape>
            </v:group>
            <v:group style="position:absolute;left:4607;top:6222;width:6771;height:2" coordorigin="4607,6222" coordsize="6771,2">
              <v:shape style="position:absolute;left:4607;top:6222;width:6771;height:2" coordorigin="4607,6222" coordsize="6771,0" path="m4607,6222l11378,6222e" filled="f" stroked="t" strokeweight=".710263pt" strokecolor="#676767">
                <v:path arrowok="t"/>
              </v:shape>
            </v:group>
            <v:group style="position:absolute;left:5019;top:5929;width:2;height:300" coordorigin="5019,5929" coordsize="2,300">
              <v:shape style="position:absolute;left:5019;top:5929;width:2;height:300" coordorigin="5019,5929" coordsize="0,300" path="m5019,6229l5019,5929e" filled="f" stroked="t" strokeweight=".947017pt" strokecolor="#676767">
                <v:path arrowok="t"/>
              </v:shape>
            </v:group>
            <v:group style="position:absolute;left:5204;top:6220;width:421;height:2" coordorigin="5204,6220" coordsize="421,2">
              <v:shape style="position:absolute;left:5204;top:6220;width:421;height:2" coordorigin="5204,6220" coordsize="421,0" path="m5204,6220l5625,6220e" filled="f" stroked="t" strokeweight=".473508pt" strokecolor="#4F4F4F">
                <v:path arrowok="t"/>
              </v:shape>
            </v:group>
            <v:group style="position:absolute;left:7017;top:6220;width:478;height:2" coordorigin="7017,6220" coordsize="478,2">
              <v:shape style="position:absolute;left:7017;top:6220;width:478;height:2" coordorigin="7017,6220" coordsize="478,0" path="m7017,6220l7496,6220e" filled="f" stroked="t" strokeweight=".473508pt" strokecolor="#606060">
                <v:path arrowok="t"/>
              </v:shape>
            </v:group>
            <v:group style="position:absolute;left:7410;top:6220;width:246;height:2" coordorigin="7410,6220" coordsize="246,2">
              <v:shape style="position:absolute;left:7410;top:6220;width:246;height:2" coordorigin="7410,6220" coordsize="246,0" path="m7410,6220l7657,6220e" filled="f" stroked="t" strokeweight=".947017pt" strokecolor="#7C7C7C">
                <v:path arrowok="t"/>
              </v:shape>
            </v:group>
            <v:group style="position:absolute;left:7915;top:5958;width:2;height:272" coordorigin="7915,5958" coordsize="2,272">
              <v:shape style="position:absolute;left:7915;top:5958;width:2;height:272" coordorigin="7915,5958" coordsize="0,272" path="m7915,6229l7915,5958e" filled="f" stroked="t" strokeweight=".473508pt" strokecolor="#545454">
                <v:path arrowok="t"/>
              </v:shape>
            </v:group>
            <v:group style="position:absolute;left:7893;top:6220;width:554;height:2" coordorigin="7893,6220" coordsize="554,2">
              <v:shape style="position:absolute;left:7893;top:6220;width:554;height:2" coordorigin="7893,6220" coordsize="554,0" path="m7893,6220l8447,6220e" filled="f" stroked="t" strokeweight=".473508pt" strokecolor="#5B5B5B">
                <v:path arrowok="t"/>
              </v:shape>
            </v:group>
            <v:group style="position:absolute;left:9072;top:6220;width:260;height:2" coordorigin="9072,6220" coordsize="260,2">
              <v:shape style="position:absolute;left:9072;top:6220;width:260;height:2" coordorigin="9072,6220" coordsize="260,0" path="m9072,6220l9333,6220e" filled="f" stroked="t" strokeweight=".473508pt" strokecolor="#484848">
                <v:path arrowok="t"/>
              </v:shape>
            </v:group>
            <v:group style="position:absolute;left:10000;top:6220;width:350;height:2" coordorigin="10000,6220" coordsize="350,2">
              <v:shape style="position:absolute;left:10000;top:6220;width:350;height:2" coordorigin="10000,6220" coordsize="350,0" path="m10000,6220l10351,6220e" filled="f" stroked="t" strokeweight=".473508pt" strokecolor="#4B4B4B">
                <v:path arrowok="t"/>
              </v:shape>
            </v:group>
            <v:group style="position:absolute;left:10791;top:6220;width:625;height:2" coordorigin="10791,6220" coordsize="625,2">
              <v:shape style="position:absolute;left:10791;top:6220;width:625;height:2" coordorigin="10791,6220" coordsize="625,0" path="m10791,6220l11416,6220e" filled="f" stroked="t" strokeweight=".473508pt" strokecolor="#5B5B5B">
                <v:path arrowok="t"/>
              </v:shape>
            </v:group>
            <v:group style="position:absolute;left:810;top:6437;width:10578;height:2" coordorigin="810,6437" coordsize="10578,2">
              <v:shape style="position:absolute;left:810;top:6437;width:10578;height:2" coordorigin="810,6437" coordsize="10578,0" path="m810,6437l11388,6437e" filled="f" stroked="t" strokeweight=".710263pt" strokecolor="#676767">
                <v:path arrowok="t"/>
              </v:shape>
            </v:group>
            <v:group style="position:absolute;left:4650;top:6434;width:388;height:2" coordorigin="4650,6434" coordsize="388,2">
              <v:shape style="position:absolute;left:4650;top:6434;width:388;height:2" coordorigin="4650,6434" coordsize="388,0" path="m4650,6434l5038,6434e" filled="f" stroked="t" strokeweight=".473508pt" strokecolor="#4B4B4B">
                <v:path arrowok="t"/>
              </v:shape>
            </v:group>
            <v:group style="position:absolute;left:5568;top:6434;width:218;height:2" coordorigin="5568,6434" coordsize="218,2">
              <v:shape style="position:absolute;left:5568;top:6434;width:218;height:2" coordorigin="5568,6434" coordsize="218,0" path="m5568,6434l5786,6434e" filled="f" stroked="t" strokeweight=".473508pt" strokecolor="#575757">
                <v:path arrowok="t"/>
              </v:shape>
            </v:group>
            <v:group style="position:absolute;left:8391;top:6437;width:204;height:2" coordorigin="8391,6437" coordsize="204,2">
              <v:shape style="position:absolute;left:8391;top:6437;width:204;height:2" coordorigin="8391,6437" coordsize="204,0" path="m8391,6437l8594,6437e" filled="f" stroked="t" strokeweight=".473508pt" strokecolor="#545454">
                <v:path arrowok="t"/>
              </v:shape>
            </v:group>
            <v:group style="position:absolute;left:10626;top:6434;width:791;height:2" coordorigin="10626,6434" coordsize="791,2">
              <v:shape style="position:absolute;left:10626;top:6434;width:791;height:2" coordorigin="10626,6434" coordsize="791,0" path="m10626,6434l11416,6434e" filled="f" stroked="t" strokeweight=".947017pt" strokecolor="#7C7C7C">
                <v:path arrowok="t"/>
              </v:shape>
            </v:group>
            <v:group style="position:absolute;left:459;top:6689;width:10933;height:2" coordorigin="459,6689" coordsize="10933,2">
              <v:shape style="position:absolute;left:459;top:6689;width:10933;height:2" coordorigin="459,6689" coordsize="10933,0" path="m459,6689l11393,6689e" filled="f" stroked="t" strokeweight=".710263pt" strokecolor="#646464">
                <v:path arrowok="t"/>
              </v:shape>
            </v:group>
            <v:group style="position:absolute;left:464;top:6501;width:2;height:4394" coordorigin="464,6501" coordsize="2,4394">
              <v:shape style="position:absolute;left:464;top:6501;width:2;height:4394" coordorigin="464,6501" coordsize="0,4394" path="m464,10895l464,6501e" filled="f" stroked="t" strokeweight=".710263pt" strokecolor="#4F4F4F">
                <v:path arrowok="t"/>
              </v:shape>
            </v:group>
            <v:group style="position:absolute;left:9518;top:6691;width:393;height:2" coordorigin="9518,6691" coordsize="393,2">
              <v:shape style="position:absolute;left:9518;top:6691;width:393;height:2" coordorigin="9518,6691" coordsize="393,0" path="m9518,6691l9911,6691e" filled="f" stroked="t" strokeweight=".473508pt" strokecolor="#545454">
                <v:path arrowok="t"/>
              </v:shape>
            </v:group>
            <v:group style="position:absolute;left:10791;top:6687;width:625;height:2" coordorigin="10791,6687" coordsize="625,2">
              <v:shape style="position:absolute;left:10791;top:6687;width:625;height:2" coordorigin="10791,6687" coordsize="625,0" path="m10791,6687l11416,6687e" filled="f" stroked="t" strokeweight=".473508pt" strokecolor="#545454">
                <v:path arrowok="t"/>
              </v:shape>
            </v:group>
            <v:group style="position:absolute;left:466;top:6501;width:2;height:4394" coordorigin="466,6501" coordsize="2,4394">
              <v:shape style="position:absolute;left:466;top:6501;width:2;height:4394" coordorigin="466,6501" coordsize="0,4394" path="m466,10895l466,6501e" filled="f" stroked="t" strokeweight=".710263pt" strokecolor="#545454">
                <v:path arrowok="t"/>
              </v:shape>
            </v:group>
            <v:group style="position:absolute;left:5024;top:6682;width:2;height:257" coordorigin="5024,6682" coordsize="2,257">
              <v:shape style="position:absolute;left:5024;top:6682;width:2;height:257" coordorigin="5024,6682" coordsize="0,257" path="m5024,6939l5024,6682e" filled="f" stroked="t" strokeweight=".473508pt" strokecolor="#484848">
                <v:path arrowok="t"/>
              </v:shape>
            </v:group>
            <v:group style="position:absolute;left:5019;top:6920;width:6397;height:2" coordorigin="5019,6920" coordsize="6397,2">
              <v:shape style="position:absolute;left:5019;top:6920;width:6397;height:2" coordorigin="5019,6920" coordsize="6397,0" path="m5019,6920l11416,6920e" filled="f" stroked="t" strokeweight=".710263pt" strokecolor="#606060">
                <v:path arrowok="t"/>
              </v:shape>
            </v:group>
            <v:group style="position:absolute;left:7600;top:6920;width:355;height:2" coordorigin="7600,6920" coordsize="355,2">
              <v:shape style="position:absolute;left:7600;top:6920;width:355;height:2" coordorigin="7600,6920" coordsize="355,0" path="m7600,6920l7955,6920e" filled="f" stroked="t" strokeweight=".473508pt" strokecolor="#444444">
                <v:path arrowok="t"/>
              </v:shape>
            </v:group>
            <v:group style="position:absolute;left:9518;top:6920;width:393;height:2" coordorigin="9518,6920" coordsize="393,2">
              <v:shape style="position:absolute;left:9518;top:6920;width:393;height:2" coordorigin="9518,6920" coordsize="393,0" path="m9518,6920l9911,6920e" filled="f" stroked="t" strokeweight=".473508pt" strokecolor="#383838">
                <v:path arrowok="t"/>
              </v:shape>
            </v:group>
            <v:group style="position:absolute;left:5022;top:6882;width:2;height:472" coordorigin="5022,6882" coordsize="2,472">
              <v:shape style="position:absolute;left:5022;top:6882;width:2;height:472" coordorigin="5022,6882" coordsize="0,472" path="m5022,7354l5022,6882e" filled="f" stroked="t" strokeweight=".947017pt" strokecolor="#606060">
                <v:path arrowok="t"/>
              </v:shape>
            </v:group>
            <v:group style="position:absolute;left:5010;top:7132;width:6407;height:2" coordorigin="5010,7132" coordsize="6407,2">
              <v:shape style="position:absolute;left:5010;top:7132;width:6407;height:2" coordorigin="5010,7132" coordsize="6407,0" path="m5010,7132l11416,7132e" filled="f" stroked="t" strokeweight=".710263pt" strokecolor="#676767">
                <v:path arrowok="t"/>
              </v:shape>
            </v:group>
            <v:group style="position:absolute;left:8391;top:7132;width:204;height:2" coordorigin="8391,7132" coordsize="204,2">
              <v:shape style="position:absolute;left:8391;top:7132;width:204;height:2" coordorigin="8391,7132" coordsize="204,0" path="m8391,7132l8594,7132e" filled="f" stroked="t" strokeweight=".473508pt" strokecolor="#4F4F4F">
                <v:path arrowok="t"/>
              </v:shape>
            </v:group>
            <v:group style="position:absolute;left:11409;top:6877;width:2;height:276" coordorigin="11409,6877" coordsize="2,276">
              <v:shape style="position:absolute;left:11409;top:6877;width:2;height:276" coordorigin="11409,6877" coordsize="0,276" path="m11409,7154l11409,6877e" filled="f" stroked="t" strokeweight=".710263pt" strokecolor="#646464">
                <v:path arrowok="t"/>
              </v:shape>
            </v:group>
            <v:group style="position:absolute;left:459;top:7349;width:2197;height:2" coordorigin="459,7349" coordsize="2197,2">
              <v:shape style="position:absolute;left:459;top:7349;width:2197;height:2" coordorigin="459,7349" coordsize="2197,0" path="m459,7349l2656,7349e" filled="f" stroked="t" strokeweight=".710263pt" strokecolor="#676767">
                <v:path arrowok="t"/>
              </v:shape>
            </v:group>
            <v:group style="position:absolute;left:2590;top:7349;width:469;height:2" coordorigin="2590,7349" coordsize="469,2">
              <v:shape style="position:absolute;left:2590;top:7349;width:469;height:2" coordorigin="2590,7349" coordsize="469,0" path="m2590,7349l3059,7349e" filled="f" stroked="t" strokeweight=".473508pt" strokecolor="#545454">
                <v:path arrowok="t"/>
              </v:shape>
            </v:group>
            <v:group style="position:absolute;left:3002;top:7352;width:8414;height:2" coordorigin="3002,7352" coordsize="8414,2">
              <v:shape style="position:absolute;left:3002;top:7352;width:8414;height:2" coordorigin="3002,7352" coordsize="8414,0" path="m3002,7352l11416,7352e" filled="f" stroked="t" strokeweight=".710263pt" strokecolor="#646464">
                <v:path arrowok="t"/>
              </v:shape>
            </v:group>
            <v:group style="position:absolute;left:3556;top:7349;width:436;height:2" coordorigin="3556,7349" coordsize="436,2">
              <v:shape style="position:absolute;left:3556;top:7349;width:436;height:2" coordorigin="3556,7349" coordsize="436,0" path="m3556,7349l3992,7349e" filled="f" stroked="t" strokeweight=".473508pt" strokecolor="#4F4F4F">
                <v:path arrowok="t"/>
              </v:shape>
            </v:group>
            <v:group style="position:absolute;left:4650;top:7349;width:398;height:2" coordorigin="4650,7349" coordsize="398,2">
              <v:shape style="position:absolute;left:4650;top:7349;width:398;height:2" coordorigin="4650,7349" coordsize="398,0" path="m4650,7349l5048,7349e" filled="f" stroked="t" strokeweight=".473508pt" strokecolor="#3B3B3B">
                <v:path arrowok="t"/>
              </v:shape>
            </v:group>
            <v:group style="position:absolute;left:5568;top:7349;width:218;height:2" coordorigin="5568,7349" coordsize="218,2">
              <v:shape style="position:absolute;left:5568;top:7349;width:218;height:2" coordorigin="5568,7349" coordsize="218,0" path="m5568,7349l5786,7349e" filled="f" stroked="t" strokeweight=".473508pt" strokecolor="#444444">
                <v:path arrowok="t"/>
              </v:shape>
            </v:group>
            <v:group style="position:absolute;left:6970;top:7349;width:601;height:2" coordorigin="6970,7349" coordsize="601,2">
              <v:shape style="position:absolute;left:6970;top:7349;width:601;height:2" coordorigin="6970,7349" coordsize="601,0" path="m6970,7349l7571,7349e" filled="f" stroked="t" strokeweight=".947017pt" strokecolor="#777777">
                <v:path arrowok="t"/>
              </v:shape>
            </v:group>
            <v:group style="position:absolute;left:7439;top:7349;width:516;height:2" coordorigin="7439,7349" coordsize="516,2">
              <v:shape style="position:absolute;left:7439;top:7349;width:516;height:2" coordorigin="7439,7349" coordsize="516,0" path="m7439,7349l7955,7349e" filled="f" stroked="t" strokeweight=".473508pt" strokecolor="#606060">
                <v:path arrowok="t"/>
              </v:shape>
            </v:group>
            <v:group style="position:absolute;left:8537;top:7349;width:592;height:2" coordorigin="8537,7349" coordsize="592,2">
              <v:shape style="position:absolute;left:8537;top:7349;width:592;height:2" coordorigin="8537,7349" coordsize="592,0" path="m8537,7349l9129,7349e" filled="f" stroked="t" strokeweight=".473508pt" strokecolor="#575757">
                <v:path arrowok="t"/>
              </v:shape>
            </v:group>
            <v:group style="position:absolute;left:9518;top:7349;width:540;height:2" coordorigin="9518,7349" coordsize="540,2">
              <v:shape style="position:absolute;left:9518;top:7349;width:540;height:2" coordorigin="9518,7349" coordsize="540,0" path="m9518,7349l10057,7349e" filled="f" stroked="t" strokeweight=".473508pt" strokecolor="#545454">
                <v:path arrowok="t"/>
              </v:shape>
            </v:group>
            <v:group style="position:absolute;left:11414;top:7082;width:2;height:510" coordorigin="11414,7082" coordsize="2,510">
              <v:shape style="position:absolute;left:11414;top:7082;width:2;height:510" coordorigin="11414,7082" coordsize="0,510" path="m11414,7592l11414,7082e" filled="f" stroked="t" strokeweight=".473508pt" strokecolor="#4B4B4B">
                <v:path arrowok="t"/>
              </v:shape>
            </v:group>
            <v:group style="position:absolute;left:455;top:8019;width:10966;height:2" coordorigin="455,8019" coordsize="10966,2">
              <v:shape style="position:absolute;left:455;top:8019;width:10966;height:2" coordorigin="455,8019" coordsize="10966,0" path="m455,8019l11421,8019e" filled="f" stroked="t" strokeweight=".710263pt" strokecolor="#676767">
                <v:path arrowok="t"/>
              </v:shape>
            </v:group>
            <v:group style="position:absolute;left:10000;top:8021;width:350;height:2" coordorigin="10000,8021" coordsize="350,2">
              <v:shape style="position:absolute;left:10000;top:8021;width:350;height:2" coordorigin="10000,8021" coordsize="350,0" path="m10000,8021l10351,8021e" filled="f" stroked="t" strokeweight=".473508pt" strokecolor="#484848">
                <v:path arrowok="t"/>
              </v:shape>
            </v:group>
            <v:group style="position:absolute;left:11412;top:8159;width:2;height:353" coordorigin="11412,8159" coordsize="2,353">
              <v:shape style="position:absolute;left:11412;top:8159;width:2;height:353" coordorigin="11412,8159" coordsize="0,353" path="m11412,8512l11412,8159e" filled="f" stroked="t" strokeweight=".473508pt" strokecolor="#5B5B5B">
                <v:path arrowok="t"/>
              </v:shape>
            </v:group>
            <v:group style="position:absolute;left:455;top:8872;width:10966;height:2" coordorigin="455,8872" coordsize="10966,2">
              <v:shape style="position:absolute;left:455;top:8872;width:10966;height:2" coordorigin="455,8872" coordsize="10966,0" path="m455,8872l11421,8872e" filled="f" stroked="t" strokeweight=".710263pt" strokecolor="#646464">
                <v:path arrowok="t"/>
              </v:shape>
            </v:group>
            <v:group style="position:absolute;left:7600;top:8874;width:355;height:2" coordorigin="7600,8874" coordsize="355,2">
              <v:shape style="position:absolute;left:7600;top:8874;width:355;height:2" coordorigin="7600,8874" coordsize="355,0" path="m7600,8874l7955,8874e" filled="f" stroked="t" strokeweight=".473508pt" strokecolor="#575757">
                <v:path arrowok="t"/>
              </v:shape>
            </v:group>
            <v:group style="position:absolute;left:9518;top:8874;width:393;height:2" coordorigin="9518,8874" coordsize="393,2">
              <v:shape style="position:absolute;left:9518;top:8874;width:393;height:2" coordorigin="9518,8874" coordsize="393,0" path="m9518,8874l9911,8874e" filled="f" stroked="t" strokeweight=".473508pt" strokecolor="#4B4B4B">
                <v:path arrowok="t"/>
              </v:shape>
            </v:group>
            <v:group style="position:absolute;left:455;top:9120;width:10394;height:2" coordorigin="455,9120" coordsize="10394,2">
              <v:shape style="position:absolute;left:455;top:9120;width:10394;height:2" coordorigin="455,9120" coordsize="10394,0" path="m455,9120l10848,9120e" filled="f" stroked="t" strokeweight=".710263pt" strokecolor="#646464">
                <v:path arrowok="t"/>
              </v:shape>
            </v:group>
            <v:group style="position:absolute;left:4243;top:9117;width:464;height:2" coordorigin="4243,9117" coordsize="464,2">
              <v:shape style="position:absolute;left:4243;top:9117;width:464;height:2" coordorigin="4243,9117" coordsize="464,0" path="m4243,9117l4707,9117e" filled="f" stroked="t" strokeweight=".473508pt" strokecolor="#575757">
                <v:path arrowok="t"/>
              </v:shape>
            </v:group>
            <v:group style="position:absolute;left:7898;top:9117;width:549;height:2" coordorigin="7898,9117" coordsize="549,2">
              <v:shape style="position:absolute;left:7898;top:9117;width:549;height:2" coordorigin="7898,9117" coordsize="549,0" path="m7898,9117l8447,9117e" filled="f" stroked="t" strokeweight=".473508pt" strokecolor="#5B5B5B">
                <v:path arrowok="t"/>
              </v:shape>
            </v:group>
            <v:group style="position:absolute;left:9072;top:9117;width:260;height:2" coordorigin="9072,9117" coordsize="260,2">
              <v:shape style="position:absolute;left:9072;top:9117;width:260;height:2" coordorigin="9072,9117" coordsize="260,0" path="m9072,9117l9333,9117e" filled="f" stroked="t" strokeweight=".473508pt" strokecolor="#4B4B4B">
                <v:path arrowok="t"/>
              </v:shape>
            </v:group>
            <v:group style="position:absolute;left:10000;top:9117;width:350;height:2" coordorigin="10000,9117" coordsize="350,2">
              <v:shape style="position:absolute;left:10000;top:9117;width:350;height:2" coordorigin="10000,9117" coordsize="350,0" path="m10000,9117l10351,9117e" filled="f" stroked="t" strokeweight=".473508pt" strokecolor="#484848">
                <v:path arrowok="t"/>
              </v:shape>
            </v:group>
            <v:group style="position:absolute;left:10791;top:9117;width:630;height:2" coordorigin="10791,9117" coordsize="630,2">
              <v:shape style="position:absolute;left:10791;top:9117;width:630;height:2" coordorigin="10791,9117" coordsize="630,0" path="m10791,9117l11421,9117e" filled="f" stroked="t" strokeweight=".473508pt" strokecolor="#575757">
                <v:path arrowok="t"/>
              </v:shape>
            </v:group>
            <v:group style="position:absolute;left:459;top:9363;width:10962;height:2" coordorigin="459,9363" coordsize="10962,2">
              <v:shape style="position:absolute;left:459;top:9363;width:10962;height:2" coordorigin="459,9363" coordsize="10962,0" path="m459,9363l11421,9363e" filled="f" stroked="t" strokeweight=".710263pt" strokecolor="#676767">
                <v:path arrowok="t"/>
              </v:shape>
            </v:group>
            <v:group style="position:absolute;left:5568;top:9360;width:218;height:2" coordorigin="5568,9360" coordsize="218,2">
              <v:shape style="position:absolute;left:5568;top:9360;width:218;height:2" coordorigin="5568,9360" coordsize="218,0" path="m5568,9360l5786,9360e" filled="f" stroked="t" strokeweight=".473508pt" strokecolor="#4B4B4B">
                <v:path arrowok="t"/>
              </v:shape>
            </v:group>
            <v:group style="position:absolute;left:7600;top:9360;width:355;height:2" coordorigin="7600,9360" coordsize="355,2">
              <v:shape style="position:absolute;left:7600;top:9360;width:355;height:2" coordorigin="7600,9360" coordsize="355,0" path="m7600,9360l7955,9360e" filled="f" stroked="t" strokeweight=".473508pt" strokecolor="#575757">
                <v:path arrowok="t"/>
              </v:shape>
            </v:group>
            <v:group style="position:absolute;left:9518;top:9360;width:393;height:2" coordorigin="9518,9360" coordsize="393,2">
              <v:shape style="position:absolute;left:9518;top:9360;width:393;height:2" coordorigin="9518,9360" coordsize="393,0" path="m9518,9360l9911,9360e" filled="f" stroked="t" strokeweight=".473508pt" strokecolor="#444444">
                <v:path arrowok="t"/>
              </v:shape>
            </v:group>
            <v:group style="position:absolute;left:10294;top:9360;width:554;height:2" coordorigin="10294,9360" coordsize="554,2">
              <v:shape style="position:absolute;left:10294;top:9360;width:554;height:2" coordorigin="10294,9360" coordsize="554,0" path="m10294,9360l10848,9360e" filled="f" stroked="t" strokeweight=".473508pt" strokecolor="#575757">
                <v:path arrowok="t"/>
              </v:shape>
            </v:group>
            <v:group style="position:absolute;left:11414;top:9094;width:2;height:786" coordorigin="11414,9094" coordsize="2,786">
              <v:shape style="position:absolute;left:11414;top:9094;width:2;height:786" coordorigin="11414,9094" coordsize="0,786" path="m11414,9880l11414,9094e" filled="f" stroked="t" strokeweight=".473508pt" strokecolor="#545454">
                <v:path arrowok="t"/>
              </v:shape>
            </v:group>
            <v:group style="position:absolute;left:455;top:9849;width:10966;height:2" coordorigin="455,9849" coordsize="10966,2">
              <v:shape style="position:absolute;left:455;top:9849;width:10966;height:2" coordorigin="455,9849" coordsize="10966,0" path="m455,9849l11421,9849e" filled="f" stroked="t" strokeweight=".710263pt" strokecolor="#606060">
                <v:path arrowok="t"/>
              </v:shape>
            </v:group>
            <v:group style="position:absolute;left:5204;top:9851;width:421;height:2" coordorigin="5204,9851" coordsize="421,2">
              <v:shape style="position:absolute;left:5204;top:9851;width:421;height:2" coordorigin="5204,9851" coordsize="421,0" path="m5204,9851l5625,9851e" filled="f" stroked="t" strokeweight=".473508pt" strokecolor="#484848">
                <v:path arrowok="t"/>
              </v:shape>
            </v:group>
            <v:group style="position:absolute;left:7017;top:9851;width:478;height:2" coordorigin="7017,9851" coordsize="478,2">
              <v:shape style="position:absolute;left:7017;top:9851;width:478;height:2" coordorigin="7017,9851" coordsize="478,0" path="m7017,9851l7496,9851e" filled="f" stroked="t" strokeweight=".473508pt" strokecolor="#484848">
                <v:path arrowok="t"/>
              </v:shape>
            </v:group>
            <v:group style="position:absolute;left:9072;top:9851;width:260;height:2" coordorigin="9072,9851" coordsize="260,2">
              <v:shape style="position:absolute;left:9072;top:9851;width:260;height:2" coordorigin="9072,9851" coordsize="260,0" path="m9072,9851l9333,9851e" filled="f" stroked="t" strokeweight=".473508pt" strokecolor="#444444">
                <v:path arrowok="t"/>
              </v:shape>
            </v:group>
            <v:group style="position:absolute;left:10000;top:9851;width:350;height:2" coordorigin="10000,9851" coordsize="350,2">
              <v:shape style="position:absolute;left:10000;top:9851;width:350;height:2" coordorigin="10000,9851" coordsize="350,0" path="m10000,9851l10351,9851e" filled="f" stroked="t" strokeweight=".473508pt" strokecolor="#4B4B4B">
                <v:path arrowok="t"/>
              </v:shape>
            </v:group>
            <v:group style="position:absolute;left:2424;top:10066;width:1567;height:2" coordorigin="2424,10066" coordsize="1567,2">
              <v:shape style="position:absolute;left:2424;top:10066;width:1567;height:2" coordorigin="2424,10066" coordsize="1567,0" path="m2424,10066l3992,10066e" filled="f" stroked="t" strokeweight=".473508pt" strokecolor="#606060">
                <v:path arrowok="t"/>
              </v:shape>
            </v:group>
            <v:group style="position:absolute;left:4650;top:10066;width:388;height:2" coordorigin="4650,10066" coordsize="388,2">
              <v:shape style="position:absolute;left:4650;top:10066;width:388;height:2" coordorigin="4650,10066" coordsize="388,0" path="m4650,10066l5038,10066e" filled="f" stroked="t" strokeweight=".473508pt" strokecolor="#444444">
                <v:path arrowok="t"/>
              </v:shape>
            </v:group>
            <v:group style="position:absolute;left:5568;top:10066;width:218;height:2" coordorigin="5568,10066" coordsize="218,2">
              <v:shape style="position:absolute;left:5568;top:10066;width:218;height:2" coordorigin="5568,10066" coordsize="218,0" path="m5568,10066l5786,10066e" filled="f" stroked="t" strokeweight=".473508pt" strokecolor="#3F3F3F">
                <v:path arrowok="t"/>
              </v:shape>
            </v:group>
            <v:group style="position:absolute;left:7439;top:10066;width:516;height:2" coordorigin="7439,10066" coordsize="516,2">
              <v:shape style="position:absolute;left:7439;top:10066;width:516;height:2" coordorigin="7439,10066" coordsize="516,0" path="m7439,10066l7955,10066e" filled="f" stroked="t" strokeweight=".473508pt" strokecolor="#444444">
                <v:path arrowok="t"/>
              </v:shape>
            </v:group>
            <v:group style="position:absolute;left:8537;top:10066;width:592;height:2" coordorigin="8537,10066" coordsize="592,2">
              <v:shape style="position:absolute;left:8537;top:10066;width:592;height:2" coordorigin="8537,10066" coordsize="592,0" path="m8537,10066l9129,10066e" filled="f" stroked="t" strokeweight=".473508pt" strokecolor="#4F4F4F">
                <v:path arrowok="t"/>
              </v:shape>
            </v:group>
            <v:group style="position:absolute;left:455;top:10063;width:10971;height:2" coordorigin="455,10063" coordsize="10971,2">
              <v:shape style="position:absolute;left:455;top:10063;width:10971;height:2" coordorigin="455,10063" coordsize="10971,0" path="m455,10063l11426,10063e" filled="f" stroked="t" strokeweight=".710263pt" strokecolor="#676767">
                <v:path arrowok="t"/>
              </v:shape>
            </v:group>
            <v:group style="position:absolute;left:9518;top:10066;width:393;height:2" coordorigin="9518,10066" coordsize="393,2">
              <v:shape style="position:absolute;left:9518;top:10066;width:393;height:2" coordorigin="9518,10066" coordsize="393,0" path="m9518,10066l9911,10066e" filled="f" stroked="t" strokeweight=".473508pt" strokecolor="#4B4B4B">
                <v:path arrowok="t"/>
              </v:shape>
            </v:group>
            <v:group style="position:absolute;left:11419;top:9422;width:2;height:6139" coordorigin="11419,9422" coordsize="2,6139">
              <v:shape style="position:absolute;left:11419;top:9422;width:2;height:6139" coordorigin="11419,9422" coordsize="0,6139" path="m11419,15561l11419,9422e" filled="f" stroked="t" strokeweight=".710263pt" strokecolor="#6B6B6B">
                <v:path arrowok="t"/>
              </v:shape>
            </v:group>
            <v:group style="position:absolute;left:459;top:10397;width:10966;height:2" coordorigin="459,10397" coordsize="10966,2">
              <v:shape style="position:absolute;left:459;top:10397;width:10966;height:2" coordorigin="459,10397" coordsize="10966,0" path="m459,10397l11426,10397e" filled="f" stroked="t" strokeweight=".710263pt" strokecolor="#646464">
                <v:path arrowok="t"/>
              </v:shape>
            </v:group>
            <v:group style="position:absolute;left:1132;top:10052;width:2;height:782" coordorigin="1132,10052" coordsize="2,782">
              <v:shape style="position:absolute;left:1132;top:10052;width:2;height:782" coordorigin="1132,10052" coordsize="0,782" path="m1132,10833l1132,10052e" filled="f" stroked="t" strokeweight=".236754pt" strokecolor="#606060">
                <v:path arrowok="t"/>
              </v:shape>
            </v:group>
            <v:group style="position:absolute;left:1681;top:10052;width:2;height:782" coordorigin="1681,10052" coordsize="2,782">
              <v:shape style="position:absolute;left:1681;top:10052;width:2;height:782" coordorigin="1681,10052" coordsize="0,782" path="m1681,10833l1681,10052e" filled="f" stroked="t" strokeweight=".236754pt" strokecolor="#747474">
                <v:path arrowok="t"/>
              </v:shape>
            </v:group>
            <v:group style="position:absolute;left:2484;top:10023;width:2;height:2536" coordorigin="2484,10023" coordsize="2,2536">
              <v:shape style="position:absolute;left:2484;top:10023;width:2;height:2536" coordorigin="2484,10023" coordsize="0,2536" path="m2484,12558l2484,10023e" filled="f" stroked="t" strokeweight=".473508pt" strokecolor="#575757">
                <v:path arrowok="t"/>
              </v:shape>
            </v:group>
            <v:group style="position:absolute;left:5729;top:10397;width:526;height:2" coordorigin="5729,10397" coordsize="526,2">
              <v:shape style="position:absolute;left:5729;top:10397;width:526;height:2" coordorigin="5729,10397" coordsize="526,0" path="m5729,10397l6255,10397e" filled="f" stroked="t" strokeweight=".473508pt" strokecolor="#484848">
                <v:path arrowok="t"/>
              </v:shape>
            </v:group>
            <v:group style="position:absolute;left:6837;top:10399;width:237;height:2" coordorigin="6837,10399" coordsize="237,2">
              <v:shape style="position:absolute;left:6837;top:10399;width:237;height:2" coordorigin="6837,10399" coordsize="237,0" path="m6837,10399l7074,10399e" filled="f" stroked="t" strokeweight=".473508pt" strokecolor="#4F4F4F">
                <v:path arrowok="t"/>
              </v:shape>
            </v:group>
            <v:group style="position:absolute;left:7479;top:10061;width:2;height:5476" coordorigin="7479,10061" coordsize="2,5476">
              <v:shape style="position:absolute;left:7479;top:10061;width:2;height:5476" coordorigin="7479,10061" coordsize="0,5476" path="m7479,15537l7479,10061e" filled="f" stroked="t" strokeweight=".710263pt" strokecolor="#606060">
                <v:path arrowok="t"/>
              </v:shape>
            </v:group>
            <v:group style="position:absolute;left:1132;top:10833;width:2;height:1468" coordorigin="1132,10833" coordsize="2,1468">
              <v:shape style="position:absolute;left:1132;top:10833;width:2;height:1468" coordorigin="1132,10833" coordsize="0,1468" path="m1132,12301l1132,10833e" filled="f" stroked="t" strokeweight=".236754pt" strokecolor="#000000">
                <v:path arrowok="t"/>
              </v:shape>
            </v:group>
            <v:group style="position:absolute;left:1681;top:10833;width:2;height:1468" coordorigin="1681,10833" coordsize="2,1468">
              <v:shape style="position:absolute;left:1681;top:10833;width:2;height:1468" coordorigin="1681,10833" coordsize="0,1468" path="m1681,12301l1681,10833e" filled="f" stroked="t" strokeweight=".236754pt" strokecolor="#000000">
                <v:path arrowok="t"/>
              </v:shape>
            </v:group>
            <v:group style="position:absolute;left:469;top:10990;width:2;height:4556" coordorigin="469,10990" coordsize="2,4556">
              <v:shape style="position:absolute;left:469;top:10990;width:2;height:4556" coordorigin="469,10990" coordsize="0,4556" path="m469,15547l469,10990e" filled="f" stroked="t" strokeweight=".710263pt" strokecolor="#4F4F4F">
                <v:path arrowok="t"/>
              </v:shape>
            </v:group>
            <v:group style="position:absolute;left:2481;top:11009;width:2;height:214" coordorigin="2481,11009" coordsize="2,214">
              <v:shape style="position:absolute;left:2481;top:11009;width:2;height:214" coordorigin="2481,11009" coordsize="0,214" path="m2481,11224l2481,11009e" filled="f" stroked="t" strokeweight=".473508pt" strokecolor="#3F3F3F">
                <v:path arrowok="t"/>
              </v:shape>
            </v:group>
            <v:group style="position:absolute;left:11421;top:11009;width:2;height:310" coordorigin="11421,11009" coordsize="2,310">
              <v:shape style="position:absolute;left:11421;top:11009;width:2;height:310" coordorigin="11421,11009" coordsize="0,310" path="m11421,11319l11421,11009e" filled="f" stroked="t" strokeweight=".473508pt" strokecolor="#484848">
                <v:path arrowok="t"/>
              </v:shape>
            </v:group>
            <v:group style="position:absolute;left:469;top:11019;width:2;height:300" coordorigin="469,11019" coordsize="2,300">
              <v:shape style="position:absolute;left:469;top:11019;width:2;height:300" coordorigin="469,11019" coordsize="0,300" path="m469,11319l469,11019e" filled="f" stroked="t" strokeweight=".947017pt" strokecolor="#646464">
                <v:path arrowok="t"/>
              </v:shape>
            </v:group>
            <v:group style="position:absolute;left:2481;top:11167;width:2;height:153" coordorigin="2481,11167" coordsize="2,153">
              <v:shape style="position:absolute;left:2481;top:11167;width:2;height:153" coordorigin="2481,11167" coordsize="0,153" path="m2481,11319l2481,11167e" filled="f" stroked="t" strokeweight=".473508pt" strokecolor="#282828">
                <v:path arrowok="t"/>
              </v:shape>
            </v:group>
            <v:group style="position:absolute;left:464;top:11000;width:2;height:4537" coordorigin="464,11000" coordsize="2,4537">
              <v:shape style="position:absolute;left:464;top:11000;width:2;height:4537" coordorigin="464,11000" coordsize="0,4537" path="m464,15537l464,11000e" filled="f" stroked="t" strokeweight=".710263pt" strokecolor="#484848">
                <v:path arrowok="t"/>
              </v:shape>
            </v:group>
            <v:group style="position:absolute;left:3584;top:11705;width:687;height:2" coordorigin="3584,11705" coordsize="687,2">
              <v:shape style="position:absolute;left:3584;top:11705;width:687;height:2" coordorigin="3584,11705" coordsize="687,0" path="m3584,11705l4271,11705e" filled="f" stroked="t" strokeweight=".710263pt" strokecolor="#646790">
                <v:path arrowok="t"/>
              </v:shape>
            </v:group>
            <v:group style="position:absolute;left:3395;top:11705;width:189;height:2" coordorigin="3395,11705" coordsize="189,2">
              <v:shape style="position:absolute;left:3395;top:11705;width:189;height:2" coordorigin="3395,11705" coordsize="189,0" path="m3395,11705l3584,11705e" filled="f" stroked="t" strokeweight=".236754pt" strokecolor="#000000">
                <v:path arrowok="t"/>
              </v:shape>
            </v:group>
            <v:group style="position:absolute;left:7477;top:11543;width:2;height:496" coordorigin="7477,11543" coordsize="2,496">
              <v:shape style="position:absolute;left:7477;top:11543;width:2;height:496" coordorigin="7477,11543" coordsize="0,496" path="m7477,12039l7477,11543e" filled="f" stroked="t" strokeweight=".473508pt" strokecolor="#3B3B3B">
                <v:path arrowok="t"/>
              </v:shape>
            </v:group>
            <v:group style="position:absolute;left:469;top:11677;width:2;height:362" coordorigin="469,11677" coordsize="2,362">
              <v:shape style="position:absolute;left:469;top:11677;width:2;height:362" coordorigin="469,11677" coordsize="0,362" path="m469,12039l469,11677e" filled="f" stroked="t" strokeweight=".473508pt" strokecolor="#1F1F1F">
                <v:path arrowok="t"/>
              </v:shape>
            </v:group>
            <v:group style="position:absolute;left:459;top:12482;width:2031;height:2" coordorigin="459,12482" coordsize="2031,2">
              <v:shape style="position:absolute;left:459;top:12482;width:2031;height:2" coordorigin="459,12482" coordsize="2031,0" path="m459,12482l2491,12482e" filled="f" stroked="t" strokeweight=".710263pt" strokecolor="#646464">
                <v:path arrowok="t"/>
              </v:shape>
            </v:group>
            <v:group style="position:absolute;left:1132;top:12301;width:2;height:181" coordorigin="1132,12301" coordsize="2,181">
              <v:shape style="position:absolute;left:1132;top:12301;width:2;height:181" coordorigin="1132,12301" coordsize="0,181" path="m1132,12482l1132,12301e" filled="f" stroked="t" strokeweight=".236754pt" strokecolor="#606060">
                <v:path arrowok="t"/>
              </v:shape>
            </v:group>
            <v:group style="position:absolute;left:1681;top:12301;width:2;height:181" coordorigin="1681,12301" coordsize="2,181">
              <v:shape style="position:absolute;left:1681;top:12301;width:2;height:181" coordorigin="1681,12301" coordsize="0,181" path="m1681,12482l1681,12301e" filled="f" stroked="t" strokeweight=".236754pt" strokecolor="#545454">
                <v:path arrowok="t"/>
              </v:shape>
            </v:group>
            <v:group style="position:absolute;left:1132;top:12468;width:2;height:62" coordorigin="1132,12468" coordsize="2,62">
              <v:shape style="position:absolute;left:1132;top:12468;width:2;height:62" coordorigin="1132,12468" coordsize="0,62" path="m1132,12530l1132,12468e" filled="f" stroked="t" strokeweight=".710263pt" strokecolor="#707070">
                <v:path arrowok="t"/>
              </v:shape>
            </v:group>
            <v:group style="position:absolute;left:1681;top:12468;width:2;height:62" coordorigin="1681,12468" coordsize="2,62">
              <v:shape style="position:absolute;left:1681;top:12468;width:2;height:62" coordorigin="1681,12468" coordsize="0,62" path="m1681,12530l1681,12468e" filled="f" stroked="t" strokeweight=".710263pt" strokecolor="#575757">
                <v:path arrowok="t"/>
              </v:shape>
            </v:group>
            <v:group style="position:absolute;left:1132;top:12530;width:2;height:2049" coordorigin="1132,12530" coordsize="2,2049">
              <v:shape style="position:absolute;left:1132;top:12530;width:2;height:2049" coordorigin="1132,12530" coordsize="0,2049" path="m1132,14579l1132,12530e" filled="f" stroked="t" strokeweight=".236754pt" strokecolor="#000000">
                <v:path arrowok="t"/>
              </v:shape>
            </v:group>
            <v:group style="position:absolute;left:1681;top:12530;width:2;height:2049" coordorigin="1681,12530" coordsize="2,2049">
              <v:shape style="position:absolute;left:1681;top:12530;width:2;height:2049" coordorigin="1681,12530" coordsize="0,2049" path="m1681,14579l1681,12530e" filled="f" stroked="t" strokeweight=".236754pt" strokecolor="#000000">
                <v:path arrowok="t"/>
              </v:shape>
            </v:group>
            <v:group style="position:absolute;left:2486;top:12501;width:2;height:295" coordorigin="2486,12501" coordsize="2,295">
              <v:shape style="position:absolute;left:2486;top:12501;width:2;height:295" coordorigin="2486,12501" coordsize="0,295" path="m2486,12797l2486,12501e" filled="f" stroked="t" strokeweight=".473508pt" strokecolor="#383838">
                <v:path arrowok="t"/>
              </v:shape>
            </v:group>
            <v:group style="position:absolute;left:469;top:12740;width:2;height:310" coordorigin="469,12740" coordsize="2,310">
              <v:shape style="position:absolute;left:469;top:12740;width:2;height:310" coordorigin="469,12740" coordsize="0,310" path="m469,13049l469,12740e" filled="f" stroked="t" strokeweight=".473508pt" strokecolor="#2B2B2B">
                <v:path arrowok="t"/>
              </v:shape>
            </v:group>
            <v:group style="position:absolute;left:7481;top:12992;width:2;height:391" coordorigin="7481,12992" coordsize="2,391">
              <v:shape style="position:absolute;left:7481;top:12992;width:2;height:391" coordorigin="7481,12992" coordsize="0,391" path="m7481,13383l7481,12992e" filled="f" stroked="t" strokeweight=".473508pt" strokecolor="#484848">
                <v:path arrowok="t"/>
              </v:shape>
            </v:group>
            <v:group style="position:absolute;left:2486;top:12883;width:2;height:2664" coordorigin="2486,12883" coordsize="2,2664">
              <v:shape style="position:absolute;left:2486;top:12883;width:2;height:2664" coordorigin="2486,12883" coordsize="0,2664" path="m2486,15547l2486,12883e" filled="f" stroked="t" strokeweight=".710263pt" strokecolor="#606060">
                <v:path arrowok="t"/>
              </v:shape>
            </v:group>
            <v:group style="position:absolute;left:7486;top:13931;width:2;height:214" coordorigin="7486,13931" coordsize="2,214">
              <v:shape style="position:absolute;left:7486;top:13931;width:2;height:214" coordorigin="7486,13931" coordsize="0,214" path="m7486,14146l7486,13931e" filled="f" stroked="t" strokeweight=".947017pt" strokecolor="#747474">
                <v:path arrowok="t"/>
              </v:shape>
            </v:group>
            <v:group style="position:absolute;left:7481;top:14088;width:2;height:248" coordorigin="7481,14088" coordsize="2,248">
              <v:shape style="position:absolute;left:7481;top:14088;width:2;height:248" coordorigin="7481,14088" coordsize="0,248" path="m7481,14336l7481,14088e" filled="f" stroked="t" strokeweight=".473508pt" strokecolor="#484848">
                <v:path arrowok="t"/>
              </v:shape>
            </v:group>
            <v:group style="position:absolute;left:459;top:15535;width:4607;height:2" coordorigin="459,15535" coordsize="4607,2">
              <v:shape style="position:absolute;left:459;top:15535;width:4607;height:2" coordorigin="459,15535" coordsize="4607,0" path="m459,15535l5067,15535e" filled="f" stroked="t" strokeweight=".710263pt" strokecolor="#676767">
                <v:path arrowok="t"/>
              </v:shape>
            </v:group>
            <v:group style="position:absolute;left:1132;top:14579;width:2;height:953" coordorigin="1132,14579" coordsize="2,953">
              <v:shape style="position:absolute;left:1132;top:14579;width:2;height:953" coordorigin="1132,14579" coordsize="0,953" path="m1132,15532l1132,14579e" filled="f" stroked="t" strokeweight=".236754pt" strokecolor="#343434">
                <v:path arrowok="t"/>
              </v:shape>
            </v:group>
            <v:group style="position:absolute;left:1681;top:14579;width:2;height:953" coordorigin="1681,14579" coordsize="2,953">
              <v:shape style="position:absolute;left:1681;top:14579;width:2;height:953" coordorigin="1681,14579" coordsize="0,953" path="m1681,15532l1681,14579e" filled="f" stroked="t" strokeweight=".236754pt" strokecolor="#646464">
                <v:path arrowok="t"/>
              </v:shape>
            </v:group>
            <v:group style="position:absolute;left:4981;top:15532;width:279;height:2" coordorigin="4981,15532" coordsize="279,2">
              <v:shape style="position:absolute;left:4981;top:15532;width:279;height:2" coordorigin="4981,15532" coordsize="279,0" path="m4981,15532l5261,15532e" filled="f" stroked="t" strokeweight=".473508pt" strokecolor="#707070">
                <v:path arrowok="t"/>
              </v:shape>
            </v:group>
            <v:group style="position:absolute;left:5076;top:15535;width:6307;height:2" coordorigin="5076,15535" coordsize="6307,2">
              <v:shape style="position:absolute;left:5076;top:15535;width:6307;height:2" coordorigin="5076,15535" coordsize="6307,0" path="m5076,15535l11383,15535e" filled="f" stroked="t" strokeweight=".710263pt" strokecolor="#6B6B6B">
                <v:path arrowok="t"/>
              </v:shape>
            </v:group>
            <v:group style="position:absolute;left:7017;top:15532;width:488;height:2" coordorigin="7017,15532" coordsize="488,2">
              <v:shape style="position:absolute;left:7017;top:15532;width:488;height:2" coordorigin="7017,15532" coordsize="488,0" path="m7017,15532l7505,15532e" filled="f" stroked="t" strokeweight=".473508pt" strokecolor="#575757">
                <v:path arrowok="t"/>
              </v:shape>
            </v:group>
            <v:group style="position:absolute;left:9072;top:15532;width:260;height:2" coordorigin="9072,15532" coordsize="260,2">
              <v:shape style="position:absolute;left:9072;top:15532;width:260;height:2" coordorigin="9072,15532" coordsize="260,0" path="m9072,15532l9333,15532e" filled="f" stroked="t" strokeweight=".473508pt" strokecolor="#444444">
                <v:path arrowok="t"/>
              </v:shape>
            </v:group>
            <v:group style="position:absolute;left:10000;top:15532;width:350;height:2" coordorigin="10000,15532" coordsize="350,2">
              <v:shape style="position:absolute;left:10000;top:15532;width:350;height:2" coordorigin="10000,15532" coordsize="350,0" path="m10000,15532l10351,15532e" filled="f" stroked="t" strokeweight=".473508pt" strokecolor="#444444">
                <v:path arrowok="t"/>
              </v:shape>
            </v:group>
            <v:group style="position:absolute;left:10791;top:15532;width:639;height:2" coordorigin="10791,15532" coordsize="639,2">
              <v:shape style="position:absolute;left:10791;top:15532;width:639;height:2" coordorigin="10791,15532" coordsize="639,0" path="m10791,15532l11430,15532e" filled="f" stroked="t" strokeweight=".473508pt" strokecolor="#5B5B5B">
                <v:path arrowok="t"/>
              </v:shape>
            </v:group>
            <v:group style="position:absolute;left:3876;top:11384;width:2;height:357" coordorigin="3876,11384" coordsize="2,357">
              <v:shape style="position:absolute;left:3876;top:11384;width:2;height:357" coordorigin="3876,11384" coordsize="0,357" path="m3876,11741l3876,11384e" filled="f" stroked="t" strokeweight="3.876895pt" strokecolor="#DDDFDF">
                <v:path arrowok="t"/>
              </v:shape>
            </v:group>
            <v:group style="position:absolute;left:10499;top:11768;width:2;height:283" coordorigin="10499,11768" coordsize="2,283">
              <v:shape style="position:absolute;left:10499;top:11768;width:2;height:283" coordorigin="10499,11768" coordsize="0,283" path="m10499,12051l10499,11768e" filled="f" stroked="t" strokeweight="1.202500pt" strokecolor="#DDDFDF">
                <v:path arrowok="t"/>
              </v:shape>
            </v:group>
            <v:group style="position:absolute;left:9344;top:11968;width:2;height:363" coordorigin="9344,11968" coordsize="2,363">
              <v:shape style="position:absolute;left:9344;top:11968;width:2;height:363" coordorigin="9344,11968" coordsize="0,363" path="m9344,12331l9344,11968e" filled="f" stroked="t" strokeweight="2.392705pt" strokecolor="#DDDFDF">
                <v:path arrowok="t"/>
              </v:shape>
            </v:group>
            <v:group style="position:absolute;left:10446;top:12240;width:2;height:368" coordorigin="10446,12240" coordsize="2,368">
              <v:shape style="position:absolute;left:10446;top:12240;width:2;height:368" coordorigin="10446,12240" coordsize="0,368" path="m10446,12608l10446,12240e" filled="f" stroked="t" strokeweight="3.24685pt" strokecolor="#DDDFDF">
                <v:path arrowok="t"/>
              </v:shape>
            </v:group>
            <v:group style="position:absolute;left:10058;top:13036;width:56;height:68" coordorigin="10058,13036" coordsize="56,68">
              <v:shape style="position:absolute;left:10058;top:13036;width:56;height:68" coordorigin="10058,13036" coordsize="56,68" path="m10058,13070l10113,13070e" filled="f" stroked="t" strokeweight="3.510645pt" strokecolor="#DDDFDF">
                <v:path arrowok="t"/>
              </v:shape>
            </v:group>
            <v:group style="position:absolute;left:9421;top:13150;width:2;height:215" coordorigin="9421,13150" coordsize="2,215">
              <v:shape style="position:absolute;left:9421;top:13150;width:2;height:215" coordorigin="9421,13150" coordsize="0,215" path="m9421,13365l9421,13150e" filled="f" stroked="t" strokeweight="2.9pt" strokecolor="#DDDFDF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343434"/>
          <w:spacing w:val="0"/>
          <w:w w:val="81"/>
        </w:rPr>
        <w:t>:r: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84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444444"/>
          <w:spacing w:val="0"/>
          <w:w w:val="100"/>
        </w:rPr>
        <w:t>!</w:t>
      </w:r>
      <w:r>
        <w:rPr>
          <w:rFonts w:ascii="Times New Roman" w:hAnsi="Times New Roman" w:cs="Times New Roman" w:eastAsia="Times New Roman"/>
          <w:sz w:val="29"/>
          <w:szCs w:val="29"/>
          <w:color w:val="444444"/>
          <w:spacing w:val="0"/>
          <w:w w:val="100"/>
        </w:rPr>
        <w:t>\..Kerim</w:t>
      </w:r>
      <w:r>
        <w:rPr>
          <w:rFonts w:ascii="Times New Roman" w:hAnsi="Times New Roman" w:cs="Times New Roman" w:eastAsia="Times New Roman"/>
          <w:sz w:val="29"/>
          <w:szCs w:val="29"/>
          <w:color w:val="44444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103"/>
          <w:b/>
          <w:bCs/>
        </w:rPr>
        <w:t>KOSE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2" w:after="0" w:line="240" w:lineRule="auto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5B5B5B"/>
          <w:spacing w:val="-3"/>
          <w:w w:val="49"/>
        </w:rPr>
        <w:t>·</w:t>
      </w:r>
      <w:r>
        <w:rPr>
          <w:rFonts w:ascii="Arial" w:hAnsi="Arial" w:cs="Arial" w:eastAsia="Arial"/>
          <w:sz w:val="20"/>
          <w:szCs w:val="20"/>
          <w:color w:val="343434"/>
          <w:spacing w:val="-52"/>
          <w:w w:val="94"/>
        </w:rPr>
        <w:t>f</w:t>
      </w:r>
      <w:r>
        <w:rPr>
          <w:rFonts w:ascii="Arial" w:hAnsi="Arial" w:cs="Arial" w:eastAsia="Arial"/>
          <w:sz w:val="20"/>
          <w:szCs w:val="20"/>
          <w:color w:val="5B5B5B"/>
          <w:spacing w:val="0"/>
          <w:w w:val="49"/>
        </w:rPr>
        <w:t>·</w:t>
      </w:r>
      <w:r>
        <w:rPr>
          <w:rFonts w:ascii="Arial" w:hAnsi="Arial" w:cs="Arial" w:eastAsia="Arial"/>
          <w:sz w:val="20"/>
          <w:szCs w:val="20"/>
          <w:color w:val="5B5B5B"/>
          <w:spacing w:val="-38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95"/>
        </w:rPr>
        <w:t>a</w:t>
      </w:r>
      <w:r>
        <w:rPr>
          <w:rFonts w:ascii="Arial" w:hAnsi="Arial" w:cs="Arial" w:eastAsia="Arial"/>
          <w:sz w:val="20"/>
          <w:szCs w:val="20"/>
          <w:color w:val="343434"/>
          <w:spacing w:val="10"/>
          <w:w w:val="94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84"/>
          <w:i/>
        </w:rPr>
        <w:t>l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9"/>
        </w:rPr>
        <w:t>Kuze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90"/>
        </w:rPr>
        <w:t>y</w:t>
      </w:r>
      <w:r>
        <w:rPr>
          <w:rFonts w:ascii="Arial" w:hAnsi="Arial" w:cs="Arial" w:eastAsia="Arial"/>
          <w:sz w:val="20"/>
          <w:szCs w:val="20"/>
          <w:color w:val="343434"/>
          <w:spacing w:val="-15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92"/>
        </w:rPr>
        <w:t>Bölg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92"/>
        </w:rPr>
        <w:t>e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92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9" w:lineRule="exact"/>
        <w:ind w:left="843"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7.475891pt;margin-top:-14.823905pt;width:25.048801pt;height:35pt;mso-position-horizontal-relative:page;mso-position-vertical-relative:paragraph;z-index:-15534" type="#_x0000_t202" filled="f" stroked="f">
            <v:textbox inset="0,0,0,0">
              <w:txbxContent>
                <w:p>
                  <w:pPr>
                    <w:spacing w:before="0" w:after="0" w:line="700" w:lineRule="exact"/>
                    <w:ind w:right="-145"/>
                    <w:jc w:val="left"/>
                    <w:rPr>
                      <w:rFonts w:ascii="Arial" w:hAnsi="Arial" w:cs="Arial" w:eastAsia="Arial"/>
                      <w:sz w:val="70"/>
                      <w:szCs w:val="70"/>
                    </w:rPr>
                  </w:pPr>
                  <w:rPr/>
                  <w:r>
                    <w:rPr>
                      <w:rFonts w:ascii="Arial" w:hAnsi="Arial" w:cs="Arial" w:eastAsia="Arial"/>
                      <w:sz w:val="70"/>
                      <w:szCs w:val="70"/>
                      <w:color w:val="464979"/>
                      <w:spacing w:val="0"/>
                      <w:w w:val="56"/>
                      <w:i/>
                      <w:position w:val="-1"/>
                    </w:rPr>
                    <w:t>H_</w:t>
                  </w:r>
                  <w:r>
                    <w:rPr>
                      <w:rFonts w:ascii="Arial" w:hAnsi="Arial" w:cs="Arial" w:eastAsia="Arial"/>
                      <w:sz w:val="70"/>
                      <w:szCs w:val="7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9"/>
          <w:szCs w:val="29"/>
          <w:color w:val="444444"/>
          <w:spacing w:val="0"/>
          <w:w w:val="100"/>
          <w:position w:val="-4"/>
        </w:rPr>
        <w:t>o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40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>Hasa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>OZÇ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>BAN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2" w:after="0" w:line="45" w:lineRule="exact"/>
        <w:ind w:left="724" w:right="-20"/>
        <w:jc w:val="left"/>
        <w:rPr>
          <w:rFonts w:ascii="Arial" w:hAnsi="Arial" w:cs="Arial" w:eastAsia="Arial"/>
          <w:sz w:val="5"/>
          <w:szCs w:val="5"/>
        </w:rPr>
      </w:pPr>
      <w:rPr/>
      <w:r>
        <w:rPr/>
        <w:br w:type="column"/>
      </w:r>
      <w:r>
        <w:rPr>
          <w:rFonts w:ascii="Arial" w:hAnsi="Arial" w:cs="Arial" w:eastAsia="Arial"/>
          <w:sz w:val="5"/>
          <w:szCs w:val="5"/>
          <w:color w:val="B3B3B5"/>
          <w:spacing w:val="0"/>
          <w:w w:val="167"/>
          <w:position w:val="-1"/>
        </w:rPr>
        <w:t>•</w:t>
      </w:r>
      <w:r>
        <w:rPr>
          <w:rFonts w:ascii="Arial" w:hAnsi="Arial" w:cs="Arial" w:eastAsia="Arial"/>
          <w:sz w:val="5"/>
          <w:szCs w:val="5"/>
          <w:color w:val="B3B3B5"/>
          <w:spacing w:val="0"/>
          <w:w w:val="167"/>
          <w:position w:val="-1"/>
        </w:rPr>
        <w:t>    </w:t>
      </w:r>
      <w:r>
        <w:rPr>
          <w:rFonts w:ascii="Arial" w:hAnsi="Arial" w:cs="Arial" w:eastAsia="Arial"/>
          <w:sz w:val="5"/>
          <w:szCs w:val="5"/>
          <w:color w:val="B3B3B5"/>
          <w:spacing w:val="15"/>
          <w:w w:val="167"/>
          <w:position w:val="-1"/>
        </w:rPr>
        <w:t> </w:t>
      </w:r>
      <w:r>
        <w:rPr>
          <w:rFonts w:ascii="Arial" w:hAnsi="Arial" w:cs="Arial" w:eastAsia="Arial"/>
          <w:sz w:val="5"/>
          <w:szCs w:val="5"/>
          <w:color w:val="B3B3B5"/>
          <w:spacing w:val="0"/>
          <w:w w:val="167"/>
          <w:position w:val="-1"/>
        </w:rPr>
        <w:t>1</w:t>
      </w:r>
      <w:r>
        <w:rPr>
          <w:rFonts w:ascii="Arial" w:hAnsi="Arial" w:cs="Arial" w:eastAsia="Arial"/>
          <w:sz w:val="5"/>
          <w:szCs w:val="5"/>
          <w:color w:val="B3B3B5"/>
          <w:spacing w:val="0"/>
          <w:w w:val="167"/>
          <w:position w:val="-1"/>
        </w:rPr>
        <w:t>    </w:t>
      </w:r>
      <w:r>
        <w:rPr>
          <w:rFonts w:ascii="Arial" w:hAnsi="Arial" w:cs="Arial" w:eastAsia="Arial"/>
          <w:sz w:val="5"/>
          <w:szCs w:val="5"/>
          <w:color w:val="B3B3B5"/>
          <w:spacing w:val="12"/>
          <w:w w:val="167"/>
          <w:position w:val="-1"/>
        </w:rPr>
        <w:t> </w:t>
      </w:r>
      <w:r>
        <w:rPr>
          <w:rFonts w:ascii="Arial" w:hAnsi="Arial" w:cs="Arial" w:eastAsia="Arial"/>
          <w:sz w:val="5"/>
          <w:szCs w:val="5"/>
          <w:color w:val="B3B3B5"/>
          <w:spacing w:val="0"/>
          <w:w w:val="200"/>
          <w:position w:val="-1"/>
        </w:rPr>
        <w:t>..</w:t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  <w:position w:val="0"/>
        </w:rPr>
      </w:r>
    </w:p>
    <w:p>
      <w:pPr>
        <w:spacing w:before="0" w:after="0" w:line="283" w:lineRule="exact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3"/>
          <w:szCs w:val="13"/>
          <w:color w:val="C3C3C3"/>
          <w:spacing w:val="-23"/>
          <w:w w:val="182"/>
          <w:position w:val="11"/>
        </w:rPr>
        <w:t>·</w:t>
      </w:r>
      <w:r>
        <w:rPr>
          <w:rFonts w:ascii="Arial" w:hAnsi="Arial" w:cs="Arial" w:eastAsia="Arial"/>
          <w:sz w:val="13"/>
          <w:szCs w:val="13"/>
          <w:color w:val="A1A1A3"/>
          <w:spacing w:val="0"/>
          <w:w w:val="171"/>
          <w:position w:val="11"/>
        </w:rPr>
        <w:t>,</w:t>
      </w:r>
      <w:r>
        <w:rPr>
          <w:rFonts w:ascii="Arial" w:hAnsi="Arial" w:cs="Arial" w:eastAsia="Arial"/>
          <w:sz w:val="13"/>
          <w:szCs w:val="13"/>
          <w:color w:val="A1A1A3"/>
          <w:spacing w:val="2"/>
          <w:w w:val="100"/>
          <w:position w:val="11"/>
        </w:rPr>
        <w:t> </w:t>
      </w:r>
      <w:r>
        <w:rPr>
          <w:rFonts w:ascii="Arial" w:hAnsi="Arial" w:cs="Arial" w:eastAsia="Arial"/>
          <w:sz w:val="23"/>
          <w:szCs w:val="23"/>
          <w:color w:val="8C8C8E"/>
          <w:spacing w:val="-4"/>
          <w:w w:val="75"/>
          <w:position w:val="5"/>
        </w:rPr>
        <w:t>.</w:t>
      </w:r>
      <w:r>
        <w:rPr>
          <w:rFonts w:ascii="Arial" w:hAnsi="Arial" w:cs="Arial" w:eastAsia="Arial"/>
          <w:sz w:val="23"/>
          <w:szCs w:val="23"/>
          <w:color w:val="B3B3B5"/>
          <w:spacing w:val="0"/>
          <w:w w:val="75"/>
          <w:position w:val="5"/>
        </w:rPr>
        <w:t>•.</w:t>
      </w:r>
      <w:r>
        <w:rPr>
          <w:rFonts w:ascii="Arial" w:hAnsi="Arial" w:cs="Arial" w:eastAsia="Arial"/>
          <w:sz w:val="23"/>
          <w:szCs w:val="23"/>
          <w:color w:val="B3B3B5"/>
          <w:spacing w:val="0"/>
          <w:w w:val="75"/>
          <w:position w:val="5"/>
        </w:rPr>
        <w:t> </w:t>
      </w:r>
      <w:r>
        <w:rPr>
          <w:rFonts w:ascii="Arial" w:hAnsi="Arial" w:cs="Arial" w:eastAsia="Arial"/>
          <w:sz w:val="23"/>
          <w:szCs w:val="23"/>
          <w:color w:val="B3B3B5"/>
          <w:spacing w:val="11"/>
          <w:w w:val="75"/>
          <w:position w:val="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3B3B5"/>
          <w:spacing w:val="0"/>
          <w:w w:val="75"/>
          <w:position w:val="0"/>
        </w:rPr>
        <w:t>.,</w:t>
      </w:r>
      <w:r>
        <w:rPr>
          <w:rFonts w:ascii="Times New Roman" w:hAnsi="Times New Roman" w:cs="Times New Roman" w:eastAsia="Times New Roman"/>
          <w:sz w:val="16"/>
          <w:szCs w:val="16"/>
          <w:color w:val="B3B3B5"/>
          <w:spacing w:val="0"/>
          <w:w w:val="75"/>
          <w:position w:val="0"/>
        </w:rPr>
        <w:t>   </w:t>
      </w:r>
      <w:r>
        <w:rPr>
          <w:rFonts w:ascii="Times New Roman" w:hAnsi="Times New Roman" w:cs="Times New Roman" w:eastAsia="Times New Roman"/>
          <w:sz w:val="16"/>
          <w:szCs w:val="16"/>
          <w:color w:val="B3B3B5"/>
          <w:spacing w:val="14"/>
          <w:w w:val="75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B3B3B5"/>
          <w:spacing w:val="-28"/>
          <w:w w:val="117"/>
          <w:position w:val="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color w:val="B3B3B5"/>
          <w:spacing w:val="0"/>
          <w:w w:val="52"/>
          <w:position w:val="0"/>
        </w:rPr>
        <w:t>...</w:t>
      </w:r>
      <w:r>
        <w:rPr>
          <w:rFonts w:ascii="Times New Roman" w:hAnsi="Times New Roman" w:cs="Times New Roman" w:eastAsia="Times New Roman"/>
          <w:sz w:val="24"/>
          <w:szCs w:val="24"/>
          <w:color w:val="B3B3B5"/>
          <w:spacing w:val="-30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B3B3B5"/>
          <w:spacing w:val="2"/>
          <w:w w:val="72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5B5B5B"/>
          <w:spacing w:val="-11"/>
          <w:w w:val="131"/>
          <w:position w:val="0"/>
        </w:rPr>
        <w:t>'</w:t>
      </w:r>
      <w:r>
        <w:rPr>
          <w:rFonts w:ascii="Arial" w:hAnsi="Arial" w:cs="Arial" w:eastAsia="Arial"/>
          <w:sz w:val="18"/>
          <w:szCs w:val="18"/>
          <w:color w:val="A1A1A3"/>
          <w:spacing w:val="0"/>
          <w:w w:val="104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40" w:right="0"/>
          <w:cols w:num="4" w:equalWidth="0">
            <w:col w:w="625" w:space="1805"/>
            <w:col w:w="1957" w:space="567"/>
            <w:col w:w="1342" w:space="2366"/>
            <w:col w:w="2918"/>
          </w:cols>
        </w:sectPr>
      </w:pPr>
      <w:rPr/>
    </w:p>
    <w:p>
      <w:pPr>
        <w:spacing w:before="6" w:after="0" w:line="80" w:lineRule="exact"/>
        <w:jc w:val="left"/>
        <w:rPr>
          <w:sz w:val="8"/>
          <w:szCs w:val="8"/>
        </w:rPr>
      </w:pPr>
      <w:rPr/>
      <w:r>
        <w:rPr/>
        <w:pict>
          <v:group style="position:absolute;margin-left:424.320007pt;margin-top:632.80719pt;width:147.839996pt;height:109.272805pt;mso-position-horizontal-relative:page;mso-position-vertical-relative:page;z-index:-15529" coordorigin="8486,12656" coordsize="2957,2185">
            <v:shape style="position:absolute;left:8486;top:13018;width:2957;height:1824" type="#_x0000_t75">
              <v:imagedata r:id="rId41" o:title=""/>
            </v:shape>
            <v:group style="position:absolute;left:10180;top:12656;width:155;height:437" coordorigin="10180,12656" coordsize="155,437">
              <v:shape style="position:absolute;left:10180;top:12656;width:155;height:437" coordorigin="10180,12656" coordsize="155,437" path="m10180,12656l10335,12656,10335,13093,10180,13093,10180,12656e" filled="t" fillcolor="#EBEDED" stroked="f">
                <v:path arrowok="t"/>
                <v:fill/>
              </v:shape>
            </v:group>
            <v:group style="position:absolute;left:10403;top:12781;width:209;height:269" coordorigin="10403,12781" coordsize="209,269">
              <v:shape style="position:absolute;left:10403;top:12781;width:209;height:269" coordorigin="10403,12781" coordsize="209,269" path="m10403,12781l10612,12781,10612,13050,10403,13050,10403,12781e" filled="t" fillcolor="#EBEDED" stroked="f">
                <v:path arrowok="t"/>
                <v:fill/>
              </v:shape>
            </v:group>
            <w10:wrap type="none"/>
          </v:group>
        </w:pict>
      </w:r>
      <w:r>
        <w:rPr>
          <w:sz w:val="8"/>
          <w:szCs w:val="8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0.799999" w:type="dxa"/>
      </w:tblPr>
      <w:tblGrid/>
      <w:tr>
        <w:trPr>
          <w:trHeight w:val="1498" w:hRule="exact"/>
        </w:trPr>
        <w:tc>
          <w:tcPr>
            <w:tcW w:w="2045" w:type="dxa"/>
            <w:gridSpan w:val="3"/>
            <w:tcBorders>
              <w:top w:val="single" w:sz="5.76" w:space="0" w:color="5B5B5B"/>
              <w:bottom w:val="single" w:sz="5.76" w:space="0" w:color="575757"/>
              <w:left w:val="single" w:sz="5.76" w:space="0" w:color="4B4B4B"/>
              <w:right w:val="single" w:sz="7.68" w:space="0" w:color="575757"/>
            </w:tcBorders>
          </w:tcPr>
          <w:p>
            <w:pPr>
              <w:spacing w:before="0" w:after="0" w:line="841" w:lineRule="exact"/>
              <w:ind w:left="523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86"/>
                <w:szCs w:val="86"/>
                <w:color w:val="424242"/>
                <w:spacing w:val="-393"/>
                <w:w w:val="176"/>
                <w:b/>
                <w:bCs/>
                <w:i/>
              </w:rPr>
              <w:t>l</w:t>
            </w:r>
            <w:r>
              <w:rPr>
                <w:rFonts w:ascii="Arial" w:hAnsi="Arial" w:cs="Arial" w:eastAsia="Arial"/>
                <w:sz w:val="14"/>
                <w:szCs w:val="14"/>
                <w:color w:val="313131"/>
                <w:spacing w:val="9"/>
                <w:w w:val="122"/>
                <w:position w:val="-13"/>
              </w:rPr>
              <w:t>I</w:t>
            </w:r>
            <w:r>
              <w:rPr>
                <w:rFonts w:ascii="Arial" w:hAnsi="Arial" w:cs="Arial" w:eastAsia="Arial"/>
                <w:sz w:val="14"/>
                <w:szCs w:val="14"/>
                <w:color w:val="313131"/>
                <w:spacing w:val="0"/>
                <w:w w:val="122"/>
                <w:position w:val="-13"/>
              </w:rPr>
              <w:t>ZMIR</w:t>
            </w:r>
            <w:r>
              <w:rPr>
                <w:rFonts w:ascii="Arial" w:hAnsi="Arial" w:cs="Arial" w:eastAsia="Arial"/>
                <w:sz w:val="14"/>
                <w:szCs w:val="14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153" w:lineRule="exact"/>
              <w:ind w:left="50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  <w:position w:val="1"/>
              </w:rPr>
              <w:t>BÜYÜKŞEHIR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142" w:lineRule="exact"/>
              <w:ind w:left="550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color w:val="313131"/>
                <w:spacing w:val="0"/>
                <w:w w:val="115"/>
              </w:rPr>
              <w:t>BELEDIYESI</w:t>
            </w:r>
            <w:r>
              <w:rPr>
                <w:rFonts w:ascii="Arial" w:hAnsi="Arial" w:cs="Arial" w:eastAsia="Arial"/>
                <w:sz w:val="14"/>
                <w:szCs w:val="14"/>
                <w:color w:val="000000"/>
                <w:spacing w:val="0"/>
                <w:w w:val="100"/>
              </w:rPr>
            </w:r>
          </w:p>
        </w:tc>
        <w:tc>
          <w:tcPr>
            <w:tcW w:w="6830" w:type="dxa"/>
            <w:gridSpan w:val="5"/>
            <w:tcBorders>
              <w:top w:val="single" w:sz="5.76" w:space="0" w:color="5B5B5B"/>
              <w:bottom w:val="single" w:sz="5.76" w:space="0" w:color="575757"/>
              <w:left w:val="single" w:sz="7.68" w:space="0" w:color="575757"/>
              <w:right w:val="single" w:sz="7.68" w:space="0" w:color="575757"/>
            </w:tcBorders>
          </w:tcPr>
          <w:p>
            <w:pPr>
              <w:spacing w:before="8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2005" w:right="1922"/>
              <w:jc w:val="center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İZMİR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BÜYÜKŞEHİR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5"/>
              </w:rPr>
              <w:t>BELEDİYESİ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  <w:p>
            <w:pPr>
              <w:spacing w:before="11" w:after="0" w:line="240" w:lineRule="auto"/>
              <w:ind w:left="2089" w:right="2044"/>
              <w:jc w:val="center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iTFAiYE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DAİRESi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4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5"/>
              </w:rPr>
              <w:t>BAŞKANLI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7"/>
                <w:w w:val="106"/>
              </w:rPr>
              <w:t>G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99"/>
              </w:rPr>
              <w:t>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  <w:p>
            <w:pPr>
              <w:spacing w:before="15" w:after="0" w:line="240" w:lineRule="auto"/>
              <w:ind w:left="1552" w:right="1562"/>
              <w:jc w:val="center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itfaiye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Acil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Müdahale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Şub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5"/>
              </w:rPr>
              <w:t>Müdürlüğü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  <w:p>
            <w:pPr>
              <w:spacing w:before="15" w:after="0" w:line="240" w:lineRule="auto"/>
              <w:ind w:left="2650" w:right="2603"/>
              <w:jc w:val="center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YANGl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6"/>
              </w:rPr>
              <w:t>RAPORU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438" w:type="dxa"/>
            <w:tcBorders>
              <w:top w:val="single" w:sz="5.76" w:space="0" w:color="5B5B5B"/>
              <w:bottom w:val="single" w:sz="5.76" w:space="0" w:color="575757"/>
              <w:left w:val="single" w:sz="7.68" w:space="0" w:color="575757"/>
              <w:right w:val="single" w:sz="5.76" w:space="0" w:color="5B5B5B"/>
            </w:tcBorders>
          </w:tcPr>
          <w:p>
            <w:pPr>
              <w:spacing w:before="7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65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/>
              <w:pict>
                <v:shape style="width:53.759999pt;height:48.96pt;mso-position-horizontal-relative:char;mso-position-vertical-relative:line" type="#_x0000_t75">
                  <v:imagedata r:id="rId42" o:title=""/>
                </v:shape>
              </w:pic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</w:rPr>
            </w:r>
          </w:p>
          <w:p>
            <w:pPr>
              <w:spacing w:before="7" w:after="0" w:line="170" w:lineRule="exact"/>
              <w:jc w:val="left"/>
              <w:rPr>
                <w:sz w:val="17"/>
                <w:szCs w:val="17"/>
              </w:rPr>
            </w:pPr>
            <w:rPr/>
            <w:r>
              <w:rPr>
                <w:sz w:val="17"/>
                <w:szCs w:val="17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</w:tc>
      </w:tr>
      <w:tr>
        <w:trPr>
          <w:trHeight w:val="216" w:hRule="exact"/>
        </w:trPr>
        <w:tc>
          <w:tcPr>
            <w:tcW w:w="11314" w:type="dxa"/>
            <w:gridSpan w:val="9"/>
            <w:tcBorders>
              <w:top w:val="single" w:sz="5.76" w:space="0" w:color="575757"/>
              <w:bottom w:val="single" w:sz="3.84" w:space="0" w:color="4B4B4B"/>
              <w:left w:val="single" w:sz="5.76" w:space="0" w:color="4B4B4B"/>
              <w:right w:val="single" w:sz="5.76" w:space="0" w:color="5B5B5B"/>
            </w:tcBorders>
          </w:tcPr>
          <w:p>
            <w:pPr>
              <w:spacing w:before="0" w:after="0" w:line="204" w:lineRule="exact"/>
              <w:ind w:left="2" w:right="-20"/>
              <w:jc w:val="left"/>
              <w:tabs>
                <w:tab w:pos="1220" w:val="left"/>
                <w:tab w:pos="3060" w:val="left"/>
                <w:tab w:pos="5460" w:val="left"/>
                <w:tab w:pos="752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Arial" w:hAnsi="Arial" w:cs="Arial" w:eastAsia="Arial"/>
                <w:sz w:val="18"/>
                <w:szCs w:val="18"/>
                <w:color w:val="565656"/>
                <w:spacing w:val="0"/>
                <w:w w:val="92"/>
              </w:rPr>
              <w:t>Oln</w:t>
            </w:r>
            <w:r>
              <w:rPr>
                <w:rFonts w:ascii="Arial" w:hAnsi="Arial" w:cs="Arial" w:eastAsia="Arial"/>
                <w:sz w:val="18"/>
                <w:szCs w:val="18"/>
                <w:color w:val="565656"/>
                <w:spacing w:val="0"/>
                <w:w w:val="92"/>
              </w:rPr>
              <w:t>y</w:t>
            </w:r>
            <w:r>
              <w:rPr>
                <w:rFonts w:ascii="Arial" w:hAnsi="Arial" w:cs="Arial" w:eastAsia="Arial"/>
                <w:sz w:val="18"/>
                <w:szCs w:val="18"/>
                <w:color w:val="565656"/>
                <w:spacing w:val="6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3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22/05/2017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0"/>
                <w:w w:val="60"/>
              </w:rPr>
              <w:t>l1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0"/>
                <w:w w:val="61"/>
              </w:rPr>
              <w:t>3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-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i!dirim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22"/>
                <w:w w:val="100"/>
              </w:rPr>
              <w:t> </w:t>
            </w:r>
            <w:r>
              <w:rPr>
                <w:rFonts w:ascii="Arial" w:hAnsi="Arial" w:cs="Arial" w:eastAsia="Arial"/>
                <w:sz w:val="17"/>
                <w:szCs w:val="17"/>
                <w:color w:val="565656"/>
                <w:spacing w:val="0"/>
                <w:w w:val="100"/>
              </w:rPr>
              <w:t>J</w:t>
            </w:r>
            <w:r>
              <w:rPr>
                <w:rFonts w:ascii="Arial" w:hAnsi="Arial" w:cs="Arial" w:eastAsia="Arial"/>
                <w:sz w:val="17"/>
                <w:szCs w:val="17"/>
                <w:color w:val="565656"/>
                <w:spacing w:val="-41"/>
                <w:w w:val="100"/>
              </w:rPr>
              <w:t> </w:t>
            </w:r>
            <w:r>
              <w:rPr>
                <w:rFonts w:ascii="Arial" w:hAnsi="Arial" w:cs="Arial" w:eastAsia="Arial"/>
                <w:sz w:val="17"/>
                <w:szCs w:val="17"/>
                <w:color w:val="565656"/>
                <w:spacing w:val="0"/>
                <w:w w:val="100"/>
              </w:rPr>
              <w:tab/>
            </w:r>
            <w:r>
              <w:rPr>
                <w:rFonts w:ascii="Arial" w:hAnsi="Arial" w:cs="Arial" w:eastAsia="Arial"/>
                <w:sz w:val="17"/>
                <w:szCs w:val="17"/>
                <w:color w:val="565656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-13"/>
                <w:w w:val="100"/>
                <w:position w:val="-1"/>
              </w:rPr>
              <w:t>!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  <w:position w:val="-1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17"/>
                <w:position w:val="-1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"/>
                <w:w w:val="117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  <w:position w:val="-1"/>
              </w:rPr>
              <w:t>08:35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2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0"/>
                <w:w w:val="100"/>
                <w:position w:val="-1"/>
              </w:rPr>
              <w:t>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-5"/>
                <w:w w:val="100"/>
                <w:position w:val="-1"/>
              </w:rPr>
              <w:t>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  <w:position w:val="-1"/>
              </w:rPr>
              <w:t>eı: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5"/>
                <w:position w:val="-1"/>
              </w:rPr>
              <w:t>110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16" w:hRule="exact"/>
        </w:trPr>
        <w:tc>
          <w:tcPr>
            <w:tcW w:w="11314" w:type="dxa"/>
            <w:gridSpan w:val="9"/>
            <w:tcBorders>
              <w:top w:val="single" w:sz="3.84" w:space="0" w:color="4B4B4B"/>
              <w:bottom w:val="single" w:sz="5.76" w:space="0" w:color="4B4B4B"/>
              <w:left w:val="single" w:sz="5.76" w:space="0" w:color="4B4B4B"/>
              <w:right w:val="single" w:sz="5.76" w:space="0" w:color="5B5B5B"/>
            </w:tcBorders>
          </w:tcPr>
          <w:p>
            <w:pPr>
              <w:spacing w:before="9" w:after="0" w:line="195" w:lineRule="exact"/>
              <w:ind w:left="12" w:right="-20"/>
              <w:jc w:val="left"/>
              <w:tabs>
                <w:tab w:pos="1240" w:val="left"/>
                <w:tab w:pos="3060" w:val="left"/>
                <w:tab w:pos="4300" w:val="left"/>
                <w:tab w:pos="546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w w:val="96"/>
              </w:rPr>
              <w:t>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w w:val="95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-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0"/>
                <w:w w:val="76"/>
              </w:rPr>
              <w:t>yıL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11"/>
                <w:w w:val="76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0"/>
                <w:w w:val="100"/>
              </w:rPr>
              <w:t>Tıırihi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0"/>
                <w:w w:val="100"/>
              </w:rPr>
              <w:t>22/05/2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2"/>
                <w:w w:val="100"/>
              </w:rPr>
              <w:t>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0"/>
                <w:w w:val="81"/>
              </w:rPr>
              <w:t>IK.a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0"/>
                <w:w w:val="82"/>
              </w:rPr>
              <w:t>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ıl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D6E6E"/>
                <w:spacing w:val="0"/>
                <w:w w:val="154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D6E6E"/>
                <w:spacing w:val="-35"/>
                <w:w w:val="154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3357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8"/>
                <w:w w:val="40"/>
              </w:rPr>
              <w:t>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3"/>
              </w:rPr>
              <w:t>Bildiriı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4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29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17"/>
                <w:w w:val="129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5"/>
              </w:rPr>
              <w:t>Santral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16" w:hRule="exact"/>
        </w:trPr>
        <w:tc>
          <w:tcPr>
            <w:tcW w:w="11314" w:type="dxa"/>
            <w:gridSpan w:val="9"/>
            <w:tcBorders>
              <w:top w:val="single" w:sz="5.76" w:space="0" w:color="4B4B4B"/>
              <w:bottom w:val="single" w:sz="3.84" w:space="0" w:color="444444"/>
              <w:left w:val="single" w:sz="5.76" w:space="0" w:color="4B4B4B"/>
              <w:right w:val="single" w:sz="5.76" w:space="0" w:color="5B5B5B"/>
            </w:tcBorders>
          </w:tcPr>
          <w:p>
            <w:pPr>
              <w:spacing w:before="2" w:after="0" w:line="240" w:lineRule="auto"/>
              <w:ind w:left="1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5"/>
                <w:w w:val="100"/>
              </w:rPr>
              <w:t>B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ildirile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Adre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Kona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0"/>
                <w:w w:val="100"/>
              </w:rPr>
              <w:t>lnöıı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-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ü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Caddesi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No:28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5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8"/>
              </w:rPr>
              <w:t>önü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16" w:hRule="exact"/>
        </w:trPr>
        <w:tc>
          <w:tcPr>
            <w:tcW w:w="11314" w:type="dxa"/>
            <w:gridSpan w:val="9"/>
            <w:tcBorders>
              <w:top w:val="single" w:sz="3.84" w:space="0" w:color="444444"/>
              <w:bottom w:val="single" w:sz="5.76" w:space="0" w:color="4F4F4F"/>
              <w:left w:val="single" w:sz="5.76" w:space="0" w:color="4B4B4B"/>
              <w:right w:val="single" w:sz="5.76" w:space="0" w:color="5B5B5B"/>
            </w:tcBorders>
          </w:tcPr>
          <w:p>
            <w:pPr>
              <w:spacing w:before="4" w:after="0" w:line="240" w:lineRule="auto"/>
              <w:ind w:left="12" w:right="-20"/>
              <w:jc w:val="left"/>
              <w:tabs>
                <w:tab w:pos="124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0"/>
                <w:w w:val="100"/>
              </w:rPr>
              <w:t>Doğru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Adres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3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Kona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0"/>
                <w:w w:val="86"/>
              </w:rPr>
              <w:t>:fnön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0"/>
                <w:w w:val="86"/>
              </w:rPr>
              <w:t>U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20"/>
                <w:w w:val="86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Caddesi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No:28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5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3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8"/>
              </w:rPr>
              <w:t>önü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11" w:hRule="exact"/>
        </w:trPr>
        <w:tc>
          <w:tcPr>
            <w:tcW w:w="11314" w:type="dxa"/>
            <w:gridSpan w:val="9"/>
            <w:tcBorders>
              <w:top w:val="single" w:sz="5.76" w:space="0" w:color="4F4F4F"/>
              <w:bottom w:val="single" w:sz="5.76" w:space="0" w:color="484848"/>
              <w:left w:val="single" w:sz="5.76" w:space="0" w:color="4B4B4B"/>
              <w:right w:val="single" w:sz="5.76" w:space="0" w:color="5B5B5B"/>
            </w:tcBorders>
          </w:tcPr>
          <w:p>
            <w:pPr>
              <w:spacing w:before="2" w:after="0" w:line="195" w:lineRule="exact"/>
              <w:ind w:left="12" w:right="-20"/>
              <w:jc w:val="left"/>
              <w:tabs>
                <w:tab w:pos="1220" w:val="left"/>
                <w:tab w:pos="4420" w:val="left"/>
                <w:tab w:pos="680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Araç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Yangını</w:t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A</w:t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77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8"/>
                <w:w w:val="77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Elektri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Kısa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4"/>
              </w:rPr>
              <w:t>Devre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739" w:hRule="exact"/>
        </w:trPr>
        <w:tc>
          <w:tcPr>
            <w:tcW w:w="3557" w:type="dxa"/>
            <w:gridSpan w:val="4"/>
            <w:tcBorders>
              <w:top w:val="single" w:sz="5.76" w:space="0" w:color="484848"/>
              <w:bottom w:val="single" w:sz="5.76" w:space="0" w:color="484848"/>
              <w:left w:val="single" w:sz="5.76" w:space="0" w:color="4B4B4B"/>
              <w:right w:val="single" w:sz="3.84" w:space="0" w:color="1F1F1F"/>
            </w:tcBorders>
          </w:tcPr>
          <w:p>
            <w:pPr>
              <w:spacing w:before="7" w:after="0" w:line="240" w:lineRule="auto"/>
              <w:ind w:left="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Binada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ise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0"/>
                <w:w w:val="154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7757" w:type="dxa"/>
            <w:gridSpan w:val="5"/>
            <w:tcBorders>
              <w:top w:val="single" w:sz="5.76" w:space="0" w:color="484848"/>
              <w:bottom w:val="single" w:sz="5.76" w:space="0" w:color="484848"/>
              <w:left w:val="single" w:sz="3.84" w:space="0" w:color="1F1F1F"/>
              <w:right w:val="single" w:sz="5.76" w:space="0" w:color="5B5B5B"/>
            </w:tcBorders>
          </w:tcPr>
          <w:p>
            <w:pPr>
              <w:spacing w:before="11" w:after="0" w:line="240" w:lineRule="auto"/>
              <w:ind w:left="10" w:right="-20"/>
              <w:jc w:val="left"/>
              <w:tabs>
                <w:tab w:pos="314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0"/>
                <w:w w:val="100"/>
              </w:rPr>
              <w:t>Yapını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2"/>
              </w:rPr>
              <w:t>Şekli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D6E6E"/>
                <w:spacing w:val="0"/>
                <w:w w:val="129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D6E6E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D6E6E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0"/>
                <w:w w:val="100"/>
              </w:rPr>
              <w:t>Kullanım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Şekli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D6E6E"/>
                <w:spacing w:val="0"/>
                <w:w w:val="154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  <w:p>
            <w:pPr>
              <w:spacing w:before="11" w:after="0" w:line="168" w:lineRule="exact"/>
              <w:ind w:left="10" w:right="-20"/>
              <w:jc w:val="left"/>
              <w:tabs>
                <w:tab w:pos="254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0"/>
                <w:w w:val="100"/>
                <w:position w:val="-2"/>
              </w:rPr>
              <w:t>Betonanne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0"/>
                <w:w w:val="100"/>
                <w:position w:val="-2"/>
              </w:rPr>
              <w:t> 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25"/>
                <w:w w:val="100"/>
                <w:position w:val="-2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0"/>
                <w:w w:val="100"/>
                <w:position w:val="-2"/>
              </w:rPr>
              <w:t>Kagi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0"/>
                <w:w w:val="100"/>
                <w:position w:val="-2"/>
              </w:rPr>
              <w:t>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0"/>
                <w:w w:val="100"/>
                <w:position w:val="-2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7"/>
                <w:w w:val="100"/>
                <w:position w:val="-2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0"/>
                <w:w w:val="100"/>
                <w:position w:val="-2"/>
              </w:rPr>
              <w:t>Ahşap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0"/>
                <w:w w:val="100"/>
                <w:position w:val="-2"/>
              </w:rPr>
              <w:t> 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28"/>
                <w:w w:val="100"/>
                <w:position w:val="-2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0"/>
                <w:w w:val="110"/>
                <w:position w:val="-2"/>
              </w:rPr>
              <w:t>Ç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2"/>
                <w:w w:val="110"/>
                <w:position w:val="-2"/>
              </w:rPr>
              <w:t>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61"/>
                <w:position w:val="-2"/>
              </w:rPr>
              <w:t>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24"/>
                <w:w w:val="100"/>
                <w:position w:val="-2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0"/>
                <w:w w:val="100"/>
                <w:position w:val="-2"/>
              </w:rPr>
              <w:t>ik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0"/>
                <w:w w:val="100"/>
                <w:position w:val="-2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0"/>
                <w:w w:val="100"/>
                <w:position w:val="-2"/>
              </w:rPr>
              <w:t>Diğ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-17"/>
                <w:w w:val="100"/>
                <w:position w:val="-2"/>
              </w:rPr>
              <w:t>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979795"/>
                <w:spacing w:val="0"/>
                <w:w w:val="100"/>
                <w:position w:val="-2"/>
              </w:rPr>
              <w:t>r__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979795"/>
                <w:spacing w:val="26"/>
                <w:w w:val="100"/>
                <w:position w:val="-2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6"/>
                <w:w w:val="105"/>
                <w:position w:val="-2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0"/>
                <w:w w:val="109"/>
                <w:position w:val="-2"/>
              </w:rPr>
              <w:t>......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-6"/>
                <w:w w:val="109"/>
                <w:position w:val="-2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11"/>
                <w:position w:val="-2"/>
              </w:rPr>
              <w:t>..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8"/>
                <w:w w:val="111"/>
                <w:position w:val="-2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D6E6E"/>
                <w:spacing w:val="-8"/>
                <w:w w:val="131"/>
                <w:position w:val="-2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1"/>
                <w:w w:val="105"/>
                <w:position w:val="-2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3"/>
                <w:w w:val="105"/>
                <w:position w:val="-2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5"/>
                <w:position w:val="-2"/>
              </w:rPr>
              <w:t>...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6"/>
                <w:w w:val="105"/>
                <w:position w:val="-2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D6E6E"/>
                <w:spacing w:val="-19"/>
                <w:w w:val="157"/>
                <w:position w:val="-2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0"/>
                <w:w w:val="108"/>
                <w:position w:val="-2"/>
              </w:rPr>
              <w:t>.............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-19"/>
                <w:w w:val="108"/>
                <w:position w:val="-2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D6E6E"/>
                <w:spacing w:val="0"/>
                <w:w w:val="111"/>
                <w:position w:val="-2"/>
              </w:rPr>
              <w:t>..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D6E6E"/>
                <w:spacing w:val="-14"/>
                <w:w w:val="111"/>
                <w:position w:val="-2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10"/>
                <w:position w:val="-2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2"/>
                <w:w w:val="110"/>
                <w:position w:val="-2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0"/>
                <w:w w:val="106"/>
                <w:position w:val="-2"/>
              </w:rPr>
              <w:t>.......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-1"/>
                <w:w w:val="106"/>
                <w:position w:val="-2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1"/>
                <w:w w:val="105"/>
                <w:position w:val="-2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D6E6E"/>
                <w:spacing w:val="-19"/>
                <w:w w:val="157"/>
                <w:position w:val="-2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0"/>
                <w:w w:val="103"/>
                <w:position w:val="-2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-1"/>
                <w:w w:val="103"/>
                <w:position w:val="-2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D6E6E"/>
                <w:spacing w:val="0"/>
                <w:w w:val="110"/>
                <w:position w:val="-2"/>
              </w:rPr>
              <w:t>....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D6E6E"/>
                <w:spacing w:val="-2"/>
                <w:w w:val="110"/>
                <w:position w:val="-2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6"/>
                <w:w w:val="105"/>
                <w:position w:val="-2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D6E6E"/>
                <w:spacing w:val="0"/>
                <w:w w:val="106"/>
                <w:position w:val="-2"/>
              </w:rPr>
              <w:t>.............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D6E6E"/>
                <w:spacing w:val="3"/>
                <w:w w:val="106"/>
                <w:position w:val="-2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0"/>
                <w:w w:val="110"/>
                <w:position w:val="-2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-19"/>
                <w:w w:val="110"/>
                <w:position w:val="-2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D6E6E"/>
                <w:spacing w:val="0"/>
                <w:w w:val="105"/>
                <w:position w:val="-2"/>
              </w:rPr>
              <w:t>.........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D6E6E"/>
                <w:spacing w:val="3"/>
                <w:w w:val="105"/>
                <w:position w:val="-2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0"/>
                <w:w w:val="110"/>
                <w:position w:val="-2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-19"/>
                <w:w w:val="110"/>
                <w:position w:val="-2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D6E6E"/>
                <w:spacing w:val="-12"/>
                <w:w w:val="131"/>
                <w:position w:val="-2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0"/>
                <w:w w:val="131"/>
                <w:position w:val="-2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269" w:lineRule="exact"/>
              <w:ind w:left="826" w:right="-20"/>
              <w:jc w:val="left"/>
              <w:tabs>
                <w:tab w:pos="1420" w:val="left"/>
                <w:tab w:pos="1900" w:val="left"/>
                <w:tab w:pos="2560" w:val="left"/>
                <w:tab w:pos="312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Arial" w:hAnsi="Arial" w:cs="Arial" w:eastAsia="Arial"/>
                <w:sz w:val="27"/>
                <w:szCs w:val="27"/>
                <w:color w:val="313131"/>
                <w:spacing w:val="0"/>
                <w:w w:val="58"/>
                <w:position w:val="1"/>
              </w:rPr>
              <w:t>j</w:t>
            </w:r>
            <w:r>
              <w:rPr>
                <w:rFonts w:ascii="Arial" w:hAnsi="Arial" w:cs="Arial" w:eastAsia="Arial"/>
                <w:sz w:val="27"/>
                <w:szCs w:val="27"/>
                <w:color w:val="313131"/>
                <w:spacing w:val="0"/>
                <w:w w:val="100"/>
                <w:position w:val="1"/>
              </w:rPr>
              <w:tab/>
            </w:r>
            <w:r>
              <w:rPr>
                <w:rFonts w:ascii="Arial" w:hAnsi="Arial" w:cs="Arial" w:eastAsia="Arial"/>
                <w:sz w:val="27"/>
                <w:szCs w:val="27"/>
                <w:color w:val="313131"/>
                <w:spacing w:val="0"/>
                <w:w w:val="100"/>
                <w:position w:val="1"/>
              </w:rPr>
            </w:r>
            <w:r>
              <w:rPr>
                <w:rFonts w:ascii="Arial" w:hAnsi="Arial" w:cs="Arial" w:eastAsia="Arial"/>
                <w:sz w:val="27"/>
                <w:szCs w:val="27"/>
                <w:color w:val="565656"/>
                <w:spacing w:val="0"/>
                <w:w w:val="58"/>
                <w:position w:val="1"/>
              </w:rPr>
              <w:t>[</w:t>
            </w:r>
            <w:r>
              <w:rPr>
                <w:rFonts w:ascii="Arial" w:hAnsi="Arial" w:cs="Arial" w:eastAsia="Arial"/>
                <w:sz w:val="27"/>
                <w:szCs w:val="27"/>
                <w:color w:val="565656"/>
                <w:spacing w:val="-40"/>
                <w:w w:val="58"/>
                <w:position w:val="1"/>
              </w:rPr>
              <w:t> </w:t>
            </w:r>
            <w:r>
              <w:rPr>
                <w:rFonts w:ascii="Arial" w:hAnsi="Arial" w:cs="Arial" w:eastAsia="Arial"/>
                <w:sz w:val="27"/>
                <w:szCs w:val="27"/>
                <w:color w:val="565656"/>
                <w:spacing w:val="0"/>
                <w:w w:val="100"/>
                <w:position w:val="1"/>
              </w:rPr>
              <w:tab/>
            </w:r>
            <w:r>
              <w:rPr>
                <w:rFonts w:ascii="Arial" w:hAnsi="Arial" w:cs="Arial" w:eastAsia="Arial"/>
                <w:sz w:val="27"/>
                <w:szCs w:val="27"/>
                <w:color w:val="565656"/>
                <w:spacing w:val="0"/>
                <w:w w:val="100"/>
                <w:position w:val="1"/>
              </w:rPr>
            </w:r>
            <w:r>
              <w:rPr>
                <w:rFonts w:ascii="Arial" w:hAnsi="Arial" w:cs="Arial" w:eastAsia="Arial"/>
                <w:sz w:val="29"/>
                <w:szCs w:val="29"/>
                <w:color w:val="979795"/>
                <w:spacing w:val="0"/>
                <w:w w:val="100"/>
                <w:position w:val="1"/>
              </w:rPr>
              <w:t>j</w:t>
            </w:r>
            <w:r>
              <w:rPr>
                <w:rFonts w:ascii="Arial" w:hAnsi="Arial" w:cs="Arial" w:eastAsia="Arial"/>
                <w:sz w:val="29"/>
                <w:szCs w:val="29"/>
                <w:color w:val="979795"/>
                <w:spacing w:val="-75"/>
                <w:w w:val="100"/>
                <w:position w:val="1"/>
              </w:rPr>
              <w:t> </w:t>
            </w:r>
            <w:r>
              <w:rPr>
                <w:rFonts w:ascii="Arial" w:hAnsi="Arial" w:cs="Arial" w:eastAsia="Arial"/>
                <w:sz w:val="29"/>
                <w:szCs w:val="29"/>
                <w:color w:val="979795"/>
                <w:spacing w:val="0"/>
                <w:w w:val="100"/>
                <w:position w:val="1"/>
              </w:rPr>
              <w:tab/>
            </w:r>
            <w:r>
              <w:rPr>
                <w:rFonts w:ascii="Arial" w:hAnsi="Arial" w:cs="Arial" w:eastAsia="Arial"/>
                <w:sz w:val="29"/>
                <w:szCs w:val="29"/>
                <w:color w:val="979795"/>
                <w:spacing w:val="0"/>
                <w:w w:val="100"/>
                <w:position w:val="1"/>
              </w:rPr>
            </w:r>
            <w:r>
              <w:rPr>
                <w:rFonts w:ascii="Arial" w:hAnsi="Arial" w:cs="Arial" w:eastAsia="Arial"/>
                <w:sz w:val="23"/>
                <w:szCs w:val="23"/>
                <w:color w:val="979795"/>
                <w:spacing w:val="0"/>
                <w:w w:val="52"/>
                <w:position w:val="1"/>
              </w:rPr>
              <w:t>j</w:t>
            </w:r>
            <w:r>
              <w:rPr>
                <w:rFonts w:ascii="Arial" w:hAnsi="Arial" w:cs="Arial" w:eastAsia="Arial"/>
                <w:sz w:val="23"/>
                <w:szCs w:val="23"/>
                <w:color w:val="979795"/>
                <w:spacing w:val="0"/>
                <w:w w:val="100"/>
                <w:position w:val="1"/>
              </w:rPr>
              <w:tab/>
            </w:r>
            <w:r>
              <w:rPr>
                <w:rFonts w:ascii="Arial" w:hAnsi="Arial" w:cs="Arial" w:eastAsia="Arial"/>
                <w:sz w:val="23"/>
                <w:szCs w:val="23"/>
                <w:color w:val="979795"/>
                <w:spacing w:val="0"/>
                <w:w w:val="100"/>
                <w:position w:val="1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0"/>
                <w:w w:val="87"/>
                <w:position w:val="1"/>
              </w:rPr>
              <w:t>IYııngıııı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28"/>
                <w:w w:val="87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  <w:position w:val="1"/>
              </w:rPr>
              <w:t>Kontrol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3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  <w:position w:val="1"/>
              </w:rPr>
              <w:t>Altına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0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  <w:position w:val="1"/>
              </w:rPr>
              <w:t>Alma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7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  <w:position w:val="1"/>
              </w:rPr>
              <w:t>Saati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3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0"/>
                <w:w w:val="129"/>
                <w:position w:val="1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78" w:hRule="exact"/>
        </w:trPr>
        <w:tc>
          <w:tcPr>
            <w:tcW w:w="2045" w:type="dxa"/>
            <w:gridSpan w:val="3"/>
            <w:tcBorders>
              <w:top w:val="single" w:sz="5.76" w:space="0" w:color="484848"/>
              <w:bottom w:val="single" w:sz="5.76" w:space="0" w:color="3F3F3F"/>
              <w:left w:val="single" w:sz="5.76" w:space="0" w:color="4B4B4B"/>
              <w:right w:val="single" w:sz="5.76" w:space="0" w:color="4B4B4B"/>
            </w:tcBorders>
          </w:tcPr>
          <w:p>
            <w:pPr>
              <w:spacing w:before="7" w:after="0" w:line="240" w:lineRule="auto"/>
              <w:ind w:left="1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Yana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4"/>
              </w:rPr>
              <w:t>Şeyin: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9269" w:type="dxa"/>
            <w:gridSpan w:val="6"/>
            <w:tcBorders>
              <w:top w:val="single" w:sz="5.76" w:space="0" w:color="484848"/>
              <w:bottom w:val="single" w:sz="5.76" w:space="0" w:color="3F3F3F"/>
              <w:left w:val="single" w:sz="5.76" w:space="0" w:color="4B4B4B"/>
              <w:right w:val="single" w:sz="3.84" w:space="0" w:color="545454"/>
            </w:tcBorders>
          </w:tcPr>
          <w:p>
            <w:pPr>
              <w:spacing w:before="2" w:after="0" w:line="240" w:lineRule="auto"/>
              <w:ind w:left="47" w:right="-20"/>
              <w:jc w:val="left"/>
              <w:tabs>
                <w:tab w:pos="3600" w:val="left"/>
                <w:tab w:pos="540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6"/>
                <w:w w:val="119"/>
              </w:rPr>
              <w:t>ahi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6"/>
                <w:spacing w:val="8"/>
                <w:w w:val="120"/>
              </w:rPr>
              <w:t>b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59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6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8"/>
              </w:rPr>
              <w:t>FikretYANIK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979795"/>
                <w:spacing w:val="0"/>
                <w:w w:val="52"/>
              </w:rPr>
              <w:t>)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0"/>
                <w:w w:val="101"/>
              </w:rPr>
              <w:t>Kiracı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veya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Kullanan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Ahmet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5"/>
              </w:rPr>
              <w:t>TUNCER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21" w:hRule="exact"/>
        </w:trPr>
        <w:tc>
          <w:tcPr>
            <w:tcW w:w="2045" w:type="dxa"/>
            <w:vMerge w:val="restart"/>
            <w:gridSpan w:val="3"/>
            <w:tcBorders>
              <w:top w:val="single" w:sz="5.76" w:space="0" w:color="3F3F3F"/>
              <w:left w:val="single" w:sz="5.76" w:space="0" w:color="4B4B4B"/>
              <w:right w:val="single" w:sz="5.76" w:space="0" w:color="4B4B4B"/>
            </w:tcBorders>
          </w:tcPr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9" w:after="0" w:line="220" w:lineRule="exact"/>
              <w:jc w:val="left"/>
              <w:rPr>
                <w:sz w:val="22"/>
                <w:szCs w:val="22"/>
              </w:rPr>
            </w:pPr>
            <w:rPr/>
            <w:r>
              <w:rPr>
                <w:sz w:val="22"/>
                <w:szCs w:val="22"/>
              </w:rPr>
            </w:r>
          </w:p>
          <w:p>
            <w:pPr>
              <w:spacing w:before="0" w:after="0" w:line="240" w:lineRule="auto"/>
              <w:ind w:left="-17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lGiden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  <w:p>
            <w:pPr>
              <w:spacing w:before="1" w:after="0" w:line="240" w:lineRule="auto"/>
              <w:ind w:left="1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1"/>
              </w:rPr>
              <w:t>Ekibin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9269" w:type="dxa"/>
            <w:gridSpan w:val="6"/>
            <w:tcBorders>
              <w:top w:val="single" w:sz="5.76" w:space="0" w:color="3F3F3F"/>
              <w:bottom w:val="single" w:sz="5.76" w:space="0" w:color="3F3F3F"/>
              <w:left w:val="single" w:sz="5.76" w:space="0" w:color="4B4B4B"/>
              <w:right w:val="single" w:sz="3.84" w:space="0" w:color="545454"/>
            </w:tcBorders>
          </w:tcPr>
          <w:p>
            <w:pPr>
              <w:spacing w:before="11" w:after="0" w:line="195" w:lineRule="exact"/>
              <w:ind w:left="-7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0"/>
                <w:w w:val="100"/>
              </w:rPr>
              <w:t>lAmiri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Fati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h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Gökme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4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2"/>
              </w:rPr>
              <w:t>SİMAYLI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485" w:hRule="exact"/>
        </w:trPr>
        <w:tc>
          <w:tcPr>
            <w:tcW w:w="2045" w:type="dxa"/>
            <w:vMerge/>
            <w:gridSpan w:val="3"/>
            <w:tcBorders>
              <w:left w:val="single" w:sz="5.76" w:space="0" w:color="4B4B4B"/>
              <w:right w:val="single" w:sz="5.76" w:space="0" w:color="4B4B4B"/>
            </w:tcBorders>
          </w:tcPr>
          <w:p>
            <w:pPr/>
            <w:rPr/>
          </w:p>
        </w:tc>
        <w:tc>
          <w:tcPr>
            <w:tcW w:w="2573" w:type="dxa"/>
            <w:vMerge w:val="restart"/>
            <w:gridSpan w:val="2"/>
            <w:tcBorders>
              <w:top w:val="single" w:sz="5.76" w:space="0" w:color="3F3F3F"/>
              <w:left w:val="single" w:sz="5.76" w:space="0" w:color="4B4B4B"/>
              <w:right w:val="single" w:sz="5.76" w:space="0" w:color="3B3B3B"/>
            </w:tcBorders>
          </w:tcPr>
          <w:p>
            <w:pPr>
              <w:spacing w:before="11" w:after="0" w:line="240" w:lineRule="auto"/>
              <w:ind w:left="-7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0"/>
                <w:w w:val="93"/>
              </w:rPr>
              <w:t>!Araç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6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Sayısı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3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3"/>
              </w:rPr>
              <w:t>:1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  <w:p>
            <w:pPr>
              <w:spacing w:before="11" w:after="0" w:line="240" w:lineRule="auto"/>
              <w:ind w:left="-7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raç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Plakası:3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5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CFE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5"/>
              </w:rPr>
              <w:t>41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6696" w:type="dxa"/>
            <w:gridSpan w:val="4"/>
            <w:tcBorders>
              <w:top w:val="single" w:sz="5.76" w:space="0" w:color="3F3F3F"/>
              <w:bottom w:val="single" w:sz="3.84" w:space="0" w:color="3B3B3B"/>
              <w:left w:val="single" w:sz="5.76" w:space="0" w:color="3B3B3B"/>
              <w:right w:val="single" w:sz="3.84" w:space="0" w:color="545454"/>
            </w:tcBorders>
          </w:tcPr>
          <w:p>
            <w:pPr>
              <w:spacing w:before="11" w:after="0" w:line="240" w:lineRule="auto"/>
              <w:ind w:left="52" w:right="-20"/>
              <w:jc w:val="left"/>
              <w:tabs>
                <w:tab w:pos="294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0"/>
                <w:w w:val="139"/>
              </w:rPr>
              <w:t>ıkı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0"/>
                <w:w w:val="139"/>
              </w:rPr>
              <w:t>ş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-14"/>
                <w:w w:val="139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08:36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94"/>
              </w:rPr>
              <w:t>Varı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94"/>
              </w:rPr>
              <w:t>ş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5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6"/>
              </w:rPr>
              <w:t>08:39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2045" w:type="dxa"/>
            <w:vMerge/>
            <w:gridSpan w:val="3"/>
            <w:tcBorders>
              <w:left w:val="single" w:sz="5.76" w:space="0" w:color="4B4B4B"/>
              <w:right w:val="single" w:sz="5.76" w:space="0" w:color="4B4B4B"/>
            </w:tcBorders>
          </w:tcPr>
          <w:p>
            <w:pPr/>
            <w:rPr/>
          </w:p>
        </w:tc>
        <w:tc>
          <w:tcPr>
            <w:tcW w:w="2573" w:type="dxa"/>
            <w:vMerge/>
            <w:gridSpan w:val="2"/>
            <w:tcBorders>
              <w:left w:val="single" w:sz="5.76" w:space="0" w:color="4B4B4B"/>
              <w:right w:val="single" w:sz="5.76" w:space="0" w:color="3B3B3B"/>
            </w:tcBorders>
          </w:tcPr>
          <w:p>
            <w:pPr/>
            <w:rPr/>
          </w:p>
        </w:tc>
        <w:tc>
          <w:tcPr>
            <w:tcW w:w="6696" w:type="dxa"/>
            <w:gridSpan w:val="4"/>
            <w:tcBorders>
              <w:top w:val="single" w:sz="3.84" w:space="0" w:color="3B3B3B"/>
              <w:bottom w:val="single" w:sz="3.84" w:space="0" w:color="444444"/>
              <w:left w:val="single" w:sz="5.76" w:space="0" w:color="3B3B3B"/>
              <w:right w:val="single" w:sz="3.84" w:space="0" w:color="545454"/>
            </w:tcBorders>
          </w:tcPr>
          <w:p>
            <w:pPr>
              <w:spacing w:before="9" w:after="0" w:line="240" w:lineRule="auto"/>
              <w:ind w:left="12" w:right="-20"/>
              <w:jc w:val="left"/>
              <w:tabs>
                <w:tab w:pos="222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Elektri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Arıza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Geli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0"/>
                <w:w w:val="154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2045" w:type="dxa"/>
            <w:vMerge/>
            <w:gridSpan w:val="3"/>
            <w:tcBorders>
              <w:left w:val="single" w:sz="5.76" w:space="0" w:color="4B4B4B"/>
              <w:right w:val="single" w:sz="5.76" w:space="0" w:color="4B4B4B"/>
            </w:tcBorders>
          </w:tcPr>
          <w:p>
            <w:pPr/>
            <w:rPr/>
          </w:p>
        </w:tc>
        <w:tc>
          <w:tcPr>
            <w:tcW w:w="2573" w:type="dxa"/>
            <w:vMerge/>
            <w:gridSpan w:val="2"/>
            <w:tcBorders>
              <w:left w:val="single" w:sz="5.76" w:space="0" w:color="4B4B4B"/>
              <w:right w:val="single" w:sz="5.76" w:space="0" w:color="3B3B3B"/>
            </w:tcBorders>
          </w:tcPr>
          <w:p>
            <w:pPr/>
            <w:rPr/>
          </w:p>
        </w:tc>
        <w:tc>
          <w:tcPr>
            <w:tcW w:w="6696" w:type="dxa"/>
            <w:gridSpan w:val="4"/>
            <w:tcBorders>
              <w:top w:val="single" w:sz="3.84" w:space="0" w:color="444444"/>
              <w:bottom w:val="single" w:sz="3.84" w:space="0" w:color="3F3F3F"/>
              <w:left w:val="single" w:sz="5.76" w:space="0" w:color="3B3B3B"/>
              <w:right w:val="single" w:sz="3.84" w:space="0" w:color="545454"/>
            </w:tcBorders>
          </w:tcPr>
          <w:p>
            <w:pPr>
              <w:spacing w:before="0" w:after="0" w:line="209" w:lineRule="exact"/>
              <w:ind w:left="2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w w:val="77"/>
              </w:rPr>
              <w:t>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93"/>
              </w:rPr>
              <w:t>12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5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Acil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Servi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Geli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5"/>
              </w:rPr>
              <w:t>Saati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11" w:hRule="exact"/>
        </w:trPr>
        <w:tc>
          <w:tcPr>
            <w:tcW w:w="2045" w:type="dxa"/>
            <w:vMerge/>
            <w:gridSpan w:val="3"/>
            <w:tcBorders>
              <w:left w:val="single" w:sz="5.76" w:space="0" w:color="4B4B4B"/>
              <w:right w:val="single" w:sz="5.76" w:space="0" w:color="4B4B4B"/>
            </w:tcBorders>
          </w:tcPr>
          <w:p>
            <w:pPr/>
            <w:rPr/>
          </w:p>
        </w:tc>
        <w:tc>
          <w:tcPr>
            <w:tcW w:w="2573" w:type="dxa"/>
            <w:vMerge/>
            <w:gridSpan w:val="2"/>
            <w:tcBorders>
              <w:bottom w:val="single" w:sz="3.84" w:space="0" w:color="343434"/>
              <w:left w:val="single" w:sz="5.76" w:space="0" w:color="4B4B4B"/>
              <w:right w:val="single" w:sz="5.76" w:space="0" w:color="3B3B3B"/>
            </w:tcBorders>
          </w:tcPr>
          <w:p>
            <w:pPr/>
            <w:rPr/>
          </w:p>
        </w:tc>
        <w:tc>
          <w:tcPr>
            <w:tcW w:w="6696" w:type="dxa"/>
            <w:gridSpan w:val="4"/>
            <w:tcBorders>
              <w:top w:val="single" w:sz="3.84" w:space="0" w:color="3F3F3F"/>
              <w:bottom w:val="single" w:sz="3.84" w:space="0" w:color="343434"/>
              <w:left w:val="single" w:sz="5.76" w:space="0" w:color="3B3B3B"/>
              <w:right w:val="single" w:sz="3.84" w:space="0" w:color="545454"/>
            </w:tcBorders>
          </w:tcPr>
          <w:p>
            <w:pPr>
              <w:spacing w:before="14" w:after="0" w:line="188" w:lineRule="exact"/>
              <w:ind w:left="2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4"/>
                <w:position w:val="-1"/>
              </w:rPr>
              <w:t>Emniyet-Jandarma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"/>
                <w:w w:val="104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  <w:position w:val="-1"/>
              </w:rPr>
              <w:t>Geli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  <w:position w:val="-1"/>
              </w:rPr>
              <w:t>ş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  <w:position w:val="-1"/>
              </w:rPr>
              <w:t>Saati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0"/>
                <w:w w:val="103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45" w:hRule="exact"/>
        </w:trPr>
        <w:tc>
          <w:tcPr>
            <w:tcW w:w="2045" w:type="dxa"/>
            <w:vMerge/>
            <w:gridSpan w:val="3"/>
            <w:tcBorders>
              <w:bottom w:val="single" w:sz="7.68" w:space="0" w:color="5B5B5B"/>
              <w:left w:val="single" w:sz="5.76" w:space="0" w:color="4B4B4B"/>
              <w:right w:val="single" w:sz="5.76" w:space="0" w:color="4B4B4B"/>
            </w:tcBorders>
          </w:tcPr>
          <w:p>
            <w:pPr/>
            <w:rPr/>
          </w:p>
        </w:tc>
        <w:tc>
          <w:tcPr>
            <w:tcW w:w="2573" w:type="dxa"/>
            <w:gridSpan w:val="2"/>
            <w:tcBorders>
              <w:top w:val="single" w:sz="3.84" w:space="0" w:color="343434"/>
              <w:bottom w:val="single" w:sz="7.68" w:space="0" w:color="5B5B5B"/>
              <w:left w:val="single" w:sz="5.76" w:space="0" w:color="4B4B4B"/>
              <w:right w:val="single" w:sz="5.76" w:space="0" w:color="3B3B3B"/>
            </w:tcBorders>
          </w:tcPr>
          <w:p>
            <w:pPr>
              <w:spacing w:before="19" w:after="0" w:line="240" w:lineRule="auto"/>
              <w:ind w:left="1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Personel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Sayısı: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5"/>
              </w:rPr>
              <w:t>3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6696" w:type="dxa"/>
            <w:gridSpan w:val="4"/>
            <w:tcBorders>
              <w:top w:val="single" w:sz="3.84" w:space="0" w:color="343434"/>
              <w:bottom w:val="single" w:sz="7.68" w:space="0" w:color="5B5B5B"/>
              <w:left w:val="single" w:sz="5.76" w:space="0" w:color="3B3B3B"/>
              <w:right w:val="single" w:sz="3.84" w:space="0" w:color="545454"/>
            </w:tcBorders>
          </w:tcPr>
          <w:p>
            <w:pPr>
              <w:spacing w:before="23" w:after="0" w:line="240" w:lineRule="auto"/>
              <w:ind w:left="1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Doğalgaz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Ekibi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Geli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4"/>
              </w:rPr>
              <w:t>Saati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432" w:hRule="exact"/>
        </w:trPr>
        <w:tc>
          <w:tcPr>
            <w:tcW w:w="2045" w:type="dxa"/>
            <w:vMerge w:val="restart"/>
            <w:gridSpan w:val="3"/>
            <w:tcBorders>
              <w:top w:val="single" w:sz="7.68" w:space="0" w:color="5B5B5B"/>
              <w:left w:val="single" w:sz="5.76" w:space="0" w:color="4B4B4B"/>
              <w:right w:val="single" w:sz="5.76" w:space="0" w:color="4B4B4B"/>
            </w:tcBorders>
          </w:tcPr>
          <w:p>
            <w:pPr>
              <w:spacing w:before="4" w:after="0" w:line="240" w:lineRule="auto"/>
              <w:ind w:left="1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Yardımcı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Eki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3"/>
              </w:rPr>
              <w:t>Gitınişse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  <w:p>
            <w:pPr>
              <w:spacing w:before="5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180" w:lineRule="exact"/>
              <w:ind w:left="-17" w:right="-82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979795"/>
                <w:spacing w:val="8"/>
                <w:w w:val="234"/>
                <w:position w:val="-1"/>
              </w:rPr>
              <w:t>-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0"/>
                <w:w w:val="180"/>
                <w:position w:val="-1"/>
              </w:rPr>
              <w:t>----------------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-8"/>
                <w:w w:val="179"/>
                <w:position w:val="-1"/>
              </w:rPr>
              <w:t>+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79"/>
                <w:w w:val="88"/>
                <w:position w:val="-1"/>
              </w:rPr>
              <w:t>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55"/>
                <w:w w:val="97"/>
                <w:position w:val="-1"/>
              </w:rPr>
              <w:t>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1"/>
                <w:w w:val="102"/>
                <w:position w:val="-1"/>
              </w:rPr>
              <w:t>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122"/>
                <w:w w:val="100"/>
                <w:position w:val="-1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3"/>
                <w:position w:val="-1"/>
              </w:rPr>
              <w:t>p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159" w:lineRule="exact"/>
              <w:ind w:left="-17" w:right="-20"/>
              <w:jc w:val="left"/>
              <w:tabs>
                <w:tab w:pos="40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Arial" w:hAnsi="Arial" w:cs="Arial" w:eastAsia="Arial"/>
                <w:sz w:val="17"/>
                <w:szCs w:val="17"/>
                <w:color w:val="313131"/>
                <w:spacing w:val="0"/>
                <w:w w:val="79"/>
              </w:rPr>
              <w:t>l"'</w:t>
            </w:r>
            <w:r>
              <w:rPr>
                <w:rFonts w:ascii="Arial" w:hAnsi="Arial" w:cs="Arial" w:eastAsia="Arial"/>
                <w:sz w:val="17"/>
                <w:szCs w:val="17"/>
                <w:color w:val="313131"/>
                <w:spacing w:val="-35"/>
                <w:w w:val="79"/>
              </w:rPr>
              <w:t> </w:t>
            </w:r>
            <w:r>
              <w:rPr>
                <w:rFonts w:ascii="Arial" w:hAnsi="Arial" w:cs="Arial" w:eastAsia="Arial"/>
                <w:sz w:val="17"/>
                <w:szCs w:val="17"/>
                <w:color w:val="313131"/>
                <w:spacing w:val="0"/>
                <w:w w:val="100"/>
              </w:rPr>
              <w:tab/>
            </w:r>
            <w:r>
              <w:rPr>
                <w:rFonts w:ascii="Arial" w:hAnsi="Arial" w:cs="Arial" w:eastAsia="Arial"/>
                <w:sz w:val="17"/>
                <w:szCs w:val="17"/>
                <w:color w:val="313131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79"/>
              </w:rPr>
              <w:t>ıı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0"/>
                <w:w w:val="79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Görüldüğ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ü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4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1"/>
              </w:rPr>
              <w:t>Durum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573" w:type="dxa"/>
            <w:gridSpan w:val="2"/>
            <w:tcBorders>
              <w:top w:val="single" w:sz="7.68" w:space="0" w:color="5B5B5B"/>
              <w:bottom w:val="single" w:sz="7.68" w:space="0" w:color="5B5B5B"/>
              <w:left w:val="single" w:sz="5.76" w:space="0" w:color="4B4B4B"/>
              <w:right w:val="single" w:sz="5.76" w:space="0" w:color="3B3B3B"/>
            </w:tcBorders>
          </w:tcPr>
          <w:p>
            <w:pPr>
              <w:spacing w:before="14" w:after="0" w:line="247" w:lineRule="auto"/>
              <w:ind w:left="12" w:right="1573" w:firstLine="39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21"/>
              </w:rPr>
              <w:t>ıkı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21"/>
              </w:rPr>
              <w:t>ş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33"/>
                <w:w w:val="12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21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2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Dönüş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5"/>
              </w:rPr>
              <w:t>Saat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"/>
                <w:w w:val="105"/>
              </w:rPr>
              <w:t>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0"/>
                <w:w w:val="129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933" w:type="dxa"/>
            <w:gridSpan w:val="2"/>
            <w:tcBorders>
              <w:top w:val="single" w:sz="7.68" w:space="0" w:color="5B5B5B"/>
              <w:bottom w:val="single" w:sz="7.68" w:space="0" w:color="5B5B5B"/>
              <w:left w:val="single" w:sz="5.76" w:space="0" w:color="3B3B3B"/>
              <w:right w:val="single" w:sz="7.68" w:space="0" w:color="646464"/>
            </w:tcBorders>
          </w:tcPr>
          <w:p>
            <w:pPr>
              <w:spacing w:before="14" w:after="0" w:line="240" w:lineRule="auto"/>
              <w:ind w:left="-7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!Araç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Sayısı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D6E6E"/>
                <w:spacing w:val="0"/>
                <w:w w:val="129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3763" w:type="dxa"/>
            <w:gridSpan w:val="2"/>
            <w:tcBorders>
              <w:top w:val="single" w:sz="7.68" w:space="0" w:color="5B5B5B"/>
              <w:bottom w:val="single" w:sz="7.68" w:space="0" w:color="5B5B5B"/>
              <w:left w:val="single" w:sz="7.68" w:space="0" w:color="646464"/>
              <w:right w:val="single" w:sz="3.84" w:space="0" w:color="545454"/>
            </w:tcBorders>
          </w:tcPr>
          <w:p>
            <w:pPr>
              <w:spacing w:before="9" w:after="0" w:line="240" w:lineRule="auto"/>
              <w:ind w:left="1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Personel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6"/>
              </w:rPr>
              <w:t>Sayıs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"/>
                <w:w w:val="106"/>
              </w:rPr>
              <w:t>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D6E6E"/>
                <w:spacing w:val="0"/>
                <w:w w:val="129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16" w:hRule="exact"/>
        </w:trPr>
        <w:tc>
          <w:tcPr>
            <w:tcW w:w="2045" w:type="dxa"/>
            <w:vMerge/>
            <w:gridSpan w:val="3"/>
            <w:tcBorders>
              <w:left w:val="single" w:sz="5.76" w:space="0" w:color="4B4B4B"/>
              <w:right w:val="single" w:sz="5.76" w:space="0" w:color="4B4B4B"/>
            </w:tcBorders>
          </w:tcPr>
          <w:p>
            <w:pPr/>
            <w:rPr/>
          </w:p>
        </w:tc>
        <w:tc>
          <w:tcPr>
            <w:tcW w:w="2573" w:type="dxa"/>
            <w:gridSpan w:val="2"/>
            <w:tcBorders>
              <w:top w:val="single" w:sz="7.68" w:space="0" w:color="5B5B5B"/>
              <w:bottom w:val="single" w:sz="3.84" w:space="0" w:color="2B2B2B"/>
              <w:left w:val="single" w:sz="5.76" w:space="0" w:color="4B4B4B"/>
              <w:right w:val="single" w:sz="5.76" w:space="0" w:color="3B3B3B"/>
            </w:tcBorders>
          </w:tcPr>
          <w:p>
            <w:pPr>
              <w:spacing w:before="3" w:after="0" w:line="240" w:lineRule="auto"/>
              <w:ind w:left="-7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0"/>
                <w:w w:val="84"/>
              </w:rPr>
              <w:t>lY_ardıma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11"/>
                <w:w w:val="84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Gele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1"/>
                <w:w w:val="100"/>
              </w:rPr>
              <w:t> </w:t>
            </w:r>
            <w:r>
              <w:rPr>
                <w:rFonts w:ascii="Arial" w:hAnsi="Arial" w:cs="Arial" w:eastAsia="Arial"/>
                <w:sz w:val="17"/>
                <w:szCs w:val="17"/>
                <w:color w:val="313131"/>
                <w:spacing w:val="0"/>
                <w:w w:val="100"/>
              </w:rPr>
              <w:t>A.</w:t>
            </w:r>
            <w:r>
              <w:rPr>
                <w:rFonts w:ascii="Arial" w:hAnsi="Arial" w:cs="Arial" w:eastAsia="Arial"/>
                <w:sz w:val="17"/>
                <w:szCs w:val="17"/>
                <w:color w:val="313131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6"/>
              </w:rPr>
              <w:t>Plakası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933" w:type="dxa"/>
            <w:gridSpan w:val="2"/>
            <w:tcBorders>
              <w:top w:val="single" w:sz="7.68" w:space="0" w:color="5B5B5B"/>
              <w:bottom w:val="single" w:sz="3.84" w:space="0" w:color="2B2B2B"/>
              <w:left w:val="single" w:sz="5.76" w:space="0" w:color="3B3B3B"/>
              <w:right w:val="single" w:sz="7.68" w:space="0" w:color="646464"/>
            </w:tcBorders>
          </w:tcPr>
          <w:p>
            <w:pPr/>
            <w:rPr/>
          </w:p>
        </w:tc>
        <w:tc>
          <w:tcPr>
            <w:tcW w:w="3763" w:type="dxa"/>
            <w:gridSpan w:val="2"/>
            <w:tcBorders>
              <w:top w:val="single" w:sz="7.68" w:space="0" w:color="5B5B5B"/>
              <w:bottom w:val="single" w:sz="3.84" w:space="0" w:color="2B2B2B"/>
              <w:left w:val="single" w:sz="7.68" w:space="0" w:color="646464"/>
              <w:right w:val="single" w:sz="3.84" w:space="0" w:color="545454"/>
            </w:tcBorders>
          </w:tcPr>
          <w:p>
            <w:pPr/>
            <w:rPr/>
          </w:p>
        </w:tc>
      </w:tr>
      <w:tr>
        <w:trPr>
          <w:trHeight w:val="638" w:hRule="exact"/>
        </w:trPr>
        <w:tc>
          <w:tcPr>
            <w:tcW w:w="2045" w:type="dxa"/>
            <w:vMerge/>
            <w:gridSpan w:val="3"/>
            <w:tcBorders>
              <w:bottom w:val="single" w:sz="7.68" w:space="0" w:color="646464"/>
              <w:left w:val="single" w:sz="5.76" w:space="0" w:color="4B4B4B"/>
              <w:right w:val="single" w:sz="5.76" w:space="0" w:color="4B4B4B"/>
            </w:tcBorders>
          </w:tcPr>
          <w:p>
            <w:pPr/>
            <w:rPr/>
          </w:p>
        </w:tc>
        <w:tc>
          <w:tcPr>
            <w:tcW w:w="9269" w:type="dxa"/>
            <w:gridSpan w:val="6"/>
            <w:tcBorders>
              <w:top w:val="single" w:sz="3.84" w:space="0" w:color="2B2B2B"/>
              <w:bottom w:val="single" w:sz="7.68" w:space="0" w:color="646464"/>
              <w:left w:val="single" w:sz="5.76" w:space="0" w:color="4B4B4B"/>
              <w:right w:val="single" w:sz="3.84" w:space="0" w:color="545454"/>
            </w:tcBorders>
          </w:tcPr>
          <w:p>
            <w:pPr>
              <w:spacing w:before="81" w:after="0" w:line="185" w:lineRule="exact"/>
              <w:ind w:left="-9" w:right="-20"/>
              <w:jc w:val="left"/>
              <w:rPr>
                <w:rFonts w:ascii="Courier New" w:hAnsi="Courier New" w:cs="Courier New" w:eastAsia="Courier New"/>
                <w:sz w:val="15"/>
                <w:szCs w:val="15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77"/>
                <w:w w:val="103"/>
                <w:position w:val="-1"/>
              </w:rPr>
              <w:t>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13"/>
                <w:w w:val="75"/>
                <w:position w:val="-1"/>
              </w:rPr>
              <w:t>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92"/>
                <w:position w:val="-1"/>
              </w:rPr>
              <w:t>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16"/>
                <w:w w:val="91"/>
                <w:position w:val="-1"/>
              </w:rPr>
              <w:t>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7"/>
                <w:w w:val="92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2"/>
                <w:position w:val="-1"/>
              </w:rPr>
              <w:t>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49"/>
                <w:w w:val="103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109"/>
                <w:w w:val="104"/>
                <w:position w:val="-1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2"/>
                <w:position w:val="-1"/>
              </w:rPr>
              <w:t>d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36"/>
                <w:w w:val="101"/>
                <w:position w:val="-1"/>
              </w:rPr>
              <w:t>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5"/>
                <w:w w:val="112"/>
                <w:position w:val="-1"/>
              </w:rPr>
              <w:t>-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2"/>
                <w:w w:val="109"/>
                <w:position w:val="-1"/>
              </w:rPr>
              <w:t>S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54"/>
                <w:w w:val="98"/>
                <w:position w:val="-1"/>
              </w:rPr>
              <w:t>)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36"/>
                <w:w w:val="109"/>
                <w:position w:val="-1"/>
              </w:rPr>
              <w:t>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71"/>
                <w:w w:val="98"/>
                <w:position w:val="-1"/>
              </w:rPr>
              <w:t>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9"/>
                <w:w w:val="60"/>
                <w:position w:val="-1"/>
              </w:rPr>
              <w:t>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76"/>
                <w:w w:val="102"/>
                <w:position w:val="-1"/>
              </w:rPr>
              <w:t>d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3"/>
                <w:w w:val="60"/>
                <w:position w:val="-1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56"/>
                <w:position w:val="-1"/>
              </w:rPr>
              <w:t>ı=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1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0"/>
                <w:w w:val="201"/>
                <w:position w:val="-1"/>
              </w:rPr>
              <w:t>--------------------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92"/>
                <w:position w:val="-1"/>
              </w:rPr>
              <w:t>-------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2"/>
                <w:w w:val="192"/>
                <w:position w:val="-1"/>
              </w:rPr>
              <w:t>-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0"/>
                <w:w w:val="191"/>
                <w:position w:val="-1"/>
              </w:rPr>
              <w:t>---------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-3"/>
                <w:w w:val="191"/>
                <w:position w:val="-1"/>
              </w:rPr>
              <w:t>-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88"/>
                <w:position w:val="-1"/>
              </w:rPr>
              <w:t>-----------------------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3"/>
                <w:w w:val="188"/>
                <w:position w:val="-1"/>
              </w:rPr>
              <w:t>-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0"/>
                <w:w w:val="198"/>
                <w:position w:val="-1"/>
              </w:rPr>
              <w:t>---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-1"/>
                <w:w w:val="198"/>
                <w:position w:val="-1"/>
              </w:rPr>
              <w:t>-</w:t>
            </w:r>
            <w:r>
              <w:rPr>
                <w:rFonts w:ascii="Courier New" w:hAnsi="Courier New" w:cs="Courier New" w:eastAsia="Courier New"/>
                <w:sz w:val="15"/>
                <w:szCs w:val="15"/>
                <w:color w:val="565656"/>
                <w:spacing w:val="0"/>
                <w:w w:val="264"/>
                <w:position w:val="-1"/>
              </w:rPr>
              <w:t>4</w:t>
            </w:r>
            <w:r>
              <w:rPr>
                <w:rFonts w:ascii="Courier New" w:hAnsi="Courier New" w:cs="Courier New" w:eastAsia="Courier New"/>
                <w:sz w:val="15"/>
                <w:szCs w:val="15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155" w:lineRule="exact"/>
              <w:ind w:left="-7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  <w:position w:val="1"/>
              </w:rPr>
              <w:t>pla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  <w:position w:val="1"/>
              </w:rPr>
              <w:t>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7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  <w:position w:val="1"/>
              </w:rPr>
              <w:t>yerine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8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9"/>
                <w:position w:val="1"/>
              </w:rPr>
              <w:t>vanldığında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0"/>
                <w:w w:val="109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  <w:position w:val="1"/>
              </w:rPr>
              <w:t>kendileri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9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  <w:position w:val="1"/>
              </w:rPr>
              <w:t>tarafında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  <w:position w:val="1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39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6"/>
                <w:position w:val="1"/>
              </w:rPr>
              <w:t>söndürülmü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6"/>
                <w:position w:val="1"/>
              </w:rPr>
              <w:t>ş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6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  <w:position w:val="1"/>
              </w:rPr>
              <w:t>olduğ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  <w:position w:val="1"/>
              </w:rPr>
              <w:t>u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30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  <w:position w:val="1"/>
              </w:rPr>
              <w:t>görüldü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  <w:position w:val="1"/>
              </w:rPr>
              <w:t>,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37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  <w:position w:val="1"/>
              </w:rPr>
              <w:t>tarafımızca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5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  <w:position w:val="1"/>
              </w:rPr>
              <w:t>soğutma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39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  <w:position w:val="1"/>
              </w:rPr>
              <w:t>işlemi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7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  <w:position w:val="1"/>
              </w:rPr>
              <w:t>yapıld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0"/>
                <w:w w:val="100"/>
                <w:position w:val="1"/>
              </w:rPr>
              <w:t>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D6E6E"/>
                <w:spacing w:val="0"/>
                <w:w w:val="157"/>
                <w:position w:val="1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21" w:hRule="exact"/>
        </w:trPr>
        <w:tc>
          <w:tcPr>
            <w:tcW w:w="2045" w:type="dxa"/>
            <w:vMerge w:val="restart"/>
            <w:gridSpan w:val="3"/>
            <w:tcBorders>
              <w:top w:val="single" w:sz="7.68" w:space="0" w:color="646464"/>
              <w:left w:val="single" w:sz="5.76" w:space="0" w:color="4B4B4B"/>
              <w:right w:val="single" w:sz="5.76" w:space="0" w:color="4B4B4B"/>
            </w:tcBorders>
          </w:tcPr>
          <w:p>
            <w:pPr>
              <w:spacing w:before="11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33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0"/>
                <w:w w:val="109"/>
              </w:rPr>
              <w:t>öııdürme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37"/>
                <w:w w:val="109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9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573" w:type="dxa"/>
            <w:vMerge w:val="restart"/>
            <w:gridSpan w:val="2"/>
            <w:tcBorders>
              <w:top w:val="single" w:sz="7.68" w:space="0" w:color="646464"/>
              <w:left w:val="single" w:sz="5.76" w:space="0" w:color="4B4B4B"/>
              <w:right w:val="single" w:sz="5.76" w:space="0" w:color="343434"/>
            </w:tcBorders>
          </w:tcPr>
          <w:p>
            <w:pPr>
              <w:spacing w:before="11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190" w:lineRule="exact"/>
              <w:ind w:left="545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  <w:position w:val="-1"/>
              </w:rPr>
              <w:t>Su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  <w:position w:val="-1"/>
              </w:rPr>
              <w:t>ile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6"/>
                <w:position w:val="-1"/>
              </w:rPr>
              <w:t>soğutma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233" w:lineRule="exact"/>
              <w:ind w:right="-120"/>
              <w:jc w:val="right"/>
              <w:rPr>
                <w:rFonts w:ascii="Times New Roman" w:hAnsi="Times New Roman" w:cs="Times New Roman" w:eastAsia="Times New Roman"/>
                <w:sz w:val="26"/>
                <w:szCs w:val="26"/>
              </w:rPr>
            </w:pPr>
            <w:rPr/>
            <w:r>
              <w:rPr>
                <w:rFonts w:ascii="Times New Roman" w:hAnsi="Times New Roman" w:cs="Times New Roman" w:eastAsia="Times New Roman"/>
                <w:sz w:val="26"/>
                <w:szCs w:val="26"/>
                <w:color w:val="313131"/>
                <w:spacing w:val="0"/>
                <w:w w:val="71"/>
                <w:position w:val="-2"/>
              </w:rPr>
              <w:t>p</w:t>
            </w:r>
            <w:r>
              <w:rPr>
                <w:rFonts w:ascii="Times New Roman" w:hAnsi="Times New Roman" w:cs="Times New Roman" w:eastAsia="Times New Roman"/>
                <w:sz w:val="26"/>
                <w:szCs w:val="26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696" w:type="dxa"/>
            <w:gridSpan w:val="4"/>
            <w:tcBorders>
              <w:top w:val="single" w:sz="7.68" w:space="0" w:color="646464"/>
              <w:bottom w:val="single" w:sz="7.68" w:space="0" w:color="646464"/>
              <w:left w:val="single" w:sz="5.76" w:space="0" w:color="343434"/>
              <w:right w:val="single" w:sz="3.84" w:space="0" w:color="545454"/>
            </w:tcBorders>
          </w:tcPr>
          <w:p>
            <w:pPr>
              <w:spacing w:before="4" w:after="0" w:line="240" w:lineRule="auto"/>
              <w:ind w:left="37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0"/>
                <w:w w:val="114"/>
              </w:rPr>
              <w:t>öndürınede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1"/>
                <w:w w:val="114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Kullanıla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4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5"/>
              </w:rPr>
              <w:t>söndürücü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21" w:hRule="exact"/>
        </w:trPr>
        <w:tc>
          <w:tcPr>
            <w:tcW w:w="2045" w:type="dxa"/>
            <w:vMerge/>
            <w:gridSpan w:val="3"/>
            <w:tcBorders>
              <w:left w:val="single" w:sz="5.76" w:space="0" w:color="4B4B4B"/>
              <w:right w:val="single" w:sz="5.76" w:space="0" w:color="4B4B4B"/>
            </w:tcBorders>
          </w:tcPr>
          <w:p>
            <w:pPr/>
            <w:rPr/>
          </w:p>
        </w:tc>
        <w:tc>
          <w:tcPr>
            <w:tcW w:w="2573" w:type="dxa"/>
            <w:vMerge/>
            <w:gridSpan w:val="2"/>
            <w:tcBorders>
              <w:left w:val="single" w:sz="5.76" w:space="0" w:color="4B4B4B"/>
              <w:right w:val="single" w:sz="5.76" w:space="0" w:color="343434"/>
            </w:tcBorders>
          </w:tcPr>
          <w:p>
            <w:pPr/>
            <w:rPr/>
          </w:p>
        </w:tc>
        <w:tc>
          <w:tcPr>
            <w:tcW w:w="6696" w:type="dxa"/>
            <w:gridSpan w:val="4"/>
            <w:tcBorders>
              <w:top w:val="single" w:sz="7.68" w:space="0" w:color="646464"/>
              <w:bottom w:val="single" w:sz="7.68" w:space="0" w:color="606060"/>
              <w:left w:val="single" w:sz="5.76" w:space="0" w:color="343434"/>
              <w:right w:val="single" w:sz="3.84" w:space="0" w:color="545454"/>
            </w:tcBorders>
          </w:tcPr>
          <w:p>
            <w:pPr>
              <w:spacing w:before="13" w:after="0" w:line="188" w:lineRule="exact"/>
              <w:ind w:left="-12" w:right="-20"/>
              <w:jc w:val="left"/>
              <w:tabs>
                <w:tab w:pos="1920" w:val="left"/>
                <w:tab w:pos="3500" w:val="left"/>
                <w:tab w:pos="510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0"/>
                <w:w w:val="165"/>
              </w:rPr>
              <w:t>u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-19"/>
                <w:w w:val="165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m3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IKöpük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Kg.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94"/>
              </w:rPr>
              <w:t>IK.K.T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94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2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Kg.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</w:r>
            <w:r>
              <w:rPr>
                <w:rFonts w:ascii="Arial" w:hAnsi="Arial" w:cs="Arial" w:eastAsia="Arial"/>
                <w:sz w:val="17"/>
                <w:szCs w:val="17"/>
                <w:color w:val="424242"/>
                <w:spacing w:val="0"/>
                <w:w w:val="100"/>
                <w:position w:val="-1"/>
              </w:rPr>
              <w:t>K:0</w:t>
            </w:r>
            <w:r>
              <w:rPr>
                <w:rFonts w:ascii="Arial" w:hAnsi="Arial" w:cs="Arial" w:eastAsia="Arial"/>
                <w:sz w:val="17"/>
                <w:szCs w:val="17"/>
                <w:color w:val="424242"/>
                <w:spacing w:val="0"/>
                <w:w w:val="100"/>
                <w:position w:val="-1"/>
              </w:rPr>
              <w:t>2</w:t>
            </w:r>
            <w:r>
              <w:rPr>
                <w:rFonts w:ascii="Arial" w:hAnsi="Arial" w:cs="Arial" w:eastAsia="Arial"/>
                <w:sz w:val="17"/>
                <w:szCs w:val="17"/>
                <w:color w:val="424242"/>
                <w:spacing w:val="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4"/>
                <w:position w:val="-1"/>
              </w:rPr>
              <w:t>Kg.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11" w:hRule="exact"/>
        </w:trPr>
        <w:tc>
          <w:tcPr>
            <w:tcW w:w="2045" w:type="dxa"/>
            <w:vMerge/>
            <w:gridSpan w:val="3"/>
            <w:tcBorders>
              <w:bottom w:val="single" w:sz="7.68" w:space="0" w:color="606060"/>
              <w:left w:val="single" w:sz="5.76" w:space="0" w:color="4B4B4B"/>
              <w:right w:val="single" w:sz="5.76" w:space="0" w:color="4B4B4B"/>
            </w:tcBorders>
          </w:tcPr>
          <w:p>
            <w:pPr/>
            <w:rPr/>
          </w:p>
        </w:tc>
        <w:tc>
          <w:tcPr>
            <w:tcW w:w="2573" w:type="dxa"/>
            <w:vMerge/>
            <w:gridSpan w:val="2"/>
            <w:tcBorders>
              <w:bottom w:val="single" w:sz="7.68" w:space="0" w:color="606060"/>
              <w:left w:val="single" w:sz="5.76" w:space="0" w:color="4B4B4B"/>
              <w:right w:val="single" w:sz="5.76" w:space="0" w:color="343434"/>
            </w:tcBorders>
          </w:tcPr>
          <w:p>
            <w:pPr/>
            <w:rPr/>
          </w:p>
        </w:tc>
        <w:tc>
          <w:tcPr>
            <w:tcW w:w="6696" w:type="dxa"/>
            <w:gridSpan w:val="4"/>
            <w:tcBorders>
              <w:top w:val="single" w:sz="7.68" w:space="0" w:color="606060"/>
              <w:bottom w:val="single" w:sz="7.68" w:space="0" w:color="606060"/>
              <w:left w:val="single" w:sz="5.76" w:space="0" w:color="343434"/>
              <w:right w:val="single" w:sz="3.84" w:space="0" w:color="545454"/>
            </w:tcBorders>
          </w:tcPr>
          <w:p>
            <w:pPr>
              <w:spacing w:before="0" w:after="0" w:line="192" w:lineRule="exact"/>
              <w:ind w:left="80" w:right="-20"/>
              <w:jc w:val="left"/>
              <w:tabs>
                <w:tab w:pos="1920" w:val="left"/>
                <w:tab w:pos="3520" w:val="left"/>
                <w:tab w:pos="5100" w:val="left"/>
              </w:tabs>
              <w:rPr>
                <w:rFonts w:ascii="Arial" w:hAnsi="Arial" w:cs="Arial" w:eastAsia="Arial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6"/>
                <w:szCs w:val="26"/>
                <w:color w:val="313131"/>
                <w:spacing w:val="0"/>
                <w:w w:val="58"/>
                <w:position w:val="-1"/>
              </w:rPr>
              <w:t>.5</w:t>
            </w:r>
            <w:r>
              <w:rPr>
                <w:rFonts w:ascii="Times New Roman" w:hAnsi="Times New Roman" w:cs="Times New Roman" w:eastAsia="Times New Roman"/>
                <w:sz w:val="26"/>
                <w:szCs w:val="26"/>
                <w:color w:val="313131"/>
                <w:spacing w:val="-12"/>
                <w:w w:val="58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6"/>
                <w:szCs w:val="26"/>
                <w:color w:val="313131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26"/>
                <w:szCs w:val="26"/>
                <w:color w:val="313131"/>
                <w:spacing w:val="0"/>
                <w:w w:val="100"/>
                <w:position w:val="-1"/>
              </w:rPr>
            </w:r>
            <w:r>
              <w:rPr>
                <w:rFonts w:ascii="Arial" w:hAnsi="Arial" w:cs="Arial" w:eastAsia="Arial"/>
                <w:sz w:val="10"/>
                <w:szCs w:val="10"/>
                <w:color w:val="313131"/>
                <w:spacing w:val="0"/>
                <w:w w:val="58"/>
                <w:position w:val="-1"/>
              </w:rPr>
              <w:t>1</w:t>
            </w:r>
            <w:r>
              <w:rPr>
                <w:rFonts w:ascii="Arial" w:hAnsi="Arial" w:cs="Arial" w:eastAsia="Arial"/>
                <w:sz w:val="10"/>
                <w:szCs w:val="10"/>
                <w:color w:val="313131"/>
                <w:spacing w:val="0"/>
                <w:w w:val="100"/>
                <w:position w:val="-1"/>
              </w:rPr>
              <w:tab/>
            </w:r>
            <w:r>
              <w:rPr>
                <w:rFonts w:ascii="Arial" w:hAnsi="Arial" w:cs="Arial" w:eastAsia="Arial"/>
                <w:sz w:val="10"/>
                <w:szCs w:val="10"/>
                <w:color w:val="313131"/>
                <w:spacing w:val="0"/>
                <w:w w:val="100"/>
                <w:position w:val="-1"/>
              </w:rPr>
            </w:r>
            <w:r>
              <w:rPr>
                <w:rFonts w:ascii="Arial" w:hAnsi="Arial" w:cs="Arial" w:eastAsia="Arial"/>
                <w:sz w:val="31"/>
                <w:szCs w:val="31"/>
                <w:color w:val="313131"/>
                <w:spacing w:val="0"/>
                <w:w w:val="58"/>
                <w:position w:val="-4"/>
              </w:rPr>
              <w:t>ı</w:t>
            </w:r>
            <w:r>
              <w:rPr>
                <w:rFonts w:ascii="Arial" w:hAnsi="Arial" w:cs="Arial" w:eastAsia="Arial"/>
                <w:sz w:val="31"/>
                <w:szCs w:val="31"/>
                <w:color w:val="313131"/>
                <w:spacing w:val="0"/>
                <w:w w:val="100"/>
                <w:position w:val="-4"/>
              </w:rPr>
              <w:tab/>
            </w:r>
            <w:r>
              <w:rPr>
                <w:rFonts w:ascii="Arial" w:hAnsi="Arial" w:cs="Arial" w:eastAsia="Arial"/>
                <w:sz w:val="31"/>
                <w:szCs w:val="31"/>
                <w:color w:val="313131"/>
                <w:spacing w:val="0"/>
                <w:w w:val="100"/>
                <w:position w:val="-4"/>
              </w:rPr>
            </w:r>
            <w:r>
              <w:rPr>
                <w:rFonts w:ascii="Arial" w:hAnsi="Arial" w:cs="Arial" w:eastAsia="Arial"/>
                <w:sz w:val="20"/>
                <w:szCs w:val="20"/>
                <w:color w:val="424242"/>
                <w:spacing w:val="0"/>
                <w:w w:val="58"/>
                <w:position w:val="-4"/>
              </w:rPr>
              <w:t>ı</w:t>
            </w:r>
            <w:r>
              <w:rPr>
                <w:rFonts w:ascii="Arial" w:hAnsi="Arial" w:cs="Arial" w:eastAsia="Arial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816" w:hRule="exact"/>
        </w:trPr>
        <w:tc>
          <w:tcPr>
            <w:tcW w:w="2045" w:type="dxa"/>
            <w:gridSpan w:val="3"/>
            <w:tcBorders>
              <w:top w:val="single" w:sz="7.68" w:space="0" w:color="606060"/>
              <w:bottom w:val="single" w:sz="7.68" w:space="0" w:color="646464"/>
              <w:left w:val="single" w:sz="5.76" w:space="0" w:color="4B4B4B"/>
              <w:right w:val="single" w:sz="5.76" w:space="0" w:color="4B4B4B"/>
            </w:tcBorders>
          </w:tcPr>
          <w:p>
            <w:pPr>
              <w:spacing w:before="16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33" w:right="-62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0"/>
                <w:w w:val="117"/>
              </w:rPr>
              <w:t>öndürme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-3"/>
                <w:w w:val="117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Sonundaki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3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4"/>
              </w:rPr>
              <w:t>Hasa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5"/>
              </w:rPr>
              <w:t>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  <w:p>
            <w:pPr>
              <w:spacing w:before="11" w:after="0" w:line="240" w:lineRule="auto"/>
              <w:ind w:left="1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Durumu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9269" w:type="dxa"/>
            <w:gridSpan w:val="6"/>
            <w:tcBorders>
              <w:top w:val="single" w:sz="7.68" w:space="0" w:color="606060"/>
              <w:bottom w:val="single" w:sz="7.68" w:space="0" w:color="646464"/>
              <w:left w:val="single" w:sz="5.76" w:space="0" w:color="4B4B4B"/>
              <w:right w:val="single" w:sz="3.84" w:space="0" w:color="545454"/>
            </w:tcBorders>
          </w:tcPr>
          <w:p>
            <w:pPr>
              <w:spacing w:before="4" w:after="0" w:line="259" w:lineRule="auto"/>
              <w:ind w:left="7" w:right="734" w:firstLine="72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Yangında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aracı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moto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3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kısmı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,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önkaput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ön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panel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kısme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yanmak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,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islenme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4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ısianma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suretiyle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4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zara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3"/>
              </w:rPr>
              <w:t>görmüştü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11"/>
                <w:w w:val="104"/>
              </w:rPr>
              <w:t>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D6E6E"/>
                <w:spacing w:val="0"/>
                <w:w w:val="131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D6E6E"/>
                <w:spacing w:val="0"/>
                <w:w w:val="13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-4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ahmini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zarar: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Binada: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4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92"/>
              </w:rPr>
              <w:t>OTL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7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5"/>
              </w:rPr>
              <w:t>Eşyada:5000TL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5"/>
                <w:w w:val="105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Toplam: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5"/>
              </w:rPr>
              <w:t>5000TL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883" w:hRule="exact"/>
        </w:trPr>
        <w:tc>
          <w:tcPr>
            <w:tcW w:w="2045" w:type="dxa"/>
            <w:gridSpan w:val="3"/>
            <w:tcBorders>
              <w:top w:val="single" w:sz="7.68" w:space="0" w:color="646464"/>
              <w:bottom w:val="single" w:sz="7.68" w:space="0" w:color="606060"/>
              <w:left w:val="single" w:sz="5.76" w:space="0" w:color="4B4B4B"/>
              <w:right w:val="single" w:sz="5.76" w:space="0" w:color="4B4B4B"/>
            </w:tcBorders>
          </w:tcPr>
          <w:p>
            <w:pPr>
              <w:spacing w:before="11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1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Çıkı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2"/>
              </w:rPr>
              <w:t>Nedeni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9269" w:type="dxa"/>
            <w:gridSpan w:val="6"/>
            <w:tcBorders>
              <w:top w:val="single" w:sz="7.68" w:space="0" w:color="646464"/>
              <w:bottom w:val="single" w:sz="7.68" w:space="0" w:color="606060"/>
              <w:left w:val="single" w:sz="5.76" w:space="0" w:color="4B4B4B"/>
              <w:right w:val="single" w:sz="3.84" w:space="0" w:color="545454"/>
            </w:tcBorders>
          </w:tcPr>
          <w:p>
            <w:pPr>
              <w:spacing w:before="9" w:after="0" w:line="240" w:lineRule="auto"/>
              <w:ind w:left="12" w:right="-49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yerinde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yapıla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tetkikte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başlangıcının;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hareket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halindeki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3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1990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model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35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1607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plakalı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Mitsubishi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Galant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2"/>
              </w:rPr>
              <w:t>marka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  <w:p>
            <w:pPr>
              <w:spacing w:before="11" w:after="0" w:line="253" w:lineRule="auto"/>
              <w:ind w:left="26" w:right="384" w:firstLine="-14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6D6E6E"/>
                <w:w w:val="45"/>
              </w:rPr>
              <w:t>-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w w:val="102"/>
              </w:rPr>
              <w:t>ıracı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w w:val="103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moto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kısmında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4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olduğ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görülmü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3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olup;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yapıla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araştırma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4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9"/>
              </w:rPr>
              <w:t>soruşturmadamoto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9"/>
              </w:rPr>
              <w:t>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"/>
                <w:w w:val="109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kısmındaki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elektri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3"/>
              </w:rPr>
              <w:t>tesisatındaki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3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(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abloları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aşırı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yüklenme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,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ısınma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,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yıpranma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vb.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sebeplerle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kısa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devre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yapınası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3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kola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yanıcı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kabl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koruma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3"/>
              </w:rPr>
              <w:t>malzemesini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3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utuşturması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7"/>
              </w:rPr>
              <w:t>neticesinde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5"/>
                <w:w w:val="107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yangını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çıkmı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olabileceği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kanaatine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4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4"/>
              </w:rPr>
              <w:t>varılmıştır.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336" w:hRule="exact"/>
        </w:trPr>
        <w:tc>
          <w:tcPr>
            <w:tcW w:w="2045" w:type="dxa"/>
            <w:gridSpan w:val="3"/>
            <w:tcBorders>
              <w:top w:val="single" w:sz="7.68" w:space="0" w:color="606060"/>
              <w:bottom w:val="single" w:sz="3.84" w:space="0" w:color="2B2B2B"/>
              <w:left w:val="single" w:sz="5.76" w:space="0" w:color="4B4B4B"/>
              <w:right w:val="single" w:sz="5.76" w:space="0" w:color="4B4B4B"/>
            </w:tcBorders>
          </w:tcPr>
          <w:p>
            <w:pPr>
              <w:spacing w:before="9" w:after="0" w:line="240" w:lineRule="auto"/>
              <w:ind w:left="-17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0"/>
                <w:w w:val="100"/>
              </w:rPr>
              <w:t>ISigortalı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4"/>
              </w:rPr>
              <w:t>ise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9269" w:type="dxa"/>
            <w:gridSpan w:val="6"/>
            <w:tcBorders>
              <w:top w:val="single" w:sz="7.68" w:space="0" w:color="606060"/>
              <w:bottom w:val="single" w:sz="3.84" w:space="0" w:color="2B2B2B"/>
              <w:left w:val="single" w:sz="5.76" w:space="0" w:color="4B4B4B"/>
              <w:right w:val="single" w:sz="3.84" w:space="0" w:color="545454"/>
            </w:tcBorders>
          </w:tcPr>
          <w:p>
            <w:pPr>
              <w:spacing w:before="0" w:after="0" w:line="240" w:lineRule="auto"/>
              <w:ind w:left="-7" w:right="-20"/>
              <w:jc w:val="left"/>
              <w:tabs>
                <w:tab w:pos="46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0"/>
                <w:w w:val="100"/>
              </w:rPr>
              <w:t>irkeli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Ad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99"/>
              </w:rPr>
              <w:t>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D6E6E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D6E6E"/>
                <w:spacing w:val="-4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D6E6E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D6E6E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121"/>
              </w:rPr>
              <w:t>p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-2"/>
                <w:w w:val="12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9"/>
                <w:w w:val="86"/>
              </w:rPr>
              <w:t>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95"/>
              </w:rPr>
              <w:t>cli: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5" w:hRule="exact"/>
        </w:trPr>
        <w:tc>
          <w:tcPr>
            <w:tcW w:w="2045" w:type="dxa"/>
            <w:gridSpan w:val="3"/>
            <w:tcBorders>
              <w:top w:val="single" w:sz="3.84" w:space="0" w:color="2B2B2B"/>
              <w:bottom w:val="single" w:sz="3.84" w:space="0" w:color="3B3B3B"/>
              <w:left w:val="single" w:sz="5.76" w:space="0" w:color="4B4B4B"/>
              <w:right w:val="single" w:sz="5.76" w:space="0" w:color="4B4B4B"/>
            </w:tcBorders>
          </w:tcPr>
          <w:p>
            <w:pPr>
              <w:spacing w:before="14" w:after="0" w:line="240" w:lineRule="auto"/>
              <w:ind w:left="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Araç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Gereç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Kaybı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9269" w:type="dxa"/>
            <w:gridSpan w:val="6"/>
            <w:tcBorders>
              <w:top w:val="single" w:sz="3.84" w:space="0" w:color="2B2B2B"/>
              <w:bottom w:val="single" w:sz="3.84" w:space="0" w:color="3B3B3B"/>
              <w:left w:val="single" w:sz="5.76" w:space="0" w:color="4B4B4B"/>
              <w:right w:val="single" w:sz="3.84" w:space="0" w:color="545454"/>
            </w:tcBorders>
          </w:tcPr>
          <w:p>
            <w:pPr>
              <w:spacing w:before="19" w:after="0" w:line="240" w:lineRule="auto"/>
              <w:ind w:left="36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Yok.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485" w:hRule="exact"/>
        </w:trPr>
        <w:tc>
          <w:tcPr>
            <w:tcW w:w="2045" w:type="dxa"/>
            <w:gridSpan w:val="3"/>
            <w:tcBorders>
              <w:top w:val="single" w:sz="3.84" w:space="0" w:color="3B3B3B"/>
              <w:bottom w:val="single" w:sz="7.68" w:space="0" w:color="606060"/>
              <w:left w:val="single" w:sz="5.76" w:space="0" w:color="4B4B4B"/>
              <w:right w:val="single" w:sz="5.76" w:space="0" w:color="4B4B4B"/>
            </w:tcBorders>
          </w:tcPr>
          <w:p>
            <w:pPr>
              <w:spacing w:before="9" w:after="0" w:line="240" w:lineRule="auto"/>
              <w:ind w:left="1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Yerini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3"/>
              </w:rPr>
              <w:t>Kime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  <w:p>
            <w:pPr>
              <w:spacing w:before="15" w:after="0" w:line="240" w:lineRule="auto"/>
              <w:ind w:left="1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Teslim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4"/>
              </w:rPr>
              <w:t>Edildiği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9269" w:type="dxa"/>
            <w:gridSpan w:val="6"/>
            <w:tcBorders>
              <w:top w:val="single" w:sz="3.84" w:space="0" w:color="3B3B3B"/>
              <w:bottom w:val="single" w:sz="7.68" w:space="0" w:color="606060"/>
              <w:left w:val="single" w:sz="5.76" w:space="0" w:color="4B4B4B"/>
              <w:right w:val="single" w:sz="3.84" w:space="0" w:color="545454"/>
            </w:tcBorders>
          </w:tcPr>
          <w:p>
            <w:pPr>
              <w:spacing w:before="14" w:after="0" w:line="240" w:lineRule="auto"/>
              <w:ind w:left="-7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!Ahmet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8"/>
              </w:rPr>
              <w:t>TUNCER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16" w:hRule="exact"/>
        </w:trPr>
        <w:tc>
          <w:tcPr>
            <w:tcW w:w="2045" w:type="dxa"/>
            <w:gridSpan w:val="3"/>
            <w:tcBorders>
              <w:top w:val="single" w:sz="7.68" w:space="0" w:color="606060"/>
              <w:bottom w:val="single" w:sz="3.84" w:space="0" w:color="343434"/>
              <w:left w:val="single" w:sz="5.76" w:space="0" w:color="4B4B4B"/>
              <w:right w:val="single" w:sz="5.76" w:space="0" w:color="4B4B4B"/>
            </w:tcBorders>
          </w:tcPr>
          <w:p>
            <w:pPr>
              <w:spacing w:before="0" w:after="0" w:line="195" w:lineRule="exact"/>
              <w:ind w:left="1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0"/>
                <w:w w:val="100"/>
              </w:rPr>
              <w:t>Ekibi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3"/>
              </w:rPr>
              <w:t>Dönüşü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9269" w:type="dxa"/>
            <w:gridSpan w:val="6"/>
            <w:tcBorders>
              <w:top w:val="single" w:sz="7.68" w:space="0" w:color="606060"/>
              <w:bottom w:val="single" w:sz="3.84" w:space="0" w:color="343434"/>
              <w:left w:val="single" w:sz="5.76" w:space="0" w:color="4B4B4B"/>
              <w:right w:val="single" w:sz="3.84" w:space="0" w:color="545454"/>
            </w:tcBorders>
          </w:tcPr>
          <w:p>
            <w:pPr>
              <w:spacing w:before="3" w:after="0" w:line="240" w:lineRule="auto"/>
              <w:ind w:left="26" w:right="-20"/>
              <w:jc w:val="left"/>
              <w:tabs>
                <w:tab w:pos="400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Arial" w:hAnsi="Arial" w:cs="Arial" w:eastAsia="Arial"/>
                <w:sz w:val="17"/>
                <w:szCs w:val="17"/>
                <w:color w:val="565656"/>
                <w:w w:val="103"/>
              </w:rPr>
              <w:t>rıı</w:t>
            </w:r>
            <w:r>
              <w:rPr>
                <w:rFonts w:ascii="Arial" w:hAnsi="Arial" w:cs="Arial" w:eastAsia="Arial"/>
                <w:sz w:val="17"/>
                <w:szCs w:val="17"/>
                <w:color w:val="565656"/>
                <w:w w:val="104"/>
              </w:rPr>
              <w:t>r</w:t>
            </w:r>
            <w:r>
              <w:rPr>
                <w:rFonts w:ascii="Arial" w:hAnsi="Arial" w:cs="Arial" w:eastAsia="Arial"/>
                <w:sz w:val="17"/>
                <w:szCs w:val="17"/>
                <w:color w:val="565656"/>
                <w:spacing w:val="-33"/>
                <w:w w:val="100"/>
              </w:rPr>
              <w:t> </w:t>
            </w:r>
            <w:r>
              <w:rPr>
                <w:rFonts w:ascii="Arial" w:hAnsi="Arial" w:cs="Arial" w:eastAsia="Arial"/>
                <w:sz w:val="17"/>
                <w:szCs w:val="17"/>
                <w:color w:val="313131"/>
                <w:spacing w:val="0"/>
                <w:w w:val="100"/>
              </w:rPr>
              <w:t>flı</w:t>
            </w:r>
            <w:r>
              <w:rPr>
                <w:rFonts w:ascii="Arial" w:hAnsi="Arial" w:cs="Arial" w:eastAsia="Arial"/>
                <w:sz w:val="17"/>
                <w:szCs w:val="17"/>
                <w:color w:val="313131"/>
                <w:spacing w:val="0"/>
                <w:w w:val="100"/>
              </w:rPr>
              <w:t> </w:t>
            </w:r>
            <w:r>
              <w:rPr>
                <w:rFonts w:ascii="Arial" w:hAnsi="Arial" w:cs="Arial" w:eastAsia="Arial"/>
                <w:sz w:val="17"/>
                <w:szCs w:val="17"/>
                <w:color w:val="313131"/>
                <w:spacing w:val="37"/>
                <w:w w:val="100"/>
              </w:rPr>
              <w:t> </w:t>
            </w:r>
            <w:r>
              <w:rPr>
                <w:rFonts w:ascii="Arial" w:hAnsi="Arial" w:cs="Arial" w:eastAsia="Arial"/>
                <w:sz w:val="17"/>
                <w:szCs w:val="17"/>
                <w:color w:val="6D6E6E"/>
                <w:spacing w:val="0"/>
                <w:w w:val="168"/>
              </w:rPr>
              <w:t>:</w:t>
            </w:r>
            <w:r>
              <w:rPr>
                <w:rFonts w:ascii="Arial" w:hAnsi="Arial" w:cs="Arial" w:eastAsia="Arial"/>
                <w:sz w:val="17"/>
                <w:szCs w:val="17"/>
                <w:color w:val="6D6E6E"/>
                <w:spacing w:val="-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20"/>
              </w:rPr>
              <w:t>22/05/2017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0"/>
                <w:w w:val="120"/>
              </w:rPr>
              <w:t>aati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31"/>
                <w:w w:val="12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4"/>
              </w:rPr>
              <w:t>08:55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35" w:hRule="exact"/>
        </w:trPr>
        <w:tc>
          <w:tcPr>
            <w:tcW w:w="802" w:type="dxa"/>
            <w:tcBorders>
              <w:top w:val="single" w:sz="3.84" w:space="0" w:color="343434"/>
              <w:bottom w:val="single" w:sz="7.68" w:space="0" w:color="676767"/>
              <w:left w:val="single" w:sz="5.76" w:space="0" w:color="4B4B4B"/>
              <w:right w:val="single" w:sz="3.84" w:space="0" w:color="383838"/>
            </w:tcBorders>
          </w:tcPr>
          <w:p>
            <w:pPr>
              <w:spacing w:before="4" w:after="0" w:line="240" w:lineRule="auto"/>
              <w:ind w:left="89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Varsa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581" w:type="dxa"/>
            <w:tcBorders>
              <w:top w:val="single" w:sz="3.84" w:space="0" w:color="343434"/>
              <w:bottom w:val="single" w:sz="7.68" w:space="0" w:color="676767"/>
              <w:left w:val="single" w:sz="3.84" w:space="0" w:color="383838"/>
              <w:right w:val="single" w:sz="7.68" w:space="0" w:color="5B5B5B"/>
            </w:tcBorders>
          </w:tcPr>
          <w:p>
            <w:pPr>
              <w:spacing w:before="4" w:after="0" w:line="240" w:lineRule="auto"/>
              <w:ind w:left="115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1"/>
              </w:rPr>
              <w:t>Ölü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662" w:type="dxa"/>
            <w:tcBorders>
              <w:top w:val="single" w:sz="3.84" w:space="0" w:color="343434"/>
              <w:bottom w:val="single" w:sz="7.68" w:space="0" w:color="676767"/>
              <w:left w:val="single" w:sz="7.68" w:space="0" w:color="5B5B5B"/>
              <w:right w:val="single" w:sz="5.76" w:space="0" w:color="4B4B4B"/>
            </w:tcBorders>
          </w:tcPr>
          <w:p>
            <w:pPr>
              <w:spacing w:before="9" w:after="0" w:line="240" w:lineRule="auto"/>
              <w:ind w:left="34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Yaralı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5054" w:type="dxa"/>
            <w:gridSpan w:val="3"/>
            <w:tcBorders>
              <w:top w:val="single" w:sz="3.84" w:space="0" w:color="343434"/>
              <w:bottom w:val="single" w:sz="7.68" w:space="0" w:color="676767"/>
              <w:left w:val="single" w:sz="5.76" w:space="0" w:color="4B4B4B"/>
              <w:right w:val="single" w:sz="5.76" w:space="0" w:color="484848"/>
            </w:tcBorders>
          </w:tcPr>
          <w:p>
            <w:pPr>
              <w:spacing w:before="9" w:after="0" w:line="240" w:lineRule="auto"/>
              <w:ind w:left="-7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16"/>
              </w:rPr>
              <w:t>piDE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16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3"/>
                <w:w w:val="116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EKİP: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Hata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3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Grubu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5"/>
              </w:rPr>
              <w:t>2.Posta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4214" w:type="dxa"/>
            <w:gridSpan w:val="3"/>
            <w:tcBorders>
              <w:top w:val="single" w:sz="3.84" w:space="0" w:color="343434"/>
              <w:bottom w:val="single" w:sz="7.68" w:space="0" w:color="676767"/>
              <w:left w:val="single" w:sz="5.76" w:space="0" w:color="484848"/>
              <w:right w:val="single" w:sz="3.84" w:space="0" w:color="545454"/>
            </w:tcBorders>
          </w:tcPr>
          <w:p>
            <w:pPr>
              <w:spacing w:before="9" w:after="0" w:line="240" w:lineRule="auto"/>
              <w:ind w:left="1534" w:right="1485"/>
              <w:jc w:val="center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w w:val="101"/>
              </w:rPr>
              <w:t>ONAYLA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8"/>
                <w:w w:val="102"/>
              </w:rPr>
              <w:t>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1"/>
              </w:rPr>
              <w:t>AN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093" w:hRule="exact"/>
        </w:trPr>
        <w:tc>
          <w:tcPr>
            <w:tcW w:w="802" w:type="dxa"/>
            <w:tcBorders>
              <w:top w:val="single" w:sz="7.68" w:space="0" w:color="676767"/>
              <w:bottom w:val="single" w:sz="5.76" w:space="0" w:color="676767"/>
              <w:left w:val="single" w:sz="5.76" w:space="0" w:color="4B4B4B"/>
              <w:right w:val="single" w:sz="3.84" w:space="0" w:color="383838"/>
            </w:tcBorders>
          </w:tcPr>
          <w:p>
            <w:pPr/>
            <w:rPr/>
          </w:p>
        </w:tc>
        <w:tc>
          <w:tcPr>
            <w:tcW w:w="581" w:type="dxa"/>
            <w:tcBorders>
              <w:top w:val="single" w:sz="7.68" w:space="0" w:color="676767"/>
              <w:bottom w:val="single" w:sz="5.76" w:space="0" w:color="676767"/>
              <w:left w:val="single" w:sz="3.84" w:space="0" w:color="383838"/>
              <w:right w:val="single" w:sz="7.68" w:space="0" w:color="5B5B5B"/>
            </w:tcBorders>
          </w:tcPr>
          <w:p>
            <w:pPr/>
            <w:rPr/>
          </w:p>
        </w:tc>
        <w:tc>
          <w:tcPr>
            <w:tcW w:w="662" w:type="dxa"/>
            <w:tcBorders>
              <w:top w:val="single" w:sz="7.68" w:space="0" w:color="676767"/>
              <w:bottom w:val="single" w:sz="5.76" w:space="0" w:color="676767"/>
              <w:left w:val="single" w:sz="7.68" w:space="0" w:color="5B5B5B"/>
              <w:right w:val="single" w:sz="5.76" w:space="0" w:color="4B4B4B"/>
            </w:tcBorders>
          </w:tcPr>
          <w:p>
            <w:pPr/>
            <w:rPr/>
          </w:p>
        </w:tc>
        <w:tc>
          <w:tcPr>
            <w:tcW w:w="5054" w:type="dxa"/>
            <w:vMerge w:val="restart"/>
            <w:gridSpan w:val="3"/>
            <w:tcBorders>
              <w:top w:val="single" w:sz="7.68" w:space="0" w:color="676767"/>
              <w:left w:val="single" w:sz="5.76" w:space="0" w:color="4B4B4B"/>
              <w:right w:val="single" w:sz="5.76" w:space="0" w:color="484848"/>
            </w:tcBorders>
          </w:tcPr>
          <w:p>
            <w:pPr>
              <w:spacing w:before="11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137" w:right="-20"/>
              <w:jc w:val="left"/>
              <w:tabs>
                <w:tab w:pos="254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Gitınişse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Üs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5"/>
              </w:rPr>
              <w:t>Amir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3"/>
                <w:w w:val="105"/>
              </w:rPr>
              <w:t>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D6E6E"/>
                <w:spacing w:val="0"/>
                <w:w w:val="154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D6E6E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D6E6E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Yangına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El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4"/>
              </w:rPr>
              <w:t>Koyan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  <w:p>
            <w:pPr>
              <w:spacing w:before="6" w:after="0" w:line="240" w:lineRule="auto"/>
              <w:ind w:left="2825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8"/>
              </w:rPr>
              <w:t>EkipAmiri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  <w:p>
            <w:pPr>
              <w:spacing w:before="0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492" w:lineRule="exact"/>
              <w:ind w:left="1126" w:right="2481"/>
              <w:jc w:val="center"/>
              <w:tabs>
                <w:tab w:pos="2300" w:val="left"/>
              </w:tabs>
              <w:rPr>
                <w:rFonts w:ascii="Arial" w:hAnsi="Arial" w:cs="Arial" w:eastAsia="Arial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49"/>
                <w:szCs w:val="49"/>
                <w:color w:val="979795"/>
                <w:spacing w:val="11"/>
                <w:w w:val="59"/>
                <w:i/>
                <w:position w:val="-6"/>
              </w:rPr>
              <w:t>.</w:t>
            </w:r>
            <w:r>
              <w:rPr>
                <w:rFonts w:ascii="Times New Roman" w:hAnsi="Times New Roman" w:cs="Times New Roman" w:eastAsia="Times New Roman"/>
                <w:sz w:val="49"/>
                <w:szCs w:val="49"/>
                <w:color w:val="313664"/>
                <w:spacing w:val="0"/>
                <w:w w:val="111"/>
                <w:i/>
                <w:position w:val="-6"/>
              </w:rPr>
              <w:t>h,v</w:t>
            </w:r>
            <w:r>
              <w:rPr>
                <w:rFonts w:ascii="Times New Roman" w:hAnsi="Times New Roman" w:cs="Times New Roman" w:eastAsia="Times New Roman"/>
                <w:sz w:val="49"/>
                <w:szCs w:val="49"/>
                <w:color w:val="313664"/>
                <w:spacing w:val="0"/>
                <w:w w:val="100"/>
                <w:i/>
                <w:position w:val="-6"/>
              </w:rPr>
              <w:tab/>
            </w:r>
            <w:r>
              <w:rPr>
                <w:rFonts w:ascii="Times New Roman" w:hAnsi="Times New Roman" w:cs="Times New Roman" w:eastAsia="Times New Roman"/>
                <w:sz w:val="49"/>
                <w:szCs w:val="49"/>
                <w:color w:val="313664"/>
                <w:spacing w:val="0"/>
                <w:w w:val="100"/>
                <w:i/>
                <w:position w:val="-6"/>
              </w:rPr>
            </w:r>
            <w:r>
              <w:rPr>
                <w:rFonts w:ascii="Arial" w:hAnsi="Arial" w:cs="Arial" w:eastAsia="Arial"/>
                <w:sz w:val="17"/>
                <w:szCs w:val="17"/>
                <w:color w:val="313131"/>
                <w:spacing w:val="0"/>
                <w:w w:val="104"/>
                <w:position w:val="-6"/>
              </w:rPr>
              <w:t>F</w:t>
            </w:r>
            <w:r>
              <w:rPr>
                <w:rFonts w:ascii="Arial" w:hAnsi="Arial" w:cs="Arial" w:eastAsia="Arial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338" w:lineRule="exact"/>
              <w:ind w:left="538" w:right="1411"/>
              <w:jc w:val="center"/>
              <w:tabs>
                <w:tab w:pos="276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Arial" w:hAnsi="Arial" w:cs="Arial" w:eastAsia="Arial"/>
                <w:sz w:val="40"/>
                <w:szCs w:val="40"/>
                <w:color w:val="565656"/>
                <w:spacing w:val="0"/>
                <w:w w:val="68"/>
                <w:position w:val="2"/>
              </w:rPr>
              <w:t>.ııa:ı:i</w:t>
            </w:r>
            <w:r>
              <w:rPr>
                <w:rFonts w:ascii="Arial" w:hAnsi="Arial" w:cs="Arial" w:eastAsia="Arial"/>
                <w:sz w:val="40"/>
                <w:szCs w:val="40"/>
                <w:color w:val="565656"/>
                <w:spacing w:val="39"/>
                <w:w w:val="68"/>
                <w:position w:val="2"/>
              </w:rPr>
              <w:t> </w:t>
            </w:r>
            <w:r>
              <w:rPr>
                <w:rFonts w:ascii="Arial" w:hAnsi="Arial" w:cs="Arial" w:eastAsia="Arial"/>
                <w:sz w:val="34"/>
                <w:szCs w:val="34"/>
                <w:color w:val="313664"/>
                <w:spacing w:val="0"/>
                <w:w w:val="82"/>
                <w:b/>
                <w:bCs/>
                <w:position w:val="2"/>
              </w:rPr>
              <w:t>n</w:t>
            </w:r>
            <w:r>
              <w:rPr>
                <w:rFonts w:ascii="Arial" w:hAnsi="Arial" w:cs="Arial" w:eastAsia="Arial"/>
                <w:sz w:val="34"/>
                <w:szCs w:val="34"/>
                <w:color w:val="313664"/>
                <w:spacing w:val="-13"/>
                <w:w w:val="83"/>
                <w:b/>
                <w:bCs/>
                <w:position w:val="2"/>
              </w:rPr>
              <w:t>J</w:t>
            </w:r>
            <w:r>
              <w:rPr>
                <w:rFonts w:ascii="Arial" w:hAnsi="Arial" w:cs="Arial" w:eastAsia="Arial"/>
                <w:sz w:val="34"/>
                <w:szCs w:val="34"/>
                <w:color w:val="424242"/>
                <w:spacing w:val="0"/>
                <w:w w:val="119"/>
                <w:b/>
                <w:bCs/>
                <w:position w:val="2"/>
              </w:rPr>
              <w:t>iNç</w:t>
            </w:r>
            <w:r>
              <w:rPr>
                <w:rFonts w:ascii="Arial" w:hAnsi="Arial" w:cs="Arial" w:eastAsia="Arial"/>
                <w:sz w:val="34"/>
                <w:szCs w:val="34"/>
                <w:color w:val="424242"/>
                <w:spacing w:val="0"/>
                <w:w w:val="100"/>
                <w:b/>
                <w:bCs/>
                <w:position w:val="2"/>
              </w:rPr>
              <w:tab/>
            </w:r>
            <w:r>
              <w:rPr>
                <w:rFonts w:ascii="Arial" w:hAnsi="Arial" w:cs="Arial" w:eastAsia="Arial"/>
                <w:sz w:val="34"/>
                <w:szCs w:val="34"/>
                <w:color w:val="424242"/>
                <w:spacing w:val="0"/>
                <w:w w:val="100"/>
                <w:b/>
                <w:bCs/>
                <w:position w:val="2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  <w:position w:val="2"/>
              </w:rPr>
              <w:t>itfaiye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41"/>
                <w:w w:val="100"/>
                <w:position w:val="2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2"/>
                <w:position w:val="2"/>
              </w:rPr>
              <w:t>Eri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232" w:lineRule="exact"/>
              <w:ind w:left="367" w:right="-20"/>
              <w:jc w:val="left"/>
              <w:tabs>
                <w:tab w:pos="1360" w:val="left"/>
              </w:tabs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color w:val="313131"/>
                <w:spacing w:val="0"/>
                <w:w w:val="74"/>
                <w:position w:val="3"/>
              </w:rPr>
              <w:t>2</w:t>
            </w:r>
            <w:r>
              <w:rPr>
                <w:rFonts w:ascii="Arial" w:hAnsi="Arial" w:cs="Arial" w:eastAsia="Arial"/>
                <w:sz w:val="19"/>
                <w:szCs w:val="19"/>
                <w:color w:val="313131"/>
                <w:spacing w:val="27"/>
                <w:w w:val="74"/>
                <w:position w:val="3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color w:val="6D6E6E"/>
                <w:spacing w:val="0"/>
                <w:w w:val="74"/>
                <w:position w:val="-4"/>
              </w:rPr>
              <w:t>P</w:t>
            </w:r>
            <w:r>
              <w:rPr>
                <w:rFonts w:ascii="Arial" w:hAnsi="Arial" w:cs="Arial" w:eastAsia="Arial"/>
                <w:sz w:val="19"/>
                <w:szCs w:val="19"/>
                <w:color w:val="6D6E6E"/>
                <w:spacing w:val="0"/>
                <w:w w:val="100"/>
                <w:position w:val="-4"/>
              </w:rPr>
              <w:tab/>
            </w:r>
            <w:r>
              <w:rPr>
                <w:rFonts w:ascii="Arial" w:hAnsi="Arial" w:cs="Arial" w:eastAsia="Arial"/>
                <w:sz w:val="19"/>
                <w:szCs w:val="19"/>
                <w:color w:val="6D6E6E"/>
                <w:spacing w:val="0"/>
                <w:w w:val="100"/>
                <w:position w:val="-4"/>
              </w:rPr>
            </w:r>
            <w:r>
              <w:rPr>
                <w:rFonts w:ascii="Arial" w:hAnsi="Arial" w:cs="Arial" w:eastAsia="Arial"/>
                <w:sz w:val="19"/>
                <w:szCs w:val="19"/>
                <w:color w:val="313664"/>
                <w:spacing w:val="0"/>
                <w:w w:val="121"/>
                <w:position w:val="-4"/>
              </w:rPr>
              <w:t>Vtf</w:t>
            </w:r>
            <w:r>
              <w:rPr>
                <w:rFonts w:ascii="Arial" w:hAnsi="Arial" w:cs="Arial" w:eastAsia="Arial"/>
                <w:sz w:val="19"/>
                <w:szCs w:val="19"/>
                <w:color w:val="313664"/>
                <w:spacing w:val="-19"/>
                <w:w w:val="121"/>
                <w:position w:val="-4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color w:val="313131"/>
                <w:spacing w:val="-109"/>
                <w:w w:val="121"/>
                <w:position w:val="-4"/>
              </w:rPr>
              <w:t>u</w:t>
            </w:r>
            <w:r>
              <w:rPr>
                <w:rFonts w:ascii="Arial" w:hAnsi="Arial" w:cs="Arial" w:eastAsia="Arial"/>
                <w:sz w:val="19"/>
                <w:szCs w:val="19"/>
                <w:color w:val="313664"/>
                <w:spacing w:val="0"/>
                <w:w w:val="121"/>
                <w:position w:val="-4"/>
              </w:rPr>
              <w:t>'</w:t>
            </w:r>
            <w:r>
              <w:rPr>
                <w:rFonts w:ascii="Arial" w:hAnsi="Arial" w:cs="Arial" w:eastAsia="Arial"/>
                <w:sz w:val="19"/>
                <w:szCs w:val="19"/>
                <w:color w:val="313664"/>
                <w:spacing w:val="-16"/>
                <w:w w:val="121"/>
                <w:position w:val="-4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color w:val="313131"/>
                <w:spacing w:val="0"/>
                <w:w w:val="100"/>
                <w:position w:val="-4"/>
              </w:rPr>
              <w:t>pAmlr</w:t>
            </w:r>
            <w:r>
              <w:rPr>
                <w:rFonts w:ascii="Arial" w:hAnsi="Arial" w:cs="Arial" w:eastAsia="Arial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332" w:lineRule="exact"/>
              <w:ind w:left="991" w:right="-20"/>
              <w:jc w:val="left"/>
              <w:tabs>
                <w:tab w:pos="3660" w:val="left"/>
              </w:tabs>
              <w:rPr>
                <w:rFonts w:ascii="Times New Roman" w:hAnsi="Times New Roman" w:cs="Times New Roman" w:eastAsia="Times New Roman"/>
                <w:sz w:val="36"/>
                <w:szCs w:val="36"/>
              </w:rPr>
            </w:pPr>
            <w:rPr/>
            <w:r>
              <w:rPr>
                <w:rFonts w:ascii="Times New Roman" w:hAnsi="Times New Roman" w:cs="Times New Roman" w:eastAsia="Times New Roman"/>
                <w:sz w:val="36"/>
                <w:szCs w:val="36"/>
                <w:color w:val="313664"/>
                <w:spacing w:val="0"/>
                <w:w w:val="63"/>
                <w:i/>
                <w:position w:val="1"/>
              </w:rPr>
              <w:t>7V</w:t>
            </w:r>
            <w:r>
              <w:rPr>
                <w:rFonts w:ascii="Times New Roman" w:hAnsi="Times New Roman" w:cs="Times New Roman" w:eastAsia="Times New Roman"/>
                <w:sz w:val="36"/>
                <w:szCs w:val="36"/>
                <w:color w:val="313664"/>
                <w:spacing w:val="0"/>
                <w:w w:val="100"/>
                <w:i/>
                <w:position w:val="1"/>
              </w:rPr>
              <w:tab/>
            </w:r>
            <w:r>
              <w:rPr>
                <w:rFonts w:ascii="Times New Roman" w:hAnsi="Times New Roman" w:cs="Times New Roman" w:eastAsia="Times New Roman"/>
                <w:sz w:val="36"/>
                <w:szCs w:val="36"/>
                <w:color w:val="313664"/>
                <w:spacing w:val="0"/>
                <w:w w:val="100"/>
                <w:i/>
                <w:position w:val="1"/>
              </w:rPr>
            </w:r>
            <w:r>
              <w:rPr>
                <w:rFonts w:ascii="Times New Roman" w:hAnsi="Times New Roman" w:cs="Times New Roman" w:eastAsia="Times New Roman"/>
                <w:sz w:val="36"/>
                <w:szCs w:val="36"/>
                <w:color w:val="4B4F6B"/>
                <w:spacing w:val="0"/>
                <w:w w:val="257"/>
                <w:position w:val="1"/>
              </w:rPr>
              <w:t>/</w:t>
            </w:r>
            <w:r>
              <w:rPr>
                <w:rFonts w:ascii="Times New Roman" w:hAnsi="Times New Roman" w:cs="Times New Roman" w:eastAsia="Times New Roman"/>
                <w:sz w:val="36"/>
                <w:szCs w:val="36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4" w:after="0" w:line="220" w:lineRule="exact"/>
              <w:jc w:val="left"/>
              <w:rPr>
                <w:sz w:val="22"/>
                <w:szCs w:val="22"/>
              </w:rPr>
            </w:pPr>
            <w:rPr/>
            <w:r>
              <w:rPr>
                <w:sz w:val="22"/>
                <w:szCs w:val="22"/>
              </w:rPr>
            </w:r>
          </w:p>
          <w:p>
            <w:pPr>
              <w:spacing w:before="0" w:after="0" w:line="334" w:lineRule="exact"/>
              <w:ind w:left="151" w:right="-20"/>
              <w:jc w:val="left"/>
              <w:tabs>
                <w:tab w:pos="1580" w:val="left"/>
                <w:tab w:pos="2720" w:val="left"/>
              </w:tabs>
              <w:rPr>
                <w:rFonts w:ascii="Arial" w:hAnsi="Arial" w:cs="Arial" w:eastAsia="Arial"/>
                <w:sz w:val="18"/>
                <w:szCs w:val="18"/>
              </w:rPr>
            </w:pPr>
            <w:rPr/>
            <w:r>
              <w:rPr>
                <w:rFonts w:ascii="Courier New" w:hAnsi="Courier New" w:cs="Courier New" w:eastAsia="Courier New"/>
                <w:sz w:val="31"/>
                <w:szCs w:val="31"/>
                <w:color w:val="565656"/>
                <w:spacing w:val="0"/>
                <w:w w:val="70"/>
                <w:position w:val="1"/>
              </w:rPr>
              <w:t>Abd</w:t>
            </w:r>
            <w:r>
              <w:rPr>
                <w:rFonts w:ascii="Courier New" w:hAnsi="Courier New" w:cs="Courier New" w:eastAsia="Courier New"/>
                <w:sz w:val="31"/>
                <w:szCs w:val="31"/>
                <w:color w:val="565656"/>
                <w:spacing w:val="89"/>
                <w:w w:val="7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25"/>
                <w:szCs w:val="25"/>
                <w:color w:val="565656"/>
                <w:spacing w:val="0"/>
                <w:w w:val="100"/>
                <w:position w:val="0"/>
              </w:rPr>
              <w:t>rau</w:t>
            </w:r>
            <w:r>
              <w:rPr>
                <w:rFonts w:ascii="Times New Roman" w:hAnsi="Times New Roman" w:cs="Times New Roman" w:eastAsia="Times New Roman"/>
                <w:sz w:val="25"/>
                <w:szCs w:val="25"/>
                <w:color w:val="565656"/>
                <w:spacing w:val="-56"/>
                <w:w w:val="100"/>
                <w:position w:val="0"/>
              </w:rPr>
              <w:t> </w:t>
            </w:r>
            <w:r>
              <w:rPr>
                <w:rFonts w:ascii="Times New Roman" w:hAnsi="Times New Roman" w:cs="Times New Roman" w:eastAsia="Times New Roman"/>
                <w:sz w:val="25"/>
                <w:szCs w:val="25"/>
                <w:color w:val="565656"/>
                <w:spacing w:val="0"/>
                <w:w w:val="100"/>
                <w:position w:val="0"/>
              </w:rPr>
              <w:tab/>
            </w:r>
            <w:r>
              <w:rPr>
                <w:rFonts w:ascii="Times New Roman" w:hAnsi="Times New Roman" w:cs="Times New Roman" w:eastAsia="Times New Roman"/>
                <w:sz w:val="25"/>
                <w:szCs w:val="25"/>
                <w:color w:val="565656"/>
                <w:spacing w:val="0"/>
                <w:w w:val="100"/>
                <w:position w:val="0"/>
              </w:rPr>
            </w:r>
            <w:r>
              <w:rPr>
                <w:rFonts w:ascii="Arial" w:hAnsi="Arial" w:cs="Arial" w:eastAsia="Arial"/>
                <w:sz w:val="25"/>
                <w:szCs w:val="25"/>
                <w:color w:val="6D6E6E"/>
                <w:spacing w:val="0"/>
                <w:w w:val="84"/>
                <w:position w:val="0"/>
              </w:rPr>
              <w:t>fOP</w:t>
            </w:r>
            <w:r>
              <w:rPr>
                <w:rFonts w:ascii="Arial" w:hAnsi="Arial" w:cs="Arial" w:eastAsia="Arial"/>
                <w:sz w:val="25"/>
                <w:szCs w:val="25"/>
                <w:color w:val="6D6E6E"/>
                <w:spacing w:val="-7"/>
                <w:w w:val="85"/>
                <w:position w:val="0"/>
              </w:rPr>
              <w:t>Ç</w:t>
            </w:r>
            <w:r>
              <w:rPr>
                <w:rFonts w:ascii="Arial" w:hAnsi="Arial" w:cs="Arial" w:eastAsia="Arial"/>
                <w:sz w:val="25"/>
                <w:szCs w:val="25"/>
                <w:color w:val="424242"/>
                <w:spacing w:val="0"/>
                <w:w w:val="62"/>
                <w:position w:val="0"/>
              </w:rPr>
              <w:t>"l</w:t>
            </w:r>
            <w:r>
              <w:rPr>
                <w:rFonts w:ascii="Arial" w:hAnsi="Arial" w:cs="Arial" w:eastAsia="Arial"/>
                <w:sz w:val="25"/>
                <w:szCs w:val="25"/>
                <w:color w:val="424242"/>
                <w:spacing w:val="0"/>
                <w:w w:val="100"/>
                <w:position w:val="0"/>
              </w:rPr>
              <w:tab/>
            </w:r>
            <w:r>
              <w:rPr>
                <w:rFonts w:ascii="Arial" w:hAnsi="Arial" w:cs="Arial" w:eastAsia="Arial"/>
                <w:sz w:val="25"/>
                <w:szCs w:val="25"/>
                <w:color w:val="424242"/>
                <w:spacing w:val="0"/>
                <w:w w:val="100"/>
                <w:position w:val="0"/>
              </w:rPr>
            </w:r>
            <w:r>
              <w:rPr>
                <w:rFonts w:ascii="Arial" w:hAnsi="Arial" w:cs="Arial" w:eastAsia="Arial"/>
                <w:sz w:val="18"/>
                <w:szCs w:val="18"/>
                <w:color w:val="565656"/>
                <w:spacing w:val="0"/>
                <w:w w:val="100"/>
                <w:position w:val="-7"/>
              </w:rPr>
              <w:t>OrçJınLJENIZ</w:t>
            </w:r>
            <w:r>
              <w:rPr>
                <w:rFonts w:ascii="Arial" w:hAnsi="Arial" w:cs="Arial" w:eastAsia="Arial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259" w:lineRule="exact"/>
              <w:ind w:left="146" w:right="-20"/>
              <w:jc w:val="left"/>
              <w:tabs>
                <w:tab w:pos="820" w:val="left"/>
                <w:tab w:pos="286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Arial" w:hAnsi="Arial" w:cs="Arial" w:eastAsia="Arial"/>
                <w:sz w:val="27"/>
                <w:szCs w:val="27"/>
                <w:color w:val="6D6E6E"/>
                <w:spacing w:val="0"/>
                <w:w w:val="72"/>
                <w:position w:val="3"/>
              </w:rPr>
              <w:t>lua·</w:t>
            </w:r>
            <w:r>
              <w:rPr>
                <w:rFonts w:ascii="Arial" w:hAnsi="Arial" w:cs="Arial" w:eastAsia="Arial"/>
                <w:sz w:val="27"/>
                <w:szCs w:val="27"/>
                <w:color w:val="6D6E6E"/>
                <w:spacing w:val="0"/>
                <w:w w:val="100"/>
                <w:position w:val="3"/>
              </w:rPr>
              <w:tab/>
            </w:r>
            <w:r>
              <w:rPr>
                <w:rFonts w:ascii="Arial" w:hAnsi="Arial" w:cs="Arial" w:eastAsia="Arial"/>
                <w:sz w:val="27"/>
                <w:szCs w:val="27"/>
                <w:color w:val="6D6E6E"/>
                <w:spacing w:val="0"/>
                <w:w w:val="100"/>
                <w:position w:val="3"/>
              </w:rPr>
            </w:r>
            <w:r>
              <w:rPr>
                <w:rFonts w:ascii="Arial" w:hAnsi="Arial" w:cs="Arial" w:eastAsia="Arial"/>
                <w:sz w:val="23"/>
                <w:szCs w:val="23"/>
                <w:color w:val="565656"/>
                <w:spacing w:val="0"/>
                <w:w w:val="98"/>
                <w:position w:val="0"/>
              </w:rPr>
              <w:t>erk,</w:t>
            </w:r>
            <w:r>
              <w:rPr>
                <w:rFonts w:ascii="Arial" w:hAnsi="Arial" w:cs="Arial" w:eastAsia="Arial"/>
                <w:sz w:val="23"/>
                <w:szCs w:val="23"/>
                <w:color w:val="565656"/>
                <w:spacing w:val="-24"/>
                <w:w w:val="99"/>
                <w:position w:val="0"/>
              </w:rPr>
              <w:t>-</w:t>
            </w:r>
            <w:r>
              <w:rPr>
                <w:rFonts w:ascii="Arial" w:hAnsi="Arial" w:cs="Arial" w:eastAsia="Arial"/>
                <w:sz w:val="23"/>
                <w:szCs w:val="23"/>
                <w:color w:val="4B4F6B"/>
                <w:spacing w:val="0"/>
                <w:w w:val="37"/>
                <w:position w:val="0"/>
              </w:rPr>
              <w:t>.</w:t>
            </w:r>
            <w:r>
              <w:rPr>
                <w:rFonts w:ascii="Arial" w:hAnsi="Arial" w:cs="Arial" w:eastAsia="Arial"/>
                <w:sz w:val="23"/>
                <w:szCs w:val="23"/>
                <w:color w:val="4B4F6B"/>
                <w:spacing w:val="-8"/>
                <w:w w:val="37"/>
                <w:position w:val="0"/>
              </w:rPr>
              <w:t>.</w:t>
            </w:r>
            <w:r>
              <w:rPr>
                <w:rFonts w:ascii="Arial" w:hAnsi="Arial" w:cs="Arial" w:eastAsia="Arial"/>
                <w:sz w:val="23"/>
                <w:szCs w:val="23"/>
                <w:color w:val="4B4F6B"/>
                <w:spacing w:val="0"/>
                <w:w w:val="37"/>
                <w:position w:val="0"/>
              </w:rPr>
              <w:t>..</w:t>
            </w:r>
            <w:r>
              <w:rPr>
                <w:rFonts w:ascii="Arial" w:hAnsi="Arial" w:cs="Arial" w:eastAsia="Arial"/>
                <w:sz w:val="23"/>
                <w:szCs w:val="23"/>
                <w:color w:val="4B4F6B"/>
                <w:spacing w:val="7"/>
                <w:w w:val="100"/>
                <w:position w:val="0"/>
              </w:rPr>
              <w:t> </w:t>
            </w:r>
            <w:r>
              <w:rPr>
                <w:rFonts w:ascii="Arial" w:hAnsi="Arial" w:cs="Arial" w:eastAsia="Arial"/>
                <w:sz w:val="23"/>
                <w:szCs w:val="23"/>
                <w:color w:val="4B4F6B"/>
                <w:spacing w:val="-44"/>
                <w:w w:val="47"/>
                <w:position w:val="0"/>
              </w:rPr>
              <w:t>.</w:t>
            </w:r>
            <w:r>
              <w:rPr>
                <w:rFonts w:ascii="Arial" w:hAnsi="Arial" w:cs="Arial" w:eastAsia="Arial"/>
                <w:sz w:val="23"/>
                <w:szCs w:val="23"/>
                <w:color w:val="313131"/>
                <w:spacing w:val="-61"/>
                <w:w w:val="142"/>
                <w:position w:val="0"/>
              </w:rPr>
              <w:t>l</w:t>
            </w:r>
            <w:r>
              <w:rPr>
                <w:rFonts w:ascii="Arial" w:hAnsi="Arial" w:cs="Arial" w:eastAsia="Arial"/>
                <w:sz w:val="23"/>
                <w:szCs w:val="23"/>
                <w:color w:val="4B4F6B"/>
                <w:spacing w:val="-1"/>
                <w:w w:val="47"/>
                <w:position w:val="0"/>
              </w:rPr>
              <w:t>.</w:t>
            </w:r>
            <w:r>
              <w:rPr>
                <w:rFonts w:ascii="Arial" w:hAnsi="Arial" w:cs="Arial" w:eastAsia="Arial"/>
                <w:sz w:val="23"/>
                <w:szCs w:val="23"/>
                <w:color w:val="313664"/>
                <w:spacing w:val="-124"/>
                <w:w w:val="85"/>
                <w:position w:val="0"/>
              </w:rPr>
              <w:t>a</w:t>
            </w:r>
            <w:r>
              <w:rPr>
                <w:rFonts w:ascii="Arial" w:hAnsi="Arial" w:cs="Arial" w:eastAsia="Arial"/>
                <w:sz w:val="23"/>
                <w:szCs w:val="23"/>
                <w:color w:val="4B4F6B"/>
                <w:spacing w:val="-5"/>
                <w:w w:val="47"/>
                <w:position w:val="0"/>
              </w:rPr>
              <w:t>.</w:t>
            </w:r>
            <w:r>
              <w:rPr>
                <w:rFonts w:ascii="Arial" w:hAnsi="Arial" w:cs="Arial" w:eastAsia="Arial"/>
                <w:sz w:val="23"/>
                <w:szCs w:val="23"/>
                <w:color w:val="4B4F6B"/>
                <w:spacing w:val="0"/>
                <w:w w:val="48"/>
                <w:position w:val="0"/>
              </w:rPr>
              <w:t>_</w:t>
            </w:r>
            <w:r>
              <w:rPr>
                <w:rFonts w:ascii="Arial" w:hAnsi="Arial" w:cs="Arial" w:eastAsia="Arial"/>
                <w:sz w:val="23"/>
                <w:szCs w:val="23"/>
                <w:color w:val="4B4F6B"/>
                <w:spacing w:val="-19"/>
                <w:w w:val="47"/>
                <w:position w:val="0"/>
              </w:rPr>
              <w:t>,</w:t>
            </w:r>
            <w:r>
              <w:rPr>
                <w:rFonts w:ascii="Arial" w:hAnsi="Arial" w:cs="Arial" w:eastAsia="Arial"/>
                <w:sz w:val="23"/>
                <w:szCs w:val="23"/>
                <w:color w:val="313664"/>
                <w:spacing w:val="-59"/>
                <w:w w:val="91"/>
                <w:position w:val="0"/>
              </w:rPr>
              <w:t>,</w:t>
            </w:r>
            <w:r>
              <w:rPr>
                <w:rFonts w:ascii="Arial" w:hAnsi="Arial" w:cs="Arial" w:eastAsia="Arial"/>
                <w:sz w:val="23"/>
                <w:szCs w:val="23"/>
                <w:color w:val="313664"/>
                <w:spacing w:val="-63"/>
                <w:w w:val="85"/>
                <w:position w:val="0"/>
              </w:rPr>
              <w:t>e</w:t>
            </w:r>
            <w:r>
              <w:rPr>
                <w:rFonts w:ascii="Arial" w:hAnsi="Arial" w:cs="Arial" w:eastAsia="Arial"/>
                <w:sz w:val="23"/>
                <w:szCs w:val="23"/>
                <w:color w:val="313664"/>
                <w:spacing w:val="0"/>
                <w:w w:val="91"/>
                <w:position w:val="0"/>
              </w:rPr>
              <w:t>.</w:t>
            </w:r>
            <w:r>
              <w:rPr>
                <w:rFonts w:ascii="Arial" w:hAnsi="Arial" w:cs="Arial" w:eastAsia="Arial"/>
                <w:sz w:val="23"/>
                <w:szCs w:val="23"/>
                <w:color w:val="313664"/>
                <w:spacing w:val="-32"/>
                <w:w w:val="100"/>
                <w:position w:val="0"/>
              </w:rPr>
              <w:t> </w:t>
            </w:r>
            <w:r>
              <w:rPr>
                <w:rFonts w:ascii="Arial" w:hAnsi="Arial" w:cs="Arial" w:eastAsia="Arial"/>
                <w:sz w:val="23"/>
                <w:szCs w:val="23"/>
                <w:color w:val="313131"/>
                <w:spacing w:val="0"/>
                <w:w w:val="78"/>
                <w:position w:val="0"/>
              </w:rPr>
              <w:t>Amir</w:t>
            </w:r>
            <w:r>
              <w:rPr>
                <w:rFonts w:ascii="Arial" w:hAnsi="Arial" w:cs="Arial" w:eastAsia="Arial"/>
                <w:sz w:val="23"/>
                <w:szCs w:val="23"/>
                <w:color w:val="313131"/>
                <w:spacing w:val="0"/>
                <w:w w:val="100"/>
                <w:position w:val="0"/>
              </w:rPr>
              <w:tab/>
            </w:r>
            <w:r>
              <w:rPr>
                <w:rFonts w:ascii="Arial" w:hAnsi="Arial" w:cs="Arial" w:eastAsia="Arial"/>
                <w:sz w:val="23"/>
                <w:szCs w:val="23"/>
                <w:color w:val="313131"/>
                <w:spacing w:val="0"/>
                <w:w w:val="100"/>
                <w:position w:val="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  <w:position w:val="0"/>
              </w:rPr>
              <w:t>itfaiye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41"/>
                <w:w w:val="100"/>
                <w:position w:val="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  <w:position w:val="0"/>
              </w:rPr>
              <w:t>Eri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4214" w:type="dxa"/>
            <w:vMerge w:val="restart"/>
            <w:gridSpan w:val="3"/>
            <w:tcBorders>
              <w:top w:val="single" w:sz="7.68" w:space="0" w:color="676767"/>
              <w:left w:val="single" w:sz="5.76" w:space="0" w:color="484848"/>
              <w:right w:val="single" w:sz="3.84" w:space="0" w:color="545454"/>
            </w:tcBorders>
          </w:tcPr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18" w:after="0" w:line="280" w:lineRule="exact"/>
              <w:jc w:val="left"/>
              <w:rPr>
                <w:sz w:val="28"/>
                <w:szCs w:val="28"/>
              </w:rPr>
            </w:pPr>
            <w:rPr/>
            <w:r>
              <w:rPr>
                <w:sz w:val="28"/>
                <w:szCs w:val="28"/>
              </w:rPr>
            </w:r>
          </w:p>
          <w:p>
            <w:pPr>
              <w:spacing w:before="0" w:after="0" w:line="240" w:lineRule="auto"/>
              <w:ind w:left="1625" w:right="1341"/>
              <w:jc w:val="center"/>
              <w:rPr>
                <w:rFonts w:ascii="Times New Roman" w:hAnsi="Times New Roman" w:cs="Times New Roman" w:eastAsia="Times New Roman"/>
                <w:sz w:val="27"/>
                <w:szCs w:val="27"/>
              </w:rPr>
            </w:pPr>
            <w:rPr/>
            <w:r>
              <w:rPr>
                <w:rFonts w:ascii="Times New Roman" w:hAnsi="Times New Roman" w:cs="Times New Roman" w:eastAsia="Times New Roman"/>
                <w:sz w:val="30"/>
                <w:szCs w:val="30"/>
                <w:color w:val="313131"/>
                <w:w w:val="73"/>
              </w:rPr>
              <w:t>2</w:t>
            </w:r>
            <w:r>
              <w:rPr>
                <w:rFonts w:ascii="Times New Roman" w:hAnsi="Times New Roman" w:cs="Times New Roman" w:eastAsia="Times New Roman"/>
                <w:sz w:val="30"/>
                <w:szCs w:val="30"/>
                <w:color w:val="313131"/>
                <w:spacing w:val="-5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7"/>
                <w:szCs w:val="27"/>
                <w:color w:val="313131"/>
                <w:spacing w:val="0"/>
                <w:w w:val="76"/>
              </w:rPr>
              <w:t>;</w:t>
            </w:r>
            <w:r>
              <w:rPr>
                <w:rFonts w:ascii="Times New Roman" w:hAnsi="Times New Roman" w:cs="Times New Roman" w:eastAsia="Times New Roman"/>
                <w:sz w:val="27"/>
                <w:szCs w:val="27"/>
                <w:color w:val="313131"/>
                <w:spacing w:val="0"/>
                <w:w w:val="76"/>
              </w:rPr>
              <w:t>4</w:t>
            </w:r>
            <w:r>
              <w:rPr>
                <w:rFonts w:ascii="Times New Roman" w:hAnsi="Times New Roman" w:cs="Times New Roman" w:eastAsia="Times New Roman"/>
                <w:sz w:val="27"/>
                <w:szCs w:val="27"/>
                <w:color w:val="313131"/>
                <w:spacing w:val="22"/>
                <w:w w:val="76"/>
              </w:rPr>
              <w:t> </w:t>
            </w:r>
            <w:r>
              <w:rPr>
                <w:rFonts w:ascii="Times New Roman" w:hAnsi="Times New Roman" w:cs="Times New Roman" w:eastAsia="Times New Roman"/>
                <w:sz w:val="30"/>
                <w:szCs w:val="30"/>
                <w:color w:val="313131"/>
                <w:spacing w:val="0"/>
                <w:w w:val="52"/>
              </w:rPr>
              <w:t>Man</w:t>
            </w:r>
            <w:r>
              <w:rPr>
                <w:rFonts w:ascii="Times New Roman" w:hAnsi="Times New Roman" w:cs="Times New Roman" w:eastAsia="Times New Roman"/>
                <w:sz w:val="30"/>
                <w:szCs w:val="30"/>
                <w:color w:val="313131"/>
                <w:spacing w:val="0"/>
                <w:w w:val="53"/>
              </w:rPr>
              <w:t>s</w:t>
            </w:r>
            <w:r>
              <w:rPr>
                <w:rFonts w:ascii="Times New Roman" w:hAnsi="Times New Roman" w:cs="Times New Roman" w:eastAsia="Times New Roman"/>
                <w:sz w:val="30"/>
                <w:szCs w:val="30"/>
                <w:color w:val="313131"/>
                <w:spacing w:val="-4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7"/>
                <w:szCs w:val="27"/>
                <w:color w:val="313131"/>
                <w:spacing w:val="0"/>
                <w:w w:val="62"/>
              </w:rPr>
              <w:t>720i7</w:t>
            </w:r>
            <w:r>
              <w:rPr>
                <w:rFonts w:ascii="Times New Roman" w:hAnsi="Times New Roman" w:cs="Times New Roman" w:eastAsia="Times New Roman"/>
                <w:sz w:val="27"/>
                <w:szCs w:val="27"/>
                <w:color w:val="000000"/>
                <w:spacing w:val="0"/>
                <w:w w:val="100"/>
              </w:rPr>
            </w:r>
          </w:p>
          <w:p>
            <w:pPr>
              <w:spacing w:before="4" w:after="0" w:line="190" w:lineRule="exact"/>
              <w:jc w:val="left"/>
              <w:rPr>
                <w:sz w:val="19"/>
                <w:szCs w:val="19"/>
              </w:rPr>
            </w:pPr>
            <w:rPr/>
            <w:r>
              <w:rPr>
                <w:sz w:val="19"/>
                <w:szCs w:val="19"/>
              </w:rPr>
            </w:r>
          </w:p>
          <w:p>
            <w:pPr>
              <w:spacing w:before="0" w:after="0" w:line="240" w:lineRule="auto"/>
              <w:ind w:left="1477" w:right="1253"/>
              <w:jc w:val="center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10"/>
                <w:w w:val="100"/>
              </w:rPr>
              <w:t>İ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tfaiye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Birim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2"/>
              </w:rPr>
              <w:t>Amiri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18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2791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Arial" w:hAnsi="Arial" w:cs="Arial" w:eastAsia="Arial"/>
                <w:sz w:val="32"/>
                <w:szCs w:val="32"/>
                <w:color w:val="BABABC"/>
                <w:w w:val="74"/>
              </w:rPr>
              <w:t>.</w:t>
            </w:r>
            <w:r>
              <w:rPr>
                <w:rFonts w:ascii="Arial" w:hAnsi="Arial" w:cs="Arial" w:eastAsia="Arial"/>
                <w:sz w:val="32"/>
                <w:szCs w:val="32"/>
                <w:color w:val="BABABC"/>
                <w:spacing w:val="-5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31"/>
                <w:szCs w:val="31"/>
                <w:color w:val="BABABC"/>
                <w:spacing w:val="0"/>
                <w:w w:val="55"/>
              </w:rPr>
              <w:t>-</w:t>
            </w:r>
            <w:r>
              <w:rPr>
                <w:rFonts w:ascii="Times New Roman" w:hAnsi="Times New Roman" w:cs="Times New Roman" w:eastAsia="Times New Roman"/>
                <w:sz w:val="31"/>
                <w:szCs w:val="31"/>
                <w:color w:val="BABABC"/>
                <w:spacing w:val="0"/>
                <w:w w:val="55"/>
              </w:rPr>
              <w:t> </w:t>
            </w:r>
            <w:r>
              <w:rPr>
                <w:rFonts w:ascii="Times New Roman" w:hAnsi="Times New Roman" w:cs="Times New Roman" w:eastAsia="Times New Roman"/>
                <w:sz w:val="31"/>
                <w:szCs w:val="31"/>
                <w:color w:val="BABABC"/>
                <w:spacing w:val="10"/>
                <w:w w:val="55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BABABC"/>
                <w:spacing w:val="0"/>
                <w:w w:val="100"/>
              </w:rPr>
              <w:t>·-'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386" w:hRule="exact"/>
        </w:trPr>
        <w:tc>
          <w:tcPr>
            <w:tcW w:w="802" w:type="dxa"/>
            <w:tcBorders>
              <w:top w:val="single" w:sz="5.76" w:space="0" w:color="676767"/>
              <w:bottom w:val="single" w:sz="3.84" w:space="0" w:color="384844"/>
              <w:left w:val="single" w:sz="5.76" w:space="0" w:color="4B4B4B"/>
              <w:right w:val="single" w:sz="3.84" w:space="0" w:color="383838"/>
            </w:tcBorders>
          </w:tcPr>
          <w:p>
            <w:pPr/>
            <w:rPr/>
          </w:p>
        </w:tc>
        <w:tc>
          <w:tcPr>
            <w:tcW w:w="581" w:type="dxa"/>
            <w:tcBorders>
              <w:top w:val="single" w:sz="5.76" w:space="0" w:color="676767"/>
              <w:bottom w:val="single" w:sz="3.84" w:space="0" w:color="384844"/>
              <w:left w:val="single" w:sz="3.84" w:space="0" w:color="383838"/>
              <w:right w:val="single" w:sz="7.68" w:space="0" w:color="5B5B5B"/>
            </w:tcBorders>
          </w:tcPr>
          <w:p>
            <w:pPr/>
            <w:rPr/>
          </w:p>
        </w:tc>
        <w:tc>
          <w:tcPr>
            <w:tcW w:w="662" w:type="dxa"/>
            <w:tcBorders>
              <w:top w:val="single" w:sz="5.76" w:space="0" w:color="676767"/>
              <w:bottom w:val="single" w:sz="3.84" w:space="0" w:color="384844"/>
              <w:left w:val="single" w:sz="7.68" w:space="0" w:color="5B5B5B"/>
              <w:right w:val="single" w:sz="5.76" w:space="0" w:color="4B4B4B"/>
            </w:tcBorders>
          </w:tcPr>
          <w:p>
            <w:pPr/>
            <w:rPr/>
          </w:p>
        </w:tc>
        <w:tc>
          <w:tcPr>
            <w:tcW w:w="5054" w:type="dxa"/>
            <w:vMerge/>
            <w:gridSpan w:val="3"/>
            <w:tcBorders>
              <w:bottom w:val="single" w:sz="3.84" w:space="0" w:color="384844"/>
              <w:left w:val="single" w:sz="5.76" w:space="0" w:color="4B4B4B"/>
              <w:right w:val="single" w:sz="5.76" w:space="0" w:color="484848"/>
            </w:tcBorders>
          </w:tcPr>
          <w:p>
            <w:pPr/>
            <w:rPr/>
          </w:p>
        </w:tc>
        <w:tc>
          <w:tcPr>
            <w:tcW w:w="4214" w:type="dxa"/>
            <w:vMerge/>
            <w:gridSpan w:val="3"/>
            <w:tcBorders>
              <w:bottom w:val="single" w:sz="3.84" w:space="0" w:color="384844"/>
              <w:left w:val="single" w:sz="5.76" w:space="0" w:color="484848"/>
              <w:right w:val="single" w:sz="3.84" w:space="0" w:color="545454"/>
            </w:tcBorders>
          </w:tcPr>
          <w:p>
            <w:pPr/>
            <w:rPr/>
          </w:p>
        </w:tc>
      </w:tr>
    </w:tbl>
    <w:p>
      <w:pPr>
        <w:spacing w:after="0"/>
        <w:sectPr>
          <w:pgSz w:w="11920" w:h="16840"/>
          <w:pgMar w:top="320" w:bottom="280" w:left="180" w:right="1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4" w:lineRule="auto"/>
        <w:ind w:left="3760" w:right="4157" w:firstLine="-112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.258537pt;margin-top:-17.110935pt;width:57.139563pt;height:54pt;mso-position-horizontal-relative:page;mso-position-vertical-relative:paragraph;z-index:-15525" type="#_x0000_t202" filled="f" stroked="f">
            <v:textbox inset="0,0,0,0">
              <w:txbxContent>
                <w:p>
                  <w:pPr>
                    <w:spacing w:before="0" w:after="0" w:line="1080" w:lineRule="exact"/>
                    <w:ind w:right="-202"/>
                    <w:jc w:val="left"/>
                    <w:rPr>
                      <w:rFonts w:ascii="Arial" w:hAnsi="Arial" w:cs="Arial" w:eastAsia="Arial"/>
                      <w:sz w:val="108"/>
                      <w:szCs w:val="108"/>
                    </w:rPr>
                  </w:pPr>
                  <w:rPr/>
                  <w:r>
                    <w:rPr>
                      <w:rFonts w:ascii="Arial" w:hAnsi="Arial" w:cs="Arial" w:eastAsia="Arial"/>
                      <w:sz w:val="108"/>
                      <w:szCs w:val="108"/>
                      <w:color w:val="232323"/>
                      <w:spacing w:val="0"/>
                      <w:w w:val="380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108"/>
                      <w:szCs w:val="10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2"/>
        </w:rPr>
        <w:t>BÜYÜK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9"/>
          <w:w w:val="11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2"/>
        </w:rPr>
        <w:t>EH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12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2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2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"/>
          <w:w w:val="112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2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9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"/>
          <w:w w:val="110"/>
        </w:rPr>
        <w:t>S</w:t>
      </w:r>
      <w:r>
        <w:rPr>
          <w:rFonts w:ascii="Arial" w:hAnsi="Arial" w:cs="Arial" w:eastAsia="Arial"/>
          <w:sz w:val="21"/>
          <w:szCs w:val="21"/>
          <w:color w:val="232323"/>
          <w:spacing w:val="-17"/>
          <w:w w:val="245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2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4"/>
          <w:w w:val="113"/>
        </w:rPr>
        <w:t>G</w:t>
      </w:r>
      <w:r>
        <w:rPr>
          <w:rFonts w:ascii="Arial" w:hAnsi="Arial" w:cs="Arial" w:eastAsia="Arial"/>
          <w:sz w:val="21"/>
          <w:szCs w:val="21"/>
          <w:color w:val="232323"/>
          <w:spacing w:val="0"/>
          <w:w w:val="280"/>
        </w:rPr>
        <w:t>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14" w:after="0" w:line="214" w:lineRule="exact"/>
        <w:ind w:left="623" w:right="-20"/>
        <w:jc w:val="left"/>
        <w:tabs>
          <w:tab w:pos="3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32323"/>
          <w:spacing w:val="0"/>
          <w:w w:val="100"/>
          <w:position w:val="-2"/>
        </w:rPr>
        <w:t>BÜYÜKSEHIR</w:t>
      </w:r>
      <w:r>
        <w:rPr>
          <w:rFonts w:ascii="Arial" w:hAnsi="Arial" w:cs="Arial" w:eastAsia="Arial"/>
          <w:sz w:val="15"/>
          <w:szCs w:val="15"/>
          <w:color w:val="232323"/>
          <w:spacing w:val="-22"/>
          <w:w w:val="100"/>
          <w:position w:val="-2"/>
        </w:rPr>
        <w:t> </w:t>
      </w:r>
      <w:r>
        <w:rPr>
          <w:rFonts w:ascii="Arial" w:hAnsi="Arial" w:cs="Arial" w:eastAsia="Arial"/>
          <w:sz w:val="15"/>
          <w:szCs w:val="15"/>
          <w:color w:val="232323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5"/>
          <w:szCs w:val="15"/>
          <w:color w:val="232323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4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4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4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7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1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1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3" w:lineRule="exact"/>
        <w:ind w:left="665" w:right="-20"/>
        <w:jc w:val="left"/>
        <w:tabs>
          <w:tab w:pos="4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32323"/>
          <w:spacing w:val="0"/>
          <w:w w:val="100"/>
          <w:position w:val="8"/>
        </w:rPr>
        <w:t>BELE</w:t>
      </w:r>
      <w:r>
        <w:rPr>
          <w:rFonts w:ascii="Arial" w:hAnsi="Arial" w:cs="Arial" w:eastAsia="Arial"/>
          <w:sz w:val="15"/>
          <w:szCs w:val="15"/>
          <w:color w:val="232323"/>
          <w:spacing w:val="6"/>
          <w:w w:val="100"/>
          <w:position w:val="8"/>
        </w:rPr>
        <w:t>D</w:t>
      </w:r>
      <w:r>
        <w:rPr>
          <w:rFonts w:ascii="Arial" w:hAnsi="Arial" w:cs="Arial" w:eastAsia="Arial"/>
          <w:sz w:val="15"/>
          <w:szCs w:val="15"/>
          <w:color w:val="4B4B4B"/>
          <w:spacing w:val="0"/>
          <w:w w:val="100"/>
          <w:position w:val="8"/>
        </w:rPr>
        <w:t>IYESI</w:t>
      </w:r>
      <w:r>
        <w:rPr>
          <w:rFonts w:ascii="Arial" w:hAnsi="Arial" w:cs="Arial" w:eastAsia="Arial"/>
          <w:sz w:val="15"/>
          <w:szCs w:val="15"/>
          <w:color w:val="4B4B4B"/>
          <w:spacing w:val="6"/>
          <w:w w:val="100"/>
          <w:position w:val="8"/>
        </w:rPr>
        <w:t> </w:t>
      </w:r>
      <w:r>
        <w:rPr>
          <w:rFonts w:ascii="Arial" w:hAnsi="Arial" w:cs="Arial" w:eastAsia="Arial"/>
          <w:sz w:val="15"/>
          <w:szCs w:val="15"/>
          <w:color w:val="4B4B4B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5"/>
          <w:szCs w:val="15"/>
          <w:color w:val="4B4B4B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12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2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0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2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9.95122" w:type="dxa"/>
      </w:tblPr>
      <w:tblGrid/>
      <w:tr>
        <w:trPr>
          <w:trHeight w:val="232" w:hRule="exact"/>
        </w:trPr>
        <w:tc>
          <w:tcPr>
            <w:tcW w:w="1197" w:type="dxa"/>
            <w:tcBorders>
              <w:top w:val="single" w:sz="5.619512" w:space="0" w:color="646464"/>
              <w:bottom w:val="single" w:sz="5.61951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7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4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07" w:type="dxa"/>
            <w:tcBorders>
              <w:top w:val="single" w:sz="5.619512" w:space="0" w:color="646464"/>
              <w:bottom w:val="single" w:sz="5.61951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7" w:lineRule="exact"/>
              <w:ind w:left="20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2"/>
              </w:rPr>
              <w:t>22.05.2017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92" w:type="dxa"/>
            <w:tcBorders>
              <w:top w:val="nil" w:sz="6" w:space="0" w:color="auto"/>
              <w:bottom w:val="single" w:sz="5.61951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40" w:lineRule="auto"/>
              <w:ind w:left="27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0"/>
              </w:rPr>
              <w:t>j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8"/>
                <w:w w:val="100"/>
              </w:rPr>
              <w:t>B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2"/>
              </w:rPr>
              <w:t>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896" w:type="dxa"/>
            <w:tcBorders>
              <w:top w:val="single" w:sz="5.619512" w:space="0" w:color="606060"/>
              <w:bottom w:val="single" w:sz="5.619512" w:space="0" w:color="575757"/>
              <w:left w:val="nil" w:sz="6" w:space="0" w:color="auto"/>
              <w:right w:val="single" w:sz="5.619512" w:space="0" w:color="575757"/>
            </w:tcBorders>
          </w:tcPr>
          <w:p>
            <w:pPr>
              <w:spacing w:before="3" w:after="0" w:line="215" w:lineRule="exact"/>
              <w:ind w:left="221" w:right="-20"/>
              <w:jc w:val="left"/>
              <w:tabs>
                <w:tab w:pos="22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88"/>
              </w:rPr>
              <w:t>_lBi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4"/>
                <w:w w:val="88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88"/>
              </w:rPr>
              <w:t>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21"/>
                <w:w w:val="88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35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33"/>
                <w:w w:val="13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06:51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0"/>
              </w:rPr>
              <w:t>[_el: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0507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650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4"/>
              </w:rPr>
              <w:t>0513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7" w:hRule="exact"/>
        </w:trPr>
        <w:tc>
          <w:tcPr>
            <w:tcW w:w="1197" w:type="dxa"/>
            <w:tcBorders>
              <w:top w:val="single" w:sz="5.619512" w:space="0" w:color="575757"/>
              <w:bottom w:val="single" w:sz="5.61951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4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3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07" w:type="dxa"/>
            <w:tcBorders>
              <w:top w:val="single" w:sz="5.619512" w:space="0" w:color="575757"/>
              <w:bottom w:val="single" w:sz="5.61951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5" w:lineRule="exact"/>
              <w:ind w:left="20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3"/>
              </w:rPr>
              <w:t>22.05.2017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92" w:type="dxa"/>
            <w:tcBorders>
              <w:top w:val="single" w:sz="5.619512" w:space="0" w:color="575757"/>
              <w:bottom w:val="single" w:sz="5.61951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5" w:lineRule="exact"/>
              <w:ind w:left="329" w:right="-20"/>
              <w:jc w:val="left"/>
              <w:tabs>
                <w:tab w:pos="16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w w:val="91"/>
              </w:rPr>
              <w:t>!K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8"/>
                <w:w w:val="9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7"/>
                <w:w w:val="96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11"/>
                <w:w w:val="65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27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-4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3"/>
              </w:rPr>
              <w:t>3356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896" w:type="dxa"/>
            <w:tcBorders>
              <w:top w:val="single" w:sz="5.619512" w:space="0" w:color="575757"/>
              <w:bottom w:val="nil" w:sz="6" w:space="0" w:color="auto"/>
              <w:left w:val="nil" w:sz="6" w:space="0" w:color="auto"/>
              <w:right w:val="single" w:sz="5.619512" w:space="0" w:color="575757"/>
            </w:tcBorders>
          </w:tcPr>
          <w:p>
            <w:pPr>
              <w:spacing w:before="7" w:after="0" w:line="240" w:lineRule="auto"/>
              <w:ind w:left="26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w w:val="92"/>
              </w:rPr>
              <w:t>!Bil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w w:val="93"/>
              </w:rPr>
              <w:t>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35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27"/>
                <w:w w:val="13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4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ngi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3"/>
                <w:w w:val="103"/>
              </w:rPr>
              <w:t>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98"/>
              </w:rPr>
              <w:t>EM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99"/>
              </w:rPr>
              <w:t>İ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12" w:lineRule="exact"/>
        <w:ind w:left="1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Bild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2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2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8"/>
          <w:w w:val="1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1"/>
        </w:rPr>
        <w:t>akra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1"/>
        </w:rPr>
        <w:t>fşıklar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55" w:right="-20"/>
        <w:jc w:val="left"/>
        <w:tabs>
          <w:tab w:pos="1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89"/>
        </w:rPr>
        <w:t>Dogt-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89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Şakra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çıkışı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Çanakkale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39" w:lineRule="auto"/>
        <w:ind w:left="159" w:right="1584"/>
        <w:jc w:val="left"/>
        <w:tabs>
          <w:tab w:pos="1780" w:val="left"/>
          <w:tab w:pos="3600" w:val="left"/>
          <w:tab w:pos="4280" w:val="left"/>
          <w:tab w:pos="5620" w:val="left"/>
          <w:tab w:pos="6660" w:val="left"/>
          <w:tab w:pos="7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2.507324pt;margin-top:26.850555pt;width:80.376015pt;height:26pt;mso-position-horizontal-relative:page;mso-position-vertical-relative:paragraph;z-index:-15524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  <w:tab w:pos="1080" w:val="left"/>
                      <w:tab w:pos="152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0"/>
                      <w:szCs w:val="50"/>
                      <w:color w:val="4B4B4B"/>
                      <w:spacing w:val="0"/>
                      <w:w w:val="4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0"/>
                      <w:szCs w:val="50"/>
                      <w:color w:val="4B4B4B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0"/>
                      <w:szCs w:val="50"/>
                      <w:color w:val="4B4B4B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0"/>
                      <w:szCs w:val="50"/>
                      <w:color w:val="232323"/>
                      <w:spacing w:val="0"/>
                      <w:w w:val="4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0"/>
                      <w:szCs w:val="50"/>
                      <w:color w:val="232323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0"/>
                      <w:szCs w:val="50"/>
                      <w:color w:val="232323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0"/>
                      <w:szCs w:val="50"/>
                      <w:color w:val="777777"/>
                      <w:spacing w:val="0"/>
                      <w:w w:val="5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0"/>
                      <w:szCs w:val="50"/>
                      <w:color w:val="777777"/>
                      <w:spacing w:val="-97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0"/>
                      <w:szCs w:val="50"/>
                      <w:color w:val="A3A3A3"/>
                      <w:spacing w:val="0"/>
                      <w:w w:val="27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50"/>
                      <w:szCs w:val="50"/>
                      <w:color w:val="A3A3A3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0"/>
                      <w:szCs w:val="50"/>
                      <w:color w:val="A3A3A3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63636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Türti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  <w:position w:val="0"/>
        </w:rPr>
        <w:t>Ara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2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9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  <w:position w:val="0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  <w:position w:val="0"/>
        </w:rPr>
        <w:t>E.K.D.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tse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5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0" w:lineRule="exact"/>
        <w:ind w:left="362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2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2"/>
        </w:rPr>
        <w:t>Diger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7" w:after="0" w:line="240" w:lineRule="auto"/>
        <w:ind w:left="666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7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7"/>
        </w:rPr>
        <w:t>07:05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9" w:after="0" w:line="240" w:lineRule="auto"/>
        <w:ind w:left="155" w:right="-20"/>
        <w:jc w:val="left"/>
        <w:tabs>
          <w:tab w:pos="2140" w:val="left"/>
          <w:tab w:pos="5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Tane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SAGLAM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!Kiracı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6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Tane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SAGLAM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0" w:after="0" w:line="214" w:lineRule="exact"/>
        <w:ind w:left="22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229"/>
          <w:position w:val="-1"/>
        </w:rPr>
        <w:t>iri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22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3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cun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-1"/>
        </w:rPr>
        <w:t>ÖZTÜRK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20" w:bottom="280" w:left="220" w:right="480"/>
        </w:sectPr>
      </w:pPr>
      <w:rPr/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5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5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0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7"/>
          <w:position w:val="-1"/>
        </w:rPr>
        <w:t>918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right="-20"/>
        <w:jc w:val="left"/>
        <w:tabs>
          <w:tab w:pos="2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B4B4B"/>
          <w:w w:val="83"/>
        </w:rPr>
        <w:t>[Çı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w w:val="8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6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06:52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9"/>
        </w:rPr>
        <w:t>07:02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20" w:right="480"/>
          <w:cols w:num="3" w:equalWidth="0">
            <w:col w:w="619" w:space="1512"/>
            <w:col w:w="2023" w:space="487"/>
            <w:col w:w="6579"/>
          </w:cols>
        </w:sectPr>
      </w:pPr>
      <w:rPr/>
    </w:p>
    <w:p>
      <w:pPr>
        <w:spacing w:before="0" w:after="0" w:line="265" w:lineRule="exact"/>
        <w:ind w:left="150" w:right="-20"/>
        <w:jc w:val="left"/>
        <w:tabs>
          <w:tab w:pos="4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4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1"/>
          <w:w w:val="100"/>
          <w:position w:val="4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4"/>
        </w:rPr>
        <w:t>in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8" w:after="0" w:line="240" w:lineRule="auto"/>
        <w:ind w:left="4639" w:right="437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40" w:lineRule="auto"/>
        <w:ind w:left="4625" w:right="400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w w:val="95"/>
        </w:rPr>
        <w:t>Em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et-Jandarma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57" w:lineRule="exact"/>
        <w:ind w:left="145" w:right="-20"/>
        <w:jc w:val="left"/>
        <w:tabs>
          <w:tab w:pos="2140" w:val="left"/>
          <w:tab w:pos="4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6"/>
          <w:szCs w:val="26"/>
          <w:color w:val="4B4B4B"/>
          <w:spacing w:val="0"/>
          <w:w w:val="417"/>
          <w:position w:val="-9"/>
        </w:rPr>
        <w:t>-</w:t>
      </w:r>
      <w:r>
        <w:rPr>
          <w:rFonts w:ascii="Arial" w:hAnsi="Arial" w:cs="Arial" w:eastAsia="Arial"/>
          <w:sz w:val="26"/>
          <w:szCs w:val="26"/>
          <w:color w:val="4B4B4B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26"/>
          <w:szCs w:val="26"/>
          <w:color w:val="4B4B4B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3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3"/>
        </w:rPr>
        <w:t>Doğa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"/>
          <w:w w:val="100"/>
          <w:position w:val="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3"/>
        </w:rPr>
        <w:t>gaz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3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1"/>
          <w:position w:val="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20" w:right="480"/>
        </w:sectPr>
      </w:pPr>
      <w:rPr/>
    </w:p>
    <w:p>
      <w:pPr>
        <w:spacing w:before="0" w:after="0" w:line="203" w:lineRule="exact"/>
        <w:ind w:left="150" w:right="-20"/>
        <w:jc w:val="left"/>
        <w:tabs>
          <w:tab w:pos="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Yaı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BCBABA"/>
          <w:spacing w:val="-8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69"/>
          <w:position w:val="0"/>
        </w:rPr>
        <w:t>l&lt;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69"/>
          <w:position w:val="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9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1817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A3A3A3"/>
          <w:spacing w:val="0"/>
          <w:w w:val="100"/>
        </w:rPr>
        <w:t>i</w:t>
        <w:tab/>
      </w:r>
      <w:r>
        <w:rPr>
          <w:rFonts w:ascii="Arial" w:hAnsi="Arial" w:cs="Arial" w:eastAsia="Arial"/>
          <w:sz w:val="16"/>
          <w:szCs w:val="16"/>
          <w:color w:val="A3A3A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Dön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left="21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32323"/>
          <w:spacing w:val="0"/>
          <w:w w:val="100"/>
        </w:rPr>
        <w:t>A.</w:t>
      </w:r>
      <w:r>
        <w:rPr>
          <w:rFonts w:ascii="Arial" w:hAnsi="Arial" w:cs="Arial" w:eastAsia="Arial"/>
          <w:sz w:val="19"/>
          <w:szCs w:val="19"/>
          <w:color w:val="23232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14" w:lineRule="exact"/>
        <w:ind w:left="1803" w:right="-69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8"/>
          <w:szCs w:val="8"/>
          <w:color w:val="BCBABA"/>
          <w:spacing w:val="0"/>
          <w:w w:val="100"/>
          <w:position w:val="4"/>
        </w:rPr>
        <w:t>j</w:t>
      </w:r>
      <w:r>
        <w:rPr>
          <w:rFonts w:ascii="Arial" w:hAnsi="Arial" w:cs="Arial" w:eastAsia="Arial"/>
          <w:sz w:val="8"/>
          <w:szCs w:val="8"/>
          <w:color w:val="BCBABA"/>
          <w:spacing w:val="-19"/>
          <w:w w:val="100"/>
          <w:position w:val="4"/>
        </w:rPr>
        <w:t> </w:t>
      </w:r>
      <w:r>
        <w:rPr>
          <w:rFonts w:ascii="Arial" w:hAnsi="Arial" w:cs="Arial" w:eastAsia="Arial"/>
          <w:sz w:val="8"/>
          <w:szCs w:val="8"/>
          <w:color w:val="BCBABA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8"/>
          <w:szCs w:val="8"/>
          <w:color w:val="BCBABA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1"/>
          <w:position w:val="-1"/>
        </w:rPr>
        <w:t>Adı-Soya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right="-20"/>
        <w:jc w:val="left"/>
        <w:tabs>
          <w:tab w:pos="2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20" w:right="480"/>
          <w:cols w:num="2" w:equalWidth="0">
            <w:col w:w="4293" w:space="348"/>
            <w:col w:w="6579"/>
          </w:cols>
        </w:sectPr>
      </w:pPr>
      <w:rPr/>
    </w:p>
    <w:p>
      <w:pPr>
        <w:spacing w:before="22" w:after="0" w:line="240" w:lineRule="auto"/>
        <w:ind w:left="150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GörOldugu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varıldıgında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70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Ford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husus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otomobili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kısmını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14" w:lineRule="exact"/>
        <w:ind w:left="155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0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left="4607" w:right="378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</w:rPr>
        <w:t>ISöndOrmede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6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187" w:lineRule="exact"/>
        <w:ind w:left="155" w:right="-20"/>
        <w:jc w:val="left"/>
        <w:tabs>
          <w:tab w:pos="2740" w:val="left"/>
          <w:tab w:pos="4640" w:val="left"/>
          <w:tab w:pos="6520" w:val="left"/>
          <w:tab w:pos="8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3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3"/>
        </w:rPr>
        <w:t>söndürrne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3"/>
          <w:position w:val="-4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4"/>
          <w:w w:val="93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"/>
          <w:w w:val="100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8"/>
          <w:position w:val="-4"/>
        </w:rPr>
        <w:t>!K.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  <w:t>K.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5"/>
          <w:w w:val="100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0" w:lineRule="exact"/>
        <w:ind w:left="5474" w:right="-20"/>
        <w:jc w:val="left"/>
        <w:tabs>
          <w:tab w:pos="6420" w:val="left"/>
          <w:tab w:pos="80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0,3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4B4B4B"/>
          <w:spacing w:val="0"/>
          <w:w w:val="99"/>
          <w:position w:val="0"/>
        </w:rPr>
      </w:r>
      <w:r>
        <w:rPr>
          <w:rFonts w:ascii="Arial" w:hAnsi="Arial" w:cs="Arial" w:eastAsia="Arial"/>
          <w:sz w:val="38"/>
          <w:szCs w:val="38"/>
          <w:color w:val="4B4B4B"/>
          <w:spacing w:val="-7"/>
          <w:w w:val="99"/>
          <w:u w:val="single" w:color="484848"/>
          <w:position w:val="0"/>
        </w:rPr>
        <w:t> </w:t>
      </w:r>
      <w:r>
        <w:rPr>
          <w:rFonts w:ascii="Arial" w:hAnsi="Arial" w:cs="Arial" w:eastAsia="Arial"/>
          <w:sz w:val="38"/>
          <w:szCs w:val="38"/>
          <w:color w:val="4B4B4B"/>
          <w:spacing w:val="-7"/>
          <w:w w:val="99"/>
          <w:u w:val="single" w:color="484848"/>
          <w:position w:val="0"/>
        </w:rPr>
      </w:r>
      <w:r>
        <w:rPr>
          <w:rFonts w:ascii="Arial" w:hAnsi="Arial" w:cs="Arial" w:eastAsia="Arial"/>
          <w:sz w:val="38"/>
          <w:szCs w:val="38"/>
          <w:color w:val="4B4B4B"/>
          <w:spacing w:val="0"/>
          <w:w w:val="55"/>
          <w:u w:val="single" w:color="484848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4B4B4B"/>
          <w:spacing w:val="0"/>
          <w:w w:val="55"/>
          <w:position w:val="0"/>
        </w:rPr>
      </w:r>
      <w:r>
        <w:rPr>
          <w:rFonts w:ascii="Arial" w:hAnsi="Arial" w:cs="Arial" w:eastAsia="Arial"/>
          <w:sz w:val="38"/>
          <w:szCs w:val="38"/>
          <w:color w:val="4B4B4B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4B4B4B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69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left="22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sonund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kısmı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</w:rPr>
        <w:t>görmüştü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"/>
          <w:w w:val="10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2.000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7"/>
        </w:rPr>
        <w:t>TL'dir.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20" w:right="480"/>
        </w:sectPr>
      </w:pPr>
      <w:rPr/>
    </w:p>
    <w:p>
      <w:pPr>
        <w:spacing w:before="17" w:after="0" w:line="240" w:lineRule="auto"/>
        <w:ind w:left="150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belirtile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adreste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par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halindeki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NE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70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Ford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20" w:right="480"/>
          <w:cols w:num="2" w:equalWidth="0">
            <w:col w:w="1839" w:space="404"/>
            <w:col w:w="8977"/>
          </w:cols>
        </w:sectPr>
      </w:pPr>
      <w:rPr/>
    </w:p>
    <w:p>
      <w:pPr>
        <w:spacing w:before="12" w:after="0" w:line="247" w:lineRule="auto"/>
        <w:ind w:left="2150" w:right="63" w:firstLine="-199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   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marka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husus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otomobili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elektrik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aksamında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nedenle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oluşa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eskime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yıpranma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aşınma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Vb.)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yapması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0"/>
        </w:rPr>
        <w:t>olabilece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8"/>
          <w:w w:val="105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-7"/>
          <w:w w:val="29"/>
          <w:position w:val="0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6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  <w:position w:val="0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"/>
          <w:w w:val="103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0"/>
          <w:w w:val="114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70" w:lineRule="auto"/>
        <w:ind w:left="150" w:right="3845" w:firstLine="5"/>
        <w:jc w:val="left"/>
        <w:tabs>
          <w:tab w:pos="2140" w:val="left"/>
          <w:tab w:pos="6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22" w:lineRule="exact"/>
        <w:ind w:left="145" w:right="5116"/>
        <w:jc w:val="left"/>
        <w:tabs>
          <w:tab w:pos="640" w:val="left"/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Yan'"'''l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Kime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Tane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SAGLAM'a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  <w:position w:val="1"/>
        </w:rPr>
        <w:t>edilmişti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"/>
          <w:w w:val="103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6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6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8"/>
          <w:position w:val="0"/>
        </w:rPr>
        <w:t>Te:-.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0"/>
          <w:w w:val="16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2"/>
          <w:position w:val="0"/>
        </w:rPr>
        <w:t>Edi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102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1"/>
          <w:position w:val="0"/>
        </w:rPr>
        <w:t>digi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8" w:after="0" w:line="240" w:lineRule="auto"/>
        <w:ind w:left="145" w:right="-20"/>
        <w:jc w:val="left"/>
        <w:tabs>
          <w:tab w:pos="2140" w:val="left"/>
          <w:tab w:pos="5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</w:rPr>
        <w:t>DönUştı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22.05.2017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</w:rPr>
        <w:t>07:46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24" w:lineRule="exact"/>
        <w:ind w:left="244" w:right="-20"/>
        <w:jc w:val="left"/>
        <w:tabs>
          <w:tab w:pos="1040" w:val="left"/>
          <w:tab w:pos="1540" w:val="left"/>
          <w:tab w:pos="8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ÖIO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GİDE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3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4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iP: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Aliaga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1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"/>
          <w:w w:val="102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7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20" w:right="480"/>
        </w:sectPr>
      </w:pPr>
      <w:rPr/>
    </w:p>
    <w:p>
      <w:pPr>
        <w:spacing w:before="40" w:after="0" w:line="240" w:lineRule="auto"/>
        <w:ind w:left="2295" w:right="-73"/>
        <w:jc w:val="left"/>
        <w:tabs>
          <w:tab w:pos="4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63" w:lineRule="exact"/>
        <w:ind w:right="314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5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5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  <w:position w:val="-5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85" w:lineRule="exact"/>
        <w:ind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7.693176pt;margin-top:14.234389pt;width:31.755873pt;height:55.0pt;mso-position-horizontal-relative:page;mso-position-vertical-relative:paragraph;z-index:-15523" type="#_x0000_t202" filled="f" stroked="f">
            <v:textbox inset="0,0,0,0">
              <w:txbxContent>
                <w:p>
                  <w:pPr>
                    <w:spacing w:before="0" w:after="0" w:line="1100" w:lineRule="exact"/>
                    <w:ind w:right="-205"/>
                    <w:jc w:val="left"/>
                    <w:rPr>
                      <w:rFonts w:ascii="Arial" w:hAnsi="Arial" w:cs="Arial" w:eastAsia="Arial"/>
                      <w:sz w:val="110"/>
                      <w:szCs w:val="110"/>
                    </w:rPr>
                  </w:pPr>
                  <w:rPr/>
                  <w:r>
                    <w:rPr>
                      <w:rFonts w:ascii="Arial" w:hAnsi="Arial" w:cs="Arial" w:eastAsia="Arial"/>
                      <w:sz w:val="110"/>
                      <w:szCs w:val="110"/>
                      <w:color w:val="BCBABA"/>
                      <w:spacing w:val="66"/>
                      <w:w w:val="34"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110"/>
                      <w:szCs w:val="110"/>
                      <w:color w:val="5E5E60"/>
                      <w:spacing w:val="0"/>
                      <w:w w:val="46"/>
                      <w:position w:val="-1"/>
                    </w:rPr>
                    <w:t>j,</w:t>
                  </w:r>
                  <w:r>
                    <w:rPr>
                      <w:rFonts w:ascii="Arial" w:hAnsi="Arial" w:cs="Arial" w:eastAsia="Arial"/>
                      <w:sz w:val="110"/>
                      <w:szCs w:val="110"/>
                      <w:color w:val="363636"/>
                      <w:spacing w:val="0"/>
                      <w:w w:val="20"/>
                      <w:position w:val="-1"/>
                    </w:rPr>
                    <w:t>iri</w:t>
                  </w:r>
                  <w:r>
                    <w:rPr>
                      <w:rFonts w:ascii="Arial" w:hAnsi="Arial" w:cs="Arial" w:eastAsia="Arial"/>
                      <w:sz w:val="110"/>
                      <w:szCs w:val="11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5.073181pt;margin-top:14.234389pt;width:38.045105pt;height:55.0pt;mso-position-horizontal-relative:page;mso-position-vertical-relative:paragraph;z-index:-15521" type="#_x0000_t202" filled="f" stroked="f">
            <v:textbox inset="0,0,0,0">
              <w:txbxContent>
                <w:p>
                  <w:pPr>
                    <w:spacing w:before="0" w:after="0" w:line="1100" w:lineRule="exact"/>
                    <w:ind w:right="-205"/>
                    <w:jc w:val="left"/>
                    <w:rPr>
                      <w:rFonts w:ascii="Arial" w:hAnsi="Arial" w:cs="Arial" w:eastAsia="Arial"/>
                      <w:sz w:val="110"/>
                      <w:szCs w:val="110"/>
                    </w:rPr>
                  </w:pPr>
                  <w:rPr/>
                  <w:r>
                    <w:rPr>
                      <w:rFonts w:ascii="Arial" w:hAnsi="Arial" w:cs="Arial" w:eastAsia="Arial"/>
                      <w:sz w:val="110"/>
                      <w:szCs w:val="110"/>
                      <w:color w:val="383D60"/>
                      <w:spacing w:val="35"/>
                      <w:w w:val="125"/>
                      <w:position w:val="-1"/>
                    </w:rPr>
                    <w:t>c</w:t>
                  </w:r>
                  <w:r>
                    <w:rPr>
                      <w:rFonts w:ascii="Arial" w:hAnsi="Arial" w:cs="Arial" w:eastAsia="Arial"/>
                      <w:sz w:val="110"/>
                      <w:szCs w:val="110"/>
                      <w:color w:val="383D60"/>
                      <w:spacing w:val="-553"/>
                      <w:w w:val="125"/>
                      <w:position w:val="-1"/>
                    </w:rPr>
                    <w:t>d</w:t>
                  </w:r>
                  <w:r>
                    <w:rPr>
                      <w:rFonts w:ascii="Arial" w:hAnsi="Arial" w:cs="Arial" w:eastAsia="Arial"/>
                      <w:sz w:val="110"/>
                      <w:szCs w:val="11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9"/>
          <w:szCs w:val="29"/>
          <w:color w:val="232323"/>
          <w:spacing w:val="0"/>
          <w:w w:val="74"/>
          <w:position w:val="-5"/>
        </w:rPr>
        <w:t>2</w:t>
      </w:r>
      <w:r>
        <w:rPr>
          <w:rFonts w:ascii="Times New Roman" w:hAnsi="Times New Roman" w:cs="Times New Roman" w:eastAsia="Times New Roman"/>
          <w:sz w:val="29"/>
          <w:szCs w:val="29"/>
          <w:color w:val="232323"/>
          <w:spacing w:val="12"/>
          <w:w w:val="74"/>
          <w:position w:val="-5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2323"/>
          <w:spacing w:val="0"/>
          <w:w w:val="74"/>
          <w:position w:val="-5"/>
        </w:rPr>
        <w:t>J</w:t>
      </w:r>
      <w:r>
        <w:rPr>
          <w:rFonts w:ascii="Times New Roman" w:hAnsi="Times New Roman" w:cs="Times New Roman" w:eastAsia="Times New Roman"/>
          <w:sz w:val="30"/>
          <w:szCs w:val="30"/>
          <w:color w:val="232323"/>
          <w:spacing w:val="32"/>
          <w:w w:val="74"/>
          <w:position w:val="-5"/>
        </w:rPr>
        <w:t> </w:t>
      </w:r>
      <w:r>
        <w:rPr>
          <w:rFonts w:ascii="Arial" w:hAnsi="Arial" w:cs="Arial" w:eastAsia="Arial"/>
          <w:sz w:val="25"/>
          <w:szCs w:val="25"/>
          <w:color w:val="232323"/>
          <w:spacing w:val="0"/>
          <w:w w:val="51"/>
          <w:position w:val="-5"/>
        </w:rPr>
        <w:t>Mar1s</w:t>
      </w:r>
      <w:r>
        <w:rPr>
          <w:rFonts w:ascii="Arial" w:hAnsi="Arial" w:cs="Arial" w:eastAsia="Arial"/>
          <w:sz w:val="25"/>
          <w:szCs w:val="25"/>
          <w:color w:val="232323"/>
          <w:spacing w:val="32"/>
          <w:w w:val="51"/>
          <w:position w:val="-5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32323"/>
          <w:spacing w:val="0"/>
          <w:w w:val="67"/>
          <w:position w:val="-5"/>
        </w:rPr>
        <w:t>20i7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20" w:right="480"/>
          <w:cols w:num="2" w:equalWidth="0">
            <w:col w:w="6229" w:space="2262"/>
            <w:col w:w="2729"/>
          </w:cols>
        </w:sectPr>
      </w:pPr>
      <w:rPr/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26" w:lineRule="exact"/>
        <w:ind w:left="15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-8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6" w:lineRule="exact"/>
        <w:ind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2670DA"/>
          <w:spacing w:val="-24"/>
          <w:w w:val="93"/>
          <w:position w:val="-1"/>
        </w:rPr>
        <w:t>M</w:t>
      </w:r>
      <w:r>
        <w:rPr>
          <w:rFonts w:ascii="Arial" w:hAnsi="Arial" w:cs="Arial" w:eastAsia="Arial"/>
          <w:sz w:val="25"/>
          <w:szCs w:val="25"/>
          <w:color w:val="2174F4"/>
          <w:spacing w:val="-26"/>
          <w:w w:val="116"/>
          <w:position w:val="-1"/>
        </w:rPr>
        <w:t>u</w:t>
      </w:r>
      <w:r>
        <w:rPr>
          <w:rFonts w:ascii="Arial" w:hAnsi="Arial" w:cs="Arial" w:eastAsia="Arial"/>
          <w:sz w:val="25"/>
          <w:szCs w:val="25"/>
          <w:color w:val="2174F4"/>
          <w:spacing w:val="0"/>
          <w:w w:val="107"/>
          <w:position w:val="-1"/>
        </w:rPr>
        <w:t>h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78" w:lineRule="exact"/>
        <w:ind w:left="201"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174F4"/>
          <w:spacing w:val="0"/>
          <w:w w:val="100"/>
          <w:position w:val="-9"/>
        </w:rPr>
        <w:t>Itfaiy</w:t>
      </w:r>
      <w:r>
        <w:rPr>
          <w:rFonts w:ascii="Arial" w:hAnsi="Arial" w:cs="Arial" w:eastAsia="Arial"/>
          <w:sz w:val="19"/>
          <w:szCs w:val="19"/>
          <w:color w:val="2174F4"/>
          <w:spacing w:val="0"/>
          <w:w w:val="100"/>
          <w:position w:val="-9"/>
        </w:rPr>
        <w:t>e</w:t>
      </w:r>
      <w:r>
        <w:rPr>
          <w:rFonts w:ascii="Arial" w:hAnsi="Arial" w:cs="Arial" w:eastAsia="Arial"/>
          <w:sz w:val="19"/>
          <w:szCs w:val="19"/>
          <w:color w:val="2174F4"/>
          <w:spacing w:val="-10"/>
          <w:w w:val="100"/>
          <w:position w:val="-9"/>
        </w:rPr>
        <w:t> </w:t>
      </w:r>
      <w:r>
        <w:rPr>
          <w:rFonts w:ascii="Arial" w:hAnsi="Arial" w:cs="Arial" w:eastAsia="Arial"/>
          <w:sz w:val="19"/>
          <w:szCs w:val="19"/>
          <w:color w:val="3480F4"/>
          <w:spacing w:val="0"/>
          <w:w w:val="100"/>
          <w:position w:val="-9"/>
        </w:rPr>
        <w:t>Kuze</w:t>
      </w:r>
      <w:r>
        <w:rPr>
          <w:rFonts w:ascii="Arial" w:hAnsi="Arial" w:cs="Arial" w:eastAsia="Arial"/>
          <w:sz w:val="19"/>
          <w:szCs w:val="19"/>
          <w:color w:val="3480F4"/>
          <w:spacing w:val="0"/>
          <w:w w:val="100"/>
          <w:position w:val="-9"/>
        </w:rPr>
        <w:t>y</w:t>
      </w:r>
      <w:r>
        <w:rPr>
          <w:rFonts w:ascii="Arial" w:hAnsi="Arial" w:cs="Arial" w:eastAsia="Arial"/>
          <w:sz w:val="19"/>
          <w:szCs w:val="19"/>
          <w:color w:val="3480F4"/>
          <w:spacing w:val="-12"/>
          <w:w w:val="100"/>
          <w:position w:val="-9"/>
        </w:rPr>
        <w:t> </w:t>
      </w:r>
      <w:r>
        <w:rPr>
          <w:rFonts w:ascii="Arial" w:hAnsi="Arial" w:cs="Arial" w:eastAsia="Arial"/>
          <w:sz w:val="19"/>
          <w:szCs w:val="19"/>
          <w:color w:val="2174F4"/>
          <w:spacing w:val="0"/>
          <w:w w:val="102"/>
          <w:position w:val="-9"/>
        </w:rPr>
        <w:t>Bölge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4" w:after="0" w:line="240" w:lineRule="auto"/>
        <w:ind w:left="89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232323"/>
          <w:spacing w:val="0"/>
          <w:w w:val="78"/>
          <w:i/>
        </w:rPr>
        <w:t>1</w:t>
      </w:r>
      <w:r>
        <w:rPr>
          <w:rFonts w:ascii="Arial" w:hAnsi="Arial" w:cs="Arial" w:eastAsia="Arial"/>
          <w:sz w:val="20"/>
          <w:szCs w:val="20"/>
          <w:color w:val="232323"/>
          <w:spacing w:val="0"/>
          <w:w w:val="78"/>
          <w:i/>
        </w:rPr>
        <w:t>  </w:t>
      </w:r>
      <w:r>
        <w:rPr>
          <w:rFonts w:ascii="Arial" w:hAnsi="Arial" w:cs="Arial" w:eastAsia="Arial"/>
          <w:sz w:val="20"/>
          <w:szCs w:val="20"/>
          <w:color w:val="232323"/>
          <w:spacing w:val="32"/>
          <w:w w:val="78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10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7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107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7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136" w:lineRule="exact"/>
        <w:ind w:left="1381" w:right="1181"/>
        <w:jc w:val="center"/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8pt;margin-top:6.809797pt;width:38.954512pt;height:24.5pt;mso-position-horizontal-relative:page;mso-position-vertical-relative:paragraph;z-index:-15520" type="#_x0000_t202" filled="f" stroked="f">
            <v:textbox inset="0,0,0,0">
              <w:txbxContent>
                <w:p>
                  <w:pPr>
                    <w:spacing w:before="0" w:after="0" w:line="490" w:lineRule="exact"/>
                    <w:ind w:right="-114"/>
                    <w:jc w:val="left"/>
                    <w:rPr>
                      <w:rFonts w:ascii="Arial" w:hAnsi="Arial" w:cs="Arial" w:eastAsia="Arial"/>
                      <w:sz w:val="49"/>
                      <w:szCs w:val="49"/>
                    </w:rPr>
                  </w:pPr>
                  <w:rPr/>
                  <w:r>
                    <w:rPr>
                      <w:rFonts w:ascii="Arial" w:hAnsi="Arial" w:cs="Arial" w:eastAsia="Arial"/>
                      <w:sz w:val="49"/>
                      <w:szCs w:val="49"/>
                      <w:color w:val="383F80"/>
                      <w:spacing w:val="0"/>
                      <w:w w:val="571"/>
                      <w:position w:val="-1"/>
                    </w:rPr>
                    <w:t>\</w:t>
                  </w:r>
                  <w:r>
                    <w:rPr>
                      <w:rFonts w:ascii="Arial" w:hAnsi="Arial" w:cs="Arial" w:eastAsia="Arial"/>
                      <w:sz w:val="49"/>
                      <w:szCs w:val="4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6E7590"/>
          <w:spacing w:val="0"/>
          <w:w w:val="85"/>
          <w:position w:val="-12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6E7590"/>
          <w:spacing w:val="28"/>
          <w:w w:val="85"/>
          <w:position w:val="-1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BCBABA"/>
          <w:spacing w:val="0"/>
          <w:w w:val="85"/>
          <w:position w:val="-12"/>
        </w:rPr>
        <w:t>...</w:t>
      </w:r>
      <w:r>
        <w:rPr>
          <w:rFonts w:ascii="Times New Roman" w:hAnsi="Times New Roman" w:cs="Times New Roman" w:eastAsia="Times New Roman"/>
          <w:sz w:val="21"/>
          <w:szCs w:val="21"/>
          <w:color w:val="BCBABA"/>
          <w:spacing w:val="-1"/>
          <w:w w:val="85"/>
          <w:position w:val="-12"/>
        </w:rPr>
        <w:t> </w:t>
      </w:r>
      <w:r>
        <w:rPr>
          <w:rFonts w:ascii="Arial" w:hAnsi="Arial" w:cs="Arial" w:eastAsia="Arial"/>
          <w:sz w:val="24"/>
          <w:szCs w:val="24"/>
          <w:color w:val="A3A3A3"/>
          <w:spacing w:val="0"/>
          <w:w w:val="37"/>
          <w:position w:val="-12"/>
        </w:rPr>
        <w:t>·</w:t>
      </w:r>
      <w:r>
        <w:rPr>
          <w:rFonts w:ascii="Arial" w:hAnsi="Arial" w:cs="Arial" w:eastAsia="Arial"/>
          <w:sz w:val="24"/>
          <w:szCs w:val="24"/>
          <w:color w:val="A3A3A3"/>
          <w:spacing w:val="-4"/>
          <w:w w:val="36"/>
          <w:position w:val="-12"/>
        </w:rPr>
        <w:t>"</w:t>
      </w:r>
      <w:r>
        <w:rPr>
          <w:rFonts w:ascii="Arial" w:hAnsi="Arial" w:cs="Arial" w:eastAsia="Arial"/>
          <w:sz w:val="24"/>
          <w:szCs w:val="24"/>
          <w:color w:val="777777"/>
          <w:spacing w:val="0"/>
          <w:w w:val="155"/>
          <w:position w:val="-12"/>
        </w:rPr>
        <w:t>'</w:t>
      </w:r>
      <w:r>
        <w:rPr>
          <w:rFonts w:ascii="Arial" w:hAnsi="Arial" w:cs="Arial" w:eastAsia="Arial"/>
          <w:sz w:val="24"/>
          <w:szCs w:val="24"/>
          <w:color w:val="777777"/>
          <w:spacing w:val="0"/>
          <w:w w:val="100"/>
          <w:position w:val="-12"/>
        </w:rPr>
        <w:t>  </w:t>
      </w:r>
      <w:r>
        <w:rPr>
          <w:rFonts w:ascii="Arial" w:hAnsi="Arial" w:cs="Arial" w:eastAsia="Arial"/>
          <w:sz w:val="24"/>
          <w:szCs w:val="24"/>
          <w:color w:val="777777"/>
          <w:spacing w:val="-23"/>
          <w:w w:val="100"/>
          <w:position w:val="-12"/>
        </w:rPr>
        <w:t> </w:t>
      </w:r>
      <w:r>
        <w:rPr>
          <w:rFonts w:ascii="Arial" w:hAnsi="Arial" w:cs="Arial" w:eastAsia="Arial"/>
          <w:sz w:val="18"/>
          <w:szCs w:val="18"/>
          <w:color w:val="A3A3A3"/>
          <w:spacing w:val="0"/>
          <w:w w:val="129"/>
          <w:position w:val="-12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280" w:bottom="280" w:left="220" w:right="480"/>
          <w:cols w:num="3" w:equalWidth="0">
            <w:col w:w="800" w:space="1472"/>
            <w:col w:w="1828" w:space="3782"/>
            <w:col w:w="3338"/>
          </w:cols>
        </w:sectPr>
      </w:pPr>
      <w:rPr/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2365"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174F4"/>
          <w:spacing w:val="0"/>
          <w:w w:val="100"/>
        </w:rPr>
        <w:t>2.Post</w:t>
      </w:r>
      <w:r>
        <w:rPr>
          <w:rFonts w:ascii="Arial" w:hAnsi="Arial" w:cs="Arial" w:eastAsia="Arial"/>
          <w:sz w:val="19"/>
          <w:szCs w:val="19"/>
          <w:color w:val="2174F4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174F4"/>
          <w:spacing w:val="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80F4"/>
          <w:spacing w:val="0"/>
          <w:w w:val="100"/>
        </w:rPr>
        <w:t>Grupla</w:t>
      </w:r>
      <w:r>
        <w:rPr>
          <w:rFonts w:ascii="Arial" w:hAnsi="Arial" w:cs="Arial" w:eastAsia="Arial"/>
          <w:sz w:val="19"/>
          <w:szCs w:val="19"/>
          <w:color w:val="3480F4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3480F4"/>
          <w:spacing w:val="-1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174F4"/>
          <w:spacing w:val="0"/>
          <w:w w:val="100"/>
        </w:rPr>
        <w:t>Amiri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3576" w:right="1990"/>
        <w:jc w:val="center"/>
        <w:rPr>
          <w:rFonts w:ascii="Times New Roman" w:hAnsi="Times New Roman" w:cs="Times New Roman" w:eastAsia="Times New Roman"/>
          <w:sz w:val="7"/>
          <w:szCs w:val="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7"/>
          <w:szCs w:val="7"/>
          <w:color w:val="9E8EAA"/>
          <w:spacing w:val="0"/>
          <w:w w:val="143"/>
        </w:rPr>
        <w:t>\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</w:rPr>
      </w:r>
    </w:p>
    <w:p>
      <w:pPr>
        <w:spacing w:before="0" w:after="0" w:line="303" w:lineRule="exact"/>
        <w:ind w:left="3732" w:right="-20"/>
        <w:jc w:val="left"/>
        <w:tabs>
          <w:tab w:pos="434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pict>
          <v:group style="position:absolute;margin-left:242.692688pt;margin-top:13.350252pt;width:100.682929pt;height:.702439pt;mso-position-horizontal-relative:page;mso-position-vertical-relative:paragraph;z-index:-15527" coordorigin="4854,267" coordsize="2014,14">
            <v:group style="position:absolute;left:5615;top:274;width:1246;height:2" coordorigin="5615,274" coordsize="1246,2">
              <v:shape style="position:absolute;left:5615;top:274;width:1246;height:2" coordorigin="5615,274" coordsize="1246,0" path="m5615,274l6860,274e" filled="f" stroked="t" strokeweight=".702439pt" strokecolor="#4B4F90">
                <v:path arrowok="t"/>
              </v:shape>
            </v:group>
            <v:group style="position:absolute;left:4856;top:274;width:759;height:2" coordorigin="4856,274" coordsize="759,2">
              <v:shape style="position:absolute;left:4856;top:274;width:759;height:2" coordorigin="4856,274" coordsize="759,0" path="m4856,274l5615,274e" filled="f" stroked="t" strokeweight=".234146pt" strokecolor="#000000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9.070282pt;margin-top:18.39451pt;width:40.091273pt;height:19.5pt;mso-position-horizontal-relative:page;mso-position-vertical-relative:paragraph;z-index:-15522" type="#_x0000_t202" filled="f" stroked="f">
            <v:textbox inset="0,0,0,0">
              <w:txbxContent>
                <w:p>
                  <w:pPr>
                    <w:spacing w:before="0" w:after="0" w:line="390" w:lineRule="exact"/>
                    <w:ind w:right="-98"/>
                    <w:jc w:val="left"/>
                    <w:rPr>
                      <w:rFonts w:ascii="Times New Roman" w:hAnsi="Times New Roman" w:cs="Times New Roman" w:eastAsia="Times New Roman"/>
                      <w:sz w:val="39"/>
                      <w:szCs w:val="3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5E5E60"/>
                      <w:spacing w:val="8"/>
                      <w:w w:val="100"/>
                    </w:rPr>
                    <w:t>w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5E5E60"/>
                      <w:spacing w:val="13"/>
                      <w:w w:val="100"/>
                    </w:rPr>
                    <w:t>s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5E5E60"/>
                      <w:spacing w:val="6"/>
                      <w:w w:val="100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5E5E60"/>
                      <w:spacing w:val="0"/>
                      <w:w w:val="100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5E5E60"/>
                      <w:spacing w:val="9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A3A3A3"/>
                      <w:spacing w:val="-141"/>
                      <w:w w:val="117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BCBABA"/>
          <w:spacing w:val="0"/>
          <w:w w:val="61"/>
        </w:rPr>
        <w:t>-</w:t>
      </w:r>
      <w:r>
        <w:rPr>
          <w:rFonts w:ascii="Arial" w:hAnsi="Arial" w:cs="Arial" w:eastAsia="Arial"/>
          <w:sz w:val="15"/>
          <w:szCs w:val="15"/>
          <w:color w:val="BCBABA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BCBABA"/>
          <w:spacing w:val="0"/>
          <w:w w:val="100"/>
        </w:rPr>
      </w:r>
      <w:r>
        <w:rPr>
          <w:rFonts w:ascii="Arial" w:hAnsi="Arial" w:cs="Arial" w:eastAsia="Arial"/>
          <w:sz w:val="27"/>
          <w:szCs w:val="27"/>
          <w:color w:val="3649BA"/>
          <w:spacing w:val="0"/>
          <w:w w:val="61"/>
          <w:i/>
        </w:rPr>
        <w:t>...,;,-,;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20" w:right="480"/>
          <w:cols w:num="2" w:equalWidth="0">
            <w:col w:w="4173" w:space="1367"/>
            <w:col w:w="5680"/>
          </w:cols>
        </w:sectPr>
      </w:pPr>
      <w:rPr/>
    </w:p>
    <w:p>
      <w:pPr>
        <w:spacing w:before="2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90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63636"/>
          <w:w w:val="87"/>
          <w:position w:val="-3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w w:val="88"/>
          <w:position w:val="-3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-4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-1"/>
        </w:rPr>
        <w:t>ltf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9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uş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right="-99"/>
        <w:jc w:val="left"/>
        <w:rPr>
          <w:rFonts w:ascii="Times New Roman" w:hAnsi="Times New Roman" w:cs="Times New Roman" w:eastAsia="Times New Roman"/>
          <w:sz w:val="39"/>
          <w:szCs w:val="3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777777"/>
          <w:spacing w:val="-4"/>
          <w:w w:val="59"/>
          <w:position w:val="2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BCBABA"/>
          <w:spacing w:val="-38"/>
          <w:w w:val="118"/>
          <w:position w:val="2"/>
        </w:rPr>
        <w:t>.</w:t>
      </w:r>
      <w:r>
        <w:rPr>
          <w:rFonts w:ascii="Times New Roman" w:hAnsi="Times New Roman" w:cs="Times New Roman" w:eastAsia="Times New Roman"/>
          <w:sz w:val="39"/>
          <w:szCs w:val="39"/>
          <w:color w:val="5E5E60"/>
          <w:spacing w:val="0"/>
          <w:w w:val="153"/>
          <w:position w:val="0"/>
        </w:rPr>
        <w:t>:</w:t>
      </w:r>
      <w:r>
        <w:rPr>
          <w:rFonts w:ascii="Times New Roman" w:hAnsi="Times New Roman" w:cs="Times New Roman" w:eastAsia="Times New Roman"/>
          <w:sz w:val="39"/>
          <w:szCs w:val="39"/>
          <w:color w:val="000000"/>
          <w:spacing w:val="0"/>
          <w:w w:val="100"/>
          <w:position w:val="0"/>
        </w:rPr>
      </w:r>
    </w:p>
    <w:p>
      <w:pPr>
        <w:spacing w:before="0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110" w:lineRule="exact"/>
        <w:ind w:left="52" w:right="-20"/>
        <w:jc w:val="left"/>
        <w:tabs>
          <w:tab w:pos="500" w:val="left"/>
          <w:tab w:pos="112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Arial" w:hAnsi="Arial" w:cs="Arial" w:eastAsia="Arial"/>
          <w:sz w:val="12"/>
          <w:szCs w:val="12"/>
          <w:color w:val="8C8C8C"/>
          <w:spacing w:val="0"/>
          <w:w w:val="155"/>
          <w:position w:val="-2"/>
        </w:rPr>
        <w:t>'</w:t>
      </w:r>
      <w:r>
        <w:rPr>
          <w:rFonts w:ascii="Arial" w:hAnsi="Arial" w:cs="Arial" w:eastAsia="Arial"/>
          <w:sz w:val="12"/>
          <w:szCs w:val="12"/>
          <w:color w:val="8C8C8C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2"/>
          <w:szCs w:val="12"/>
          <w:color w:val="8C8C8C"/>
          <w:spacing w:val="0"/>
          <w:w w:val="100"/>
          <w:position w:val="-2"/>
        </w:rPr>
      </w:r>
      <w:r>
        <w:rPr>
          <w:rFonts w:ascii="Arial" w:hAnsi="Arial" w:cs="Arial" w:eastAsia="Arial"/>
          <w:sz w:val="12"/>
          <w:szCs w:val="12"/>
          <w:color w:val="A3A3A3"/>
          <w:spacing w:val="0"/>
          <w:w w:val="100"/>
          <w:position w:val="-2"/>
        </w:rPr>
        <w:t>!.</w:t>
      </w:r>
      <w:r>
        <w:rPr>
          <w:rFonts w:ascii="Arial" w:hAnsi="Arial" w:cs="Arial" w:eastAsia="Arial"/>
          <w:sz w:val="12"/>
          <w:szCs w:val="12"/>
          <w:color w:val="A3A3A3"/>
          <w:spacing w:val="-33"/>
          <w:w w:val="100"/>
          <w:position w:val="-2"/>
        </w:rPr>
        <w:t> </w:t>
      </w:r>
      <w:r>
        <w:rPr>
          <w:rFonts w:ascii="Arial" w:hAnsi="Arial" w:cs="Arial" w:eastAsia="Arial"/>
          <w:sz w:val="12"/>
          <w:szCs w:val="12"/>
          <w:color w:val="A3A3A3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2"/>
          <w:szCs w:val="12"/>
          <w:color w:val="A3A3A3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8"/>
          <w:szCs w:val="8"/>
          <w:color w:val="8C8C8C"/>
          <w:spacing w:val="0"/>
          <w:w w:val="100"/>
          <w:position w:val="-2"/>
        </w:rPr>
        <w:t>"j'',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47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8C8C8C"/>
          <w:spacing w:val="-25"/>
          <w:w w:val="104"/>
          <w:i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4B4B4B"/>
          <w:spacing w:val="0"/>
          <w:w w:val="68"/>
          <w:i/>
        </w:rPr>
        <w:t>v_a</w:t>
      </w:r>
      <w:r>
        <w:rPr>
          <w:rFonts w:ascii="Times New Roman" w:hAnsi="Times New Roman" w:cs="Times New Roman" w:eastAsia="Times New Roman"/>
          <w:sz w:val="22"/>
          <w:szCs w:val="22"/>
          <w:color w:val="4B4B4B"/>
          <w:spacing w:val="-9"/>
          <w:w w:val="69"/>
          <w:i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4B4B4B"/>
          <w:spacing w:val="0"/>
          <w:w w:val="68"/>
          <w:i/>
        </w:rPr>
        <w:t>gı</w:t>
      </w:r>
      <w:r>
        <w:rPr>
          <w:rFonts w:ascii="Times New Roman" w:hAnsi="Times New Roman" w:cs="Times New Roman" w:eastAsia="Times New Roman"/>
          <w:sz w:val="22"/>
          <w:szCs w:val="22"/>
          <w:color w:val="4B4B4B"/>
          <w:spacing w:val="0"/>
          <w:w w:val="69"/>
          <w:i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4B4B4B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B4B4B"/>
          <w:spacing w:val="-5"/>
          <w:w w:val="65"/>
          <w:i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color w:val="4B4B4B"/>
          <w:spacing w:val="0"/>
          <w:w w:val="65"/>
          <w:i/>
        </w:rPr>
        <w:t>e-</w:t>
      </w:r>
      <w:r>
        <w:rPr>
          <w:rFonts w:ascii="Times New Roman" w:hAnsi="Times New Roman" w:cs="Times New Roman" w:eastAsia="Times New Roman"/>
          <w:sz w:val="22"/>
          <w:szCs w:val="22"/>
          <w:color w:val="4B4B4B"/>
          <w:spacing w:val="-18"/>
          <w:w w:val="65"/>
          <w:i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4B4B4B"/>
          <w:spacing w:val="-16"/>
          <w:w w:val="65"/>
          <w:i/>
        </w:rPr>
        <w:t>&amp;</w:t>
      </w:r>
      <w:r>
        <w:rPr>
          <w:rFonts w:ascii="Times New Roman" w:hAnsi="Times New Roman" w:cs="Times New Roman" w:eastAsia="Times New Roman"/>
          <w:sz w:val="22"/>
          <w:szCs w:val="22"/>
          <w:color w:val="4B4B4B"/>
          <w:spacing w:val="-6"/>
          <w:w w:val="65"/>
          <w:i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A3A3A3"/>
          <w:spacing w:val="0"/>
          <w:w w:val="97"/>
          <w:i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A3A3A3"/>
          <w:spacing w:val="2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8C8C8C"/>
          <w:spacing w:val="0"/>
          <w:w w:val="62"/>
        </w:rPr>
        <w:t>-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153" w:lineRule="exact"/>
        <w:ind w:right="-20"/>
        <w:jc w:val="lef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Arial" w:hAnsi="Arial" w:cs="Arial" w:eastAsia="Arial"/>
          <w:sz w:val="19"/>
          <w:szCs w:val="19"/>
          <w:color w:val="4B4B4B"/>
          <w:spacing w:val="-9"/>
          <w:w w:val="83"/>
          <w:position w:val="-4"/>
        </w:rPr>
        <w:t>e</w:t>
      </w:r>
      <w:r>
        <w:rPr>
          <w:rFonts w:ascii="Arial" w:hAnsi="Arial" w:cs="Arial" w:eastAsia="Arial"/>
          <w:sz w:val="19"/>
          <w:szCs w:val="19"/>
          <w:color w:val="BCBABA"/>
          <w:spacing w:val="-11"/>
          <w:w w:val="172"/>
          <w:position w:val="-4"/>
        </w:rPr>
        <w:t>: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74"/>
          <w:position w:val="-4"/>
        </w:rPr>
        <w:t>Şut</w:t>
      </w:r>
      <w:r>
        <w:rPr>
          <w:rFonts w:ascii="Arial" w:hAnsi="Arial" w:cs="Arial" w:eastAsia="Arial"/>
          <w:sz w:val="19"/>
          <w:szCs w:val="19"/>
          <w:color w:val="363636"/>
          <w:spacing w:val="-79"/>
          <w:w w:val="75"/>
          <w:position w:val="-4"/>
        </w:rPr>
        <w:t>J</w:t>
      </w:r>
      <w:r>
        <w:rPr>
          <w:rFonts w:ascii="Times New Roman" w:hAnsi="Times New Roman" w:cs="Times New Roman" w:eastAsia="Times New Roman"/>
          <w:sz w:val="23"/>
          <w:szCs w:val="23"/>
          <w:color w:val="BCBABA"/>
          <w:spacing w:val="-2"/>
          <w:w w:val="113"/>
          <w:position w:val="-10"/>
        </w:rPr>
        <w:t>.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75"/>
          <w:position w:val="-4"/>
        </w:rPr>
        <w:t>9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74"/>
          <w:position w:val="-4"/>
        </w:rPr>
        <w:t>'</w:t>
      </w:r>
      <w:r>
        <w:rPr>
          <w:rFonts w:ascii="Arial" w:hAnsi="Arial" w:cs="Arial" w:eastAsia="Arial"/>
          <w:sz w:val="19"/>
          <w:szCs w:val="19"/>
          <w:color w:val="363636"/>
          <w:spacing w:val="-2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75"/>
          <w:i/>
          <w:position w:val="-4"/>
        </w:rPr>
        <w:t>Müdı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15"/>
          <w:w w:val="75"/>
          <w:i/>
          <w:position w:val="-4"/>
        </w:rPr>
        <w:t>j</w:t>
      </w:r>
      <w:r>
        <w:rPr>
          <w:rFonts w:ascii="Times New Roman" w:hAnsi="Times New Roman" w:cs="Times New Roman" w:eastAsia="Times New Roman"/>
          <w:sz w:val="23"/>
          <w:szCs w:val="23"/>
          <w:color w:val="8C8C8C"/>
          <w:spacing w:val="-18"/>
          <w:w w:val="75"/>
          <w:position w:val="-10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5E5E60"/>
          <w:spacing w:val="0"/>
          <w:w w:val="78"/>
          <w:i/>
          <w:position w:val="-4"/>
        </w:rPr>
        <w:t>}</w:t>
      </w:r>
      <w:r>
        <w:rPr>
          <w:rFonts w:ascii="Times New Roman" w:hAnsi="Times New Roman" w:cs="Times New Roman" w:eastAsia="Times New Roman"/>
          <w:sz w:val="21"/>
          <w:szCs w:val="21"/>
          <w:color w:val="5E5E60"/>
          <w:spacing w:val="-39"/>
          <w:w w:val="78"/>
          <w:i/>
          <w:position w:val="-4"/>
        </w:rPr>
        <w:t>'</w:t>
      </w:r>
      <w:r>
        <w:rPr>
          <w:rFonts w:ascii="Times New Roman" w:hAnsi="Times New Roman" w:cs="Times New Roman" w:eastAsia="Times New Roman"/>
          <w:sz w:val="23"/>
          <w:szCs w:val="23"/>
          <w:color w:val="5E5E60"/>
          <w:spacing w:val="-78"/>
          <w:w w:val="78"/>
          <w:i/>
          <w:position w:val="-10"/>
        </w:rPr>
        <w:t>u</w:t>
      </w:r>
      <w:r>
        <w:rPr>
          <w:rFonts w:ascii="Times New Roman" w:hAnsi="Times New Roman" w:cs="Times New Roman" w:eastAsia="Times New Roman"/>
          <w:sz w:val="21"/>
          <w:szCs w:val="21"/>
          <w:color w:val="8C8C8C"/>
          <w:spacing w:val="-78"/>
          <w:w w:val="129"/>
          <w:i/>
          <w:position w:val="-4"/>
        </w:rPr>
      </w:r>
      <w:r>
        <w:rPr>
          <w:rFonts w:ascii="Times New Roman" w:hAnsi="Times New Roman" w:cs="Times New Roman" w:eastAsia="Times New Roman"/>
          <w:sz w:val="21"/>
          <w:szCs w:val="21"/>
          <w:color w:val="8C8C8C"/>
          <w:spacing w:val="-3"/>
          <w:w w:val="129"/>
          <w:emboss/>
          <w:i/>
          <w:position w:val="-4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8C8C8C"/>
          <w:spacing w:val="-3"/>
          <w:w w:val="129"/>
          <w:emboss/>
          <w:i/>
          <w:position w:val="-4"/>
        </w:rPr>
      </w:r>
      <w:r>
        <w:rPr>
          <w:rFonts w:ascii="Times New Roman" w:hAnsi="Times New Roman" w:cs="Times New Roman" w:eastAsia="Times New Roman"/>
          <w:sz w:val="21"/>
          <w:szCs w:val="21"/>
          <w:color w:val="8C8C8C"/>
          <w:spacing w:val="-3"/>
          <w:w w:val="129"/>
          <w:i/>
          <w:position w:val="-4"/>
        </w:rPr>
      </w:r>
      <w:r>
        <w:rPr>
          <w:rFonts w:ascii="Times New Roman" w:hAnsi="Times New Roman" w:cs="Times New Roman" w:eastAsia="Times New Roman"/>
          <w:sz w:val="21"/>
          <w:szCs w:val="21"/>
          <w:color w:val="8C8C8C"/>
          <w:spacing w:val="-3"/>
          <w:w w:val="129"/>
          <w:i/>
          <w:position w:val="-4"/>
        </w:rPr>
      </w:r>
      <w:r>
        <w:rPr>
          <w:rFonts w:ascii="Times New Roman" w:hAnsi="Times New Roman" w:cs="Times New Roman" w:eastAsia="Times New Roman"/>
          <w:sz w:val="23"/>
          <w:szCs w:val="23"/>
          <w:color w:val="5E5E60"/>
          <w:spacing w:val="0"/>
          <w:w w:val="78"/>
          <w:i/>
          <w:position w:val="-10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5E5E60"/>
          <w:spacing w:val="-28"/>
          <w:w w:val="100"/>
          <w:i/>
          <w:position w:val="-1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777777"/>
          <w:spacing w:val="0"/>
          <w:w w:val="125"/>
          <w:position w:val="-10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20" w:right="480"/>
          <w:cols w:num="4" w:equalWidth="0">
            <w:col w:w="5493" w:space="0"/>
            <w:col w:w="207" w:space="2604"/>
            <w:col w:w="214" w:space="479"/>
            <w:col w:w="2223"/>
          </w:cols>
        </w:sectPr>
      </w:pPr>
      <w:rPr/>
    </w:p>
    <w:p>
      <w:pPr>
        <w:spacing w:before="54" w:after="0" w:line="240" w:lineRule="auto"/>
        <w:ind w:right="-20"/>
        <w:jc w:val="righ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10"/>
          <w:szCs w:val="10"/>
          <w:color w:val="8C8C8C"/>
          <w:spacing w:val="0"/>
          <w:w w:val="234"/>
          <w:position w:val="3"/>
        </w:rPr>
        <w:t>·</w:t>
      </w:r>
      <w:r>
        <w:rPr>
          <w:rFonts w:ascii="Arial" w:hAnsi="Arial" w:cs="Arial" w:eastAsia="Arial"/>
          <w:sz w:val="10"/>
          <w:szCs w:val="10"/>
          <w:color w:val="8C8C8C"/>
          <w:spacing w:val="-40"/>
          <w:w w:val="234"/>
          <w:position w:val="3"/>
        </w:rPr>
        <w:t> </w:t>
      </w:r>
      <w:r>
        <w:rPr>
          <w:rFonts w:ascii="Arial" w:hAnsi="Arial" w:cs="Arial" w:eastAsia="Arial"/>
          <w:sz w:val="21"/>
          <w:szCs w:val="21"/>
          <w:color w:val="4B4B4B"/>
          <w:spacing w:val="0"/>
          <w:w w:val="49"/>
          <w:position w:val="0"/>
        </w:rPr>
        <w:t>...,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40" w:lineRule="auto"/>
        <w:ind w:right="-61"/>
        <w:jc w:val="left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A3A3A3"/>
          <w:spacing w:val="-93"/>
          <w:w w:val="266"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color w:val="BCBABA"/>
          <w:spacing w:val="0"/>
          <w:w w:val="141"/>
          <w:position w:val="-3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BCBABA"/>
          <w:spacing w:val="-3"/>
          <w:w w:val="141"/>
          <w:position w:val="-3"/>
        </w:rPr>
        <w:t>,</w:t>
      </w:r>
      <w:r>
        <w:rPr>
          <w:rFonts w:ascii="Arial" w:hAnsi="Arial" w:cs="Arial" w:eastAsia="Arial"/>
          <w:sz w:val="10"/>
          <w:szCs w:val="10"/>
          <w:color w:val="A3A3A3"/>
          <w:spacing w:val="0"/>
          <w:w w:val="266"/>
          <w:position w:val="0"/>
        </w:rPr>
        <w:t>•</w:t>
      </w:r>
      <w:r>
        <w:rPr>
          <w:rFonts w:ascii="Arial" w:hAnsi="Arial" w:cs="Arial" w:eastAsia="Arial"/>
          <w:sz w:val="10"/>
          <w:szCs w:val="10"/>
          <w:color w:val="A3A3A3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0"/>
          <w:szCs w:val="10"/>
          <w:color w:val="A3A3A3"/>
          <w:spacing w:val="2"/>
          <w:w w:val="100"/>
          <w:position w:val="0"/>
        </w:rPr>
        <w:t> </w:t>
      </w:r>
      <w:r>
        <w:rPr>
          <w:rFonts w:ascii="Arial" w:hAnsi="Arial" w:cs="Arial" w:eastAsia="Arial"/>
          <w:sz w:val="10"/>
          <w:szCs w:val="10"/>
          <w:color w:val="8C8C8C"/>
          <w:spacing w:val="-16"/>
          <w:w w:val="106"/>
          <w:position w:val="0"/>
        </w:rPr>
        <w:t>"</w:t>
      </w:r>
      <w:r>
        <w:rPr>
          <w:rFonts w:ascii="Arial" w:hAnsi="Arial" w:cs="Arial" w:eastAsia="Arial"/>
          <w:sz w:val="10"/>
          <w:szCs w:val="10"/>
          <w:color w:val="BCBABA"/>
          <w:spacing w:val="0"/>
          <w:w w:val="166"/>
          <w:position w:val="0"/>
        </w:rPr>
        <w:t>t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310" w:lineRule="exact"/>
        <w:ind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28"/>
          <w:szCs w:val="28"/>
          <w:color w:val="A3A3A3"/>
          <w:spacing w:val="8"/>
          <w:w w:val="49"/>
        </w:rPr>
        <w:t>.</w:t>
      </w:r>
      <w:r>
        <w:rPr>
          <w:rFonts w:ascii="Arial" w:hAnsi="Arial" w:cs="Arial" w:eastAsia="Arial"/>
          <w:sz w:val="10"/>
          <w:szCs w:val="10"/>
          <w:color w:val="A3A3A3"/>
          <w:spacing w:val="0"/>
          <w:w w:val="279"/>
          <w:position w:val="3"/>
        </w:rPr>
        <w:t>'</w:t>
      </w:r>
      <w:r>
        <w:rPr>
          <w:rFonts w:ascii="Arial" w:hAnsi="Arial" w:cs="Arial" w:eastAsia="Arial"/>
          <w:sz w:val="10"/>
          <w:szCs w:val="10"/>
          <w:color w:val="A3A3A3"/>
          <w:spacing w:val="0"/>
          <w:w w:val="100"/>
          <w:position w:val="3"/>
        </w:rPr>
        <w:t> </w:t>
      </w:r>
      <w:r>
        <w:rPr>
          <w:rFonts w:ascii="Arial" w:hAnsi="Arial" w:cs="Arial" w:eastAsia="Arial"/>
          <w:sz w:val="10"/>
          <w:szCs w:val="10"/>
          <w:color w:val="A3A3A3"/>
          <w:spacing w:val="-9"/>
          <w:w w:val="100"/>
          <w:position w:val="3"/>
        </w:rPr>
        <w:t> </w:t>
      </w:r>
      <w:r>
        <w:rPr>
          <w:rFonts w:ascii="Arial" w:hAnsi="Arial" w:cs="Arial" w:eastAsia="Arial"/>
          <w:sz w:val="31"/>
          <w:szCs w:val="31"/>
          <w:color w:val="363636"/>
          <w:spacing w:val="-59"/>
          <w:w w:val="199"/>
          <w:position w:val="0"/>
        </w:rPr>
        <w:t>,</w:t>
      </w:r>
      <w:r>
        <w:rPr>
          <w:rFonts w:ascii="Arial" w:hAnsi="Arial" w:cs="Arial" w:eastAsia="Arial"/>
          <w:sz w:val="17"/>
          <w:szCs w:val="17"/>
          <w:color w:val="8C8C8C"/>
          <w:spacing w:val="0"/>
          <w:w w:val="110"/>
          <w:i/>
          <w:position w:val="3"/>
        </w:rPr>
        <w:t>J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20" w:right="480"/>
          <w:cols w:num="3" w:equalWidth="0">
            <w:col w:w="8837" w:space="131"/>
            <w:col w:w="467" w:space="287"/>
            <w:col w:w="1498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369" w:lineRule="exact"/>
        <w:ind w:left="164" w:right="-129"/>
        <w:jc w:val="left"/>
        <w:tabs>
          <w:tab w:pos="2580" w:val="left"/>
        </w:tabs>
        <w:rPr>
          <w:rFonts w:ascii="Times New Roman" w:hAnsi="Times New Roman" w:cs="Times New Roman" w:eastAsia="Times New Roman"/>
          <w:sz w:val="59"/>
          <w:szCs w:val="59"/>
        </w:rPr>
      </w:pPr>
      <w:rPr/>
      <w:r>
        <w:rPr/>
        <w:pict>
          <v:group style="position:absolute;margin-left:143.063416pt;margin-top:7.038321pt;width:79.843904pt;height:.1pt;mso-position-horizontal-relative:page;mso-position-vertical-relative:paragraph;z-index:-15526" coordorigin="2861,141" coordsize="1597,2">
            <v:shape style="position:absolute;left:2861;top:141;width:1597;height:2" coordorigin="2861,141" coordsize="1597,0" path="m2861,141l4458,141e" filled="f" stroked="t" strokeweight="1.404878pt" strokecolor="#484F9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4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4"/>
        </w:rPr>
      </w:r>
      <w:r>
        <w:rPr>
          <w:rFonts w:ascii="Times New Roman" w:hAnsi="Times New Roman" w:cs="Times New Roman" w:eastAsia="Times New Roman"/>
          <w:sz w:val="59"/>
          <w:szCs w:val="59"/>
          <w:color w:val="383F80"/>
          <w:spacing w:val="0"/>
          <w:w w:val="100"/>
          <w:position w:val="-26"/>
        </w:rPr>
        <w:t>r</w:t>
      </w:r>
      <w:r>
        <w:rPr>
          <w:rFonts w:ascii="Times New Roman" w:hAnsi="Times New Roman" w:cs="Times New Roman" w:eastAsia="Times New Roman"/>
          <w:sz w:val="59"/>
          <w:szCs w:val="59"/>
          <w:color w:val="000000"/>
          <w:spacing w:val="0"/>
          <w:w w:val="100"/>
          <w:position w:val="0"/>
        </w:rPr>
      </w:r>
    </w:p>
    <w:p>
      <w:pPr>
        <w:spacing w:before="42" w:after="0" w:line="794" w:lineRule="exact"/>
        <w:ind w:right="-155"/>
        <w:jc w:val="left"/>
        <w:rPr>
          <w:rFonts w:ascii="Times New Roman" w:hAnsi="Times New Roman" w:cs="Times New Roman" w:eastAsia="Times New Roman"/>
          <w:sz w:val="77"/>
          <w:szCs w:val="7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77"/>
          <w:szCs w:val="77"/>
          <w:color w:val="4B4B4B"/>
          <w:w w:val="27"/>
          <w:i/>
          <w:position w:val="-8"/>
        </w:rPr>
        <w:t>T</w:t>
      </w:r>
      <w:r>
        <w:rPr>
          <w:rFonts w:ascii="Times New Roman" w:hAnsi="Times New Roman" w:cs="Times New Roman" w:eastAsia="Times New Roman"/>
          <w:sz w:val="77"/>
          <w:szCs w:val="77"/>
          <w:color w:val="4B4B4B"/>
          <w:spacing w:val="-143"/>
          <w:w w:val="100"/>
          <w:i/>
          <w:position w:val="-8"/>
        </w:rPr>
        <w:t> </w:t>
      </w:r>
      <w:r>
        <w:rPr>
          <w:rFonts w:ascii="Times New Roman" w:hAnsi="Times New Roman" w:cs="Times New Roman" w:eastAsia="Times New Roman"/>
          <w:sz w:val="77"/>
          <w:szCs w:val="77"/>
          <w:color w:val="383F80"/>
          <w:spacing w:val="0"/>
          <w:w w:val="102"/>
          <w:i/>
          <w:position w:val="-8"/>
        </w:rPr>
        <w:t>d!td</w:t>
      </w:r>
      <w:r>
        <w:rPr>
          <w:rFonts w:ascii="Times New Roman" w:hAnsi="Times New Roman" w:cs="Times New Roman" w:eastAsia="Times New Roman"/>
          <w:sz w:val="77"/>
          <w:szCs w:val="77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/>
        <w:br w:type="column"/>
      </w:r>
      <w:r>
        <w:rPr>
          <w:rFonts w:ascii="Arial" w:hAnsi="Arial" w:cs="Arial" w:eastAsia="Arial"/>
          <w:sz w:val="10"/>
          <w:szCs w:val="10"/>
          <w:color w:val="5E5E60"/>
          <w:spacing w:val="0"/>
          <w:w w:val="186"/>
          <w:position w:val="12"/>
        </w:rPr>
        <w:t>.</w:t>
      </w:r>
      <w:r>
        <w:rPr>
          <w:rFonts w:ascii="Arial" w:hAnsi="Arial" w:cs="Arial" w:eastAsia="Arial"/>
          <w:sz w:val="10"/>
          <w:szCs w:val="10"/>
          <w:color w:val="5E5E60"/>
          <w:spacing w:val="-34"/>
          <w:w w:val="186"/>
          <w:position w:val="12"/>
        </w:rPr>
        <w:t> </w:t>
      </w:r>
      <w:r>
        <w:rPr>
          <w:rFonts w:ascii="Arial" w:hAnsi="Arial" w:cs="Arial" w:eastAsia="Arial"/>
          <w:sz w:val="10"/>
          <w:szCs w:val="10"/>
          <w:color w:val="8C8C8C"/>
          <w:spacing w:val="0"/>
          <w:w w:val="76"/>
          <w:position w:val="12"/>
        </w:rPr>
        <w:t>•</w:t>
      </w:r>
      <w:r>
        <w:rPr>
          <w:rFonts w:ascii="Arial" w:hAnsi="Arial" w:cs="Arial" w:eastAsia="Arial"/>
          <w:sz w:val="10"/>
          <w:szCs w:val="10"/>
          <w:color w:val="8C8C8C"/>
          <w:spacing w:val="-20"/>
          <w:w w:val="100"/>
          <w:position w:val="12"/>
        </w:rPr>
        <w:t> </w:t>
      </w:r>
      <w:r>
        <w:rPr>
          <w:rFonts w:ascii="Arial" w:hAnsi="Arial" w:cs="Arial" w:eastAsia="Arial"/>
          <w:sz w:val="10"/>
          <w:szCs w:val="10"/>
          <w:color w:val="4B4B4B"/>
          <w:spacing w:val="0"/>
          <w:w w:val="94"/>
          <w:position w:val="12"/>
        </w:rPr>
        <w:t>,.</w:t>
      </w:r>
      <w:r>
        <w:rPr>
          <w:rFonts w:ascii="Arial" w:hAnsi="Arial" w:cs="Arial" w:eastAsia="Arial"/>
          <w:sz w:val="10"/>
          <w:szCs w:val="10"/>
          <w:color w:val="4B4B4B"/>
          <w:spacing w:val="-28"/>
          <w:w w:val="95"/>
          <w:position w:val="12"/>
        </w:rPr>
        <w:t>_</w:t>
      </w:r>
      <w:r>
        <w:rPr>
          <w:rFonts w:ascii="Arial" w:hAnsi="Arial" w:cs="Arial" w:eastAsia="Arial"/>
          <w:sz w:val="27"/>
          <w:szCs w:val="27"/>
          <w:color w:val="5E5E60"/>
          <w:spacing w:val="0"/>
          <w:w w:val="42"/>
          <w:position w:val="0"/>
        </w:rPr>
        <w:t>.</w:t>
      </w:r>
      <w:r>
        <w:rPr>
          <w:rFonts w:ascii="Arial" w:hAnsi="Arial" w:cs="Arial" w:eastAsia="Arial"/>
          <w:sz w:val="27"/>
          <w:szCs w:val="27"/>
          <w:color w:val="5E5E60"/>
          <w:spacing w:val="13"/>
          <w:w w:val="43"/>
          <w:position w:val="0"/>
        </w:rPr>
        <w:t>·</w:t>
      </w:r>
      <w:r>
        <w:rPr>
          <w:rFonts w:ascii="Arial" w:hAnsi="Arial" w:cs="Arial" w:eastAsia="Arial"/>
          <w:sz w:val="27"/>
          <w:szCs w:val="27"/>
          <w:color w:val="4B4B4B"/>
          <w:spacing w:val="0"/>
          <w:w w:val="23"/>
          <w:position w:val="0"/>
        </w:rPr>
        <w:t>.</w:t>
      </w:r>
      <w:r>
        <w:rPr>
          <w:rFonts w:ascii="Arial" w:hAnsi="Arial" w:cs="Arial" w:eastAsia="Arial"/>
          <w:sz w:val="27"/>
          <w:szCs w:val="27"/>
          <w:color w:val="4B4B4B"/>
          <w:spacing w:val="-14"/>
          <w:w w:val="23"/>
          <w:position w:val="0"/>
        </w:rPr>
        <w:t>.</w:t>
      </w:r>
      <w:r>
        <w:rPr>
          <w:rFonts w:ascii="Arial" w:hAnsi="Arial" w:cs="Arial" w:eastAsia="Arial"/>
          <w:sz w:val="27"/>
          <w:szCs w:val="27"/>
          <w:color w:val="4B4B4B"/>
          <w:spacing w:val="-1"/>
          <w:w w:val="23"/>
          <w:position w:val="0"/>
        </w:rPr>
        <w:t>.</w:t>
      </w:r>
      <w:r>
        <w:rPr>
          <w:rFonts w:ascii="Arial" w:hAnsi="Arial" w:cs="Arial" w:eastAsia="Arial"/>
          <w:sz w:val="27"/>
          <w:szCs w:val="27"/>
          <w:color w:val="363636"/>
          <w:spacing w:val="-64"/>
          <w:w w:val="64"/>
          <w:position w:val="0"/>
        </w:rPr>
        <w:t>,</w:t>
      </w:r>
      <w:r>
        <w:rPr>
          <w:rFonts w:ascii="Arial" w:hAnsi="Arial" w:cs="Arial" w:eastAsia="Arial"/>
          <w:sz w:val="27"/>
          <w:szCs w:val="27"/>
          <w:color w:val="4B4B4B"/>
          <w:spacing w:val="13"/>
          <w:w w:val="23"/>
          <w:position w:val="0"/>
        </w:rPr>
        <w:t>.</w:t>
      </w:r>
      <w:r>
        <w:rPr>
          <w:rFonts w:ascii="Arial" w:hAnsi="Arial" w:cs="Arial" w:eastAsia="Arial"/>
          <w:sz w:val="10"/>
          <w:szCs w:val="10"/>
          <w:color w:val="4B4B4B"/>
          <w:spacing w:val="-15"/>
          <w:w w:val="124"/>
          <w:position w:val="12"/>
        </w:rPr>
        <w:t>·</w:t>
      </w:r>
      <w:r>
        <w:rPr>
          <w:rFonts w:ascii="Arial" w:hAnsi="Arial" w:cs="Arial" w:eastAsia="Arial"/>
          <w:sz w:val="27"/>
          <w:szCs w:val="27"/>
          <w:color w:val="777777"/>
          <w:spacing w:val="1"/>
          <w:w w:val="12"/>
          <w:position w:val="0"/>
        </w:rPr>
        <w:t>_</w:t>
      </w:r>
      <w:r>
        <w:rPr>
          <w:rFonts w:ascii="Arial" w:hAnsi="Arial" w:cs="Arial" w:eastAsia="Arial"/>
          <w:sz w:val="10"/>
          <w:szCs w:val="10"/>
          <w:color w:val="4B4B4B"/>
          <w:spacing w:val="0"/>
          <w:w w:val="123"/>
          <w:position w:val="12"/>
        </w:rPr>
        <w:t>'</w:t>
      </w:r>
      <w:r>
        <w:rPr>
          <w:rFonts w:ascii="Arial" w:hAnsi="Arial" w:cs="Arial" w:eastAsia="Arial"/>
          <w:sz w:val="10"/>
          <w:szCs w:val="10"/>
          <w:color w:val="4B4B4B"/>
          <w:spacing w:val="-18"/>
          <w:w w:val="123"/>
          <w:position w:val="12"/>
        </w:rPr>
        <w:t>"</w:t>
      </w:r>
      <w:r>
        <w:rPr>
          <w:rFonts w:ascii="Arial" w:hAnsi="Arial" w:cs="Arial" w:eastAsia="Arial"/>
          <w:sz w:val="10"/>
          <w:szCs w:val="10"/>
          <w:color w:val="363636"/>
          <w:spacing w:val="-42"/>
          <w:w w:val="244"/>
          <w:position w:val="12"/>
        </w:rPr>
        <w:t>,</w:t>
      </w:r>
      <w:r>
        <w:rPr>
          <w:rFonts w:ascii="Arial" w:hAnsi="Arial" w:cs="Arial" w:eastAsia="Arial"/>
          <w:sz w:val="27"/>
          <w:szCs w:val="27"/>
          <w:color w:val="5E5E60"/>
          <w:spacing w:val="-9"/>
          <w:w w:val="13"/>
          <w:position w:val="0"/>
        </w:rPr>
        <w:t>-</w:t>
      </w:r>
      <w:r>
        <w:rPr>
          <w:rFonts w:ascii="Arial" w:hAnsi="Arial" w:cs="Arial" w:eastAsia="Arial"/>
          <w:sz w:val="27"/>
          <w:szCs w:val="27"/>
          <w:color w:val="777777"/>
          <w:spacing w:val="-31"/>
          <w:w w:val="68"/>
          <w:position w:val="0"/>
        </w:rPr>
        <w:t>.</w:t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23"/>
          <w:position w:val="0"/>
        </w:rPr>
        <w:t>..</w:t>
      </w:r>
      <w:r>
        <w:rPr>
          <w:rFonts w:ascii="Arial" w:hAnsi="Arial" w:cs="Arial" w:eastAsia="Arial"/>
          <w:sz w:val="27"/>
          <w:szCs w:val="27"/>
          <w:color w:val="363636"/>
          <w:spacing w:val="-2"/>
          <w:w w:val="23"/>
          <w:position w:val="0"/>
        </w:rPr>
        <w:t>.</w:t>
      </w:r>
      <w:r>
        <w:rPr>
          <w:rFonts w:ascii="Arial" w:hAnsi="Arial" w:cs="Arial" w:eastAsia="Arial"/>
          <w:sz w:val="27"/>
          <w:szCs w:val="27"/>
          <w:color w:val="4B4B4B"/>
          <w:spacing w:val="-44"/>
          <w:w w:val="68"/>
          <w:position w:val="0"/>
        </w:rPr>
        <w:t>:</w:t>
      </w:r>
      <w:r>
        <w:rPr>
          <w:rFonts w:ascii="Arial" w:hAnsi="Arial" w:cs="Arial" w:eastAsia="Arial"/>
          <w:sz w:val="10"/>
          <w:szCs w:val="10"/>
          <w:color w:val="4B4B4B"/>
          <w:spacing w:val="-2"/>
          <w:w w:val="132"/>
          <w:position w:val="12"/>
        </w:rPr>
        <w:t>,</w:t>
      </w:r>
      <w:r>
        <w:rPr>
          <w:rFonts w:ascii="Arial" w:hAnsi="Arial" w:cs="Arial" w:eastAsia="Arial"/>
          <w:sz w:val="27"/>
          <w:szCs w:val="27"/>
          <w:color w:val="4B4B4B"/>
          <w:spacing w:val="-20"/>
          <w:w w:val="68"/>
          <w:position w:val="0"/>
        </w:rPr>
        <w:t>.</w:t>
      </w:r>
      <w:r>
        <w:rPr>
          <w:rFonts w:ascii="Arial" w:hAnsi="Arial" w:cs="Arial" w:eastAsia="Arial"/>
          <w:sz w:val="10"/>
          <w:szCs w:val="10"/>
          <w:color w:val="363636"/>
          <w:spacing w:val="-10"/>
          <w:w w:val="87"/>
          <w:position w:val="12"/>
        </w:rPr>
        <w:t>,</w:t>
      </w:r>
      <w:r>
        <w:rPr>
          <w:rFonts w:ascii="Arial" w:hAnsi="Arial" w:cs="Arial" w:eastAsia="Arial"/>
          <w:sz w:val="27"/>
          <w:szCs w:val="27"/>
          <w:color w:val="4B4B4B"/>
          <w:spacing w:val="0"/>
          <w:w w:val="68"/>
          <w:position w:val="0"/>
        </w:rPr>
        <w:t>,</w:t>
      </w:r>
      <w:r>
        <w:rPr>
          <w:rFonts w:ascii="Arial" w:hAnsi="Arial" w:cs="Arial" w:eastAsia="Arial"/>
          <w:sz w:val="27"/>
          <w:szCs w:val="27"/>
          <w:color w:val="4B4B4B"/>
          <w:spacing w:val="-54"/>
          <w:w w:val="68"/>
          <w:position w:val="0"/>
        </w:rPr>
        <w:t>,</w:t>
      </w:r>
      <w:r>
        <w:rPr>
          <w:rFonts w:ascii="Arial" w:hAnsi="Arial" w:cs="Arial" w:eastAsia="Arial"/>
          <w:sz w:val="10"/>
          <w:szCs w:val="10"/>
          <w:color w:val="363636"/>
          <w:spacing w:val="0"/>
          <w:w w:val="126"/>
          <w:position w:val="12"/>
        </w:rPr>
        <w:t>l</w:t>
      </w:r>
      <w:r>
        <w:rPr>
          <w:rFonts w:ascii="Arial" w:hAnsi="Arial" w:cs="Arial" w:eastAsia="Arial"/>
          <w:sz w:val="10"/>
          <w:szCs w:val="10"/>
          <w:color w:val="363636"/>
          <w:spacing w:val="-19"/>
          <w:w w:val="126"/>
          <w:position w:val="12"/>
        </w:rPr>
        <w:t>i</w:t>
      </w:r>
      <w:r>
        <w:rPr>
          <w:rFonts w:ascii="Arial" w:hAnsi="Arial" w:cs="Arial" w:eastAsia="Arial"/>
          <w:sz w:val="27"/>
          <w:szCs w:val="27"/>
          <w:color w:val="8C8C8C"/>
          <w:spacing w:val="-57"/>
          <w:w w:val="117"/>
          <w:position w:val="0"/>
        </w:rPr>
        <w:t>ı</w:t>
      </w:r>
      <w:r>
        <w:rPr>
          <w:rFonts w:ascii="Arial" w:hAnsi="Arial" w:cs="Arial" w:eastAsia="Arial"/>
          <w:sz w:val="10"/>
          <w:szCs w:val="10"/>
          <w:color w:val="363636"/>
          <w:spacing w:val="0"/>
          <w:w w:val="126"/>
          <w:position w:val="12"/>
        </w:rPr>
        <w:t>·</w:t>
      </w:r>
      <w:r>
        <w:rPr>
          <w:rFonts w:ascii="Arial" w:hAnsi="Arial" w:cs="Arial" w:eastAsia="Arial"/>
          <w:sz w:val="10"/>
          <w:szCs w:val="10"/>
          <w:color w:val="363636"/>
          <w:spacing w:val="-16"/>
          <w:w w:val="100"/>
          <w:position w:val="12"/>
        </w:rPr>
        <w:t> </w:t>
      </w:r>
      <w:r>
        <w:rPr>
          <w:rFonts w:ascii="Arial" w:hAnsi="Arial" w:cs="Arial" w:eastAsia="Arial"/>
          <w:sz w:val="27"/>
          <w:szCs w:val="27"/>
          <w:color w:val="777777"/>
          <w:spacing w:val="-16"/>
          <w:w w:val="69"/>
          <w:position w:val="0"/>
        </w:rPr>
      </w:r>
      <w:r>
        <w:rPr>
          <w:rFonts w:ascii="Arial" w:hAnsi="Arial" w:cs="Arial" w:eastAsia="Arial"/>
          <w:sz w:val="27"/>
          <w:szCs w:val="27"/>
          <w:color w:val="777777"/>
          <w:spacing w:val="-33"/>
          <w:w w:val="69"/>
          <w:imprint/>
          <w:position w:val="0"/>
        </w:rPr>
        <w:t>·</w:t>
      </w:r>
      <w:r>
        <w:rPr>
          <w:rFonts w:ascii="Arial" w:hAnsi="Arial" w:cs="Arial" w:eastAsia="Arial"/>
          <w:sz w:val="27"/>
          <w:szCs w:val="27"/>
          <w:color w:val="777777"/>
          <w:spacing w:val="-33"/>
          <w:w w:val="69"/>
          <w:imprint/>
          <w:position w:val="0"/>
        </w:rPr>
      </w:r>
      <w:r>
        <w:rPr>
          <w:rFonts w:ascii="Arial" w:hAnsi="Arial" w:cs="Arial" w:eastAsia="Arial"/>
          <w:sz w:val="27"/>
          <w:szCs w:val="27"/>
          <w:color w:val="777777"/>
          <w:spacing w:val="-33"/>
          <w:w w:val="69"/>
          <w:position w:val="0"/>
        </w:rPr>
      </w:r>
      <w:r>
        <w:rPr>
          <w:rFonts w:ascii="Arial" w:hAnsi="Arial" w:cs="Arial" w:eastAsia="Arial"/>
          <w:sz w:val="27"/>
          <w:szCs w:val="27"/>
          <w:color w:val="777777"/>
          <w:spacing w:val="-33"/>
          <w:w w:val="69"/>
          <w:position w:val="0"/>
        </w:rPr>
      </w:r>
      <w:r>
        <w:rPr>
          <w:rFonts w:ascii="Arial" w:hAnsi="Arial" w:cs="Arial" w:eastAsia="Arial"/>
          <w:sz w:val="10"/>
          <w:szCs w:val="10"/>
          <w:color w:val="BCBABA"/>
          <w:spacing w:val="1"/>
          <w:w w:val="187"/>
          <w:position w:val="12"/>
        </w:rPr>
        <w:t>·</w:t>
      </w:r>
      <w:r>
        <w:rPr>
          <w:rFonts w:ascii="Arial" w:hAnsi="Arial" w:cs="Arial" w:eastAsia="Arial"/>
          <w:sz w:val="10"/>
          <w:szCs w:val="10"/>
          <w:color w:val="232323"/>
          <w:spacing w:val="0"/>
          <w:w w:val="600"/>
          <w:position w:val="12"/>
        </w:rPr>
        <w:t>/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20" w:right="480"/>
          <w:cols w:num="3" w:equalWidth="0">
            <w:col w:w="2787" w:space="2369"/>
            <w:col w:w="1442" w:space="2023"/>
            <w:col w:w="2599"/>
          </w:cols>
        </w:sectPr>
      </w:pPr>
      <w:rPr/>
    </w:p>
    <w:p>
      <w:pPr>
        <w:spacing w:before="0" w:after="0" w:line="313" w:lineRule="exact"/>
        <w:ind w:left="2515" w:right="-20"/>
        <w:jc w:val="left"/>
        <w:tabs>
          <w:tab w:pos="5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6.741463pt;margin-top:38.757965pt;width:551.414646pt;height:776.012368pt;mso-position-horizontal-relative:page;mso-position-vertical-relative:page;z-index:-15528" coordorigin="335,775" coordsize="11028,15520">
            <v:group style="position:absolute;left:351;top:801;width:10953;height:2" coordorigin="351,801" coordsize="10953,2">
              <v:shape style="position:absolute;left:351;top:801;width:10953;height:2" coordorigin="351,801" coordsize="10953,0" path="m351,801l11305,801e" filled="f" stroked="t" strokeweight=".702439pt" strokecolor="#575757">
                <v:path arrowok="t"/>
              </v:shape>
            </v:group>
            <v:group style="position:absolute;left:2351;top:792;width:2;height:1526" coordorigin="2351,792" coordsize="2,1526">
              <v:shape style="position:absolute;left:2351;top:792;width:2;height:1526" coordorigin="2351,792" coordsize="0,1526" path="m2351,2318l2351,792e" filled="f" stroked="t" strokeweight=".702439pt" strokecolor="#4F4F4F">
                <v:path arrowok="t"/>
              </v:shape>
            </v:group>
            <v:group style="position:absolute;left:3643;top:801;width:201;height:2" coordorigin="3643,801" coordsize="201,2">
              <v:shape style="position:absolute;left:3643;top:801;width:201;height:2" coordorigin="3643,801" coordsize="201,0" path="m3643,801l3845,801e" filled="f" stroked="t" strokeweight=".468293pt" strokecolor="#444444">
                <v:path arrowok="t"/>
              </v:shape>
            </v:group>
            <v:group style="position:absolute;left:7596;top:804;width:932;height:2" coordorigin="7596,804" coordsize="932,2">
              <v:shape style="position:absolute;left:7596;top:804;width:932;height:2" coordorigin="7596,804" coordsize="932,0" path="m7596,804l8528,804e" filled="f" stroked="t" strokeweight=".702439pt" strokecolor="#5B5B5B">
                <v:path arrowok="t"/>
              </v:shape>
            </v:group>
            <v:group style="position:absolute;left:8998;top:796;width:2;height:1526" coordorigin="8998,796" coordsize="2,1526">
              <v:shape style="position:absolute;left:8998;top:796;width:2;height:1526" coordorigin="8998,796" coordsize="0,1526" path="m8998,2323l8998,796e" filled="f" stroked="t" strokeweight=".702439pt" strokecolor="#545454">
                <v:path arrowok="t"/>
              </v:shape>
            </v:group>
            <v:group style="position:absolute;left:11309;top:796;width:2;height:5219" coordorigin="11309,796" coordsize="2,5219">
              <v:shape style="position:absolute;left:11309;top:796;width:2;height:5219" coordorigin="11309,796" coordsize="0,5219" path="m11309,6016l11309,796e" filled="f" stroked="t" strokeweight=".702439pt" strokecolor="#575757">
                <v:path arrowok="t"/>
              </v:shape>
            </v:group>
            <v:group style="position:absolute;left:351;top:3020;width:3348;height:2" coordorigin="351,3020" coordsize="3348,2">
              <v:shape style="position:absolute;left:351;top:3020;width:3348;height:2" coordorigin="351,3020" coordsize="3348,0" path="m351,3020l3700,3020e" filled="f" stroked="t" strokeweight=".702439pt" strokecolor="#575757">
                <v:path arrowok="t"/>
              </v:shape>
            </v:group>
            <v:group style="position:absolute;left:3643;top:3020;width:201;height:2" coordorigin="3643,3020" coordsize="201,2">
              <v:shape style="position:absolute;left:3643;top:3020;width:201;height:2" coordorigin="3643,3020" coordsize="201,0" path="m3643,3020l3845,3020e" filled="f" stroked="t" strokeweight=".468293pt" strokecolor="#444444">
                <v:path arrowok="t"/>
              </v:shape>
            </v:group>
            <v:group style="position:absolute;left:3788;top:3022;width:7525;height:2" coordorigin="3788,3022" coordsize="7525,2">
              <v:shape style="position:absolute;left:3788;top:3022;width:7525;height:2" coordorigin="3788,3022" coordsize="7525,0" path="m3788,3022l11314,3022e" filled="f" stroked="t" strokeweight=".702439pt" strokecolor="#606060">
                <v:path arrowok="t"/>
              </v:shape>
            </v:group>
            <v:group style="position:absolute;left:347;top:3259;width:10972;height:2" coordorigin="347,3259" coordsize="10972,2">
              <v:shape style="position:absolute;left:347;top:3259;width:10972;height:2" coordorigin="347,3259" coordsize="10972,0" path="m347,3259l11319,3259e" filled="f" stroked="t" strokeweight=".702439pt" strokecolor="#575757">
                <v:path arrowok="t"/>
              </v:shape>
            </v:group>
            <v:group style="position:absolute;left:351;top:3494;width:10963;height:2" coordorigin="351,3494" coordsize="10963,2">
              <v:shape style="position:absolute;left:351;top:3494;width:10963;height:2" coordorigin="351,3494" coordsize="10963,0" path="m351,3494l11314,3494e" filled="f" stroked="t" strokeweight=".702439pt" strokecolor="#575757">
                <v:path arrowok="t"/>
              </v:shape>
            </v:group>
            <v:group style="position:absolute;left:3821;top:3489;width:2;height:242" coordorigin="3821,3489" coordsize="2,242">
              <v:shape style="position:absolute;left:3821;top:3489;width:2;height:242" coordorigin="3821,3489" coordsize="0,242" path="m3821,3731l3821,3489e" filled="f" stroked="t" strokeweight=".468293pt" strokecolor="#383838">
                <v:path arrowok="t"/>
              </v:shape>
            </v:group>
            <v:group style="position:absolute;left:6872;top:3489;width:2;height:768" coordorigin="6872,3489" coordsize="2,768">
              <v:shape style="position:absolute;left:6872;top:3489;width:2;height:768" coordorigin="6872,3489" coordsize="0,768" path="m6872,4257l6872,3489e" filled="f" stroked="t" strokeweight=".936585pt" strokecolor="#545454">
                <v:path arrowok="t"/>
              </v:shape>
            </v:group>
            <v:group style="position:absolute;left:6865;top:3873;width:4453;height:2" coordorigin="6865,3873" coordsize="4453,2">
              <v:shape style="position:absolute;left:6865;top:3873;width:4453;height:2" coordorigin="6865,3873" coordsize="4453,0" path="m6865,3873l11319,3873e" filled="f" stroked="t" strokeweight=".702439pt" strokecolor="#545454">
                <v:path arrowok="t"/>
              </v:shape>
            </v:group>
            <v:group style="position:absolute;left:3821;top:3674;width:2;height:256" coordorigin="3821,3674" coordsize="2,256">
              <v:shape style="position:absolute;left:3821;top:3674;width:2;height:256" coordorigin="3821,3674" coordsize="0,256" path="m3821,3930l3821,3674e" filled="f" stroked="t" strokeweight=".936585pt" strokecolor="#4F4F4F">
                <v:path arrowok="t"/>
              </v:shape>
            </v:group>
            <v:group style="position:absolute;left:3812;top:3913;width:3072;height:2" coordorigin="3812,3913" coordsize="3072,2">
              <v:shape style="position:absolute;left:3812;top:3913;width:3072;height:2" coordorigin="3812,3913" coordsize="3072,0" path="m3812,3913l6884,3913e" filled="f" stroked="t" strokeweight=".468293pt" strokecolor="#676767">
                <v:path arrowok="t"/>
              </v:shape>
            </v:group>
            <v:group style="position:absolute;left:347;top:4240;width:3353;height:2" coordorigin="347,4240" coordsize="3353,2">
              <v:shape style="position:absolute;left:347;top:4240;width:3353;height:2" coordorigin="347,4240" coordsize="3353,0" path="m347,4240l3700,4240e" filled="f" stroked="t" strokeweight=".702439pt" strokecolor="#545454">
                <v:path arrowok="t"/>
              </v:shape>
            </v:group>
            <v:group style="position:absolute;left:3643;top:4243;width:211;height:2" coordorigin="3643,4243" coordsize="211,2">
              <v:shape style="position:absolute;left:3643;top:4243;width:211;height:2" coordorigin="3643,4243" coordsize="211,0" path="m3643,4243l3854,4243e" filled="f" stroked="t" strokeweight=".468293pt" strokecolor="#343434">
                <v:path arrowok="t"/>
              </v:shape>
            </v:group>
            <v:group style="position:absolute;left:3826;top:3873;width:2;height:375" coordorigin="3826,3873" coordsize="2,375">
              <v:shape style="position:absolute;left:3826;top:3873;width:2;height:375" coordorigin="3826,3873" coordsize="0,375" path="m3826,4247l3826,3873e" filled="f" stroked="t" strokeweight=".936585pt" strokecolor="#282828">
                <v:path arrowok="t"/>
              </v:shape>
            </v:group>
            <v:group style="position:absolute;left:3817;top:4233;width:3035;height:2" coordorigin="3817,4233" coordsize="3035,2">
              <v:shape style="position:absolute;left:3817;top:4233;width:3035;height:2" coordorigin="3817,4233" coordsize="3035,0" path="m3817,4233l6851,4233e" filled="f" stroked="t" strokeweight="1.404878pt" strokecolor="#676767">
                <v:path arrowok="t"/>
              </v:shape>
            </v:group>
            <v:group style="position:absolute;left:6683;top:4233;width:187;height:2" coordorigin="6683,4233" coordsize="187,2">
              <v:shape style="position:absolute;left:6683;top:4233;width:187;height:2" coordorigin="6683,4233" coordsize="187,0" path="m6683,4233l6870,4233e" filled="f" stroked="t" strokeweight=".702439pt" strokecolor="#747474">
                <v:path arrowok="t"/>
              </v:shape>
            </v:group>
            <v:group style="position:absolute;left:6828;top:4245;width:4491;height:2" coordorigin="6828,4245" coordsize="4491,2">
              <v:shape style="position:absolute;left:6828;top:4245;width:4491;height:2" coordorigin="6828,4245" coordsize="4491,0" path="m6828,4245l11319,4245e" filled="f" stroked="t" strokeweight=".702439pt" strokecolor="#545454">
                <v:path arrowok="t"/>
              </v:shape>
            </v:group>
            <v:group style="position:absolute;left:351;top:4527;width:10972;height:2" coordorigin="351,4527" coordsize="10972,2">
              <v:shape style="position:absolute;left:351;top:4527;width:10972;height:2" coordorigin="351,4527" coordsize="10972,0" path="m351,4527l11323,4527e" filled="f" stroked="t" strokeweight=".702439pt" strokecolor="#575757">
                <v:path arrowok="t"/>
              </v:shape>
            </v:group>
            <v:group style="position:absolute;left:2356;top:4233;width:2;height:588" coordorigin="2356,4233" coordsize="2,588">
              <v:shape style="position:absolute;left:2356;top:4233;width:2;height:588" coordorigin="2356,4233" coordsize="0,588" path="m2356,4821l2356,4233e" filled="f" stroked="t" strokeweight=".702439pt" strokecolor="#4F4F4F">
                <v:path arrowok="t"/>
              </v:shape>
            </v:group>
            <v:group style="position:absolute;left:2341;top:4767;width:8977;height:2" coordorigin="2341,4767" coordsize="8977,2">
              <v:shape style="position:absolute;left:2341;top:4767;width:8977;height:2" coordorigin="2341,4767" coordsize="8977,0" path="m2341,4767l11319,4767e" filled="f" stroked="t" strokeweight=".702439pt" strokecolor="#575757">
                <v:path arrowok="t"/>
              </v:shape>
            </v:group>
            <v:group style="position:absolute;left:2356;top:4745;width:2;height:284" coordorigin="2356,4745" coordsize="2,284">
              <v:shape style="position:absolute;left:2356;top:4745;width:2;height:284" coordorigin="2356,4745" coordsize="0,284" path="m2356,5030l2356,4745e" filled="f" stroked="t" strokeweight=".468293pt" strokecolor="#343434">
                <v:path arrowok="t"/>
              </v:shape>
            </v:group>
            <v:group style="position:absolute;left:4863;top:4759;width:2;height:2181" coordorigin="4863,4759" coordsize="2,2181">
              <v:shape style="position:absolute;left:4863;top:4759;width:2;height:2181" coordorigin="4863,4759" coordsize="0,2181" path="m4863,6940l4863,4759e" filled="f" stroked="t" strokeweight=".702439pt" strokecolor="#545454">
                <v:path arrowok="t"/>
              </v:shape>
            </v:group>
            <v:group style="position:absolute;left:7624;top:4769;width:2;height:232" coordorigin="7624,4769" coordsize="2,232">
              <v:shape style="position:absolute;left:7624;top:4769;width:2;height:232" coordorigin="7624,4769" coordsize="0,232" path="m7624,5001l7624,4769e" filled="f" stroked="t" strokeweight=".234146pt" strokecolor="#3F3F3F">
                <v:path arrowok="t"/>
              </v:shape>
            </v:group>
            <v:group style="position:absolute;left:4856;top:5257;width:6462;height:2" coordorigin="4856,5257" coordsize="6462,2">
              <v:shape style="position:absolute;left:4856;top:5257;width:6462;height:2" coordorigin="4856,5257" coordsize="6462,0" path="m4856,5257l11319,5257e" filled="f" stroked="t" strokeweight=".702439pt" strokecolor="#575757">
                <v:path arrowok="t"/>
              </v:shape>
            </v:group>
            <v:group style="position:absolute;left:7624;top:5001;width:2;height:251" coordorigin="7624,5001" coordsize="2,251">
              <v:shape style="position:absolute;left:7624;top:5001;width:2;height:251" coordorigin="7624,5001" coordsize="0,251" path="m7624,5252l7624,5001e" filled="f" stroked="t" strokeweight=".234146pt" strokecolor="#646464">
                <v:path arrowok="t"/>
              </v:shape>
            </v:group>
            <v:group style="position:absolute;left:2353;top:4973;width:2;height:3650" coordorigin="2353,4973" coordsize="2,3650">
              <v:shape style="position:absolute;left:2353;top:4973;width:2;height:3650" coordorigin="2353,4973" coordsize="0,3650" path="m2353,8623l2353,4973e" filled="f" stroked="t" strokeweight=".702439pt" strokecolor="#4B4B4B">
                <v:path arrowok="t"/>
              </v:shape>
            </v:group>
            <v:group style="position:absolute;left:4852;top:5504;width:4163;height:2" coordorigin="4852,5504" coordsize="4163,2">
              <v:shape style="position:absolute;left:4852;top:5504;width:4163;height:2" coordorigin="4852,5504" coordsize="4163,0" path="m4852,5504l9015,5504e" filled="f" stroked="t" strokeweight=".702439pt" strokecolor="#5B5B5B">
                <v:path arrowok="t"/>
              </v:shape>
            </v:group>
            <v:group style="position:absolute;left:8958;top:5504;width:309;height:2" coordorigin="8958,5504" coordsize="309,2">
              <v:shape style="position:absolute;left:8958;top:5504;width:309;height:2" coordorigin="8958,5504" coordsize="309,0" path="m8958,5504l9268,5504e" filled="f" stroked="t" strokeweight=".468293pt" strokecolor="#484848">
                <v:path arrowok="t"/>
              </v:shape>
            </v:group>
            <v:group style="position:absolute;left:9179;top:5504;width:2145;height:2" coordorigin="9179,5504" coordsize="2145,2">
              <v:shape style="position:absolute;left:9179;top:5504;width:2145;height:2" coordorigin="9179,5504" coordsize="2145,0" path="m9179,5504l11323,5504e" filled="f" stroked="t" strokeweight=".702439pt" strokecolor="#5B5B5B">
                <v:path arrowok="t"/>
              </v:shape>
            </v:group>
            <v:group style="position:absolute;left:4837;top:5748;width:6486;height:2" coordorigin="4837,5748" coordsize="6486,2">
              <v:shape style="position:absolute;left:4837;top:5748;width:6486;height:2" coordorigin="4837,5748" coordsize="6486,0" path="m4837,5748l11323,5748e" filled="f" stroked="t" strokeweight=".702439pt" strokecolor="#545454">
                <v:path arrowok="t"/>
              </v:shape>
            </v:group>
            <v:group style="position:absolute;left:11323;top:5456;width:2;height:6788" coordorigin="11323,5456" coordsize="2,6788">
              <v:shape style="position:absolute;left:11323;top:5456;width:2;height:6788" coordorigin="11323,5456" coordsize="0,6788" path="m11323,12245l11323,5456e" filled="f" stroked="t" strokeweight=".702439pt" strokecolor="#575757">
                <v:path arrowok="t"/>
              </v:shape>
            </v:group>
            <v:group style="position:absolute;left:2351;top:5987;width:1349;height:2" coordorigin="2351,5987" coordsize="1349,2">
              <v:shape style="position:absolute;left:2351;top:5987;width:1349;height:2" coordorigin="2351,5987" coordsize="1349,0" path="m2351,5987l3700,5987e" filled="f" stroked="t" strokeweight=".702439pt" strokecolor="#606060">
                <v:path arrowok="t"/>
              </v:shape>
            </v:group>
            <v:group style="position:absolute;left:3643;top:5987;width:201;height:2" coordorigin="3643,5987" coordsize="201,2">
              <v:shape style="position:absolute;left:3643;top:5987;width:201;height:2" coordorigin="3643,5987" coordsize="201,0" path="m3643,5987l3845,5987e" filled="f" stroked="t" strokeweight=".468293pt" strokecolor="#484848">
                <v:path arrowok="t"/>
              </v:shape>
            </v:group>
            <v:group style="position:absolute;left:3788;top:5985;width:7540;height:2" coordorigin="3788,5985" coordsize="7540,2">
              <v:shape style="position:absolute;left:3788;top:5985;width:7540;height:2" coordorigin="3788,5985" coordsize="7540,0" path="m3788,5985l11328,5985e" filled="f" stroked="t" strokeweight=".702439pt" strokecolor="#5B5B5B">
                <v:path arrowok="t"/>
              </v:shape>
            </v:group>
            <v:group style="position:absolute;left:1129;top:6272;width:782;height:2" coordorigin="1129,6272" coordsize="782,2">
              <v:shape style="position:absolute;left:1129;top:6272;width:782;height:2" coordorigin="1129,6272" coordsize="782,0" path="m1129,6272l1911,6272e" filled="f" stroked="t" strokeweight=".234146pt" strokecolor="#6B6B6B">
                <v:path arrowok="t"/>
              </v:shape>
            </v:group>
            <v:group style="position:absolute;left:1911;top:6272;width:1906;height:2" coordorigin="1911,6272" coordsize="1906,2">
              <v:shape style="position:absolute;left:1911;top:6272;width:1906;height:2" coordorigin="1911,6272" coordsize="1906,0" path="m1911,6272l3817,6272e" filled="f" stroked="t" strokeweight=".234146pt" strokecolor="#575757">
                <v:path arrowok="t"/>
              </v:shape>
            </v:group>
            <v:group style="position:absolute;left:3817;top:6272;width:749;height:2" coordorigin="3817,6272" coordsize="749,2">
              <v:shape style="position:absolute;left:3817;top:6272;width:749;height:2" coordorigin="3817,6272" coordsize="749,0" path="m3817,6272l4566,6272e" filled="f" stroked="t" strokeweight=".234146pt" strokecolor="#000000">
                <v:path arrowok="t"/>
              </v:shape>
            </v:group>
            <v:group style="position:absolute;left:4566;top:6272;width:2707;height:2" coordorigin="4566,6272" coordsize="2707,2">
              <v:shape style="position:absolute;left:4566;top:6272;width:2707;height:2" coordorigin="4566,6272" coordsize="2707,0" path="m4566,6272l7273,6272e" filled="f" stroked="t" strokeweight=".234146pt" strokecolor="#484848">
                <v:path arrowok="t"/>
              </v:shape>
            </v:group>
            <v:group style="position:absolute;left:7273;top:6272;width:351;height:2" coordorigin="7273,6272" coordsize="351,2">
              <v:shape style="position:absolute;left:7273;top:6272;width:351;height:2" coordorigin="7273,6272" coordsize="351,0" path="m7273,6272l7624,6272e" filled="f" stroked="t" strokeweight=".234146pt" strokecolor="#000000">
                <v:path arrowok="t"/>
              </v:shape>
            </v:group>
            <v:group style="position:absolute;left:7624;top:6272;width:567;height:2" coordorigin="7624,6272" coordsize="567,2">
              <v:shape style="position:absolute;left:7624;top:6272;width:567;height:2" coordorigin="7624,6272" coordsize="567,0" path="m7624,6272l8190,6272e" filled="f" stroked="t" strokeweight=".234146pt" strokecolor="#747474">
                <v:path arrowok="t"/>
              </v:shape>
            </v:group>
            <v:group style="position:absolute;left:8190;top:6272;width:796;height:2" coordorigin="8190,6272" coordsize="796,2">
              <v:shape style="position:absolute;left:8190;top:6272;width:796;height:2" coordorigin="8190,6272" coordsize="796,0" path="m8190,6272l8987,6272e" filled="f" stroked="t" strokeweight=".234146pt" strokecolor="#2F2F2F">
                <v:path arrowok="t"/>
              </v:shape>
            </v:group>
            <v:group style="position:absolute;left:8987;top:6272;width:468;height:2" coordorigin="8987,6272" coordsize="468,2">
              <v:shape style="position:absolute;left:8987;top:6272;width:468;height:2" coordorigin="8987,6272" coordsize="468,0" path="m8987,6272l9455,6272e" filled="f" stroked="t" strokeweight=".234146pt" strokecolor="#000000">
                <v:path arrowok="t"/>
              </v:shape>
            </v:group>
            <v:group style="position:absolute;left:9455;top:6272;width:1864;height:2" coordorigin="9455,6272" coordsize="1864,2">
              <v:shape style="position:absolute;left:9455;top:6272;width:1864;height:2" coordorigin="9455,6272" coordsize="1864,0" path="m9455,6272l11319,6272e" filled="f" stroked="t" strokeweight=".234146pt" strokecolor="#444444">
                <v:path arrowok="t"/>
              </v:shape>
            </v:group>
            <v:group style="position:absolute;left:7624;top:6272;width:2;height:228" coordorigin="7624,6272" coordsize="2,228">
              <v:shape style="position:absolute;left:7624;top:6272;width:2;height:228" coordorigin="7624,6272" coordsize="0,228" path="m7624,6499l7624,6272e" filled="f" stroked="t" strokeweight=".234146pt" strokecolor="#000000">
                <v:path arrowok="t"/>
              </v:shape>
            </v:group>
            <v:group style="position:absolute;left:2346;top:6691;width:8977;height:2" coordorigin="2346,6691" coordsize="8977,2">
              <v:shape style="position:absolute;left:2346;top:6691;width:8977;height:2" coordorigin="2346,6691" coordsize="8977,0" path="m2346,6691l11323,6691e" filled="f" stroked="t" strokeweight=".702439pt" strokecolor="#606060">
                <v:path arrowok="t"/>
              </v:shape>
            </v:group>
            <v:group style="position:absolute;left:7624;top:6499;width:2;height:427" coordorigin="7624,6499" coordsize="2,427">
              <v:shape style="position:absolute;left:7624;top:6499;width:2;height:427" coordorigin="7624,6499" coordsize="0,427" path="m7624,6926l7624,6499e" filled="f" stroked="t" strokeweight=".234146pt" strokecolor="#4B4B4B">
                <v:path arrowok="t"/>
              </v:shape>
            </v:group>
            <v:group style="position:absolute;left:354;top:782;width:2;height:6665" coordorigin="354,782" coordsize="2,6665">
              <v:shape style="position:absolute;left:354;top:782;width:2;height:6665" coordorigin="354,782" coordsize="0,6665" path="m354,7447l354,782e" filled="f" stroked="t" strokeweight=".702439pt" strokecolor="#4F4F4F">
                <v:path arrowok="t"/>
              </v:shape>
            </v:group>
            <v:group style="position:absolute;left:2341;top:6928;width:8987;height:2" coordorigin="2341,6928" coordsize="8987,2">
              <v:shape style="position:absolute;left:2341;top:6928;width:8987;height:2" coordorigin="2341,6928" coordsize="8987,0" path="m2341,6928l11328,6928e" filled="f" stroked="t" strokeweight=".702439pt" strokecolor="#575757">
                <v:path arrowok="t"/>
              </v:shape>
            </v:group>
            <v:group style="position:absolute;left:342;top:7168;width:10986;height:2" coordorigin="342,7168" coordsize="10986,2">
              <v:shape style="position:absolute;left:342;top:7168;width:10986;height:2" coordorigin="342,7168" coordsize="10986,0" path="m342,7168l11328,7168e" filled="f" stroked="t" strokeweight=".702439pt" strokecolor="#545454">
                <v:path arrowok="t"/>
              </v:shape>
            </v:group>
            <v:group style="position:absolute;left:11321;top:7120;width:2;height:498" coordorigin="11321,7120" coordsize="2,498">
              <v:shape style="position:absolute;left:11321;top:7120;width:2;height:498" coordorigin="11321,7120" coordsize="0,498" path="m11321,7618l11321,7120e" filled="f" stroked="t" strokeweight=".702439pt" strokecolor="#545454">
                <v:path arrowok="t"/>
              </v:shape>
            </v:group>
            <v:group style="position:absolute;left:347;top:7635;width:8921;height:2" coordorigin="347,7635" coordsize="8921,2">
              <v:shape style="position:absolute;left:347;top:7635;width:8921;height:2" coordorigin="347,7635" coordsize="8921,0" path="m347,7635l9268,7635e" filled="f" stroked="t" strokeweight=".702439pt" strokecolor="#606060">
                <v:path arrowok="t"/>
              </v:shape>
            </v:group>
            <v:group style="position:absolute;left:9211;top:7632;width:272;height:2" coordorigin="9211,7632" coordsize="272,2">
              <v:shape style="position:absolute;left:9211;top:7632;width:272;height:2" coordorigin="9211,7632" coordsize="272,0" path="m9211,7632l9483,7632e" filled="f" stroked="t" strokeweight=".468293pt" strokecolor="#3F3F3F">
                <v:path arrowok="t"/>
              </v:shape>
            </v:group>
            <v:group style="position:absolute;left:9427;top:7632;width:1901;height:2" coordorigin="9427,7632" coordsize="1901,2">
              <v:shape style="position:absolute;left:9427;top:7632;width:1901;height:2" coordorigin="9427,7632" coordsize="1901,0" path="m9427,7632l11328,7632e" filled="f" stroked="t" strokeweight=".702439pt" strokecolor="#606060">
                <v:path arrowok="t"/>
              </v:shape>
            </v:group>
            <v:group style="position:absolute;left:356;top:782;width:2;height:15506" coordorigin="356,782" coordsize="2,15506">
              <v:shape style="position:absolute;left:356;top:782;width:2;height:15506" coordorigin="356,782" coordsize="0,15506" path="m356,16288l356,782e" filled="f" stroked="t" strokeweight=".702439pt" strokecolor="#545454">
                <v:path arrowok="t"/>
              </v:shape>
            </v:group>
            <v:group style="position:absolute;left:4866;top:7623;width:2;height:265" coordorigin="4866,7623" coordsize="2,265">
              <v:shape style="position:absolute;left:4866;top:7623;width:2;height:265" coordorigin="4866,7623" coordsize="0,265" path="m4866,7888l4866,7623e" filled="f" stroked="t" strokeweight=".468293pt" strokecolor="#4B4B4B">
                <v:path arrowok="t"/>
              </v:shape>
            </v:group>
            <v:group style="position:absolute;left:4856;top:7869;width:4411;height:2" coordorigin="4856,7869" coordsize="4411,2">
              <v:shape style="position:absolute;left:4856;top:7869;width:4411;height:2" coordorigin="4856,7869" coordsize="4411,0" path="m4856,7869l9268,7869e" filled="f" stroked="t" strokeweight=".702439pt" strokecolor="#5B5B5B">
                <v:path arrowok="t"/>
              </v:shape>
            </v:group>
            <v:group style="position:absolute;left:9211;top:7869;width:272;height:2" coordorigin="9211,7869" coordsize="272,2">
              <v:shape style="position:absolute;left:9211;top:7869;width:272;height:2" coordorigin="9211,7869" coordsize="272,0" path="m9211,7869l9483,7869e" filled="f" stroked="t" strokeweight=".468293pt" strokecolor="#444444">
                <v:path arrowok="t"/>
              </v:shape>
            </v:group>
            <v:group style="position:absolute;left:9427;top:7869;width:1906;height:2" coordorigin="9427,7869" coordsize="1906,2">
              <v:shape style="position:absolute;left:9427;top:7869;width:1906;height:2" coordorigin="9427,7869" coordsize="1906,0" path="m9427,7869l11333,7869e" filled="f" stroked="t" strokeweight=".702439pt" strokecolor="#575757">
                <v:path arrowok="t"/>
              </v:shape>
            </v:group>
            <v:group style="position:absolute;left:4866;top:7831;width:2;height:308" coordorigin="4866,7831" coordsize="2,308">
              <v:shape style="position:absolute;left:4866;top:7831;width:2;height:308" coordorigin="4866,7831" coordsize="0,308" path="m4866,8139l4866,7831e" filled="f" stroked="t" strokeweight=".702439pt" strokecolor="#575757">
                <v:path arrowok="t"/>
              </v:shape>
            </v:group>
            <v:group style="position:absolute;left:4861;top:8106;width:6467;height:2" coordorigin="4861,8106" coordsize="6467,2">
              <v:shape style="position:absolute;left:4861;top:8106;width:6467;height:2" coordorigin="4861,8106" coordsize="6467,0" path="m4861,8106l11328,8106e" filled="f" stroked="t" strokeweight=".702439pt" strokecolor="#575757">
                <v:path arrowok="t"/>
              </v:shape>
            </v:group>
            <v:group style="position:absolute;left:342;top:8346;width:8926;height:2" coordorigin="342,8346" coordsize="8926,2">
              <v:shape style="position:absolute;left:342;top:8346;width:8926;height:2" coordorigin="342,8346" coordsize="8926,0" path="m342,8346l9268,8346e" filled="f" stroked="t" strokeweight=".702439pt" strokecolor="#606060">
                <v:path arrowok="t"/>
              </v:shape>
            </v:group>
            <v:group style="position:absolute;left:4868;top:8083;width:2;height:270" coordorigin="4868,8083" coordsize="2,270">
              <v:shape style="position:absolute;left:4868;top:8083;width:2;height:270" coordorigin="4868,8083" coordsize="0,270" path="m4868,8353l4868,8083e" filled="f" stroked="t" strokeweight=".468293pt" strokecolor="#444444">
                <v:path arrowok="t"/>
              </v:shape>
            </v:group>
            <v:group style="position:absolute;left:9211;top:8343;width:272;height:2" coordorigin="9211,8343" coordsize="272,2">
              <v:shape style="position:absolute;left:9211;top:8343;width:272;height:2" coordorigin="9211,8343" coordsize="272,0" path="m9211,8343l9483,8343e" filled="f" stroked="t" strokeweight=".468293pt" strokecolor="#4B4B4B">
                <v:path arrowok="t"/>
              </v:shape>
            </v:group>
            <v:group style="position:absolute;left:9413;top:8343;width:1920;height:2" coordorigin="9413,8343" coordsize="1920,2">
              <v:shape style="position:absolute;left:9413;top:8343;width:1920;height:2" coordorigin="9413,8343" coordsize="1920,0" path="m9413,8343l11333,8343e" filled="f" stroked="t" strokeweight=".702439pt" strokecolor="#5B5B5B">
                <v:path arrowok="t"/>
              </v:shape>
            </v:group>
            <v:group style="position:absolute;left:2356;top:8566;width:2;height:270" coordorigin="2356,8566" coordsize="2,270">
              <v:shape style="position:absolute;left:2356;top:8566;width:2;height:270" coordorigin="2356,8566" coordsize="0,270" path="m2356,8836l2356,8566e" filled="f" stroked="t" strokeweight=".468293pt" strokecolor="#383838">
                <v:path arrowok="t"/>
              </v:shape>
            </v:group>
            <v:group style="position:absolute;left:2358;top:8779;width:2;height:3243" coordorigin="2358,8779" coordsize="2,3243">
              <v:shape style="position:absolute;left:2358;top:8779;width:2;height:3243" coordorigin="2358,8779" coordsize="0,3243" path="m2358,12022l2358,8779e" filled="f" stroked="t" strokeweight=".702439pt" strokecolor="#4F4F4F">
                <v:path arrowok="t"/>
              </v:shape>
            </v:group>
            <v:group style="position:absolute;left:347;top:9154;width:10981;height:2" coordorigin="347,9154" coordsize="10981,2">
              <v:shape style="position:absolute;left:347;top:9154;width:10981;height:2" coordorigin="347,9154" coordsize="10981,0" path="m347,9154l11328,9154e" filled="f" stroked="t" strokeweight=".702439pt" strokecolor="#575757">
                <v:path arrowok="t"/>
              </v:shape>
            </v:group>
            <v:group style="position:absolute;left:347;top:10076;width:1377;height:2" coordorigin="347,10076" coordsize="1377,2">
              <v:shape style="position:absolute;left:347;top:10076;width:1377;height:2" coordorigin="347,10076" coordsize="1377,0" path="m347,10076l1723,10076e" filled="f" stroked="t" strokeweight=".702439pt" strokecolor="#545454">
                <v:path arrowok="t"/>
              </v:shape>
            </v:group>
            <v:group style="position:absolute;left:1667;top:10078;width:272;height:2" coordorigin="1667,10078" coordsize="272,2">
              <v:shape style="position:absolute;left:1667;top:10078;width:272;height:2" coordorigin="1667,10078" coordsize="272,0" path="m1667,10078l1939,10078e" filled="f" stroked="t" strokeweight=".468293pt" strokecolor="#383838">
                <v:path arrowok="t"/>
              </v:shape>
            </v:group>
            <v:group style="position:absolute;left:1883;top:10071;width:9450;height:2" coordorigin="1883,10071" coordsize="9450,2">
              <v:shape style="position:absolute;left:1883;top:10071;width:9450;height:2" coordorigin="1883,10071" coordsize="9450,0" path="m1883,10071l11333,10071e" filled="f" stroked="t" strokeweight=".702439pt" strokecolor="#575757">
                <v:path arrowok="t"/>
              </v:shape>
            </v:group>
            <v:group style="position:absolute;left:11328;top:9818;width:2;height:303" coordorigin="11328,9818" coordsize="2,303">
              <v:shape style="position:absolute;left:11328;top:9818;width:2;height:303" coordorigin="11328,9818" coordsize="0,303" path="m11328,10121l11328,9818e" filled="f" stroked="t" strokeweight=".468293pt" strokecolor="#444444">
                <v:path arrowok="t"/>
              </v:shape>
            </v:group>
            <v:group style="position:absolute;left:347;top:10320;width:1672;height:2" coordorigin="347,10320" coordsize="1672,2">
              <v:shape style="position:absolute;left:347;top:10320;width:1672;height:2" coordorigin="347,10320" coordsize="1672,0" path="m347,10320l2018,10320e" filled="f" stroked="t" strokeweight=".702439pt" strokecolor="#545454">
                <v:path arrowok="t"/>
              </v:shape>
            </v:group>
            <v:group style="position:absolute;left:1883;top:10311;width:9455;height:2" coordorigin="1883,10311" coordsize="9455,2">
              <v:shape style="position:absolute;left:1883;top:10311;width:9455;height:2" coordorigin="1883,10311" coordsize="9455,0" path="m1883,10311l11337,10311e" filled="f" stroked="t" strokeweight=".702439pt" strokecolor="#575757">
                <v:path arrowok="t"/>
              </v:shape>
            </v:group>
            <v:group style="position:absolute;left:351;top:10559;width:3348;height:2" coordorigin="351,10559" coordsize="3348,2">
              <v:shape style="position:absolute;left:351;top:10559;width:3348;height:2" coordorigin="351,10559" coordsize="3348,0" path="m351,10559l3700,10559e" filled="f" stroked="t" strokeweight=".702439pt" strokecolor="#575757">
                <v:path arrowok="t"/>
              </v:shape>
            </v:group>
            <v:group style="position:absolute;left:3643;top:10557;width:201;height:2" coordorigin="3643,10557" coordsize="201,2">
              <v:shape style="position:absolute;left:3643;top:10557;width:201;height:2" coordorigin="3643,10557" coordsize="201,0" path="m3643,10557l3845,10557e" filled="f" stroked="t" strokeweight=".468293pt" strokecolor="#3F3F3F">
                <v:path arrowok="t"/>
              </v:shape>
            </v:group>
            <v:group style="position:absolute;left:3788;top:10552;width:7544;height:2" coordorigin="3788,10552" coordsize="7544,2">
              <v:shape style="position:absolute;left:3788;top:10552;width:7544;height:2" coordorigin="3788,10552" coordsize="7544,0" path="m3788,10552l11333,10552e" filled="f" stroked="t" strokeweight=".702439pt" strokecolor="#575757">
                <v:path arrowok="t"/>
              </v:shape>
            </v:group>
            <v:group style="position:absolute;left:351;top:11043;width:3348;height:2" coordorigin="351,11043" coordsize="3348,2">
              <v:shape style="position:absolute;left:351;top:11043;width:3348;height:2" coordorigin="351,11043" coordsize="3348,0" path="m351,11043l3700,11043e" filled="f" stroked="t" strokeweight=".702439pt" strokecolor="#5B5B5B">
                <v:path arrowok="t"/>
              </v:shape>
            </v:group>
            <v:group style="position:absolute;left:3643;top:11041;width:201;height:2" coordorigin="3643,11041" coordsize="201,2">
              <v:shape style="position:absolute;left:3643;top:11041;width:201;height:2" coordorigin="3643,11041" coordsize="201,0" path="m3643,11041l3845,11041e" filled="f" stroked="t" strokeweight=".468293pt" strokecolor="#545454">
                <v:path arrowok="t"/>
              </v:shape>
            </v:group>
            <v:group style="position:absolute;left:3774;top:11041;width:834;height:2" coordorigin="3774,11041" coordsize="834,2">
              <v:shape style="position:absolute;left:3774;top:11041;width:834;height:2" coordorigin="3774,11041" coordsize="834,0" path="m3774,11041l4608,11041e" filled="f" stroked="t" strokeweight=".702439pt" strokecolor="#606060">
                <v:path arrowok="t"/>
              </v:shape>
            </v:group>
            <v:group style="position:absolute;left:4538;top:11038;width:347;height:2" coordorigin="4538,11038" coordsize="347,2">
              <v:shape style="position:absolute;left:4538;top:11038;width:347;height:2" coordorigin="4538,11038" coordsize="347,0" path="m4538,11038l4884,11038e" filled="f" stroked="t" strokeweight=".468293pt" strokecolor="#4B4B4B">
                <v:path arrowok="t"/>
              </v:shape>
            </v:group>
            <v:group style="position:absolute;left:4828;top:11036;width:6514;height:2" coordorigin="4828,11036" coordsize="6514,2">
              <v:shape style="position:absolute;left:4828;top:11036;width:6514;height:2" coordorigin="4828,11036" coordsize="6514,0" path="m4828,11036l11342,11036e" filled="f" stroked="t" strokeweight=".702439pt" strokecolor="#5B5B5B">
                <v:path arrowok="t"/>
              </v:shape>
            </v:group>
            <v:group style="position:absolute;left:11335;top:7651;width:2;height:8599" coordorigin="11335,7651" coordsize="2,8599">
              <v:shape style="position:absolute;left:11335;top:7651;width:2;height:8599" coordorigin="11335,7651" coordsize="0,8599" path="m11335,16250l11335,7651e" filled="f" stroked="t" strokeweight=".702439pt" strokecolor="#575757">
                <v:path arrowok="t"/>
              </v:shape>
            </v:group>
            <v:group style="position:absolute;left:347;top:11282;width:1377;height:2" coordorigin="347,11282" coordsize="1377,2">
              <v:shape style="position:absolute;left:347;top:11282;width:1377;height:2" coordorigin="347,11282" coordsize="1377,0" path="m347,11282l1723,11282e" filled="f" stroked="t" strokeweight=".702439pt" strokecolor="#5B5B5B">
                <v:path arrowok="t"/>
              </v:shape>
            </v:group>
            <v:group style="position:absolute;left:356;top:10993;width:2;height:327" coordorigin="356,10993" coordsize="2,327">
              <v:shape style="position:absolute;left:356;top:10993;width:2;height:327" coordorigin="356,10993" coordsize="0,327" path="m356,11320l356,10993e" filled="f" stroked="t" strokeweight=".468293pt" strokecolor="#3F3F3F">
                <v:path arrowok="t"/>
              </v:shape>
            </v:group>
            <v:group style="position:absolute;left:1438;top:11275;width:7577;height:2" coordorigin="1438,11275" coordsize="7577,2">
              <v:shape style="position:absolute;left:1438;top:11275;width:7577;height:2" coordorigin="1438,11275" coordsize="7577,0" path="m1438,11275l9015,11275e" filled="f" stroked="t" strokeweight=".702439pt" strokecolor="#646464">
                <v:path arrowok="t"/>
              </v:shape>
            </v:group>
            <v:group style="position:absolute;left:8958;top:11268;width:309;height:2" coordorigin="8958,11268" coordsize="309,2">
              <v:shape style="position:absolute;left:8958;top:11268;width:309;height:2" coordorigin="8958,11268" coordsize="309,0" path="m8958,11268l9268,11268e" filled="f" stroked="t" strokeweight=".468293pt" strokecolor="#484848">
                <v:path arrowok="t"/>
              </v:shape>
            </v:group>
            <v:group style="position:absolute;left:9193;top:11268;width:2145;height:2" coordorigin="9193,11268" coordsize="2145,2">
              <v:shape style="position:absolute;left:9193;top:11268;width:2145;height:2" coordorigin="9193,11268" coordsize="2145,0" path="m9193,11268l11337,11268e" filled="f" stroked="t" strokeweight=".702439pt" strokecolor="#606060">
                <v:path arrowok="t"/>
              </v:shape>
            </v:group>
            <v:group style="position:absolute;left:342;top:11633;width:1363;height:2" coordorigin="342,11633" coordsize="1363,2">
              <v:shape style="position:absolute;left:342;top:11633;width:1363;height:2" coordorigin="342,11633" coordsize="1363,0" path="m342,11633l1705,11633e" filled="f" stroked="t" strokeweight=".234146pt" strokecolor="#3B3B3B">
                <v:path arrowok="t"/>
              </v:shape>
            </v:group>
            <v:group style="position:absolute;left:1140;top:11273;width:2;height:5015" coordorigin="1140,11273" coordsize="2,5015">
              <v:shape style="position:absolute;left:1140;top:11273;width:2;height:5015" coordorigin="1140,11273" coordsize="0,5015" path="m1140,16288l1140,11273e" filled="f" stroked="t" strokeweight=".702439pt" strokecolor="#4F4F4F">
                <v:path arrowok="t"/>
              </v:shape>
            </v:group>
            <v:group style="position:absolute;left:1707;top:11273;width:2;height:2792" coordorigin="1707,11273" coordsize="2,2792">
              <v:shape style="position:absolute;left:1707;top:11273;width:2;height:2792" coordorigin="1707,11273" coordsize="0,2792" path="m1707,14065l1707,11273e" filled="f" stroked="t" strokeweight=".702439pt" strokecolor="#4F4F4F">
                <v:path arrowok="t"/>
              </v:shape>
            </v:group>
            <v:group style="position:absolute;left:1691;top:11633;width:3166;height:2" coordorigin="1691,11633" coordsize="3166,2">
              <v:shape style="position:absolute;left:1691;top:11633;width:3166;height:2" coordorigin="1691,11633" coordsize="3166,0" path="m1691,11633l4856,11633e" filled="f" stroked="t" strokeweight=".234146pt" strokecolor="#131313">
                <v:path arrowok="t"/>
              </v:shape>
            </v:group>
            <v:group style="position:absolute;left:4856;top:11633;width:2004;height:2" coordorigin="4856,11633" coordsize="2004,2">
              <v:shape style="position:absolute;left:4856;top:11633;width:2004;height:2" coordorigin="4856,11633" coordsize="2004,0" path="m4856,11633l6860,11633e" filled="f" stroked="t" strokeweight=".234146pt" strokecolor="#000000">
                <v:path arrowok="t"/>
              </v:shape>
            </v:group>
            <v:group style="position:absolute;left:6860;top:11633;width:763;height:2" coordorigin="6860,11633" coordsize="763,2">
              <v:shape style="position:absolute;left:6860;top:11633;width:763;height:2" coordorigin="6860,11633" coordsize="763,0" path="m6860,11633l7624,11633e" filled="f" stroked="t" strokeweight=".234146pt" strokecolor="#4B4B4B">
                <v:path arrowok="t"/>
              </v:shape>
            </v:group>
            <v:group style="position:absolute;left:7280;top:11268;width:2;height:1740" coordorigin="7280,11268" coordsize="2,1740">
              <v:shape style="position:absolute;left:7280;top:11268;width:2;height:1740" coordorigin="7280,11268" coordsize="0,1740" path="m7280,13008l7280,11268e" filled="f" stroked="t" strokeweight=".702439pt" strokecolor="#545454">
                <v:path arrowok="t"/>
              </v:shape>
            </v:group>
            <v:group style="position:absolute;left:7624;top:11633;width:3695;height:2" coordorigin="7624,11633" coordsize="3695,2">
              <v:shape style="position:absolute;left:7624;top:11633;width:3695;height:2" coordorigin="7624,11633" coordsize="3695,0" path="m7624,11633l11319,11633e" filled="f" stroked="t" strokeweight=".234146pt" strokecolor="#000000">
                <v:path arrowok="t"/>
              </v:shape>
            </v:group>
            <v:group style="position:absolute;left:2360;top:11965;width:2;height:280" coordorigin="2360,11965" coordsize="2,280">
              <v:shape style="position:absolute;left:2360;top:11965;width:2;height:280" coordorigin="2360,11965" coordsize="0,280" path="m2360,12245l2360,11965e" filled="f" stroked="t" strokeweight=".468293pt" strokecolor="#383838">
                <v:path arrowok="t"/>
              </v:shape>
            </v:group>
            <v:group style="position:absolute;left:2363;top:12188;width:2;height:1877" coordorigin="2363,12188" coordsize="2,1877">
              <v:shape style="position:absolute;left:2363;top:12188;width:2;height:1877" coordorigin="2363,12188" coordsize="0,1877" path="m2363,14065l2363,12188e" filled="f" stroked="t" strokeweight=".702439pt" strokecolor="#4F4F4F">
                <v:path arrowok="t"/>
              </v:shape>
            </v:group>
            <v:group style="position:absolute;left:1138;top:12453;width:2;height:939" coordorigin="1138,12453" coordsize="2,939">
              <v:shape style="position:absolute;left:1138;top:12453;width:2;height:939" coordorigin="1138,12453" coordsize="0,939" path="m1138,13392l1138,12453e" filled="f" stroked="t" strokeweight=".468293pt" strokecolor="#4F4F4F">
                <v:path arrowok="t"/>
              </v:shape>
            </v:group>
            <v:group style="position:absolute;left:7282;top:12648;width:2;height:872" coordorigin="7282,12648" coordsize="2,872">
              <v:shape style="position:absolute;left:7282;top:12648;width:2;height:872" coordorigin="7282,12648" coordsize="0,872" path="m7282,13520l7282,12648e" filled="f" stroked="t" strokeweight=".468293pt" strokecolor="#545454">
                <v:path arrowok="t"/>
              </v:shape>
            </v:group>
            <v:group style="position:absolute;left:8190;top:13231;width:796;height:2" coordorigin="8190,13231" coordsize="796,2">
              <v:shape style="position:absolute;left:8190;top:13231;width:796;height:2" coordorigin="8190,13231" coordsize="796,0" path="m8190,13231l8987,13231e" filled="f" stroked="t" strokeweight="1.170732pt" strokecolor="#4B575B">
                <v:path arrowok="t"/>
              </v:shape>
            </v:group>
            <v:group style="position:absolute;left:8940;top:13238;width:342;height:2" coordorigin="8940,13238" coordsize="342,2">
              <v:shape style="position:absolute;left:8940;top:13238;width:342;height:2" coordorigin="8940,13238" coordsize="342,0" path="m8940,13238l9282,13238e" filled="f" stroked="t" strokeweight="2.575610pt" strokecolor="#4B5770">
                <v:path arrowok="t"/>
              </v:shape>
            </v:group>
            <v:group style="position:absolute;left:9239;top:13231;width:2079;height:2" coordorigin="9239,13231" coordsize="2079,2">
              <v:shape style="position:absolute;left:9239;top:13231;width:2079;height:2" coordorigin="9239,13231" coordsize="2079,0" path="m9239,13231l11319,13231e" filled="f" stroked="t" strokeweight="1.170732pt" strokecolor="#3F4F8C">
                <v:path arrowok="t"/>
              </v:shape>
            </v:group>
            <v:group style="position:absolute;left:7284;top:13174;width:2;height:744" coordorigin="7284,13174" coordsize="2,744">
              <v:shape style="position:absolute;left:7284;top:13174;width:2;height:744" coordorigin="7284,13174" coordsize="0,744" path="m7284,13918l7284,13174e" filled="f" stroked="t" strokeweight=".702439pt" strokecolor="#575757">
                <v:path arrowok="t"/>
              </v:shape>
            </v:group>
            <v:group style="position:absolute;left:1138;top:13387;width:2;height:104" coordorigin="1138,13387" coordsize="2,104">
              <v:shape style="position:absolute;left:1138;top:13387;width:2;height:104" coordorigin="1138,13387" coordsize="0,104" path="m1138,13491l1138,13387e" filled="f" stroked="t" strokeweight=".468293pt" strokecolor="#343434">
                <v:path arrowok="t"/>
              </v:shape>
            </v:group>
            <v:group style="position:absolute;left:342;top:13643;width:1569;height:2" coordorigin="342,13643" coordsize="1569,2">
              <v:shape style="position:absolute;left:342;top:13643;width:1569;height:2" coordorigin="342,13643" coordsize="1569,0" path="m342,13643l1911,13643e" filled="f" stroked="t" strokeweight=".234146pt" strokecolor="#646464">
                <v:path arrowok="t"/>
              </v:shape>
            </v:group>
            <v:group style="position:absolute;left:1911;top:13643;width:440;height:2" coordorigin="1911,13643" coordsize="440,2">
              <v:shape style="position:absolute;left:1911;top:13643;width:440;height:2" coordorigin="1911,13643" coordsize="440,0" path="m1911,13643l2351,13643e" filled="f" stroked="t" strokeweight=".234146pt" strokecolor="#000000">
                <v:path arrowok="t"/>
              </v:shape>
            </v:group>
            <v:group style="position:absolute;left:356;top:13615;width:2;height:2674" coordorigin="356,13615" coordsize="2,2674">
              <v:shape style="position:absolute;left:356;top:13615;width:2;height:2674" coordorigin="356,13615" coordsize="0,2674" path="m356,16288l356,13615e" filled="f" stroked="t" strokeweight=".468293pt" strokecolor="#4B4B4B">
                <v:path arrowok="t"/>
              </v:shape>
            </v:group>
            <v:group style="position:absolute;left:1138;top:13847;width:2;height:436" coordorigin="1138,13847" coordsize="2,436">
              <v:shape style="position:absolute;left:1138;top:13847;width:2;height:436" coordorigin="1138,13847" coordsize="0,436" path="m1138,14283l1138,13847e" filled="f" stroked="t" strokeweight=".468293pt" strokecolor="#4B4B4B">
                <v:path arrowok="t"/>
              </v:shape>
            </v:group>
            <v:group style="position:absolute;left:7287;top:13861;width:2;height:204" coordorigin="7287,13861" coordsize="2,204">
              <v:shape style="position:absolute;left:7287;top:13861;width:2;height:204" coordorigin="7287,13861" coordsize="0,204" path="m7287,14065l7287,13861e" filled="f" stroked="t" strokeweight=".468293pt" strokecolor="#3B3B3B">
                <v:path arrowok="t"/>
              </v:shape>
            </v:group>
            <v:group style="position:absolute;left:1709;top:14008;width:2;height:137" coordorigin="1709,14008" coordsize="2,137">
              <v:shape style="position:absolute;left:1709;top:14008;width:2;height:137" coordorigin="1709,14008" coordsize="0,137" path="m1709,14146l1709,14008e" filled="f" stroked="t" strokeweight=".468293pt" strokecolor="#1C1C1C">
                <v:path arrowok="t"/>
              </v:shape>
            </v:group>
            <v:group style="position:absolute;left:2365;top:14008;width:2;height:137" coordorigin="2365,14008" coordsize="2,137">
              <v:shape style="position:absolute;left:2365;top:14008;width:2;height:137" coordorigin="2365,14008" coordsize="0,137" path="m2365,14146l2365,14008e" filled="f" stroked="t" strokeweight=".468293pt" strokecolor="#282828">
                <v:path arrowok="t"/>
              </v:shape>
            </v:group>
            <v:group style="position:absolute;left:7289;top:14008;width:2;height:2256" coordorigin="7289,14008" coordsize="2,2256">
              <v:shape style="position:absolute;left:7289;top:14008;width:2;height:2256" coordorigin="7289,14008" coordsize="0,2256" path="m7289,16265l7289,14008e" filled="f" stroked="t" strokeweight=".702439pt" strokecolor="#575757">
                <v:path arrowok="t"/>
              </v:shape>
            </v:group>
            <v:group style="position:absolute;left:1709;top:14089;width:2;height:2195" coordorigin="1709,14089" coordsize="2,2195">
              <v:shape style="position:absolute;left:1709;top:14089;width:2;height:2195" coordorigin="1709,14089" coordsize="0,2195" path="m1709,16284l1709,14089e" filled="f" stroked="t" strokeweight=".702439pt" strokecolor="#4F4F4F">
                <v:path arrowok="t"/>
              </v:shape>
            </v:group>
            <v:group style="position:absolute;left:2365;top:14089;width:2;height:2200" coordorigin="2365,14089" coordsize="2,2200">
              <v:shape style="position:absolute;left:2365;top:14089;width:2;height:2200" coordorigin="2365,14089" coordsize="0,2200" path="m2365,16288l2365,14089e" filled="f" stroked="t" strokeweight=".702439pt" strokecolor="#545454">
                <v:path arrowok="t"/>
              </v:shape>
            </v:group>
            <v:group style="position:absolute;left:351;top:16279;width:510;height:2" coordorigin="351,16279" coordsize="510,2">
              <v:shape style="position:absolute;left:351;top:16279;width:510;height:2" coordorigin="351,16279" coordsize="510,0" path="m351,16279l862,16279e" filled="f" stroked="t" strokeweight=".468293pt" strokecolor="#646464">
                <v:path arrowok="t"/>
              </v:shape>
            </v:group>
            <v:group style="position:absolute;left:805;top:16277;width:4079;height:2" coordorigin="805,16277" coordsize="4079,2">
              <v:shape style="position:absolute;left:805;top:16277;width:4079;height:2" coordorigin="805,16277" coordsize="4079,0" path="m805,16277l4884,16277e" filled="f" stroked="t" strokeweight=".702439pt" strokecolor="#6B6B6B">
                <v:path arrowok="t"/>
              </v:shape>
            </v:group>
            <v:group style="position:absolute;left:4828;top:16260;width:6528;height:2" coordorigin="4828,16260" coordsize="6528,2">
              <v:shape style="position:absolute;left:4828;top:16260;width:6528;height:2" coordorigin="4828,16260" coordsize="6528,0" path="m4828,16260l11356,16260e" filled="f" stroked="t" strokeweight=".702439pt" strokecolor="#646464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8"/>
          <w:szCs w:val="28"/>
          <w:color w:val="5E5E60"/>
          <w:spacing w:val="0"/>
          <w:w w:val="100"/>
          <w:b/>
          <w:bCs/>
        </w:rPr>
        <w:t>A'Xeri</w:t>
      </w:r>
      <w:r>
        <w:rPr>
          <w:rFonts w:ascii="Times New Roman" w:hAnsi="Times New Roman" w:cs="Times New Roman" w:eastAsia="Times New Roman"/>
          <w:sz w:val="28"/>
          <w:szCs w:val="28"/>
          <w:color w:val="5E5E60"/>
          <w:spacing w:val="0"/>
          <w:w w:val="100"/>
          <w:b/>
          <w:bCs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color w:val="5E5E60"/>
          <w:spacing w:val="1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B4B4B"/>
          <w:spacing w:val="0"/>
          <w:w w:val="100"/>
          <w:b/>
          <w:bCs/>
        </w:rPr>
        <w:t>K</w:t>
      </w:r>
      <w:r>
        <w:rPr>
          <w:rFonts w:ascii="Times New Roman" w:hAnsi="Times New Roman" w:cs="Times New Roman" w:eastAsia="Times New Roman"/>
          <w:sz w:val="28"/>
          <w:szCs w:val="28"/>
          <w:color w:val="4B4B4B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82"/>
          <w:b/>
          <w:bCs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47"/>
          <w:w w:val="82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100"/>
          <w:b/>
          <w:bCs/>
        </w:rPr>
        <w:t>SE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-5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100"/>
          <w:b/>
          <w:bCs/>
        </w:rPr>
      </w:r>
      <w:r>
        <w:rPr>
          <w:rFonts w:ascii="Arial" w:hAnsi="Arial" w:cs="Arial" w:eastAsia="Arial"/>
          <w:sz w:val="18"/>
          <w:szCs w:val="18"/>
          <w:color w:val="232323"/>
          <w:spacing w:val="0"/>
          <w:w w:val="121"/>
          <w:position w:val="10"/>
        </w:rPr>
        <w:t>İt</w:t>
      </w:r>
      <w:r>
        <w:rPr>
          <w:rFonts w:ascii="Arial" w:hAnsi="Arial" w:cs="Arial" w:eastAsia="Arial"/>
          <w:sz w:val="18"/>
          <w:szCs w:val="18"/>
          <w:color w:val="232323"/>
          <w:spacing w:val="-22"/>
          <w:w w:val="121"/>
          <w:position w:val="10"/>
        </w:rPr>
        <w:t>f</w:t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121"/>
          <w:position w:val="10"/>
        </w:rPr>
        <w:t>.</w:t>
      </w:r>
      <w:r>
        <w:rPr>
          <w:rFonts w:ascii="Arial" w:hAnsi="Arial" w:cs="Arial" w:eastAsia="Arial"/>
          <w:sz w:val="18"/>
          <w:szCs w:val="18"/>
          <w:color w:val="4B4B4B"/>
          <w:spacing w:val="11"/>
          <w:w w:val="121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21"/>
          <w:position w:val="1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2529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363636"/>
          <w:spacing w:val="0"/>
          <w:w w:val="82"/>
        </w:rPr>
        <w:t>ıJc·h;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82"/>
        </w:rPr>
        <w:t>p</w:t>
      </w:r>
      <w:r>
        <w:rPr>
          <w:rFonts w:ascii="Arial" w:hAnsi="Arial" w:cs="Arial" w:eastAsia="Arial"/>
          <w:sz w:val="18"/>
          <w:szCs w:val="18"/>
          <w:color w:val="363636"/>
          <w:spacing w:val="11"/>
          <w:w w:val="8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79"/>
        </w:rPr>
        <w:t>k'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uze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32323"/>
          <w:spacing w:val="0"/>
          <w:w w:val="101"/>
        </w:rPr>
        <w:t>Amiri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20" w:right="480"/>
        </w:sectPr>
      </w:pPr>
      <w:rPr/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746" w:right="4067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.837265pt;margin-top:-12.533311pt;width:53.209203pt;height:55pt;mso-position-horizontal-relative:page;mso-position-vertical-relative:paragraph;z-index:-15518" type="#_x0000_t202" filled="f" stroked="f">
            <v:textbox inset="0,0,0,0">
              <w:txbxContent>
                <w:p>
                  <w:pPr>
                    <w:spacing w:before="0" w:after="0" w:line="1100" w:lineRule="exact"/>
                    <w:ind w:right="-205"/>
                    <w:jc w:val="left"/>
                    <w:rPr>
                      <w:rFonts w:ascii="Arial" w:hAnsi="Arial" w:cs="Arial" w:eastAsia="Arial"/>
                      <w:sz w:val="110"/>
                      <w:szCs w:val="110"/>
                    </w:rPr>
                  </w:pPr>
                  <w:rPr/>
                  <w:r>
                    <w:rPr>
                      <w:rFonts w:ascii="Arial" w:hAnsi="Arial" w:cs="Arial" w:eastAsia="Arial"/>
                      <w:sz w:val="110"/>
                      <w:szCs w:val="110"/>
                      <w:color w:val="363636"/>
                      <w:spacing w:val="0"/>
                      <w:w w:val="174"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110"/>
                      <w:szCs w:val="11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1" w:after="0" w:line="240" w:lineRule="auto"/>
        <w:ind w:left="3887" w:right="-20"/>
        <w:jc w:val="left"/>
        <w:tabs>
          <w:tab w:pos="10260" w:val="left"/>
        </w:tabs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2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4"/>
          <w:w w:val="100"/>
          <w:position w:val="2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100"/>
          <w:position w:val="2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2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2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6"/>
          <w:w w:val="100"/>
          <w:position w:val="2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2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9"/>
          <w:szCs w:val="9"/>
          <w:color w:val="5D5D5D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9"/>
          <w:szCs w:val="9"/>
          <w:color w:val="5D5D5D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898989"/>
          <w:spacing w:val="0"/>
          <w:w w:val="112"/>
          <w:position w:val="0"/>
        </w:rPr>
        <w:t>.ı</w:t>
      </w:r>
      <w:r>
        <w:rPr>
          <w:rFonts w:ascii="Times New Roman" w:hAnsi="Times New Roman" w:cs="Times New Roman" w:eastAsia="Times New Roman"/>
          <w:sz w:val="9"/>
          <w:szCs w:val="9"/>
          <w:color w:val="898989"/>
          <w:spacing w:val="0"/>
          <w:w w:val="113"/>
          <w:position w:val="0"/>
        </w:rPr>
        <w:t>-</w:t>
      </w:r>
      <w:r>
        <w:rPr>
          <w:rFonts w:ascii="Times New Roman" w:hAnsi="Times New Roman" w:cs="Times New Roman" w:eastAsia="Times New Roman"/>
          <w:sz w:val="9"/>
          <w:szCs w:val="9"/>
          <w:color w:val="5D5D5D"/>
          <w:spacing w:val="0"/>
          <w:w w:val="132"/>
          <w:position w:val="0"/>
        </w:rPr>
        <w:t>uı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12" w:after="0" w:line="265" w:lineRule="exact"/>
        <w:ind w:left="536" w:right="-20"/>
        <w:jc w:val="left"/>
        <w:tabs>
          <w:tab w:pos="32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5D5D5D"/>
          <w:spacing w:val="2"/>
          <w:w w:val="58"/>
          <w:position w:val="-3"/>
        </w:rPr>
        <w:t>B</w:t>
      </w:r>
      <w:r>
        <w:rPr>
          <w:rFonts w:ascii="Times New Roman" w:hAnsi="Times New Roman" w:cs="Times New Roman" w:eastAsia="Times New Roman"/>
          <w:sz w:val="15"/>
          <w:szCs w:val="15"/>
          <w:color w:val="79797B"/>
          <w:spacing w:val="0"/>
          <w:w w:val="47"/>
          <w:position w:val="-3"/>
        </w:rPr>
        <w:t>E</w:t>
      </w:r>
      <w:r>
        <w:rPr>
          <w:rFonts w:ascii="Times New Roman" w:hAnsi="Times New Roman" w:cs="Times New Roman" w:eastAsia="Times New Roman"/>
          <w:sz w:val="15"/>
          <w:szCs w:val="15"/>
          <w:color w:val="79797B"/>
          <w:spacing w:val="6"/>
          <w:w w:val="47"/>
          <w:position w:val="-3"/>
        </w:rPr>
        <w:t>L</w:t>
      </w:r>
      <w:r>
        <w:rPr>
          <w:rFonts w:ascii="Times New Roman" w:hAnsi="Times New Roman" w:cs="Times New Roman" w:eastAsia="Times New Roman"/>
          <w:sz w:val="15"/>
          <w:szCs w:val="15"/>
          <w:color w:val="5D5D5D"/>
          <w:spacing w:val="0"/>
          <w:w w:val="60"/>
          <w:position w:val="-3"/>
        </w:rPr>
        <w:t>EDilESI</w:t>
      </w:r>
      <w:r>
        <w:rPr>
          <w:rFonts w:ascii="Times New Roman" w:hAnsi="Times New Roman" w:cs="Times New Roman" w:eastAsia="Times New Roman"/>
          <w:sz w:val="15"/>
          <w:szCs w:val="15"/>
          <w:color w:val="5D5D5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5D5D5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2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2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2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2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2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3"/>
          <w:position w:val="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126" w:right="-20"/>
        <w:jc w:val="left"/>
        <w:tabs>
          <w:tab w:pos="43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9"/>
          <w:szCs w:val="19"/>
          <w:color w:val="B5B6B8"/>
          <w:spacing w:val="0"/>
          <w:w w:val="245"/>
          <w:position w:val="3"/>
        </w:rPr>
        <w:t>r-·</w:t>
      </w:r>
      <w:r>
        <w:rPr>
          <w:rFonts w:ascii="Arial" w:hAnsi="Arial" w:cs="Arial" w:eastAsia="Arial"/>
          <w:sz w:val="19"/>
          <w:szCs w:val="19"/>
          <w:color w:val="B5B6B8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9"/>
          <w:szCs w:val="19"/>
          <w:color w:val="B5B6B8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5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0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3"/>
          <w:position w:val="0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7" w:lineRule="auto"/>
        <w:ind w:left="145" w:right="3104" w:firstLine="-19"/>
        <w:jc w:val="left"/>
        <w:tabs>
          <w:tab w:pos="1520" w:val="left"/>
          <w:tab w:pos="2840" w:val="left"/>
          <w:tab w:pos="4220" w:val="left"/>
          <w:tab w:pos="5320" w:val="left"/>
          <w:tab w:pos="7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5"/>
          <w:szCs w:val="25"/>
          <w:color w:val="464646"/>
          <w:w w:val="50"/>
        </w:rPr>
        <w:t>K</w:t>
      </w:r>
      <w:r>
        <w:rPr>
          <w:rFonts w:ascii="Arial" w:hAnsi="Arial" w:cs="Arial" w:eastAsia="Arial"/>
          <w:sz w:val="25"/>
          <w:szCs w:val="25"/>
          <w:color w:val="464646"/>
          <w:spacing w:val="7"/>
          <w:w w:val="50"/>
        </w:rPr>
        <w:t>&gt;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6"/>
        </w:rPr>
        <w:t>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9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39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8"/>
        </w:rPr>
        <w:t>22.05.20ı7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4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05:00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1"/>
        </w:rPr>
        <w:t>rrel:ııo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</w:rPr>
        <w:t>22.0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8"/>
          <w:w w:val="103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-4"/>
          <w:w w:val="13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</w:rPr>
        <w:t>20ı7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79797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9797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3355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1"/>
          <w:w w:val="100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1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29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9"/>
          <w:position w:val="0"/>
        </w:rPr>
        <w:t>Çarndi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  <w:position w:val="0"/>
        </w:rPr>
        <w:t>50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18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Sk.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4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100"/>
          <w:position w:val="0"/>
        </w:rPr>
        <w:t>7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00"/>
          <w:i/>
          <w:position w:val="0"/>
        </w:rPr>
        <w:t>I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00"/>
          <w:i/>
          <w:position w:val="0"/>
        </w:rPr>
        <w:t>b</w:t>
      </w:r>
      <w:r>
        <w:rPr>
          <w:rFonts w:ascii="Arial" w:hAnsi="Arial" w:cs="Arial" w:eastAsia="Arial"/>
          <w:sz w:val="19"/>
          <w:szCs w:val="19"/>
          <w:color w:val="464646"/>
          <w:spacing w:val="-7"/>
          <w:w w:val="100"/>
          <w:i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5D5D5D"/>
          <w:spacing w:val="0"/>
          <w:w w:val="83"/>
          <w:i/>
          <w:position w:val="0"/>
        </w:rPr>
        <w:t>1</w:t>
      </w:r>
      <w:r>
        <w:rPr>
          <w:rFonts w:ascii="Arial" w:hAnsi="Arial" w:cs="Arial" w:eastAsia="Arial"/>
          <w:sz w:val="19"/>
          <w:szCs w:val="19"/>
          <w:color w:val="5D5D5D"/>
          <w:spacing w:val="-2"/>
          <w:w w:val="83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0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3" w:after="0" w:line="240" w:lineRule="auto"/>
        <w:ind w:left="150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</w:rPr>
        <w:t>Çamdi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5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4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5018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Sk.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No:7/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83"/>
          <w:i/>
        </w:rPr>
        <w:t>1</w:t>
      </w:r>
      <w:r>
        <w:rPr>
          <w:rFonts w:ascii="Arial" w:hAnsi="Arial" w:cs="Arial" w:eastAsia="Arial"/>
          <w:sz w:val="19"/>
          <w:szCs w:val="19"/>
          <w:color w:val="363636"/>
          <w:spacing w:val="3"/>
          <w:w w:val="83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17" w:lineRule="exact"/>
        <w:ind w:left="145" w:right="-20"/>
        <w:jc w:val="left"/>
        <w:tabs>
          <w:tab w:pos="1520" w:val="left"/>
          <w:tab w:pos="4900" w:val="left"/>
          <w:tab w:pos="8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5"/>
          <w:position w:val="-1"/>
        </w:rPr>
        <w:t>:Bina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tşyeri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8" w:after="0" w:line="175" w:lineRule="auto"/>
        <w:ind w:left="3354" w:right="1583" w:firstLine="-3227"/>
        <w:jc w:val="left"/>
        <w:tabs>
          <w:tab w:pos="3380" w:val="left"/>
          <w:tab w:pos="6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1.060059pt;margin-top:12.87571pt;width:43.803442pt;height:26.5pt;mso-position-horizontal-relative:page;mso-position-vertical-relative:paragraph;z-index:-15517" type="#_x0000_t202" filled="f" stroked="f">
            <v:textbox inset="0,0,0,0">
              <w:txbxContent>
                <w:p>
                  <w:pPr>
                    <w:spacing w:before="0" w:after="0" w:line="530" w:lineRule="exact"/>
                    <w:ind w:right="-120"/>
                    <w:jc w:val="left"/>
                    <w:tabs>
                      <w:tab w:pos="540" w:val="left"/>
                    </w:tabs>
                    <w:rPr>
                      <w:rFonts w:ascii="Arial" w:hAnsi="Arial" w:cs="Arial" w:eastAsia="Arial"/>
                      <w:sz w:val="53"/>
                      <w:szCs w:val="53"/>
                    </w:rPr>
                  </w:pPr>
                  <w:rPr/>
                  <w:r>
                    <w:rPr>
                      <w:rFonts w:ascii="Arial" w:hAnsi="Arial" w:cs="Arial" w:eastAsia="Arial"/>
                      <w:sz w:val="53"/>
                      <w:szCs w:val="53"/>
                      <w:color w:val="B5B6B8"/>
                      <w:spacing w:val="0"/>
                      <w:w w:val="3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3"/>
                      <w:szCs w:val="53"/>
                      <w:color w:val="B5B6B8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3"/>
                      <w:szCs w:val="53"/>
                      <w:color w:val="B5B6B8"/>
                      <w:spacing w:val="0"/>
                      <w:w w:val="188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53"/>
                      <w:szCs w:val="5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8"/>
          <w:szCs w:val="28"/>
          <w:color w:val="464646"/>
          <w:w w:val="51"/>
          <w:position w:val="5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464646"/>
          <w:spacing w:val="12"/>
          <w:w w:val="51"/>
          <w:position w:val="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5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5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5"/>
        </w:rPr>
        <w:t>İs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5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8"/>
        </w:rPr>
        <w:t>apını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  <w:position w:val="8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92"/>
          <w:position w:val="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79797B"/>
          <w:spacing w:val="0"/>
          <w:w w:val="137"/>
          <w:position w:val="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9797B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9797B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Kullamm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0"/>
        </w:rPr>
        <w:t>İşyeri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Berka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Büfe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Beıoııamıe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>gi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Alışap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2"/>
          <w:position w:val="0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13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2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1" w:after="0" w:line="240" w:lineRule="auto"/>
        <w:ind w:left="3715" w:right="-20"/>
        <w:jc w:val="left"/>
        <w:tabs>
          <w:tab w:pos="4180" w:val="left"/>
          <w:tab w:pos="4760" w:val="left"/>
          <w:tab w:pos="6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3"/>
          <w:szCs w:val="13"/>
          <w:color w:val="363636"/>
          <w:spacing w:val="0"/>
          <w:w w:val="100"/>
        </w:rPr>
        <w:t>X</w:t>
      </w:r>
      <w:r>
        <w:rPr>
          <w:rFonts w:ascii="Arial" w:hAnsi="Arial" w:cs="Arial" w:eastAsia="Arial"/>
          <w:sz w:val="13"/>
          <w:szCs w:val="13"/>
          <w:color w:val="363636"/>
          <w:spacing w:val="-32"/>
          <w:w w:val="100"/>
        </w:rPr>
        <w:t> </w:t>
      </w:r>
      <w:r>
        <w:rPr>
          <w:rFonts w:ascii="Arial" w:hAnsi="Arial" w:cs="Arial" w:eastAsia="Arial"/>
          <w:sz w:val="13"/>
          <w:szCs w:val="13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13"/>
          <w:szCs w:val="13"/>
          <w:color w:val="363636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42"/>
          <w:position w:val="-6"/>
        </w:rPr>
        <w:t>1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  <w:position w:val="-6"/>
        </w:rPr>
      </w:r>
      <w:r>
        <w:rPr>
          <w:rFonts w:ascii="Arial" w:hAnsi="Arial" w:cs="Arial" w:eastAsia="Arial"/>
          <w:sz w:val="17"/>
          <w:szCs w:val="17"/>
          <w:color w:val="5D5D5D"/>
          <w:spacing w:val="0"/>
          <w:w w:val="42"/>
          <w:position w:val="-6"/>
        </w:rPr>
        <w:t>1</w:t>
      </w:r>
      <w:r>
        <w:rPr>
          <w:rFonts w:ascii="Arial" w:hAnsi="Arial" w:cs="Arial" w:eastAsia="Arial"/>
          <w:sz w:val="17"/>
          <w:szCs w:val="17"/>
          <w:color w:val="5D5D5D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7"/>
          <w:szCs w:val="17"/>
          <w:color w:val="5D5D5D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  <w:position w:val="0"/>
        </w:rPr>
        <w:t>05:20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2" w:after="0" w:line="240" w:lineRule="auto"/>
        <w:ind w:left="141" w:right="-20"/>
        <w:jc w:val="left"/>
        <w:tabs>
          <w:tab w:pos="1800" w:val="left"/>
          <w:tab w:pos="5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pahibi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8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ily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ŞENER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4"/>
          <w:w w:val="28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Eylem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1"/>
        </w:rPr>
        <w:t>KARSLI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4" w:after="0" w:line="240" w:lineRule="auto"/>
        <w:ind w:left="18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1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6"/>
          <w:w w:val="13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MUSLUOGLU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802" w:right="-20"/>
        <w:jc w:val="left"/>
        <w:tabs>
          <w:tab w:pos="446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1"/>
        </w:rPr>
        <w:t>\.raç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05:01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1"/>
        </w:rPr>
        <w:t>05:04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26" w:right="-20"/>
        <w:jc w:val="left"/>
        <w:tabs>
          <w:tab w:pos="1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JGiden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1"/>
        </w:rPr>
        <w:t>\.raç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</w:rPr>
        <w:t>22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45" w:right="-20"/>
        <w:jc w:val="left"/>
        <w:tabs>
          <w:tab w:pos="4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2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4452" w:right="461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4433" w:right="375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05:40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1821" w:right="-20"/>
        <w:jc w:val="left"/>
        <w:tabs>
          <w:tab w:pos="4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45" w:right="-20"/>
        <w:jc w:val="left"/>
        <w:tabs>
          <w:tab w:pos="440" w:val="left"/>
          <w:tab w:pos="1860" w:val="left"/>
          <w:tab w:pos="4460" w:val="left"/>
          <w:tab w:pos="7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240"/>
          <w:position w:val="2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iımcı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1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1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"/>
          <w:w w:val="13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9797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9797B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9797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9797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87" w:right="-20"/>
        <w:jc w:val="left"/>
        <w:tabs>
          <w:tab w:pos="1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7"/>
        </w:rPr>
        <w:t>ıunişse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67" w:lineRule="auto"/>
        <w:ind w:left="1881" w:right="7252" w:firstLine="-6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5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5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9" w:lineRule="exact"/>
        <w:ind w:left="126" w:right="-20"/>
        <w:jc w:val="left"/>
        <w:tabs>
          <w:tab w:pos="1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3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ailgı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ldığında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  <w:position w:val="1"/>
        </w:rPr>
        <w:t>göıüldü.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14" w:lineRule="exact"/>
        <w:ind w:left="1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-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4433" w:right="400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Söndlirmede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175" w:lineRule="exact"/>
        <w:ind w:left="182" w:right="-20"/>
        <w:jc w:val="left"/>
        <w:tabs>
          <w:tab w:pos="2720" w:val="left"/>
          <w:tab w:pos="4460" w:val="left"/>
          <w:tab w:pos="6460" w:val="left"/>
          <w:tab w:pos="8080" w:val="left"/>
          <w:tab w:pos="9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5"/>
          <w:position w:val="-4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"/>
          <w:w w:val="115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8"/>
          <w:w w:val="35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  <w:position w:val="-4"/>
        </w:rPr>
        <w:t>Köptı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4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4"/>
          <w:szCs w:val="14"/>
          <w:color w:val="5D5D5D"/>
          <w:spacing w:val="0"/>
          <w:w w:val="52"/>
          <w:position w:val="-4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5D5D5D"/>
          <w:spacing w:val="0"/>
          <w:w w:val="52"/>
          <w:position w:val="-4"/>
        </w:rPr>
        <w:t>   </w:t>
      </w:r>
      <w:r>
        <w:rPr>
          <w:rFonts w:ascii="Times New Roman" w:hAnsi="Times New Roman" w:cs="Times New Roman" w:eastAsia="Times New Roman"/>
          <w:sz w:val="14"/>
          <w:szCs w:val="14"/>
          <w:color w:val="5D5D5D"/>
          <w:spacing w:val="5"/>
          <w:w w:val="52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C0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6" w:lineRule="exact"/>
        <w:ind w:left="4482" w:right="-20"/>
        <w:jc w:val="left"/>
        <w:tabs>
          <w:tab w:pos="6460" w:val="left"/>
          <w:tab w:pos="8080" w:val="left"/>
          <w:tab w:pos="97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2"/>
        </w:rPr>
        <w:t>1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2"/>
        </w:rPr>
      </w:r>
      <w:r>
        <w:rPr>
          <w:rFonts w:ascii="Arial" w:hAnsi="Arial" w:cs="Arial" w:eastAsia="Arial"/>
          <w:sz w:val="38"/>
          <w:szCs w:val="38"/>
          <w:color w:val="5D5D5D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5D5D5D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5D5D5D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464646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464646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464646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ind w:left="201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sonucu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işyeri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sunta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duva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kaplaması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kabloları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yanmak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işyeri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giri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kapısını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2"/>
          <w:position w:val="1"/>
        </w:rPr>
        <w:t>cam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5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51" w:lineRule="auto"/>
        <w:ind w:left="145" w:right="2832"/>
        <w:jc w:val="left"/>
        <w:tabs>
          <w:tab w:pos="1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arafımızca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kınlmak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işyeri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içerisi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ısianma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  <w:position w:val="1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0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left="150" w:right="-20"/>
        <w:jc w:val="left"/>
        <w:tabs>
          <w:tab w:pos="1800" w:val="left"/>
          <w:tab w:pos="3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lfahınüı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6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zarar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  <w:t>Eşyad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8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1000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TL.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Binada: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1000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Topla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2000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5"/>
          <w:position w:val="1"/>
        </w:rPr>
        <w:t>TL.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57" w:lineRule="auto"/>
        <w:ind w:left="145" w:right="55" w:firstLine="188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katında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işyerinin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Çıkış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          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5"/>
        </w:rPr>
        <w:t>irişe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1"/>
          <w:w w:val="12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tarafta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yangınıı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buzdolabı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üzerinde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bulunan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lllıta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duva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kaplaınısını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iç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kısmındaki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kabloları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nedende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1768" w:right="287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kabl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3"/>
        </w:rPr>
        <w:t>yOze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2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7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rini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6"/>
        </w:rPr>
        <w:t>sunta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62" w:lineRule="auto"/>
        <w:ind w:left="145" w:right="4007"/>
        <w:jc w:val="left"/>
        <w:tabs>
          <w:tab w:pos="1800" w:val="left"/>
          <w:tab w:pos="6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lsirketi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57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renilemedi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3"/>
        </w:rPr>
        <w:t>IBedel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7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50" w:right="-20"/>
        <w:jc w:val="left"/>
        <w:tabs>
          <w:tab w:pos="1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2"/>
          <w:szCs w:val="12"/>
          <w:color w:val="464646"/>
          <w:spacing w:val="0"/>
          <w:w w:val="151"/>
          <w:position w:val="4"/>
        </w:rPr>
        <w:t>V</w:t>
      </w:r>
      <w:r>
        <w:rPr>
          <w:rFonts w:ascii="Arial" w:hAnsi="Arial" w:cs="Arial" w:eastAsia="Arial"/>
          <w:sz w:val="12"/>
          <w:szCs w:val="12"/>
          <w:color w:val="464646"/>
          <w:spacing w:val="0"/>
          <w:w w:val="151"/>
          <w:position w:val="4"/>
        </w:rPr>
        <w:t> </w:t>
      </w:r>
      <w:r>
        <w:rPr>
          <w:rFonts w:ascii="Arial" w:hAnsi="Arial" w:cs="Arial" w:eastAsia="Arial"/>
          <w:sz w:val="12"/>
          <w:szCs w:val="12"/>
          <w:color w:val="464646"/>
          <w:spacing w:val="49"/>
          <w:w w:val="151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6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Orha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0"/>
        </w:rPr>
        <w:t>KARSLI'ya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10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64646"/>
          <w:spacing w:val="0"/>
          <w:w w:val="340"/>
        </w:rPr>
        <w:t>ı</w:t>
      </w:r>
      <w:r>
        <w:rPr>
          <w:rFonts w:ascii="Arial" w:hAnsi="Arial" w:cs="Arial" w:eastAsia="Arial"/>
          <w:sz w:val="19"/>
          <w:szCs w:val="19"/>
          <w:color w:val="464646"/>
          <w:spacing w:val="-138"/>
          <w:w w:val="34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62"/>
        </w:rPr>
        <w:t>.: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6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50" w:right="-20"/>
        <w:jc w:val="left"/>
        <w:tabs>
          <w:tab w:pos="1800" w:val="left"/>
          <w:tab w:pos="5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rrarih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8"/>
          <w:position w:val="1"/>
        </w:rPr>
        <w:t>:22.05.2017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8"/>
          <w:position w:val="1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37"/>
          <w:w w:val="11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  <w:position w:val="1"/>
        </w:rPr>
        <w:t>05:50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241" w:right="-20"/>
        <w:jc w:val="left"/>
        <w:tabs>
          <w:tab w:pos="820" w:val="left"/>
          <w:tab w:pos="8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363636"/>
          <w:spacing w:val="0"/>
          <w:w w:val="100"/>
          <w:position w:val="4"/>
        </w:rPr>
        <w:t>Varsa</w:t>
      </w:r>
      <w:r>
        <w:rPr>
          <w:rFonts w:ascii="Times New Roman" w:hAnsi="Times New Roman" w:cs="Times New Roman" w:eastAsia="Times New Roman"/>
          <w:sz w:val="15"/>
          <w:szCs w:val="15"/>
          <w:color w:val="363636"/>
          <w:spacing w:val="-2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6363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363636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6"/>
          <w:szCs w:val="16"/>
          <w:color w:val="464646"/>
          <w:spacing w:val="0"/>
          <w:w w:val="100"/>
          <w:position w:val="2"/>
        </w:rPr>
        <w:t>Ölü</w:t>
      </w:r>
      <w:r>
        <w:rPr>
          <w:rFonts w:ascii="Times New Roman" w:hAnsi="Times New Roman" w:cs="Times New Roman" w:eastAsia="Times New Roman"/>
          <w:sz w:val="16"/>
          <w:szCs w:val="16"/>
          <w:color w:val="464646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64646"/>
          <w:spacing w:val="1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0"/>
        </w:rPr>
        <w:t>JGiDE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Çamdibi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325" w:lineRule="exact"/>
        <w:ind w:left="1959" w:right="-20"/>
        <w:jc w:val="left"/>
        <w:tabs>
          <w:tab w:pos="4480" w:val="left"/>
          <w:tab w:pos="8820" w:val="left"/>
          <w:tab w:pos="918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8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8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8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8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9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9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9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0"/>
          <w:w w:val="60"/>
          <w:position w:val="-8"/>
        </w:rPr>
        <w:t>2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-38"/>
          <w:w w:val="60"/>
          <w:position w:val="-8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0"/>
          <w:w w:val="100"/>
          <w:position w:val="-8"/>
        </w:rPr>
      </w:r>
      <w:r>
        <w:rPr>
          <w:rFonts w:ascii="Arial" w:hAnsi="Arial" w:cs="Arial" w:eastAsia="Arial"/>
          <w:sz w:val="22"/>
          <w:szCs w:val="22"/>
          <w:color w:val="363636"/>
          <w:spacing w:val="0"/>
          <w:w w:val="60"/>
          <w:position w:val="-8"/>
        </w:rPr>
        <w:t>MaYıs</w:t>
      </w:r>
      <w:r>
        <w:rPr>
          <w:rFonts w:ascii="Arial" w:hAnsi="Arial" w:cs="Arial" w:eastAsia="Arial"/>
          <w:sz w:val="22"/>
          <w:szCs w:val="22"/>
          <w:color w:val="363636"/>
          <w:spacing w:val="17"/>
          <w:w w:val="60"/>
          <w:position w:val="-8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0"/>
          <w:w w:val="60"/>
          <w:position w:val="-8"/>
        </w:rPr>
        <w:t>2017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left="383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5"/>
          <w:szCs w:val="25"/>
          <w:color w:val="464646"/>
          <w:spacing w:val="0"/>
          <w:w w:val="79"/>
          <w:position w:val="-3"/>
        </w:rPr>
        <w:t>·u</w:t>
      </w:r>
      <w:r>
        <w:rPr>
          <w:rFonts w:ascii="Arial" w:hAnsi="Arial" w:cs="Arial" w:eastAsia="Arial"/>
          <w:sz w:val="25"/>
          <w:szCs w:val="25"/>
          <w:color w:val="464646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5"/>
          <w:szCs w:val="25"/>
          <w:color w:val="46464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8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8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8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7" w:lineRule="exact"/>
        <w:ind w:left="426" w:right="-20"/>
        <w:jc w:val="left"/>
        <w:tabs>
          <w:tab w:pos="8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0"/>
          <w:szCs w:val="10"/>
          <w:color w:val="363636"/>
          <w:spacing w:val="0"/>
          <w:w w:val="82"/>
          <w:position w:val="-1"/>
        </w:rPr>
        <w:t>&lt;U</w:t>
      </w:r>
      <w:r>
        <w:rPr>
          <w:rFonts w:ascii="Arial" w:hAnsi="Arial" w:cs="Arial" w:eastAsia="Arial"/>
          <w:sz w:val="10"/>
          <w:szCs w:val="10"/>
          <w:color w:val="36363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0"/>
          <w:szCs w:val="10"/>
          <w:color w:val="363636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5D5D5D"/>
          <w:spacing w:val="0"/>
          <w:w w:val="82"/>
          <w:i/>
          <w:position w:val="-3"/>
        </w:rPr>
        <w:t>1</w:t>
      </w:r>
      <w:r>
        <w:rPr>
          <w:rFonts w:ascii="Arial" w:hAnsi="Arial" w:cs="Arial" w:eastAsia="Arial"/>
          <w:sz w:val="19"/>
          <w:szCs w:val="19"/>
          <w:color w:val="5D5D5D"/>
          <w:spacing w:val="0"/>
          <w:w w:val="82"/>
          <w:i/>
          <w:position w:val="-3"/>
        </w:rPr>
        <w:t>  </w:t>
      </w:r>
      <w:r>
        <w:rPr>
          <w:rFonts w:ascii="Arial" w:hAnsi="Arial" w:cs="Arial" w:eastAsia="Arial"/>
          <w:sz w:val="19"/>
          <w:szCs w:val="19"/>
          <w:color w:val="5D5D5D"/>
          <w:spacing w:val="41"/>
          <w:w w:val="82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6"/>
          <w:position w:val="-3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5"/>
          <w:w w:val="137"/>
          <w:position w:val="-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-3"/>
        </w:rPr>
        <w:t>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6" w:lineRule="exact"/>
        <w:ind w:left="128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464646"/>
          <w:spacing w:val="-146"/>
          <w:w w:val="30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527" w:lineRule="exact"/>
        <w:ind w:left="355" w:right="-20"/>
        <w:jc w:val="left"/>
        <w:tabs>
          <w:tab w:pos="8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57"/>
          <w:szCs w:val="57"/>
          <w:color w:val="5D5D5D"/>
          <w:w w:val="25"/>
        </w:rPr>
        <w:t>·</w:t>
      </w:r>
      <w:r>
        <w:rPr>
          <w:rFonts w:ascii="Arial" w:hAnsi="Arial" w:cs="Arial" w:eastAsia="Arial"/>
          <w:sz w:val="13"/>
          <w:szCs w:val="13"/>
          <w:color w:val="363636"/>
          <w:w w:val="51"/>
          <w:position w:val="21"/>
        </w:rPr>
        <w:t>.</w:t>
      </w:r>
      <w:r>
        <w:rPr>
          <w:rFonts w:ascii="Arial" w:hAnsi="Arial" w:cs="Arial" w:eastAsia="Arial"/>
          <w:sz w:val="13"/>
          <w:szCs w:val="13"/>
          <w:color w:val="363636"/>
          <w:spacing w:val="-5"/>
          <w:w w:val="51"/>
          <w:position w:val="21"/>
        </w:rPr>
        <w:t>.</w:t>
      </w:r>
      <w:r>
        <w:rPr>
          <w:rFonts w:ascii="Arial" w:hAnsi="Arial" w:cs="Arial" w:eastAsia="Arial"/>
          <w:sz w:val="57"/>
          <w:szCs w:val="57"/>
          <w:color w:val="363636"/>
          <w:spacing w:val="-185"/>
          <w:w w:val="86"/>
          <w:position w:val="0"/>
        </w:rPr>
        <w:t>-</w:t>
      </w:r>
      <w:r>
        <w:rPr>
          <w:rFonts w:ascii="Arial" w:hAnsi="Arial" w:cs="Arial" w:eastAsia="Arial"/>
          <w:sz w:val="13"/>
          <w:szCs w:val="13"/>
          <w:color w:val="363636"/>
          <w:spacing w:val="0"/>
          <w:w w:val="51"/>
          <w:position w:val="21"/>
        </w:rPr>
        <w:t>.....</w:t>
      </w:r>
      <w:r>
        <w:rPr>
          <w:rFonts w:ascii="Arial" w:hAnsi="Arial" w:cs="Arial" w:eastAsia="Arial"/>
          <w:sz w:val="13"/>
          <w:szCs w:val="13"/>
          <w:color w:val="363636"/>
          <w:spacing w:val="0"/>
          <w:w w:val="100"/>
          <w:position w:val="21"/>
        </w:rPr>
        <w:tab/>
      </w:r>
      <w:r>
        <w:rPr>
          <w:rFonts w:ascii="Arial" w:hAnsi="Arial" w:cs="Arial" w:eastAsia="Arial"/>
          <w:sz w:val="13"/>
          <w:szCs w:val="13"/>
          <w:color w:val="363636"/>
          <w:spacing w:val="0"/>
          <w:w w:val="100"/>
          <w:position w:val="2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1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680" w:bottom="280" w:left="340" w:right="260"/>
        </w:sectPr>
      </w:pPr>
      <w:rPr/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9" w:lineRule="exact"/>
        <w:ind w:right="97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97"/>
          <w:position w:val="-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5"/>
          <w:position w:val="-1"/>
        </w:rPr>
        <w:t>et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6" w:lineRule="exact"/>
        <w:ind w:right="-20"/>
        <w:jc w:val="righ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363636"/>
          <w:spacing w:val="0"/>
          <w:w w:val="129"/>
        </w:rPr>
        <w:t>ı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596" w:lineRule="exact"/>
        <w:ind w:left="171" w:right="-20"/>
        <w:jc w:val="left"/>
        <w:tabs>
          <w:tab w:pos="3720" w:val="left"/>
        </w:tabs>
        <w:rPr>
          <w:rFonts w:ascii="Arial" w:hAnsi="Arial" w:cs="Arial" w:eastAsia="Arial"/>
          <w:sz w:val="59"/>
          <w:szCs w:val="59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5D5D5D"/>
          <w:spacing w:val="0"/>
          <w:w w:val="128"/>
          <w:position w:val="15"/>
        </w:rPr>
        <w:t>L</w:t>
      </w:r>
      <w:r>
        <w:rPr>
          <w:rFonts w:ascii="Arial" w:hAnsi="Arial" w:cs="Arial" w:eastAsia="Arial"/>
          <w:sz w:val="20"/>
          <w:szCs w:val="20"/>
          <w:color w:val="5D5D5D"/>
          <w:spacing w:val="53"/>
          <w:w w:val="128"/>
          <w:position w:val="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5"/>
        </w:rPr>
        <w:t>OGLU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7"/>
          <w:w w:val="100"/>
          <w:position w:val="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5"/>
        </w:rPr>
      </w:r>
      <w:r>
        <w:rPr>
          <w:rFonts w:ascii="Arial" w:hAnsi="Arial" w:cs="Arial" w:eastAsia="Arial"/>
          <w:sz w:val="59"/>
          <w:szCs w:val="59"/>
          <w:color w:val="5D5D5D"/>
          <w:spacing w:val="35"/>
          <w:w w:val="77"/>
          <w:position w:val="-6"/>
        </w:rPr>
        <w:t>r</w:t>
      </w:r>
      <w:r>
        <w:rPr>
          <w:rFonts w:ascii="Arial" w:hAnsi="Arial" w:cs="Arial" w:eastAsia="Arial"/>
          <w:sz w:val="59"/>
          <w:szCs w:val="59"/>
          <w:color w:val="B5B6B8"/>
          <w:spacing w:val="-42"/>
          <w:w w:val="42"/>
          <w:position w:val="-6"/>
        </w:rPr>
        <w:t>-</w:t>
      </w:r>
      <w:r>
        <w:rPr>
          <w:rFonts w:ascii="Arial" w:hAnsi="Arial" w:cs="Arial" w:eastAsia="Arial"/>
          <w:sz w:val="59"/>
          <w:szCs w:val="59"/>
          <w:color w:val="5D5D5D"/>
          <w:spacing w:val="0"/>
          <w:w w:val="84"/>
          <w:position w:val="-6"/>
        </w:rPr>
        <w:t>:</w:t>
      </w:r>
      <w:r>
        <w:rPr>
          <w:rFonts w:ascii="Arial" w:hAnsi="Arial" w:cs="Arial" w:eastAsia="Arial"/>
          <w:sz w:val="59"/>
          <w:szCs w:val="59"/>
          <w:color w:val="5D5D5D"/>
          <w:spacing w:val="-52"/>
          <w:w w:val="85"/>
          <w:position w:val="-6"/>
        </w:rPr>
        <w:t>r</w:t>
      </w:r>
      <w:r>
        <w:rPr>
          <w:rFonts w:ascii="Arial" w:hAnsi="Arial" w:cs="Arial" w:eastAsia="Arial"/>
          <w:sz w:val="59"/>
          <w:szCs w:val="59"/>
          <w:color w:val="79797B"/>
          <w:spacing w:val="14"/>
          <w:w w:val="24"/>
          <w:position w:val="-6"/>
        </w:rPr>
        <w:t>·</w:t>
      </w:r>
      <w:r>
        <w:rPr>
          <w:rFonts w:ascii="Arial" w:hAnsi="Arial" w:cs="Arial" w:eastAsia="Arial"/>
          <w:sz w:val="59"/>
          <w:szCs w:val="59"/>
          <w:color w:val="5D5D5D"/>
          <w:spacing w:val="0"/>
          <w:w w:val="16"/>
          <w:position w:val="-6"/>
        </w:rPr>
        <w:t>•</w:t>
      </w:r>
      <w:r>
        <w:rPr>
          <w:rFonts w:ascii="Arial" w:hAnsi="Arial" w:cs="Arial" w:eastAsia="Arial"/>
          <w:sz w:val="59"/>
          <w:szCs w:val="59"/>
          <w:color w:val="000000"/>
          <w:spacing w:val="0"/>
          <w:w w:val="100"/>
          <w:position w:val="0"/>
        </w:rPr>
      </w:r>
    </w:p>
    <w:p>
      <w:pPr>
        <w:spacing w:before="0" w:after="0" w:line="57" w:lineRule="exact"/>
        <w:ind w:left="3808"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0.826721pt;margin-top:-13.552775pt;width:185.073544pt;height:27pt;mso-position-horizontal-relative:page;mso-position-vertical-relative:paragraph;z-index:-15516" type="#_x0000_t202" filled="f" stroked="f">
            <v:textbox inset="0,0,0,0">
              <w:txbxContent>
                <w:p>
                  <w:pPr>
                    <w:spacing w:before="0" w:after="0" w:line="540" w:lineRule="exact"/>
                    <w:ind w:right="-121"/>
                    <w:jc w:val="left"/>
                    <w:tabs>
                      <w:tab w:pos="3380" w:val="left"/>
                    </w:tabs>
                    <w:rPr>
                      <w:rFonts w:ascii="Arial" w:hAnsi="Arial" w:cs="Arial" w:eastAsia="Arial"/>
                      <w:sz w:val="54"/>
                      <w:szCs w:val="54"/>
                    </w:rPr>
                  </w:pPr>
                  <w:rPr/>
                  <w:r>
                    <w:rPr>
                      <w:rFonts w:ascii="Arial" w:hAnsi="Arial" w:cs="Arial" w:eastAsia="Arial"/>
                      <w:sz w:val="19"/>
                      <w:szCs w:val="19"/>
                      <w:color w:val="464646"/>
                      <w:spacing w:val="0"/>
                      <w:w w:val="150"/>
                      <w:position w:val="22"/>
                    </w:rPr>
                    <w:t>E'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464646"/>
                      <w:spacing w:val="0"/>
                      <w:w w:val="100"/>
                      <w:position w:val="22"/>
                    </w:rPr>
                    <w:tab/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464646"/>
                      <w:spacing w:val="0"/>
                      <w:w w:val="100"/>
                      <w:position w:val="22"/>
                    </w:rPr>
                  </w:r>
                  <w:r>
                    <w:rPr>
                      <w:rFonts w:ascii="Arial" w:hAnsi="Arial" w:cs="Arial" w:eastAsia="Arial"/>
                      <w:sz w:val="54"/>
                      <w:szCs w:val="54"/>
                      <w:color w:val="B5B6B8"/>
                      <w:spacing w:val="0"/>
                      <w:w w:val="100"/>
                      <w:position w:val="-1"/>
                    </w:rPr>
                    <w:t>.·</w:t>
                  </w:r>
                  <w:r>
                    <w:rPr>
                      <w:rFonts w:ascii="Arial" w:hAnsi="Arial" w:cs="Arial" w:eastAsia="Arial"/>
                      <w:sz w:val="54"/>
                      <w:szCs w:val="5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7.779297pt;margin-top:2.856226pt;width:5.00262pt;height:21.5pt;mso-position-horizontal-relative:page;mso-position-vertical-relative:paragraph;z-index:-15515" type="#_x0000_t202" filled="f" stroked="f">
            <v:textbox inset="0,0,0,0">
              <w:txbxContent>
                <w:p>
                  <w:pPr>
                    <w:spacing w:before="0" w:after="0" w:line="430" w:lineRule="exact"/>
                    <w:ind w:right="-104"/>
                    <w:jc w:val="left"/>
                    <w:rPr>
                      <w:rFonts w:ascii="Arial" w:hAnsi="Arial" w:cs="Arial" w:eastAsia="Arial"/>
                      <w:sz w:val="43"/>
                      <w:szCs w:val="43"/>
                    </w:rPr>
                  </w:pPr>
                  <w:rPr/>
                  <w:r>
                    <w:rPr>
                      <w:rFonts w:ascii="Arial" w:hAnsi="Arial" w:cs="Arial" w:eastAsia="Arial"/>
                      <w:sz w:val="43"/>
                      <w:szCs w:val="43"/>
                      <w:color w:val="111885"/>
                      <w:spacing w:val="0"/>
                      <w:w w:val="83"/>
                    </w:rPr>
                    <w:t>\</w:t>
                  </w:r>
                  <w:r>
                    <w:rPr>
                      <w:rFonts w:ascii="Arial" w:hAnsi="Arial" w:cs="Arial" w:eastAsia="Arial"/>
                      <w:sz w:val="43"/>
                      <w:szCs w:val="4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9"/>
          <w:szCs w:val="29"/>
          <w:color w:val="898989"/>
          <w:w w:val="83"/>
          <w:position w:val="-12"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898989"/>
          <w:spacing w:val="17"/>
          <w:w w:val="83"/>
          <w:position w:val="-12"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5D5D5D"/>
          <w:spacing w:val="0"/>
          <w:w w:val="600"/>
          <w:position w:val="-12"/>
        </w:rPr>
        <w:t>\.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40" w:right="260"/>
          <w:cols w:num="2" w:equalWidth="0">
            <w:col w:w="4872" w:space="205"/>
            <w:col w:w="6243"/>
          </w:cols>
        </w:sectPr>
      </w:pPr>
      <w:rPr/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68" w:lineRule="exact"/>
        <w:ind w:left="193" w:right="-78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363636"/>
          <w:spacing w:val="0"/>
          <w:w w:val="55"/>
          <w:position w:val="-10"/>
        </w:rPr>
        <w:t>::r: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right="1304"/>
        <w:jc w:val="right"/>
        <w:tabs>
          <w:tab w:pos="1120" w:val="left"/>
          <w:tab w:pos="1520" w:val="left"/>
        </w:tabs>
        <w:rPr>
          <w:rFonts w:ascii="Times New Roman" w:hAnsi="Times New Roman" w:cs="Times New Roman" w:eastAsia="Times New Roman"/>
          <w:sz w:val="6"/>
          <w:szCs w:val="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6"/>
          <w:szCs w:val="6"/>
          <w:color w:val="B5B6B8"/>
          <w:spacing w:val="0"/>
          <w:w w:val="100"/>
          <w:i/>
        </w:rPr>
        <w:t>•V</w:t>
      </w:r>
      <w:r>
        <w:rPr>
          <w:rFonts w:ascii="Times New Roman" w:hAnsi="Times New Roman" w:cs="Times New Roman" w:eastAsia="Times New Roman"/>
          <w:sz w:val="6"/>
          <w:szCs w:val="6"/>
          <w:color w:val="B5B6B8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B5B6B8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6"/>
          <w:szCs w:val="6"/>
          <w:color w:val="B5B6B8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6"/>
          <w:szCs w:val="6"/>
          <w:color w:val="464646"/>
          <w:spacing w:val="0"/>
          <w:w w:val="259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6"/>
          <w:szCs w:val="6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6"/>
          <w:szCs w:val="6"/>
          <w:color w:val="898989"/>
          <w:spacing w:val="0"/>
          <w:w w:val="162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</w:rPr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170" w:lineRule="auto"/>
        <w:ind w:right="1071" w:firstLine="6016"/>
        <w:jc w:val="left"/>
        <w:tabs>
          <w:tab w:pos="3320" w:val="left"/>
          <w:tab w:pos="6000" w:val="left"/>
        </w:tabs>
        <w:rPr>
          <w:rFonts w:ascii="Arial" w:hAnsi="Arial" w:cs="Arial" w:eastAsia="Arial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5.096527pt;margin-top:-1.989883pt;width:10.3008pt;height:32.0pt;mso-position-horizontal-relative:page;mso-position-vertical-relative:paragraph;z-index:-15514" type="#_x0000_t202" filled="f" stroked="f">
            <v:textbox inset="0,0,0,0">
              <w:txbxContent>
                <w:p>
                  <w:pPr>
                    <w:spacing w:before="0" w:after="0" w:line="640" w:lineRule="exact"/>
                    <w:ind w:right="-136"/>
                    <w:jc w:val="left"/>
                    <w:rPr>
                      <w:rFonts w:ascii="Arial" w:hAnsi="Arial" w:cs="Arial" w:eastAsia="Arial"/>
                      <w:sz w:val="64"/>
                      <w:szCs w:val="64"/>
                    </w:rPr>
                  </w:pPr>
                  <w:rPr/>
                  <w:r>
                    <w:rPr>
                      <w:rFonts w:ascii="Arial" w:hAnsi="Arial" w:cs="Arial" w:eastAsia="Arial"/>
                      <w:sz w:val="64"/>
                      <w:szCs w:val="64"/>
                      <w:color w:val="282F6E"/>
                      <w:spacing w:val="0"/>
                      <w:w w:val="145"/>
                      <w:i/>
                      <w:position w:val="-1"/>
                    </w:rPr>
                    <w:t>j</w:t>
                  </w:r>
                  <w:r>
                    <w:rPr>
                      <w:rFonts w:ascii="Arial" w:hAnsi="Arial" w:cs="Arial" w:eastAsia="Arial"/>
                      <w:sz w:val="64"/>
                      <w:szCs w:val="6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9C9E9E"/>
          <w:spacing w:val="0"/>
          <w:w w:val="171"/>
        </w:rPr>
        <w:t>i</w:t>
      </w:r>
      <w:r>
        <w:rPr>
          <w:rFonts w:ascii="Arial" w:hAnsi="Arial" w:cs="Arial" w:eastAsia="Arial"/>
          <w:sz w:val="19"/>
          <w:szCs w:val="19"/>
          <w:color w:val="9C9E9E"/>
          <w:spacing w:val="-48"/>
          <w:w w:val="171"/>
        </w:rPr>
        <w:t> </w:t>
      </w:r>
      <w:r>
        <w:rPr>
          <w:rFonts w:ascii="Arial" w:hAnsi="Arial" w:cs="Arial" w:eastAsia="Arial"/>
          <w:sz w:val="19"/>
          <w:szCs w:val="19"/>
          <w:color w:val="79797B"/>
          <w:spacing w:val="-15"/>
          <w:w w:val="99"/>
        </w:rPr>
        <w:t>.</w:t>
      </w:r>
      <w:r>
        <w:rPr>
          <w:rFonts w:ascii="Arial" w:hAnsi="Arial" w:cs="Arial" w:eastAsia="Arial"/>
          <w:sz w:val="19"/>
          <w:szCs w:val="19"/>
          <w:color w:val="9C9E9E"/>
          <w:spacing w:val="-28"/>
          <w:w w:val="124"/>
        </w:rPr>
        <w:t>.</w:t>
      </w:r>
      <w:r>
        <w:rPr>
          <w:rFonts w:ascii="Arial" w:hAnsi="Arial" w:cs="Arial" w:eastAsia="Arial"/>
          <w:sz w:val="19"/>
          <w:szCs w:val="19"/>
          <w:color w:val="B5B6B8"/>
          <w:spacing w:val="-8"/>
          <w:w w:val="149"/>
        </w:rPr>
        <w:t>.</w:t>
      </w:r>
      <w:r>
        <w:rPr>
          <w:rFonts w:ascii="Times New Roman" w:hAnsi="Times New Roman" w:cs="Times New Roman" w:eastAsia="Times New Roman"/>
          <w:sz w:val="42"/>
          <w:szCs w:val="42"/>
          <w:color w:val="464646"/>
          <w:spacing w:val="0"/>
          <w:w w:val="73"/>
        </w:rPr>
        <w:t>uı.,;</w:t>
      </w:r>
      <w:r>
        <w:rPr>
          <w:rFonts w:ascii="Times New Roman" w:hAnsi="Times New Roman" w:cs="Times New Roman" w:eastAsia="Times New Roman"/>
          <w:sz w:val="42"/>
          <w:szCs w:val="42"/>
          <w:color w:val="464646"/>
          <w:spacing w:val="-64"/>
          <w:w w:val="74"/>
        </w:rPr>
        <w:t>n</w:t>
      </w:r>
      <w:r>
        <w:rPr>
          <w:rFonts w:ascii="Times New Roman" w:hAnsi="Times New Roman" w:cs="Times New Roman" w:eastAsia="Times New Roman"/>
          <w:sz w:val="42"/>
          <w:szCs w:val="42"/>
          <w:color w:val="79797B"/>
          <w:spacing w:val="0"/>
          <w:w w:val="116"/>
        </w:rPr>
        <w:t>i:</w:t>
      </w:r>
      <w:r>
        <w:rPr>
          <w:rFonts w:ascii="Times New Roman" w:hAnsi="Times New Roman" w:cs="Times New Roman" w:eastAsia="Times New Roman"/>
          <w:sz w:val="42"/>
          <w:szCs w:val="42"/>
          <w:color w:val="B5B6B8"/>
          <w:spacing w:val="-33"/>
          <w:w w:val="44"/>
        </w:rPr>
        <w:t>·</w:t>
      </w:r>
      <w:r>
        <w:rPr>
          <w:rFonts w:ascii="Times New Roman" w:hAnsi="Times New Roman" w:cs="Times New Roman" w:eastAsia="Times New Roman"/>
          <w:sz w:val="42"/>
          <w:szCs w:val="42"/>
          <w:color w:val="B5B6B8"/>
          <w:spacing w:val="-20"/>
          <w:w w:val="22"/>
        </w:rPr>
        <w:t>-</w:t>
      </w:r>
      <w:r>
        <w:rPr>
          <w:rFonts w:ascii="Times New Roman" w:hAnsi="Times New Roman" w:cs="Times New Roman" w:eastAsia="Times New Roman"/>
          <w:sz w:val="42"/>
          <w:szCs w:val="42"/>
          <w:color w:val="464646"/>
          <w:spacing w:val="-2"/>
          <w:w w:val="52"/>
        </w:rPr>
        <w:t>.</w:t>
      </w:r>
      <w:r>
        <w:rPr>
          <w:rFonts w:ascii="Times New Roman" w:hAnsi="Times New Roman" w:cs="Times New Roman" w:eastAsia="Times New Roman"/>
          <w:sz w:val="42"/>
          <w:szCs w:val="42"/>
          <w:color w:val="9C9E9E"/>
          <w:spacing w:val="0"/>
          <w:w w:val="63"/>
        </w:rPr>
        <w:t>.</w:t>
      </w:r>
      <w:r>
        <w:rPr>
          <w:rFonts w:ascii="Times New Roman" w:hAnsi="Times New Roman" w:cs="Times New Roman" w:eastAsia="Times New Roman"/>
          <w:sz w:val="42"/>
          <w:szCs w:val="42"/>
          <w:color w:val="9C9E9E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9C9E9E"/>
          <w:spacing w:val="-51"/>
          <w:w w:val="100"/>
        </w:rPr>
        <w:t> </w:t>
      </w:r>
      <w:r>
        <w:rPr>
          <w:rFonts w:ascii="Arial" w:hAnsi="Arial" w:cs="Arial" w:eastAsia="Arial"/>
          <w:sz w:val="32"/>
          <w:szCs w:val="32"/>
          <w:color w:val="898989"/>
          <w:spacing w:val="0"/>
          <w:w w:val="97"/>
        </w:rPr>
        <w:t>s</w:t>
      </w:r>
      <w:r>
        <w:rPr>
          <w:rFonts w:ascii="Arial" w:hAnsi="Arial" w:cs="Arial" w:eastAsia="Arial"/>
          <w:sz w:val="32"/>
          <w:szCs w:val="32"/>
          <w:color w:val="898989"/>
          <w:spacing w:val="-53"/>
          <w:w w:val="100"/>
        </w:rPr>
        <w:t> </w:t>
      </w:r>
      <w:r>
        <w:rPr>
          <w:rFonts w:ascii="Arial" w:hAnsi="Arial" w:cs="Arial" w:eastAsia="Arial"/>
          <w:sz w:val="32"/>
          <w:szCs w:val="32"/>
          <w:color w:val="898989"/>
          <w:spacing w:val="0"/>
          <w:w w:val="37"/>
        </w:rPr>
        <w:t>.</w:t>
      </w:r>
      <w:r>
        <w:rPr>
          <w:rFonts w:ascii="Arial" w:hAnsi="Arial" w:cs="Arial" w:eastAsia="Arial"/>
          <w:sz w:val="32"/>
          <w:szCs w:val="32"/>
          <w:color w:val="898989"/>
          <w:spacing w:val="0"/>
          <w:w w:val="37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63636"/>
          <w:spacing w:val="0"/>
          <w:w w:val="80"/>
          <w:position w:val="2"/>
        </w:rPr>
        <w:t>Alıduı</w:t>
      </w:r>
      <w:r>
        <w:rPr>
          <w:rFonts w:ascii="Times New Roman" w:hAnsi="Times New Roman" w:cs="Times New Roman" w:eastAsia="Times New Roman"/>
          <w:sz w:val="27"/>
          <w:szCs w:val="27"/>
          <w:color w:val="363636"/>
          <w:spacing w:val="-57"/>
          <w:w w:val="81"/>
          <w:position w:val="2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5D5D5D"/>
          <w:spacing w:val="-57"/>
          <w:w w:val="377"/>
          <w:position w:val="2"/>
        </w:rPr>
      </w:r>
      <w:r>
        <w:rPr>
          <w:rFonts w:ascii="Times New Roman" w:hAnsi="Times New Roman" w:cs="Times New Roman" w:eastAsia="Times New Roman"/>
          <w:sz w:val="27"/>
          <w:szCs w:val="27"/>
          <w:color w:val="5D5D5D"/>
          <w:spacing w:val="-7"/>
          <w:w w:val="377"/>
          <w:emboss/>
          <w:position w:val="2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5D5D5D"/>
          <w:spacing w:val="-7"/>
          <w:w w:val="377"/>
          <w:emboss/>
          <w:position w:val="2"/>
        </w:rPr>
      </w:r>
      <w:r>
        <w:rPr>
          <w:rFonts w:ascii="Times New Roman" w:hAnsi="Times New Roman" w:cs="Times New Roman" w:eastAsia="Times New Roman"/>
          <w:sz w:val="27"/>
          <w:szCs w:val="27"/>
          <w:color w:val="5D5D5D"/>
          <w:spacing w:val="-7"/>
          <w:w w:val="377"/>
          <w:position w:val="2"/>
        </w:rPr>
      </w:r>
      <w:r>
        <w:rPr>
          <w:rFonts w:ascii="Times New Roman" w:hAnsi="Times New Roman" w:cs="Times New Roman" w:eastAsia="Times New Roman"/>
          <w:sz w:val="27"/>
          <w:szCs w:val="27"/>
          <w:color w:val="5D5D5D"/>
          <w:spacing w:val="-7"/>
          <w:w w:val="377"/>
          <w:position w:val="2"/>
        </w:rPr>
      </w:r>
      <w:r>
        <w:rPr>
          <w:rFonts w:ascii="Times New Roman" w:hAnsi="Times New Roman" w:cs="Times New Roman" w:eastAsia="Times New Roman"/>
          <w:sz w:val="27"/>
          <w:szCs w:val="27"/>
          <w:color w:val="343A5D"/>
          <w:spacing w:val="0"/>
          <w:w w:val="303"/>
          <w:position w:val="2"/>
        </w:rPr>
        <w:t>P</w:t>
      </w:r>
      <w:r>
        <w:rPr>
          <w:rFonts w:ascii="Times New Roman" w:hAnsi="Times New Roman" w:cs="Times New Roman" w:eastAsia="Times New Roman"/>
          <w:sz w:val="27"/>
          <w:szCs w:val="27"/>
          <w:color w:val="343A5D"/>
          <w:spacing w:val="-5"/>
          <w:w w:val="302"/>
          <w:position w:val="2"/>
        </w:rPr>
        <w:t>Ç</w:t>
      </w:r>
      <w:r>
        <w:rPr>
          <w:rFonts w:ascii="Times New Roman" w:hAnsi="Times New Roman" w:cs="Times New Roman" w:eastAsia="Times New Roman"/>
          <w:sz w:val="27"/>
          <w:szCs w:val="27"/>
          <w:color w:val="363636"/>
          <w:spacing w:val="0"/>
          <w:w w:val="139"/>
          <w:position w:val="2"/>
        </w:rPr>
        <w:t>l</w:t>
      </w:r>
      <w:r>
        <w:rPr>
          <w:rFonts w:ascii="Times New Roman" w:hAnsi="Times New Roman" w:cs="Times New Roman" w:eastAsia="Times New Roman"/>
          <w:sz w:val="27"/>
          <w:szCs w:val="27"/>
          <w:color w:val="363636"/>
          <w:spacing w:val="0"/>
          <w:w w:val="100"/>
          <w:position w:val="2"/>
        </w:rPr>
        <w:tab/>
        <w:tab/>
      </w:r>
      <w:r>
        <w:rPr>
          <w:rFonts w:ascii="Times New Roman" w:hAnsi="Times New Roman" w:cs="Times New Roman" w:eastAsia="Times New Roman"/>
          <w:sz w:val="27"/>
          <w:szCs w:val="27"/>
          <w:color w:val="363636"/>
          <w:spacing w:val="0"/>
          <w:w w:val="148"/>
          <w:position w:val="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6363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4"/>
          <w:szCs w:val="24"/>
          <w:color w:val="5D5D5D"/>
          <w:spacing w:val="-13"/>
          <w:w w:val="160"/>
          <w:position w:val="0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color w:val="9C9E9E"/>
          <w:spacing w:val="-28"/>
          <w:w w:val="100"/>
          <w:position w:val="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color w:val="79797B"/>
          <w:spacing w:val="-9"/>
          <w:w w:val="37"/>
          <w:position w:val="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363636"/>
          <w:spacing w:val="0"/>
          <w:w w:val="69"/>
          <w:position w:val="0"/>
        </w:rPr>
        <w:t>,l</w:t>
      </w:r>
      <w:r>
        <w:rPr>
          <w:rFonts w:ascii="Times New Roman" w:hAnsi="Times New Roman" w:cs="Times New Roman" w:eastAsia="Times New Roman"/>
          <w:sz w:val="24"/>
          <w:szCs w:val="24"/>
          <w:color w:val="363636"/>
          <w:spacing w:val="0"/>
          <w:w w:val="70"/>
          <w:position w:val="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color w:val="363636"/>
          <w:spacing w:val="0"/>
          <w:w w:val="69"/>
          <w:position w:val="0"/>
        </w:rPr>
        <w:t>Ja</w:t>
      </w:r>
      <w:r>
        <w:rPr>
          <w:rFonts w:ascii="Times New Roman" w:hAnsi="Times New Roman" w:cs="Times New Roman" w:eastAsia="Times New Roman"/>
          <w:sz w:val="24"/>
          <w:szCs w:val="24"/>
          <w:color w:val="363636"/>
          <w:spacing w:val="0"/>
          <w:w w:val="70"/>
          <w:position w:val="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color w:val="5D5D5D"/>
          <w:spacing w:val="0"/>
          <w:w w:val="37"/>
          <w:position w:val="0"/>
        </w:rPr>
        <w:t>c;ı</w:t>
      </w:r>
      <w:r>
        <w:rPr>
          <w:rFonts w:ascii="Times New Roman" w:hAnsi="Times New Roman" w:cs="Times New Roman" w:eastAsia="Times New Roman"/>
          <w:sz w:val="24"/>
          <w:szCs w:val="24"/>
          <w:color w:val="5D5D5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5D5D5D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5D5D5D"/>
          <w:spacing w:val="0"/>
          <w:w w:val="92"/>
          <w:position w:val="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5D5D5D"/>
          <w:spacing w:val="-17"/>
          <w:w w:val="92"/>
          <w:position w:val="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898989"/>
          <w:spacing w:val="0"/>
          <w:w w:val="92"/>
          <w:position w:val="0"/>
        </w:rPr>
        <w:t>§;</w:t>
      </w:r>
      <w:r>
        <w:rPr>
          <w:rFonts w:ascii="Times New Roman" w:hAnsi="Times New Roman" w:cs="Times New Roman" w:eastAsia="Times New Roman"/>
          <w:sz w:val="24"/>
          <w:szCs w:val="24"/>
          <w:color w:val="898989"/>
          <w:spacing w:val="0"/>
          <w:w w:val="92"/>
          <w:position w:val="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898989"/>
          <w:spacing w:val="-6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898989"/>
          <w:spacing w:val="0"/>
          <w:w w:val="144"/>
          <w:position w:val="0"/>
        </w:rPr>
        <w:t>"·</w:t>
      </w:r>
      <w:r>
        <w:rPr>
          <w:rFonts w:ascii="Times New Roman" w:hAnsi="Times New Roman" w:cs="Times New Roman" w:eastAsia="Times New Roman"/>
          <w:sz w:val="24"/>
          <w:szCs w:val="24"/>
          <w:color w:val="898989"/>
          <w:spacing w:val="82"/>
          <w:w w:val="144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79797B"/>
          <w:spacing w:val="0"/>
          <w:w w:val="144"/>
          <w:position w:val="0"/>
        </w:rPr>
        <w:t>!</w:t>
      </w:r>
      <w:r>
        <w:rPr>
          <w:rFonts w:ascii="Arial" w:hAnsi="Arial" w:cs="Arial" w:eastAsia="Arial"/>
          <w:sz w:val="19"/>
          <w:szCs w:val="19"/>
          <w:color w:val="79797B"/>
          <w:spacing w:val="-30"/>
          <w:w w:val="144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80"/>
          <w:position w:val="0"/>
        </w:rPr>
        <w:t>\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81"/>
          <w:position w:val="0"/>
        </w:rPr>
        <w:t>i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81"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79"/>
          <w:position w:val="0"/>
        </w:rPr>
        <w:t>Itfai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80"/>
          <w:position w:val="0"/>
        </w:rPr>
        <w:t>y</w:t>
      </w:r>
      <w:r>
        <w:rPr>
          <w:rFonts w:ascii="Arial" w:hAnsi="Arial" w:cs="Arial" w:eastAsia="Arial"/>
          <w:sz w:val="23"/>
          <w:szCs w:val="23"/>
          <w:color w:val="5D5D5D"/>
          <w:spacing w:val="0"/>
          <w:w w:val="87"/>
          <w:position w:val="0"/>
        </w:rPr>
        <w:t>e</w:t>
      </w:r>
      <w:r>
        <w:rPr>
          <w:rFonts w:ascii="Arial" w:hAnsi="Arial" w:cs="Arial" w:eastAsia="Arial"/>
          <w:sz w:val="23"/>
          <w:szCs w:val="23"/>
          <w:color w:val="5D5D5D"/>
          <w:spacing w:val="-3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color w:val="363636"/>
          <w:spacing w:val="-68"/>
          <w:w w:val="89"/>
          <w:position w:val="0"/>
        </w:rPr>
        <w:t>M</w:t>
      </w:r>
      <w:r>
        <w:rPr>
          <w:rFonts w:ascii="Arial" w:hAnsi="Arial" w:cs="Arial" w:eastAsia="Arial"/>
          <w:sz w:val="22"/>
          <w:szCs w:val="22"/>
          <w:color w:val="343A5D"/>
          <w:spacing w:val="0"/>
          <w:w w:val="163"/>
          <w:position w:val="0"/>
        </w:rPr>
        <w:t>pıtez</w:t>
      </w:r>
      <w:r>
        <w:rPr>
          <w:rFonts w:ascii="Arial" w:hAnsi="Arial" w:cs="Arial" w:eastAsia="Arial"/>
          <w:sz w:val="22"/>
          <w:szCs w:val="22"/>
          <w:color w:val="363636"/>
          <w:spacing w:val="0"/>
          <w:w w:val="83"/>
          <w:position w:val="0"/>
        </w:rPr>
        <w:t>ge</w:t>
      </w:r>
      <w:r>
        <w:rPr>
          <w:rFonts w:ascii="Arial" w:hAnsi="Arial" w:cs="Arial" w:eastAsia="Arial"/>
          <w:sz w:val="22"/>
          <w:szCs w:val="22"/>
          <w:color w:val="363636"/>
          <w:spacing w:val="-2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color w:val="363636"/>
          <w:spacing w:val="0"/>
          <w:w w:val="82"/>
          <w:position w:val="0"/>
        </w:rPr>
        <w:t>Ami</w:t>
      </w:r>
      <w:r>
        <w:rPr>
          <w:rFonts w:ascii="Arial" w:hAnsi="Arial" w:cs="Arial" w:eastAsia="Arial"/>
          <w:sz w:val="22"/>
          <w:szCs w:val="22"/>
          <w:color w:val="363636"/>
          <w:spacing w:val="-6"/>
          <w:w w:val="83"/>
          <w:position w:val="0"/>
        </w:rPr>
        <w:t>r</w:t>
      </w:r>
      <w:r>
        <w:rPr>
          <w:rFonts w:ascii="Arial" w:hAnsi="Arial" w:cs="Arial" w:eastAsia="Arial"/>
          <w:sz w:val="22"/>
          <w:szCs w:val="22"/>
          <w:color w:val="5D5D5D"/>
          <w:spacing w:val="0"/>
          <w:w w:val="172"/>
          <w:position w:val="0"/>
        </w:rPr>
        <w:t>i</w:t>
      </w:r>
      <w:r>
        <w:rPr>
          <w:rFonts w:ascii="Arial" w:hAnsi="Arial" w:cs="Arial" w:eastAsia="Arial"/>
          <w:sz w:val="22"/>
          <w:szCs w:val="22"/>
          <w:color w:val="5D5D5D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2"/>
          <w:szCs w:val="22"/>
          <w:color w:val="5D5D5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5"/>
          <w:szCs w:val="15"/>
          <w:color w:val="282F6E"/>
          <w:spacing w:val="0"/>
          <w:w w:val="188"/>
          <w:i/>
          <w:position w:val="0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282F6E"/>
          <w:spacing w:val="-18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282F6E"/>
          <w:spacing w:val="0"/>
          <w:w w:val="189"/>
          <w:i/>
          <w:position w:val="0"/>
        </w:rPr>
        <w:t>L</w:t>
      </w:r>
      <w:r>
        <w:rPr>
          <w:rFonts w:ascii="Times New Roman" w:hAnsi="Times New Roman" w:cs="Times New Roman" w:eastAsia="Times New Roman"/>
          <w:sz w:val="15"/>
          <w:szCs w:val="15"/>
          <w:color w:val="282F6E"/>
          <w:spacing w:val="0"/>
          <w:w w:val="100"/>
          <w:i/>
          <w:position w:val="0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282F6E"/>
          <w:spacing w:val="0"/>
          <w:w w:val="100"/>
          <w:i/>
          <w:position w:val="0"/>
        </w:rPr>
      </w:r>
      <w:r>
        <w:rPr>
          <w:rFonts w:ascii="Arial" w:hAnsi="Arial" w:cs="Arial" w:eastAsia="Arial"/>
          <w:sz w:val="25"/>
          <w:szCs w:val="25"/>
          <w:color w:val="9C9E9E"/>
          <w:spacing w:val="-40"/>
          <w:w w:val="114"/>
          <w:position w:val="2"/>
        </w:rPr>
        <w:t>·</w:t>
      </w:r>
      <w:r>
        <w:rPr>
          <w:rFonts w:ascii="Arial" w:hAnsi="Arial" w:cs="Arial" w:eastAsia="Arial"/>
          <w:sz w:val="25"/>
          <w:szCs w:val="25"/>
          <w:color w:val="B5B6B8"/>
          <w:spacing w:val="6"/>
          <w:w w:val="70"/>
          <w:position w:val="2"/>
        </w:rPr>
        <w:t>-</w:t>
      </w:r>
      <w:r>
        <w:rPr>
          <w:rFonts w:ascii="Arial" w:hAnsi="Arial" w:cs="Arial" w:eastAsia="Arial"/>
          <w:sz w:val="25"/>
          <w:szCs w:val="25"/>
          <w:color w:val="464646"/>
          <w:spacing w:val="0"/>
          <w:w w:val="72"/>
          <w:position w:val="2"/>
        </w:rPr>
        <w:t>apaıe:$</w:t>
      </w:r>
      <w:r>
        <w:rPr>
          <w:rFonts w:ascii="Arial" w:hAnsi="Arial" w:cs="Arial" w:eastAsia="Arial"/>
          <w:sz w:val="25"/>
          <w:szCs w:val="25"/>
          <w:color w:val="464646"/>
          <w:spacing w:val="-14"/>
          <w:w w:val="73"/>
          <w:position w:val="2"/>
        </w:rPr>
        <w:t>u</w:t>
      </w:r>
      <w:r>
        <w:rPr>
          <w:rFonts w:ascii="Arial" w:hAnsi="Arial" w:cs="Arial" w:eastAsia="Arial"/>
          <w:sz w:val="25"/>
          <w:szCs w:val="25"/>
          <w:color w:val="79797B"/>
          <w:spacing w:val="0"/>
          <w:w w:val="98"/>
          <w:position w:val="2"/>
        </w:rPr>
        <w:t>b</w:t>
      </w:r>
      <w:r>
        <w:rPr>
          <w:rFonts w:ascii="Arial" w:hAnsi="Arial" w:cs="Arial" w:eastAsia="Arial"/>
          <w:sz w:val="25"/>
          <w:szCs w:val="25"/>
          <w:color w:val="79797B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5"/>
          <w:szCs w:val="25"/>
          <w:color w:val="898989"/>
          <w:spacing w:val="0"/>
          <w:w w:val="100"/>
          <w:i/>
          <w:position w:val="2"/>
        </w:rPr>
        <w:t>."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right="1363"/>
        <w:jc w:val="right"/>
        <w:tabs>
          <w:tab w:pos="5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898989"/>
          <w:spacing w:val="-12"/>
          <w:w w:val="81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B5B6B8"/>
          <w:spacing w:val="0"/>
          <w:w w:val="184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B5B6B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2"/>
          <w:szCs w:val="12"/>
          <w:color w:val="B5B6B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5D5D5D"/>
          <w:spacing w:val="-16"/>
          <w:w w:val="156"/>
        </w:rPr>
        <w:t>"</w:t>
      </w:r>
      <w:r>
        <w:rPr>
          <w:rFonts w:ascii="Times New Roman" w:hAnsi="Times New Roman" w:cs="Times New Roman" w:eastAsia="Times New Roman"/>
          <w:sz w:val="12"/>
          <w:szCs w:val="12"/>
          <w:color w:val="9C9E9E"/>
          <w:spacing w:val="0"/>
          <w:w w:val="119"/>
        </w:rPr>
        <w:t>\ı</w:t>
      </w:r>
      <w:r>
        <w:rPr>
          <w:rFonts w:ascii="Times New Roman" w:hAnsi="Times New Roman" w:cs="Times New Roman" w:eastAsia="Times New Roman"/>
          <w:sz w:val="12"/>
          <w:szCs w:val="12"/>
          <w:color w:val="9C9E9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9C9E9E"/>
          <w:spacing w:val="0"/>
          <w:w w:val="100"/>
        </w:rPr>
      </w:r>
      <w:r>
        <w:rPr>
          <w:rFonts w:ascii="Times New Roman" w:hAnsi="Times New Roman" w:cs="Times New Roman" w:eastAsia="Times New Roman"/>
          <w:sz w:val="15"/>
          <w:szCs w:val="15"/>
          <w:color w:val="79797B"/>
          <w:spacing w:val="-7"/>
          <w:w w:val="100"/>
        </w:rPr>
        <w:t>/</w:t>
      </w:r>
      <w:r>
        <w:rPr>
          <w:rFonts w:ascii="Times New Roman" w:hAnsi="Times New Roman" w:cs="Times New Roman" w:eastAsia="Times New Roman"/>
          <w:sz w:val="15"/>
          <w:szCs w:val="15"/>
          <w:color w:val="5D5D5D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15"/>
          <w:szCs w:val="15"/>
          <w:color w:val="5D5D5D"/>
          <w:spacing w:val="12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3F4999"/>
          <w:spacing w:val="0"/>
          <w:w w:val="74"/>
          <w:i/>
        </w:rPr>
        <w:t>7"7;</w:t>
      </w:r>
      <w:r>
        <w:rPr>
          <w:rFonts w:ascii="Arial" w:hAnsi="Arial" w:cs="Arial" w:eastAsia="Arial"/>
          <w:sz w:val="22"/>
          <w:szCs w:val="22"/>
          <w:color w:val="3F4999"/>
          <w:spacing w:val="43"/>
          <w:w w:val="74"/>
          <w:i/>
        </w:rPr>
        <w:t> </w:t>
      </w:r>
      <w:r>
        <w:rPr>
          <w:rFonts w:ascii="Arial" w:hAnsi="Arial" w:cs="Arial" w:eastAsia="Arial"/>
          <w:sz w:val="13"/>
          <w:szCs w:val="13"/>
          <w:color w:val="5D5D5D"/>
          <w:spacing w:val="0"/>
          <w:w w:val="60"/>
        </w:rPr>
        <w:t>r</w:t>
      </w:r>
      <w:r>
        <w:rPr>
          <w:rFonts w:ascii="Arial" w:hAnsi="Arial" w:cs="Arial" w:eastAsia="Arial"/>
          <w:sz w:val="13"/>
          <w:szCs w:val="13"/>
          <w:color w:val="5D5D5D"/>
          <w:spacing w:val="0"/>
          <w:w w:val="59"/>
        </w:rPr>
        <w:t>\</w:t>
      </w:r>
      <w:r>
        <w:rPr>
          <w:rFonts w:ascii="Arial" w:hAnsi="Arial" w:cs="Arial" w:eastAsia="Arial"/>
          <w:sz w:val="13"/>
          <w:szCs w:val="13"/>
          <w:color w:val="5D5D5D"/>
          <w:spacing w:val="-10"/>
          <w:w w:val="60"/>
        </w:rPr>
        <w:t>-</w:t>
      </w:r>
      <w:r>
        <w:rPr>
          <w:rFonts w:ascii="Arial" w:hAnsi="Arial" w:cs="Arial" w:eastAsia="Arial"/>
          <w:sz w:val="13"/>
          <w:szCs w:val="13"/>
          <w:color w:val="898989"/>
          <w:spacing w:val="0"/>
          <w:w w:val="38"/>
        </w:rPr>
        <w:t>.</w:t>
      </w:r>
      <w:r>
        <w:rPr>
          <w:rFonts w:ascii="Arial" w:hAnsi="Arial" w:cs="Arial" w:eastAsia="Arial"/>
          <w:sz w:val="13"/>
          <w:szCs w:val="13"/>
          <w:color w:val="898989"/>
          <w:spacing w:val="-4"/>
          <w:w w:val="38"/>
        </w:rPr>
        <w:t>.</w:t>
      </w:r>
      <w:r>
        <w:rPr>
          <w:rFonts w:ascii="Arial" w:hAnsi="Arial" w:cs="Arial" w:eastAsia="Arial"/>
          <w:sz w:val="13"/>
          <w:szCs w:val="13"/>
          <w:color w:val="363636"/>
          <w:spacing w:val="-11"/>
          <w:w w:val="145"/>
        </w:rPr>
        <w:t>.</w:t>
      </w:r>
      <w:r>
        <w:rPr>
          <w:rFonts w:ascii="Arial" w:hAnsi="Arial" w:cs="Arial" w:eastAsia="Arial"/>
          <w:sz w:val="17"/>
          <w:szCs w:val="17"/>
          <w:color w:val="898989"/>
          <w:spacing w:val="0"/>
          <w:w w:val="127"/>
        </w:rPr>
        <w:t>r:</w:t>
      </w:r>
      <w:r>
        <w:rPr>
          <w:rFonts w:ascii="Arial" w:hAnsi="Arial" w:cs="Arial" w:eastAsia="Arial"/>
          <w:sz w:val="17"/>
          <w:szCs w:val="17"/>
          <w:color w:val="898989"/>
          <w:spacing w:val="0"/>
          <w:w w:val="100"/>
        </w:rPr>
        <w:t>  </w:t>
      </w:r>
      <w:r>
        <w:rPr>
          <w:rFonts w:ascii="Arial" w:hAnsi="Arial" w:cs="Arial" w:eastAsia="Arial"/>
          <w:sz w:val="17"/>
          <w:szCs w:val="17"/>
          <w:color w:val="898989"/>
          <w:spacing w:val="-8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898989"/>
          <w:spacing w:val="-14"/>
          <w:w w:val="55"/>
        </w:rPr>
        <w:t>.</w:t>
      </w:r>
      <w:r>
        <w:rPr>
          <w:rFonts w:ascii="Arial" w:hAnsi="Arial" w:cs="Arial" w:eastAsia="Arial"/>
          <w:sz w:val="19"/>
          <w:szCs w:val="19"/>
          <w:color w:val="79797B"/>
          <w:spacing w:val="0"/>
          <w:w w:val="94"/>
        </w:rPr>
        <w:t>+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9" w:lineRule="exact"/>
        <w:ind w:right="1185"/>
        <w:jc w:val="right"/>
        <w:tabs>
          <w:tab w:pos="400" w:val="left"/>
          <w:tab w:pos="1080" w:val="left"/>
        </w:tabs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7"/>
          <w:szCs w:val="7"/>
          <w:color w:val="898989"/>
          <w:w w:val="189"/>
          <w:i/>
          <w:position w:val="-2"/>
        </w:rPr>
        <w:t>(:;</w:t>
      </w:r>
      <w:r>
        <w:rPr>
          <w:rFonts w:ascii="Times New Roman" w:hAnsi="Times New Roman" w:cs="Times New Roman" w:eastAsia="Times New Roman"/>
          <w:sz w:val="7"/>
          <w:szCs w:val="7"/>
          <w:color w:val="898989"/>
          <w:w w:val="100"/>
          <w:i/>
          <w:position w:val="-2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898989"/>
          <w:w w:val="100"/>
          <w:i/>
          <w:position w:val="-2"/>
        </w:rPr>
      </w:r>
      <w:r>
        <w:rPr>
          <w:rFonts w:ascii="Times New Roman" w:hAnsi="Times New Roman" w:cs="Times New Roman" w:eastAsia="Times New Roman"/>
          <w:sz w:val="7"/>
          <w:szCs w:val="7"/>
          <w:color w:val="5D5D5D"/>
          <w:spacing w:val="0"/>
          <w:w w:val="100"/>
          <w:position w:val="-2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5D5D5D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898989"/>
          <w:spacing w:val="0"/>
          <w:w w:val="286"/>
          <w:position w:val="-2"/>
        </w:rPr>
        <w:t>••</w:t>
      </w:r>
      <w:r>
        <w:rPr>
          <w:rFonts w:ascii="Times New Roman" w:hAnsi="Times New Roman" w:cs="Times New Roman" w:eastAsia="Times New Roman"/>
          <w:sz w:val="7"/>
          <w:szCs w:val="7"/>
          <w:color w:val="898989"/>
          <w:spacing w:val="0"/>
          <w:w w:val="286"/>
          <w:position w:val="-2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898989"/>
          <w:spacing w:val="31"/>
          <w:w w:val="286"/>
          <w:position w:val="-2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5D5D5D"/>
          <w:spacing w:val="0"/>
          <w:w w:val="214"/>
          <w:position w:val="-2"/>
        </w:rPr>
        <w:t>:J.</w:t>
      </w:r>
      <w:r>
        <w:rPr>
          <w:rFonts w:ascii="Times New Roman" w:hAnsi="Times New Roman" w:cs="Times New Roman" w:eastAsia="Times New Roman"/>
          <w:sz w:val="7"/>
          <w:szCs w:val="7"/>
          <w:color w:val="5D5D5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5D5D5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7"/>
          <w:szCs w:val="7"/>
          <w:color w:val="79797B"/>
          <w:spacing w:val="0"/>
          <w:w w:val="164"/>
          <w:position w:val="-2"/>
        </w:rPr>
        <w:t>\</w:t>
      </w:r>
      <w:r>
        <w:rPr>
          <w:rFonts w:ascii="Times New Roman" w:hAnsi="Times New Roman" w:cs="Times New Roman" w:eastAsia="Times New Roman"/>
          <w:sz w:val="7"/>
          <w:szCs w:val="7"/>
          <w:color w:val="79797B"/>
          <w:spacing w:val="0"/>
          <w:w w:val="164"/>
          <w:position w:val="-2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464646"/>
          <w:spacing w:val="0"/>
          <w:w w:val="164"/>
          <w:position w:val="-2"/>
        </w:rPr>
        <w:t>.,</w:t>
      </w:r>
      <w:r>
        <w:rPr>
          <w:rFonts w:ascii="Times New Roman" w:hAnsi="Times New Roman" w:cs="Times New Roman" w:eastAsia="Times New Roman"/>
          <w:sz w:val="7"/>
          <w:szCs w:val="7"/>
          <w:color w:val="464646"/>
          <w:spacing w:val="0"/>
          <w:w w:val="164"/>
          <w:position w:val="-2"/>
        </w:rPr>
        <w:t>   </w:t>
      </w:r>
      <w:r>
        <w:rPr>
          <w:rFonts w:ascii="Times New Roman" w:hAnsi="Times New Roman" w:cs="Times New Roman" w:eastAsia="Times New Roman"/>
          <w:sz w:val="7"/>
          <w:szCs w:val="7"/>
          <w:color w:val="464646"/>
          <w:spacing w:val="10"/>
          <w:w w:val="164"/>
          <w:position w:val="-2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898989"/>
          <w:spacing w:val="-13"/>
          <w:w w:val="233"/>
          <w:position w:val="-2"/>
        </w:rPr>
        <w:t>,</w:t>
      </w:r>
      <w:r>
        <w:rPr>
          <w:rFonts w:ascii="Times New Roman" w:hAnsi="Times New Roman" w:cs="Times New Roman" w:eastAsia="Times New Roman"/>
          <w:sz w:val="7"/>
          <w:szCs w:val="7"/>
          <w:color w:val="5D5D5D"/>
          <w:spacing w:val="0"/>
          <w:w w:val="600"/>
          <w:position w:val="-2"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280" w:bottom="280" w:left="340" w:right="260"/>
          <w:cols w:num="2" w:equalWidth="0">
            <w:col w:w="357" w:space="1912"/>
            <w:col w:w="9051"/>
          </w:cols>
        </w:sectPr>
      </w:pPr>
      <w:rPr/>
    </w:p>
    <w:p>
      <w:pPr>
        <w:spacing w:before="0" w:after="0" w:line="194" w:lineRule="exact"/>
        <w:ind w:left="402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Muhamme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KANTA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</w:rPr>
        <w:t>KlRA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4" w:after="0" w:line="147" w:lineRule="exact"/>
        <w:ind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9"/>
          <w:szCs w:val="9"/>
          <w:color w:val="464646"/>
          <w:w w:val="84"/>
          <w:position w:val="-2"/>
        </w:rPr>
        <w:t>-</w:t>
      </w:r>
      <w:r>
        <w:rPr>
          <w:rFonts w:ascii="Times New Roman" w:hAnsi="Times New Roman" w:cs="Times New Roman" w:eastAsia="Times New Roman"/>
          <w:sz w:val="9"/>
          <w:szCs w:val="9"/>
          <w:color w:val="464646"/>
          <w:spacing w:val="-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363636"/>
          <w:spacing w:val="0"/>
          <w:w w:val="148"/>
          <w:position w:val="-2"/>
        </w:rPr>
        <w:t>'</w:t>
      </w:r>
      <w:r>
        <w:rPr>
          <w:rFonts w:ascii="Times New Roman" w:hAnsi="Times New Roman" w:cs="Times New Roman" w:eastAsia="Times New Roman"/>
          <w:sz w:val="9"/>
          <w:szCs w:val="9"/>
          <w:color w:val="363636"/>
          <w:spacing w:val="0"/>
          <w:w w:val="148"/>
          <w:position w:val="-2"/>
        </w:rPr>
        <w:t>\</w:t>
      </w:r>
      <w:r>
        <w:rPr>
          <w:rFonts w:ascii="Times New Roman" w:hAnsi="Times New Roman" w:cs="Times New Roman" w:eastAsia="Times New Roman"/>
          <w:sz w:val="9"/>
          <w:szCs w:val="9"/>
          <w:color w:val="363636"/>
          <w:spacing w:val="0"/>
          <w:w w:val="148"/>
          <w:position w:val="-2"/>
        </w:rPr>
        <w:t>   </w:t>
      </w:r>
      <w:r>
        <w:rPr>
          <w:rFonts w:ascii="Times New Roman" w:hAnsi="Times New Roman" w:cs="Times New Roman" w:eastAsia="Times New Roman"/>
          <w:sz w:val="9"/>
          <w:szCs w:val="9"/>
          <w:color w:val="363636"/>
          <w:spacing w:val="25"/>
          <w:w w:val="148"/>
          <w:position w:val="-2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5D5D5D"/>
          <w:spacing w:val="-4"/>
          <w:w w:val="148"/>
          <w:position w:val="-2"/>
        </w:rPr>
        <w:t>(</w:t>
      </w:r>
      <w:r>
        <w:rPr>
          <w:rFonts w:ascii="Times New Roman" w:hAnsi="Times New Roman" w:cs="Times New Roman" w:eastAsia="Times New Roman"/>
          <w:sz w:val="9"/>
          <w:szCs w:val="9"/>
          <w:color w:val="5D5D5D"/>
          <w:spacing w:val="-37"/>
          <w:w w:val="148"/>
          <w:position w:val="-2"/>
        </w:rPr>
        <w:t>'</w:t>
      </w:r>
      <w:r>
        <w:rPr>
          <w:rFonts w:ascii="Times New Roman" w:hAnsi="Times New Roman" w:cs="Times New Roman" w:eastAsia="Times New Roman"/>
          <w:sz w:val="9"/>
          <w:szCs w:val="9"/>
          <w:color w:val="363636"/>
          <w:spacing w:val="0"/>
          <w:w w:val="148"/>
          <w:position w:val="-2"/>
        </w:rPr>
        <w:t>1</w:t>
      </w:r>
      <w:r>
        <w:rPr>
          <w:rFonts w:ascii="Times New Roman" w:hAnsi="Times New Roman" w:cs="Times New Roman" w:eastAsia="Times New Roman"/>
          <w:sz w:val="9"/>
          <w:szCs w:val="9"/>
          <w:color w:val="363636"/>
          <w:spacing w:val="31"/>
          <w:w w:val="148"/>
          <w:position w:val="-2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464646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9"/>
          <w:szCs w:val="9"/>
          <w:color w:val="464646"/>
          <w:spacing w:val="2"/>
          <w:w w:val="100"/>
          <w:position w:val="-2"/>
        </w:rPr>
        <w:t>·</w:t>
      </w:r>
      <w:r>
        <w:rPr>
          <w:rFonts w:ascii="Times New Roman" w:hAnsi="Times New Roman" w:cs="Times New Roman" w:eastAsia="Times New Roman"/>
          <w:sz w:val="9"/>
          <w:szCs w:val="9"/>
          <w:color w:val="464646"/>
          <w:spacing w:val="0"/>
          <w:w w:val="100"/>
          <w:position w:val="-2"/>
        </w:rPr>
        <w:t>'</w:t>
      </w:r>
      <w:r>
        <w:rPr>
          <w:rFonts w:ascii="Times New Roman" w:hAnsi="Times New Roman" w:cs="Times New Roman" w:eastAsia="Times New Roman"/>
          <w:sz w:val="9"/>
          <w:szCs w:val="9"/>
          <w:color w:val="464646"/>
          <w:spacing w:val="0"/>
          <w:w w:val="100"/>
          <w:position w:val="-2"/>
        </w:rPr>
        <w:t>   </w:t>
      </w:r>
      <w:r>
        <w:rPr>
          <w:rFonts w:ascii="Times New Roman" w:hAnsi="Times New Roman" w:cs="Times New Roman" w:eastAsia="Times New Roman"/>
          <w:sz w:val="9"/>
          <w:szCs w:val="9"/>
          <w:color w:val="464646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5D5D5D"/>
          <w:spacing w:val="0"/>
          <w:w w:val="44"/>
          <w:position w:val="-2"/>
        </w:rPr>
        <w:t>..</w:t>
      </w:r>
      <w:r>
        <w:rPr>
          <w:rFonts w:ascii="Times New Roman" w:hAnsi="Times New Roman" w:cs="Times New Roman" w:eastAsia="Times New Roman"/>
          <w:sz w:val="9"/>
          <w:szCs w:val="9"/>
          <w:color w:val="5D5D5D"/>
          <w:spacing w:val="0"/>
          <w:w w:val="44"/>
          <w:position w:val="-2"/>
        </w:rPr>
        <w:t>       </w:t>
      </w:r>
      <w:r>
        <w:rPr>
          <w:rFonts w:ascii="Times New Roman" w:hAnsi="Times New Roman" w:cs="Times New Roman" w:eastAsia="Times New Roman"/>
          <w:sz w:val="9"/>
          <w:szCs w:val="9"/>
          <w:color w:val="5D5D5D"/>
          <w:spacing w:val="6"/>
          <w:w w:val="44"/>
          <w:position w:val="-2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-2"/>
        </w:rPr>
        <w:t>f.</w:t>
      </w:r>
      <w:r>
        <w:rPr>
          <w:rFonts w:ascii="Arial" w:hAnsi="Arial" w:cs="Arial" w:eastAsia="Arial"/>
          <w:sz w:val="15"/>
          <w:szCs w:val="15"/>
          <w:color w:val="363636"/>
          <w:spacing w:val="36"/>
          <w:w w:val="100"/>
          <w:position w:val="-2"/>
        </w:rPr>
        <w:t> </w:t>
      </w:r>
      <w:r>
        <w:rPr>
          <w:rFonts w:ascii="Arial" w:hAnsi="Arial" w:cs="Arial" w:eastAsia="Arial"/>
          <w:sz w:val="10"/>
          <w:szCs w:val="10"/>
          <w:color w:val="9C9E9E"/>
          <w:spacing w:val="0"/>
          <w:w w:val="100"/>
          <w:i/>
          <w:position w:val="-2"/>
        </w:rPr>
        <w:t>'</w:t>
      </w:r>
      <w:r>
        <w:rPr>
          <w:rFonts w:ascii="Arial" w:hAnsi="Arial" w:cs="Arial" w:eastAsia="Arial"/>
          <w:sz w:val="10"/>
          <w:szCs w:val="10"/>
          <w:color w:val="9C9E9E"/>
          <w:spacing w:val="0"/>
          <w:w w:val="100"/>
          <w:i/>
          <w:position w:val="-2"/>
        </w:rPr>
        <w:t>1</w:t>
      </w:r>
      <w:r>
        <w:rPr>
          <w:rFonts w:ascii="Arial" w:hAnsi="Arial" w:cs="Arial" w:eastAsia="Arial"/>
          <w:sz w:val="10"/>
          <w:szCs w:val="10"/>
          <w:color w:val="9C9E9E"/>
          <w:spacing w:val="6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464646"/>
          <w:spacing w:val="0"/>
          <w:w w:val="80"/>
          <w:i/>
          <w:position w:val="-2"/>
        </w:rPr>
        <w:t>i'lı</w:t>
      </w:r>
      <w:r>
        <w:rPr>
          <w:rFonts w:ascii="Times New Roman" w:hAnsi="Times New Roman" w:cs="Times New Roman" w:eastAsia="Times New Roman"/>
          <w:sz w:val="13"/>
          <w:szCs w:val="13"/>
          <w:color w:val="464646"/>
          <w:spacing w:val="0"/>
          <w:w w:val="80"/>
          <w:i/>
          <w:position w:val="-2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464646"/>
          <w:spacing w:val="19"/>
          <w:w w:val="8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5D5D5D"/>
          <w:spacing w:val="0"/>
          <w:w w:val="328"/>
          <w:position w:val="-2"/>
        </w:rPr>
        <w:t>"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40" w:right="260"/>
          <w:cols w:num="2" w:equalWidth="0">
            <w:col w:w="6301" w:space="2307"/>
            <w:col w:w="2712"/>
          </w:cols>
        </w:sectPr>
      </w:pPr>
      <w:rPr/>
    </w:p>
    <w:p>
      <w:pPr>
        <w:spacing w:before="0" w:after="0" w:line="204" w:lineRule="exact"/>
        <w:ind w:left="4877" w:right="-20"/>
        <w:jc w:val="left"/>
        <w:tabs>
          <w:tab w:pos="8740" w:val="left"/>
          <w:tab w:pos="9540" w:val="left"/>
        </w:tabs>
        <w:rPr>
          <w:rFonts w:ascii="Times New Roman" w:hAnsi="Times New Roman" w:cs="Times New Roman" w:eastAsia="Times New Roman"/>
          <w:sz w:val="9"/>
          <w:szCs w:val="9"/>
        </w:rPr>
      </w:pPr>
      <w:rPr/>
      <w:r>
        <w:rPr/>
        <w:pict>
          <v:group style="position:absolute;margin-left:22.370573pt;margin-top:36.456024pt;width:556.051511pt;height:788.129684pt;mso-position-horizontal-relative:page;mso-position-vertical-relative:page;z-index:-15519" coordorigin="447,729" coordsize="11121,15763">
            <v:group style="position:absolute;left:462;top:751;width:248;height:2" coordorigin="462,751" coordsize="248,2">
              <v:shape style="position:absolute;left:462;top:751;width:248;height:2" coordorigin="462,751" coordsize="248,0" path="m462,751l709,751e" filled="f" stroked="t" strokeweight=".951939pt" strokecolor="#777777">
                <v:path arrowok="t"/>
              </v:shape>
            </v:group>
            <v:group style="position:absolute;left:652;top:748;width:7996;height:2" coordorigin="652,748" coordsize="7996,2">
              <v:shape style="position:absolute;left:652;top:748;width:7996;height:2" coordorigin="652,748" coordsize="7996,0" path="m652,748l8648,748e" filled="f" stroked="t" strokeweight=".713954pt" strokecolor="#606060">
                <v:path arrowok="t"/>
              </v:shape>
            </v:group>
            <v:group style="position:absolute;left:1756;top:736;width:2;height:588" coordorigin="1756,736" coordsize="2,588">
              <v:shape style="position:absolute;left:1756;top:736;width:2;height:588" coordorigin="1756,736" coordsize="0,588" path="m1756,1324l1756,736e" filled="f" stroked="t" strokeweight=".47597pt" strokecolor="#ACACAC">
                <v:path arrowok="t"/>
              </v:shape>
            </v:group>
            <v:group style="position:absolute;left:2137;top:741;width:2;height:583" coordorigin="2137,741" coordsize="2,583">
              <v:shape style="position:absolute;left:2137;top:741;width:2;height:583" coordorigin="2137,741" coordsize="0,583" path="m2137,1324l2137,741e" filled="f" stroked="t" strokeweight=".47597pt" strokecolor="#3F3F3F">
                <v:path arrowok="t"/>
              </v:shape>
            </v:group>
            <v:group style="position:absolute;left:8591;top:746;width:524;height:2" coordorigin="8591,746" coordsize="524,2">
              <v:shape style="position:absolute;left:8591;top:746;width:524;height:2" coordorigin="8591,746" coordsize="524,0" path="m8591,746l9115,746e" filled="f" stroked="t" strokeweight=".47597pt" strokecolor="#4B4B4B">
                <v:path arrowok="t"/>
              </v:shape>
            </v:group>
            <v:group style="position:absolute;left:9005;top:743;width:1052;height:2" coordorigin="9005,743" coordsize="1052,2">
              <v:shape style="position:absolute;left:9005;top:743;width:1052;height:2" coordorigin="9005,743" coordsize="1052,0" path="m9005,743l10057,743e" filled="f" stroked="t" strokeweight=".951939pt" strokecolor="#707070">
                <v:path arrowok="t"/>
              </v:shape>
            </v:group>
            <v:group style="position:absolute;left:9712;top:736;width:2;height:1616" coordorigin="9712,736" coordsize="2,1616">
              <v:shape style="position:absolute;left:9712;top:736;width:2;height:1616" coordorigin="9712,736" coordsize="0,1616" path="m9712,2352l9712,736e" filled="f" stroked="t" strokeweight=".713954pt" strokecolor="#5B5B5B">
                <v:path arrowok="t"/>
              </v:shape>
            </v:group>
            <v:group style="position:absolute;left:10000;top:746;width:514;height:2" coordorigin="10000,746" coordsize="514,2">
              <v:shape style="position:absolute;left:10000;top:746;width:514;height:2" coordorigin="10000,746" coordsize="514,0" path="m10000,746l10514,746e" filled="f" stroked="t" strokeweight=".47597pt" strokecolor="#4F4F4F">
                <v:path arrowok="t"/>
              </v:shape>
            </v:group>
            <v:group style="position:absolute;left:10457;top:746;width:1076;height:2" coordorigin="10457,746" coordsize="1076,2">
              <v:shape style="position:absolute;left:10457;top:746;width:1076;height:2" coordorigin="10457,746" coordsize="1076,0" path="m10457,746l11533,746e" filled="f" stroked="t" strokeweight=".713954pt" strokecolor="#676767">
                <v:path arrowok="t"/>
              </v:shape>
            </v:group>
            <v:group style="position:absolute;left:11523;top:736;width:2;height:588" coordorigin="11523,736" coordsize="2,588">
              <v:shape style="position:absolute;left:11523;top:736;width:2;height:588" coordorigin="11523,736" coordsize="0,588" path="m11523,1324l11523,736e" filled="f" stroked="t" strokeweight=".47597pt" strokecolor="#444444">
                <v:path arrowok="t"/>
              </v:shape>
            </v:group>
            <v:group style="position:absolute;left:1756;top:1233;width:2;height:650" coordorigin="1756,1233" coordsize="2,650">
              <v:shape style="position:absolute;left:1756;top:1233;width:2;height:650" coordorigin="1756,1233" coordsize="0,650" path="m1756,1884l1756,1233e" filled="f" stroked="t" strokeweight=".951939pt" strokecolor="#BCBCBC">
                <v:path arrowok="t"/>
              </v:shape>
            </v:group>
            <v:group style="position:absolute;left:2137;top:1229;width:2;height:1128" coordorigin="2137,1229" coordsize="2,1128">
              <v:shape style="position:absolute;left:2137;top:1229;width:2;height:1128" coordorigin="2137,1229" coordsize="0,1128" path="m2137,2357l2137,1229e" filled="f" stroked="t" strokeweight=".713954pt" strokecolor="#676767">
                <v:path arrowok="t"/>
              </v:shape>
            </v:group>
            <v:group style="position:absolute;left:681;top:1822;width:752;height:2" coordorigin="681,1822" coordsize="752,2">
              <v:shape style="position:absolute;left:681;top:1822;width:752;height:2" coordorigin="681,1822" coordsize="752,0" path="m681,1822l1433,1822e" filled="f" stroked="t" strokeweight=".237985pt" strokecolor="#000000">
                <v:path arrowok="t"/>
              </v:shape>
            </v:group>
            <v:group style="position:absolute;left:1433;top:1822;width:319;height:2" coordorigin="1433,1822" coordsize="319,2">
              <v:shape style="position:absolute;left:1433;top:1822;width:319;height:2" coordorigin="1433,1822" coordsize="319,0" path="m1433,1822l1752,1822e" filled="f" stroked="t" strokeweight=".237985pt" strokecolor="#C8C8C8">
                <v:path arrowok="t"/>
              </v:shape>
            </v:group>
            <v:group style="position:absolute;left:11530;top:736;width:2;height:5833" coordorigin="11530,736" coordsize="2,5833">
              <v:shape style="position:absolute;left:11530;top:736;width:2;height:5833" coordorigin="11530,736" coordsize="0,5833" path="m11530,6569l11530,736e" filled="f" stroked="t" strokeweight=".713954pt" strokecolor="#5B5B5B">
                <v:path arrowok="t"/>
              </v:shape>
            </v:group>
            <v:group style="position:absolute;left:457;top:2347;width:1004;height:2" coordorigin="457,2347" coordsize="1004,2">
              <v:shape style="position:absolute;left:457;top:2347;width:1004;height:2" coordorigin="457,2347" coordsize="1004,0" path="m457,2347l1461,2347e" filled="f" stroked="t" strokeweight=".951939pt" strokecolor="#707070">
                <v:path arrowok="t"/>
              </v:shape>
            </v:group>
            <v:group style="position:absolute;left:1404;top:2347;width:757;height:2" coordorigin="1404,2347" coordsize="757,2">
              <v:shape style="position:absolute;left:1404;top:2347;width:757;height:2" coordorigin="1404,2347" coordsize="757,0" path="m1404,2347l2161,2347e" filled="f" stroked="t" strokeweight=".47597pt" strokecolor="#545454">
                <v:path arrowok="t"/>
              </v:shape>
            </v:group>
            <v:group style="position:absolute;left:2066;top:2347;width:1014;height:2" coordorigin="2066,2347" coordsize="1014,2">
              <v:shape style="position:absolute;left:2066;top:2347;width:1014;height:2" coordorigin="2066,2347" coordsize="1014,0" path="m2066,2347l3080,2347e" filled="f" stroked="t" strokeweight=".713954pt" strokecolor="#676767">
                <v:path arrowok="t"/>
              </v:shape>
            </v:group>
            <v:group style="position:absolute;left:3022;top:2347;width:471;height:2" coordorigin="3022,2347" coordsize="471,2">
              <v:shape style="position:absolute;left:3022;top:2347;width:471;height:2" coordorigin="3022,2347" coordsize="471,0" path="m3022,2347l3494,2347e" filled="f" stroked="t" strokeweight=".47597pt" strokecolor="#484848">
                <v:path arrowok="t"/>
              </v:shape>
            </v:group>
            <v:group style="position:absolute;left:3427;top:2345;width:3565;height:2" coordorigin="3427,2345" coordsize="3565,2">
              <v:shape style="position:absolute;left:3427;top:2345;width:3565;height:2" coordorigin="3427,2345" coordsize="3565,0" path="m3427,2345l6992,2345e" filled="f" stroked="t" strokeweight=".951939pt" strokecolor="#707070">
                <v:path arrowok="t"/>
              </v:shape>
            </v:group>
            <v:group style="position:absolute;left:6892;top:2343;width:833;height:2" coordorigin="6892,2343" coordsize="833,2">
              <v:shape style="position:absolute;left:6892;top:2343;width:833;height:2" coordorigin="6892,2343" coordsize="833,0" path="m6892,2343l7725,2343e" filled="f" stroked="t" strokeweight=".47597pt" strokecolor="#575757">
                <v:path arrowok="t"/>
              </v:shape>
            </v:group>
            <v:group style="position:absolute;left:7668;top:2343;width:1000;height:2" coordorigin="7668,2343" coordsize="1000,2">
              <v:shape style="position:absolute;left:7668;top:2343;width:1000;height:2" coordorigin="7668,2343" coordsize="1000,0" path="m7668,2343l8667,2343e" filled="f" stroked="t" strokeweight=".951939pt" strokecolor="#747474">
                <v:path arrowok="t"/>
              </v:shape>
            </v:group>
            <v:group style="position:absolute;left:8591;top:2343;width:809;height:2" coordorigin="8591,2343" coordsize="809,2">
              <v:shape style="position:absolute;left:8591;top:2343;width:809;height:2" coordorigin="8591,2343" coordsize="809,0" path="m8591,2343l9400,2343e" filled="f" stroked="t" strokeweight=".47597pt" strokecolor="#575757">
                <v:path arrowok="t"/>
              </v:shape>
            </v:group>
            <v:group style="position:absolute;left:9343;top:2345;width:2194;height:2" coordorigin="9343,2345" coordsize="2194,2">
              <v:shape style="position:absolute;left:9343;top:2345;width:2194;height:2" coordorigin="9343,2345" coordsize="2194,0" path="m9343,2345l11538,2345e" filled="f" stroked="t" strokeweight=".713954pt" strokecolor="#707070">
                <v:path arrowok="t"/>
              </v:shape>
            </v:group>
            <v:group style="position:absolute;left:457;top:2589;width:4360;height:2" coordorigin="457,2589" coordsize="4360,2">
              <v:shape style="position:absolute;left:457;top:2589;width:4360;height:2" coordorigin="457,2589" coordsize="4360,0" path="m457,2589l4817,2589e" filled="f" stroked="t" strokeweight=".713954pt" strokecolor="#676767">
                <v:path arrowok="t"/>
              </v:shape>
            </v:group>
            <v:group style="position:absolute;left:4760;top:2586;width:452;height:2" coordorigin="4760,2586" coordsize="452,2">
              <v:shape style="position:absolute;left:4760;top:2586;width:452;height:2" coordorigin="4760,2586" coordsize="452,0" path="m4760,2586l5212,2586e" filled="f" stroked="t" strokeweight=".47597pt" strokecolor="#444444">
                <v:path arrowok="t"/>
              </v:shape>
            </v:group>
            <v:group style="position:absolute;left:5155;top:2584;width:4246;height:2" coordorigin="5155,2584" coordsize="4246,2">
              <v:shape style="position:absolute;left:5155;top:2584;width:4246;height:2" coordorigin="5155,2584" coordsize="4246,0" path="m5155,2584l9400,2584e" filled="f" stroked="t" strokeweight=".713954pt" strokecolor="#676767">
                <v:path arrowok="t"/>
              </v:shape>
            </v:group>
            <v:group style="position:absolute;left:9343;top:2586;width:386;height:2" coordorigin="9343,2586" coordsize="386,2">
              <v:shape style="position:absolute;left:9343;top:2586;width:386;height:2" coordorigin="9343,2586" coordsize="386,0" path="m9343,2586l9729,2586e" filled="f" stroked="t" strokeweight=".47597pt" strokecolor="#4B4B4B">
                <v:path arrowok="t"/>
              </v:shape>
            </v:group>
            <v:group style="position:absolute;left:9672;top:2584;width:1866;height:2" coordorigin="9672,2584" coordsize="1866,2">
              <v:shape style="position:absolute;left:9672;top:2584;width:1866;height:2" coordorigin="9672,2584" coordsize="1866,0" path="m9672,2584l11538,2584e" filled="f" stroked="t" strokeweight=".713954pt" strokecolor="#676767">
                <v:path arrowok="t"/>
              </v:shape>
            </v:group>
            <v:group style="position:absolute;left:462;top:2828;width:4008;height:2" coordorigin="462,2828" coordsize="4008,2">
              <v:shape style="position:absolute;left:462;top:2828;width:4008;height:2" coordorigin="462,2828" coordsize="4008,0" path="m462,2828l4469,2828e" filled="f" stroked="t" strokeweight=".713954pt" strokecolor="#646464">
                <v:path arrowok="t"/>
              </v:shape>
            </v:group>
            <v:group style="position:absolute;left:4322;top:2826;width:1061;height:2" coordorigin="4322,2826" coordsize="1061,2">
              <v:shape style="position:absolute;left:4322;top:2826;width:1061;height:2" coordorigin="4322,2826" coordsize="1061,0" path="m4322,2826l5383,2826e" filled="f" stroked="t" strokeweight=".47597pt" strokecolor="#545454">
                <v:path arrowok="t"/>
              </v:shape>
            </v:group>
            <v:group style="position:absolute;left:5179;top:2823;width:4222;height:2" coordorigin="5179,2823" coordsize="4222,2">
              <v:shape style="position:absolute;left:5179;top:2823;width:4222;height:2" coordorigin="5179,2823" coordsize="4222,0" path="m5179,2823l9400,2823e" filled="f" stroked="t" strokeweight=".713954pt" strokecolor="#646464">
                <v:path arrowok="t"/>
              </v:shape>
            </v:group>
            <v:group style="position:absolute;left:9343;top:2826;width:386;height:2" coordorigin="9343,2826" coordsize="386,2">
              <v:shape style="position:absolute;left:9343;top:2826;width:386;height:2" coordorigin="9343,2826" coordsize="386,0" path="m9343,2826l9729,2826e" filled="f" stroked="t" strokeweight=".47597pt" strokecolor="#575757">
                <v:path arrowok="t"/>
              </v:shape>
            </v:group>
            <v:group style="position:absolute;left:9672;top:2823;width:1866;height:2" coordorigin="9672,2823" coordsize="1866,2">
              <v:shape style="position:absolute;left:9672;top:2823;width:1866;height:2" coordorigin="9672,2823" coordsize="1866,0" path="m9672,2823l11538,2823e" filled="f" stroked="t" strokeweight=".713954pt" strokecolor="#676767">
                <v:path arrowok="t"/>
              </v:shape>
            </v:group>
            <v:group style="position:absolute;left:462;top:3067;width:5378;height:2" coordorigin="462,3067" coordsize="5378,2">
              <v:shape style="position:absolute;left:462;top:3067;width:5378;height:2" coordorigin="462,3067" coordsize="5378,0" path="m462,3067l5840,3067e" filled="f" stroked="t" strokeweight=".713954pt" strokecolor="#676767">
                <v:path arrowok="t"/>
              </v:shape>
            </v:group>
            <v:group style="position:absolute;left:5783;top:3067;width:1166;height:2" coordorigin="5783,3067" coordsize="1166,2">
              <v:shape style="position:absolute;left:5783;top:3067;width:1166;height:2" coordorigin="5783,3067" coordsize="1166,0" path="m5783,3067l6949,3067e" filled="f" stroked="t" strokeweight=".47597pt" strokecolor="#545454">
                <v:path arrowok="t"/>
              </v:shape>
            </v:group>
            <v:group style="position:absolute;left:6892;top:3065;width:833;height:2" coordorigin="6892,3065" coordsize="833,2">
              <v:shape style="position:absolute;left:6892;top:3065;width:833;height:2" coordorigin="6892,3065" coordsize="833,0" path="m6892,3065l7725,3065e" filled="f" stroked="t" strokeweight=".951939pt" strokecolor="#6B6B6B">
                <v:path arrowok="t"/>
              </v:shape>
            </v:group>
            <v:group style="position:absolute;left:7668;top:3065;width:980;height:2" coordorigin="7668,3065" coordsize="980,2">
              <v:shape style="position:absolute;left:7668;top:3065;width:980;height:2" coordorigin="7668,3065" coordsize="980,0" path="m7668,3065l8648,3065e" filled="f" stroked="t" strokeweight=".47597pt" strokecolor="#4B4B4B">
                <v:path arrowok="t"/>
              </v:shape>
            </v:group>
            <v:group style="position:absolute;left:8539;top:3067;width:1190;height:2" coordorigin="8539,3067" coordsize="1190,2">
              <v:shape style="position:absolute;left:8539;top:3067;width:1190;height:2" coordorigin="8539,3067" coordsize="1190,0" path="m8539,3067l9729,3067e" filled="f" stroked="t" strokeweight=".951939pt" strokecolor="#707070">
                <v:path arrowok="t"/>
              </v:shape>
            </v:group>
            <v:group style="position:absolute;left:9672;top:3065;width:386;height:2" coordorigin="9672,3065" coordsize="386,2">
              <v:shape style="position:absolute;left:9672;top:3065;width:386;height:2" coordorigin="9672,3065" coordsize="386,0" path="m9672,3065l10057,3065e" filled="f" stroked="t" strokeweight=".47597pt" strokecolor="#3B3B3B">
                <v:path arrowok="t"/>
              </v:shape>
            </v:group>
            <v:group style="position:absolute;left:10000;top:3065;width:1542;height:2" coordorigin="10000,3065" coordsize="1542,2">
              <v:shape style="position:absolute;left:10000;top:3065;width:1542;height:2" coordorigin="10000,3065" coordsize="1542,0" path="m10000,3065l11542,3065e" filled="f" stroked="t" strokeweight=".713954pt" strokecolor="#676767">
                <v:path arrowok="t"/>
              </v:shape>
            </v:group>
            <v:group style="position:absolute;left:462;top:3313;width:1309;height:2" coordorigin="462,3313" coordsize="1309,2">
              <v:shape style="position:absolute;left:462;top:3313;width:1309;height:2" coordorigin="462,3313" coordsize="1309,0" path="m462,3313l1771,3313e" filled="f" stroked="t" strokeweight=".47597pt" strokecolor="#646464">
                <v:path arrowok="t"/>
              </v:shape>
            </v:group>
            <v:group style="position:absolute;left:1713;top:3306;width:8015;height:2" coordorigin="1713,3306" coordsize="8015,2">
              <v:shape style="position:absolute;left:1713;top:3306;width:8015;height:2" coordorigin="1713,3306" coordsize="8015,0" path="m1713,3306l9729,3306e" filled="f" stroked="t" strokeweight=".713954pt" strokecolor="#676767">
                <v:path arrowok="t"/>
              </v:shape>
            </v:group>
            <v:group style="position:absolute;left:6664;top:3304;width:286;height:2" coordorigin="6664,3304" coordsize="286,2">
              <v:shape style="position:absolute;left:6664;top:3304;width:286;height:2" coordorigin="6664,3304" coordsize="286,0" path="m6664,3304l6949,3304e" filled="f" stroked="t" strokeweight=".47597pt" strokecolor="#545454">
                <v:path arrowok="t"/>
              </v:shape>
            </v:group>
            <v:group style="position:absolute;left:7668;top:3304;width:980;height:2" coordorigin="7668,3304" coordsize="980,2">
              <v:shape style="position:absolute;left:7668;top:3304;width:980;height:2" coordorigin="7668,3304" coordsize="980,0" path="m7668,3304l8648,3304e" filled="f" stroked="t" strokeweight=".47597pt" strokecolor="#4F4F4F">
                <v:path arrowok="t"/>
              </v:shape>
            </v:group>
            <v:group style="position:absolute;left:9672;top:3304;width:386;height:2" coordorigin="9672,3304" coordsize="386,2">
              <v:shape style="position:absolute;left:9672;top:3304;width:386;height:2" coordorigin="9672,3304" coordsize="386,0" path="m9672,3304l10057,3304e" filled="f" stroked="t" strokeweight=".47597pt" strokecolor="#3B3B3B">
                <v:path arrowok="t"/>
              </v:shape>
            </v:group>
            <v:group style="position:absolute;left:10000;top:3304;width:1542;height:2" coordorigin="10000,3304" coordsize="1542,2">
              <v:shape style="position:absolute;left:10000;top:3304;width:1542;height:2" coordorigin="10000,3304" coordsize="1542,0" path="m10000,3304l11542,3304e" filled="f" stroked="t" strokeweight=".713954pt" strokecolor="#606060">
                <v:path arrowok="t"/>
              </v:shape>
            </v:group>
            <v:group style="position:absolute;left:466;top:3261;width:2;height:316" coordorigin="466,3261" coordsize="2,316">
              <v:shape style="position:absolute;left:466;top:3261;width:2;height:316" coordorigin="466,3261" coordsize="0,316" path="m466,3576l466,3261e" filled="f" stroked="t" strokeweight=".713954pt" strokecolor="#2F2F2F">
                <v:path arrowok="t"/>
              </v:shape>
            </v:group>
            <v:group style="position:absolute;left:462;top:3552;width:3565;height:2" coordorigin="462,3552" coordsize="3565,2">
              <v:shape style="position:absolute;left:462;top:3552;width:3565;height:2" coordorigin="462,3552" coordsize="3565,0" path="m462,3552l4027,3552e" filled="f" stroked="t" strokeweight=".713954pt" strokecolor="#646464">
                <v:path arrowok="t"/>
              </v:shape>
            </v:group>
            <v:group style="position:absolute;left:3970;top:3547;width:409;height:2" coordorigin="3970,3547" coordsize="409,2">
              <v:shape style="position:absolute;left:3970;top:3547;width:409;height:2" coordorigin="3970,3547" coordsize="409,0" path="m3970,3547l4379,3547e" filled="f" stroked="t" strokeweight=".47597pt" strokecolor="#484848">
                <v:path arrowok="t"/>
              </v:shape>
            </v:group>
            <v:group style="position:absolute;left:4322;top:3547;width:2627;height:2" coordorigin="4322,3547" coordsize="2627,2">
              <v:shape style="position:absolute;left:4322;top:3547;width:2627;height:2" coordorigin="4322,3547" coordsize="2627,0" path="m4322,3547l6949,3547e" filled="f" stroked="t" strokeweight=".713954pt" strokecolor="#646464">
                <v:path arrowok="t"/>
              </v:shape>
            </v:group>
            <v:group style="position:absolute;left:6892;top:3547;width:495;height:2" coordorigin="6892,3547" coordsize="495,2">
              <v:shape style="position:absolute;left:6892;top:3547;width:495;height:2" coordorigin="6892,3547" coordsize="495,0" path="m6892,3547l7387,3547e" filled="f" stroked="t" strokeweight=".47597pt" strokecolor="#545454">
                <v:path arrowok="t"/>
              </v:shape>
            </v:group>
            <v:group style="position:absolute;left:7330;top:3545;width:4212;height:2" coordorigin="7330,3545" coordsize="4212,2">
              <v:shape style="position:absolute;left:7330;top:3545;width:4212;height:2" coordorigin="7330,3545" coordsize="4212,0" path="m7330,3545l11542,3545e" filled="f" stroked="t" strokeweight=".713954pt" strokecolor="#676767">
                <v:path arrowok="t"/>
              </v:shape>
            </v:group>
            <v:group style="position:absolute;left:466;top:3504;width:2;height:1080" coordorigin="466,3504" coordsize="2,1080">
              <v:shape style="position:absolute;left:466;top:3504;width:2;height:1080" coordorigin="466,3504" coordsize="0,1080" path="m466,4585l466,3504e" filled="f" stroked="t" strokeweight=".951939pt" strokecolor="#5B5B5B">
                <v:path arrowok="t"/>
              </v:shape>
            </v:group>
            <v:group style="position:absolute;left:3677;top:3543;width:2;height:607" coordorigin="3677,3543" coordsize="2,607">
              <v:shape style="position:absolute;left:3677;top:3543;width:2;height:607" coordorigin="3677,3543" coordsize="0,607" path="m3677,4150l3677,3543e" filled="f" stroked="t" strokeweight=".951939pt" strokecolor="#646464">
                <v:path arrowok="t"/>
              </v:shape>
            </v:group>
            <v:group style="position:absolute;left:6928;top:3538;width:2;height:751" coordorigin="6928,3538" coordsize="2,751">
              <v:shape style="position:absolute;left:6928;top:3538;width:2;height:751" coordorigin="6928,3538" coordsize="0,751" path="m6928,4288l6928,3538e" filled="f" stroked="t" strokeweight=".713954pt" strokecolor="#606060">
                <v:path arrowok="t"/>
              </v:shape>
            </v:group>
            <v:group style="position:absolute;left:6916;top:3959;width:1371;height:2" coordorigin="6916,3959" coordsize="1371,2">
              <v:shape style="position:absolute;left:6916;top:3959;width:1371;height:2" coordorigin="6916,3959" coordsize="1371,0" path="m6916,3959l8287,3959e" filled="f" stroked="t" strokeweight=".237985pt" strokecolor="#484848">
                <v:path arrowok="t"/>
              </v:shape>
            </v:group>
            <v:group style="position:absolute;left:8287;top:3959;width:2199;height:2" coordorigin="8287,3959" coordsize="2199,2">
              <v:shape style="position:absolute;left:8287;top:3959;width:2199;height:2" coordorigin="8287,3959" coordsize="2199,0" path="m8287,3959l10486,3959e" filled="f" stroked="t" strokeweight=".237985pt" strokecolor="#000000">
                <v:path arrowok="t"/>
              </v:shape>
            </v:group>
            <v:group style="position:absolute;left:3665;top:3971;width:2922;height:2" coordorigin="3665,3971" coordsize="2922,2">
              <v:shape style="position:absolute;left:3665;top:3971;width:2922;height:2" coordorigin="3665,3971" coordsize="2922,0" path="m3665,3971l6587,3971e" filled="f" stroked="t" strokeweight=".47597pt" strokecolor="#808080">
                <v:path arrowok="t"/>
              </v:shape>
            </v:group>
            <v:group style="position:absolute;left:10486;top:3959;width:1052;height:2" coordorigin="10486,3959" coordsize="1052,2">
              <v:shape style="position:absolute;left:10486;top:3959;width:1052;height:2" coordorigin="10486,3959" coordsize="1052,0" path="m10486,3959l11538,3959e" filled="f" stroked="t" strokeweight=".237985pt" strokecolor="#606060">
                <v:path arrowok="t"/>
              </v:shape>
            </v:group>
            <v:group style="position:absolute;left:457;top:4288;width:1004;height:2" coordorigin="457,4288" coordsize="1004,2">
              <v:shape style="position:absolute;left:457;top:4288;width:1004;height:2" coordorigin="457,4288" coordsize="1004,0" path="m457,4288l1461,4288e" filled="f" stroked="t" strokeweight=".951939pt" strokecolor="#6B6B6B">
                <v:path arrowok="t"/>
              </v:shape>
            </v:group>
            <v:group style="position:absolute;left:1404;top:4288;width:366;height:2" coordorigin="1404,4288" coordsize="366,2">
              <v:shape style="position:absolute;left:1404;top:4288;width:366;height:2" coordorigin="1404,4288" coordsize="366,0" path="m1404,4288l1771,4288e" filled="f" stroked="t" strokeweight=".47597pt" strokecolor="#3B3B3B">
                <v:path arrowok="t"/>
              </v:shape>
            </v:group>
            <v:group style="position:absolute;left:1713;top:4288;width:876;height:2" coordorigin="1713,4288" coordsize="876,2">
              <v:shape style="position:absolute;left:1713;top:4288;width:876;height:2" coordorigin="1713,4288" coordsize="876,0" path="m1713,4288l2589,4288e" filled="f" stroked="t" strokeweight=".713954pt" strokecolor="#606060">
                <v:path arrowok="t"/>
              </v:shape>
            </v:group>
            <v:group style="position:absolute;left:3674;top:3930;width:2;height:368" coordorigin="3674,3930" coordsize="2,368">
              <v:shape style="position:absolute;left:3674;top:3930;width:2;height:368" coordorigin="3674,3930" coordsize="0,368" path="m3674,4298l3674,3930e" filled="f" stroked="t" strokeweight=".713954pt" strokecolor="#4F4F4F">
                <v:path arrowok="t"/>
              </v:shape>
            </v:group>
            <v:group style="position:absolute;left:2532;top:4279;width:4189;height:2" coordorigin="2532,4279" coordsize="4189,2">
              <v:shape style="position:absolute;left:2532;top:4279;width:4189;height:2" coordorigin="2532,4279" coordsize="4189,0" path="m2532,4279l6721,4279e" filled="f" stroked="t" strokeweight=".951939pt" strokecolor="#4F4F4F">
                <v:path arrowok="t"/>
              </v:shape>
            </v:group>
            <v:group style="position:absolute;left:6664;top:4279;width:295;height:2" coordorigin="6664,4279" coordsize="295,2">
              <v:shape style="position:absolute;left:6664;top:4279;width:295;height:2" coordorigin="6664,4279" coordsize="295,0" path="m6664,4279l6959,4279e" filled="f" stroked="t" strokeweight=".47597pt" strokecolor="#484848">
                <v:path arrowok="t"/>
              </v:shape>
            </v:group>
            <v:group style="position:absolute;left:6887;top:4279;width:4655;height:2" coordorigin="6887,4279" coordsize="4655,2">
              <v:shape style="position:absolute;left:6887;top:4279;width:4655;height:2" coordorigin="6887,4279" coordsize="4655,0" path="m6887,4279l11542,4279e" filled="f" stroked="t" strokeweight=".713954pt" strokecolor="#676767">
                <v:path arrowok="t"/>
              </v:shape>
            </v:group>
            <v:group style="position:absolute;left:2137;top:4279;width:2;height:306" coordorigin="2137,4279" coordsize="2,306">
              <v:shape style="position:absolute;left:2137;top:4279;width:2;height:306" coordorigin="2137,4279" coordsize="0,306" path="m2137,4585l2137,4279e" filled="f" stroked="t" strokeweight=".47597pt" strokecolor="#606060">
                <v:path arrowok="t"/>
              </v:shape>
            </v:group>
            <v:group style="position:absolute;left:462;top:4561;width:9267;height:2" coordorigin="462,4561" coordsize="9267,2">
              <v:shape style="position:absolute;left:462;top:4561;width:9267;height:2" coordorigin="462,4561" coordsize="9267,0" path="m462,4561l9729,4561e" filled="f" stroked="t" strokeweight=".713954pt" strokecolor="#606060">
                <v:path arrowok="t"/>
              </v:shape>
            </v:group>
            <v:group style="position:absolute;left:9672;top:4556;width:152;height:2" coordorigin="9672,4556" coordsize="152,2">
              <v:shape style="position:absolute;left:9672;top:4556;width:152;height:2" coordorigin="9672,4556" coordsize="152,0" path="m9672,4556l9824,4556e" filled="f" stroked="t" strokeweight=".47597pt" strokecolor="#484848">
                <v:path arrowok="t"/>
              </v:shape>
            </v:group>
            <v:group style="position:absolute;left:9767;top:4554;width:1099;height:2" coordorigin="9767,4554" coordsize="1099,2">
              <v:shape style="position:absolute;left:9767;top:4554;width:1099;height:2" coordorigin="9767,4554" coordsize="1099,0" path="m9767,4554l10866,4554e" filled="f" stroked="t" strokeweight=".951939pt" strokecolor="#707070">
                <v:path arrowok="t"/>
              </v:shape>
            </v:group>
            <v:group style="position:absolute;left:10457;top:4556;width:1090;height:2" coordorigin="10457,4556" coordsize="1090,2">
              <v:shape style="position:absolute;left:10457;top:4556;width:1090;height:2" coordorigin="10457,4556" coordsize="1090,0" path="m10457,4556l11547,4556e" filled="f" stroked="t" strokeweight=".713954pt" strokecolor="#5B5B5B">
                <v:path arrowok="t"/>
              </v:shape>
            </v:group>
            <v:group style="position:absolute;left:2137;top:4513;width:2;height:808" coordorigin="2137,4513" coordsize="2,808">
              <v:shape style="position:absolute;left:2137;top:4513;width:2;height:808" coordorigin="2137,4513" coordsize="0,808" path="m2137,5321l2137,4513e" filled="f" stroked="t" strokeweight=".951939pt" strokecolor="#6B6B6B">
                <v:path arrowok="t"/>
              </v:shape>
            </v:group>
            <v:group style="position:absolute;left:2128;top:4805;width:3351;height:2" coordorigin="2128,4805" coordsize="3351,2">
              <v:shape style="position:absolute;left:2128;top:4805;width:3351;height:2" coordorigin="2128,4805" coordsize="3351,0" path="m2128,4805l5478,4805e" filled="f" stroked="t" strokeweight=".713954pt" strokecolor="#646464">
                <v:path arrowok="t"/>
              </v:shape>
            </v:group>
            <v:group style="position:absolute;left:5326;top:4800;width:514;height:2" coordorigin="5326,4800" coordsize="514,2">
              <v:shape style="position:absolute;left:5326;top:4800;width:514;height:2" coordorigin="5326,4800" coordsize="514,0" path="m5326,4800l5840,4800e" filled="f" stroked="t" strokeweight=".47597pt" strokecolor="#444444">
                <v:path arrowok="t"/>
              </v:shape>
            </v:group>
            <v:group style="position:absolute;left:5783;top:4800;width:1166;height:2" coordorigin="5783,4800" coordsize="1166,2">
              <v:shape style="position:absolute;left:5783;top:4800;width:1166;height:2" coordorigin="5783,4800" coordsize="1166,0" path="m5783,4800l6949,4800e" filled="f" stroked="t" strokeweight=".951939pt" strokecolor="#676767">
                <v:path arrowok="t"/>
              </v:shape>
            </v:group>
            <v:group style="position:absolute;left:6892;top:4800;width:495;height:2" coordorigin="6892,4800" coordsize="495,2">
              <v:shape style="position:absolute;left:6892;top:4800;width:495;height:2" coordorigin="6892,4800" coordsize="495,0" path="m6892,4800l7387,4800e" filled="f" stroked="t" strokeweight=".47597pt" strokecolor="#4B4B4B">
                <v:path arrowok="t"/>
              </v:shape>
            </v:group>
            <v:group style="position:absolute;left:7330;top:4798;width:1318;height:2" coordorigin="7330,4798" coordsize="1318,2">
              <v:shape style="position:absolute;left:7330;top:4798;width:1318;height:2" coordorigin="7330,4798" coordsize="1318,0" path="m7330,4798l8648,4798e" filled="f" stroked="t" strokeweight=".951939pt" strokecolor="#676767">
                <v:path arrowok="t"/>
              </v:shape>
            </v:group>
            <v:group style="position:absolute;left:8591;top:4800;width:524;height:2" coordorigin="8591,4800" coordsize="524,2">
              <v:shape style="position:absolute;left:8591;top:4800;width:524;height:2" coordorigin="8591,4800" coordsize="524,0" path="m8591,4800l9115,4800e" filled="f" stroked="t" strokeweight=".47597pt" strokecolor="#3F3F3F">
                <v:path arrowok="t"/>
              </v:shape>
            </v:group>
            <v:group style="position:absolute;left:9058;top:4798;width:1095;height:2" coordorigin="9058,4798" coordsize="1095,2">
              <v:shape style="position:absolute;left:9058;top:4798;width:1095;height:2" coordorigin="9058,4798" coordsize="1095,0" path="m9058,4798l10152,4798e" filled="f" stroked="t" strokeweight=".951939pt" strokecolor="#707070">
                <v:path arrowok="t"/>
              </v:shape>
            </v:group>
            <v:group style="position:absolute;left:10000;top:4800;width:514;height:2" coordorigin="10000,4800" coordsize="514,2">
              <v:shape style="position:absolute;left:10000;top:4800;width:514;height:2" coordorigin="10000,4800" coordsize="514,0" path="m10000,4800l10514,4800e" filled="f" stroked="t" strokeweight=".47597pt" strokecolor="#575757">
                <v:path arrowok="t"/>
              </v:shape>
            </v:group>
            <v:group style="position:absolute;left:10457;top:4800;width:1085;height:2" coordorigin="10457,4800" coordsize="1085,2">
              <v:shape style="position:absolute;left:10457;top:4800;width:1085;height:2" coordorigin="10457,4800" coordsize="1085,0" path="m10457,4800l11542,4800e" filled="f" stroked="t" strokeweight=".713954pt" strokecolor="#676767">
                <v:path arrowok="t"/>
              </v:shape>
            </v:group>
            <v:group style="position:absolute;left:4793;top:4800;width:2;height:564" coordorigin="4793,4800" coordsize="2,564">
              <v:shape style="position:absolute;left:4793;top:4800;width:2;height:564" coordorigin="4793,4800" coordsize="0,564" path="m4793,5364l4793,4800e" filled="f" stroked="t" strokeweight=".951939pt" strokecolor="#5B5B5B">
                <v:path arrowok="t"/>
              </v:shape>
            </v:group>
            <v:group style="position:absolute;left:4783;top:5283;width:1937;height:2" coordorigin="4783,5283" coordsize="1937,2">
              <v:shape style="position:absolute;left:4783;top:5283;width:1937;height:2" coordorigin="4783,5283" coordsize="1937,0" path="m4783,5283l6721,5283e" filled="f" stroked="t" strokeweight=".713954pt" strokecolor="#575757">
                <v:path arrowok="t"/>
              </v:shape>
            </v:group>
            <v:group style="position:absolute;left:7696;top:4786;width:2;height:268" coordorigin="7696,4786" coordsize="2,268">
              <v:shape style="position:absolute;left:7696;top:4786;width:2;height:268" coordorigin="7696,4786" coordsize="0,268" path="m7696,5053l7696,4786e" filled="f" stroked="t" strokeweight=".237985pt" strokecolor="#838383">
                <v:path arrowok="t"/>
              </v:shape>
            </v:group>
            <v:group style="position:absolute;left:6664;top:5283;width:286;height:2" coordorigin="6664,5283" coordsize="286,2">
              <v:shape style="position:absolute;left:6664;top:5283;width:286;height:2" coordorigin="6664,5283" coordsize="286,0" path="m6664,5283l6949,5283e" filled="f" stroked="t" strokeweight=".47597pt" strokecolor="#444444">
                <v:path arrowok="t"/>
              </v:shape>
            </v:group>
            <v:group style="position:absolute;left:6892;top:5283;width:838;height:2" coordorigin="6892,5283" coordsize="838,2">
              <v:shape style="position:absolute;left:6892;top:5283;width:838;height:2" coordorigin="6892,5283" coordsize="838,0" path="m6892,5283l7730,5283e" filled="f" stroked="t" strokeweight=".951939pt" strokecolor="#676767">
                <v:path arrowok="t"/>
              </v:shape>
            </v:group>
            <v:group style="position:absolute;left:7696;top:5053;width:2;height:249" coordorigin="7696,5053" coordsize="2,249">
              <v:shape style="position:absolute;left:7696;top:5053;width:2;height:249" coordorigin="7696,5053" coordsize="0,249" path="m7696,5302l7696,5053e" filled="f" stroked="t" strokeweight=".237985pt" strokecolor="#606060">
                <v:path arrowok="t"/>
              </v:shape>
            </v:group>
            <v:group style="position:absolute;left:7668;top:5283;width:980;height:2" coordorigin="7668,5283" coordsize="980,2">
              <v:shape style="position:absolute;left:7668;top:5283;width:980;height:2" coordorigin="7668,5283" coordsize="980,0" path="m7668,5283l8648,5283e" filled="f" stroked="t" strokeweight=".47597pt" strokecolor="#444444">
                <v:path arrowok="t"/>
              </v:shape>
            </v:group>
            <v:group style="position:absolute;left:8534;top:5285;width:1195;height:2" coordorigin="8534,5285" coordsize="1195,2">
              <v:shape style="position:absolute;left:8534;top:5285;width:1195;height:2" coordorigin="8534,5285" coordsize="1195,0" path="m8534,5285l9729,5285e" filled="f" stroked="t" strokeweight=".951939pt" strokecolor="#676767">
                <v:path arrowok="t"/>
              </v:shape>
            </v:group>
            <v:group style="position:absolute;left:9672;top:5283;width:386;height:2" coordorigin="9672,5283" coordsize="386,2">
              <v:shape style="position:absolute;left:9672;top:5283;width:386;height:2" coordorigin="9672,5283" coordsize="386,0" path="m9672,5283l10057,5283e" filled="f" stroked="t" strokeweight=".47597pt" strokecolor="#383838">
                <v:path arrowok="t"/>
              </v:shape>
            </v:group>
            <v:group style="position:absolute;left:10000;top:5283;width:1542;height:2" coordorigin="10000,5283" coordsize="1542,2">
              <v:shape style="position:absolute;left:10000;top:5283;width:1542;height:2" coordorigin="10000,5283" coordsize="1542,0" path="m10000,5283l11542,5283e" filled="f" stroked="t" strokeweight=".713954pt" strokecolor="#606060">
                <v:path arrowok="t"/>
              </v:shape>
            </v:group>
            <v:group style="position:absolute;left:2137;top:5264;width:2;height:282" coordorigin="2137,5264" coordsize="2,282">
              <v:shape style="position:absolute;left:2137;top:5264;width:2;height:282" coordorigin="2137,5264" coordsize="0,282" path="m2137,5546l2137,5264e" filled="f" stroked="t" strokeweight=".47597pt" strokecolor="#484848">
                <v:path arrowok="t"/>
              </v:shape>
            </v:group>
            <v:group style="position:absolute;left:4793;top:5264;width:2;height:282" coordorigin="4793,5264" coordsize="2,282">
              <v:shape style="position:absolute;left:4793;top:5264;width:2;height:282" coordorigin="4793,5264" coordsize="0,282" path="m4793,5546l4793,5264e" filled="f" stroked="t" strokeweight=".47597pt" strokecolor="#4B4B4B">
                <v:path arrowok="t"/>
              </v:shape>
            </v:group>
            <v:group style="position:absolute;left:4788;top:5527;width:2208;height:2" coordorigin="4788,5527" coordsize="2208,2">
              <v:shape style="position:absolute;left:4788;top:5527;width:2208;height:2" coordorigin="4788,5527" coordsize="2208,0" path="m4788,5527l6997,5527e" filled="f" stroked="t" strokeweight=".713954pt" strokecolor="#646464">
                <v:path arrowok="t"/>
              </v:shape>
            </v:group>
            <v:group style="position:absolute;left:6892;top:5527;width:495;height:2" coordorigin="6892,5527" coordsize="495,2">
              <v:shape style="position:absolute;left:6892;top:5527;width:495;height:2" coordorigin="6892,5527" coordsize="495,0" path="m6892,5527l7387,5527e" filled="f" stroked="t" strokeweight=".47597pt" strokecolor="#484848">
                <v:path arrowok="t"/>
              </v:shape>
            </v:group>
            <v:group style="position:absolute;left:7330;top:5524;width:1318;height:2" coordorigin="7330,5524" coordsize="1318,2">
              <v:shape style="position:absolute;left:7330;top:5524;width:1318;height:2" coordorigin="7330,5524" coordsize="1318,0" path="m7330,5524l8648,5524e" filled="f" stroked="t" strokeweight=".951939pt" strokecolor="#606060">
                <v:path arrowok="t"/>
              </v:shape>
            </v:group>
            <v:group style="position:absolute;left:8591;top:5527;width:809;height:2" coordorigin="8591,5527" coordsize="809,2">
              <v:shape style="position:absolute;left:8591;top:5527;width:809;height:2" coordorigin="8591,5527" coordsize="809,0" path="m8591,5527l9400,5527e" filled="f" stroked="t" strokeweight=".47597pt" strokecolor="#3F3F3F">
                <v:path arrowok="t"/>
              </v:shape>
            </v:group>
            <v:group style="position:absolute;left:9343;top:5527;width:785;height:2" coordorigin="9343,5527" coordsize="785,2">
              <v:shape style="position:absolute;left:9343;top:5527;width:785;height:2" coordorigin="9343,5527" coordsize="785,0" path="m9343,5527l10129,5527e" filled="f" stroked="t" strokeweight=".951939pt" strokecolor="#646464">
                <v:path arrowok="t"/>
              </v:shape>
            </v:group>
            <v:group style="position:absolute;left:10000;top:5527;width:514;height:2" coordorigin="10000,5527" coordsize="514,2">
              <v:shape style="position:absolute;left:10000;top:5527;width:514;height:2" coordorigin="10000,5527" coordsize="514,0" path="m10000,5527l10514,5527e" filled="f" stroked="t" strokeweight=".47597pt" strokecolor="#4F4F4F">
                <v:path arrowok="t"/>
              </v:shape>
            </v:group>
            <v:group style="position:absolute;left:10457;top:5527;width:1085;height:2" coordorigin="10457,5527" coordsize="1085,2">
              <v:shape style="position:absolute;left:10457;top:5527;width:1085;height:2" coordorigin="10457,5527" coordsize="1085,0" path="m10457,5527l11542,5527e" filled="f" stroked="t" strokeweight=".713954pt" strokecolor="#545454">
                <v:path arrowok="t"/>
              </v:shape>
            </v:group>
            <v:group style="position:absolute;left:2137;top:5488;width:2;height:296" coordorigin="2137,5488" coordsize="2,296">
              <v:shape style="position:absolute;left:2137;top:5488;width:2;height:296" coordorigin="2137,5488" coordsize="0,296" path="m2137,5785l2137,5488e" filled="f" stroked="t" strokeweight=".47597pt" strokecolor="#343434">
                <v:path arrowok="t"/>
              </v:shape>
            </v:group>
            <v:group style="position:absolute;left:4793;top:5488;width:2;height:545" coordorigin="4793,5488" coordsize="2,545">
              <v:shape style="position:absolute;left:4793;top:5488;width:2;height:545" coordorigin="4793,5488" coordsize="0,545" path="m4793,6034l4793,5488e" filled="f" stroked="t" strokeweight=".47597pt" strokecolor="#343434">
                <v:path arrowok="t"/>
              </v:shape>
            </v:group>
            <v:group style="position:absolute;left:4788;top:5768;width:6735;height:2" coordorigin="4788,5768" coordsize="6735,2">
              <v:shape style="position:absolute;left:4788;top:5768;width:6735;height:2" coordorigin="4788,5768" coordsize="6735,0" path="m4788,5768l11523,5768e" filled="f" stroked="t" strokeweight=".713954pt" strokecolor="#606060">
                <v:path arrowok="t"/>
              </v:shape>
            </v:group>
            <v:group style="position:absolute;left:7330;top:5766;width:395;height:2" coordorigin="7330,5766" coordsize="395,2">
              <v:shape style="position:absolute;left:7330;top:5766;width:395;height:2" coordorigin="7330,5766" coordsize="395,0" path="m7330,5766l7725,5766e" filled="f" stroked="t" strokeweight=".47597pt" strokecolor="#444444">
                <v:path arrowok="t"/>
              </v:shape>
            </v:group>
            <v:group style="position:absolute;left:9343;top:5771;width:386;height:2" coordorigin="9343,5771" coordsize="386,2">
              <v:shape style="position:absolute;left:9343;top:5771;width:386;height:2" coordorigin="9343,5771" coordsize="386,0" path="m9343,5771l9729,5771e" filled="f" stroked="t" strokeweight=".47597pt" strokecolor="#4B4B4B">
                <v:path arrowok="t"/>
              </v:shape>
            </v:group>
            <v:group style="position:absolute;left:10457;top:5768;width:1085;height:2" coordorigin="10457,5768" coordsize="1085,2">
              <v:shape style="position:absolute;left:10457;top:5768;width:1085;height:2" coordorigin="10457,5768" coordsize="1085,0" path="m10457,5768l11542,5768e" filled="f" stroked="t" strokeweight=".47597pt" strokecolor="#4B4B4B">
                <v:path arrowok="t"/>
              </v:shape>
            </v:group>
            <v:group style="position:absolute;left:2132;top:6017;width:947;height:2" coordorigin="2132,6017" coordsize="947,2">
              <v:shape style="position:absolute;left:2132;top:6017;width:947;height:2" coordorigin="2132,6017" coordsize="947,0" path="m2132,6017l3080,6017e" filled="f" stroked="t" strokeweight=".47597pt" strokecolor="#575757">
                <v:path arrowok="t"/>
              </v:shape>
            </v:group>
            <v:group style="position:absolute;left:2851;top:6014;width:862;height:2" coordorigin="2851,6014" coordsize="862,2">
              <v:shape style="position:absolute;left:2851;top:6014;width:862;height:2" coordorigin="2851,6014" coordsize="862,0" path="m2851,6014l3713,6014e" filled="f" stroked="t" strokeweight=".951939pt" strokecolor="#6B6B6B">
                <v:path arrowok="t"/>
              </v:shape>
            </v:group>
            <v:group style="position:absolute;left:3655;top:6014;width:371;height:2" coordorigin="3655,6014" coordsize="371,2">
              <v:shape style="position:absolute;left:3655;top:6014;width:371;height:2" coordorigin="3655,6014" coordsize="371,0" path="m3655,6014l4027,6014e" filled="f" stroked="t" strokeweight=".47597pt" strokecolor="#484848">
                <v:path arrowok="t"/>
              </v:shape>
            </v:group>
            <v:group style="position:absolute;left:3970;top:6012;width:7577;height:2" coordorigin="3970,6012" coordsize="7577,2">
              <v:shape style="position:absolute;left:3970;top:6012;width:7577;height:2" coordorigin="3970,6012" coordsize="7577,0" path="m3970,6012l11547,6012e" filled="f" stroked="t" strokeweight=".713954pt" strokecolor="#606060">
                <v:path arrowok="t"/>
              </v:shape>
            </v:group>
            <v:group style="position:absolute;left:8258;top:6010;width:390;height:2" coordorigin="8258,6010" coordsize="390,2">
              <v:shape style="position:absolute;left:8258;top:6010;width:390;height:2" coordorigin="8258,6010" coordsize="390,0" path="m8258,6010l8648,6010e" filled="f" stroked="t" strokeweight=".47597pt" strokecolor="#545454">
                <v:path arrowok="t"/>
              </v:shape>
            </v:group>
            <v:group style="position:absolute;left:9672;top:6010;width:386;height:2" coordorigin="9672,6010" coordsize="386,2">
              <v:shape style="position:absolute;left:9672;top:6010;width:386;height:2" coordorigin="9672,6010" coordsize="386,0" path="m9672,6010l10057,6010e" filled="f" stroked="t" strokeweight=".47597pt" strokecolor="#484848">
                <v:path arrowok="t"/>
              </v:shape>
            </v:group>
            <v:group style="position:absolute;left:466;top:4762;width:2;height:320" coordorigin="466,4762" coordsize="2,320">
              <v:shape style="position:absolute;left:466;top:4762;width:2;height:320" coordorigin="466,4762" coordsize="0,320" path="m466,5082l466,4762e" filled="f" stroked="t" strokeweight=".47597pt" strokecolor="#232323">
                <v:path arrowok="t"/>
              </v:shape>
            </v:group>
            <v:group style="position:absolute;left:462;top:6258;width:1000;height:2" coordorigin="462,6258" coordsize="1000,2">
              <v:shape style="position:absolute;left:462;top:6258;width:1000;height:2" coordorigin="462,6258" coordsize="1000,0" path="m462,6258l1461,6258e" filled="f" stroked="t" strokeweight=".713954pt" strokecolor="#707070">
                <v:path arrowok="t"/>
              </v:shape>
            </v:group>
            <v:group style="position:absolute;left:469;top:736;width:2;height:15748" coordorigin="469,736" coordsize="2,15748">
              <v:shape style="position:absolute;left:469;top:736;width:2;height:15748" coordorigin="469,736" coordsize="0,15748" path="m469,16485l469,736e" filled="f" stroked="t" strokeweight=".713954pt" strokecolor="#575757">
                <v:path arrowok="t"/>
              </v:shape>
            </v:group>
            <v:group style="position:absolute;left:1404;top:6258;width:366;height:2" coordorigin="1404,6258" coordsize="366,2">
              <v:shape style="position:absolute;left:1404;top:6258;width:366;height:2" coordorigin="1404,6258" coordsize="366,0" path="m1404,6258l1771,6258e" filled="f" stroked="t" strokeweight=".47597pt" strokecolor="#444444">
                <v:path arrowok="t"/>
              </v:shape>
            </v:group>
            <v:group style="position:absolute;left:1713;top:6256;width:1999;height:2" coordorigin="1713,6256" coordsize="1999,2">
              <v:shape style="position:absolute;left:1713;top:6256;width:1999;height:2" coordorigin="1713,6256" coordsize="1999,0" path="m1713,6256l3713,6256e" filled="f" stroked="t" strokeweight=".713954pt" strokecolor="#676767">
                <v:path arrowok="t"/>
              </v:shape>
            </v:group>
            <v:group style="position:absolute;left:3655;top:6253;width:371;height:2" coordorigin="3655,6253" coordsize="371,2">
              <v:shape style="position:absolute;left:3655;top:6253;width:371;height:2" coordorigin="3655,6253" coordsize="371,0" path="m3655,6253l4027,6253e" filled="f" stroked="t" strokeweight=".47597pt" strokecolor="#545454">
                <v:path arrowok="t"/>
              </v:shape>
            </v:group>
            <v:group style="position:absolute;left:3970;top:6253;width:409;height:2" coordorigin="3970,6253" coordsize="409,2">
              <v:shape style="position:absolute;left:3970;top:6253;width:409;height:2" coordorigin="3970,6253" coordsize="409,0" path="m3970,6253l4379,6253e" filled="f" stroked="t" strokeweight=".47597pt" strokecolor="#3F3F3F">
                <v:path arrowok="t"/>
              </v:shape>
            </v:group>
            <v:group style="position:absolute;left:4322;top:6251;width:4327;height:2" coordorigin="4322,6251" coordsize="4327,2">
              <v:shape style="position:absolute;left:4322;top:6251;width:4327;height:2" coordorigin="4322,6251" coordsize="4327,0" path="m4322,6251l8648,6251e" filled="f" stroked="t" strokeweight=".713954pt" strokecolor="#606060">
                <v:path arrowok="t"/>
              </v:shape>
            </v:group>
            <v:group style="position:absolute;left:8591;top:6253;width:524;height:2" coordorigin="8591,6253" coordsize="524,2">
              <v:shape style="position:absolute;left:8591;top:6253;width:524;height:2" coordorigin="8591,6253" coordsize="524,0" path="m8591,6253l9115,6253e" filled="f" stroked="t" strokeweight=".47597pt" strokecolor="#4F4F4F">
                <v:path arrowok="t"/>
              </v:shape>
            </v:group>
            <v:group style="position:absolute;left:8972;top:6251;width:1199;height:2" coordorigin="8972,6251" coordsize="1199,2">
              <v:shape style="position:absolute;left:8972;top:6251;width:1199;height:2" coordorigin="8972,6251" coordsize="1199,0" path="m8972,6251l10171,6251e" filled="f" stroked="t" strokeweight=".951939pt" strokecolor="#6B6B6B">
                <v:path arrowok="t"/>
              </v:shape>
            </v:group>
            <v:group style="position:absolute;left:10000;top:6253;width:514;height:2" coordorigin="10000,6253" coordsize="514,2">
              <v:shape style="position:absolute;left:10000;top:6253;width:514;height:2" coordorigin="10000,6253" coordsize="514,0" path="m10000,6253l10514,6253e" filled="f" stroked="t" strokeweight=".47597pt" strokecolor="#4F4F4F">
                <v:path arrowok="t"/>
              </v:shape>
            </v:group>
            <v:group style="position:absolute;left:10457;top:6253;width:1090;height:2" coordorigin="10457,6253" coordsize="1090,2">
              <v:shape style="position:absolute;left:10457;top:6253;width:1090;height:2" coordorigin="10457,6253" coordsize="1090,0" path="m10457,6253l11547,6253e" filled="f" stroked="t" strokeweight=".713954pt" strokecolor="#646464">
                <v:path arrowok="t"/>
              </v:shape>
            </v:group>
            <v:group style="position:absolute;left:2139;top:5728;width:2;height:1057" coordorigin="2139,5728" coordsize="2,1057">
              <v:shape style="position:absolute;left:2139;top:5728;width:2;height:1057" coordorigin="2139,5728" coordsize="0,1057" path="m2139,6784l2139,5728e" filled="f" stroked="t" strokeweight=".951939pt" strokecolor="#676767">
                <v:path arrowok="t"/>
              </v:shape>
            </v:group>
            <v:group style="position:absolute;left:4793;top:5938;width:2;height:856" coordorigin="4793,5938" coordsize="2,856">
              <v:shape style="position:absolute;left:4793;top:5938;width:2;height:856" coordorigin="4793,5938" coordsize="0,856" path="m4793,6794l4793,5938e" filled="f" stroked="t" strokeweight=".951939pt" strokecolor="#5B5B5B">
                <v:path arrowok="t"/>
              </v:shape>
            </v:group>
            <v:group style="position:absolute;left:7696;top:6234;width:2;height:306" coordorigin="7696,6234" coordsize="2,306">
              <v:shape style="position:absolute;left:7696;top:6234;width:2;height:306" coordorigin="7696,6234" coordsize="0,306" path="m7696,6540l7696,6234e" filled="f" stroked="t" strokeweight=".237985pt" strokecolor="#777777">
                <v:path arrowok="t"/>
              </v:shape>
            </v:group>
            <v:group style="position:absolute;left:2132;top:6729;width:2694;height:2" coordorigin="2132,6729" coordsize="2694,2">
              <v:shape style="position:absolute;left:2132;top:6729;width:2694;height:2" coordorigin="2132,6729" coordsize="2694,0" path="m2132,6729l4826,6729e" filled="f" stroked="t" strokeweight=".713954pt" strokecolor="#646464">
                <v:path arrowok="t"/>
              </v:shape>
            </v:group>
            <v:group style="position:absolute;left:4755;top:6727;width:457;height:2" coordorigin="4755,6727" coordsize="457,2">
              <v:shape style="position:absolute;left:4755;top:6727;width:457;height:2" coordorigin="4755,6727" coordsize="457,0" path="m4755,6727l5212,6727e" filled="f" stroked="t" strokeweight=".47597pt" strokecolor="#444444">
                <v:path arrowok="t"/>
              </v:shape>
            </v:group>
            <v:group style="position:absolute;left:5155;top:6729;width:2637;height:2" coordorigin="5155,6729" coordsize="2637,2">
              <v:shape style="position:absolute;left:5155;top:6729;width:2637;height:2" coordorigin="5155,6729" coordsize="2637,0" path="m5155,6729l7792,6729e" filled="f" stroked="t" strokeweight=".47597pt" strokecolor="#676767">
                <v:path arrowok="t"/>
              </v:shape>
            </v:group>
            <v:group style="position:absolute;left:5783;top:6727;width:938;height:2" coordorigin="5783,6727" coordsize="938,2">
              <v:shape style="position:absolute;left:5783;top:6727;width:938;height:2" coordorigin="5783,6727" coordsize="938,0" path="m5783,6727l6721,6727e" filled="f" stroked="t" strokeweight=".47597pt" strokecolor="#4F4F4F">
                <v:path arrowok="t"/>
              </v:shape>
            </v:group>
            <v:group style="position:absolute;left:7696;top:6540;width:2;height:421" coordorigin="7696,6540" coordsize="2,421">
              <v:shape style="position:absolute;left:7696;top:6540;width:2;height:421" coordorigin="7696,6540" coordsize="0,421" path="m7696,6961l7696,6540e" filled="f" stroked="t" strokeweight=".237985pt" strokecolor="#4F4F4F">
                <v:path arrowok="t"/>
              </v:shape>
            </v:group>
            <v:group style="position:absolute;left:7668;top:6727;width:647;height:2" coordorigin="7668,6727" coordsize="647,2">
              <v:shape style="position:absolute;left:7668;top:6727;width:647;height:2" coordorigin="7668,6727" coordsize="647,0" path="m7668,6727l8315,6727e" filled="f" stroked="t" strokeweight=".47597pt" strokecolor="#545454">
                <v:path arrowok="t"/>
              </v:shape>
            </v:group>
            <v:group style="position:absolute;left:8258;top:6729;width:1471;height:2" coordorigin="8258,6729" coordsize="1471,2">
              <v:shape style="position:absolute;left:8258;top:6729;width:1471;height:2" coordorigin="8258,6729" coordsize="1471,0" path="m8258,6729l9729,6729e" filled="f" stroked="t" strokeweight=".713954pt" strokecolor="#6B6B6B">
                <v:path arrowok="t"/>
              </v:shape>
            </v:group>
            <v:group style="position:absolute;left:9672;top:6727;width:152;height:2" coordorigin="9672,6727" coordsize="152,2">
              <v:shape style="position:absolute;left:9672;top:6727;width:152;height:2" coordorigin="9672,6727" coordsize="152,0" path="m9672,6727l9824,6727e" filled="f" stroked="t" strokeweight=".47597pt" strokecolor="#3B3B3B">
                <v:path arrowok="t"/>
              </v:shape>
            </v:group>
            <v:group style="position:absolute;left:9767;top:6727;width:290;height:2" coordorigin="9767,6727" coordsize="290,2">
              <v:shape style="position:absolute;left:9767;top:6727;width:290;height:2" coordorigin="9767,6727" coordsize="290,0" path="m9767,6727l10057,6727e" filled="f" stroked="t" strokeweight=".47597pt" strokecolor="#575757">
                <v:path arrowok="t"/>
              </v:shape>
            </v:group>
            <v:group style="position:absolute;left:10000;top:6729;width:514;height:2" coordorigin="10000,6729" coordsize="514,2">
              <v:shape style="position:absolute;left:10000;top:6729;width:514;height:2" coordorigin="10000,6729" coordsize="514,0" path="m10000,6729l10514,6729e" filled="f" stroked="t" strokeweight=".713954pt" strokecolor="#6B6B6B">
                <v:path arrowok="t"/>
              </v:shape>
            </v:group>
            <v:group style="position:absolute;left:10457;top:6729;width:1090;height:2" coordorigin="10457,6729" coordsize="1090,2">
              <v:shape style="position:absolute;left:10457;top:6729;width:1090;height:2" coordorigin="10457,6729" coordsize="1090,0" path="m10457,6729l11547,6729e" filled="f" stroked="t" strokeweight=".47597pt" strokecolor="#575757">
                <v:path arrowok="t"/>
              </v:shape>
            </v:group>
            <v:group style="position:absolute;left:11538;top:6512;width:2;height:277" coordorigin="11538,6512" coordsize="2,277">
              <v:shape style="position:absolute;left:11538;top:6512;width:2;height:277" coordorigin="11538,6512" coordsize="0,277" path="m11538,6789l11538,6512e" filled="f" stroked="t" strokeweight=".47597pt" strokecolor="#444444">
                <v:path arrowok="t"/>
              </v:shape>
            </v:group>
            <v:group style="position:absolute;left:466;top:6727;width:2;height:253" coordorigin="466,6727" coordsize="2,253">
              <v:shape style="position:absolute;left:466;top:6727;width:2;height:253" coordorigin="466,6727" coordsize="0,253" path="m466,6980l466,6727e" filled="f" stroked="t" strokeweight=".47597pt" strokecolor="#3F3F3F">
                <v:path arrowok="t"/>
              </v:shape>
            </v:group>
            <v:group style="position:absolute;left:2139;top:6727;width:2;height:507" coordorigin="2139,6727" coordsize="2,507">
              <v:shape style="position:absolute;left:2139;top:6727;width:2;height:507" coordorigin="2139,6727" coordsize="0,507" path="m2139,7234l2139,6727e" filled="f" stroked="t" strokeweight=".47597pt" strokecolor="#4F4F4F">
                <v:path arrowok="t"/>
              </v:shape>
            </v:group>
            <v:group style="position:absolute;left:2132;top:6971;width:2694;height:2" coordorigin="2132,6971" coordsize="2694,2">
              <v:shape style="position:absolute;left:2132;top:6971;width:2694;height:2" coordorigin="2132,6971" coordsize="2694,0" path="m2132,6971l4826,6971e" filled="f" stroked="t" strokeweight=".47597pt" strokecolor="#606060">
                <v:path arrowok="t"/>
              </v:shape>
            </v:group>
            <v:group style="position:absolute;left:4795;top:6722;width:2;height:249" coordorigin="4795,6722" coordsize="2,249">
              <v:shape style="position:absolute;left:4795;top:6722;width:2;height:249" coordorigin="4795,6722" coordsize="0,249" path="m4795,6971l4795,6722e" filled="f" stroked="t" strokeweight=".713954pt" strokecolor="#444444">
                <v:path arrowok="t"/>
              </v:shape>
            </v:group>
            <v:group style="position:absolute;left:4755;top:6966;width:457;height:2" coordorigin="4755,6966" coordsize="457,2">
              <v:shape style="position:absolute;left:4755;top:6966;width:457;height:2" coordorigin="4755,6966" coordsize="457,0" path="m4755,6966l5212,6966e" filled="f" stroked="t" strokeweight=".47597pt" strokecolor="#444444">
                <v:path arrowok="t"/>
              </v:shape>
            </v:group>
            <v:group style="position:absolute;left:5155;top:6966;width:842;height:2" coordorigin="5155,6966" coordsize="842,2">
              <v:shape style="position:absolute;left:5155;top:6966;width:842;height:2" coordorigin="5155,6966" coordsize="842,0" path="m5155,6966l5997,6966e" filled="f" stroked="t" strokeweight=".951939pt" strokecolor="#676767">
                <v:path arrowok="t"/>
              </v:shape>
            </v:group>
            <v:group style="position:absolute;left:5783;top:6966;width:1166;height:2" coordorigin="5783,6966" coordsize="1166,2">
              <v:shape style="position:absolute;left:5783;top:6966;width:1166;height:2" coordorigin="5783,6966" coordsize="1166,0" path="m5783,6966l6949,6966e" filled="f" stroked="t" strokeweight=".47597pt" strokecolor="#4B4B4B">
                <v:path arrowok="t"/>
              </v:shape>
            </v:group>
            <v:group style="position:absolute;left:6892;top:6966;width:838;height:2" coordorigin="6892,6966" coordsize="838,2">
              <v:shape style="position:absolute;left:6892;top:6966;width:838;height:2" coordorigin="6892,6966" coordsize="838,0" path="m6892,6966l7730,6966e" filled="f" stroked="t" strokeweight=".951939pt" strokecolor="#676767">
                <v:path arrowok="t"/>
              </v:shape>
            </v:group>
            <v:group style="position:absolute;left:7668;top:6966;width:647;height:2" coordorigin="7668,6966" coordsize="647,2">
              <v:shape style="position:absolute;left:7668;top:6966;width:647;height:2" coordorigin="7668,6966" coordsize="647,0" path="m7668,6966l8315,6966e" filled="f" stroked="t" strokeweight=".47597pt" strokecolor="#444444">
                <v:path arrowok="t"/>
              </v:shape>
            </v:group>
            <v:group style="position:absolute;left:8258;top:6966;width:390;height:2" coordorigin="8258,6966" coordsize="390,2">
              <v:shape style="position:absolute;left:8258;top:6966;width:390;height:2" coordorigin="8258,6966" coordsize="390,0" path="m8258,6966l8648,6966e" filled="f" stroked="t" strokeweight=".47597pt" strokecolor="#5B5B5B">
                <v:path arrowok="t"/>
              </v:shape>
            </v:group>
            <v:group style="position:absolute;left:8567;top:6968;width:1161;height:2" coordorigin="8567,6968" coordsize="1161,2">
              <v:shape style="position:absolute;left:8567;top:6968;width:1161;height:2" coordorigin="8567,6968" coordsize="1161,0" path="m8567,6968l9729,6968e" filled="f" stroked="t" strokeweight=".951939pt" strokecolor="#6B6B6B">
                <v:path arrowok="t"/>
              </v:shape>
            </v:group>
            <v:group style="position:absolute;left:9672;top:6966;width:386;height:2" coordorigin="9672,6966" coordsize="386,2">
              <v:shape style="position:absolute;left:9672;top:6966;width:386;height:2" coordorigin="9672,6966" coordsize="386,0" path="m9672,6966l10057,6966e" filled="f" stroked="t" strokeweight=".47597pt" strokecolor="#383838">
                <v:path arrowok="t"/>
              </v:shape>
            </v:group>
            <v:group style="position:absolute;left:10000;top:6966;width:1552;height:2" coordorigin="10000,6966" coordsize="1552,2">
              <v:shape style="position:absolute;left:10000;top:6966;width:1552;height:2" coordorigin="10000,6966" coordsize="1552,0" path="m10000,6966l11552,6966e" filled="f" stroked="t" strokeweight=".713954pt" strokecolor="#646464">
                <v:path arrowok="t"/>
              </v:shape>
            </v:group>
            <v:group style="position:absolute;left:11549;top:5785;width:2;height:8849" coordorigin="11549,5785" coordsize="2,8849">
              <v:shape style="position:absolute;left:11549;top:5785;width:2;height:8849" coordorigin="11549,5785" coordsize="0,8849" path="m11549,14634l11549,5785e" filled="f" stroked="t" strokeweight=".713954pt" strokecolor="#606060">
                <v:path arrowok="t"/>
              </v:shape>
            </v:group>
            <v:group style="position:absolute;left:457;top:7214;width:1004;height:2" coordorigin="457,7214" coordsize="1004,2">
              <v:shape style="position:absolute;left:457;top:7214;width:1004;height:2" coordorigin="457,7214" coordsize="1004,0" path="m457,7214l1461,7214e" filled="f" stroked="t" strokeweight=".951939pt" strokecolor="#747474">
                <v:path arrowok="t"/>
              </v:shape>
            </v:group>
            <v:group style="position:absolute;left:466;top:6923;width:2;height:784" coordorigin="466,6923" coordsize="2,784">
              <v:shape style="position:absolute;left:466;top:6923;width:2;height:784" coordorigin="466,6923" coordsize="0,784" path="m466,7707l466,6923e" filled="f" stroked="t" strokeweight=".951939pt" strokecolor="#606060">
                <v:path arrowok="t"/>
              </v:shape>
            </v:group>
            <v:group style="position:absolute;left:1404;top:7214;width:366;height:2" coordorigin="1404,7214" coordsize="366,2">
              <v:shape style="position:absolute;left:1404;top:7214;width:366;height:2" coordorigin="1404,7214" coordsize="366,0" path="m1404,7214l1771,7214e" filled="f" stroked="t" strokeweight=".47597pt" strokecolor="#4B4B4B">
                <v:path arrowok="t"/>
              </v:shape>
            </v:group>
            <v:group style="position:absolute;left:1713;top:7210;width:8015;height:2" coordorigin="1713,7210" coordsize="8015,2">
              <v:shape style="position:absolute;left:1713;top:7210;width:8015;height:2" coordorigin="1713,7210" coordsize="8015,0" path="m1713,7210l9729,7210e" filled="f" stroked="t" strokeweight=".713954pt" strokecolor="#676767">
                <v:path arrowok="t"/>
              </v:shape>
            </v:group>
            <v:group style="position:absolute;left:6664;top:7205;width:286;height:2" coordorigin="6664,7205" coordsize="286,2">
              <v:shape style="position:absolute;left:6664;top:7205;width:286;height:2" coordorigin="6664,7205" coordsize="286,0" path="m6664,7205l6949,7205e" filled="f" stroked="t" strokeweight=".47597pt" strokecolor="#4F4F4F">
                <v:path arrowok="t"/>
              </v:shape>
            </v:group>
            <v:group style="position:absolute;left:7668;top:7205;width:980;height:2" coordorigin="7668,7205" coordsize="980,2">
              <v:shape style="position:absolute;left:7668;top:7205;width:980;height:2" coordorigin="7668,7205" coordsize="980,0" path="m7668,7205l8648,7205e" filled="f" stroked="t" strokeweight=".47597pt" strokecolor="#4F4F4F">
                <v:path arrowok="t"/>
              </v:shape>
            </v:group>
            <v:group style="position:absolute;left:9672;top:7205;width:386;height:2" coordorigin="9672,7205" coordsize="386,2">
              <v:shape style="position:absolute;left:9672;top:7205;width:386;height:2" coordorigin="9672,7205" coordsize="386,0" path="m9672,7205l10057,7205e" filled="f" stroked="t" strokeweight=".47597pt" strokecolor="#383838">
                <v:path arrowok="t"/>
              </v:shape>
            </v:group>
            <v:group style="position:absolute;left:10000;top:7205;width:1547;height:2" coordorigin="10000,7205" coordsize="1547,2">
              <v:shape style="position:absolute;left:10000;top:7205;width:1547;height:2" coordorigin="10000,7205" coordsize="1547,0" path="m10000,7205l11547,7205e" filled="f" stroked="t" strokeweight=".713954pt" strokecolor="#646464">
                <v:path arrowok="t"/>
              </v:shape>
            </v:group>
            <v:group style="position:absolute;left:11542;top:7162;width:2;height:344" coordorigin="11542,7162" coordsize="2,344">
              <v:shape style="position:absolute;left:11542;top:7162;width:2;height:344" coordorigin="11542,7162" coordsize="0,344" path="m11542,7506l11542,7162e" filled="f" stroked="t" strokeweight=".47597pt" strokecolor="#3B3B3B">
                <v:path arrowok="t"/>
              </v:shape>
            </v:group>
            <v:group style="position:absolute;left:457;top:7688;width:1004;height:2" coordorigin="457,7688" coordsize="1004,2">
              <v:shape style="position:absolute;left:457;top:7688;width:1004;height:2" coordorigin="457,7688" coordsize="1004,0" path="m457,7688l1461,7688e" filled="f" stroked="t" strokeweight=".47597pt" strokecolor="#575757">
                <v:path arrowok="t"/>
              </v:shape>
            </v:group>
            <v:group style="position:absolute;left:481;top:7685;width:2109;height:2" coordorigin="481,7685" coordsize="2109,2">
              <v:shape style="position:absolute;left:481;top:7685;width:2109;height:2" coordorigin="481,7685" coordsize="2109,0" path="m481,7685l2589,7685e" filled="f" stroked="t" strokeweight=".713954pt" strokecolor="#646464">
                <v:path arrowok="t"/>
              </v:shape>
            </v:group>
            <v:group style="position:absolute;left:2361;top:7685;width:743;height:2" coordorigin="2361,7685" coordsize="743,2">
              <v:shape style="position:absolute;left:2361;top:7685;width:743;height:2" coordorigin="2361,7685" coordsize="743,0" path="m2361,7685l3103,7685e" filled="f" stroked="t" strokeweight=".951939pt" strokecolor="#777777">
                <v:path arrowok="t"/>
              </v:shape>
            </v:group>
            <v:group style="position:absolute;left:3022;top:7683;width:471;height:2" coordorigin="3022,7683" coordsize="471,2">
              <v:shape style="position:absolute;left:3022;top:7683;width:471;height:2" coordorigin="3022,7683" coordsize="471,0" path="m3022,7683l3494,7683e" filled="f" stroked="t" strokeweight=".47597pt" strokecolor="#545454">
                <v:path arrowok="t"/>
              </v:shape>
            </v:group>
            <v:group style="position:absolute;left:3437;top:7681;width:657;height:2" coordorigin="3437,7681" coordsize="657,2">
              <v:shape style="position:absolute;left:3437;top:7681;width:657;height:2" coordorigin="3437,7681" coordsize="657,0" path="m3437,7681l4093,7681e" filled="f" stroked="t" strokeweight=".951939pt" strokecolor="#747474">
                <v:path arrowok="t"/>
              </v:shape>
            </v:group>
            <v:group style="position:absolute;left:3970;top:7678;width:409;height:2" coordorigin="3970,7678" coordsize="409,2">
              <v:shape style="position:absolute;left:3970;top:7678;width:409;height:2" coordorigin="3970,7678" coordsize="409,0" path="m3970,7678l4379,7678e" filled="f" stroked="t" strokeweight=".47597pt" strokecolor="#545454">
                <v:path arrowok="t"/>
              </v:shape>
            </v:group>
            <v:group style="position:absolute;left:4322;top:7681;width:1076;height:2" coordorigin="4322,7681" coordsize="1076,2">
              <v:shape style="position:absolute;left:4322;top:7681;width:1076;height:2" coordorigin="4322,7681" coordsize="1076,0" path="m4322,7681l5397,7681e" filled="f" stroked="t" strokeweight=".713954pt" strokecolor="#6B6B6B">
                <v:path arrowok="t"/>
              </v:shape>
            </v:group>
            <v:group style="position:absolute;left:5326;top:7678;width:514;height:2" coordorigin="5326,7678" coordsize="514,2">
              <v:shape style="position:absolute;left:5326;top:7678;width:514;height:2" coordorigin="5326,7678" coordsize="514,0" path="m5326,7678l5840,7678e" filled="f" stroked="t" strokeweight=".47597pt" strokecolor="#4B4B4B">
                <v:path arrowok="t"/>
              </v:shape>
            </v:group>
            <v:group style="position:absolute;left:5783;top:7678;width:1166;height:2" coordorigin="5783,7678" coordsize="1166,2">
              <v:shape style="position:absolute;left:5783;top:7678;width:1166;height:2" coordorigin="5783,7678" coordsize="1166,0" path="m5783,7678l6949,7678e" filled="f" stroked="t" strokeweight=".713954pt" strokecolor="#676767">
                <v:path arrowok="t"/>
              </v:shape>
            </v:group>
            <v:group style="position:absolute;left:6892;top:7678;width:495;height:2" coordorigin="6892,7678" coordsize="495,2">
              <v:shape style="position:absolute;left:6892;top:7678;width:495;height:2" coordorigin="6892,7678" coordsize="495,0" path="m6892,7678l7387,7678e" filled="f" stroked="t" strokeweight=".47597pt" strokecolor="#4F4F4F">
                <v:path arrowok="t"/>
              </v:shape>
            </v:group>
            <v:group style="position:absolute;left:7330;top:7676;width:1318;height:2" coordorigin="7330,7676" coordsize="1318,2">
              <v:shape style="position:absolute;left:7330;top:7676;width:1318;height:2" coordorigin="7330,7676" coordsize="1318,0" path="m7330,7676l8648,7676e" filled="f" stroked="t" strokeweight=".951939pt" strokecolor="#707070">
                <v:path arrowok="t"/>
              </v:shape>
            </v:group>
            <v:group style="position:absolute;left:8591;top:7678;width:524;height:2" coordorigin="8591,7678" coordsize="524,2">
              <v:shape style="position:absolute;left:8591;top:7678;width:524;height:2" coordorigin="8591,7678" coordsize="524,0" path="m8591,7678l9115,7678e" filled="f" stroked="t" strokeweight=".47597pt" strokecolor="#4B4B4B">
                <v:path arrowok="t"/>
              </v:shape>
            </v:group>
            <v:group style="position:absolute;left:9043;top:7676;width:781;height:2" coordorigin="9043,7676" coordsize="781,2">
              <v:shape style="position:absolute;left:9043;top:7676;width:781;height:2" coordorigin="9043,7676" coordsize="781,0" path="m9043,7676l9824,7676e" filled="f" stroked="t" strokeweight=".951939pt" strokecolor="#707070">
                <v:path arrowok="t"/>
              </v:shape>
            </v:group>
            <v:group style="position:absolute;left:9767;top:7676;width:747;height:2" coordorigin="9767,7676" coordsize="747,2">
              <v:shape style="position:absolute;left:9767;top:7676;width:747;height:2" coordorigin="9767,7676" coordsize="747,0" path="m9767,7676l10514,7676e" filled="f" stroked="t" strokeweight=".47597pt" strokecolor="#4F4F4F">
                <v:path arrowok="t"/>
              </v:shape>
            </v:group>
            <v:group style="position:absolute;left:10457;top:7678;width:1099;height:2" coordorigin="10457,7678" coordsize="1099,2">
              <v:shape style="position:absolute;left:10457;top:7678;width:1099;height:2" coordorigin="10457,7678" coordsize="1099,0" path="m10457,7678l11557,7678e" filled="f" stroked="t" strokeweight=".713954pt" strokecolor="#676767">
                <v:path arrowok="t"/>
              </v:shape>
            </v:group>
            <v:group style="position:absolute;left:11545;top:7449;width:2;height:258" coordorigin="11545,7449" coordsize="2,258">
              <v:shape style="position:absolute;left:11545;top:7449;width:2;height:258" coordorigin="11545,7449" coordsize="0,258" path="m11545,7707l11545,7449e" filled="f" stroked="t" strokeweight=".47597pt" strokecolor="#4F4F4F">
                <v:path arrowok="t"/>
              </v:shape>
            </v:group>
            <v:group style="position:absolute;left:2142;top:6961;width:2;height:9524" coordorigin="2142,6961" coordsize="2,9524">
              <v:shape style="position:absolute;left:2142;top:6961;width:2;height:9524" coordorigin="2142,6961" coordsize="0,9524" path="m2142,16485l2142,6961e" filled="f" stroked="t" strokeweight=".713954pt" strokecolor="#676767">
                <v:path arrowok="t"/>
              </v:shape>
            </v:group>
            <v:group style="position:absolute;left:4800;top:7669;width:2;height:292" coordorigin="4800,7669" coordsize="2,292">
              <v:shape style="position:absolute;left:4800;top:7669;width:2;height:292" coordorigin="4800,7669" coordsize="0,292" path="m4800,7960l4800,7669e" filled="f" stroked="t" strokeweight=".713954pt" strokecolor="#575757">
                <v:path arrowok="t"/>
              </v:shape>
            </v:group>
            <v:group style="position:absolute;left:4793;top:7920;width:4322;height:2" coordorigin="4793,7920" coordsize="4322,2">
              <v:shape style="position:absolute;left:4793;top:7920;width:4322;height:2" coordorigin="4793,7920" coordsize="4322,0" path="m4793,7920l9115,7920e" filled="f" stroked="t" strokeweight=".713954pt" strokecolor="#676767">
                <v:path arrowok="t"/>
              </v:shape>
            </v:group>
            <v:group style="position:absolute;left:9058;top:7917;width:343;height:2" coordorigin="9058,7917" coordsize="343,2">
              <v:shape style="position:absolute;left:9058;top:7917;width:343;height:2" coordorigin="9058,7917" coordsize="343,0" path="m9058,7917l9400,7917e" filled="f" stroked="t" strokeweight=".47597pt" strokecolor="#646464">
                <v:path arrowok="t"/>
              </v:shape>
            </v:group>
            <v:group style="position:absolute;left:9343;top:7920;width:2208;height:2" coordorigin="9343,7920" coordsize="2208,2">
              <v:shape style="position:absolute;left:9343;top:7920;width:2208;height:2" coordorigin="9343,7920" coordsize="2208,0" path="m9343,7920l11552,7920e" filled="f" stroked="t" strokeweight=".951939pt" strokecolor="#676767">
                <v:path arrowok="t"/>
              </v:shape>
            </v:group>
            <v:group style="position:absolute;left:4798;top:7903;width:2;height:296" coordorigin="4798,7903" coordsize="2,296">
              <v:shape style="position:absolute;left:4798;top:7903;width:2;height:296" coordorigin="4798,7903" coordsize="0,296" path="m4798,8199l4798,7903e" filled="f" stroked="t" strokeweight=".47597pt" strokecolor="#343434">
                <v:path arrowok="t"/>
              </v:shape>
            </v:group>
            <v:group style="position:absolute;left:4793;top:8159;width:6759;height:2" coordorigin="4793,8159" coordsize="6759,2">
              <v:shape style="position:absolute;left:4793;top:8159;width:6759;height:2" coordorigin="4793,8159" coordsize="6759,0" path="m4793,8159l11552,8159e" filled="f" stroked="t" strokeweight=".713954pt" strokecolor="#646464">
                <v:path arrowok="t"/>
              </v:shape>
            </v:group>
            <v:group style="position:absolute;left:462;top:8407;width:3032;height:2" coordorigin="462,8407" coordsize="3032,2">
              <v:shape style="position:absolute;left:462;top:8407;width:3032;height:2" coordorigin="462,8407" coordsize="3032,0" path="m462,8407l3494,8407e" filled="f" stroked="t" strokeweight=".713954pt" strokecolor="#676767">
                <v:path arrowok="t"/>
              </v:shape>
            </v:group>
            <v:group style="position:absolute;left:3437;top:8400;width:276;height:2" coordorigin="3437,8400" coordsize="276,2">
              <v:shape style="position:absolute;left:3437;top:8400;width:276;height:2" coordorigin="3437,8400" coordsize="276,0" path="m3437,8400l3713,8400e" filled="f" stroked="t" strokeweight=".47597pt" strokecolor="#545454">
                <v:path arrowok="t"/>
              </v:shape>
            </v:group>
            <v:group style="position:absolute;left:3655;top:8400;width:1171;height:2" coordorigin="3655,8400" coordsize="1171,2">
              <v:shape style="position:absolute;left:3655;top:8400;width:1171;height:2" coordorigin="3655,8400" coordsize="1171,0" path="m3655,8400l4826,8400e" filled="f" stroked="t" strokeweight=".713954pt" strokecolor="#676767">
                <v:path arrowok="t"/>
              </v:shape>
            </v:group>
            <v:group style="position:absolute;left:4803;top:8142;width:2;height:263" coordorigin="4803,8142" coordsize="2,263">
              <v:shape style="position:absolute;left:4803;top:8142;width:2;height:263" coordorigin="4803,8142" coordsize="0,263" path="m4803,8405l4803,8142e" filled="f" stroked="t" strokeweight=".713954pt" strokecolor="#4B4B4B">
                <v:path arrowok="t"/>
              </v:shape>
            </v:group>
            <v:group style="position:absolute;left:4755;top:8400;width:628;height:2" coordorigin="4755,8400" coordsize="628,2">
              <v:shape style="position:absolute;left:4755;top:8400;width:628;height:2" coordorigin="4755,8400" coordsize="628,0" path="m4755,8400l5383,8400e" filled="f" stroked="t" strokeweight=".47597pt" strokecolor="#484848">
                <v:path arrowok="t"/>
              </v:shape>
            </v:group>
            <v:group style="position:absolute;left:5288;top:8398;width:2132;height:2" coordorigin="5288,8398" coordsize="2132,2">
              <v:shape style="position:absolute;left:5288;top:8398;width:2132;height:2" coordorigin="5288,8398" coordsize="2132,0" path="m5288,8398l7420,8398e" filled="f" stroked="t" strokeweight=".713954pt" strokecolor="#676767">
                <v:path arrowok="t"/>
              </v:shape>
            </v:group>
            <v:group style="position:absolute;left:7330;top:8395;width:395;height:2" coordorigin="7330,8395" coordsize="395,2">
              <v:shape style="position:absolute;left:7330;top:8395;width:395;height:2" coordorigin="7330,8395" coordsize="395,0" path="m7330,8395l7725,8395e" filled="f" stroked="t" strokeweight=".47597pt" strokecolor="#606060">
                <v:path arrowok="t"/>
              </v:shape>
            </v:group>
            <v:group style="position:absolute;left:7668;top:8395;width:1447;height:2" coordorigin="7668,8395" coordsize="1447,2">
              <v:shape style="position:absolute;left:7668;top:8395;width:1447;height:2" coordorigin="7668,8395" coordsize="1447,0" path="m7668,8395l9115,8395e" filled="f" stroked="t" strokeweight=".713954pt" strokecolor="#6B6B6B">
                <v:path arrowok="t"/>
              </v:shape>
            </v:group>
            <v:group style="position:absolute;left:9058;top:8395;width:343;height:2" coordorigin="9058,8395" coordsize="343,2">
              <v:shape style="position:absolute;left:9058;top:8395;width:343;height:2" coordorigin="9058,8395" coordsize="343,0" path="m9058,8395l9400,8395e" filled="f" stroked="t" strokeweight=".47597pt" strokecolor="#575757">
                <v:path arrowok="t"/>
              </v:shape>
            </v:group>
            <v:group style="position:absolute;left:9343;top:8398;width:2208;height:2" coordorigin="9343,8398" coordsize="2208,2">
              <v:shape style="position:absolute;left:9343;top:8398;width:2208;height:2" coordorigin="9343,8398" coordsize="2208,0" path="m9343,8398l11552,8398e" filled="f" stroked="t" strokeweight=".713954pt" strokecolor="#646464">
                <v:path arrowok="t"/>
              </v:shape>
            </v:group>
            <v:group style="position:absolute;left:11547;top:8137;width:2;height:550" coordorigin="11547,8137" coordsize="2,550">
              <v:shape style="position:absolute;left:11547;top:8137;width:2;height:550" coordorigin="11547,8137" coordsize="0,550" path="m11547,8687l11547,8137e" filled="f" stroked="t" strokeweight=".47597pt" strokecolor="#484848">
                <v:path arrowok="t"/>
              </v:shape>
            </v:group>
            <v:group style="position:absolute;left:466;top:8352;width:2;height:765" coordorigin="466,8352" coordsize="2,765">
              <v:shape style="position:absolute;left:466;top:8352;width:2;height:765" coordorigin="466,8352" coordsize="0,765" path="m466,9117l466,8352e" filled="f" stroked="t" strokeweight=".951939pt" strokecolor="#606060">
                <v:path arrowok="t"/>
              </v:shape>
            </v:group>
            <v:group style="position:absolute;left:462;top:9342;width:1000;height:2" coordorigin="462,9342" coordsize="1000,2">
              <v:shape style="position:absolute;left:462;top:9342;width:1000;height:2" coordorigin="462,9342" coordsize="1000,0" path="m462,9342l1461,9342e" filled="f" stroked="t" strokeweight=".47597pt" strokecolor="#606060">
                <v:path arrowok="t"/>
              </v:shape>
            </v:group>
            <v:group style="position:absolute;left:1713;top:9340;width:447;height:2" coordorigin="1713,9340" coordsize="447,2">
              <v:shape style="position:absolute;left:1713;top:9340;width:447;height:2" coordorigin="1713,9340" coordsize="447,0" path="m1713,9340l2161,9340e" filled="f" stroked="t" strokeweight=".713954pt" strokecolor="#606060">
                <v:path arrowok="t"/>
              </v:shape>
            </v:group>
            <v:group style="position:absolute;left:490;top:9337;width:8158;height:2" coordorigin="490,9337" coordsize="8158,2">
              <v:shape style="position:absolute;left:490;top:9337;width:8158;height:2" coordorigin="490,9337" coordsize="8158,0" path="m490,9337l8648,9337e" filled="f" stroked="t" strokeweight=".713954pt" strokecolor="#646464">
                <v:path arrowok="t"/>
              </v:shape>
            </v:group>
            <v:group style="position:absolute;left:8591;top:9332;width:809;height:2" coordorigin="8591,9332" coordsize="809,2">
              <v:shape style="position:absolute;left:8591;top:9332;width:809;height:2" coordorigin="8591,9332" coordsize="809,0" path="m8591,9332l9400,9332e" filled="f" stroked="t" strokeweight=".47597pt" strokecolor="#575757">
                <v:path arrowok="t"/>
              </v:shape>
            </v:group>
            <v:group style="position:absolute;left:9343;top:9335;width:2213;height:2" coordorigin="9343,9335" coordsize="2213,2">
              <v:shape style="position:absolute;left:9343;top:9335;width:2213;height:2" coordorigin="9343,9335" coordsize="2213,0" path="m9343,9335l11557,9335e" filled="f" stroked="t" strokeweight=".951939pt" strokecolor="#6B6B6B">
                <v:path arrowok="t"/>
              </v:shape>
            </v:group>
            <v:group style="position:absolute;left:11547;top:9815;width:2;height:478" coordorigin="11547,9815" coordsize="2,478">
              <v:shape style="position:absolute;left:11547;top:9815;width:2;height:478" coordorigin="11547,9815" coordsize="0,478" path="m11547,10293l11547,9815e" filled="f" stroked="t" strokeweight=".47597pt" strokecolor="#484848">
                <v:path arrowok="t"/>
              </v:shape>
            </v:group>
            <v:group style="position:absolute;left:457;top:10279;width:252;height:2" coordorigin="457,10279" coordsize="252,2">
              <v:shape style="position:absolute;left:457;top:10279;width:252;height:2" coordorigin="457,10279" coordsize="252,0" path="m457,10279l709,10279e" filled="f" stroked="t" strokeweight=".47597pt" strokecolor="#575757">
                <v:path arrowok="t"/>
              </v:shape>
            </v:group>
            <v:group style="position:absolute;left:652;top:10277;width:1119;height:2" coordorigin="652,10277" coordsize="1119,2">
              <v:shape style="position:absolute;left:652;top:10277;width:1119;height:2" coordorigin="652,10277" coordsize="1119,0" path="m652,10277l1771,10277e" filled="f" stroked="t" strokeweight=".951939pt" strokecolor="#747474">
                <v:path arrowok="t"/>
              </v:shape>
            </v:group>
            <v:group style="position:absolute;left:1713;top:10274;width:7401;height:2" coordorigin="1713,10274" coordsize="7401,2">
              <v:shape style="position:absolute;left:1713;top:10274;width:7401;height:2" coordorigin="1713,10274" coordsize="7401,0" path="m1713,10274l9115,10274e" filled="f" stroked="t" strokeweight=".713954pt" strokecolor="#606060">
                <v:path arrowok="t"/>
              </v:shape>
            </v:group>
            <v:group style="position:absolute;left:9058;top:10272;width:671;height:2" coordorigin="9058,10272" coordsize="671,2">
              <v:shape style="position:absolute;left:9058;top:10272;width:671;height:2" coordorigin="9058,10272" coordsize="671,0" path="m9058,10272l9729,10272e" filled="f" stroked="t" strokeweight=".47597pt" strokecolor="#484848">
                <v:path arrowok="t"/>
              </v:shape>
            </v:group>
            <v:group style="position:absolute;left:9672;top:10272;width:1885;height:2" coordorigin="9672,10272" coordsize="1885,2">
              <v:shape style="position:absolute;left:9672;top:10272;width:1885;height:2" coordorigin="9672,10272" coordsize="1885,0" path="m9672,10272l11557,10272e" filled="f" stroked="t" strokeweight=".713954pt" strokecolor="#5B5B5B">
                <v:path arrowok="t"/>
              </v:shape>
            </v:group>
            <v:group style="position:absolute;left:466;top:10518;width:995;height:2" coordorigin="466,10518" coordsize="995,2">
              <v:shape style="position:absolute;left:466;top:10518;width:995;height:2" coordorigin="466,10518" coordsize="995,0" path="m466,10518l1461,10518e" filled="f" stroked="t" strokeweight=".47597pt" strokecolor="#575757">
                <v:path arrowok="t"/>
              </v:shape>
            </v:group>
            <v:group style="position:absolute;left:1180;top:10513;width:7934;height:2" coordorigin="1180,10513" coordsize="7934,2">
              <v:shape style="position:absolute;left:1180;top:10513;width:7934;height:2" coordorigin="1180,10513" coordsize="7934,0" path="m1180,10513l9115,10513e" filled="f" stroked="t" strokeweight=".713954pt" strokecolor="#646464">
                <v:path arrowok="t"/>
              </v:shape>
            </v:group>
            <v:group style="position:absolute;left:9058;top:10511;width:671;height:2" coordorigin="9058,10511" coordsize="671,2">
              <v:shape style="position:absolute;left:9058;top:10511;width:671;height:2" coordorigin="9058,10511" coordsize="671,0" path="m9058,10511l9729,10511e" filled="f" stroked="t" strokeweight=".47597pt" strokecolor="#4B4B4B">
                <v:path arrowok="t"/>
              </v:shape>
            </v:group>
            <v:group style="position:absolute;left:9672;top:10511;width:971;height:2" coordorigin="9672,10511" coordsize="971,2">
              <v:shape style="position:absolute;left:9672;top:10511;width:971;height:2" coordorigin="9672,10511" coordsize="971,0" path="m9672,10511l10643,10511e" filled="f" stroked="t" strokeweight=".951939pt" strokecolor="#676767">
                <v:path arrowok="t"/>
              </v:shape>
            </v:group>
            <v:group style="position:absolute;left:10457;top:10511;width:1099;height:2" coordorigin="10457,10511" coordsize="1099,2">
              <v:shape style="position:absolute;left:10457;top:10511;width:1099;height:2" coordorigin="10457,10511" coordsize="1099,0" path="m10457,10511l11557,10511e" filled="f" stroked="t" strokeweight=".47597pt" strokecolor="#4B4B4B">
                <v:path arrowok="t"/>
              </v:shape>
            </v:group>
            <v:group style="position:absolute;left:466;top:10755;width:4369;height:2" coordorigin="466,10755" coordsize="4369,2">
              <v:shape style="position:absolute;left:466;top:10755;width:4369;height:2" coordorigin="466,10755" coordsize="4369,0" path="m466,10755l4836,10755e" filled="f" stroked="t" strokeweight=".713954pt" strokecolor="#676767">
                <v:path arrowok="t"/>
              </v:shape>
            </v:group>
            <v:group style="position:absolute;left:4760;top:10752;width:452;height:2" coordorigin="4760,10752" coordsize="452,2">
              <v:shape style="position:absolute;left:4760;top:10752;width:452;height:2" coordorigin="4760,10752" coordsize="452,0" path="m4760,10752l5212,10752e" filled="f" stroked="t" strokeweight=".47597pt" strokecolor="#4B4B4B">
                <v:path arrowok="t"/>
              </v:shape>
            </v:group>
            <v:group style="position:absolute;left:5155;top:10752;width:2646;height:2" coordorigin="5155,10752" coordsize="2646,2">
              <v:shape style="position:absolute;left:5155;top:10752;width:2646;height:2" coordorigin="5155,10752" coordsize="2646,0" path="m5155,10752l7801,10752e" filled="f" stroked="t" strokeweight=".713954pt" strokecolor="#646464">
                <v:path arrowok="t"/>
              </v:shape>
            </v:group>
            <v:group style="position:absolute;left:7668;top:10752;width:980;height:2" coordorigin="7668,10752" coordsize="980,2">
              <v:shape style="position:absolute;left:7668;top:10752;width:980;height:2" coordorigin="7668,10752" coordsize="980,0" path="m7668,10752l8648,10752e" filled="f" stroked="t" strokeweight=".47597pt" strokecolor="#4F4F4F">
                <v:path arrowok="t"/>
              </v:shape>
            </v:group>
            <v:group style="position:absolute;left:8567;top:10755;width:1161;height:2" coordorigin="8567,10755" coordsize="1161,2">
              <v:shape style="position:absolute;left:8567;top:10755;width:1161;height:2" coordorigin="8567,10755" coordsize="1161,0" path="m8567,10755l9729,10755e" filled="f" stroked="t" strokeweight=".951939pt" strokecolor="#6B6B6B">
                <v:path arrowok="t"/>
              </v:shape>
            </v:group>
            <v:group style="position:absolute;left:9672;top:10752;width:152;height:2" coordorigin="9672,10752" coordsize="152,2">
              <v:shape style="position:absolute;left:9672;top:10752;width:152;height:2" coordorigin="9672,10752" coordsize="152,0" path="m9672,10752l9824,10752e" filled="f" stroked="t" strokeweight=".47597pt" strokecolor="#343434">
                <v:path arrowok="t"/>
              </v:shape>
            </v:group>
            <v:group style="position:absolute;left:9767;top:10752;width:290;height:2" coordorigin="9767,10752" coordsize="290,2">
              <v:shape style="position:absolute;left:9767;top:10752;width:290;height:2" coordorigin="9767,10752" coordsize="290,0" path="m9767,10752l10057,10752e" filled="f" stroked="t" strokeweight=".47597pt" strokecolor="#484848">
                <v:path arrowok="t"/>
              </v:shape>
            </v:group>
            <v:group style="position:absolute;left:10000;top:10752;width:1556;height:2" coordorigin="10000,10752" coordsize="1556,2">
              <v:shape style="position:absolute;left:10000;top:10752;width:1556;height:2" coordorigin="10000,10752" coordsize="1556,0" path="m10000,10752l11557,10752e" filled="f" stroked="t" strokeweight=".713954pt" strokecolor="#646464">
                <v:path arrowok="t"/>
              </v:shape>
            </v:group>
            <v:group style="position:absolute;left:462;top:11235;width:1699;height:2" coordorigin="462,11235" coordsize="1699,2">
              <v:shape style="position:absolute;left:462;top:11235;width:1699;height:2" coordorigin="462,11235" coordsize="1699,0" path="m462,11235l2161,11235e" filled="f" stroked="t" strokeweight=".713954pt" strokecolor="#6B6B6B">
                <v:path arrowok="t"/>
              </v:shape>
            </v:group>
            <v:group style="position:absolute;left:2144;top:6961;width:2;height:9524" coordorigin="2144,6961" coordsize="2,9524">
              <v:shape style="position:absolute;left:2144;top:6961;width:2;height:9524" coordorigin="2144,6961" coordsize="0,9524" path="m2144,16485l2144,6961e" filled="f" stroked="t" strokeweight=".713954pt" strokecolor="#646464">
                <v:path arrowok="t"/>
              </v:shape>
            </v:group>
            <v:group style="position:absolute;left:2090;top:11235;width:500;height:2" coordorigin="2090,11235" coordsize="500,2">
              <v:shape style="position:absolute;left:2090;top:11235;width:500;height:2" coordorigin="2090,11235" coordsize="500,0" path="m2090,11235l2589,11235e" filled="f" stroked="t" strokeweight=".47597pt" strokecolor="#444444">
                <v:path arrowok="t"/>
              </v:shape>
            </v:group>
            <v:group style="position:absolute;left:2532;top:11233;width:547;height:2" coordorigin="2532,11233" coordsize="547,2">
              <v:shape style="position:absolute;left:2532;top:11233;width:547;height:2" coordorigin="2532,11233" coordsize="547,0" path="m2532,11233l3080,11233e" filled="f" stroked="t" strokeweight=".951939pt" strokecolor="#777777">
                <v:path arrowok="t"/>
              </v:shape>
            </v:group>
            <v:group style="position:absolute;left:3022;top:11230;width:690;height:2" coordorigin="3022,11230" coordsize="690,2">
              <v:shape style="position:absolute;left:3022;top:11230;width:690;height:2" coordorigin="3022,11230" coordsize="690,0" path="m3022,11230l3713,11230e" filled="f" stroked="t" strokeweight=".47597pt" strokecolor="#575757">
                <v:path arrowok="t"/>
              </v:shape>
            </v:group>
            <v:group style="position:absolute;left:3655;top:11230;width:800;height:2" coordorigin="3655,11230" coordsize="800,2">
              <v:shape style="position:absolute;left:3655;top:11230;width:800;height:2" coordorigin="3655,11230" coordsize="800,0" path="m3655,11230l4455,11230e" filled="f" stroked="t" strokeweight=".951939pt" strokecolor="#747474">
                <v:path arrowok="t"/>
              </v:shape>
            </v:group>
            <v:group style="position:absolute;left:4322;top:11230;width:495;height:2" coordorigin="4322,11230" coordsize="495,2">
              <v:shape style="position:absolute;left:4322;top:11230;width:495;height:2" coordorigin="4322,11230" coordsize="495,0" path="m4322,11230l4817,11230e" filled="f" stroked="t" strokeweight=".47597pt" strokecolor="#575757">
                <v:path arrowok="t"/>
              </v:shape>
            </v:group>
            <v:group style="position:absolute;left:4760;top:11230;width:452;height:2" coordorigin="4760,11230" coordsize="452,2">
              <v:shape style="position:absolute;left:4760;top:11230;width:452;height:2" coordorigin="4760,11230" coordsize="452,0" path="m4760,11230l5212,11230e" filled="f" stroked="t" strokeweight=".47597pt" strokecolor="#3B3B3B">
                <v:path arrowok="t"/>
              </v:shape>
            </v:group>
            <v:group style="position:absolute;left:5155;top:11228;width:2289;height:2" coordorigin="5155,11228" coordsize="2289,2">
              <v:shape style="position:absolute;left:5155;top:11228;width:2289;height:2" coordorigin="5155,11228" coordsize="2289,0" path="m5155,11228l7444,11228e" filled="f" stroked="t" strokeweight=".713954pt" strokecolor="#676767">
                <v:path arrowok="t"/>
              </v:shape>
            </v:group>
            <v:group style="position:absolute;left:7330;top:11226;width:395;height:2" coordorigin="7330,11226" coordsize="395,2">
              <v:shape style="position:absolute;left:7330;top:11226;width:395;height:2" coordorigin="7330,11226" coordsize="395,0" path="m7330,11226l7725,11226e" filled="f" stroked="t" strokeweight=".47597pt" strokecolor="#646464">
                <v:path arrowok="t"/>
              </v:shape>
            </v:group>
            <v:group style="position:absolute;left:7668;top:11228;width:1447;height:2" coordorigin="7668,11228" coordsize="1447,2">
              <v:shape style="position:absolute;left:7668;top:11228;width:1447;height:2" coordorigin="7668,11228" coordsize="1447,0" path="m7668,11228l9115,11228e" filled="f" stroked="t" strokeweight=".713954pt" strokecolor="#707070">
                <v:path arrowok="t"/>
              </v:shape>
            </v:group>
            <v:group style="position:absolute;left:9058;top:11228;width:671;height:2" coordorigin="9058,11228" coordsize="671,2">
              <v:shape style="position:absolute;left:9058;top:11228;width:671;height:2" coordorigin="9058,11228" coordsize="671,0" path="m9058,11228l9729,11228e" filled="f" stroked="t" strokeweight=".47597pt" strokecolor="#575757">
                <v:path arrowok="t"/>
              </v:shape>
            </v:group>
            <v:group style="position:absolute;left:9672;top:11230;width:152;height:2" coordorigin="9672,11230" coordsize="152,2">
              <v:shape style="position:absolute;left:9672;top:11230;width:152;height:2" coordorigin="9672,11230" coordsize="152,0" path="m9672,11230l9824,11230e" filled="f" stroked="t" strokeweight=".47597pt" strokecolor="#444444">
                <v:path arrowok="t"/>
              </v:shape>
            </v:group>
            <v:group style="position:absolute;left:9767;top:11228;width:1790;height:2" coordorigin="9767,11228" coordsize="1790,2">
              <v:shape style="position:absolute;left:9767;top:11228;width:1790;height:2" coordorigin="9767,11228" coordsize="1790,0" path="m9767,11228l11557,11228e" filled="f" stroked="t" strokeweight=".713954pt" strokecolor="#676767">
                <v:path arrowok="t"/>
              </v:shape>
            </v:group>
            <v:group style="position:absolute;left:462;top:11474;width:7263;height:2" coordorigin="462,11474" coordsize="7263,2">
              <v:shape style="position:absolute;left:462;top:11474;width:7263;height:2" coordorigin="462,11474" coordsize="7263,0" path="m462,11474l7725,11474e" filled="f" stroked="t" strokeweight=".713954pt" strokecolor="#676767">
                <v:path arrowok="t"/>
              </v:shape>
            </v:group>
            <v:group style="position:absolute;left:4760;top:11469;width:452;height:2" coordorigin="4760,11469" coordsize="452,2">
              <v:shape style="position:absolute;left:4760;top:11469;width:452;height:2" coordorigin="4760,11469" coordsize="452,0" path="m4760,11469l5212,11469e" filled="f" stroked="t" strokeweight=".47597pt" strokecolor="#484848">
                <v:path arrowok="t"/>
              </v:shape>
            </v:group>
            <v:group style="position:absolute;left:7668;top:11469;width:647;height:2" coordorigin="7668,11469" coordsize="647,2">
              <v:shape style="position:absolute;left:7668;top:11469;width:647;height:2" coordorigin="7668,11469" coordsize="647,0" path="m7668,11469l8315,11469e" filled="f" stroked="t" strokeweight=".47597pt" strokecolor="#4F4F4F">
                <v:path arrowok="t"/>
              </v:shape>
            </v:group>
            <v:group style="position:absolute;left:8258;top:11469;width:1471;height:2" coordorigin="8258,11469" coordsize="1471,2">
              <v:shape style="position:absolute;left:8258;top:11469;width:1471;height:2" coordorigin="8258,11469" coordsize="1471,0" path="m8258,11469l9729,11469e" filled="f" stroked="t" strokeweight=".951939pt" strokecolor="#747474">
                <v:path arrowok="t"/>
              </v:shape>
            </v:group>
            <v:group style="position:absolute;left:9672;top:11469;width:386;height:2" coordorigin="9672,11469" coordsize="386,2">
              <v:shape style="position:absolute;left:9672;top:11469;width:386;height:2" coordorigin="9672,11469" coordsize="386,0" path="m9672,11469l10057,11469e" filled="f" stroked="t" strokeweight=".47597pt" strokecolor="#545454">
                <v:path arrowok="t"/>
              </v:shape>
            </v:group>
            <v:group style="position:absolute;left:10000;top:11469;width:1561;height:2" coordorigin="10000,11469" coordsize="1561,2">
              <v:shape style="position:absolute;left:10000;top:11469;width:1561;height:2" coordorigin="10000,11469" coordsize="1561,0" path="m10000,11469l11561,11469e" filled="f" stroked="t" strokeweight=".713954pt" strokecolor="#676767">
                <v:path arrowok="t"/>
              </v:shape>
            </v:group>
            <v:group style="position:absolute;left:462;top:11838;width:1671;height:2" coordorigin="462,11838" coordsize="1671,2">
              <v:shape style="position:absolute;left:462;top:11838;width:1671;height:2" coordorigin="462,11838" coordsize="1671,0" path="m462,11838l2132,11838e" filled="f" stroked="t" strokeweight=".237985pt" strokecolor="#676767">
                <v:path arrowok="t"/>
              </v:shape>
            </v:group>
            <v:group style="position:absolute;left:1442;top:11474;width:2;height:397" coordorigin="1442,11474" coordsize="2,397">
              <v:shape style="position:absolute;left:1442;top:11474;width:2;height:397" coordorigin="1442,11474" coordsize="0,397" path="m1442,11871l1442,11474e" filled="f" stroked="t" strokeweight=".713954pt" strokecolor="#545454">
                <v:path arrowok="t"/>
              </v:shape>
            </v:group>
            <v:group style="position:absolute;left:2118;top:11838;width:3237;height:2" coordorigin="2118,11838" coordsize="3237,2">
              <v:shape style="position:absolute;left:2118;top:11838;width:3237;height:2" coordorigin="2118,11838" coordsize="3237,0" path="m2118,11838l5355,11838e" filled="f" stroked="t" strokeweight=".237985pt" strokecolor="#878787">
                <v:path arrowok="t"/>
              </v:shape>
            </v:group>
            <v:group style="position:absolute;left:5355;top:11838;width:1566;height:2" coordorigin="5355,11838" coordsize="1566,2">
              <v:shape style="position:absolute;left:5355;top:11838;width:1566;height:2" coordorigin="5355,11838" coordsize="1566,0" path="m5355,11838l6921,11838e" filled="f" stroked="t" strokeweight=".237985pt" strokecolor="#000000">
                <v:path arrowok="t"/>
              </v:shape>
            </v:group>
            <v:group style="position:absolute;left:6921;top:11838;width:776;height:2" coordorigin="6921,11838" coordsize="776,2">
              <v:shape style="position:absolute;left:6921;top:11838;width:776;height:2" coordorigin="6921,11838" coordsize="776,0" path="m6921,11838l7696,11838e" filled="f" stroked="t" strokeweight=".237985pt" strokecolor="#484848">
                <v:path arrowok="t"/>
              </v:shape>
            </v:group>
            <v:group style="position:absolute;left:7366;top:11460;width:2;height:1305" coordorigin="7366,11460" coordsize="2,1305">
              <v:shape style="position:absolute;left:7366;top:11460;width:2;height:1305" coordorigin="7366,11460" coordsize="0,1305" path="m7366,12765l7366,11460e" filled="f" stroked="t" strokeweight=".951939pt" strokecolor="#606060">
                <v:path arrowok="t"/>
              </v:shape>
            </v:group>
            <v:group style="position:absolute;left:7696;top:11838;width:3841;height:2" coordorigin="7696,11838" coordsize="3841,2">
              <v:shape style="position:absolute;left:7696;top:11838;width:3841;height:2" coordorigin="7696,11838" coordsize="3841,0" path="m7696,11838l11538,11838e" filled="f" stroked="t" strokeweight=".237985pt" strokecolor="#000000">
                <v:path arrowok="t"/>
              </v:shape>
            </v:group>
            <v:group style="position:absolute;left:1030;top:11469;width:2;height:755" coordorigin="1030,11469" coordsize="2,755">
              <v:shape style="position:absolute;left:1030;top:11469;width:2;height:755" coordorigin="1030,11469" coordsize="0,755" path="m1030,12225l1030,11469e" filled="f" stroked="t" strokeweight=".951939pt" strokecolor="#606060">
                <v:path arrowok="t"/>
              </v:shape>
            </v:group>
            <v:group style="position:absolute;left:1442;top:11809;width:2;height:645" coordorigin="1442,11809" coordsize="2,645">
              <v:shape style="position:absolute;left:1442;top:11809;width:2;height:645" coordorigin="1442,11809" coordsize="0,645" path="m1442,12454l1442,11809e" filled="f" stroked="t" strokeweight=".47597pt" strokecolor="#343434">
                <v:path arrowok="t"/>
              </v:shape>
            </v:group>
            <v:group style="position:absolute;left:471;top:12167;width:2;height:445" coordorigin="471,12167" coordsize="2,445">
              <v:shape style="position:absolute;left:471;top:12167;width:2;height:445" coordorigin="471,12167" coordsize="0,445" path="m471,12612l471,12167e" filled="f" stroked="t" strokeweight=".47597pt" strokecolor="#2F2F2F">
                <v:path arrowok="t"/>
              </v:shape>
            </v:group>
            <v:group style="position:absolute;left:1033;top:12167;width:2;height:445" coordorigin="1033,12167" coordsize="2,445">
              <v:shape style="position:absolute;left:1033;top:12167;width:2;height:445" coordorigin="1033,12167" coordsize="0,445" path="m1033,12612l1033,12167e" filled="f" stroked="t" strokeweight=".47597pt" strokecolor="#2B2B2B">
                <v:path arrowok="t"/>
              </v:shape>
            </v:group>
            <v:group style="position:absolute;left:11552;top:12167;width:2;height:287" coordorigin="11552,12167" coordsize="2,287">
              <v:shape style="position:absolute;left:11552;top:12167;width:2;height:287" coordorigin="11552,12167" coordsize="0,287" path="m11552,12454l11552,12167e" filled="f" stroked="t" strokeweight=".47597pt" strokecolor="#3B3B3B">
                <v:path arrowok="t"/>
              </v:shape>
            </v:group>
            <v:group style="position:absolute;left:1033;top:12555;width:2;height:927" coordorigin="1033,12555" coordsize="2,927">
              <v:shape style="position:absolute;left:1033;top:12555;width:2;height:927" coordorigin="1033,12555" coordsize="0,927" path="m1033,13482l1033,12555e" filled="f" stroked="t" strokeweight=".951939pt" strokecolor="#5B5B5B">
                <v:path arrowok="t"/>
              </v:shape>
            </v:group>
            <v:group style="position:absolute;left:1445;top:12397;width:2;height:617" coordorigin="1445,12397" coordsize="2,617">
              <v:shape style="position:absolute;left:1445;top:12397;width:2;height:617" coordorigin="1445,12397" coordsize="0,617" path="m1445,13014l1445,12397e" filled="f" stroked="t" strokeweight=".951939pt" strokecolor="#646464">
                <v:path arrowok="t"/>
              </v:shape>
            </v:group>
            <v:group style="position:absolute;left:2144;top:12555;width:2;height:359" coordorigin="2144,12555" coordsize="2,359">
              <v:shape style="position:absolute;left:2144;top:12555;width:2;height:359" coordorigin="2144,12555" coordsize="0,359" path="m2144,12913l2144,12555e" filled="f" stroked="t" strokeweight=".47597pt" strokecolor="#4B4B4B">
                <v:path arrowok="t"/>
              </v:shape>
            </v:group>
            <v:group style="position:absolute;left:7368;top:12708;width:2;height:674" coordorigin="7368,12708" coordsize="2,674">
              <v:shape style="position:absolute;left:7368;top:12708;width:2;height:674" coordorigin="7368,12708" coordsize="0,674" path="m7368,13382l7368,12708e" filled="f" stroked="t" strokeweight=".47597pt" strokecolor="#3B3B3B">
                <v:path arrowok="t"/>
              </v:shape>
            </v:group>
            <v:group style="position:absolute;left:1447;top:12918;width:2;height:464" coordorigin="1447,12918" coordsize="2,464">
              <v:shape style="position:absolute;left:1447;top:12918;width:2;height:464" coordorigin="1447,12918" coordsize="0,464" path="m1447,13382l1447,12918e" filled="f" stroked="t" strokeweight=".47597pt" strokecolor="#343434">
                <v:path arrowok="t"/>
              </v:shape>
            </v:group>
            <v:group style="position:absolute;left:462;top:13836;width:566;height:2" coordorigin="462,13836" coordsize="566,2">
              <v:shape style="position:absolute;left:462;top:13836;width:566;height:2" coordorigin="462,13836" coordsize="566,0" path="m462,13836l1028,13836e" filled="f" stroked="t" strokeweight=".237985pt" strokecolor="#2B2B2B">
                <v:path arrowok="t"/>
              </v:shape>
            </v:group>
            <v:group style="position:absolute;left:1033;top:13324;width:2;height:545" coordorigin="1033,13324" coordsize="2,545">
              <v:shape style="position:absolute;left:1033;top:13324;width:2;height:545" coordorigin="1033,13324" coordsize="0,545" path="m1033,13869l1033,13324e" filled="f" stroked="t" strokeweight=".47597pt" strokecolor="#484848">
                <v:path arrowok="t"/>
              </v:shape>
            </v:group>
            <v:group style="position:absolute;left:1223;top:13805;width:233;height:2" coordorigin="1223,13805" coordsize="233,2">
              <v:shape style="position:absolute;left:1223;top:13805;width:233;height:2" coordorigin="1223,13805" coordsize="233,0" path="m1223,13805l1456,13805e" filled="f" stroked="t" strokeweight=".237985pt" strokecolor="#979797">
                <v:path arrowok="t"/>
              </v:shape>
            </v:group>
            <v:group style="position:absolute;left:1428;top:13836;width:314;height:2" coordorigin="1428,13836" coordsize="314,2">
              <v:shape style="position:absolute;left:1428;top:13836;width:314;height:2" coordorigin="1428,13836" coordsize="314,0" path="m1428,13836l1742,13836e" filled="f" stroked="t" strokeweight=".237985pt" strokecolor="#606060">
                <v:path arrowok="t"/>
              </v:shape>
            </v:group>
            <v:group style="position:absolute;left:1742;top:13836;width:390;height:2" coordorigin="1742,13836" coordsize="390,2">
              <v:shape style="position:absolute;left:1742;top:13836;width:390;height:2" coordorigin="1742,13836" coordsize="390,0" path="m1742,13836l2132,13836e" filled="f" stroked="t" strokeweight=".237985pt" strokecolor="#000000">
                <v:path arrowok="t"/>
              </v:shape>
            </v:group>
            <v:group style="position:absolute;left:7368;top:13324;width:2;height:540" coordorigin="7368,13324" coordsize="2,540">
              <v:shape style="position:absolute;left:7368;top:13324;width:2;height:540" coordorigin="7368,13324" coordsize="0,540" path="m7368,13865l7368,13324e" filled="f" stroked="t" strokeweight=".951939pt" strokecolor="#646464">
                <v:path arrowok="t"/>
              </v:shape>
            </v:group>
            <v:group style="position:absolute;left:1033;top:13807;width:2;height:292" coordorigin="1033,13807" coordsize="2,292">
              <v:shape style="position:absolute;left:1033;top:13807;width:2;height:292" coordorigin="1033,13807" coordsize="0,292" path="m1033,14099l1033,13807e" filled="f" stroked="t" strokeweight=".47597pt" strokecolor="#343434">
                <v:path arrowok="t"/>
              </v:shape>
            </v:group>
            <v:group style="position:absolute;left:2147;top:13807;width:2;height:292" coordorigin="2147,13807" coordsize="2,292">
              <v:shape style="position:absolute;left:2147;top:13807;width:2;height:292" coordorigin="2147,13807" coordsize="0,292" path="m2147,14099l2147,13807e" filled="f" stroked="t" strokeweight=".47597pt" strokecolor="#3B3B3B">
                <v:path arrowok="t"/>
              </v:shape>
            </v:group>
            <v:group style="position:absolute;left:7373;top:13807;width:2;height:435" coordorigin="7373,13807" coordsize="2,435">
              <v:shape style="position:absolute;left:7373;top:13807;width:2;height:435" coordorigin="7373,13807" coordsize="0,435" path="m7373,14242l7373,13807e" filled="f" stroked="t" strokeweight=".47597pt" strokecolor="#3B3B3B">
                <v:path arrowok="t"/>
              </v:shape>
            </v:group>
            <v:group style="position:absolute;left:11552;top:13807;width:2;height:435" coordorigin="11552,13807" coordsize="2,435">
              <v:shape style="position:absolute;left:11552;top:13807;width:2;height:435" coordorigin="11552,13807" coordsize="0,435" path="m11552,14242l11552,13807e" filled="f" stroked="t" strokeweight=".47597pt" strokecolor="#444444">
                <v:path arrowok="t"/>
              </v:shape>
            </v:group>
            <v:group style="position:absolute;left:2147;top:14042;width:2;height:201" coordorigin="2147,14042" coordsize="2,201">
              <v:shape style="position:absolute;left:2147;top:14042;width:2;height:201" coordorigin="2147,14042" coordsize="0,201" path="m2147,14242l2147,14042e" filled="f" stroked="t" strokeweight=".47597pt" strokecolor="#4F4F4F">
                <v:path arrowok="t"/>
              </v:shape>
            </v:group>
            <v:group style="position:absolute;left:1035;top:14008;width:2;height:1104" coordorigin="1035,14008" coordsize="2,1104">
              <v:shape style="position:absolute;left:1035;top:14008;width:2;height:1104" coordorigin="1035,14008" coordsize="0,1104" path="m1035,15112l1035,14008e" filled="f" stroked="t" strokeweight=".951939pt" strokecolor="#606060">
                <v:path arrowok="t"/>
              </v:shape>
            </v:group>
            <v:group style="position:absolute;left:1445;top:13324;width:2;height:1109" coordorigin="1445,13324" coordsize="2,1109">
              <v:shape style="position:absolute;left:1445;top:13324;width:2;height:1109" coordorigin="1445,13324" coordsize="0,1109" path="m1445,14434l1445,13324e" filled="f" stroked="t" strokeweight=".951939pt" strokecolor="#606060">
                <v:path arrowok="t"/>
              </v:shape>
            </v:group>
            <v:group style="position:absolute;left:7373;top:14185;width:2;height:1047" coordorigin="7373,14185" coordsize="2,1047">
              <v:shape style="position:absolute;left:7373;top:14185;width:2;height:1047" coordorigin="7373,14185" coordsize="0,1047" path="m7373,15232l7373,14185e" filled="f" stroked="t" strokeweight=".713954pt" strokecolor="#5B5B5B">
                <v:path arrowok="t"/>
              </v:shape>
            </v:group>
            <v:group style="position:absolute;left:1447;top:14376;width:2;height:258" coordorigin="1447,14376" coordsize="2,258">
              <v:shape style="position:absolute;left:1447;top:14376;width:2;height:258" coordorigin="1447,14376" coordsize="0,258" path="m1447,14634l1447,14376e" filled="f" stroked="t" strokeweight=".47597pt" strokecolor="#383838">
                <v:path arrowok="t"/>
              </v:shape>
            </v:group>
            <v:group style="position:absolute;left:1447;top:14577;width:2;height:292" coordorigin="1447,14577" coordsize="2,292">
              <v:shape style="position:absolute;left:1447;top:14577;width:2;height:292" coordorigin="1447,14577" coordsize="0,292" path="m1447,14869l1447,14577e" filled="f" stroked="t" strokeweight=".47597pt" strokecolor="#1C1C1C">
                <v:path arrowok="t"/>
              </v:shape>
            </v:group>
            <v:group style="position:absolute;left:11552;top:14577;width:2;height:292" coordorigin="11552,14577" coordsize="2,292">
              <v:shape style="position:absolute;left:11552;top:14577;width:2;height:292" coordorigin="11552,14577" coordsize="0,292" path="m11552,14869l11552,14577e" filled="f" stroked="t" strokeweight=".951939pt" strokecolor="#646464">
                <v:path arrowok="t"/>
              </v:shape>
            </v:group>
            <v:group style="position:absolute;left:476;top:14811;width:2;height:301" coordorigin="476,14811" coordsize="2,301">
              <v:shape style="position:absolute;left:476;top:14811;width:2;height:301" coordorigin="476,14811" coordsize="0,301" path="m476,15112l476,14811e" filled="f" stroked="t" strokeweight=".47597pt" strokecolor="#484848">
                <v:path arrowok="t"/>
              </v:shape>
            </v:group>
            <v:group style="position:absolute;left:1447;top:14811;width:2;height:301" coordorigin="1447,14811" coordsize="2,301">
              <v:shape style="position:absolute;left:1447;top:14811;width:2;height:301" coordorigin="1447,14811" coordsize="0,301" path="m1447,15112l1447,14811e" filled="f" stroked="t" strokeweight=".47597pt" strokecolor="#484848">
                <v:path arrowok="t"/>
              </v:shape>
            </v:group>
            <v:group style="position:absolute;left:11557;top:14811;width:2;height:301" coordorigin="11557,14811" coordsize="2,301">
              <v:shape style="position:absolute;left:11557;top:14811;width:2;height:301" coordorigin="11557,14811" coordsize="0,301" path="m11557,15112l11557,14811e" filled="f" stroked="t" strokeweight=".47597pt" strokecolor="#444444">
                <v:path arrowok="t"/>
              </v:shape>
            </v:group>
            <v:group style="position:absolute;left:1033;top:15055;width:2;height:273" coordorigin="1033,15055" coordsize="2,273">
              <v:shape style="position:absolute;left:1033;top:15055;width:2;height:273" coordorigin="1033,15055" coordsize="0,273" path="m1033,15328l1033,15055e" filled="f" stroked="t" strokeweight=".47597pt" strokecolor="#4B4B4B">
                <v:path arrowok="t"/>
              </v:shape>
            </v:group>
            <v:group style="position:absolute;left:1447;top:15026;width:2;height:1453" coordorigin="1447,15026" coordsize="2,1453">
              <v:shape style="position:absolute;left:1447;top:15026;width:2;height:1453" coordorigin="1447,15026" coordsize="0,1453" path="m1447,16480l1447,15026e" filled="f" stroked="t" strokeweight=".713954pt" strokecolor="#5B5B5B">
                <v:path arrowok="t"/>
              </v:shape>
            </v:group>
            <v:group style="position:absolute;left:11554;top:15055;width:2;height:1415" coordorigin="11554,15055" coordsize="2,1415">
              <v:shape style="position:absolute;left:11554;top:15055;width:2;height:1415" coordorigin="11554,15055" coordsize="0,1415" path="m11554,16470l11554,15055e" filled="f" stroked="t" strokeweight=".713954pt" strokecolor="#646464">
                <v:path arrowok="t"/>
              </v:shape>
            </v:group>
            <v:group style="position:absolute;left:471;top:15146;width:2;height:889" coordorigin="471,15146" coordsize="2,889">
              <v:shape style="position:absolute;left:471;top:15146;width:2;height:889" coordorigin="471,15146" coordsize="0,889" path="m471,16035l471,15146e" filled="f" stroked="t" strokeweight=".47597pt" strokecolor="#575757">
                <v:path arrowok="t"/>
              </v:shape>
            </v:group>
            <v:group style="position:absolute;left:7373;top:15175;width:2;height:153" coordorigin="7373,15175" coordsize="2,153">
              <v:shape style="position:absolute;left:7373;top:15175;width:2;height:153" coordorigin="7373,15175" coordsize="0,153" path="m7373,15328l7373,15175e" filled="f" stroked="t" strokeweight=".47597pt" strokecolor="#444444">
                <v:path arrowok="t"/>
              </v:shape>
            </v:group>
            <v:group style="position:absolute;left:1033;top:15270;width:2;height:234" coordorigin="1033,15270" coordsize="2,234">
              <v:shape style="position:absolute;left:1033;top:15270;width:2;height:234" coordorigin="1033,15270" coordsize="0,234" path="m1033,15504l1033,15270e" filled="f" stroked="t" strokeweight=".47597pt" strokecolor="#2F2F2F">
                <v:path arrowok="t"/>
              </v:shape>
            </v:group>
            <v:group style="position:absolute;left:2147;top:15270;width:2;height:234" coordorigin="2147,15270" coordsize="2,234">
              <v:shape style="position:absolute;left:2147;top:15270;width:2;height:234" coordorigin="2147,15270" coordsize="0,234" path="m2147,15504l2147,15270e" filled="f" stroked="t" strokeweight=".47597pt" strokecolor="#444444">
                <v:path arrowok="t"/>
              </v:shape>
            </v:group>
            <v:group style="position:absolute;left:7373;top:15270;width:2;height:234" coordorigin="7373,15270" coordsize="2,234">
              <v:shape style="position:absolute;left:7373;top:15270;width:2;height:234" coordorigin="7373,15270" coordsize="0,234" path="m7373,15504l7373,15270e" filled="f" stroked="t" strokeweight=".47597pt" strokecolor="#2F2F2F">
                <v:path arrowok="t"/>
              </v:shape>
            </v:group>
            <v:group style="position:absolute;left:471;top:16477;width:7244;height:2" coordorigin="471,16477" coordsize="7244,2">
              <v:shape style="position:absolute;left:471;top:16477;width:7244;height:2" coordorigin="471,16477" coordsize="7244,0" path="m471,16477l7715,16477e" filled="f" stroked="t" strokeweight=".713954pt" strokecolor="#6B6B6B">
                <v:path arrowok="t"/>
              </v:shape>
            </v:group>
            <v:group style="position:absolute;left:1035;top:15447;width:2;height:1037" coordorigin="1035,15447" coordsize="2,1037">
              <v:shape style="position:absolute;left:1035;top:15447;width:2;height:1037" coordorigin="1035,15447" coordsize="0,1037" path="m1035,16485l1035,15447e" filled="f" stroked="t" strokeweight=".713954pt" strokecolor="#545454">
                <v:path arrowok="t"/>
              </v:shape>
            </v:group>
            <v:group style="position:absolute;left:1399;top:16475;width:371;height:2" coordorigin="1399,16475" coordsize="371,2">
              <v:shape style="position:absolute;left:1399;top:16475;width:371;height:2" coordorigin="1399,16475" coordsize="371,0" path="m1399,16475l1771,16475e" filled="f" stroked="t" strokeweight=".47597pt" strokecolor="#545454">
                <v:path arrowok="t"/>
              </v:shape>
            </v:group>
            <v:group style="position:absolute;left:3437;top:16465;width:276;height:2" coordorigin="3437,16465" coordsize="276,2">
              <v:shape style="position:absolute;left:3437;top:16465;width:276;height:2" coordorigin="3437,16465" coordsize="276,0" path="m3437,16465l3713,16465e" filled="f" stroked="t" strokeweight=".47597pt" strokecolor="#5B5B5B">
                <v:path arrowok="t"/>
              </v:shape>
            </v:group>
            <v:group style="position:absolute;left:4760;top:16465;width:452;height:2" coordorigin="4760,16465" coordsize="452,2">
              <v:shape style="position:absolute;left:4760;top:16465;width:452;height:2" coordorigin="4760,16465" coordsize="452,0" path="m4760,16465l5212,16465e" filled="f" stroked="t" strokeweight=".47597pt" strokecolor="#545454">
                <v:path arrowok="t"/>
              </v:shape>
            </v:group>
            <v:group style="position:absolute;left:5783;top:16463;width:938;height:2" coordorigin="5783,16463" coordsize="938,2">
              <v:shape style="position:absolute;left:5783;top:16463;width:938;height:2" coordorigin="5783,16463" coordsize="938,0" path="m5783,16463l6721,16463e" filled="f" stroked="t" strokeweight=".713954pt" strokecolor="#676767">
                <v:path arrowok="t"/>
              </v:shape>
            </v:group>
            <v:group style="position:absolute;left:1713;top:16468;width:9848;height:2" coordorigin="1713,16468" coordsize="9848,2">
              <v:shape style="position:absolute;left:1713;top:16468;width:9848;height:2" coordorigin="1713,16468" coordsize="9848,0" path="m1713,16468l11561,16468e" filled="f" stroked="t" strokeweight=".713954pt" strokecolor="#747474">
                <v:path arrowok="t"/>
              </v:shape>
            </v:group>
            <v:group style="position:absolute;left:7378;top:15447;width:2;height:1018" coordorigin="7378,15447" coordsize="2,1018">
              <v:shape style="position:absolute;left:7378;top:15447;width:2;height:1018" coordorigin="7378,15447" coordsize="0,1018" path="m7378,16465l7378,15447e" filled="f" stroked="t" strokeweight=".713954pt" strokecolor="#646464">
                <v:path arrowok="t"/>
              </v:shape>
            </v:group>
            <v:group style="position:absolute;left:7325;top:16461;width:400;height:2" coordorigin="7325,16461" coordsize="400,2">
              <v:shape style="position:absolute;left:7325;top:16461;width:400;height:2" coordorigin="7325,16461" coordsize="400,0" path="m7325,16461l7725,16461e" filled="f" stroked="t" strokeweight=".47597pt" strokecolor="#545454">
                <v:path arrowok="t"/>
              </v:shape>
            </v:group>
            <v:group style="position:absolute;left:9811;top:14140;width:2;height:565" coordorigin="9811,14140" coordsize="2,565">
              <v:shape style="position:absolute;left:9811;top:14140;width:2;height:565" coordorigin="9811,14140" coordsize="0,565" path="m9811,14706l9811,14140e" filled="f" stroked="t" strokeweight="3.17692pt" strokecolor="#CFD4D4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ltf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7"/>
          <w:szCs w:val="7"/>
          <w:color w:val="464646"/>
          <w:spacing w:val="0"/>
          <w:w w:val="71"/>
          <w:position w:val="2"/>
        </w:rPr>
        <w:t>.'&lt;..</w:t>
      </w:r>
      <w:r>
        <w:rPr>
          <w:rFonts w:ascii="Times New Roman" w:hAnsi="Times New Roman" w:cs="Times New Roman" w:eastAsia="Times New Roman"/>
          <w:sz w:val="7"/>
          <w:szCs w:val="7"/>
          <w:color w:val="464646"/>
          <w:spacing w:val="0"/>
          <w:w w:val="71"/>
          <w:position w:val="2"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464646"/>
          <w:spacing w:val="0"/>
          <w:w w:val="71"/>
          <w:position w:val="2"/>
        </w:rPr>
        <w:t>  </w:t>
      </w:r>
      <w:r>
        <w:rPr>
          <w:rFonts w:ascii="Times New Roman" w:hAnsi="Times New Roman" w:cs="Times New Roman" w:eastAsia="Times New Roman"/>
          <w:sz w:val="7"/>
          <w:szCs w:val="7"/>
          <w:color w:val="464646"/>
          <w:spacing w:val="1"/>
          <w:w w:val="71"/>
          <w:position w:val="2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5D5D5D"/>
          <w:spacing w:val="0"/>
          <w:w w:val="100"/>
          <w:i/>
          <w:position w:val="2"/>
        </w:rPr>
        <w:t>...</w:t>
      </w:r>
      <w:r>
        <w:rPr>
          <w:rFonts w:ascii="Times New Roman" w:hAnsi="Times New Roman" w:cs="Times New Roman" w:eastAsia="Times New Roman"/>
          <w:sz w:val="7"/>
          <w:szCs w:val="7"/>
          <w:color w:val="5D5D5D"/>
          <w:spacing w:val="-4"/>
          <w:w w:val="100"/>
          <w:i/>
          <w:position w:val="2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363636"/>
          <w:spacing w:val="0"/>
          <w:w w:val="66"/>
          <w:i/>
          <w:position w:val="2"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363636"/>
          <w:spacing w:val="-8"/>
          <w:w w:val="66"/>
          <w:i/>
          <w:position w:val="2"/>
        </w:rPr>
        <w:t>_</w:t>
      </w:r>
      <w:r>
        <w:rPr>
          <w:rFonts w:ascii="Times New Roman" w:hAnsi="Times New Roman" w:cs="Times New Roman" w:eastAsia="Times New Roman"/>
          <w:sz w:val="7"/>
          <w:szCs w:val="7"/>
          <w:color w:val="79797B"/>
          <w:spacing w:val="-17"/>
          <w:w w:val="190"/>
          <w:i/>
          <w:position w:val="2"/>
        </w:rPr>
        <w:t>,</w:t>
      </w:r>
      <w:r>
        <w:rPr>
          <w:rFonts w:ascii="Times New Roman" w:hAnsi="Times New Roman" w:cs="Times New Roman" w:eastAsia="Times New Roman"/>
          <w:sz w:val="7"/>
          <w:szCs w:val="7"/>
          <w:color w:val="5D5D5D"/>
          <w:spacing w:val="0"/>
          <w:w w:val="136"/>
          <w:i/>
          <w:position w:val="2"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5D5D5D"/>
          <w:spacing w:val="-11"/>
          <w:w w:val="136"/>
          <w:i/>
          <w:position w:val="2"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464646"/>
          <w:spacing w:val="0"/>
          <w:w w:val="114"/>
          <w:i/>
          <w:position w:val="2"/>
        </w:rPr>
        <w:t>,.':</w:t>
      </w:r>
      <w:r>
        <w:rPr>
          <w:rFonts w:ascii="Times New Roman" w:hAnsi="Times New Roman" w:cs="Times New Roman" w:eastAsia="Times New Roman"/>
          <w:sz w:val="7"/>
          <w:szCs w:val="7"/>
          <w:color w:val="898989"/>
          <w:spacing w:val="0"/>
          <w:w w:val="215"/>
          <w:position w:val="2"/>
        </w:rPr>
        <w:t>.,</w:t>
      </w:r>
      <w:r>
        <w:rPr>
          <w:rFonts w:ascii="Times New Roman" w:hAnsi="Times New Roman" w:cs="Times New Roman" w:eastAsia="Times New Roman"/>
          <w:sz w:val="7"/>
          <w:szCs w:val="7"/>
          <w:color w:val="898989"/>
          <w:spacing w:val="0"/>
          <w:w w:val="100"/>
          <w:position w:val="2"/>
        </w:rPr>
        <w:t>  </w:t>
      </w:r>
      <w:r>
        <w:rPr>
          <w:rFonts w:ascii="Times New Roman" w:hAnsi="Times New Roman" w:cs="Times New Roman" w:eastAsia="Times New Roman"/>
          <w:sz w:val="7"/>
          <w:szCs w:val="7"/>
          <w:color w:val="898989"/>
          <w:spacing w:val="-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363636"/>
          <w:spacing w:val="-5"/>
          <w:w w:val="138"/>
          <w:position w:val="2"/>
        </w:rPr>
        <w:t>·</w:t>
      </w:r>
      <w:r>
        <w:rPr>
          <w:rFonts w:ascii="Times New Roman" w:hAnsi="Times New Roman" w:cs="Times New Roman" w:eastAsia="Times New Roman"/>
          <w:sz w:val="7"/>
          <w:szCs w:val="7"/>
          <w:color w:val="B5B6B8"/>
          <w:spacing w:val="0"/>
          <w:w w:val="138"/>
          <w:position w:val="2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B5B6B8"/>
          <w:spacing w:val="-24"/>
          <w:w w:val="138"/>
          <w:position w:val="2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B5B6B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B5B6B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7"/>
          <w:szCs w:val="7"/>
          <w:color w:val="79797B"/>
          <w:spacing w:val="-4"/>
          <w:w w:val="100"/>
          <w:position w:val="2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898989"/>
          <w:spacing w:val="0"/>
          <w:w w:val="100"/>
          <w:i/>
          <w:position w:val="2"/>
        </w:rPr>
        <w:t>.1'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340" w:right="260"/>
        </w:sectPr>
      </w:pPr>
      <w:rPr/>
    </w:p>
    <w:p>
      <w:pPr>
        <w:spacing w:before="9" w:after="0" w:line="80" w:lineRule="exact"/>
        <w:jc w:val="left"/>
        <w:rPr>
          <w:sz w:val="8"/>
          <w:szCs w:val="8"/>
        </w:rPr>
      </w:pPr>
      <w:rPr/>
      <w:r>
        <w:rPr/>
        <w:pict>
          <v:shape style="position:absolute;margin-left:18.240pt;margin-top:146.87999pt;width:529.919983pt;height:36.480pt;mso-position-horizontal-relative:page;mso-position-vertical-relative:page;z-index:-15513" type="#_x0000_t75">
            <v:imagedata r:id="rId43" o:title=""/>
          </v:shape>
        </w:pict>
      </w:r>
      <w:r>
        <w:rPr/>
        <w:pict>
          <v:shape style="position:absolute;margin-left:245.759995pt;margin-top:594.23999pt;width:85.440005pt;height:24.96pt;mso-position-horizontal-relative:page;mso-position-vertical-relative:page;z-index:-15512" type="#_x0000_t75">
            <v:imagedata r:id="rId44" o:title=""/>
          </v:shape>
        </w:pict>
      </w:r>
      <w:r>
        <w:rPr/>
        <w:pict>
          <v:shape style="position:absolute;margin-left:428.160004pt;margin-top:632.640015pt;width:133.439996pt;height:92.16pt;mso-position-horizontal-relative:page;mso-position-vertical-relative:page;z-index:-15511" type="#_x0000_t75">
            <v:imagedata r:id="rId45" o:title=""/>
          </v:shape>
        </w:pict>
      </w:r>
      <w:r>
        <w:rPr/>
        <w:pict>
          <v:group style="position:absolute;margin-left:531.215393pt;margin-top:38.051468pt;width:.1pt;height:31.111263pt;mso-position-horizontal-relative:page;mso-position-vertical-relative:page;z-index:-15510" coordorigin="10624,761" coordsize="2,622">
            <v:shape style="position:absolute;left:10624;top:761;width:2;height:622" coordorigin="10624,761" coordsize="0,622" path="m10624,1383l10624,761e" filled="f" stroked="t" strokeweight="2.864982pt" strokecolor="#879090">
              <v:path arrowok="t"/>
            </v:shape>
          </v:group>
          <w10:wrap type="none"/>
        </w:pict>
      </w:r>
      <w:r>
        <w:rPr/>
        <w:pict>
          <v:group style="position:absolute;margin-left:134.824188pt;margin-top:704.186035pt;width:.1pt;height:15.753419pt;mso-position-horizontal-relative:page;mso-position-vertical-relative:page;z-index:-15509" coordorigin="2696,14084" coordsize="2,315">
            <v:shape style="position:absolute;left:2696;top:14084;width:2;height:315" coordorigin="2696,14084" coordsize="0,315" path="m2696,14399l2696,14084e" filled="f" stroked="t" strokeweight=".68608pt" strokecolor="#E1E2E4">
              <v:path arrowok="t"/>
            </v:shape>
          </v:group>
          <w10:wrap type="none"/>
        </w:pict>
      </w:r>
      <w:r>
        <w:rPr>
          <w:sz w:val="8"/>
          <w:szCs w:val="8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7.085438" w:type="dxa"/>
      </w:tblPr>
      <w:tblGrid/>
      <w:tr>
        <w:trPr>
          <w:trHeight w:val="1489" w:hRule="exact"/>
        </w:trPr>
        <w:tc>
          <w:tcPr>
            <w:tcW w:w="2034" w:type="dxa"/>
            <w:gridSpan w:val="3"/>
            <w:tcBorders>
              <w:top w:val="single" w:sz="5.729968" w:space="0" w:color="575757"/>
              <w:bottom w:val="single" w:sz="5.729968" w:space="0" w:color="5B5B5B"/>
              <w:left w:val="single" w:sz="5.729968" w:space="0" w:color="575757"/>
              <w:right w:val="single" w:sz="5.729968" w:space="0" w:color="5B5B5B"/>
            </w:tcBorders>
          </w:tcPr>
          <w:p>
            <w:pPr>
              <w:spacing w:before="0" w:after="0" w:line="851" w:lineRule="exact"/>
              <w:ind w:left="-3990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Times New Roman" w:hAnsi="Times New Roman" w:cs="Times New Roman" w:eastAsia="Times New Roman"/>
                <w:sz w:val="87"/>
                <w:szCs w:val="87"/>
                <w:color w:val="3D3D3D"/>
                <w:spacing w:val="-1320"/>
                <w:w w:val="459"/>
                <w:position w:val="1"/>
              </w:rPr>
              <w:t>!</w:t>
            </w:r>
            <w:r>
              <w:rPr>
                <w:rFonts w:ascii="Arial" w:hAnsi="Arial" w:cs="Arial" w:eastAsia="Arial"/>
                <w:sz w:val="14"/>
                <w:szCs w:val="14"/>
                <w:color w:val="3D3D3D"/>
                <w:spacing w:val="0"/>
                <w:w w:val="122"/>
                <w:position w:val="-13"/>
              </w:rPr>
              <w:t>IZMIR</w:t>
            </w:r>
            <w:r>
              <w:rPr>
                <w:rFonts w:ascii="Arial" w:hAnsi="Arial" w:cs="Arial" w:eastAsia="Arial"/>
                <w:sz w:val="14"/>
                <w:szCs w:val="14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139" w:lineRule="exact"/>
              <w:ind w:left="494" w:right="-20"/>
              <w:jc w:val="left"/>
              <w:rPr>
                <w:rFonts w:ascii="Arial" w:hAnsi="Arial" w:cs="Arial" w:eastAsia="Arial"/>
                <w:sz w:val="15"/>
                <w:szCs w:val="15"/>
              </w:rPr>
            </w:pPr>
            <w:rPr/>
            <w:r>
              <w:rPr>
                <w:rFonts w:ascii="Arial" w:hAnsi="Arial" w:cs="Arial" w:eastAsia="Arial"/>
                <w:sz w:val="15"/>
                <w:szCs w:val="15"/>
                <w:color w:val="3D3D3D"/>
                <w:spacing w:val="0"/>
                <w:w w:val="102"/>
                <w:b/>
                <w:bCs/>
              </w:rPr>
              <w:t>BÜYÜKŞEHIR</w:t>
            </w:r>
            <w:r>
              <w:rPr>
                <w:rFonts w:ascii="Arial" w:hAnsi="Arial" w:cs="Arial" w:eastAsia="Arial"/>
                <w:sz w:val="15"/>
                <w:szCs w:val="15"/>
                <w:color w:val="000000"/>
                <w:spacing w:val="0"/>
                <w:w w:val="100"/>
              </w:rPr>
            </w:r>
          </w:p>
          <w:p>
            <w:pPr>
              <w:spacing w:before="0" w:after="0" w:line="142" w:lineRule="exact"/>
              <w:ind w:left="542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color w:val="3D3D3D"/>
                <w:spacing w:val="0"/>
                <w:w w:val="114"/>
              </w:rPr>
              <w:t>BELEDIYESI</w:t>
            </w:r>
            <w:r>
              <w:rPr>
                <w:rFonts w:ascii="Arial" w:hAnsi="Arial" w:cs="Arial" w:eastAsia="Arial"/>
                <w:sz w:val="14"/>
                <w:szCs w:val="14"/>
                <w:color w:val="000000"/>
                <w:spacing w:val="0"/>
                <w:w w:val="100"/>
              </w:rPr>
            </w:r>
          </w:p>
        </w:tc>
        <w:tc>
          <w:tcPr>
            <w:tcW w:w="6780" w:type="dxa"/>
            <w:gridSpan w:val="4"/>
            <w:tcBorders>
              <w:top w:val="single" w:sz="5.729968" w:space="0" w:color="575757"/>
              <w:bottom w:val="single" w:sz="5.729968" w:space="0" w:color="5B5B5B"/>
              <w:left w:val="single" w:sz="5.729968" w:space="0" w:color="5B5B5B"/>
              <w:right w:val="single" w:sz="3.819976" w:space="0" w:color="484848"/>
            </w:tcBorders>
          </w:tcPr>
          <w:p>
            <w:pPr>
              <w:spacing w:before="1" w:after="0" w:line="140" w:lineRule="exact"/>
              <w:jc w:val="left"/>
              <w:rPr>
                <w:sz w:val="14"/>
                <w:szCs w:val="14"/>
              </w:rPr>
            </w:pPr>
            <w:rPr/>
            <w:r>
              <w:rPr>
                <w:sz w:val="14"/>
                <w:szCs w:val="14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52" w:lineRule="auto"/>
              <w:ind w:left="2113" w:right="1899" w:firstLine="-86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0"/>
                <w:w w:val="100"/>
              </w:rPr>
              <w:t>İZMİR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BÜYÜKŞEHİR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5"/>
              </w:rPr>
              <w:t>BELEDİYESİ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5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İTFAİYE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DAİRESi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4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5"/>
              </w:rPr>
              <w:t>BAŞKANLI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8"/>
                <w:w w:val="106"/>
              </w:rPr>
              <w:t>G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89"/>
              </w:rPr>
              <w:t>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  <w:p>
            <w:pPr>
              <w:spacing w:before="0" w:after="0" w:line="240" w:lineRule="auto"/>
              <w:ind w:left="1542" w:right="1543"/>
              <w:jc w:val="center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itfaiye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Acil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Müdahale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Şub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4"/>
              </w:rPr>
              <w:t>Müdürlüğü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  <w:p>
            <w:pPr>
              <w:spacing w:before="10" w:after="0" w:line="240" w:lineRule="auto"/>
              <w:ind w:left="2644" w:right="2593"/>
              <w:jc w:val="center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YANGIN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4"/>
              </w:rPr>
              <w:t>RAPORU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423" w:type="dxa"/>
            <w:tcBorders>
              <w:top w:val="single" w:sz="5.729968" w:space="0" w:color="575757"/>
              <w:bottom w:val="single" w:sz="5.729968" w:space="0" w:color="5B5B5B"/>
              <w:left w:val="single" w:sz="3.819976" w:space="0" w:color="484848"/>
              <w:right w:val="single" w:sz="5.729968" w:space="0" w:color="575757"/>
            </w:tcBorders>
          </w:tcPr>
          <w:p>
            <w:pPr/>
            <w:rPr/>
          </w:p>
        </w:tc>
      </w:tr>
      <w:tr>
        <w:trPr>
          <w:trHeight w:val="215" w:hRule="exact"/>
        </w:trPr>
        <w:tc>
          <w:tcPr>
            <w:tcW w:w="11238" w:type="dxa"/>
            <w:gridSpan w:val="8"/>
            <w:tcBorders>
              <w:top w:val="single" w:sz="5.729968" w:space="0" w:color="5B5B5B"/>
              <w:bottom w:val="single" w:sz="5.729968" w:space="0" w:color="575757"/>
              <w:left w:val="single" w:sz="5.729968" w:space="0" w:color="575757"/>
              <w:right w:val="single" w:sz="5.729968" w:space="0" w:color="575757"/>
            </w:tcBorders>
          </w:tcPr>
          <w:p>
            <w:pPr>
              <w:spacing w:before="1" w:after="0" w:line="240" w:lineRule="auto"/>
              <w:ind w:left="-2" w:right="-20"/>
              <w:jc w:val="left"/>
              <w:tabs>
                <w:tab w:pos="1220" w:val="left"/>
                <w:tab w:pos="3040" w:val="left"/>
                <w:tab w:pos="5440" w:val="left"/>
                <w:tab w:pos="758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0"/>
                <w:w w:val="100"/>
              </w:rPr>
              <w:t>Öla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0"/>
                <w:w w:val="100"/>
              </w:rPr>
              <w:t>Tarihi</w:t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0"/>
                <w:w w:val="100"/>
              </w:rPr>
              <w:t>21/05/2017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]Bildirim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49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-13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23:55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0"/>
                <w:w w:val="100"/>
              </w:rPr>
              <w:t>el: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3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69"/>
              </w:rPr>
              <w:t>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3"/>
              </w:rPr>
              <w:t>10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15" w:hRule="exact"/>
        </w:trPr>
        <w:tc>
          <w:tcPr>
            <w:tcW w:w="11238" w:type="dxa"/>
            <w:gridSpan w:val="8"/>
            <w:tcBorders>
              <w:top w:val="single" w:sz="5.729968" w:space="0" w:color="575757"/>
              <w:bottom w:val="single" w:sz="5.729968" w:space="0" w:color="575757"/>
              <w:left w:val="single" w:sz="5.729968" w:space="0" w:color="575757"/>
              <w:right w:val="single" w:sz="5.729968" w:space="0" w:color="575757"/>
            </w:tcBorders>
          </w:tcPr>
          <w:p>
            <w:pPr>
              <w:spacing w:before="1" w:after="0" w:line="240" w:lineRule="auto"/>
              <w:ind w:left="7" w:right="-20"/>
              <w:jc w:val="left"/>
              <w:tabs>
                <w:tab w:pos="1220" w:val="left"/>
                <w:tab w:pos="3040" w:val="left"/>
                <w:tab w:pos="4280" w:val="left"/>
                <w:tab w:pos="544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color w:val="4D4D4D"/>
                <w:spacing w:val="0"/>
                <w:w w:val="95"/>
              </w:rPr>
              <w:t>K</w:t>
            </w:r>
            <w:r>
              <w:rPr>
                <w:rFonts w:ascii="Arial" w:hAnsi="Arial" w:cs="Arial" w:eastAsia="Arial"/>
                <w:sz w:val="16"/>
                <w:szCs w:val="16"/>
                <w:color w:val="4D4D4D"/>
                <w:spacing w:val="10"/>
                <w:w w:val="95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8"/>
                <w:w w:val="95"/>
              </w:rPr>
              <w:t>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95"/>
              </w:rPr>
              <w:t>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95"/>
              </w:rPr>
              <w:t>(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4"/>
                <w:w w:val="95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-3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21105/2017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0"/>
                <w:w w:val="93"/>
              </w:rPr>
              <w:t>IKayıl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14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28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17"/>
                <w:w w:val="128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3354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-13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28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8"/>
                <w:w w:val="128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0"/>
                <w:w w:val="100"/>
              </w:rPr>
              <w:t>Şam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ral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15" w:hRule="exact"/>
        </w:trPr>
        <w:tc>
          <w:tcPr>
            <w:tcW w:w="11238" w:type="dxa"/>
            <w:gridSpan w:val="8"/>
            <w:tcBorders>
              <w:top w:val="single" w:sz="5.729968" w:space="0" w:color="575757"/>
              <w:bottom w:val="single" w:sz="5.729968" w:space="0" w:color="545454"/>
              <w:left w:val="single" w:sz="5.729968" w:space="0" w:color="575757"/>
              <w:right w:val="single" w:sz="5.729968" w:space="0" w:color="575757"/>
            </w:tcBorders>
          </w:tcPr>
          <w:p>
            <w:pPr>
              <w:spacing w:before="1" w:after="0" w:line="240" w:lineRule="auto"/>
              <w:ind w:left="1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0"/>
                <w:w w:val="100"/>
              </w:rPr>
              <w:t>Bildirile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Adre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0"/>
                <w:w w:val="128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-17"/>
                <w:w w:val="128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Kona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350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soka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6"/>
              </w:rPr>
              <w:t>No:41önü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15" w:hRule="exact"/>
        </w:trPr>
        <w:tc>
          <w:tcPr>
            <w:tcW w:w="11238" w:type="dxa"/>
            <w:gridSpan w:val="8"/>
            <w:tcBorders>
              <w:top w:val="single" w:sz="5.729968" w:space="0" w:color="545454"/>
              <w:bottom w:val="single" w:sz="5.729968" w:space="0" w:color="575757"/>
              <w:left w:val="single" w:sz="5.729968" w:space="0" w:color="575757"/>
              <w:right w:val="single" w:sz="5.729968" w:space="0" w:color="575757"/>
            </w:tcBorders>
          </w:tcPr>
          <w:p>
            <w:pPr>
              <w:spacing w:before="1" w:after="0" w:line="240" w:lineRule="auto"/>
              <w:ind w:left="12" w:right="-20"/>
              <w:jc w:val="left"/>
              <w:tabs>
                <w:tab w:pos="122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Doğn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Adres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13"/>
              </w:rPr>
              <w:t>:Kona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13"/>
              </w:rPr>
              <w:t>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1"/>
                <w:w w:val="113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350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soka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5"/>
              </w:rPr>
              <w:t>No:41önü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957" w:hRule="exact"/>
        </w:trPr>
        <w:tc>
          <w:tcPr>
            <w:tcW w:w="11238" w:type="dxa"/>
            <w:gridSpan w:val="8"/>
            <w:tcBorders>
              <w:top w:val="single" w:sz="5.729968" w:space="0" w:color="575757"/>
              <w:bottom w:val="single" w:sz="5.729968" w:space="0" w:color="575757"/>
              <w:left w:val="single" w:sz="5.729968" w:space="0" w:color="575757"/>
              <w:right w:val="single" w:sz="5.729968" w:space="0" w:color="575757"/>
            </w:tcBorders>
          </w:tcPr>
          <w:p>
            <w:pPr>
              <w:spacing w:before="6" w:after="0" w:line="240" w:lineRule="auto"/>
              <w:ind w:left="17" w:right="-20"/>
              <w:jc w:val="left"/>
              <w:tabs>
                <w:tab w:pos="1220" w:val="left"/>
                <w:tab w:pos="4400" w:val="left"/>
                <w:tab w:pos="674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Türü</w:t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3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Araç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Yangını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A</w:t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13"/>
              </w:rPr>
              <w:t>:Elektri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13"/>
              </w:rPr>
              <w:t>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1"/>
                <w:w w:val="113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Kısa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2"/>
              </w:rPr>
              <w:t>Devre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493" w:hRule="exact"/>
        </w:trPr>
        <w:tc>
          <w:tcPr>
            <w:tcW w:w="2034" w:type="dxa"/>
            <w:vMerge w:val="restart"/>
            <w:gridSpan w:val="3"/>
            <w:tcBorders>
              <w:top w:val="single" w:sz="5.729968" w:space="0" w:color="575757"/>
              <w:left w:val="single" w:sz="5.729968" w:space="0" w:color="575757"/>
              <w:right w:val="single" w:sz="5.729968" w:space="0" w:color="545454"/>
            </w:tcBorders>
          </w:tcPr>
          <w:p>
            <w:pPr>
              <w:spacing w:before="11" w:after="0" w:line="240" w:lineRule="auto"/>
              <w:ind w:left="1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Yana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4"/>
              </w:rPr>
              <w:t>Şeyin: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  <w:p>
            <w:pPr>
              <w:spacing w:before="18" w:after="0" w:line="280" w:lineRule="exact"/>
              <w:jc w:val="left"/>
              <w:rPr>
                <w:sz w:val="28"/>
                <w:szCs w:val="28"/>
              </w:rPr>
            </w:pPr>
            <w:rPr/>
            <w:r>
              <w:rPr>
                <w:sz w:val="28"/>
                <w:szCs w:val="28"/>
              </w:rPr>
            </w:r>
          </w:p>
          <w:p>
            <w:pPr>
              <w:spacing w:before="0" w:after="0" w:line="240" w:lineRule="auto"/>
              <w:ind w:right="-65"/>
              <w:jc w:val="righ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75"/>
              </w:rPr>
              <w:t>f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  <w:p>
            <w:pPr>
              <w:spacing w:before="0" w:after="0" w:line="191" w:lineRule="exact"/>
              <w:ind w:left="-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0"/>
                <w:w w:val="103"/>
              </w:rPr>
              <w:t>Giden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  <w:p>
            <w:pPr>
              <w:spacing w:before="10" w:after="0" w:line="240" w:lineRule="auto"/>
              <w:ind w:left="7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0"/>
                <w:w w:val="101"/>
              </w:rPr>
              <w:t>Ekibin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9204" w:type="dxa"/>
            <w:gridSpan w:val="5"/>
            <w:tcBorders>
              <w:top w:val="single" w:sz="5.729968" w:space="0" w:color="575757"/>
              <w:bottom w:val="single" w:sz="5.729968" w:space="0" w:color="5B5B5B"/>
              <w:left w:val="single" w:sz="5.729968" w:space="0" w:color="545454"/>
              <w:right w:val="single" w:sz="5.729968" w:space="0" w:color="646464"/>
            </w:tcBorders>
          </w:tcPr>
          <w:p>
            <w:pPr>
              <w:spacing w:before="0" w:after="0" w:line="218" w:lineRule="exact"/>
              <w:ind w:left="-14" w:right="-105"/>
              <w:jc w:val="left"/>
              <w:tabs>
                <w:tab w:pos="3580" w:val="left"/>
                <w:tab w:pos="5360" w:val="left"/>
                <w:tab w:pos="9180" w:val="left"/>
              </w:tabs>
              <w:rPr>
                <w:rFonts w:ascii="Arial" w:hAnsi="Arial" w:cs="Arial" w:eastAsia="Arial"/>
                <w:sz w:val="12"/>
                <w:szCs w:val="12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w w:val="156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-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62626"/>
                <w:spacing w:val="0"/>
                <w:w w:val="90"/>
              </w:rPr>
              <w:t>h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62626"/>
                <w:spacing w:val="0"/>
                <w:w w:val="89"/>
              </w:rPr>
              <w:t>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62626"/>
                <w:spacing w:val="-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0"/>
                <w:w w:val="100"/>
              </w:rPr>
              <w:t>b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07274"/>
                <w:spacing w:val="0"/>
                <w:w w:val="154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07274"/>
                <w:spacing w:val="-31"/>
                <w:w w:val="154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Meti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ARKANLI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color w:val="606060"/>
                <w:spacing w:val="0"/>
                <w:w w:val="71"/>
              </w:rPr>
              <w:t>iJUracı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color w:val="606060"/>
                <w:spacing w:val="10"/>
                <w:w w:val="7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veya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Kullanan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Ciha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0"/>
                <w:w w:val="100"/>
              </w:rPr>
              <w:t>ŞENTÜRK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-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0"/>
                <w:w w:val="100"/>
              </w:rPr>
            </w:r>
            <w:r>
              <w:rPr>
                <w:rFonts w:ascii="Arial" w:hAnsi="Arial" w:cs="Arial" w:eastAsia="Arial"/>
                <w:sz w:val="12"/>
                <w:szCs w:val="12"/>
                <w:color w:val="BABCBF"/>
                <w:spacing w:val="0"/>
                <w:w w:val="51"/>
                <w:b/>
                <w:bCs/>
              </w:rPr>
              <w:t>1</w:t>
            </w:r>
            <w:r>
              <w:rPr>
                <w:rFonts w:ascii="Arial" w:hAnsi="Arial" w:cs="Arial" w:eastAsia="Arial"/>
                <w:sz w:val="12"/>
                <w:szCs w:val="12"/>
                <w:color w:val="000000"/>
                <w:spacing w:val="0"/>
                <w:w w:val="100"/>
              </w:rPr>
            </w:r>
          </w:p>
          <w:p>
            <w:pPr>
              <w:spacing w:before="66" w:after="0" w:line="195" w:lineRule="exact"/>
              <w:ind w:left="43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32"/>
              </w:rPr>
              <w:t>miri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48"/>
                <w:w w:val="132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32"/>
              </w:rPr>
              <w:t>:E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32"/>
              </w:rPr>
              <w:t>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14"/>
                <w:w w:val="132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Fati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h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Gökme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3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3"/>
              </w:rPr>
              <w:t>SiMAYLI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483" w:hRule="exact"/>
        </w:trPr>
        <w:tc>
          <w:tcPr>
            <w:tcW w:w="2034" w:type="dxa"/>
            <w:vMerge/>
            <w:gridSpan w:val="3"/>
            <w:tcBorders>
              <w:left w:val="single" w:sz="5.729968" w:space="0" w:color="575757"/>
              <w:right w:val="single" w:sz="5.729968" w:space="0" w:color="545454"/>
            </w:tcBorders>
          </w:tcPr>
          <w:p>
            <w:pPr/>
            <w:rPr/>
          </w:p>
        </w:tc>
        <w:tc>
          <w:tcPr>
            <w:tcW w:w="2559" w:type="dxa"/>
            <w:vMerge w:val="restart"/>
            <w:tcBorders>
              <w:top w:val="single" w:sz="5.729968" w:space="0" w:color="5B5B5B"/>
              <w:left w:val="single" w:sz="5.729968" w:space="0" w:color="545454"/>
              <w:right w:val="single" w:sz="5.729968" w:space="0" w:color="444444"/>
            </w:tcBorders>
          </w:tcPr>
          <w:p>
            <w:pPr>
              <w:spacing w:before="11" w:after="0" w:line="240" w:lineRule="auto"/>
              <w:ind w:left="28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74"/>
              </w:rPr>
              <w:t>A..raç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3"/>
                <w:w w:val="74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Sayısı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-9"/>
                <w:w w:val="128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18"/>
              </w:rPr>
              <w:t>1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  <w:p>
            <w:pPr>
              <w:spacing w:before="10" w:after="0" w:line="240" w:lineRule="auto"/>
              <w:ind w:left="49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48"/>
              </w:rPr>
              <w:t>raç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19"/>
                <w:w w:val="148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Plakası:3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5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4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CFE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8"/>
              </w:rPr>
              <w:t>41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6644" w:type="dxa"/>
            <w:gridSpan w:val="4"/>
            <w:tcBorders>
              <w:top w:val="single" w:sz="5.729968" w:space="0" w:color="5B5B5B"/>
              <w:bottom w:val="single" w:sz="5.729968" w:space="0" w:color="6B6B6B"/>
              <w:left w:val="single" w:sz="5.729968" w:space="0" w:color="444444"/>
              <w:right w:val="single" w:sz="5.729968" w:space="0" w:color="646464"/>
            </w:tcBorders>
          </w:tcPr>
          <w:p>
            <w:pPr>
              <w:spacing w:before="11" w:after="0" w:line="240" w:lineRule="auto"/>
              <w:ind w:left="45" w:right="-20"/>
              <w:jc w:val="left"/>
              <w:tabs>
                <w:tab w:pos="300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20"/>
              </w:rPr>
              <w:t>ıkı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20"/>
              </w:rPr>
              <w:t>ş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37"/>
                <w:w w:val="12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20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22"/>
                <w:w w:val="12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0"/>
                <w:w w:val="100"/>
              </w:rPr>
              <w:t>23:56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-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0"/>
                <w:w w:val="100"/>
              </w:rPr>
              <w:t>arı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0"/>
                <w:w w:val="115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-1"/>
                <w:w w:val="115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0"/>
                <w:w w:val="115"/>
              </w:rPr>
              <w:t>23:59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44" w:hRule="exact"/>
        </w:trPr>
        <w:tc>
          <w:tcPr>
            <w:tcW w:w="2034" w:type="dxa"/>
            <w:vMerge/>
            <w:gridSpan w:val="3"/>
            <w:tcBorders>
              <w:left w:val="single" w:sz="5.729968" w:space="0" w:color="575757"/>
              <w:right w:val="single" w:sz="5.729968" w:space="0" w:color="545454"/>
            </w:tcBorders>
          </w:tcPr>
          <w:p>
            <w:pPr/>
            <w:rPr/>
          </w:p>
        </w:tc>
        <w:tc>
          <w:tcPr>
            <w:tcW w:w="2559" w:type="dxa"/>
            <w:vMerge/>
            <w:tcBorders>
              <w:left w:val="single" w:sz="5.729968" w:space="0" w:color="545454"/>
              <w:right w:val="single" w:sz="5.729968" w:space="0" w:color="444444"/>
            </w:tcBorders>
          </w:tcPr>
          <w:p>
            <w:pPr/>
            <w:rPr/>
          </w:p>
        </w:tc>
        <w:tc>
          <w:tcPr>
            <w:tcW w:w="6644" w:type="dxa"/>
            <w:gridSpan w:val="4"/>
            <w:tcBorders>
              <w:top w:val="single" w:sz="5.729968" w:space="0" w:color="6B6B6B"/>
              <w:bottom w:val="single" w:sz="5.729968" w:space="0" w:color="676767"/>
              <w:left w:val="single" w:sz="5.729968" w:space="0" w:color="444444"/>
              <w:right w:val="single" w:sz="5.729968" w:space="0" w:color="646464"/>
            </w:tcBorders>
          </w:tcPr>
          <w:p>
            <w:pPr>
              <w:spacing w:before="11" w:after="0" w:line="240" w:lineRule="auto"/>
              <w:ind w:left="14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Elektri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Arıza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Geli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3"/>
              </w:rPr>
              <w:t>Saati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44" w:hRule="exact"/>
        </w:trPr>
        <w:tc>
          <w:tcPr>
            <w:tcW w:w="2034" w:type="dxa"/>
            <w:vMerge/>
            <w:gridSpan w:val="3"/>
            <w:tcBorders>
              <w:left w:val="single" w:sz="5.729968" w:space="0" w:color="575757"/>
              <w:right w:val="single" w:sz="5.729968" w:space="0" w:color="545454"/>
            </w:tcBorders>
          </w:tcPr>
          <w:p>
            <w:pPr/>
            <w:rPr/>
          </w:p>
        </w:tc>
        <w:tc>
          <w:tcPr>
            <w:tcW w:w="2559" w:type="dxa"/>
            <w:vMerge/>
            <w:tcBorders>
              <w:left w:val="single" w:sz="5.729968" w:space="0" w:color="545454"/>
              <w:right w:val="single" w:sz="5.729968" w:space="0" w:color="444444"/>
            </w:tcBorders>
          </w:tcPr>
          <w:p>
            <w:pPr/>
            <w:rPr/>
          </w:p>
        </w:tc>
        <w:tc>
          <w:tcPr>
            <w:tcW w:w="6644" w:type="dxa"/>
            <w:gridSpan w:val="4"/>
            <w:tcBorders>
              <w:top w:val="single" w:sz="5.729968" w:space="0" w:color="676767"/>
              <w:bottom w:val="single" w:sz="5.729968" w:space="0" w:color="5B5B5B"/>
              <w:left w:val="single" w:sz="5.729968" w:space="0" w:color="444444"/>
              <w:right w:val="single" w:sz="5.729968" w:space="0" w:color="646464"/>
            </w:tcBorders>
          </w:tcPr>
          <w:p>
            <w:pPr>
              <w:spacing w:before="11" w:after="0" w:line="240" w:lineRule="auto"/>
              <w:ind w:left="19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112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Acil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Servi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Geli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5"/>
              </w:rPr>
              <w:t>Saati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20" w:hRule="exact"/>
        </w:trPr>
        <w:tc>
          <w:tcPr>
            <w:tcW w:w="2034" w:type="dxa"/>
            <w:vMerge/>
            <w:gridSpan w:val="3"/>
            <w:tcBorders>
              <w:left w:val="single" w:sz="5.729968" w:space="0" w:color="575757"/>
              <w:right w:val="single" w:sz="5.729968" w:space="0" w:color="545454"/>
            </w:tcBorders>
          </w:tcPr>
          <w:p>
            <w:pPr/>
            <w:rPr/>
          </w:p>
        </w:tc>
        <w:tc>
          <w:tcPr>
            <w:tcW w:w="2559" w:type="dxa"/>
            <w:vMerge/>
            <w:tcBorders>
              <w:bottom w:val="single" w:sz="5.729968" w:space="0" w:color="5B5B5B"/>
              <w:left w:val="single" w:sz="5.729968" w:space="0" w:color="545454"/>
              <w:right w:val="single" w:sz="5.729968" w:space="0" w:color="444444"/>
            </w:tcBorders>
          </w:tcPr>
          <w:p>
            <w:pPr/>
            <w:rPr/>
          </w:p>
        </w:tc>
        <w:tc>
          <w:tcPr>
            <w:tcW w:w="6644" w:type="dxa"/>
            <w:gridSpan w:val="4"/>
            <w:tcBorders>
              <w:top w:val="single" w:sz="5.729968" w:space="0" w:color="5B5B5B"/>
              <w:bottom w:val="single" w:sz="5.729968" w:space="0" w:color="5B5B5B"/>
              <w:left w:val="single" w:sz="5.729968" w:space="0" w:color="444444"/>
              <w:right w:val="single" w:sz="5.729968" w:space="0" w:color="646464"/>
            </w:tcBorders>
          </w:tcPr>
          <w:p>
            <w:pPr>
              <w:spacing w:before="6" w:after="0" w:line="240" w:lineRule="auto"/>
              <w:ind w:left="14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Emniyet-Jandarma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4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Geli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0"/>
                <w:w w:val="128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30" w:hRule="exact"/>
        </w:trPr>
        <w:tc>
          <w:tcPr>
            <w:tcW w:w="2034" w:type="dxa"/>
            <w:vMerge/>
            <w:gridSpan w:val="3"/>
            <w:tcBorders>
              <w:bottom w:val="single" w:sz="5.729968" w:space="0" w:color="575757"/>
              <w:left w:val="single" w:sz="5.729968" w:space="0" w:color="575757"/>
              <w:right w:val="single" w:sz="5.729968" w:space="0" w:color="545454"/>
            </w:tcBorders>
          </w:tcPr>
          <w:p>
            <w:pPr/>
            <w:rPr/>
          </w:p>
        </w:tc>
        <w:tc>
          <w:tcPr>
            <w:tcW w:w="2559" w:type="dxa"/>
            <w:tcBorders>
              <w:top w:val="single" w:sz="5.729968" w:space="0" w:color="5B5B5B"/>
              <w:bottom w:val="single" w:sz="5.729968" w:space="0" w:color="575757"/>
              <w:left w:val="single" w:sz="5.729968" w:space="0" w:color="545454"/>
              <w:right w:val="single" w:sz="5.729968" w:space="0" w:color="444444"/>
            </w:tcBorders>
          </w:tcPr>
          <w:p>
            <w:pPr>
              <w:spacing w:before="6" w:after="0" w:line="240" w:lineRule="auto"/>
              <w:ind w:left="1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Personel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Sayısı: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12"/>
              </w:rPr>
              <w:t>3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6644" w:type="dxa"/>
            <w:gridSpan w:val="4"/>
            <w:tcBorders>
              <w:top w:val="single" w:sz="5.729968" w:space="0" w:color="5B5B5B"/>
              <w:bottom w:val="single" w:sz="5.729968" w:space="0" w:color="575757"/>
              <w:left w:val="single" w:sz="5.729968" w:space="0" w:color="444444"/>
              <w:right w:val="single" w:sz="5.729968" w:space="0" w:color="646464"/>
            </w:tcBorders>
          </w:tcPr>
          <w:p>
            <w:pPr>
              <w:spacing w:before="6" w:after="0" w:line="240" w:lineRule="auto"/>
              <w:ind w:left="14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Doğalg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5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0"/>
                <w:w w:val="100"/>
              </w:rPr>
              <w:t>z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Ekibi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Geli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5"/>
              </w:rPr>
              <w:t>Saati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421" w:hRule="exact"/>
        </w:trPr>
        <w:tc>
          <w:tcPr>
            <w:tcW w:w="2034" w:type="dxa"/>
            <w:vMerge w:val="restart"/>
            <w:gridSpan w:val="3"/>
            <w:tcBorders>
              <w:top w:val="single" w:sz="5.729968" w:space="0" w:color="575757"/>
              <w:left w:val="single" w:sz="5.729968" w:space="0" w:color="575757"/>
              <w:right w:val="single" w:sz="5.729968" w:space="0" w:color="545454"/>
            </w:tcBorders>
          </w:tcPr>
          <w:p>
            <w:pPr>
              <w:spacing w:before="6" w:after="0" w:line="240" w:lineRule="auto"/>
              <w:ind w:left="1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Yardımcı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Eki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4"/>
              </w:rPr>
              <w:t>Gitmişse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559" w:type="dxa"/>
            <w:tcBorders>
              <w:top w:val="single" w:sz="5.729968" w:space="0" w:color="575757"/>
              <w:bottom w:val="single" w:sz="5.729968" w:space="0" w:color="606060"/>
              <w:left w:val="single" w:sz="5.729968" w:space="0" w:color="545454"/>
              <w:right w:val="single" w:sz="5.729968" w:space="0" w:color="444444"/>
            </w:tcBorders>
          </w:tcPr>
          <w:p>
            <w:pPr>
              <w:spacing w:before="6" w:after="0" w:line="252" w:lineRule="auto"/>
              <w:ind w:left="5" w:right="1556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Çıkı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6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6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Dönüş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5"/>
              </w:rPr>
              <w:t>Saat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"/>
                <w:w w:val="105"/>
              </w:rPr>
              <w:t>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07274"/>
                <w:spacing w:val="0"/>
                <w:w w:val="154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903" w:type="dxa"/>
            <w:gridSpan w:val="2"/>
            <w:tcBorders>
              <w:top w:val="single" w:sz="5.729968" w:space="0" w:color="575757"/>
              <w:bottom w:val="single" w:sz="5.729968" w:space="0" w:color="606060"/>
              <w:left w:val="single" w:sz="5.729968" w:space="0" w:color="444444"/>
              <w:right w:val="single" w:sz="3.819976" w:space="0" w:color="484848"/>
            </w:tcBorders>
          </w:tcPr>
          <w:p>
            <w:pPr>
              <w:spacing w:before="6" w:after="0" w:line="240" w:lineRule="auto"/>
              <w:ind w:left="5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Araç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Sayısı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0"/>
                <w:w w:val="128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3741" w:type="dxa"/>
            <w:gridSpan w:val="2"/>
            <w:tcBorders>
              <w:top w:val="single" w:sz="5.729968" w:space="0" w:color="575757"/>
              <w:bottom w:val="single" w:sz="5.729968" w:space="0" w:color="606060"/>
              <w:left w:val="single" w:sz="3.819976" w:space="0" w:color="484848"/>
              <w:right w:val="single" w:sz="5.729968" w:space="0" w:color="646464"/>
            </w:tcBorders>
          </w:tcPr>
          <w:p>
            <w:pPr>
              <w:spacing w:before="6" w:after="0" w:line="240" w:lineRule="auto"/>
              <w:ind w:left="14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Personel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Sayısı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313"/>
                <w:spacing w:val="0"/>
                <w:w w:val="102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11" w:hRule="exact"/>
        </w:trPr>
        <w:tc>
          <w:tcPr>
            <w:tcW w:w="2034" w:type="dxa"/>
            <w:vMerge/>
            <w:gridSpan w:val="3"/>
            <w:tcBorders>
              <w:left w:val="single" w:sz="5.729968" w:space="0" w:color="575757"/>
              <w:right w:val="single" w:sz="5.729968" w:space="0" w:color="545454"/>
            </w:tcBorders>
          </w:tcPr>
          <w:p>
            <w:pPr/>
            <w:rPr/>
          </w:p>
        </w:tc>
        <w:tc>
          <w:tcPr>
            <w:tcW w:w="2559" w:type="dxa"/>
            <w:tcBorders>
              <w:top w:val="single" w:sz="5.729968" w:space="0" w:color="606060"/>
              <w:bottom w:val="single" w:sz="5.729968" w:space="0" w:color="606060"/>
              <w:left w:val="single" w:sz="5.729968" w:space="0" w:color="545454"/>
              <w:right w:val="single" w:sz="5.729968" w:space="0" w:color="444444"/>
            </w:tcBorders>
          </w:tcPr>
          <w:p>
            <w:pPr>
              <w:spacing w:before="1" w:after="0" w:line="195" w:lineRule="exact"/>
              <w:ind w:left="5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Yardıma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Gele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0"/>
                <w:w w:val="100"/>
              </w:rPr>
              <w:t> </w:t>
            </w:r>
            <w:r>
              <w:rPr>
                <w:rFonts w:ascii="Arial" w:hAnsi="Arial" w:cs="Arial" w:eastAsia="Arial"/>
                <w:sz w:val="17"/>
                <w:szCs w:val="17"/>
                <w:color w:val="3D3D3D"/>
                <w:spacing w:val="0"/>
                <w:w w:val="100"/>
              </w:rPr>
              <w:t>A.</w:t>
            </w:r>
            <w:r>
              <w:rPr>
                <w:rFonts w:ascii="Arial" w:hAnsi="Arial" w:cs="Arial" w:eastAsia="Arial"/>
                <w:sz w:val="17"/>
                <w:szCs w:val="17"/>
                <w:color w:val="3D3D3D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4"/>
              </w:rPr>
              <w:t>Plakası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903" w:type="dxa"/>
            <w:gridSpan w:val="2"/>
            <w:tcBorders>
              <w:top w:val="single" w:sz="5.729968" w:space="0" w:color="606060"/>
              <w:bottom w:val="single" w:sz="5.729968" w:space="0" w:color="606060"/>
              <w:left w:val="single" w:sz="5.729968" w:space="0" w:color="444444"/>
              <w:right w:val="single" w:sz="3.819976" w:space="0" w:color="484848"/>
            </w:tcBorders>
          </w:tcPr>
          <w:p>
            <w:pPr/>
            <w:rPr/>
          </w:p>
        </w:tc>
        <w:tc>
          <w:tcPr>
            <w:tcW w:w="3741" w:type="dxa"/>
            <w:gridSpan w:val="2"/>
            <w:tcBorders>
              <w:top w:val="single" w:sz="5.729968" w:space="0" w:color="606060"/>
              <w:bottom w:val="single" w:sz="5.729968" w:space="0" w:color="606060"/>
              <w:left w:val="single" w:sz="3.819976" w:space="0" w:color="484848"/>
              <w:right w:val="single" w:sz="5.729968" w:space="0" w:color="646464"/>
            </w:tcBorders>
          </w:tcPr>
          <w:p>
            <w:pPr/>
            <w:rPr/>
          </w:p>
        </w:tc>
      </w:tr>
      <w:tr>
        <w:trPr>
          <w:trHeight w:val="220" w:hRule="exact"/>
        </w:trPr>
        <w:tc>
          <w:tcPr>
            <w:tcW w:w="2034" w:type="dxa"/>
            <w:vMerge/>
            <w:gridSpan w:val="3"/>
            <w:tcBorders>
              <w:bottom w:val="single" w:sz="5.729968" w:space="0" w:color="575757"/>
              <w:left w:val="single" w:sz="5.729968" w:space="0" w:color="575757"/>
              <w:right w:val="single" w:sz="5.729968" w:space="0" w:color="545454"/>
            </w:tcBorders>
          </w:tcPr>
          <w:p>
            <w:pPr/>
            <w:rPr/>
          </w:p>
        </w:tc>
        <w:tc>
          <w:tcPr>
            <w:tcW w:w="9204" w:type="dxa"/>
            <w:gridSpan w:val="5"/>
            <w:tcBorders>
              <w:top w:val="single" w:sz="5.729968" w:space="0" w:color="606060"/>
              <w:bottom w:val="single" w:sz="5.729968" w:space="0" w:color="575757"/>
              <w:left w:val="single" w:sz="5.729968" w:space="0" w:color="545454"/>
              <w:right w:val="single" w:sz="5.729968" w:space="0" w:color="646464"/>
            </w:tcBorders>
          </w:tcPr>
          <w:p>
            <w:pPr>
              <w:spacing w:before="11" w:after="0" w:line="195" w:lineRule="exact"/>
              <w:ind w:left="1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262626"/>
                <w:spacing w:val="0"/>
                <w:w w:val="100"/>
              </w:rPr>
              <w:t>Eki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62626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62626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Amirini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6"/>
              </w:rPr>
              <w:t>Adı-Soyadı: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426" w:hRule="exact"/>
        </w:trPr>
        <w:tc>
          <w:tcPr>
            <w:tcW w:w="2034" w:type="dxa"/>
            <w:gridSpan w:val="3"/>
            <w:tcBorders>
              <w:top w:val="single" w:sz="5.729968" w:space="0" w:color="575757"/>
              <w:bottom w:val="single" w:sz="5.729968" w:space="0" w:color="5B5B5B"/>
              <w:left w:val="single" w:sz="5.729968" w:space="0" w:color="575757"/>
              <w:right w:val="single" w:sz="5.729968" w:space="0" w:color="545454"/>
            </w:tcBorders>
          </w:tcPr>
          <w:p>
            <w:pPr>
              <w:spacing w:before="0" w:after="0" w:line="201" w:lineRule="exact"/>
              <w:ind w:left="17" w:right="-20"/>
              <w:jc w:val="left"/>
              <w:tabs>
                <w:tab w:pos="40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76"/>
              </w:rPr>
              <w:t>2,.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D4D4D"/>
                <w:spacing w:val="0"/>
                <w:w w:val="76"/>
              </w:rPr>
              <w:t>·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D4D4D"/>
                <w:spacing w:val="0"/>
                <w:w w:val="76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D4D4D"/>
                <w:spacing w:val="21"/>
                <w:w w:val="76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Görüldüğ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ü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3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4"/>
              </w:rPr>
              <w:t>Dumm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9204" w:type="dxa"/>
            <w:gridSpan w:val="5"/>
            <w:tcBorders>
              <w:top w:val="single" w:sz="5.729968" w:space="0" w:color="575757"/>
              <w:bottom w:val="single" w:sz="5.729968" w:space="0" w:color="5B5B5B"/>
              <w:left w:val="single" w:sz="5.729968" w:space="0" w:color="545454"/>
              <w:right w:val="single" w:sz="5.729968" w:space="0" w:color="646464"/>
            </w:tcBorders>
          </w:tcPr>
          <w:p>
            <w:pPr>
              <w:spacing w:before="1" w:after="0" w:line="240" w:lineRule="auto"/>
              <w:ind w:left="5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yerine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8"/>
              </w:rPr>
              <w:t>vanldığında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5"/>
                <w:w w:val="108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kendileri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tarafında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0"/>
                <w:w w:val="100"/>
              </w:rPr>
              <w:t>söndürülmü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olduğ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görüldü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,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tarafımızca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soğutma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işlemi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3"/>
              </w:rPr>
              <w:t>yapıldı.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23" w:hRule="exact"/>
        </w:trPr>
        <w:tc>
          <w:tcPr>
            <w:tcW w:w="2034" w:type="dxa"/>
            <w:vMerge w:val="restart"/>
            <w:gridSpan w:val="3"/>
            <w:tcBorders>
              <w:top w:val="single" w:sz="5.729968" w:space="0" w:color="5B5B5B"/>
              <w:left w:val="single" w:sz="5.729968" w:space="0" w:color="575757"/>
              <w:right w:val="single" w:sz="5.729968" w:space="0" w:color="545454"/>
            </w:tcBorders>
          </w:tcPr>
          <w:p>
            <w:pPr>
              <w:spacing w:before="12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-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0"/>
                <w:w w:val="100"/>
              </w:rPr>
              <w:t>Söndürme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5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559" w:type="dxa"/>
            <w:vMerge w:val="restart"/>
            <w:tcBorders>
              <w:top w:val="single" w:sz="5.729968" w:space="0" w:color="5B5B5B"/>
              <w:left w:val="single" w:sz="5.729968" w:space="0" w:color="545454"/>
              <w:right w:val="single" w:sz="9.549944" w:space="0" w:color="4F4F4F"/>
            </w:tcBorders>
          </w:tcPr>
          <w:p>
            <w:pPr>
              <w:spacing w:before="17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535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Su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ile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6"/>
              </w:rPr>
              <w:t>soğutma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6644" w:type="dxa"/>
            <w:gridSpan w:val="4"/>
            <w:tcBorders>
              <w:top w:val="single" w:sz="5.729968" w:space="0" w:color="5B5B5B"/>
              <w:bottom w:val="single" w:sz="5.729968" w:space="0" w:color="606060"/>
              <w:left w:val="single" w:sz="9.549944" w:space="0" w:color="4F4F4F"/>
              <w:right w:val="single" w:sz="5.729968" w:space="0" w:color="646464"/>
            </w:tcBorders>
          </w:tcPr>
          <w:p>
            <w:pPr>
              <w:spacing w:before="6" w:after="0" w:line="240" w:lineRule="auto"/>
              <w:ind w:left="-1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SöndUrmede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Kullanıla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4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0"/>
                <w:w w:val="100"/>
              </w:rPr>
              <w:t>söndürücU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23" w:hRule="exact"/>
        </w:trPr>
        <w:tc>
          <w:tcPr>
            <w:tcW w:w="2034" w:type="dxa"/>
            <w:vMerge/>
            <w:gridSpan w:val="3"/>
            <w:tcBorders>
              <w:left w:val="single" w:sz="5.729968" w:space="0" w:color="575757"/>
              <w:right w:val="single" w:sz="5.729968" w:space="0" w:color="545454"/>
            </w:tcBorders>
          </w:tcPr>
          <w:p>
            <w:pPr/>
            <w:rPr/>
          </w:p>
        </w:tc>
        <w:tc>
          <w:tcPr>
            <w:tcW w:w="2559" w:type="dxa"/>
            <w:vMerge/>
            <w:tcBorders>
              <w:left w:val="single" w:sz="5.729968" w:space="0" w:color="545454"/>
              <w:right w:val="single" w:sz="9.549944" w:space="0" w:color="4F4F4F"/>
            </w:tcBorders>
          </w:tcPr>
          <w:p>
            <w:pPr/>
            <w:rPr/>
          </w:p>
        </w:tc>
        <w:tc>
          <w:tcPr>
            <w:tcW w:w="6644" w:type="dxa"/>
            <w:gridSpan w:val="4"/>
            <w:tcBorders>
              <w:top w:val="single" w:sz="5.729968" w:space="0" w:color="606060"/>
              <w:bottom w:val="single" w:sz="5.729968" w:space="0" w:color="646464"/>
              <w:left w:val="single" w:sz="9.549944" w:space="0" w:color="4F4F4F"/>
              <w:right w:val="single" w:sz="5.729968" w:space="0" w:color="646464"/>
            </w:tcBorders>
          </w:tcPr>
          <w:p>
            <w:pPr>
              <w:spacing w:before="0" w:after="0" w:line="208" w:lineRule="exact"/>
              <w:ind w:left="-12" w:right="-20"/>
              <w:jc w:val="left"/>
              <w:tabs>
                <w:tab w:pos="1900" w:val="left"/>
                <w:tab w:pos="3460" w:val="left"/>
                <w:tab w:pos="506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Su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m3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4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3"/>
                <w:w w:val="52"/>
              </w:rPr>
              <w:t>]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1"/>
              </w:rPr>
              <w:t>Köpük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4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-3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8"/>
                <w:w w:val="52"/>
              </w:rPr>
              <w:t>]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62626"/>
                <w:spacing w:val="0"/>
                <w:w w:val="98"/>
              </w:rPr>
              <w:t>K.K.T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62626"/>
                <w:spacing w:val="0"/>
                <w:w w:val="99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62626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9"/>
              </w:rPr>
              <w:t>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2"/>
                <w:w w:val="109"/>
              </w:rPr>
              <w:t>g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07274"/>
                <w:spacing w:val="0"/>
                <w:w w:val="78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07274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07274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D4D4D"/>
                <w:spacing w:val="0"/>
                <w:w w:val="84"/>
              </w:rPr>
              <w:t>K;ü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D4D4D"/>
                <w:spacing w:val="0"/>
                <w:w w:val="84"/>
              </w:rPr>
              <w:t>2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D4D4D"/>
                <w:spacing w:val="12"/>
                <w:w w:val="84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3"/>
              </w:rPr>
              <w:t>Kg.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15" w:hRule="exact"/>
        </w:trPr>
        <w:tc>
          <w:tcPr>
            <w:tcW w:w="2034" w:type="dxa"/>
            <w:vMerge/>
            <w:gridSpan w:val="3"/>
            <w:tcBorders>
              <w:bottom w:val="single" w:sz="5.729968" w:space="0" w:color="606060"/>
              <w:left w:val="single" w:sz="5.729968" w:space="0" w:color="575757"/>
              <w:right w:val="single" w:sz="5.729968" w:space="0" w:color="545454"/>
            </w:tcBorders>
          </w:tcPr>
          <w:p>
            <w:pPr/>
            <w:rPr/>
          </w:p>
        </w:tc>
        <w:tc>
          <w:tcPr>
            <w:tcW w:w="2559" w:type="dxa"/>
            <w:vMerge/>
            <w:tcBorders>
              <w:bottom w:val="single" w:sz="5.729968" w:space="0" w:color="606060"/>
              <w:left w:val="single" w:sz="5.729968" w:space="0" w:color="545454"/>
              <w:right w:val="single" w:sz="9.549944" w:space="0" w:color="4F4F4F"/>
            </w:tcBorders>
          </w:tcPr>
          <w:p>
            <w:pPr/>
            <w:rPr/>
          </w:p>
        </w:tc>
        <w:tc>
          <w:tcPr>
            <w:tcW w:w="6644" w:type="dxa"/>
            <w:gridSpan w:val="4"/>
            <w:tcBorders>
              <w:top w:val="single" w:sz="5.729968" w:space="0" w:color="646464"/>
              <w:bottom w:val="single" w:sz="5.729968" w:space="0" w:color="606060"/>
              <w:left w:val="single" w:sz="9.549944" w:space="0" w:color="4F4F4F"/>
              <w:right w:val="single" w:sz="5.729968" w:space="0" w:color="646464"/>
            </w:tcBorders>
          </w:tcPr>
          <w:p>
            <w:pPr>
              <w:spacing w:before="0" w:after="0" w:line="201" w:lineRule="exact"/>
              <w:ind w:left="-12" w:right="-20"/>
              <w:jc w:val="left"/>
              <w:tabs>
                <w:tab w:pos="1900" w:val="left"/>
                <w:tab w:pos="3460" w:val="left"/>
                <w:tab w:pos="5060" w:val="left"/>
              </w:tabs>
              <w:rPr>
                <w:rFonts w:ascii="Arial" w:hAnsi="Arial" w:cs="Arial" w:eastAsia="Arial"/>
                <w:sz w:val="26"/>
                <w:szCs w:val="26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  <w:position w:val="-1"/>
              </w:rPr>
              <w:t>0.5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3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  <w:position w:val="-1"/>
              </w:rPr>
            </w:r>
            <w:r>
              <w:rPr>
                <w:rFonts w:ascii="Arial" w:hAnsi="Arial" w:cs="Arial" w:eastAsia="Arial"/>
                <w:sz w:val="26"/>
                <w:szCs w:val="26"/>
                <w:color w:val="4D4D4D"/>
                <w:spacing w:val="0"/>
                <w:w w:val="53"/>
                <w:b/>
                <w:bCs/>
                <w:position w:val="-1"/>
              </w:rPr>
              <w:t>ı</w:t>
            </w:r>
            <w:r>
              <w:rPr>
                <w:rFonts w:ascii="Arial" w:hAnsi="Arial" w:cs="Arial" w:eastAsia="Arial"/>
                <w:sz w:val="26"/>
                <w:szCs w:val="26"/>
                <w:color w:val="4D4D4D"/>
                <w:spacing w:val="0"/>
                <w:w w:val="100"/>
                <w:b/>
                <w:bCs/>
                <w:position w:val="-1"/>
              </w:rPr>
              <w:tab/>
            </w:r>
            <w:r>
              <w:rPr>
                <w:rFonts w:ascii="Arial" w:hAnsi="Arial" w:cs="Arial" w:eastAsia="Arial"/>
                <w:sz w:val="26"/>
                <w:szCs w:val="26"/>
                <w:color w:val="4D4D4D"/>
                <w:spacing w:val="0"/>
                <w:w w:val="100"/>
                <w:b/>
                <w:bCs/>
                <w:position w:val="-1"/>
              </w:rPr>
            </w:r>
            <w:r>
              <w:rPr>
                <w:rFonts w:ascii="Arial" w:hAnsi="Arial" w:cs="Arial" w:eastAsia="Arial"/>
                <w:sz w:val="30"/>
                <w:szCs w:val="30"/>
                <w:color w:val="3D3D3D"/>
                <w:spacing w:val="0"/>
                <w:w w:val="53"/>
                <w:position w:val="-3"/>
              </w:rPr>
              <w:t>ı</w:t>
            </w:r>
            <w:r>
              <w:rPr>
                <w:rFonts w:ascii="Arial" w:hAnsi="Arial" w:cs="Arial" w:eastAsia="Arial"/>
                <w:sz w:val="30"/>
                <w:szCs w:val="30"/>
                <w:color w:val="3D3D3D"/>
                <w:spacing w:val="0"/>
                <w:w w:val="100"/>
                <w:position w:val="-3"/>
              </w:rPr>
              <w:tab/>
            </w:r>
            <w:r>
              <w:rPr>
                <w:rFonts w:ascii="Arial" w:hAnsi="Arial" w:cs="Arial" w:eastAsia="Arial"/>
                <w:sz w:val="30"/>
                <w:szCs w:val="30"/>
                <w:color w:val="3D3D3D"/>
                <w:spacing w:val="0"/>
                <w:w w:val="100"/>
                <w:position w:val="-3"/>
              </w:rPr>
            </w:r>
            <w:r>
              <w:rPr>
                <w:rFonts w:ascii="Arial" w:hAnsi="Arial" w:cs="Arial" w:eastAsia="Arial"/>
                <w:sz w:val="26"/>
                <w:szCs w:val="26"/>
                <w:color w:val="606060"/>
                <w:spacing w:val="0"/>
                <w:w w:val="53"/>
                <w:b/>
                <w:bCs/>
                <w:position w:val="-3"/>
              </w:rPr>
              <w:t>ı</w:t>
            </w:r>
            <w:r>
              <w:rPr>
                <w:rFonts w:ascii="Arial" w:hAnsi="Arial" w:cs="Arial" w:eastAsia="Arial"/>
                <w:sz w:val="26"/>
                <w:szCs w:val="26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806" w:hRule="exact"/>
        </w:trPr>
        <w:tc>
          <w:tcPr>
            <w:tcW w:w="2034" w:type="dxa"/>
            <w:gridSpan w:val="3"/>
            <w:tcBorders>
              <w:top w:val="single" w:sz="5.729968" w:space="0" w:color="606060"/>
              <w:bottom w:val="single" w:sz="5.729968" w:space="0" w:color="5B5B5B"/>
              <w:left w:val="single" w:sz="5.729968" w:space="0" w:color="575757"/>
              <w:right w:val="single" w:sz="5.729968" w:space="0" w:color="545454"/>
            </w:tcBorders>
          </w:tcPr>
          <w:p>
            <w:pPr>
              <w:spacing w:before="12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-2" w:right="-66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w w:val="105"/>
              </w:rPr>
              <w:t>Sö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ndürme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Sonundaki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3"/>
              </w:rPr>
              <w:t>Hasa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4"/>
              </w:rPr>
              <w:t>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  <w:p>
            <w:pPr>
              <w:spacing w:before="10" w:after="0" w:line="240" w:lineRule="auto"/>
              <w:ind w:left="7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1"/>
              </w:rPr>
              <w:t>Durumu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9204" w:type="dxa"/>
            <w:gridSpan w:val="5"/>
            <w:tcBorders>
              <w:top w:val="single" w:sz="5.729968" w:space="0" w:color="606060"/>
              <w:bottom w:val="single" w:sz="5.729968" w:space="0" w:color="5B5B5B"/>
              <w:left w:val="single" w:sz="5.729968" w:space="0" w:color="545454"/>
              <w:right w:val="single" w:sz="5.729968" w:space="0" w:color="646464"/>
            </w:tcBorders>
          </w:tcPr>
          <w:p>
            <w:pPr>
              <w:spacing w:before="6" w:after="0" w:line="252" w:lineRule="auto"/>
              <w:ind w:left="42" w:right="707" w:firstLine="3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Yangıııda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0"/>
                <w:w w:val="100"/>
              </w:rPr>
              <w:t>aracı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moto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kısmı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,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önkaput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0"/>
                <w:w w:val="100"/>
              </w:rPr>
              <w:t>ön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panel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kısme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0"/>
                <w:w w:val="100"/>
              </w:rPr>
              <w:t>yanmak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0"/>
                <w:w w:val="100"/>
              </w:rPr>
              <w:t>,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islenme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ısianma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suretiyle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zara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3"/>
              </w:rPr>
              <w:t>görmüştü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11"/>
                <w:w w:val="104"/>
              </w:rPr>
              <w:t>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858789"/>
                <w:spacing w:val="0"/>
                <w:w w:val="156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858789"/>
                <w:spacing w:val="0"/>
                <w:w w:val="156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rahmini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0"/>
                <w:w w:val="100"/>
              </w:rPr>
              <w:t>zarar: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Binada: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93"/>
              </w:rPr>
              <w:t>OTL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0"/>
                <w:w w:val="100"/>
              </w:rPr>
              <w:t>Eşyada:5000TL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Toplam: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SOOOTL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883" w:hRule="exact"/>
        </w:trPr>
        <w:tc>
          <w:tcPr>
            <w:tcW w:w="2034" w:type="dxa"/>
            <w:gridSpan w:val="3"/>
            <w:tcBorders>
              <w:top w:val="single" w:sz="5.729968" w:space="0" w:color="5B5B5B"/>
              <w:bottom w:val="single" w:sz="5.729968" w:space="0" w:color="676767"/>
              <w:left w:val="single" w:sz="5.729968" w:space="0" w:color="575757"/>
              <w:right w:val="single" w:sz="5.729968" w:space="0" w:color="545454"/>
            </w:tcBorders>
          </w:tcPr>
          <w:p>
            <w:pPr>
              <w:spacing w:before="1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Yangm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Çıkı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4"/>
              </w:rPr>
              <w:t>Nedeni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9204" w:type="dxa"/>
            <w:gridSpan w:val="5"/>
            <w:tcBorders>
              <w:top w:val="single" w:sz="5.729968" w:space="0" w:color="5B5B5B"/>
              <w:bottom w:val="single" w:sz="5.729968" w:space="0" w:color="676767"/>
              <w:left w:val="single" w:sz="5.729968" w:space="0" w:color="545454"/>
              <w:right w:val="single" w:sz="5.729968" w:space="0" w:color="646464"/>
            </w:tcBorders>
          </w:tcPr>
          <w:p>
            <w:pPr>
              <w:spacing w:before="4" w:after="0" w:line="256" w:lineRule="auto"/>
              <w:ind w:left="48" w:right="356" w:firstLine="-43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yerinde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yapıla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tetkikte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başlangıcının;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hareket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halindeki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2012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model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35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5634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plakalı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Dacia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9"/>
              </w:rPr>
              <w:t>Loganticari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9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aksini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moto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kısmında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4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olduğ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görülmü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olup;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yapıla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araştırma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soruşturmuda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moto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kısmındaki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4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elektri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2"/>
              </w:rPr>
              <w:t>tesisatındaki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2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abioları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3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aşırı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yüklenme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,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ısınma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,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yıpranma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3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vb.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sebeplerle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kısa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devre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yapması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3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kola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yanıcı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kabl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koruma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3"/>
              </w:rPr>
              <w:t>malzemesini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3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utuşturması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neticesinde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0"/>
                <w:w w:val="100"/>
              </w:rPr>
              <w:t>yangını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çıkmı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olabileceği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4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kanaatine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4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4"/>
              </w:rPr>
              <w:t>varılmıştı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7"/>
                <w:w w:val="105"/>
              </w:rPr>
              <w:t>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0"/>
                <w:w w:val="104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342" w:hRule="exact"/>
        </w:trPr>
        <w:tc>
          <w:tcPr>
            <w:tcW w:w="2034" w:type="dxa"/>
            <w:gridSpan w:val="3"/>
            <w:tcBorders>
              <w:top w:val="single" w:sz="5.729968" w:space="0" w:color="676767"/>
              <w:bottom w:val="single" w:sz="5.729968" w:space="0" w:color="5B5B5B"/>
              <w:left w:val="single" w:sz="5.729968" w:space="0" w:color="575757"/>
              <w:right w:val="single" w:sz="5.729968" w:space="0" w:color="545454"/>
            </w:tcBorders>
          </w:tcPr>
          <w:p>
            <w:pPr>
              <w:spacing w:before="6" w:after="0" w:line="240" w:lineRule="auto"/>
              <w:ind w:left="-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0"/>
                <w:w w:val="100"/>
              </w:rPr>
              <w:t>Sigortalı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1"/>
              </w:rPr>
              <w:t>ise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9204" w:type="dxa"/>
            <w:gridSpan w:val="5"/>
            <w:tcBorders>
              <w:top w:val="single" w:sz="5.729968" w:space="0" w:color="676767"/>
              <w:bottom w:val="single" w:sz="5.729968" w:space="0" w:color="5B5B5B"/>
              <w:left w:val="single" w:sz="5.729968" w:space="0" w:color="545454"/>
              <w:right w:val="single" w:sz="5.729968" w:space="0" w:color="646464"/>
            </w:tcBorders>
          </w:tcPr>
          <w:p>
            <w:pPr>
              <w:spacing w:before="16" w:after="0" w:line="240" w:lineRule="auto"/>
              <w:ind w:left="5" w:right="-20"/>
              <w:jc w:val="left"/>
              <w:tabs>
                <w:tab w:pos="464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w w:val="65"/>
              </w:rPr>
              <w:t>:;;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irketi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Adı: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72"/>
              </w:rPr>
              <w:t>j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5"/>
                <w:w w:val="72"/>
              </w:rPr>
              <w:t>B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3"/>
                <w:w w:val="103"/>
              </w:rPr>
              <w:t>c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2"/>
              </w:rPr>
              <w:t>del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3"/>
                <w:w w:val="102"/>
              </w:rPr>
              <w:t>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0"/>
                <w:w w:val="154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35" w:hRule="exact"/>
        </w:trPr>
        <w:tc>
          <w:tcPr>
            <w:tcW w:w="2034" w:type="dxa"/>
            <w:gridSpan w:val="3"/>
            <w:tcBorders>
              <w:top w:val="single" w:sz="5.729968" w:space="0" w:color="5B5B5B"/>
              <w:bottom w:val="single" w:sz="5.729968" w:space="0" w:color="5B5B5B"/>
              <w:left w:val="single" w:sz="5.729968" w:space="0" w:color="575757"/>
              <w:right w:val="single" w:sz="5.729968" w:space="0" w:color="545454"/>
            </w:tcBorders>
          </w:tcPr>
          <w:p>
            <w:pPr>
              <w:spacing w:before="4" w:after="0" w:line="240" w:lineRule="auto"/>
              <w:ind w:left="7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0"/>
                <w:w w:val="100"/>
              </w:rPr>
              <w:t>Araç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Gereç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2"/>
              </w:rPr>
              <w:t>Kaybı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9204" w:type="dxa"/>
            <w:gridSpan w:val="5"/>
            <w:tcBorders>
              <w:top w:val="single" w:sz="5.729968" w:space="0" w:color="5B5B5B"/>
              <w:bottom w:val="single" w:sz="5.729968" w:space="0" w:color="5B5B5B"/>
              <w:left w:val="single" w:sz="5.729968" w:space="0" w:color="545454"/>
              <w:right w:val="single" w:sz="5.729968" w:space="0" w:color="646464"/>
            </w:tcBorders>
          </w:tcPr>
          <w:p>
            <w:pPr>
              <w:spacing w:before="9" w:after="0" w:line="240" w:lineRule="auto"/>
              <w:ind w:left="33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Yok.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476" w:hRule="exact"/>
        </w:trPr>
        <w:tc>
          <w:tcPr>
            <w:tcW w:w="2034" w:type="dxa"/>
            <w:gridSpan w:val="3"/>
            <w:tcBorders>
              <w:top w:val="single" w:sz="5.729968" w:space="0" w:color="5B5B5B"/>
              <w:bottom w:val="single" w:sz="5.729968" w:space="0" w:color="5B5B5B"/>
              <w:left w:val="single" w:sz="5.729968" w:space="0" w:color="575757"/>
              <w:right w:val="single" w:sz="5.729968" w:space="0" w:color="545454"/>
            </w:tcBorders>
          </w:tcPr>
          <w:p>
            <w:pPr>
              <w:spacing w:before="4" w:after="0" w:line="240" w:lineRule="auto"/>
              <w:ind w:left="7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Yerini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4"/>
              </w:rPr>
              <w:t>Kime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  <w:p>
            <w:pPr>
              <w:spacing w:before="10" w:after="0" w:line="240" w:lineRule="auto"/>
              <w:ind w:left="-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0"/>
                <w:w w:val="100"/>
              </w:rPr>
              <w:t>Teslim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3"/>
              </w:rPr>
              <w:t>Edildiği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9204" w:type="dxa"/>
            <w:gridSpan w:val="5"/>
            <w:tcBorders>
              <w:top w:val="single" w:sz="5.729968" w:space="0" w:color="5B5B5B"/>
              <w:bottom w:val="single" w:sz="5.729968" w:space="0" w:color="5B5B5B"/>
              <w:left w:val="single" w:sz="5.729968" w:space="0" w:color="545454"/>
              <w:right w:val="single" w:sz="5.729968" w:space="0" w:color="646464"/>
            </w:tcBorders>
          </w:tcPr>
          <w:p>
            <w:pPr>
              <w:spacing w:before="9" w:after="0" w:line="240" w:lineRule="auto"/>
              <w:ind w:left="5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Ciha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5"/>
              </w:rPr>
              <w:t>ŞENTÜRK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15" w:hRule="exact"/>
        </w:trPr>
        <w:tc>
          <w:tcPr>
            <w:tcW w:w="2034" w:type="dxa"/>
            <w:gridSpan w:val="3"/>
            <w:tcBorders>
              <w:top w:val="single" w:sz="5.729968" w:space="0" w:color="5B5B5B"/>
              <w:bottom w:val="single" w:sz="5.729968" w:space="0" w:color="606060"/>
              <w:left w:val="single" w:sz="5.729968" w:space="0" w:color="575757"/>
              <w:right w:val="single" w:sz="5.729968" w:space="0" w:color="545454"/>
            </w:tcBorders>
          </w:tcPr>
          <w:p>
            <w:pPr>
              <w:spacing w:before="6" w:after="0" w:line="195" w:lineRule="exact"/>
              <w:ind w:left="1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Ekibi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3"/>
              </w:rPr>
              <w:t>Dönüşü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9204" w:type="dxa"/>
            <w:gridSpan w:val="5"/>
            <w:tcBorders>
              <w:top w:val="single" w:sz="5.729968" w:space="0" w:color="5B5B5B"/>
              <w:bottom w:val="single" w:sz="5.729968" w:space="0" w:color="606060"/>
              <w:left w:val="single" w:sz="5.729968" w:space="0" w:color="545454"/>
              <w:right w:val="single" w:sz="5.729968" w:space="0" w:color="646464"/>
            </w:tcBorders>
          </w:tcPr>
          <w:p>
            <w:pPr>
              <w:spacing w:before="6" w:after="0" w:line="195" w:lineRule="exact"/>
              <w:ind w:left="33" w:right="-20"/>
              <w:jc w:val="left"/>
              <w:tabs>
                <w:tab w:pos="392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0"/>
                <w:w w:val="100"/>
              </w:rPr>
              <w:t>rarih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0"/>
                <w:w w:val="100"/>
              </w:rPr>
              <w:t> 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0"/>
                <w:w w:val="127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-13"/>
                <w:w w:val="127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27"/>
              </w:rPr>
              <w:t>2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4"/>
                <w:w w:val="127"/>
              </w:rPr>
              <w:t>2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-1"/>
                <w:w w:val="127"/>
              </w:rPr>
              <w:t>/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27"/>
              </w:rPr>
              <w:t>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"/>
                <w:w w:val="127"/>
              </w:rPr>
              <w:t>5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-4"/>
                <w:w w:val="127"/>
              </w:rPr>
              <w:t>/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27"/>
              </w:rPr>
              <w:t>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0"/>
                <w:w w:val="93"/>
              </w:rPr>
              <w:t>]Saati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D4D4D"/>
                <w:spacing w:val="12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0"/>
                <w:w w:val="116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-5"/>
                <w:w w:val="116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16"/>
              </w:rPr>
              <w:t>00:20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35" w:hRule="exact"/>
        </w:trPr>
        <w:tc>
          <w:tcPr>
            <w:tcW w:w="797" w:type="dxa"/>
            <w:tcBorders>
              <w:top w:val="single" w:sz="5.729968" w:space="0" w:color="606060"/>
              <w:bottom w:val="single" w:sz="5.729968" w:space="0" w:color="575757"/>
              <w:left w:val="single" w:sz="5.729968" w:space="0" w:color="575757"/>
              <w:right w:val="single" w:sz="5.729968" w:space="0" w:color="545454"/>
            </w:tcBorders>
          </w:tcPr>
          <w:p>
            <w:pPr>
              <w:spacing w:before="6" w:after="0" w:line="240" w:lineRule="auto"/>
              <w:ind w:left="88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Varsa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578" w:type="dxa"/>
            <w:tcBorders>
              <w:top w:val="single" w:sz="5.729968" w:space="0" w:color="606060"/>
              <w:bottom w:val="single" w:sz="5.729968" w:space="0" w:color="575757"/>
              <w:left w:val="single" w:sz="5.729968" w:space="0" w:color="545454"/>
              <w:right w:val="single" w:sz="5.729968" w:space="0" w:color="575757"/>
            </w:tcBorders>
          </w:tcPr>
          <w:p>
            <w:pPr>
              <w:spacing w:before="6" w:after="0" w:line="240" w:lineRule="auto"/>
              <w:ind w:left="107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3"/>
              </w:rPr>
              <w:t>Ölü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659" w:type="dxa"/>
            <w:tcBorders>
              <w:top w:val="single" w:sz="5.729968" w:space="0" w:color="606060"/>
              <w:bottom w:val="single" w:sz="5.729968" w:space="0" w:color="575757"/>
              <w:left w:val="single" w:sz="5.729968" w:space="0" w:color="575757"/>
              <w:right w:val="single" w:sz="5.729968" w:space="0" w:color="545454"/>
            </w:tcBorders>
          </w:tcPr>
          <w:p>
            <w:pPr>
              <w:spacing w:before="6" w:after="0" w:line="240" w:lineRule="auto"/>
              <w:ind w:left="36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Yaralı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5018" w:type="dxa"/>
            <w:gridSpan w:val="2"/>
            <w:tcBorders>
              <w:top w:val="single" w:sz="5.729968" w:space="0" w:color="606060"/>
              <w:bottom w:val="single" w:sz="5.729968" w:space="0" w:color="575757"/>
              <w:left w:val="single" w:sz="5.729968" w:space="0" w:color="545454"/>
              <w:right w:val="single" w:sz="5.729968" w:space="0" w:color="545454"/>
            </w:tcBorders>
          </w:tcPr>
          <w:p>
            <w:pPr>
              <w:spacing w:before="6" w:after="0" w:line="240" w:lineRule="auto"/>
              <w:ind w:left="5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GiDE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EKiP: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Hata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Grubu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3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3"/>
              </w:rPr>
              <w:t>2.Posta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4185" w:type="dxa"/>
            <w:gridSpan w:val="3"/>
            <w:tcBorders>
              <w:top w:val="single" w:sz="5.729968" w:space="0" w:color="606060"/>
              <w:bottom w:val="single" w:sz="5.729968" w:space="0" w:color="575757"/>
              <w:left w:val="single" w:sz="5.729968" w:space="0" w:color="545454"/>
              <w:right w:val="single" w:sz="5.729968" w:space="0" w:color="646464"/>
            </w:tcBorders>
          </w:tcPr>
          <w:p>
            <w:pPr>
              <w:spacing w:before="1" w:after="0" w:line="240" w:lineRule="auto"/>
              <w:ind w:left="1521" w:right="1481"/>
              <w:jc w:val="center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</w:rPr>
              <w:t>ONAYLA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9"/>
                <w:w w:val="101"/>
              </w:rPr>
              <w:t>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99"/>
              </w:rPr>
              <w:t>AN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084" w:hRule="exact"/>
        </w:trPr>
        <w:tc>
          <w:tcPr>
            <w:tcW w:w="797" w:type="dxa"/>
            <w:tcBorders>
              <w:top w:val="single" w:sz="5.729968" w:space="0" w:color="575757"/>
              <w:bottom w:val="single" w:sz="5.729968" w:space="0" w:color="606060"/>
              <w:left w:val="single" w:sz="5.729968" w:space="0" w:color="575757"/>
              <w:right w:val="single" w:sz="5.729968" w:space="0" w:color="545454"/>
            </w:tcBorders>
          </w:tcPr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12" w:after="0" w:line="260" w:lineRule="exact"/>
              <w:jc w:val="left"/>
              <w:rPr>
                <w:sz w:val="26"/>
                <w:szCs w:val="26"/>
              </w:rPr>
            </w:pPr>
            <w:rPr/>
            <w:r>
              <w:rPr>
                <w:sz w:val="26"/>
                <w:szCs w:val="26"/>
              </w:rPr>
            </w:r>
          </w:p>
          <w:p>
            <w:pPr>
              <w:spacing w:before="0" w:after="0" w:line="221" w:lineRule="exact"/>
              <w:ind w:left="150" w:right="-20"/>
              <w:jc w:val="left"/>
              <w:rPr>
                <w:rFonts w:ascii="Arial" w:hAnsi="Arial" w:cs="Arial" w:eastAsia="Arial"/>
                <w:sz w:val="23"/>
                <w:szCs w:val="23"/>
              </w:rPr>
            </w:pPr>
            <w:rPr/>
            <w:r>
              <w:rPr>
                <w:rFonts w:ascii="Arial" w:hAnsi="Arial" w:cs="Arial" w:eastAsia="Arial"/>
                <w:sz w:val="23"/>
                <w:szCs w:val="23"/>
                <w:color w:val="4D4D4D"/>
                <w:spacing w:val="0"/>
                <w:w w:val="186"/>
                <w:position w:val="-4"/>
              </w:rPr>
              <w:t>·</w:t>
            </w:r>
            <w:r>
              <w:rPr>
                <w:rFonts w:ascii="Arial" w:hAnsi="Arial" w:cs="Arial" w:eastAsia="Arial"/>
                <w:sz w:val="23"/>
                <w:szCs w:val="23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203" w:lineRule="exact"/>
              <w:ind w:left="155" w:right="-20"/>
              <w:jc w:val="left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Pr/>
            <w:r>
              <w:rPr>
                <w:rFonts w:ascii="Times New Roman" w:hAnsi="Times New Roman" w:cs="Times New Roman" w:eastAsia="Times New Roman"/>
                <w:sz w:val="28"/>
                <w:szCs w:val="28"/>
                <w:color w:val="606060"/>
                <w:spacing w:val="-2"/>
                <w:w w:val="52"/>
                <w:i/>
                <w:position w:val="-2"/>
              </w:rPr>
              <w:t>.</w:t>
            </w:r>
            <w:r>
              <w:rPr>
                <w:rFonts w:ascii="Times New Roman" w:hAnsi="Times New Roman" w:cs="Times New Roman" w:eastAsia="Times New Roman"/>
                <w:sz w:val="28"/>
                <w:szCs w:val="28"/>
                <w:color w:val="3D3D3D"/>
                <w:spacing w:val="0"/>
                <w:w w:val="102"/>
                <w:i/>
                <w:position w:val="-2"/>
              </w:rPr>
              <w:t>o</w:t>
            </w:r>
            <w:r>
              <w:rPr>
                <w:rFonts w:ascii="Times New Roman" w:hAnsi="Times New Roman" w:cs="Times New Roman" w:eastAsia="Times New Roman"/>
                <w:sz w:val="28"/>
                <w:szCs w:val="28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298" w:lineRule="exact"/>
              <w:ind w:left="127" w:right="-20"/>
              <w:jc w:val="left"/>
              <w:rPr>
                <w:rFonts w:ascii="Arial" w:hAnsi="Arial" w:cs="Arial" w:eastAsia="Arial"/>
                <w:sz w:val="33"/>
                <w:szCs w:val="33"/>
              </w:rPr>
            </w:pPr>
            <w:rPr/>
            <w:r>
              <w:rPr>
                <w:rFonts w:ascii="Arial" w:hAnsi="Arial" w:cs="Arial" w:eastAsia="Arial"/>
                <w:sz w:val="33"/>
                <w:szCs w:val="33"/>
                <w:color w:val="4D4D4D"/>
                <w:spacing w:val="0"/>
                <w:w w:val="55"/>
                <w:b/>
                <w:bCs/>
                <w:position w:val="1"/>
              </w:rPr>
              <w:t>.E</w:t>
            </w:r>
            <w:r>
              <w:rPr>
                <w:rFonts w:ascii="Arial" w:hAnsi="Arial" w:cs="Arial" w:eastAsia="Arial"/>
                <w:sz w:val="33"/>
                <w:szCs w:val="33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578" w:type="dxa"/>
            <w:tcBorders>
              <w:top w:val="single" w:sz="5.729968" w:space="0" w:color="575757"/>
              <w:bottom w:val="single" w:sz="5.729968" w:space="0" w:color="606060"/>
              <w:left w:val="single" w:sz="5.729968" w:space="0" w:color="545454"/>
              <w:right w:val="single" w:sz="5.729968" w:space="0" w:color="575757"/>
            </w:tcBorders>
          </w:tcPr>
          <w:p>
            <w:pPr/>
            <w:rPr/>
          </w:p>
        </w:tc>
        <w:tc>
          <w:tcPr>
            <w:tcW w:w="659" w:type="dxa"/>
            <w:tcBorders>
              <w:top w:val="single" w:sz="5.729968" w:space="0" w:color="575757"/>
              <w:bottom w:val="single" w:sz="5.729968" w:space="0" w:color="606060"/>
              <w:left w:val="single" w:sz="5.729968" w:space="0" w:color="575757"/>
              <w:right w:val="single" w:sz="5.729968" w:space="0" w:color="545454"/>
            </w:tcBorders>
          </w:tcPr>
          <w:p>
            <w:pPr/>
            <w:rPr/>
          </w:p>
        </w:tc>
        <w:tc>
          <w:tcPr>
            <w:tcW w:w="5018" w:type="dxa"/>
            <w:vMerge w:val="restart"/>
            <w:gridSpan w:val="2"/>
            <w:tcBorders>
              <w:top w:val="single" w:sz="5.729968" w:space="0" w:color="575757"/>
              <w:left w:val="single" w:sz="5.729968" w:space="0" w:color="545454"/>
              <w:right w:val="single" w:sz="5.729968" w:space="0" w:color="545454"/>
            </w:tcBorders>
          </w:tcPr>
          <w:p>
            <w:pPr>
              <w:spacing w:before="2" w:after="0" w:line="220" w:lineRule="exact"/>
              <w:jc w:val="left"/>
              <w:rPr>
                <w:sz w:val="22"/>
                <w:szCs w:val="22"/>
              </w:rPr>
            </w:pPr>
            <w:rPr/>
            <w:r>
              <w:rPr>
                <w:sz w:val="22"/>
                <w:szCs w:val="22"/>
              </w:rPr>
            </w:r>
          </w:p>
          <w:p>
            <w:pPr>
              <w:spacing w:before="0" w:after="0" w:line="240" w:lineRule="auto"/>
              <w:ind w:left="99" w:right="1104"/>
              <w:jc w:val="center"/>
              <w:tabs>
                <w:tab w:pos="248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Gitmişse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Üs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Amiri: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Yangına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El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3"/>
              </w:rPr>
              <w:t>Koyan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  <w:p>
            <w:pPr>
              <w:spacing w:before="5" w:after="0" w:line="240" w:lineRule="auto"/>
              <w:ind w:left="2770" w:right="1349"/>
              <w:jc w:val="center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9"/>
              </w:rPr>
              <w:t>EkipAmiri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12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94" w:lineRule="exact"/>
              <w:ind w:left="1323" w:right="-2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Pr/>
            <w:r>
              <w:rPr>
                <w:rFonts w:ascii="Times New Roman" w:hAnsi="Times New Roman" w:cs="Times New Roman" w:eastAsia="Times New Roman"/>
                <w:sz w:val="29"/>
                <w:szCs w:val="29"/>
                <w:color w:val="414480"/>
                <w:spacing w:val="0"/>
                <w:w w:val="62"/>
                <w:b/>
                <w:bCs/>
                <w:i/>
                <w:position w:val="-4"/>
              </w:rPr>
              <w:t>1</w:t>
            </w:r>
            <w:r>
              <w:rPr>
                <w:rFonts w:ascii="Times New Roman" w:hAnsi="Times New Roman" w:cs="Times New Roman" w:eastAsia="Times New Roman"/>
                <w:sz w:val="29"/>
                <w:szCs w:val="29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134" w:lineRule="exact"/>
              <w:ind w:left="2321" w:right="795"/>
              <w:jc w:val="center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  <w:position w:val="1"/>
              </w:rPr>
              <w:t>Fati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  <w:position w:val="1"/>
              </w:rPr>
              <w:t>h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9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  <w:position w:val="1"/>
              </w:rPr>
              <w:t>Gökme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  <w:position w:val="1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6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2"/>
                <w:position w:val="1"/>
              </w:rPr>
              <w:t>SİMAYLI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378" w:lineRule="exact"/>
              <w:ind w:left="566" w:right="1411"/>
              <w:jc w:val="center"/>
              <w:tabs>
                <w:tab w:pos="1500" w:val="left"/>
                <w:tab w:pos="274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Arial" w:hAnsi="Arial" w:cs="Arial" w:eastAsia="Arial"/>
                <w:sz w:val="33"/>
                <w:szCs w:val="33"/>
                <w:color w:val="3D3D3D"/>
                <w:spacing w:val="0"/>
                <w:w w:val="100"/>
                <w:b/>
                <w:bCs/>
                <w:position w:val="-1"/>
              </w:rPr>
              <w:t>Hafi</w:t>
            </w:r>
            <w:r>
              <w:rPr>
                <w:rFonts w:ascii="Arial" w:hAnsi="Arial" w:cs="Arial" w:eastAsia="Arial"/>
                <w:sz w:val="33"/>
                <w:szCs w:val="33"/>
                <w:color w:val="3D3D3D"/>
                <w:spacing w:val="-17"/>
                <w:w w:val="100"/>
                <w:b/>
                <w:bCs/>
                <w:position w:val="-1"/>
              </w:rPr>
              <w:t> </w:t>
            </w:r>
            <w:r>
              <w:rPr>
                <w:rFonts w:ascii="Arial" w:hAnsi="Arial" w:cs="Arial" w:eastAsia="Arial"/>
                <w:sz w:val="33"/>
                <w:szCs w:val="33"/>
                <w:color w:val="3D3D3D"/>
                <w:spacing w:val="0"/>
                <w:w w:val="100"/>
                <w:b/>
                <w:bCs/>
                <w:position w:val="-1"/>
              </w:rPr>
              <w:tab/>
            </w:r>
            <w:r>
              <w:rPr>
                <w:rFonts w:ascii="Arial" w:hAnsi="Arial" w:cs="Arial" w:eastAsia="Arial"/>
                <w:sz w:val="33"/>
                <w:szCs w:val="33"/>
                <w:color w:val="3D3D3D"/>
                <w:spacing w:val="0"/>
                <w:w w:val="100"/>
                <w:b/>
                <w:bCs/>
                <w:position w:val="-1"/>
              </w:rPr>
            </w:r>
            <w:r>
              <w:rPr>
                <w:rFonts w:ascii="Arial" w:hAnsi="Arial" w:cs="Arial" w:eastAsia="Arial"/>
                <w:sz w:val="33"/>
                <w:szCs w:val="33"/>
                <w:color w:val="3D3D3D"/>
                <w:spacing w:val="0"/>
                <w:w w:val="36"/>
                <w:position w:val="-1"/>
              </w:rPr>
              <w:t>....</w:t>
            </w:r>
            <w:r>
              <w:rPr>
                <w:rFonts w:ascii="Arial" w:hAnsi="Arial" w:cs="Arial" w:eastAsia="Arial"/>
                <w:sz w:val="33"/>
                <w:szCs w:val="33"/>
                <w:color w:val="3D3D3D"/>
                <w:spacing w:val="-59"/>
                <w:w w:val="100"/>
                <w:position w:val="-1"/>
              </w:rPr>
              <w:t> </w:t>
            </w:r>
            <w:r>
              <w:rPr>
                <w:rFonts w:ascii="Arial" w:hAnsi="Arial" w:cs="Arial" w:eastAsia="Arial"/>
                <w:sz w:val="33"/>
                <w:szCs w:val="33"/>
                <w:color w:val="3D3D3D"/>
                <w:spacing w:val="0"/>
                <w:w w:val="43"/>
                <w:position w:val="-1"/>
              </w:rPr>
              <w:t>'"</w:t>
            </w:r>
            <w:r>
              <w:rPr>
                <w:rFonts w:ascii="Arial" w:hAnsi="Arial" w:cs="Arial" w:eastAsia="Arial"/>
                <w:sz w:val="33"/>
                <w:szCs w:val="33"/>
                <w:color w:val="3D3D3D"/>
                <w:spacing w:val="0"/>
                <w:w w:val="43"/>
                <w:u w:val="thick" w:color="3C3C3C"/>
                <w:position w:val="-1"/>
              </w:rPr>
              <w:t>   </w:t>
            </w:r>
            <w:r>
              <w:rPr>
                <w:rFonts w:ascii="Arial" w:hAnsi="Arial" w:cs="Arial" w:eastAsia="Arial"/>
                <w:sz w:val="33"/>
                <w:szCs w:val="33"/>
                <w:color w:val="3D3D3D"/>
                <w:spacing w:val="25"/>
                <w:w w:val="43"/>
                <w:u w:val="thick" w:color="3C3C3C"/>
                <w:position w:val="-1"/>
              </w:rPr>
              <w:t> </w:t>
            </w:r>
            <w:r>
              <w:rPr>
                <w:rFonts w:ascii="Arial" w:hAnsi="Arial" w:cs="Arial" w:eastAsia="Arial"/>
                <w:sz w:val="33"/>
                <w:szCs w:val="33"/>
                <w:color w:val="3D3D3D"/>
                <w:spacing w:val="25"/>
                <w:w w:val="43"/>
                <w:position w:val="-1"/>
              </w:rPr>
            </w:r>
            <w:r>
              <w:rPr>
                <w:rFonts w:ascii="Arial" w:hAnsi="Arial" w:cs="Arial" w:eastAsia="Arial"/>
                <w:sz w:val="33"/>
                <w:szCs w:val="33"/>
                <w:color w:val="3D3D3D"/>
                <w:spacing w:val="0"/>
                <w:w w:val="43"/>
                <w:position w:val="-1"/>
              </w:rPr>
              <w:t>..</w:t>
            </w:r>
            <w:r>
              <w:rPr>
                <w:rFonts w:ascii="Arial" w:hAnsi="Arial" w:cs="Arial" w:eastAsia="Arial"/>
                <w:sz w:val="33"/>
                <w:szCs w:val="33"/>
                <w:color w:val="3D3D3D"/>
                <w:spacing w:val="0"/>
                <w:w w:val="100"/>
                <w:position w:val="-1"/>
              </w:rPr>
              <w:tab/>
            </w:r>
            <w:r>
              <w:rPr>
                <w:rFonts w:ascii="Arial" w:hAnsi="Arial" w:cs="Arial" w:eastAsia="Arial"/>
                <w:sz w:val="33"/>
                <w:szCs w:val="33"/>
                <w:color w:val="3D3D3D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  <w:position w:val="13"/>
              </w:rPr>
              <w:t>itfaiye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41"/>
                <w:w w:val="100"/>
                <w:position w:val="13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97"/>
                <w:position w:val="13"/>
              </w:rPr>
              <w:t>Eri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61" w:after="0" w:line="240" w:lineRule="auto"/>
              <w:ind w:left="406" w:right="-20"/>
              <w:jc w:val="left"/>
              <w:tabs>
                <w:tab w:pos="1320" w:val="left"/>
              </w:tabs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Pr/>
            <w:r>
              <w:rPr>
                <w:rFonts w:ascii="Times New Roman" w:hAnsi="Times New Roman" w:cs="Times New Roman" w:eastAsia="Times New Roman"/>
                <w:sz w:val="28"/>
                <w:szCs w:val="28"/>
                <w:color w:val="4D4D4D"/>
                <w:spacing w:val="0"/>
                <w:w w:val="68"/>
              </w:rPr>
              <w:t>I</w:t>
            </w:r>
            <w:r>
              <w:rPr>
                <w:rFonts w:ascii="Times New Roman" w:hAnsi="Times New Roman" w:cs="Times New Roman" w:eastAsia="Times New Roman"/>
                <w:sz w:val="28"/>
                <w:szCs w:val="28"/>
                <w:color w:val="4D4D4D"/>
                <w:spacing w:val="16"/>
                <w:w w:val="68"/>
              </w:rPr>
              <w:t> </w:t>
            </w:r>
            <w:r>
              <w:rPr>
                <w:rFonts w:ascii="Times New Roman" w:hAnsi="Times New Roman" w:cs="Times New Roman" w:eastAsia="Times New Roman"/>
                <w:sz w:val="28"/>
                <w:szCs w:val="28"/>
                <w:color w:val="707274"/>
                <w:spacing w:val="0"/>
                <w:w w:val="68"/>
              </w:rPr>
              <w:t>P0</w:t>
            </w:r>
            <w:r>
              <w:rPr>
                <w:rFonts w:ascii="Times New Roman" w:hAnsi="Times New Roman" w:cs="Times New Roman" w:eastAsia="Times New Roman"/>
                <w:sz w:val="28"/>
                <w:szCs w:val="28"/>
                <w:color w:val="707274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8"/>
                <w:szCs w:val="28"/>
                <w:color w:val="707274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28"/>
                <w:szCs w:val="28"/>
                <w:color w:val="3D3D3D"/>
                <w:spacing w:val="0"/>
                <w:w w:val="600"/>
              </w:rPr>
              <w:t>'</w:t>
            </w:r>
            <w:r>
              <w:rPr>
                <w:rFonts w:ascii="Times New Roman" w:hAnsi="Times New Roman" w:cs="Times New Roman" w:eastAsia="Times New Roman"/>
                <w:sz w:val="28"/>
                <w:szCs w:val="28"/>
                <w:color w:val="000000"/>
                <w:spacing w:val="0"/>
                <w:w w:val="100"/>
              </w:rPr>
            </w:r>
          </w:p>
          <w:p>
            <w:pPr>
              <w:spacing w:before="1" w:after="0" w:line="170" w:lineRule="exact"/>
              <w:jc w:val="left"/>
              <w:rPr>
                <w:sz w:val="17"/>
                <w:szCs w:val="17"/>
              </w:rPr>
            </w:pPr>
            <w:rPr/>
            <w:r>
              <w:rPr>
                <w:sz w:val="17"/>
                <w:szCs w:val="17"/>
              </w:rPr>
            </w:r>
          </w:p>
          <w:p>
            <w:pPr>
              <w:spacing w:before="0" w:after="0" w:line="568" w:lineRule="exact"/>
              <w:ind w:left="234" w:right="-20"/>
              <w:jc w:val="left"/>
              <w:tabs>
                <w:tab w:pos="900" w:val="left"/>
                <w:tab w:pos="1760" w:val="left"/>
                <w:tab w:pos="2680" w:val="left"/>
              </w:tabs>
              <w:rPr>
                <w:rFonts w:ascii="Arial" w:hAnsi="Arial" w:cs="Arial" w:eastAsia="Arial"/>
                <w:sz w:val="40"/>
                <w:szCs w:val="40"/>
              </w:rPr>
            </w:pPr>
            <w:rPr/>
            <w:r>
              <w:rPr>
                <w:rFonts w:ascii="Times New Roman" w:hAnsi="Times New Roman" w:cs="Times New Roman" w:eastAsia="Times New Roman"/>
                <w:sz w:val="28"/>
                <w:szCs w:val="28"/>
                <w:color w:val="707274"/>
                <w:spacing w:val="0"/>
                <w:w w:val="73"/>
                <w:b/>
                <w:bCs/>
                <w:position w:val="-6"/>
              </w:rPr>
              <w:t>Abd</w:t>
            </w:r>
            <w:r>
              <w:rPr>
                <w:rFonts w:ascii="Times New Roman" w:hAnsi="Times New Roman" w:cs="Times New Roman" w:eastAsia="Times New Roman"/>
                <w:sz w:val="28"/>
                <w:szCs w:val="28"/>
                <w:color w:val="707274"/>
                <w:spacing w:val="-41"/>
                <w:w w:val="73"/>
                <w:b/>
                <w:bCs/>
                <w:position w:val="-6"/>
              </w:rPr>
              <w:t> </w:t>
            </w:r>
            <w:r>
              <w:rPr>
                <w:rFonts w:ascii="Times New Roman" w:hAnsi="Times New Roman" w:cs="Times New Roman" w:eastAsia="Times New Roman"/>
                <w:sz w:val="28"/>
                <w:szCs w:val="28"/>
                <w:color w:val="707274"/>
                <w:spacing w:val="0"/>
                <w:w w:val="100"/>
                <w:b/>
                <w:bCs/>
                <w:position w:val="-6"/>
              </w:rPr>
              <w:tab/>
            </w:r>
            <w:r>
              <w:rPr>
                <w:rFonts w:ascii="Times New Roman" w:hAnsi="Times New Roman" w:cs="Times New Roman" w:eastAsia="Times New Roman"/>
                <w:sz w:val="28"/>
                <w:szCs w:val="28"/>
                <w:color w:val="707274"/>
                <w:spacing w:val="0"/>
                <w:w w:val="100"/>
                <w:b/>
                <w:bCs/>
                <w:position w:val="-6"/>
              </w:rPr>
            </w:r>
            <w:r>
              <w:rPr>
                <w:rFonts w:ascii="Times New Roman" w:hAnsi="Times New Roman" w:cs="Times New Roman" w:eastAsia="Times New Roman"/>
                <w:sz w:val="23"/>
                <w:szCs w:val="23"/>
                <w:color w:val="707274"/>
                <w:spacing w:val="0"/>
                <w:w w:val="73"/>
                <w:b/>
                <w:bCs/>
                <w:position w:val="-6"/>
              </w:rPr>
              <w:t>·cu</w:t>
            </w:r>
            <w:r>
              <w:rPr>
                <w:rFonts w:ascii="Times New Roman" w:hAnsi="Times New Roman" w:cs="Times New Roman" w:eastAsia="Times New Roman"/>
                <w:sz w:val="23"/>
                <w:szCs w:val="23"/>
                <w:color w:val="707274"/>
                <w:spacing w:val="0"/>
                <w:w w:val="100"/>
                <w:b/>
                <w:bCs/>
                <w:position w:val="-6"/>
              </w:rPr>
              <w:tab/>
            </w:r>
            <w:r>
              <w:rPr>
                <w:rFonts w:ascii="Times New Roman" w:hAnsi="Times New Roman" w:cs="Times New Roman" w:eastAsia="Times New Roman"/>
                <w:sz w:val="23"/>
                <w:szCs w:val="23"/>
                <w:color w:val="707274"/>
                <w:spacing w:val="0"/>
                <w:w w:val="100"/>
                <w:b/>
                <w:bCs/>
                <w:position w:val="-6"/>
              </w:rPr>
            </w:r>
            <w:r>
              <w:rPr>
                <w:rFonts w:ascii="Times New Roman" w:hAnsi="Times New Roman" w:cs="Times New Roman" w:eastAsia="Times New Roman"/>
                <w:sz w:val="28"/>
                <w:szCs w:val="28"/>
                <w:color w:val="4D4D4D"/>
                <w:spacing w:val="0"/>
                <w:w w:val="73"/>
                <w:b/>
                <w:bCs/>
                <w:position w:val="-6"/>
              </w:rPr>
              <w:t>OPÇl</w:t>
            </w:r>
            <w:r>
              <w:rPr>
                <w:rFonts w:ascii="Times New Roman" w:hAnsi="Times New Roman" w:cs="Times New Roman" w:eastAsia="Times New Roman"/>
                <w:sz w:val="28"/>
                <w:szCs w:val="28"/>
                <w:color w:val="4D4D4D"/>
                <w:spacing w:val="-11"/>
                <w:w w:val="73"/>
                <w:b/>
                <w:bCs/>
                <w:position w:val="-6"/>
              </w:rPr>
              <w:t> </w:t>
            </w:r>
            <w:r>
              <w:rPr>
                <w:rFonts w:ascii="Times New Roman" w:hAnsi="Times New Roman" w:cs="Times New Roman" w:eastAsia="Times New Roman"/>
                <w:sz w:val="28"/>
                <w:szCs w:val="28"/>
                <w:color w:val="4D4D4D"/>
                <w:spacing w:val="0"/>
                <w:w w:val="100"/>
                <w:b/>
                <w:bCs/>
                <w:position w:val="-6"/>
              </w:rPr>
              <w:tab/>
            </w:r>
            <w:r>
              <w:rPr>
                <w:rFonts w:ascii="Times New Roman" w:hAnsi="Times New Roman" w:cs="Times New Roman" w:eastAsia="Times New Roman"/>
                <w:sz w:val="28"/>
                <w:szCs w:val="28"/>
                <w:color w:val="4D4D4D"/>
                <w:spacing w:val="0"/>
                <w:w w:val="100"/>
                <w:b/>
                <w:bCs/>
                <w:position w:val="-6"/>
              </w:rPr>
            </w:r>
            <w:r>
              <w:rPr>
                <w:rFonts w:ascii="Arial" w:hAnsi="Arial" w:cs="Arial" w:eastAsia="Arial"/>
                <w:sz w:val="40"/>
                <w:szCs w:val="40"/>
                <w:color w:val="5D6287"/>
                <w:spacing w:val="0"/>
                <w:w w:val="73"/>
                <w:position w:val="8"/>
              </w:rPr>
              <w:t>-</w:t>
            </w:r>
            <w:r>
              <w:rPr>
                <w:rFonts w:ascii="Arial" w:hAnsi="Arial" w:cs="Arial" w:eastAsia="Arial"/>
                <w:sz w:val="40"/>
                <w:szCs w:val="40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239" w:lineRule="exact"/>
              <w:ind w:left="229" w:right="-20"/>
              <w:jc w:val="left"/>
              <w:tabs>
                <w:tab w:pos="266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Arial" w:hAnsi="Arial" w:cs="Arial" w:eastAsia="Arial"/>
                <w:sz w:val="22"/>
                <w:szCs w:val="22"/>
                <w:color w:val="858789"/>
                <w:spacing w:val="-7"/>
                <w:w w:val="110"/>
                <w:b/>
                <w:bCs/>
                <w:position w:val="-4"/>
              </w:rPr>
              <w:t>l</w:t>
            </w:r>
            <w:r>
              <w:rPr>
                <w:rFonts w:ascii="Arial" w:hAnsi="Arial" w:cs="Arial" w:eastAsia="Arial"/>
                <w:sz w:val="22"/>
                <w:szCs w:val="22"/>
                <w:color w:val="4D4D4D"/>
                <w:spacing w:val="-35"/>
                <w:w w:val="71"/>
                <w:b/>
                <w:bCs/>
                <w:position w:val="-4"/>
              </w:rPr>
              <w:t>t</w:t>
            </w:r>
            <w:r>
              <w:rPr>
                <w:rFonts w:ascii="Arial" w:hAnsi="Arial" w:cs="Arial" w:eastAsia="Arial"/>
                <w:sz w:val="22"/>
                <w:szCs w:val="22"/>
                <w:color w:val="BABCBF"/>
                <w:spacing w:val="12"/>
                <w:w w:val="16"/>
                <w:b/>
                <w:bCs/>
                <w:position w:val="-4"/>
              </w:rPr>
              <w:t>·</w:t>
            </w:r>
            <w:r>
              <w:rPr>
                <w:rFonts w:ascii="Arial" w:hAnsi="Arial" w:cs="Arial" w:eastAsia="Arial"/>
                <w:sz w:val="22"/>
                <w:szCs w:val="22"/>
                <w:color w:val="5D6287"/>
                <w:spacing w:val="0"/>
                <w:w w:val="95"/>
                <w:b/>
                <w:bCs/>
                <w:position w:val="-4"/>
              </w:rPr>
              <w:t>-r--=</w:t>
            </w:r>
            <w:r>
              <w:rPr>
                <w:rFonts w:ascii="Arial" w:hAnsi="Arial" w:cs="Arial" w:eastAsia="Arial"/>
                <w:sz w:val="22"/>
                <w:szCs w:val="22"/>
                <w:color w:val="5D6287"/>
                <w:spacing w:val="-1"/>
                <w:w w:val="96"/>
                <w:b/>
                <w:bCs/>
                <w:position w:val="-4"/>
              </w:rPr>
              <w:t>:</w:t>
            </w:r>
            <w:r>
              <w:rPr>
                <w:rFonts w:ascii="Arial" w:hAnsi="Arial" w:cs="Arial" w:eastAsia="Arial"/>
                <w:sz w:val="22"/>
                <w:szCs w:val="22"/>
                <w:color w:val="5D6287"/>
                <w:spacing w:val="0"/>
                <w:w w:val="95"/>
                <w:b/>
                <w:bCs/>
                <w:position w:val="-4"/>
              </w:rPr>
              <w:t>..:</w:t>
            </w:r>
            <w:r>
              <w:rPr>
                <w:rFonts w:ascii="Arial" w:hAnsi="Arial" w:cs="Arial" w:eastAsia="Arial"/>
                <w:sz w:val="22"/>
                <w:szCs w:val="22"/>
                <w:color w:val="5D6287"/>
                <w:spacing w:val="-29"/>
                <w:w w:val="95"/>
                <w:b/>
                <w:bCs/>
                <w:position w:val="-4"/>
              </w:rPr>
              <w:t>.</w:t>
            </w:r>
            <w:r>
              <w:rPr>
                <w:rFonts w:ascii="Arial" w:hAnsi="Arial" w:cs="Arial" w:eastAsia="Arial"/>
                <w:sz w:val="22"/>
                <w:szCs w:val="22"/>
                <w:color w:val="3D3D3D"/>
                <w:spacing w:val="-43"/>
                <w:w w:val="72"/>
                <w:b/>
                <w:bCs/>
                <w:position w:val="-4"/>
              </w:rPr>
              <w:t>r</w:t>
            </w:r>
            <w:r>
              <w:rPr>
                <w:rFonts w:ascii="Arial" w:hAnsi="Arial" w:cs="Arial" w:eastAsia="Arial"/>
                <w:sz w:val="22"/>
                <w:szCs w:val="22"/>
                <w:color w:val="5D6287"/>
                <w:spacing w:val="-38"/>
                <w:w w:val="96"/>
                <w:b/>
                <w:bCs/>
                <w:position w:val="-4"/>
              </w:rPr>
              <w:t>:</w:t>
            </w:r>
            <w:r>
              <w:rPr>
                <w:rFonts w:ascii="Arial" w:hAnsi="Arial" w:cs="Arial" w:eastAsia="Arial"/>
                <w:sz w:val="22"/>
                <w:szCs w:val="22"/>
                <w:color w:val="3D3D3D"/>
                <w:spacing w:val="-83"/>
                <w:w w:val="72"/>
                <w:b/>
                <w:bCs/>
                <w:position w:val="-4"/>
              </w:rPr>
              <w:t>k</w:t>
            </w:r>
            <w:r>
              <w:rPr>
                <w:rFonts w:ascii="Arial" w:hAnsi="Arial" w:cs="Arial" w:eastAsia="Arial"/>
                <w:sz w:val="22"/>
                <w:szCs w:val="22"/>
                <w:color w:val="5D6287"/>
                <w:spacing w:val="0"/>
                <w:w w:val="67"/>
                <w:b/>
                <w:bCs/>
                <w:position w:val="-4"/>
              </w:rPr>
              <w:t>.</w:t>
            </w:r>
            <w:r>
              <w:rPr>
                <w:rFonts w:ascii="Arial" w:hAnsi="Arial" w:cs="Arial" w:eastAsia="Arial"/>
                <w:sz w:val="22"/>
                <w:szCs w:val="22"/>
                <w:color w:val="5D6287"/>
                <w:spacing w:val="-27"/>
                <w:w w:val="68"/>
                <w:b/>
                <w:bCs/>
                <w:position w:val="-4"/>
              </w:rPr>
              <w:t>:</w:t>
            </w:r>
            <w:r>
              <w:rPr>
                <w:rFonts w:ascii="Arial" w:hAnsi="Arial" w:cs="Arial" w:eastAsia="Arial"/>
                <w:sz w:val="22"/>
                <w:szCs w:val="22"/>
                <w:color w:val="4D4D4D"/>
                <w:spacing w:val="-98"/>
                <w:w w:val="89"/>
                <w:b/>
                <w:bCs/>
                <w:position w:val="-4"/>
              </w:rPr>
              <w:t>e</w:t>
            </w:r>
            <w:r>
              <w:rPr>
                <w:rFonts w:ascii="Arial" w:hAnsi="Arial" w:cs="Arial" w:eastAsia="Arial"/>
                <w:sz w:val="22"/>
                <w:szCs w:val="22"/>
                <w:color w:val="5D6287"/>
                <w:spacing w:val="0"/>
                <w:w w:val="67"/>
                <w:b/>
                <w:bCs/>
                <w:position w:val="-4"/>
              </w:rPr>
              <w:t>.</w:t>
            </w:r>
            <w:r>
              <w:rPr>
                <w:rFonts w:ascii="Arial" w:hAnsi="Arial" w:cs="Arial" w:eastAsia="Arial"/>
                <w:sz w:val="22"/>
                <w:szCs w:val="22"/>
                <w:color w:val="5D6287"/>
                <w:spacing w:val="-51"/>
                <w:w w:val="68"/>
                <w:b/>
                <w:bCs/>
                <w:position w:val="-4"/>
              </w:rPr>
              <w:t>:</w:t>
            </w:r>
            <w:r>
              <w:rPr>
                <w:rFonts w:ascii="Arial" w:hAnsi="Arial" w:cs="Arial" w:eastAsia="Arial"/>
                <w:sz w:val="24"/>
                <w:szCs w:val="24"/>
                <w:color w:val="3D3D3D"/>
                <w:spacing w:val="0"/>
                <w:w w:val="66"/>
                <w:b/>
                <w:bCs/>
                <w:i/>
                <w:position w:val="-4"/>
              </w:rPr>
              <w:t>g</w:t>
            </w:r>
            <w:r>
              <w:rPr>
                <w:rFonts w:ascii="Arial" w:hAnsi="Arial" w:cs="Arial" w:eastAsia="Arial"/>
                <w:sz w:val="24"/>
                <w:szCs w:val="24"/>
                <w:color w:val="3D3D3D"/>
                <w:spacing w:val="0"/>
                <w:w w:val="100"/>
                <w:b/>
                <w:bCs/>
                <w:i/>
                <w:position w:val="-4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color w:val="3D3D3D"/>
                <w:spacing w:val="15"/>
                <w:w w:val="100"/>
                <w:b/>
                <w:bCs/>
                <w:i/>
                <w:position w:val="-4"/>
              </w:rPr>
              <w:t> </w:t>
            </w:r>
            <w:r>
              <w:rPr>
                <w:rFonts w:ascii="Arial" w:hAnsi="Arial" w:cs="Arial" w:eastAsia="Arial"/>
                <w:sz w:val="22"/>
                <w:szCs w:val="22"/>
                <w:color w:val="3D3D3D"/>
                <w:spacing w:val="0"/>
                <w:w w:val="77"/>
                <w:b/>
                <w:bCs/>
                <w:position w:val="-4"/>
              </w:rPr>
              <w:t>Ami</w:t>
            </w:r>
            <w:r>
              <w:rPr>
                <w:rFonts w:ascii="Arial" w:hAnsi="Arial" w:cs="Arial" w:eastAsia="Arial"/>
                <w:sz w:val="22"/>
                <w:szCs w:val="22"/>
                <w:color w:val="3D3D3D"/>
                <w:spacing w:val="-1"/>
                <w:w w:val="77"/>
                <w:b/>
                <w:bCs/>
                <w:position w:val="-4"/>
              </w:rPr>
              <w:t>r</w:t>
            </w:r>
            <w:r>
              <w:rPr>
                <w:rFonts w:ascii="Arial" w:hAnsi="Arial" w:cs="Arial" w:eastAsia="Arial"/>
                <w:sz w:val="22"/>
                <w:szCs w:val="22"/>
                <w:color w:val="606060"/>
                <w:spacing w:val="0"/>
                <w:w w:val="77"/>
                <w:b/>
                <w:bCs/>
                <w:position w:val="-4"/>
              </w:rPr>
              <w:t>i</w:t>
            </w:r>
            <w:r>
              <w:rPr>
                <w:rFonts w:ascii="Arial" w:hAnsi="Arial" w:cs="Arial" w:eastAsia="Arial"/>
                <w:sz w:val="22"/>
                <w:szCs w:val="22"/>
                <w:color w:val="606060"/>
                <w:spacing w:val="-46"/>
                <w:w w:val="77"/>
                <w:b/>
                <w:bCs/>
                <w:position w:val="-4"/>
              </w:rPr>
              <w:t> </w:t>
            </w:r>
            <w:r>
              <w:rPr>
                <w:rFonts w:ascii="Arial" w:hAnsi="Arial" w:cs="Arial" w:eastAsia="Arial"/>
                <w:sz w:val="22"/>
                <w:szCs w:val="22"/>
                <w:color w:val="606060"/>
                <w:spacing w:val="0"/>
                <w:w w:val="100"/>
                <w:b/>
                <w:bCs/>
                <w:position w:val="-4"/>
              </w:rPr>
              <w:tab/>
            </w:r>
            <w:r>
              <w:rPr>
                <w:rFonts w:ascii="Arial" w:hAnsi="Arial" w:cs="Arial" w:eastAsia="Arial"/>
                <w:sz w:val="22"/>
                <w:szCs w:val="22"/>
                <w:color w:val="606060"/>
                <w:spacing w:val="0"/>
                <w:w w:val="100"/>
                <w:b/>
                <w:bCs/>
                <w:position w:val="-4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  <w:position w:val="6"/>
              </w:rPr>
              <w:t>Oica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  <w:position w:val="6"/>
              </w:rPr>
              <w:t>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6"/>
                <w:w w:val="100"/>
                <w:position w:val="6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2"/>
                <w:position w:val="6"/>
              </w:rPr>
              <w:t>ARSLAN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128" w:lineRule="exact"/>
              <w:ind w:left="2827" w:right="1361"/>
              <w:jc w:val="center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  <w:position w:val="1"/>
              </w:rPr>
              <w:t>!tfai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14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0"/>
                <w:w w:val="100"/>
                <w:position w:val="1"/>
              </w:rPr>
              <w:t>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0"/>
                <w:w w:val="100"/>
                <w:position w:val="1"/>
              </w:rPr>
              <w:t>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16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0"/>
                <w:w w:val="96"/>
                <w:position w:val="1"/>
              </w:rPr>
              <w:t>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06060"/>
                <w:spacing w:val="10"/>
                <w:w w:val="97"/>
                <w:position w:val="1"/>
              </w:rPr>
              <w:t>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62"/>
                <w:position w:val="1"/>
              </w:rPr>
              <w:t>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4185" w:type="dxa"/>
            <w:vMerge w:val="restart"/>
            <w:gridSpan w:val="3"/>
            <w:tcBorders>
              <w:top w:val="single" w:sz="5.729968" w:space="0" w:color="575757"/>
              <w:left w:val="single" w:sz="5.729968" w:space="0" w:color="545454"/>
              <w:right w:val="single" w:sz="5.729968" w:space="0" w:color="646464"/>
            </w:tcBorders>
          </w:tcPr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3" w:after="0" w:line="240" w:lineRule="exact"/>
              <w:jc w:val="left"/>
              <w:rPr>
                <w:sz w:val="24"/>
                <w:szCs w:val="24"/>
              </w:rPr>
            </w:pPr>
            <w:rPr/>
            <w:r>
              <w:rPr>
                <w:sz w:val="24"/>
                <w:szCs w:val="24"/>
              </w:rPr>
            </w:r>
          </w:p>
          <w:p>
            <w:pPr>
              <w:spacing w:before="0" w:after="0" w:line="240" w:lineRule="auto"/>
              <w:ind w:left="1736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/>
              <w:pict>
                <v:shape style="width:58.560001pt;height:14.4pt;mso-position-horizontal-relative:char;mso-position-vertical-relative:line" type="#_x0000_t75">
                  <v:imagedata r:id="rId46" o:title=""/>
                </v:shape>
              </w:pic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</w:rPr>
            </w:r>
          </w:p>
          <w:p>
            <w:pPr>
              <w:spacing w:before="4" w:after="0" w:line="110" w:lineRule="exact"/>
              <w:jc w:val="left"/>
              <w:rPr>
                <w:sz w:val="11"/>
                <w:szCs w:val="11"/>
              </w:rPr>
            </w:pPr>
            <w:rPr/>
            <w:r>
              <w:rPr>
                <w:sz w:val="11"/>
                <w:szCs w:val="11"/>
              </w:rPr>
            </w:r>
          </w:p>
          <w:p>
            <w:pPr>
              <w:spacing w:before="0" w:after="0" w:line="240" w:lineRule="auto"/>
              <w:ind w:left="150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itfaiye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3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Birim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2"/>
              </w:rPr>
              <w:t>Amiri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8" w:after="0" w:line="260" w:lineRule="exact"/>
              <w:jc w:val="left"/>
              <w:rPr>
                <w:sz w:val="26"/>
                <w:szCs w:val="26"/>
              </w:rPr>
            </w:pPr>
            <w:rPr/>
            <w:r>
              <w:rPr>
                <w:sz w:val="26"/>
                <w:szCs w:val="26"/>
              </w:rPr>
            </w:r>
          </w:p>
          <w:p>
            <w:pPr>
              <w:spacing w:before="0" w:after="0" w:line="180" w:lineRule="exact"/>
              <w:ind w:right="666"/>
              <w:jc w:val="right"/>
              <w:tabs>
                <w:tab w:pos="440" w:val="left"/>
              </w:tabs>
              <w:rPr>
                <w:rFonts w:ascii="Times New Roman" w:hAnsi="Times New Roman" w:cs="Times New Roman" w:eastAsia="Times New Roman"/>
                <w:sz w:val="15"/>
                <w:szCs w:val="15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707274"/>
                <w:w w:val="150"/>
                <w:i/>
                <w:position w:val="-5"/>
              </w:rPr>
              <w:t>tt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707274"/>
                <w:w w:val="100"/>
                <w:i/>
                <w:position w:val="-5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707274"/>
                <w:w w:val="100"/>
                <w:i/>
                <w:position w:val="-5"/>
              </w:rPr>
            </w:r>
            <w:r>
              <w:rPr>
                <w:rFonts w:ascii="Times New Roman" w:hAnsi="Times New Roman" w:cs="Times New Roman" w:eastAsia="Times New Roman"/>
                <w:sz w:val="15"/>
                <w:szCs w:val="15"/>
                <w:color w:val="BABCBF"/>
                <w:spacing w:val="0"/>
                <w:w w:val="129"/>
                <w:position w:val="0"/>
              </w:rPr>
              <w:t>'</w:t>
            </w:r>
            <w:r>
              <w:rPr>
                <w:rFonts w:ascii="Times New Roman" w:hAnsi="Times New Roman" w:cs="Times New Roman" w:eastAsia="Times New Roman"/>
                <w:sz w:val="15"/>
                <w:szCs w:val="15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107" w:lineRule="exact"/>
              <w:ind w:right="644"/>
              <w:jc w:val="righ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Pr/>
            <w:r>
              <w:rPr>
                <w:rFonts w:ascii="Times New Roman" w:hAnsi="Times New Roman" w:cs="Times New Roman" w:eastAsia="Times New Roman"/>
                <w:sz w:val="16"/>
                <w:szCs w:val="16"/>
                <w:color w:val="BABCBF"/>
                <w:spacing w:val="0"/>
                <w:w w:val="181"/>
                <w:position w:val="1"/>
              </w:rPr>
              <w:t>'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128" w:lineRule="exact"/>
              <w:ind w:right="985"/>
              <w:jc w:val="right"/>
              <w:rPr>
                <w:rFonts w:ascii="Times New Roman" w:hAnsi="Times New Roman" w:cs="Times New Roman" w:eastAsia="Times New Roman"/>
                <w:sz w:val="13"/>
                <w:szCs w:val="13"/>
              </w:rPr>
            </w:pPr>
            <w:rPr/>
            <w:r>
              <w:rPr>
                <w:rFonts w:ascii="Times New Roman" w:hAnsi="Times New Roman" w:cs="Times New Roman" w:eastAsia="Times New Roman"/>
                <w:sz w:val="13"/>
                <w:szCs w:val="13"/>
                <w:color w:val="ACACAC"/>
                <w:spacing w:val="0"/>
                <w:w w:val="297"/>
              </w:rPr>
              <w:t>'</w:t>
            </w:r>
            <w:r>
              <w:rPr>
                <w:rFonts w:ascii="Times New Roman" w:hAnsi="Times New Roman" w:cs="Times New Roman" w:eastAsia="Times New Roman"/>
                <w:sz w:val="13"/>
                <w:szCs w:val="13"/>
                <w:color w:val="000000"/>
                <w:spacing w:val="0"/>
                <w:w w:val="100"/>
              </w:rPr>
            </w:r>
          </w:p>
        </w:tc>
      </w:tr>
      <w:tr>
        <w:trPr>
          <w:trHeight w:val="2386" w:hRule="exact"/>
        </w:trPr>
        <w:tc>
          <w:tcPr>
            <w:tcW w:w="797" w:type="dxa"/>
            <w:tcBorders>
              <w:top w:val="single" w:sz="5.729968" w:space="0" w:color="606060"/>
              <w:bottom w:val="single" w:sz="5.729968" w:space="0" w:color="676767"/>
              <w:left w:val="single" w:sz="5.729968" w:space="0" w:color="575757"/>
              <w:right w:val="single" w:sz="5.729968" w:space="0" w:color="545454"/>
            </w:tcBorders>
          </w:tcPr>
          <w:p>
            <w:pPr/>
            <w:rPr/>
          </w:p>
        </w:tc>
        <w:tc>
          <w:tcPr>
            <w:tcW w:w="578" w:type="dxa"/>
            <w:tcBorders>
              <w:top w:val="single" w:sz="5.729968" w:space="0" w:color="606060"/>
              <w:bottom w:val="single" w:sz="5.729968" w:space="0" w:color="676767"/>
              <w:left w:val="single" w:sz="5.729968" w:space="0" w:color="545454"/>
              <w:right w:val="single" w:sz="5.729968" w:space="0" w:color="575757"/>
            </w:tcBorders>
          </w:tcPr>
          <w:p>
            <w:pPr/>
            <w:rPr/>
          </w:p>
        </w:tc>
        <w:tc>
          <w:tcPr>
            <w:tcW w:w="659" w:type="dxa"/>
            <w:tcBorders>
              <w:top w:val="single" w:sz="5.729968" w:space="0" w:color="606060"/>
              <w:bottom w:val="single" w:sz="5.729968" w:space="0" w:color="676767"/>
              <w:left w:val="single" w:sz="5.729968" w:space="0" w:color="575757"/>
              <w:right w:val="single" w:sz="5.729968" w:space="0" w:color="545454"/>
            </w:tcBorders>
          </w:tcPr>
          <w:p>
            <w:pPr/>
            <w:rPr/>
          </w:p>
        </w:tc>
        <w:tc>
          <w:tcPr>
            <w:tcW w:w="5018" w:type="dxa"/>
            <w:vMerge/>
            <w:gridSpan w:val="2"/>
            <w:tcBorders>
              <w:bottom w:val="single" w:sz="5.729968" w:space="0" w:color="676767"/>
              <w:left w:val="single" w:sz="5.729968" w:space="0" w:color="545454"/>
              <w:right w:val="single" w:sz="5.729968" w:space="0" w:color="545454"/>
            </w:tcBorders>
          </w:tcPr>
          <w:p>
            <w:pPr/>
            <w:rPr/>
          </w:p>
        </w:tc>
        <w:tc>
          <w:tcPr>
            <w:tcW w:w="4185" w:type="dxa"/>
            <w:vMerge/>
            <w:gridSpan w:val="3"/>
            <w:tcBorders>
              <w:bottom w:val="single" w:sz="5.729968" w:space="0" w:color="676767"/>
              <w:left w:val="single" w:sz="5.729968" w:space="0" w:color="545454"/>
              <w:right w:val="single" w:sz="5.729968" w:space="0" w:color="646464"/>
            </w:tcBorders>
          </w:tcPr>
          <w:p>
            <w:pPr/>
            <w:rPr/>
          </w:p>
        </w:tc>
      </w:tr>
    </w:tbl>
    <w:p>
      <w:pPr>
        <w:spacing w:after="0"/>
        <w:sectPr>
          <w:pgSz w:w="11920" w:h="16840"/>
          <w:pgMar w:top="240" w:bottom="280" w:left="220" w:right="18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61" w:lineRule="auto"/>
        <w:ind w:left="3848" w:right="4226" w:firstLine="-11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.7584pt;margin-top:-17.615833pt;width:69.230703pt;height:54pt;mso-position-horizontal-relative:page;mso-position-vertical-relative:paragraph;z-index:-15502" type="#_x0000_t202" filled="f" stroked="f">
            <v:textbox inset="0,0,0,0">
              <w:txbxContent>
                <w:p>
                  <w:pPr>
                    <w:spacing w:before="0" w:after="0" w:line="1080" w:lineRule="exact"/>
                    <w:ind w:right="-202"/>
                    <w:jc w:val="left"/>
                    <w:rPr>
                      <w:rFonts w:ascii="Times New Roman" w:hAnsi="Times New Roman" w:cs="Times New Roman" w:eastAsia="Times New Roman"/>
                      <w:sz w:val="108"/>
                      <w:szCs w:val="10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8"/>
                      <w:szCs w:val="108"/>
                      <w:color w:val="262626"/>
                      <w:spacing w:val="0"/>
                      <w:w w:val="385"/>
                      <w:position w:val="-1"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108"/>
                      <w:szCs w:val="10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8"/>
          <w:w w:val="115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7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8"/>
          <w:w w:val="115"/>
        </w:rPr>
        <w:t>G</w:t>
      </w:r>
      <w:r>
        <w:rPr>
          <w:rFonts w:ascii="Arial" w:hAnsi="Arial" w:cs="Arial" w:eastAsia="Arial"/>
          <w:sz w:val="20"/>
          <w:szCs w:val="20"/>
          <w:color w:val="262626"/>
          <w:spacing w:val="0"/>
          <w:w w:val="349"/>
        </w:rPr>
        <w:t>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23" w:lineRule="exact"/>
        <w:ind w:left="653" w:right="-20"/>
        <w:jc w:val="left"/>
        <w:tabs>
          <w:tab w:pos="3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262626"/>
          <w:spacing w:val="0"/>
          <w:w w:val="100"/>
          <w:position w:val="-2"/>
        </w:rPr>
        <w:t>BÜYÜK</w:t>
      </w:r>
      <w:r>
        <w:rPr>
          <w:rFonts w:ascii="Arial" w:hAnsi="Arial" w:cs="Arial" w:eastAsia="Arial"/>
          <w:sz w:val="17"/>
          <w:szCs w:val="17"/>
          <w:color w:val="262626"/>
          <w:spacing w:val="-6"/>
          <w:w w:val="100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262626"/>
          <w:spacing w:val="0"/>
          <w:w w:val="100"/>
          <w:position w:val="-2"/>
        </w:rPr>
        <w:t>EHIR</w:t>
      </w:r>
      <w:r>
        <w:rPr>
          <w:rFonts w:ascii="Arial" w:hAnsi="Arial" w:cs="Arial" w:eastAsia="Arial"/>
          <w:sz w:val="17"/>
          <w:szCs w:val="17"/>
          <w:color w:val="262626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7"/>
          <w:szCs w:val="17"/>
          <w:color w:val="26262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7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7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7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2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3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3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3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3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1" w:lineRule="exact"/>
        <w:ind w:left="696" w:right="-20"/>
        <w:jc w:val="left"/>
        <w:tabs>
          <w:tab w:pos="4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390.451202pt;margin-top:24.996817pt;width:.1pt;height:12.904789pt;mso-position-horizontal-relative:page;mso-position-vertical-relative:paragraph;z-index:-15507" coordorigin="7809,500" coordsize="2,258">
            <v:shape style="position:absolute;left:7809;top:500;width:2;height:258" coordorigin="7809,500" coordsize="0,258" path="m7809,758l7809,500e" filled="f" stroked="t" strokeweight=".47616pt" strokecolor="#3B3B3B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12"/>
          <w:position w:val="9"/>
        </w:rPr>
        <w:t>BELEO</w:t>
      </w:r>
      <w:r>
        <w:rPr>
          <w:rFonts w:ascii="Arial" w:hAnsi="Arial" w:cs="Arial" w:eastAsia="Arial"/>
          <w:sz w:val="14"/>
          <w:szCs w:val="14"/>
          <w:color w:val="363636"/>
          <w:spacing w:val="31"/>
          <w:w w:val="112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  <w:position w:val="9"/>
        </w:rPr>
        <w:t>YESI</w:t>
      </w:r>
      <w:r>
        <w:rPr>
          <w:rFonts w:ascii="Arial" w:hAnsi="Arial" w:cs="Arial" w:eastAsia="Arial"/>
          <w:sz w:val="14"/>
          <w:szCs w:val="14"/>
          <w:color w:val="363636"/>
          <w:spacing w:val="-7"/>
          <w:w w:val="10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  <w:position w:val="-1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499" w:lineRule="exact"/>
        <w:ind w:left="4539" w:right="-20"/>
        <w:jc w:val="left"/>
        <w:tabs>
          <w:tab w:pos="5120" w:val="left"/>
          <w:tab w:pos="610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.856001pt;margin-top:-74.614014pt;width:559.166731pt;height:81.372758pt;mso-position-horizontal-relative:page;mso-position-vertical-relative:paragraph;z-index:-15503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244" w:hRule="exact"/>
                    </w:trPr>
                    <w:tc>
                      <w:tcPr>
                        <w:tcW w:w="1246" w:type="dxa"/>
                        <w:tcBorders>
                          <w:top w:val="nil" w:sz="6" w:space="0" w:color="auto"/>
                          <w:bottom w:val="single" w:sz="5.71392" w:space="0" w:color="4B4B4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4" w:after="0" w:line="240" w:lineRule="auto"/>
                          <w:ind w:left="4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</w:rPr>
                          <w:t>Ola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4"/>
                          </w:rPr>
                          <w:t>Tarihi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525" w:type="dxa"/>
                        <w:tcBorders>
                          <w:top w:val="single" w:sz="5.71392" w:space="0" w:color="545454"/>
                          <w:bottom w:val="single" w:sz="5.71392" w:space="0" w:color="4B4B4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2" w:after="0" w:line="240" w:lineRule="auto"/>
                          <w:ind w:left="17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5"/>
                          </w:rPr>
                          <w:t>21.05.2017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430" w:type="dxa"/>
                        <w:tcBorders>
                          <w:top w:val="nil" w:sz="6" w:space="0" w:color="auto"/>
                          <w:bottom w:val="single" w:sz="5.71392" w:space="0" w:color="4B4B4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13" w:after="0" w:line="240" w:lineRule="auto"/>
                          <w:ind w:left="30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-6"/>
                            <w:w w:val="100"/>
                          </w:rPr>
                          <w:t>!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</w:rPr>
                          <w:t>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</w:rPr>
                          <w:t>Sıra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</w:rPr>
                          <w:t>No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3"/>
                          </w:rPr>
                          <w:t>48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972" w:type="dxa"/>
                        <w:gridSpan w:val="2"/>
                        <w:tcBorders>
                          <w:top w:val="nil" w:sz="6" w:space="0" w:color="auto"/>
                          <w:bottom w:val="single" w:sz="5.71392" w:space="0" w:color="575757"/>
                          <w:left w:val="nil" w:sz="6" w:space="0" w:color="auto"/>
                          <w:right w:val="single" w:sz="7.61856" w:space="0" w:color="676767"/>
                        </w:tcBorders>
                      </w:tcPr>
                      <w:p>
                        <w:pPr>
                          <w:spacing w:before="18" w:after="0" w:line="214" w:lineRule="exact"/>
                          <w:ind w:left="248" w:right="-20"/>
                          <w:jc w:val="left"/>
                          <w:tabs>
                            <w:tab w:pos="230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-22"/>
                            <w:w w:val="100"/>
                            <w:position w:val="-1"/>
                          </w:rPr>
                          <w:t>!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  <w:position w:val="-1"/>
                          </w:rPr>
                          <w:t>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21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  <w:position w:val="-1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18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  <w:position w:val="-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2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  <w:position w:val="-1"/>
                          </w:rPr>
                          <w:t>23:45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-30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  <w:position w:val="-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  <w:position w:val="-1"/>
                          </w:rPr>
                          <w:t>Tel: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8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66"/>
                            <w:position w:val="-1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23"/>
                            <w:w w:val="66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  <w:position w:val="-1"/>
                          </w:rPr>
                          <w:t>232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12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  <w:position w:val="-1"/>
                          </w:rPr>
                          <w:t>671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15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  <w:position w:val="-1"/>
                          </w:rPr>
                          <w:t>99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12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  <w:position w:val="-1"/>
                          </w:rPr>
                          <w:t>89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9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  <w:position w:val="-1"/>
                          </w:rPr>
                          <w:t>-O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17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  <w:position w:val="-1"/>
                          </w:rPr>
                          <w:t>553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15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  <w:position w:val="-1"/>
                          </w:rPr>
                          <w:t>728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12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  <w:position w:val="-1"/>
                          </w:rPr>
                          <w:t>35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11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  <w:position w:val="-1"/>
                          </w:rPr>
                          <w:t>70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32" w:hRule="exact"/>
                    </w:trPr>
                    <w:tc>
                      <w:tcPr>
                        <w:tcW w:w="1246" w:type="dxa"/>
                        <w:tcBorders>
                          <w:top w:val="single" w:sz="5.71392" w:space="0" w:color="4B4B4B"/>
                          <w:bottom w:val="single" w:sz="5.71392" w:space="0" w:color="4B4B4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14" w:lineRule="exact"/>
                          <w:ind w:left="4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</w:rPr>
                          <w:t>Kayıt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5"/>
                          </w:rPr>
                          <w:t>Tarihi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525" w:type="dxa"/>
                        <w:tcBorders>
                          <w:top w:val="single" w:sz="5.71392" w:space="0" w:color="4B4B4B"/>
                          <w:bottom w:val="single" w:sz="5.71392" w:space="0" w:color="4B4B4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5" w:after="0" w:line="218" w:lineRule="exact"/>
                          <w:ind w:left="17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4"/>
                          </w:rPr>
                          <w:t>21.05.2017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430" w:type="dxa"/>
                        <w:tcBorders>
                          <w:top w:val="single" w:sz="5.71392" w:space="0" w:color="4B4B4B"/>
                          <w:bottom w:val="single" w:sz="5.71392" w:space="0" w:color="4B4B4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10" w:after="0" w:line="213" w:lineRule="exact"/>
                          <w:ind w:left="306" w:right="-20"/>
                          <w:jc w:val="left"/>
                          <w:tabs>
                            <w:tab w:pos="168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-22"/>
                            <w:w w:val="100"/>
                            <w:position w:val="-1"/>
                          </w:rPr>
                          <w:t>!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  <w:position w:val="-1"/>
                          </w:rPr>
                          <w:t>Kayıt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20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  <w:position w:val="-1"/>
                          </w:rPr>
                          <w:t>No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-34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  <w:position w:val="-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  <w:position w:val="-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3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3"/>
                            <w:position w:val="-1"/>
                          </w:rPr>
                          <w:t>3353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5972" w:type="dxa"/>
                        <w:gridSpan w:val="2"/>
                        <w:tcBorders>
                          <w:top w:val="single" w:sz="5.71392" w:space="0" w:color="575757"/>
                          <w:bottom w:val="nil" w:sz="6" w:space="0" w:color="auto"/>
                          <w:left w:val="nil" w:sz="6" w:space="0" w:color="auto"/>
                          <w:right w:val="single" w:sz="7.61856" w:space="0" w:color="676767"/>
                        </w:tcBorders>
                      </w:tcPr>
                      <w:p>
                        <w:pPr>
                          <w:spacing w:before="10" w:after="0" w:line="240" w:lineRule="auto"/>
                          <w:ind w:left="24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-18"/>
                            <w:w w:val="100"/>
                          </w:rPr>
                          <w:t>!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</w:rPr>
                          <w:t>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</w:rPr>
                          <w:t>Ala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</w:rPr>
                          <w:t>Ayku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3"/>
                          </w:rPr>
                          <w:t>KÖYLÜ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1" w:hRule="exact"/>
                    </w:trPr>
                    <w:tc>
                      <w:tcPr>
                        <w:tcW w:w="11174" w:type="dxa"/>
                        <w:gridSpan w:val="5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6" w:after="0" w:line="240" w:lineRule="auto"/>
                          <w:ind w:left="4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</w:rPr>
                          <w:t>Bildirile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</w:rPr>
                          <w:t>Adre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</w:rPr>
                          <w:t>Çandar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</w:rPr>
                          <w:t>h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</w:rPr>
                          <w:t>Su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</w:rPr>
                          <w:t>Depos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</w:rPr>
                          <w:t>Altında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Tepe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</w:rPr>
                          <w:t>Dikili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00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İZMİR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4" w:hRule="exact"/>
                    </w:trPr>
                    <w:tc>
                      <w:tcPr>
                        <w:tcW w:w="1246" w:type="dxa"/>
                        <w:tcBorders>
                          <w:top w:val="single" w:sz="5.71392" w:space="0" w:color="4F4F4F"/>
                          <w:bottom w:val="single" w:sz="5.71392" w:space="0" w:color="4F4F4F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4" w:after="0" w:line="240" w:lineRule="auto"/>
                          <w:ind w:left="4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</w:rPr>
                          <w:t>Doıtr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4"/>
                          </w:rPr>
                          <w:t>Adres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262" w:type="dxa"/>
                        <w:gridSpan w:val="3"/>
                        <w:tcBorders>
                          <w:top w:val="single" w:sz="5.71392" w:space="0" w:color="4F4F4F"/>
                          <w:bottom w:val="single" w:sz="5.71392" w:space="0" w:color="4F4F4F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9" w:after="0" w:line="240" w:lineRule="auto"/>
                          <w:ind w:left="18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Çandarlı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Çögürl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</w:rPr>
                          <w:t>Mevkii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</w:rPr>
                          <w:t>Dikili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</w:rPr>
                          <w:t>Belediyesi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3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</w:rPr>
                          <w:t>Eski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ÇöpJO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8"/>
                          </w:rPr>
                          <w:t>Dikili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8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28"/>
                            <w:w w:val="10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8"/>
                          </w:rPr>
                          <w:t>İZMİR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666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1246" w:type="dxa"/>
                        <w:tcBorders>
                          <w:top w:val="single" w:sz="5.71392" w:space="0" w:color="4F4F4F"/>
                          <w:bottom w:val="single" w:sz="5.71392" w:space="0" w:color="4F4F4F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13" w:lineRule="exact"/>
                          <w:ind w:left="4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3"/>
                          </w:rPr>
                          <w:t>Türü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262" w:type="dxa"/>
                        <w:gridSpan w:val="3"/>
                        <w:tcBorders>
                          <w:top w:val="single" w:sz="5.71392" w:space="0" w:color="4F4F4F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28" w:lineRule="exact"/>
                          <w:ind w:left="465" w:right="-20"/>
                          <w:jc w:val="left"/>
                          <w:tabs>
                            <w:tab w:pos="324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  <w:position w:val="1"/>
                          </w:rPr>
                          <w:t>Çö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  <w:position w:val="1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20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  <w:position w:val="1"/>
                          </w:rPr>
                          <w:t>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3"/>
                            <w:w w:val="100"/>
                            <w:position w:val="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-6"/>
                            <w:w w:val="100"/>
                            <w:position w:val="1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  <w:position w:val="1"/>
                          </w:rPr>
                          <w:t>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-28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  <w:position w:val="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  <w:position w:val="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  <w:position w:val="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  <w:position w:val="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8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  <w:position w:val="0"/>
                          </w:rPr>
                          <w:t>Sınıfı: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  <w:position w:val="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20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3"/>
                            <w:position w:val="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3666" w:type="dxa"/>
                        <w:tcBorders>
                          <w:top w:val="nil" w:sz="6" w:space="0" w:color="auto"/>
                          <w:bottom w:val="single" w:sz="5.71392" w:space="0" w:color="545454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11" w:after="0" w:line="240" w:lineRule="auto"/>
                          <w:ind w:left="17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5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00"/>
                          </w:rPr>
                          <w:t>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</w:rPr>
                          <w:t>Sebebi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06060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06060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06060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Açı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1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3"/>
                            <w:w w:val="100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05"/>
                          </w:rPr>
                          <w:t>eş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28" w:hRule="exact"/>
                    </w:trPr>
                    <w:tc>
                      <w:tcPr>
                        <w:tcW w:w="1246" w:type="dxa"/>
                        <w:tcBorders>
                          <w:top w:val="single" w:sz="5.71392" w:space="0" w:color="4F4F4F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40" w:lineRule="auto"/>
                          <w:ind w:left="35" w:right="-56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4"/>
                          </w:rPr>
                          <w:t>Binada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262" w:type="dxa"/>
                        <w:gridSpan w:val="3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60" w:after="0" w:line="160" w:lineRule="auto"/>
                          <w:ind w:left="2331" w:right="-125" w:firstLine="-2284"/>
                          <w:jc w:val="left"/>
                          <w:tabs>
                            <w:tab w:pos="2320" w:val="left"/>
                            <w:tab w:pos="542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ise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06060"/>
                            <w:spacing w:val="0"/>
                            <w:w w:val="137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06060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06060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91"/>
                            <w:position w:val="1"/>
                          </w:rPr>
                          <w:t>Yapım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91"/>
                            <w:position w:val="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2"/>
                            <w:w w:val="91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  <w:position w:val="1"/>
                          </w:rPr>
                          <w:t>Şekli: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  <w:position w:val="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  <w:position w:val="-8"/>
                          </w:rPr>
                          <w:t>Kullanım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8"/>
                            <w:w w:val="100"/>
                            <w:position w:val="-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3"/>
                            <w:position w:val="-8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3"/>
                            <w:position w:val="-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  <w:position w:val="0"/>
                          </w:rPr>
                          <w:t>Betonarme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15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  <w:position w:val="0"/>
                          </w:rPr>
                          <w:t>Kagi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  <w:position w:val="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9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  <w:position w:val="0"/>
                          </w:rPr>
                          <w:t>Ahşa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  <w:position w:val="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39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0"/>
                            <w:w w:val="100"/>
                            <w:position w:val="0"/>
                          </w:rPr>
                          <w:t>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D4D4D"/>
                            <w:spacing w:val="9"/>
                            <w:w w:val="100"/>
                            <w:position w:val="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  <w:position w:val="0"/>
                          </w:rPr>
                          <w:t>lik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  <w:position w:val="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1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  <w:position w:val="0"/>
                          </w:rPr>
                          <w:t>Diğer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3666" w:type="dxa"/>
                        <w:tcBorders>
                          <w:top w:val="single" w:sz="5.71392" w:space="0" w:color="545454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77" w:after="0" w:line="240" w:lineRule="auto"/>
                          <w:ind w:left="6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</w:rPr>
                          <w:t>ekli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06060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Arial" w:hAnsi="Arial" w:cs="Arial" w:eastAsia="Arial"/>
          <w:sz w:val="45"/>
          <w:szCs w:val="45"/>
          <w:color w:val="4D4D4D"/>
          <w:spacing w:val="0"/>
          <w:w w:val="52"/>
          <w:position w:val="-2"/>
        </w:rPr>
        <w:t>ı</w:t>
      </w:r>
      <w:r>
        <w:rPr>
          <w:rFonts w:ascii="Arial" w:hAnsi="Arial" w:cs="Arial" w:eastAsia="Arial"/>
          <w:sz w:val="45"/>
          <w:szCs w:val="45"/>
          <w:color w:val="4D4D4D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45"/>
          <w:szCs w:val="45"/>
          <w:color w:val="4D4D4D"/>
          <w:spacing w:val="0"/>
          <w:w w:val="52"/>
          <w:position w:val="-2"/>
        </w:rPr>
        <w:t>ı</w:t>
      </w:r>
      <w:r>
        <w:rPr>
          <w:rFonts w:ascii="Arial" w:hAnsi="Arial" w:cs="Arial" w:eastAsia="Arial"/>
          <w:sz w:val="45"/>
          <w:szCs w:val="45"/>
          <w:color w:val="4D4D4D"/>
          <w:spacing w:val="-56"/>
          <w:w w:val="52"/>
          <w:position w:val="-2"/>
        </w:rPr>
        <w:t> </w:t>
      </w:r>
      <w:r>
        <w:rPr>
          <w:rFonts w:ascii="Arial" w:hAnsi="Arial" w:cs="Arial" w:eastAsia="Arial"/>
          <w:sz w:val="45"/>
          <w:szCs w:val="45"/>
          <w:color w:val="4D4D4D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45"/>
          <w:szCs w:val="45"/>
          <w:color w:val="4D4D4D"/>
          <w:spacing w:val="0"/>
          <w:w w:val="100"/>
          <w:position w:val="-2"/>
        </w:rPr>
      </w:r>
      <w:r>
        <w:rPr>
          <w:rFonts w:ascii="Arial" w:hAnsi="Arial" w:cs="Arial" w:eastAsia="Arial"/>
          <w:sz w:val="42"/>
          <w:szCs w:val="42"/>
          <w:color w:val="363636"/>
          <w:spacing w:val="0"/>
          <w:w w:val="52"/>
          <w:position w:val="0"/>
        </w:rPr>
        <w:t>ı</w:t>
      </w:r>
      <w:r>
        <w:rPr>
          <w:rFonts w:ascii="Arial" w:hAnsi="Arial" w:cs="Arial" w:eastAsia="Arial"/>
          <w:sz w:val="42"/>
          <w:szCs w:val="42"/>
          <w:color w:val="363636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2"/>
          <w:szCs w:val="42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6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6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6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6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8"/>
          <w:position w:val="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8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8"/>
          <w:position w:val="6"/>
        </w:rPr>
        <w:t>00:40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ind w:left="187" w:right="-20"/>
        <w:jc w:val="left"/>
        <w:tabs>
          <w:tab w:pos="2200" w:val="left"/>
          <w:tab w:pos="5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4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9"/>
          <w:position w:val="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4" w:after="0" w:line="240" w:lineRule="auto"/>
        <w:ind w:left="22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8"/>
        </w:rPr>
        <w:t>:Ay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1"/>
          <w:w w:val="10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8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8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8"/>
        </w:rPr>
        <w:t>KÖYLÜ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2210" w:right="-20"/>
        <w:jc w:val="left"/>
        <w:tabs>
          <w:tab w:pos="476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23:46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9"/>
        </w:rPr>
        <w:t>23:52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14" w:lineRule="exact"/>
        <w:ind w:left="22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  <w:position w:val="-1"/>
        </w:rPr>
        <w:t>615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80" w:bottom="0" w:left="180" w:right="300"/>
        </w:sectPr>
      </w:pPr>
      <w:rPr/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90" w:lineRule="exact"/>
        <w:ind w:left="172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w w:val="66"/>
          <w:position w:val="-9"/>
        </w:rPr>
        <w:t>::-: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9"/>
          <w:w w:val="67"/>
          <w:position w:val="-9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919191"/>
          <w:spacing w:val="0"/>
          <w:w w:val="136"/>
          <w:position w:val="-9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53" w:after="0" w:line="240" w:lineRule="auto"/>
        <w:ind w:left="2538" w:right="-20"/>
        <w:jc w:val="left"/>
        <w:tabs>
          <w:tab w:pos="4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562" w:right="-20"/>
        <w:jc w:val="left"/>
        <w:tabs>
          <w:tab w:pos="4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25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00" w:lineRule="exact"/>
        <w:ind w:right="-20"/>
        <w:jc w:val="left"/>
        <w:tabs>
          <w:tab w:pos="2540" w:val="left"/>
          <w:tab w:pos="4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algaz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  <w:position w:val="-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80" w:right="300"/>
          <w:cols w:num="2" w:equalWidth="0">
            <w:col w:w="412" w:space="1813"/>
            <w:col w:w="9215"/>
          </w:cols>
        </w:sectPr>
      </w:pPr>
      <w:rPr/>
    </w:p>
    <w:p>
      <w:pPr>
        <w:spacing w:before="0" w:after="0" w:line="258" w:lineRule="exact"/>
        <w:ind w:left="182" w:right="-78"/>
        <w:jc w:val="left"/>
        <w:tabs>
          <w:tab w:pos="640" w:val="left"/>
          <w:tab w:pos="4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4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2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mcı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2195" w:right="250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"/>
          <w:w w:val="10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2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7"/>
        </w:rPr>
        <w:t>!Yardıma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22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80" w:right="300"/>
          <w:cols w:num="2" w:equalWidth="0">
            <w:col w:w="5784" w:space="1888"/>
            <w:col w:w="3768"/>
          </w:cols>
        </w:sectPr>
      </w:pPr>
      <w:rPr/>
    </w:p>
    <w:p>
      <w:pPr>
        <w:spacing w:before="24" w:after="0" w:line="257" w:lineRule="auto"/>
        <w:ind w:left="196" w:right="2221" w:firstLine="-10"/>
        <w:jc w:val="left"/>
        <w:tabs>
          <w:tab w:pos="2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6" w:lineRule="exact"/>
        <w:ind w:left="106" w:right="-20"/>
        <w:jc w:val="left"/>
        <w:tabs>
          <w:tab w:pos="620" w:val="left"/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BCBCBC"/>
          <w:spacing w:val="0"/>
          <w:w w:val="67"/>
          <w:position w:val="-4"/>
        </w:rPr>
        <w:t>.</w:t>
      </w:r>
      <w:r>
        <w:rPr>
          <w:rFonts w:ascii="Arial" w:hAnsi="Arial" w:cs="Arial" w:eastAsia="Arial"/>
          <w:sz w:val="14"/>
          <w:szCs w:val="14"/>
          <w:color w:val="BCBCBC"/>
          <w:spacing w:val="0"/>
          <w:w w:val="67"/>
          <w:position w:val="-4"/>
        </w:rPr>
        <w:t>  </w:t>
      </w:r>
      <w:r>
        <w:rPr>
          <w:rFonts w:ascii="Arial" w:hAnsi="Arial" w:cs="Arial" w:eastAsia="Arial"/>
          <w:sz w:val="14"/>
          <w:szCs w:val="14"/>
          <w:color w:val="BCBCBC"/>
          <w:spacing w:val="1"/>
          <w:w w:val="67"/>
          <w:position w:val="-4"/>
        </w:rPr>
        <w:t> </w:t>
      </w:r>
      <w:r>
        <w:rPr>
          <w:rFonts w:ascii="Arial" w:hAnsi="Arial" w:cs="Arial" w:eastAsia="Arial"/>
          <w:sz w:val="18"/>
          <w:szCs w:val="18"/>
          <w:color w:val="A5A5A5"/>
          <w:spacing w:val="0"/>
          <w:w w:val="100"/>
          <w:position w:val="-4"/>
        </w:rPr>
        <w:t>.</w:t>
      </w:r>
      <w:r>
        <w:rPr>
          <w:rFonts w:ascii="Arial" w:hAnsi="Arial" w:cs="Arial" w:eastAsia="Arial"/>
          <w:sz w:val="18"/>
          <w:szCs w:val="18"/>
          <w:color w:val="A5A5A5"/>
          <w:spacing w:val="-48"/>
          <w:w w:val="100"/>
          <w:position w:val="-4"/>
        </w:rPr>
        <w:t> </w:t>
      </w:r>
      <w:r>
        <w:rPr>
          <w:rFonts w:ascii="Arial" w:hAnsi="Arial" w:cs="Arial" w:eastAsia="Arial"/>
          <w:sz w:val="18"/>
          <w:szCs w:val="18"/>
          <w:color w:val="A5A5A5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8"/>
          <w:szCs w:val="18"/>
          <w:color w:val="A5A5A5"/>
          <w:spacing w:val="0"/>
          <w:w w:val="100"/>
          <w:position w:val="-4"/>
        </w:rPr>
      </w:r>
      <w:r>
        <w:rPr>
          <w:rFonts w:ascii="Arial" w:hAnsi="Arial" w:cs="Arial" w:eastAsia="Arial"/>
          <w:sz w:val="27"/>
          <w:szCs w:val="27"/>
          <w:color w:val="BCBCBC"/>
          <w:spacing w:val="0"/>
          <w:w w:val="177"/>
          <w:position w:val="-3"/>
        </w:rPr>
        <w:t>..</w:t>
      </w:r>
      <w:r>
        <w:rPr>
          <w:rFonts w:ascii="Arial" w:hAnsi="Arial" w:cs="Arial" w:eastAsia="Arial"/>
          <w:sz w:val="27"/>
          <w:szCs w:val="27"/>
          <w:color w:val="BCBCBC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7"/>
          <w:szCs w:val="27"/>
          <w:color w:val="BCBCBC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1" w:lineRule="exact"/>
        <w:ind w:left="191" w:right="-20"/>
        <w:jc w:val="left"/>
        <w:tabs>
          <w:tab w:pos="2720" w:val="left"/>
          <w:tab w:pos="5480" w:val="left"/>
          <w:tab w:pos="6660" w:val="left"/>
          <w:tab w:pos="7020" w:val="left"/>
          <w:tab w:pos="8220" w:val="left"/>
          <w:tab w:pos="9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  <w:position w:val="-1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606060"/>
          <w:spacing w:val="0"/>
          <w:w w:val="56"/>
          <w:position w:val="-5"/>
        </w:rPr>
        <w:t>ı</w:t>
      </w:r>
      <w:r>
        <w:rPr>
          <w:rFonts w:ascii="Arial" w:hAnsi="Arial" w:cs="Arial" w:eastAsia="Arial"/>
          <w:sz w:val="38"/>
          <w:szCs w:val="38"/>
          <w:color w:val="606060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8"/>
          <w:szCs w:val="38"/>
          <w:color w:val="606060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0"/>
          <w:position w:val="-1"/>
        </w:rPr>
        <w:t>KöpükKg.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4D4D4D"/>
          <w:spacing w:val="0"/>
          <w:w w:val="56"/>
          <w:position w:val="-5"/>
        </w:rPr>
        <w:t>ı</w:t>
      </w:r>
      <w:r>
        <w:rPr>
          <w:rFonts w:ascii="Arial" w:hAnsi="Arial" w:cs="Arial" w:eastAsia="Arial"/>
          <w:sz w:val="38"/>
          <w:szCs w:val="38"/>
          <w:color w:val="4D4D4D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8"/>
          <w:szCs w:val="38"/>
          <w:color w:val="4D4D4D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-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9" w:lineRule="exact"/>
        <w:ind w:left="5634" w:right="-20"/>
        <w:jc w:val="left"/>
        <w:tabs>
          <w:tab w:pos="6660" w:val="left"/>
          <w:tab w:pos="822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5"/>
        </w:rPr>
        <w:t>10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5"/>
        </w:rPr>
      </w:r>
      <w:r>
        <w:rPr>
          <w:rFonts w:ascii="Arial" w:hAnsi="Arial" w:cs="Arial" w:eastAsia="Arial"/>
          <w:sz w:val="38"/>
          <w:szCs w:val="38"/>
          <w:color w:val="606060"/>
          <w:spacing w:val="0"/>
          <w:w w:val="56"/>
          <w:position w:val="2"/>
        </w:rPr>
        <w:t>ı</w:t>
      </w:r>
      <w:r>
        <w:rPr>
          <w:rFonts w:ascii="Arial" w:hAnsi="Arial" w:cs="Arial" w:eastAsia="Arial"/>
          <w:sz w:val="38"/>
          <w:szCs w:val="38"/>
          <w:color w:val="606060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38"/>
          <w:szCs w:val="38"/>
          <w:color w:val="606060"/>
          <w:spacing w:val="0"/>
          <w:w w:val="70"/>
          <w:position w:val="2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7" w:lineRule="auto"/>
        <w:ind w:left="196" w:right="4889"/>
        <w:jc w:val="left"/>
        <w:tabs>
          <w:tab w:pos="2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5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5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kayı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0"/>
        </w:rPr>
        <w:t>oluşmamıştır.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257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kapatılmı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eski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çöplü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alanına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belediye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tarafından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9" w:lineRule="auto"/>
        <w:ind w:left="2229" w:right="188" w:firstLine="-2033"/>
        <w:jc w:val="left"/>
        <w:tabs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döküle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bahçe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atıkları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kişile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temizli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ateşini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vıktığı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sert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rüzgarı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etkisi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büyüdüğü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60" w:after="0" w:line="257" w:lineRule="auto"/>
        <w:ind w:left="206" w:right="3907"/>
        <w:jc w:val="left"/>
        <w:tabs>
          <w:tab w:pos="2220" w:val="left"/>
          <w:tab w:pos="6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.584365pt;margin-top:2.980798pt;width:2.985875pt;height:44pt;mso-position-horizontal-relative:page;mso-position-vertical-relative:paragraph;z-index:-15501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Arial" w:hAnsi="Arial" w:cs="Arial" w:eastAsia="Arial"/>
                      <w:sz w:val="88"/>
                      <w:szCs w:val="88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363636"/>
                      <w:spacing w:val="-211"/>
                      <w:w w:val="134"/>
                      <w:position w:val="-1"/>
                    </w:rPr>
                    <w:t>'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Sigarta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4"/>
        </w:rPr>
        <w:t>Ar&lt;&gt;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8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3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80" w:right="300"/>
        </w:sectPr>
      </w:pPr>
      <w:rPr/>
    </w:p>
    <w:p>
      <w:pPr>
        <w:spacing w:before="0" w:after="0" w:line="290" w:lineRule="exact"/>
        <w:ind w:left="344" w:right="-8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23"/>
          <w:position w:val="3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23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0"/>
          <w:w w:val="123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63"/>
          <w:w w:val="123"/>
          <w:position w:val="3"/>
        </w:rPr>
        <w:t>5</w:t>
      </w:r>
      <w:r>
        <w:rPr>
          <w:rFonts w:ascii="Arial" w:hAnsi="Arial" w:cs="Arial" w:eastAsia="Arial"/>
          <w:sz w:val="14"/>
          <w:szCs w:val="14"/>
          <w:color w:val="363636"/>
          <w:spacing w:val="4"/>
          <w:w w:val="123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23"/>
          <w:position w:val="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23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9"/>
          <w:w w:val="123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3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6"/>
          <w:position w:val="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0"/>
          <w:w w:val="105"/>
          <w:position w:val="3"/>
        </w:rPr>
        <w:t>ı</w:t>
      </w:r>
      <w:r>
        <w:rPr>
          <w:rFonts w:ascii="Arial" w:hAnsi="Arial" w:cs="Arial" w:eastAsia="Arial"/>
          <w:sz w:val="28"/>
          <w:szCs w:val="28"/>
          <w:color w:val="363636"/>
          <w:spacing w:val="-14"/>
          <w:w w:val="67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  <w:position w:val="3"/>
        </w:rPr>
        <w:t>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20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Dikili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Belediyesi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Çandar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Zabıta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Arnirliği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ekibine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80" w:right="300"/>
          <w:cols w:num="2" w:equalWidth="0">
            <w:col w:w="1680" w:space="654"/>
            <w:col w:w="9106"/>
          </w:cols>
        </w:sectPr>
      </w:pPr>
      <w:rPr/>
    </w:p>
    <w:p>
      <w:pPr>
        <w:spacing w:before="0" w:after="0" w:line="288" w:lineRule="exact"/>
        <w:ind w:left="215" w:right="-20"/>
        <w:jc w:val="left"/>
        <w:tabs>
          <w:tab w:pos="2220" w:val="left"/>
          <w:tab w:pos="6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100"/>
          <w:position w:val="0"/>
        </w:rPr>
        <w:t>I</w:t>
      </w:r>
      <w:r>
        <w:rPr>
          <w:rFonts w:ascii="Arial" w:hAnsi="Arial" w:cs="Arial" w:eastAsia="Arial"/>
          <w:sz w:val="27"/>
          <w:szCs w:val="27"/>
          <w:color w:val="363636"/>
          <w:spacing w:val="-8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0"/>
          <w:position w:val="1"/>
        </w:rPr>
        <w:t>:22.05.2017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3"/>
          <w:w w:val="11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2"/>
          <w:w w:val="110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0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1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0"/>
          <w:position w:val="1"/>
        </w:rPr>
        <w:t>02:20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left="310" w:right="-20"/>
        <w:jc w:val="left"/>
        <w:tabs>
          <w:tab w:pos="1100" w:val="left"/>
          <w:tab w:pos="1620" w:val="left"/>
          <w:tab w:pos="8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8"/>
          <w:position w:val="-1"/>
        </w:rPr>
        <w:t>GİDENEKİP: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0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  <w:position w:val="0"/>
        </w:rPr>
        <w:t>Çanda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"/>
          <w:w w:val="106"/>
          <w:position w:val="0"/>
        </w:rPr>
        <w:t>r</w:t>
      </w:r>
      <w:r>
        <w:rPr>
          <w:rFonts w:ascii="Arial" w:hAnsi="Arial" w:cs="Arial" w:eastAsia="Arial"/>
          <w:sz w:val="20"/>
          <w:szCs w:val="20"/>
          <w:color w:val="262626"/>
          <w:spacing w:val="0"/>
          <w:w w:val="138"/>
          <w:position w:val="0"/>
        </w:rPr>
        <w:t>lı</w:t>
      </w:r>
      <w:r>
        <w:rPr>
          <w:rFonts w:ascii="Arial" w:hAnsi="Arial" w:cs="Arial" w:eastAsia="Arial"/>
          <w:sz w:val="20"/>
          <w:szCs w:val="20"/>
          <w:color w:val="262626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26262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4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80" w:right="300"/>
        </w:sectPr>
      </w:pPr>
      <w:rPr/>
    </w:p>
    <w:p>
      <w:pPr>
        <w:spacing w:before="35" w:after="0" w:line="240" w:lineRule="auto"/>
        <w:ind w:left="2396" w:right="-73"/>
        <w:jc w:val="left"/>
        <w:tabs>
          <w:tab w:pos="4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"/>
          <w:w w:val="10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right="322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47" w:lineRule="exact"/>
        <w:ind w:left="2696" w:right="3053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2154CC"/>
          <w:w w:val="95"/>
          <w:position w:val="-19"/>
        </w:rPr>
        <w:t>h</w:t>
      </w:r>
      <w:r>
        <w:rPr>
          <w:rFonts w:ascii="Arial" w:hAnsi="Arial" w:cs="Arial" w:eastAsia="Arial"/>
          <w:sz w:val="24"/>
          <w:szCs w:val="24"/>
          <w:color w:val="2154CC"/>
          <w:spacing w:val="-16"/>
          <w:w w:val="95"/>
          <w:position w:val="-19"/>
        </w:rPr>
        <w:t>a</w:t>
      </w:r>
      <w:r>
        <w:rPr>
          <w:rFonts w:ascii="Arial" w:hAnsi="Arial" w:cs="Arial" w:eastAsia="Arial"/>
          <w:sz w:val="24"/>
          <w:szCs w:val="24"/>
          <w:color w:val="2154CC"/>
          <w:spacing w:val="0"/>
          <w:w w:val="92"/>
          <w:position w:val="-19"/>
        </w:rPr>
        <w:t>AY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left="139" w:right="1351"/>
        <w:jc w:val="center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Arial" w:hAnsi="Arial" w:cs="Arial" w:eastAsia="Arial"/>
          <w:sz w:val="28"/>
          <w:szCs w:val="28"/>
          <w:color w:val="606060"/>
          <w:spacing w:val="0"/>
          <w:w w:val="50"/>
        </w:rPr>
        <w:t>3</w:t>
      </w:r>
      <w:r>
        <w:rPr>
          <w:rFonts w:ascii="Arial" w:hAnsi="Arial" w:cs="Arial" w:eastAsia="Arial"/>
          <w:sz w:val="28"/>
          <w:szCs w:val="28"/>
          <w:color w:val="606060"/>
          <w:spacing w:val="23"/>
          <w:w w:val="50"/>
        </w:rPr>
        <w:t> </w:t>
      </w:r>
      <w:r>
        <w:rPr>
          <w:rFonts w:ascii="Arial" w:hAnsi="Arial" w:cs="Arial" w:eastAsia="Arial"/>
          <w:sz w:val="28"/>
          <w:szCs w:val="28"/>
          <w:color w:val="363636"/>
          <w:spacing w:val="0"/>
          <w:w w:val="50"/>
        </w:rPr>
        <w:t>G</w:t>
      </w:r>
      <w:r>
        <w:rPr>
          <w:rFonts w:ascii="Arial" w:hAnsi="Arial" w:cs="Arial" w:eastAsia="Arial"/>
          <w:sz w:val="28"/>
          <w:szCs w:val="28"/>
          <w:color w:val="363636"/>
          <w:spacing w:val="0"/>
          <w:w w:val="50"/>
        </w:rPr>
        <w:t> </w:t>
      </w:r>
      <w:r>
        <w:rPr>
          <w:rFonts w:ascii="Arial" w:hAnsi="Arial" w:cs="Arial" w:eastAsia="Arial"/>
          <w:sz w:val="28"/>
          <w:szCs w:val="28"/>
          <w:color w:val="363636"/>
          <w:spacing w:val="9"/>
          <w:w w:val="5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4D4D4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7"/>
          <w:szCs w:val="27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4D4D4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606060"/>
          <w:spacing w:val="0"/>
          <w:w w:val="69"/>
        </w:rPr>
        <w:t>,7p17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21" w:after="0" w:line="297" w:lineRule="exact"/>
        <w:ind w:left="-47" w:right="1302"/>
        <w:jc w:val="center"/>
        <w:tabs>
          <w:tab w:pos="1160" w:val="left"/>
        </w:tabs>
        <w:rPr>
          <w:rFonts w:ascii="Times New Roman" w:hAnsi="Times New Roman" w:cs="Times New Roman" w:eastAsia="Times New Roman"/>
          <w:sz w:val="36"/>
          <w:szCs w:val="36"/>
        </w:rPr>
      </w:pPr>
      <w:rPr/>
      <w:r>
        <w:rPr>
          <w:rFonts w:ascii="Times New Roman" w:hAnsi="Times New Roman" w:cs="Times New Roman" w:eastAsia="Times New Roman"/>
          <w:sz w:val="36"/>
          <w:szCs w:val="36"/>
          <w:color w:val="BCBCBC"/>
          <w:spacing w:val="-15"/>
          <w:w w:val="31"/>
          <w:position w:val="-10"/>
        </w:rPr>
        <w:t>-</w:t>
      </w:r>
      <w:r>
        <w:rPr>
          <w:rFonts w:ascii="Times New Roman" w:hAnsi="Times New Roman" w:cs="Times New Roman" w:eastAsia="Times New Roman"/>
          <w:sz w:val="36"/>
          <w:szCs w:val="36"/>
          <w:color w:val="919191"/>
          <w:spacing w:val="0"/>
          <w:w w:val="240"/>
          <w:position w:val="-10"/>
        </w:rPr>
        <w:t>l:</w:t>
      </w:r>
      <w:r>
        <w:rPr>
          <w:rFonts w:ascii="Times New Roman" w:hAnsi="Times New Roman" w:cs="Times New Roman" w:eastAsia="Times New Roman"/>
          <w:sz w:val="36"/>
          <w:szCs w:val="36"/>
          <w:color w:val="919191"/>
          <w:spacing w:val="-31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4D4D4D"/>
          <w:spacing w:val="0"/>
          <w:w w:val="61"/>
          <w:position w:val="-10"/>
        </w:rPr>
        <w:t>O]?</w:t>
      </w:r>
      <w:r>
        <w:rPr>
          <w:rFonts w:ascii="Times New Roman" w:hAnsi="Times New Roman" w:cs="Times New Roman" w:eastAsia="Times New Roman"/>
          <w:sz w:val="36"/>
          <w:szCs w:val="36"/>
          <w:color w:val="4D4D4D"/>
          <w:spacing w:val="-39"/>
          <w:w w:val="61"/>
          <w:position w:val="-10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4D4D4D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36"/>
          <w:szCs w:val="36"/>
          <w:color w:val="4D4D4D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36"/>
          <w:szCs w:val="36"/>
          <w:color w:val="A5A5A5"/>
          <w:spacing w:val="0"/>
          <w:w w:val="61"/>
          <w:position w:val="-10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280" w:bottom="280" w:left="180" w:right="300"/>
          <w:cols w:num="2" w:equalWidth="0">
            <w:col w:w="6381" w:space="2396"/>
            <w:col w:w="2663"/>
          </w:cols>
        </w:sectPr>
      </w:pPr>
      <w:rPr/>
    </w:p>
    <w:p>
      <w:pPr>
        <w:spacing w:before="0" w:after="0" w:line="282" w:lineRule="exact"/>
        <w:ind w:left="220" w:right="-20"/>
        <w:jc w:val="left"/>
        <w:tabs>
          <w:tab w:pos="2620" w:val="left"/>
          <w:tab w:pos="8640" w:val="left"/>
          <w:tab w:pos="9180" w:val="left"/>
        </w:tabs>
        <w:rPr>
          <w:rFonts w:ascii="Arial" w:hAnsi="Arial" w:cs="Arial" w:eastAsia="Arial"/>
          <w:sz w:val="55"/>
          <w:szCs w:val="5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8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2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8"/>
        </w:rPr>
      </w:r>
      <w:r>
        <w:rPr>
          <w:rFonts w:ascii="Arial" w:hAnsi="Arial" w:cs="Arial" w:eastAsia="Arial"/>
          <w:sz w:val="19"/>
          <w:szCs w:val="19"/>
          <w:color w:val="013FE8"/>
          <w:spacing w:val="0"/>
          <w:w w:val="100"/>
          <w:position w:val="-16"/>
        </w:rPr>
        <w:t>Itfa</w:t>
      </w:r>
      <w:r>
        <w:rPr>
          <w:rFonts w:ascii="Arial" w:hAnsi="Arial" w:cs="Arial" w:eastAsia="Arial"/>
          <w:sz w:val="19"/>
          <w:szCs w:val="19"/>
          <w:color w:val="013FE8"/>
          <w:spacing w:val="-12"/>
          <w:w w:val="100"/>
          <w:position w:val="-16"/>
        </w:rPr>
        <w:t>i</w:t>
      </w:r>
      <w:r>
        <w:rPr>
          <w:rFonts w:ascii="Arial" w:hAnsi="Arial" w:cs="Arial" w:eastAsia="Arial"/>
          <w:sz w:val="19"/>
          <w:szCs w:val="19"/>
          <w:color w:val="3150B1"/>
          <w:spacing w:val="0"/>
          <w:w w:val="100"/>
          <w:position w:val="-16"/>
        </w:rPr>
        <w:t>ye</w:t>
      </w:r>
      <w:r>
        <w:rPr>
          <w:rFonts w:ascii="Arial" w:hAnsi="Arial" w:cs="Arial" w:eastAsia="Arial"/>
          <w:sz w:val="19"/>
          <w:szCs w:val="19"/>
          <w:color w:val="3150B1"/>
          <w:spacing w:val="18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50B1"/>
          <w:spacing w:val="0"/>
          <w:w w:val="84"/>
          <w:position w:val="-1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50B1"/>
          <w:spacing w:val="-31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54CC"/>
          <w:spacing w:val="-4"/>
          <w:w w:val="100"/>
          <w:position w:val="-16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50B1"/>
          <w:spacing w:val="0"/>
          <w:w w:val="100"/>
          <w:position w:val="-16"/>
        </w:rPr>
        <w:t>ze</w:t>
      </w:r>
      <w:r>
        <w:rPr>
          <w:rFonts w:ascii="Times New Roman" w:hAnsi="Times New Roman" w:cs="Times New Roman" w:eastAsia="Times New Roman"/>
          <w:sz w:val="19"/>
          <w:szCs w:val="19"/>
          <w:color w:val="3150B1"/>
          <w:spacing w:val="0"/>
          <w:w w:val="100"/>
          <w:position w:val="-1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50B1"/>
          <w:spacing w:val="47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54CC"/>
          <w:spacing w:val="-2"/>
          <w:w w:val="100"/>
          <w:position w:val="-16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013FE8"/>
          <w:spacing w:val="0"/>
          <w:w w:val="100"/>
          <w:position w:val="-16"/>
        </w:rPr>
        <w:t>ölge</w:t>
      </w:r>
      <w:r>
        <w:rPr>
          <w:rFonts w:ascii="Times New Roman" w:hAnsi="Times New Roman" w:cs="Times New Roman" w:eastAsia="Times New Roman"/>
          <w:sz w:val="19"/>
          <w:szCs w:val="19"/>
          <w:color w:val="013FE8"/>
          <w:spacing w:val="-7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013FE8"/>
          <w:spacing w:val="0"/>
          <w:w w:val="100"/>
          <w:position w:val="-1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013FE8"/>
          <w:spacing w:val="0"/>
          <w:w w:val="100"/>
          <w:position w:val="-16"/>
        </w:rPr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82"/>
          <w:position w:val="-22"/>
        </w:rPr>
        <w:t>iıfai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-22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-22"/>
        </w:rPr>
      </w:r>
      <w:r>
        <w:rPr>
          <w:rFonts w:ascii="Arial" w:hAnsi="Arial" w:cs="Arial" w:eastAsia="Arial"/>
          <w:sz w:val="55"/>
          <w:szCs w:val="55"/>
          <w:color w:val="363636"/>
          <w:spacing w:val="0"/>
          <w:w w:val="56"/>
          <w:position w:val="-22"/>
        </w:rPr>
        <w:t>iıj&amp;ll</w:t>
      </w:r>
      <w:r>
        <w:rPr>
          <w:rFonts w:ascii="Arial" w:hAnsi="Arial" w:cs="Arial" w:eastAsia="Arial"/>
          <w:sz w:val="55"/>
          <w:szCs w:val="55"/>
          <w:color w:val="363636"/>
          <w:spacing w:val="-66"/>
          <w:w w:val="100"/>
          <w:position w:val="-22"/>
        </w:rPr>
        <w:t> </w:t>
      </w:r>
      <w:r>
        <w:rPr>
          <w:rFonts w:ascii="Arial" w:hAnsi="Arial" w:cs="Arial" w:eastAsia="Arial"/>
          <w:sz w:val="55"/>
          <w:szCs w:val="55"/>
          <w:color w:val="363636"/>
          <w:spacing w:val="0"/>
          <w:w w:val="56"/>
          <w:position w:val="-22"/>
        </w:rPr>
        <w:t>f'"'</w:t>
      </w:r>
      <w:r>
        <w:rPr>
          <w:rFonts w:ascii="Arial" w:hAnsi="Arial" w:cs="Arial" w:eastAsia="Arial"/>
          <w:sz w:val="55"/>
          <w:szCs w:val="55"/>
          <w:color w:val="363636"/>
          <w:spacing w:val="-103"/>
          <w:w w:val="100"/>
          <w:position w:val="-22"/>
        </w:rPr>
        <w:t> </w:t>
      </w:r>
      <w:r>
        <w:rPr>
          <w:rFonts w:ascii="Arial" w:hAnsi="Arial" w:cs="Arial" w:eastAsia="Arial"/>
          <w:sz w:val="55"/>
          <w:szCs w:val="55"/>
          <w:color w:val="606060"/>
          <w:spacing w:val="0"/>
          <w:w w:val="49"/>
          <w:position w:val="-22"/>
        </w:rPr>
        <w:t>"</w:t>
      </w:r>
      <w:r>
        <w:rPr>
          <w:rFonts w:ascii="Arial" w:hAnsi="Arial" w:cs="Arial" w:eastAsia="Arial"/>
          <w:sz w:val="55"/>
          <w:szCs w:val="55"/>
          <w:color w:val="606060"/>
          <w:spacing w:val="-13"/>
          <w:w w:val="49"/>
          <w:position w:val="-22"/>
        </w:rPr>
        <w:t>'</w:t>
      </w:r>
      <w:r>
        <w:rPr>
          <w:rFonts w:ascii="Arial" w:hAnsi="Arial" w:cs="Arial" w:eastAsia="Arial"/>
          <w:sz w:val="55"/>
          <w:szCs w:val="55"/>
          <w:color w:val="606060"/>
          <w:spacing w:val="0"/>
          <w:w w:val="83"/>
          <w:position w:val="-22"/>
        </w:rPr>
        <w:t>.'</w:t>
      </w:r>
      <w:r>
        <w:rPr>
          <w:rFonts w:ascii="Arial" w:hAnsi="Arial" w:cs="Arial" w:eastAsia="Arial"/>
          <w:sz w:val="55"/>
          <w:szCs w:val="5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80" w:right="300"/>
        </w:sectPr>
      </w:pPr>
      <w:rPr/>
    </w:p>
    <w:p>
      <w:pPr>
        <w:spacing w:before="0" w:after="0" w:line="275" w:lineRule="exact"/>
        <w:ind w:left="2529" w:right="-93"/>
        <w:jc w:val="left"/>
        <w:tabs>
          <w:tab w:pos="866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013FE8"/>
          <w:spacing w:val="0"/>
          <w:w w:val="117"/>
          <w:position w:val="-10"/>
        </w:rPr>
        <w:t>2.P</w:t>
      </w:r>
      <w:r>
        <w:rPr>
          <w:rFonts w:ascii="Times New Roman" w:hAnsi="Times New Roman" w:cs="Times New Roman" w:eastAsia="Times New Roman"/>
          <w:sz w:val="19"/>
          <w:szCs w:val="19"/>
          <w:color w:val="013FE8"/>
          <w:spacing w:val="-3"/>
          <w:w w:val="117"/>
          <w:position w:val="-1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50B1"/>
          <w:spacing w:val="0"/>
          <w:w w:val="117"/>
          <w:position w:val="-10"/>
        </w:rPr>
        <w:t>sta</w:t>
      </w:r>
      <w:r>
        <w:rPr>
          <w:rFonts w:ascii="Times New Roman" w:hAnsi="Times New Roman" w:cs="Times New Roman" w:eastAsia="Times New Roman"/>
          <w:sz w:val="19"/>
          <w:szCs w:val="19"/>
          <w:color w:val="3150B1"/>
          <w:spacing w:val="6"/>
          <w:w w:val="117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6BBA"/>
          <w:spacing w:val="10"/>
          <w:w w:val="101"/>
          <w:position w:val="-1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D89"/>
          <w:spacing w:val="10"/>
          <w:w w:val="91"/>
          <w:position w:val="-1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6BBA"/>
          <w:spacing w:val="0"/>
          <w:w w:val="96"/>
          <w:position w:val="-1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D6BBA"/>
          <w:spacing w:val="-33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54A0"/>
          <w:spacing w:val="6"/>
          <w:w w:val="107"/>
          <w:position w:val="-1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013FE8"/>
          <w:spacing w:val="0"/>
          <w:w w:val="43"/>
          <w:position w:val="-1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013FE8"/>
          <w:spacing w:val="-33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50B1"/>
          <w:spacing w:val="7"/>
          <w:w w:val="100"/>
          <w:position w:val="-1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6BBA"/>
          <w:spacing w:val="0"/>
          <w:w w:val="100"/>
          <w:position w:val="-1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6BBA"/>
          <w:spacing w:val="5"/>
          <w:w w:val="100"/>
          <w:position w:val="-10"/>
        </w:rPr>
        <w:t> </w:t>
      </w:r>
      <w:r>
        <w:rPr>
          <w:rFonts w:ascii="Arial" w:hAnsi="Arial" w:cs="Arial" w:eastAsia="Arial"/>
          <w:sz w:val="19"/>
          <w:szCs w:val="19"/>
          <w:color w:val="013FE8"/>
          <w:spacing w:val="0"/>
          <w:w w:val="100"/>
          <w:position w:val="-10"/>
        </w:rPr>
        <w:t>Amiri</w:t>
      </w:r>
      <w:r>
        <w:rPr>
          <w:rFonts w:ascii="Arial" w:hAnsi="Arial" w:cs="Arial" w:eastAsia="Arial"/>
          <w:sz w:val="19"/>
          <w:szCs w:val="19"/>
          <w:color w:val="013FE8"/>
          <w:spacing w:val="-48"/>
          <w:w w:val="100"/>
          <w:position w:val="-10"/>
        </w:rPr>
        <w:t> </w:t>
      </w:r>
      <w:r>
        <w:rPr>
          <w:rFonts w:ascii="Arial" w:hAnsi="Arial" w:cs="Arial" w:eastAsia="Arial"/>
          <w:sz w:val="19"/>
          <w:szCs w:val="19"/>
          <w:color w:val="013FE8"/>
          <w:spacing w:val="0"/>
          <w:w w:val="100"/>
          <w:position w:val="-10"/>
        </w:rPr>
        <w:tab/>
      </w:r>
      <w:r>
        <w:rPr>
          <w:rFonts w:ascii="Arial" w:hAnsi="Arial" w:cs="Arial" w:eastAsia="Arial"/>
          <w:sz w:val="19"/>
          <w:szCs w:val="19"/>
          <w:color w:val="013FE8"/>
          <w:spacing w:val="0"/>
          <w:w w:val="100"/>
          <w:position w:val="-10"/>
        </w:rPr>
      </w:r>
      <w:r>
        <w:rPr>
          <w:rFonts w:ascii="Arial" w:hAnsi="Arial" w:cs="Arial" w:eastAsia="Arial"/>
          <w:sz w:val="35"/>
          <w:szCs w:val="35"/>
          <w:color w:val="BCBCBC"/>
          <w:spacing w:val="-53"/>
          <w:w w:val="41"/>
          <w:position w:val="-6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919191"/>
          <w:spacing w:val="-20"/>
          <w:w w:val="85"/>
          <w:position w:val="-7"/>
        </w:rPr>
        <w:t>1</w:t>
      </w:r>
      <w:r>
        <w:rPr>
          <w:rFonts w:ascii="Arial" w:hAnsi="Arial" w:cs="Arial" w:eastAsia="Arial"/>
          <w:sz w:val="35"/>
          <w:szCs w:val="35"/>
          <w:color w:val="919191"/>
          <w:spacing w:val="0"/>
          <w:w w:val="67"/>
          <w:position w:val="-6"/>
        </w:rPr>
        <w:t>'</w:t>
      </w:r>
      <w:r>
        <w:rPr>
          <w:rFonts w:ascii="Arial" w:hAnsi="Arial" w:cs="Arial" w:eastAsia="Arial"/>
          <w:sz w:val="35"/>
          <w:szCs w:val="35"/>
          <w:color w:val="919191"/>
          <w:spacing w:val="-72"/>
          <w:w w:val="100"/>
          <w:position w:val="-6"/>
        </w:rPr>
        <w:t> </w:t>
      </w:r>
      <w:r>
        <w:rPr>
          <w:rFonts w:ascii="Arial" w:hAnsi="Arial" w:cs="Arial" w:eastAsia="Arial"/>
          <w:sz w:val="14"/>
          <w:szCs w:val="14"/>
          <w:color w:val="606060"/>
          <w:spacing w:val="0"/>
          <w:w w:val="100"/>
          <w:position w:val="-7"/>
        </w:rPr>
        <w:t>:,rı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75" w:lineRule="exact"/>
        <w:ind w:right="-93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35"/>
          <w:szCs w:val="35"/>
          <w:color w:val="606060"/>
          <w:w w:val="94"/>
          <w:position w:val="-6"/>
        </w:rPr>
        <w:t>(</w:t>
      </w:r>
      <w:r>
        <w:rPr>
          <w:rFonts w:ascii="Arial" w:hAnsi="Arial" w:cs="Arial" w:eastAsia="Arial"/>
          <w:sz w:val="35"/>
          <w:szCs w:val="35"/>
          <w:color w:val="606060"/>
          <w:spacing w:val="-40"/>
          <w:w w:val="94"/>
          <w:position w:val="-6"/>
        </w:rPr>
        <w:t>(</w:t>
      </w:r>
      <w:r>
        <w:rPr>
          <w:rFonts w:ascii="Arial" w:hAnsi="Arial" w:cs="Arial" w:eastAsia="Arial"/>
          <w:sz w:val="14"/>
          <w:szCs w:val="14"/>
          <w:color w:val="606060"/>
          <w:spacing w:val="0"/>
          <w:w w:val="69"/>
          <w:position w:val="-7"/>
        </w:rPr>
        <w:t>•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75" w:lineRule="exact"/>
        <w:ind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35"/>
          <w:szCs w:val="35"/>
          <w:color w:val="606060"/>
          <w:spacing w:val="0"/>
          <w:w w:val="121"/>
          <w:position w:val="-6"/>
        </w:rPr>
        <w:t>}u</w:t>
      </w:r>
      <w:r>
        <w:rPr>
          <w:rFonts w:ascii="Arial" w:hAnsi="Arial" w:cs="Arial" w:eastAsia="Arial"/>
          <w:sz w:val="35"/>
          <w:szCs w:val="35"/>
          <w:color w:val="606060"/>
          <w:spacing w:val="6"/>
          <w:w w:val="121"/>
          <w:position w:val="-6"/>
        </w:rPr>
        <w:t>;</w:t>
      </w:r>
      <w:r>
        <w:rPr>
          <w:rFonts w:ascii="Arial" w:hAnsi="Arial" w:cs="Arial" w:eastAsia="Arial"/>
          <w:sz w:val="14"/>
          <w:szCs w:val="14"/>
          <w:color w:val="606060"/>
          <w:spacing w:val="0"/>
          <w:w w:val="121"/>
          <w:position w:val="-7"/>
        </w:rPr>
        <w:t>..,</w:t>
      </w:r>
      <w:r>
        <w:rPr>
          <w:rFonts w:ascii="Arial" w:hAnsi="Arial" w:cs="Arial" w:eastAsia="Arial"/>
          <w:sz w:val="14"/>
          <w:szCs w:val="14"/>
          <w:color w:val="606060"/>
          <w:spacing w:val="39"/>
          <w:w w:val="121"/>
          <w:position w:val="-7"/>
        </w:rPr>
        <w:t> </w:t>
      </w:r>
      <w:r>
        <w:rPr>
          <w:rFonts w:ascii="Arial" w:hAnsi="Arial" w:cs="Arial" w:eastAsia="Arial"/>
          <w:sz w:val="14"/>
          <w:szCs w:val="14"/>
          <w:color w:val="919191"/>
          <w:spacing w:val="0"/>
          <w:w w:val="135"/>
          <w:position w:val="-7"/>
        </w:rPr>
        <w:t>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80" w:right="300"/>
          <w:cols w:num="3" w:equalWidth="0">
            <w:col w:w="8938" w:space="286"/>
            <w:col w:w="215" w:space="400"/>
            <w:col w:w="1601"/>
          </w:cols>
        </w:sectPr>
      </w:pPr>
      <w:rPr/>
    </w:p>
    <w:p>
      <w:pPr>
        <w:spacing w:before="0" w:after="0" w:line="161" w:lineRule="exact"/>
        <w:ind w:left="5029" w:right="-100"/>
        <w:jc w:val="left"/>
        <w:tabs>
          <w:tab w:pos="85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290.100494pt;margin-top:2.595613pt;width:.1pt;height:10.037058pt;mso-position-horizontal-relative:page;mso-position-vertical-relative:paragraph;z-index:-15506" coordorigin="5802,52" coordsize="2,201">
            <v:shape style="position:absolute;left:5802;top:52;width:2;height:201" coordorigin="5802,52" coordsize="0,201" path="m5802,253l5802,52e" filled="f" stroked="t" strokeweight="1.90464pt" strokecolor="#383F60">
              <v:path arrowok="t"/>
            </v:shape>
          </v:group>
          <w10:wrap type="none"/>
        </w:pict>
      </w:r>
      <w:r>
        <w:rPr/>
        <w:pict>
          <v:group style="position:absolute;margin-left:202.487045pt;margin-top:15.743867pt;width:100.231682pt;height:32.014018pt;mso-position-horizontal-relative:page;mso-position-vertical-relative:paragraph;z-index:-15505" coordorigin="4050,315" coordsize="2005,640">
            <v:group style="position:absolute;left:4057;top:893;width:1776;height:2" coordorigin="4057,893" coordsize="1776,2">
              <v:shape style="position:absolute;left:4057;top:893;width:1776;height:2" coordorigin="4057,893" coordsize="1776,0" path="m4057,893l5833,893e" filled="f" stroked="t" strokeweight=".71424pt" strokecolor="#5457AC">
                <v:path arrowok="t"/>
              </v:shape>
            </v:group>
            <v:group style="position:absolute;left:5809;top:339;width:2;height:593" coordorigin="5809,339" coordsize="2,593">
              <v:shape style="position:absolute;left:5809;top:339;width:2;height:593" coordorigin="5809,339" coordsize="0,593" path="m5809,931l5809,339e" filled="f" stroked="t" strokeweight="2.380800pt" strokecolor="#3B448C">
                <v:path arrowok="t"/>
              </v:shape>
            </v:group>
            <v:group style="position:absolute;left:5762;top:893;width:257;height:2" coordorigin="5762,893" coordsize="257,2">
              <v:shape style="position:absolute;left:5762;top:893;width:257;height:2" coordorigin="5762,893" coordsize="257,0" path="m5762,893l6019,893e" filled="f" stroked="t" strokeweight="3.5712pt" strokecolor="#3F4BA0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2.838409pt;margin-top:8.064979pt;width:53.423846pt;height:36.640631pt;mso-position-horizontal-relative:page;mso-position-vertical-relative:paragraph;z-index:-15499" type="#_x0000_t202" filled="f" stroked="f">
            <v:textbox inset="0,0,0,0">
              <w:txbxContent>
                <w:p>
                  <w:pPr>
                    <w:spacing w:before="0" w:after="0" w:line="733" w:lineRule="exact"/>
                    <w:ind w:right="-150"/>
                    <w:jc w:val="left"/>
                    <w:tabs>
                      <w:tab w:pos="840" w:val="left"/>
                    </w:tabs>
                    <w:rPr>
                      <w:rFonts w:ascii="Arial" w:hAnsi="Arial" w:cs="Arial" w:eastAsia="Arial"/>
                      <w:sz w:val="62"/>
                      <w:szCs w:val="62"/>
                    </w:rPr>
                  </w:pPr>
                  <w:rPr/>
                  <w:r>
                    <w:rPr>
                      <w:rFonts w:ascii="Arial" w:hAnsi="Arial" w:cs="Arial" w:eastAsia="Arial"/>
                      <w:sz w:val="61"/>
                      <w:szCs w:val="61"/>
                      <w:color w:val="363D89"/>
                      <w:spacing w:val="0"/>
                      <w:w w:val="65"/>
                      <w:position w:val="-3"/>
                    </w:rPr>
                    <w:t>r7</w:t>
                  </w:r>
                  <w:r>
                    <w:rPr>
                      <w:rFonts w:ascii="Arial" w:hAnsi="Arial" w:cs="Arial" w:eastAsia="Arial"/>
                      <w:sz w:val="61"/>
                      <w:szCs w:val="61"/>
                      <w:color w:val="363D89"/>
                      <w:spacing w:val="0"/>
                      <w:w w:val="100"/>
                      <w:position w:val="-3"/>
                    </w:rPr>
                    <w:tab/>
                  </w:r>
                  <w:r>
                    <w:rPr>
                      <w:rFonts w:ascii="Arial" w:hAnsi="Arial" w:cs="Arial" w:eastAsia="Arial"/>
                      <w:sz w:val="61"/>
                      <w:szCs w:val="61"/>
                      <w:color w:val="363D89"/>
                      <w:spacing w:val="0"/>
                      <w:w w:val="100"/>
                      <w:position w:val="-3"/>
                    </w:rPr>
                  </w:r>
                  <w:r>
                    <w:rPr>
                      <w:rFonts w:ascii="Arial" w:hAnsi="Arial" w:cs="Arial" w:eastAsia="Arial"/>
                      <w:sz w:val="62"/>
                      <w:szCs w:val="62"/>
                      <w:color w:val="3150B1"/>
                      <w:spacing w:val="0"/>
                      <w:w w:val="107"/>
                      <w:position w:val="8"/>
                    </w:rPr>
                    <w:t>-</w:t>
                  </w:r>
                  <w:r>
                    <w:rPr>
                      <w:rFonts w:ascii="Arial" w:hAnsi="Arial" w:cs="Arial" w:eastAsia="Arial"/>
                      <w:sz w:val="62"/>
                      <w:szCs w:val="6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2"/>
        </w:rPr>
        <w:t>Aykut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3"/>
        </w:rPr>
        <w:t>ÖYLÜ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7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3"/>
        </w:rPr>
      </w:r>
      <w:r>
        <w:rPr>
          <w:rFonts w:ascii="Arial" w:hAnsi="Arial" w:cs="Arial" w:eastAsia="Arial"/>
          <w:sz w:val="30"/>
          <w:szCs w:val="30"/>
          <w:color w:val="A5A5A5"/>
          <w:spacing w:val="0"/>
          <w:w w:val="100"/>
          <w:position w:val="-11"/>
        </w:rPr>
        <w:t>.</w:t>
      </w:r>
      <w:r>
        <w:rPr>
          <w:rFonts w:ascii="Arial" w:hAnsi="Arial" w:cs="Arial" w:eastAsia="Arial"/>
          <w:sz w:val="30"/>
          <w:szCs w:val="30"/>
          <w:color w:val="A5A5A5"/>
          <w:spacing w:val="-6"/>
          <w:w w:val="100"/>
          <w:position w:val="-11"/>
        </w:rPr>
        <w:t> </w:t>
      </w:r>
      <w:r>
        <w:rPr>
          <w:rFonts w:ascii="Arial" w:hAnsi="Arial" w:cs="Arial" w:eastAsia="Arial"/>
          <w:sz w:val="30"/>
          <w:szCs w:val="30"/>
          <w:color w:val="7C7C7C"/>
          <w:spacing w:val="0"/>
          <w:w w:val="54"/>
          <w:position w:val="-11"/>
        </w:rPr>
        <w:t>'</w:t>
      </w:r>
      <w:r>
        <w:rPr>
          <w:rFonts w:ascii="Arial" w:hAnsi="Arial" w:cs="Arial" w:eastAsia="Arial"/>
          <w:sz w:val="30"/>
          <w:szCs w:val="30"/>
          <w:color w:val="7C7C7C"/>
          <w:spacing w:val="-56"/>
          <w:w w:val="54"/>
          <w:position w:val="-11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A5A5A5"/>
          <w:spacing w:val="-8"/>
          <w:w w:val="137"/>
          <w:position w:val="-23"/>
        </w:rPr>
        <w:t>'</w:t>
      </w:r>
      <w:r>
        <w:rPr>
          <w:rFonts w:ascii="Arial" w:hAnsi="Arial" w:cs="Arial" w:eastAsia="Arial"/>
          <w:sz w:val="30"/>
          <w:szCs w:val="30"/>
          <w:color w:val="7C7C7C"/>
          <w:spacing w:val="0"/>
          <w:w w:val="55"/>
          <w:position w:val="-11"/>
        </w:rPr>
        <w:t>•</w:t>
      </w:r>
      <w:r>
        <w:rPr>
          <w:rFonts w:ascii="Arial" w:hAnsi="Arial" w:cs="Arial" w:eastAsia="Arial"/>
          <w:sz w:val="30"/>
          <w:szCs w:val="30"/>
          <w:color w:val="7C7C7C"/>
          <w:spacing w:val="-53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19191"/>
          <w:spacing w:val="0"/>
          <w:w w:val="63"/>
          <w:position w:val="-23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58" w:lineRule="exact"/>
        <w:ind w:right="-20"/>
        <w:jc w:val="left"/>
        <w:tabs>
          <w:tab w:pos="102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606060"/>
          <w:spacing w:val="-36"/>
          <w:w w:val="227"/>
          <w:position w:val="-9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102"/>
          <w:position w:val="-21"/>
        </w:rPr>
        <w:t>•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-8"/>
          <w:w w:val="100"/>
          <w:position w:val="-2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37"/>
          <w:w w:val="83"/>
          <w:i/>
          <w:position w:val="-21"/>
        </w:rPr>
        <w:t>-</w:t>
      </w:r>
      <w:r>
        <w:rPr>
          <w:rFonts w:ascii="Times New Roman" w:hAnsi="Times New Roman" w:cs="Times New Roman" w:eastAsia="Times New Roman"/>
          <w:sz w:val="15"/>
          <w:szCs w:val="15"/>
          <w:color w:val="606060"/>
          <w:spacing w:val="0"/>
          <w:w w:val="226"/>
          <w:position w:val="-9"/>
        </w:rPr>
        <w:t>\</w:t>
      </w:r>
      <w:r>
        <w:rPr>
          <w:rFonts w:ascii="Times New Roman" w:hAnsi="Times New Roman" w:cs="Times New Roman" w:eastAsia="Times New Roman"/>
          <w:sz w:val="15"/>
          <w:szCs w:val="15"/>
          <w:color w:val="606060"/>
          <w:spacing w:val="1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606060"/>
          <w:spacing w:val="0"/>
          <w:w w:val="227"/>
          <w:position w:val="-9"/>
        </w:rPr>
        <w:t>..</w:t>
      </w:r>
      <w:r>
        <w:rPr>
          <w:rFonts w:ascii="Times New Roman" w:hAnsi="Times New Roman" w:cs="Times New Roman" w:eastAsia="Times New Roman"/>
          <w:sz w:val="15"/>
          <w:szCs w:val="15"/>
          <w:color w:val="606060"/>
          <w:spacing w:val="-62"/>
          <w:w w:val="227"/>
          <w:position w:val="-9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606060"/>
          <w:spacing w:val="-1"/>
          <w:w w:val="227"/>
          <w:position w:val="-9"/>
        </w:rPr>
        <w:t>n</w:t>
      </w:r>
      <w:r>
        <w:rPr>
          <w:rFonts w:ascii="Times New Roman" w:hAnsi="Times New Roman" w:cs="Times New Roman" w:eastAsia="Times New Roman"/>
          <w:sz w:val="15"/>
          <w:szCs w:val="15"/>
          <w:color w:val="363636"/>
          <w:spacing w:val="0"/>
          <w:w w:val="147"/>
          <w:position w:val="-9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363636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363636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15"/>
          <w:szCs w:val="15"/>
          <w:color w:val="5B5B7E"/>
          <w:spacing w:val="0"/>
          <w:w w:val="59"/>
          <w:position w:val="-9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80" w:right="300"/>
          <w:cols w:num="2" w:equalWidth="0">
            <w:col w:w="8870" w:space="158"/>
            <w:col w:w="2412"/>
          </w:cols>
        </w:sectPr>
      </w:pPr>
      <w:rPr/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/>
        <w:pict>
          <v:group style="position:absolute;margin-left:15.95136pt;margin-top:41.463955pt;width:560.321292pt;height:794.238792pt;mso-position-horizontal-relative:page;mso-position-vertical-relative:page;z-index:-15508" coordorigin="319,829" coordsize="11206,15885">
            <v:group style="position:absolute;left:329;top:848;width:11142;height:2" coordorigin="329,848" coordsize="11142,2">
              <v:shape style="position:absolute;left:329;top:848;width:11142;height:2" coordorigin="329,848" coordsize="11142,0" path="m329,848l11471,848e" filled="f" stroked="t" strokeweight=".95232pt" strokecolor="#4F4F4F">
                <v:path arrowok="t"/>
              </v:shape>
            </v:group>
            <v:group style="position:absolute;left:462;top:846;width:352;height:2" coordorigin="462,846" coordsize="352,2">
              <v:shape style="position:absolute;left:462;top:846;width:352;height:2" coordorigin="462,846" coordsize="352,0" path="m462,846l814,846e" filled="f" stroked="t" strokeweight=".47616pt" strokecolor="#383838">
                <v:path arrowok="t"/>
              </v:shape>
            </v:group>
            <v:group style="position:absolute;left:2371;top:851;width:2;height:1529" coordorigin="2371,851" coordsize="2,1529">
              <v:shape style="position:absolute;left:2371;top:851;width:2;height:1529" coordorigin="2371,851" coordsize="0,1529" path="m2371,2380l2371,851e" filled="f" stroked="t" strokeweight=".95232pt" strokecolor="#545454">
                <v:path arrowok="t"/>
              </v:shape>
            </v:group>
            <v:group style="position:absolute;left:2324;top:856;width:462;height:2" coordorigin="2324,856" coordsize="462,2">
              <v:shape style="position:absolute;left:2324;top:856;width:462;height:2" coordorigin="2324,856" coordsize="462,0" path="m2324,856l2786,856e" filled="f" stroked="t" strokeweight=".47616pt" strokecolor="#282828">
                <v:path arrowok="t"/>
              </v:shape>
            </v:group>
            <v:group style="position:absolute;left:2728;top:863;width:8742;height:2" coordorigin="2728,863" coordsize="8742,2">
              <v:shape style="position:absolute;left:2728;top:863;width:8742;height:2" coordorigin="2728,863" coordsize="8742,0" path="m2728,863l11471,863e" filled="f" stroked="t" strokeweight=".71424pt" strokecolor="#545454">
                <v:path arrowok="t"/>
              </v:shape>
            </v:group>
            <v:group style="position:absolute;left:3657;top:856;width:238;height:2" coordorigin="3657,856" coordsize="238,2">
              <v:shape style="position:absolute;left:3657;top:856;width:238;height:2" coordorigin="3657,856" coordsize="238,0" path="m3657,856l3895,856e" filled="f" stroked="t" strokeweight=".47616pt" strokecolor="#383838">
                <v:path arrowok="t"/>
              </v:shape>
            </v:group>
            <v:group style="position:absolute;left:7328;top:865;width:500;height:2" coordorigin="7328,865" coordsize="500,2">
              <v:shape style="position:absolute;left:7328;top:865;width:500;height:2" coordorigin="7328,865" coordsize="500,0" path="m7328,865l7828,865e" filled="f" stroked="t" strokeweight=".47616pt" strokecolor="#444444">
                <v:path arrowok="t"/>
              </v:shape>
            </v:group>
            <v:group style="position:absolute;left:7719;top:865;width:814;height:2" coordorigin="7719,865" coordsize="814,2">
              <v:shape style="position:absolute;left:7719;top:865;width:814;height:2" coordorigin="7719,865" coordsize="814,0" path="m7719,865l8533,865e" filled="f" stroked="t" strokeweight=".95232pt" strokecolor="#676767">
                <v:path arrowok="t"/>
              </v:shape>
            </v:group>
            <v:group style="position:absolute;left:8614;top:865;width:538;height:2" coordorigin="8614,865" coordsize="538,2">
              <v:shape style="position:absolute;left:8614;top:865;width:538;height:2" coordorigin="8614,865" coordsize="538,0" path="m8614,865l9152,865e" filled="f" stroked="t" strokeweight=".47616pt" strokecolor="#3F3F3F">
                <v:path arrowok="t"/>
              </v:shape>
            </v:group>
            <v:group style="position:absolute;left:9121;top:860;width:2;height:1061" coordorigin="9121,860" coordsize="2,1061">
              <v:shape style="position:absolute;left:9121;top:860;width:2;height:1061" coordorigin="9121,860" coordsize="0,1061" path="m9121,1921l9121,860e" filled="f" stroked="t" strokeweight=".71424pt" strokecolor="#646464">
                <v:path arrowok="t"/>
              </v:shape>
            </v:group>
            <v:group style="position:absolute;left:9080;top:870;width:319;height:2" coordorigin="9080,870" coordsize="319,2">
              <v:shape style="position:absolute;left:9080;top:870;width:319;height:2" coordorigin="9080,870" coordsize="319,0" path="m9080,870l9399,870e" filled="f" stroked="t" strokeweight=".71424pt" strokecolor="#676767">
                <v:path arrowok="t"/>
              </v:shape>
            </v:group>
            <v:group style="position:absolute;left:11468;top:860;width:2;height:2041" coordorigin="11468,860" coordsize="2,2041">
              <v:shape style="position:absolute;left:11468;top:860;width:2;height:2041" coordorigin="11468,860" coordsize="0,2041" path="m11468,2901l11468,860e" filled="f" stroked="t" strokeweight=".95232pt" strokecolor="#707070">
                <v:path arrowok="t"/>
              </v:shape>
            </v:group>
            <v:group style="position:absolute;left:345;top:836;width:2;height:11973" coordorigin="345,836" coordsize="2,11973">
              <v:shape style="position:absolute;left:345;top:836;width:2;height:11973" coordorigin="345,836" coordsize="0,11973" path="m345,12809l345,836e" filled="f" stroked="t" strokeweight=".71424pt" strokecolor="#4B4B4B">
                <v:path arrowok="t"/>
              </v:shape>
            </v:group>
            <v:group style="position:absolute;left:9121;top:1711;width:2;height:679" coordorigin="9121,1711" coordsize="2,679">
              <v:shape style="position:absolute;left:9121;top:1711;width:2;height:679" coordorigin="9121,1711" coordsize="0,679" path="m9121,2390l9121,1711e" filled="f" stroked="t" strokeweight=".71424pt" strokecolor="#4F4F4F">
                <v:path arrowok="t"/>
              </v:shape>
            </v:group>
            <v:group style="position:absolute;left:11480;top:1052;width:2;height:3833" coordorigin="11480,1052" coordsize="2,3833">
              <v:shape style="position:absolute;left:11480;top:1052;width:2;height:3833" coordorigin="11480,1052" coordsize="0,3833" path="m11480,4885l11480,1052e" filled="f" stroked="t" strokeweight=".95232pt" strokecolor="#676767">
                <v:path arrowok="t"/>
              </v:shape>
            </v:group>
            <v:group style="position:absolute;left:348;top:3781;width:2;height:578" coordorigin="348,3781" coordsize="2,578">
              <v:shape style="position:absolute;left:348;top:3781;width:2;height:578" coordorigin="348,3781" coordsize="0,578" path="m348,4359l348,3781e" filled="f" stroked="t" strokeweight=".95232pt" strokecolor="#4B4B4B">
                <v:path arrowok="t"/>
              </v:shape>
            </v:group>
            <v:group style="position:absolute;left:3871;top:3566;width:2;height:473" coordorigin="3871,3566" coordsize="2,473">
              <v:shape style="position:absolute;left:3871;top:3566;width:2;height:473" coordorigin="3871,3566" coordsize="0,473" path="m3871,4039l3871,3566e" filled="f" stroked="t" strokeweight=".71424pt" strokecolor="#484848">
                <v:path arrowok="t"/>
              </v:shape>
            </v:group>
            <v:group style="position:absolute;left:3881;top:3981;width:2;height:358" coordorigin="3881,3981" coordsize="2,358">
              <v:shape style="position:absolute;left:3881;top:3981;width:2;height:358" coordorigin="3881,3981" coordsize="0,358" path="m3881,4340l3881,3981e" filled="f" stroked="t" strokeweight=".95232pt" strokecolor="#282828">
                <v:path arrowok="t"/>
              </v:shape>
            </v:group>
            <v:group style="position:absolute;left:338;top:4323;width:5085;height:2" coordorigin="338,4323" coordsize="5085,2">
              <v:shape style="position:absolute;left:338;top:4323;width:5085;height:2" coordorigin="338,4323" coordsize="5085,0" path="m338,4323l5423,4323e" filled="f" stroked="t" strokeweight="1.190400pt" strokecolor="#575757">
                <v:path arrowok="t"/>
              </v:shape>
            </v:group>
            <v:group style="position:absolute;left:6969;top:3566;width:2;height:272" coordorigin="6969,3566" coordsize="2,272">
              <v:shape style="position:absolute;left:6969;top:3566;width:2;height:272" coordorigin="6969,3566" coordsize="0,272" path="m6969,3838l6969,3566e" filled="f" stroked="t" strokeweight=".71424pt" strokecolor="#4F4F4F">
                <v:path arrowok="t"/>
              </v:shape>
            </v:group>
            <v:group style="position:absolute;left:6971;top:3781;width:2;height:268" coordorigin="6971,3781" coordsize="2,268">
              <v:shape style="position:absolute;left:6971;top:3781;width:2;height:268" coordorigin="6971,3781" coordsize="0,268" path="m6971,4048l6971,3781e" filled="f" stroked="t" strokeweight=".47616pt" strokecolor="#383838">
                <v:path arrowok="t"/>
              </v:shape>
            </v:group>
            <v:group style="position:absolute;left:5819;top:3996;width:2;height:344" coordorigin="5819,3996" coordsize="2,344">
              <v:shape style="position:absolute;left:5819;top:3996;width:2;height:344" coordorigin="5819,3996" coordsize="0,344" path="m5819,4340l5819,3996e" filled="f" stroked="t" strokeweight=".47616pt" strokecolor="#646464">
                <v:path arrowok="t"/>
              </v:shape>
            </v:group>
            <v:group style="position:absolute;left:5804;top:4321;width:1167;height:2" coordorigin="5804,4321" coordsize="1167,2">
              <v:shape style="position:absolute;left:5804;top:4321;width:1167;height:2" coordorigin="5804,4321" coordsize="1167,0" path="m5804,4321l6971,4321e" filled="f" stroked="t" strokeweight=".71424pt" strokecolor="#777777">
                <v:path arrowok="t"/>
              </v:shape>
            </v:group>
            <v:group style="position:absolute;left:6966;top:3977;width:2;height:368" coordorigin="6966,3977" coordsize="2,368">
              <v:shape style="position:absolute;left:6966;top:3977;width:2;height:368" coordorigin="6966,3977" coordsize="0,368" path="m6966,4345l6966,3977e" filled="f" stroked="t" strokeweight=".71424pt" strokecolor="#4B4B4B">
                <v:path arrowok="t"/>
              </v:shape>
            </v:group>
            <v:group style="position:absolute;left:6928;top:4337;width:4562;height:2" coordorigin="6928,4337" coordsize="4562,2">
              <v:shape style="position:absolute;left:6928;top:4337;width:4562;height:2" coordorigin="6928,4337" coordsize="4562,0" path="m6928,4337l11490,4337e" filled="f" stroked="t" strokeweight=".71424pt" strokecolor="#545454">
                <v:path arrowok="t"/>
              </v:shape>
            </v:group>
            <v:group style="position:absolute;left:338;top:4610;width:3557;height:2" coordorigin="338,4610" coordsize="3557,2">
              <v:shape style="position:absolute;left:338;top:4610;width:3557;height:2" coordorigin="338,4610" coordsize="3557,0" path="m338,4610l3895,4610e" filled="f" stroked="t" strokeweight=".71424pt" strokecolor="#4B4B4B">
                <v:path arrowok="t"/>
              </v:shape>
            </v:group>
            <v:group style="position:absolute;left:2381;top:4321;width:2;height:1396" coordorigin="2381,4321" coordsize="2,1396">
              <v:shape style="position:absolute;left:2381;top:4321;width:2;height:1396" coordorigin="2381,4321" coordsize="0,1396" path="m2381,5716l2381,4321e" filled="f" stroked="t" strokeweight=".95232pt" strokecolor="#575757">
                <v:path arrowok="t"/>
              </v:shape>
            </v:group>
            <v:group style="position:absolute;left:3838;top:4612;width:248;height:2" coordorigin="3838,4612" coordsize="248,2">
              <v:shape style="position:absolute;left:3838;top:4612;width:248;height:2" coordorigin="3838,4612" coordsize="248,0" path="m3838,4612l4085,4612e" filled="f" stroked="t" strokeweight=".47616pt" strokecolor="#282828">
                <v:path arrowok="t"/>
              </v:shape>
            </v:group>
            <v:group style="position:absolute;left:4028;top:4615;width:3800;height:2" coordorigin="4028,4615" coordsize="3800,2">
              <v:shape style="position:absolute;left:4028;top:4615;width:3800;height:2" coordorigin="4028,4615" coordsize="3800,0" path="m4028,4615l7828,4615e" filled="f" stroked="t" strokeweight=".95232pt" strokecolor="#545454">
                <v:path arrowok="t"/>
              </v:shape>
            </v:group>
            <v:group style="position:absolute;left:7771;top:4617;width:609;height:2" coordorigin="7771,4617" coordsize="609,2">
              <v:shape style="position:absolute;left:7771;top:4617;width:609;height:2" coordorigin="7771,4617" coordsize="609,0" path="m7771,4617l8380,4617e" filled="f" stroked="t" strokeweight=".47616pt" strokecolor="#3F3F3F">
                <v:path arrowok="t"/>
              </v:shape>
            </v:group>
            <v:group style="position:absolute;left:8323;top:4619;width:3171;height:2" coordorigin="8323,4619" coordsize="3171,2">
              <v:shape style="position:absolute;left:8323;top:4619;width:3171;height:2" coordorigin="8323,4619" coordsize="3171,0" path="m8323,4619l11495,4619e" filled="f" stroked="t" strokeweight=".95232pt" strokecolor="#606060">
                <v:path arrowok="t"/>
              </v:shape>
            </v:group>
            <v:group style="position:absolute;left:2371;top:4851;width:2586;height:2" coordorigin="2371,4851" coordsize="2586,2">
              <v:shape style="position:absolute;left:2371;top:4851;width:2586;height:2" coordorigin="2371,4851" coordsize="2586,0" path="m2371,4851l4957,4851e" filled="f" stroked="t" strokeweight=".71424pt" strokecolor="#4F4F4F">
                <v:path arrowok="t"/>
              </v:shape>
            </v:group>
            <v:group style="position:absolute;left:4900;top:4856;width:371;height:2" coordorigin="4900,4856" coordsize="371,2">
              <v:shape style="position:absolute;left:4900;top:4856;width:371;height:2" coordorigin="4900,4856" coordsize="371,0" path="m4900,4856l5271,4856e" filled="f" stroked="t" strokeweight=".47616pt" strokecolor="#383838">
                <v:path arrowok="t"/>
              </v:shape>
            </v:group>
            <v:group style="position:absolute;left:5166;top:4854;width:1257;height:2" coordorigin="5166,4854" coordsize="1257,2">
              <v:shape style="position:absolute;left:5166;top:4854;width:1257;height:2" coordorigin="5166,4854" coordsize="1257,0" path="m5166,4854l6423,4854e" filled="f" stroked="t" strokeweight=".95232pt" strokecolor="#575757">
                <v:path arrowok="t"/>
              </v:shape>
            </v:group>
            <v:group style="position:absolute;left:6366;top:4856;width:471;height:2" coordorigin="6366,4856" coordsize="471,2">
              <v:shape style="position:absolute;left:6366;top:4856;width:471;height:2" coordorigin="6366,4856" coordsize="471,0" path="m6366,4856l6838,4856e" filled="f" stroked="t" strokeweight=".47616pt" strokecolor="#282828">
                <v:path arrowok="t"/>
              </v:shape>
            </v:group>
            <v:group style="position:absolute;left:6781;top:4856;width:1048;height:2" coordorigin="6781,4856" coordsize="1048,2">
              <v:shape style="position:absolute;left:6781;top:4856;width:1048;height:2" coordorigin="6781,4856" coordsize="1048,0" path="m6781,4856l7828,4856e" filled="f" stroked="t" strokeweight=".95232pt" strokecolor="#575757">
                <v:path arrowok="t"/>
              </v:shape>
            </v:group>
            <v:group style="position:absolute;left:7771;top:4856;width:609;height:2" coordorigin="7771,4856" coordsize="609,2">
              <v:shape style="position:absolute;left:7771;top:4856;width:609;height:2" coordorigin="7771,4856" coordsize="609,0" path="m7771,4856l8380,4856e" filled="f" stroked="t" strokeweight=".47616pt" strokecolor="#3F3F3F">
                <v:path arrowok="t"/>
              </v:shape>
            </v:group>
            <v:group style="position:absolute;left:8252;top:4858;width:890;height:2" coordorigin="8252,4858" coordsize="890,2">
              <v:shape style="position:absolute;left:8252;top:4858;width:890;height:2" coordorigin="8252,4858" coordsize="890,0" path="m8252,4858l9142,4858e" filled="f" stroked="t" strokeweight=".95232pt" strokecolor="#646464">
                <v:path arrowok="t"/>
              </v:shape>
            </v:group>
            <v:group style="position:absolute;left:9085;top:4861;width:314;height:2" coordorigin="9085,4861" coordsize="314,2">
              <v:shape style="position:absolute;left:9085;top:4861;width:314;height:2" coordorigin="9085,4861" coordsize="314,0" path="m9085,4861l9399,4861e" filled="f" stroked="t" strokeweight=".47616pt" strokecolor="#545454">
                <v:path arrowok="t"/>
              </v:shape>
            </v:group>
            <v:group style="position:absolute;left:9342;top:4861;width:2143;height:2" coordorigin="9342,4861" coordsize="2143,2">
              <v:shape style="position:absolute;left:9342;top:4861;width:2143;height:2" coordorigin="9342,4861" coordsize="2143,0" path="m9342,4861l11485,4861e" filled="f" stroked="t" strokeweight=".71424pt" strokecolor="#575757">
                <v:path arrowok="t"/>
              </v:shape>
            </v:group>
            <v:group style="position:absolute;left:4931;top:4851;width:2;height:1300" coordorigin="4931,4851" coordsize="2,1300">
              <v:shape style="position:absolute;left:4931;top:4851;width:2;height:1300" coordorigin="4931,4851" coordsize="0,1300" path="m4931,6151l4931,4851e" filled="f" stroked="t" strokeweight=".71424pt" strokecolor="#3B3B3B">
                <v:path arrowok="t"/>
              </v:shape>
            </v:group>
            <v:group style="position:absolute;left:4923;top:5348;width:2067;height:2" coordorigin="4923,5348" coordsize="2067,2">
              <v:shape style="position:absolute;left:4923;top:5348;width:2067;height:2" coordorigin="4923,5348" coordsize="2067,0" path="m4923,5348l6990,5348e" filled="f" stroked="t" strokeweight=".71424pt" strokecolor="#484848">
                <v:path arrowok="t"/>
              </v:shape>
            </v:group>
            <v:group style="position:absolute;left:7821;top:4851;width:2;height:507" coordorigin="7821,4851" coordsize="2,507">
              <v:shape style="position:absolute;left:7821;top:4851;width:2;height:507" coordorigin="7821,4851" coordsize="0,507" path="m7821,5358l7821,4851e" filled="f" stroked="t" strokeweight=".95232pt" strokecolor="#6B6B6B">
                <v:path arrowok="t"/>
              </v:shape>
            </v:group>
            <v:group style="position:absolute;left:11485;top:4813;width:2;height:1539" coordorigin="11485,4813" coordsize="2,1539">
              <v:shape style="position:absolute;left:11485;top:4813;width:2;height:1539" coordorigin="11485,4813" coordsize="0,1539" path="m11485,6352l11485,4813e" filled="f" stroked="t" strokeweight=".47616pt" strokecolor="#4F4F4F">
                <v:path arrowok="t"/>
              </v:shape>
            </v:group>
            <v:group style="position:absolute;left:6933;top:5348;width:452;height:2" coordorigin="6933,5348" coordsize="452,2">
              <v:shape style="position:absolute;left:6933;top:5348;width:452;height:2" coordorigin="6933,5348" coordsize="452,0" path="m6933,5348l7385,5348e" filled="f" stroked="t" strokeweight=".47616pt" strokecolor="#2B2B2B">
                <v:path arrowok="t"/>
              </v:shape>
            </v:group>
            <v:group style="position:absolute;left:7328;top:5348;width:509;height:2" coordorigin="7328,5348" coordsize="509,2">
              <v:shape style="position:absolute;left:7328;top:5348;width:509;height:2" coordorigin="7328,5348" coordsize="509,0" path="m7328,5348l7838,5348e" filled="f" stroked="t" strokeweight=".47616pt" strokecolor="#3F3F3F">
                <v:path arrowok="t"/>
              </v:shape>
            </v:group>
            <v:group style="position:absolute;left:7766;top:5351;width:3724;height:2" coordorigin="7766,5351" coordsize="3724,2">
              <v:shape style="position:absolute;left:7766;top:5351;width:3724;height:2" coordorigin="7766,5351" coordsize="3724,0" path="m7766,5351l11490,5351e" filled="f" stroked="t" strokeweight=".71424pt" strokecolor="#5B5B5B">
                <v:path arrowok="t"/>
              </v:shape>
            </v:group>
            <v:group style="position:absolute;left:4928;top:5597;width:3743;height:2" coordorigin="4928,5597" coordsize="3743,2">
              <v:shape style="position:absolute;left:4928;top:5597;width:3743;height:2" coordorigin="4928,5597" coordsize="3743,0" path="m4928,5597l8671,5597e" filled="f" stroked="t" strokeweight=".71424pt" strokecolor="#545454">
                <v:path arrowok="t"/>
              </v:shape>
            </v:group>
            <v:group style="position:absolute;left:8614;top:5597;width:529;height:2" coordorigin="8614,5597" coordsize="529,2">
              <v:shape style="position:absolute;left:8614;top:5597;width:529;height:2" coordorigin="8614,5597" coordsize="529,0" path="m8614,5597l9142,5597e" filled="f" stroked="t" strokeweight=".47616pt" strokecolor="#444444">
                <v:path arrowok="t"/>
              </v:shape>
            </v:group>
            <v:group style="position:absolute;left:9066;top:5599;width:2424;height:2" coordorigin="9066,5599" coordsize="2424,2">
              <v:shape style="position:absolute;left:9066;top:5599;width:2424;height:2" coordorigin="9066,5599" coordsize="2424,0" path="m9066,5599l11490,5599e" filled="f" stroked="t" strokeweight=".71424pt" strokecolor="#606060">
                <v:path arrowok="t"/>
              </v:shape>
            </v:group>
            <v:group style="position:absolute;left:2383;top:5559;width:2;height:793" coordorigin="2383,5559" coordsize="2,793">
              <v:shape style="position:absolute;left:2383;top:5559;width:2;height:793" coordorigin="2383,5559" coordsize="0,793" path="m2383,6352l2383,5559e" filled="f" stroked="t" strokeweight=".71424pt" strokecolor="#3B3B3B">
                <v:path arrowok="t"/>
              </v:shape>
            </v:group>
            <v:group style="position:absolute;left:4933;top:5559;width:2;height:306" coordorigin="4933,5559" coordsize="2,306">
              <v:shape style="position:absolute;left:4933;top:5559;width:2;height:306" coordorigin="4933,5559" coordsize="0,306" path="m4933,5865l4933,5559e" filled="f" stroked="t" strokeweight=".47616pt" strokecolor="#1F1F1F">
                <v:path arrowok="t"/>
              </v:shape>
            </v:group>
            <v:group style="position:absolute;left:4928;top:5848;width:6566;height:2" coordorigin="4928,5848" coordsize="6566,2">
              <v:shape style="position:absolute;left:4928;top:5848;width:6566;height:2" coordorigin="4928,5848" coordsize="6566,0" path="m4928,5848l11495,5848e" filled="f" stroked="t" strokeweight=".71424pt" strokecolor="#575757">
                <v:path arrowok="t"/>
              </v:shape>
            </v:group>
            <v:group style="position:absolute;left:2376;top:6087;width:9118;height:2" coordorigin="2376,6087" coordsize="9118,2">
              <v:shape style="position:absolute;left:2376;top:6087;width:9118;height:2" coordorigin="2376,6087" coordsize="9118,0" path="m2376,6087l11495,6087e" filled="f" stroked="t" strokeweight=".71424pt" strokecolor="#545454">
                <v:path arrowok="t"/>
              </v:shape>
            </v:group>
            <v:group style="position:absolute;left:757;top:6323;width:438;height:2" coordorigin="757,6323" coordsize="438,2">
              <v:shape style="position:absolute;left:757;top:6323;width:438;height:2" coordorigin="757,6323" coordsize="438,0" path="m757,6323l1195,6323e" filled="f" stroked="t" strokeweight=".47616pt" strokecolor="#343434">
                <v:path arrowok="t"/>
              </v:shape>
            </v:group>
            <v:group style="position:absolute;left:743;top:6326;width:3866;height:2" coordorigin="743,6326" coordsize="3866,2">
              <v:shape style="position:absolute;left:743;top:6326;width:3866;height:2" coordorigin="743,6326" coordsize="3866,0" path="m743,6326l4609,6326e" filled="f" stroked="t" strokeweight=".71424pt" strokecolor="#545454">
                <v:path arrowok="t"/>
              </v:shape>
            </v:group>
            <v:group style="position:absolute;left:4543;top:6328;width:424;height:2" coordorigin="4543,6328" coordsize="424,2">
              <v:shape style="position:absolute;left:4543;top:6328;width:424;height:2" coordorigin="4543,6328" coordsize="424,0" path="m4543,6328l4966,6328e" filled="f" stroked="t" strokeweight=".47616pt" strokecolor="#383838">
                <v:path arrowok="t"/>
              </v:shape>
            </v:group>
            <v:group style="position:absolute;left:4938;top:6060;width:2;height:344" coordorigin="4938,6060" coordsize="2,344">
              <v:shape style="position:absolute;left:4938;top:6060;width:2;height:344" coordorigin="4938,6060" coordsize="0,344" path="m4938,6405l4938,6060e" filled="f" stroked="t" strokeweight=".47616pt" strokecolor="#3F3F3F">
                <v:path arrowok="t"/>
              </v:shape>
            </v:group>
            <v:group style="position:absolute;left:4895;top:6328;width:6600;height:2" coordorigin="4895,6328" coordsize="6600,2">
              <v:shape style="position:absolute;left:4895;top:6328;width:6600;height:2" coordorigin="4895,6328" coordsize="6600,0" path="m4895,6328l11495,6328e" filled="f" stroked="t" strokeweight=".71424pt" strokecolor="#545454">
                <v:path arrowok="t"/>
              </v:shape>
            </v:group>
            <v:group style="position:absolute;left:348;top:6285;width:2;height:531" coordorigin="348,6285" coordsize="2,531">
              <v:shape style="position:absolute;left:348;top:6285;width:2;height:531" coordorigin="348,6285" coordsize="0,531" path="m348,6816l348,6285e" filled="f" stroked="t" strokeweight=".47616pt" strokecolor="#232323">
                <v:path arrowok="t"/>
              </v:shape>
            </v:group>
            <v:group style="position:absolute;left:2386;top:6280;width:2;height:535" coordorigin="2386,6280" coordsize="2,535">
              <v:shape style="position:absolute;left:2386;top:6280;width:2;height:535" coordorigin="2386,6280" coordsize="0,535" path="m2386,6816l2386,6280e" filled="f" stroked="t" strokeweight=".47616pt" strokecolor="#232323">
                <v:path arrowok="t"/>
              </v:shape>
            </v:group>
            <v:group style="position:absolute;left:7828;top:6323;width:2;height:722" coordorigin="7828,6323" coordsize="2,722">
              <v:shape style="position:absolute;left:7828;top:6323;width:2;height:722" coordorigin="7828,6323" coordsize="0,722" path="m7828,7045l7828,6323e" filled="f" stroked="t" strokeweight=".95232pt" strokecolor="#6B6B6B">
                <v:path arrowok="t"/>
              </v:shape>
            </v:group>
            <v:group style="position:absolute;left:4938;top:6347;width:2;height:478" coordorigin="4938,6347" coordsize="2,478">
              <v:shape style="position:absolute;left:4938;top:6347;width:2;height:478" coordorigin="4938,6347" coordsize="0,478" path="m4938,6825l4938,6347e" filled="f" stroked="t" strokeweight=".47616pt" strokecolor="#2B2B2B">
                <v:path arrowok="t"/>
              </v:shape>
            </v:group>
            <v:group style="position:absolute;left:11490;top:6347;width:2;height:282" coordorigin="11490,6347" coordsize="2,282">
              <v:shape style="position:absolute;left:11490;top:6347;width:2;height:282" coordorigin="11490,6347" coordsize="0,282" path="m11490,6629l11490,6347e" filled="f" stroked="t" strokeweight=".47616pt" strokecolor="#3F3F3F">
                <v:path arrowok="t"/>
              </v:shape>
            </v:group>
            <v:group style="position:absolute;left:2381;top:6797;width:2219;height:2" coordorigin="2381,6797" coordsize="2219,2">
              <v:shape style="position:absolute;left:2381;top:6797;width:2219;height:2" coordorigin="2381,6797" coordsize="2219,0" path="m2381,6797l4600,6797e" filled="f" stroked="t" strokeweight=".71424pt" strokecolor="#545454">
                <v:path arrowok="t"/>
              </v:shape>
            </v:group>
            <v:group style="position:absolute;left:4543;top:6797;width:424;height:2" coordorigin="4543,6797" coordsize="424,2">
              <v:shape style="position:absolute;left:4543;top:6797;width:424;height:2" coordorigin="4543,6797" coordsize="424,0" path="m4543,6797l4966,6797e" filled="f" stroked="t" strokeweight=".47616pt" strokecolor="#2B2B2B">
                <v:path arrowok="t"/>
              </v:shape>
            </v:group>
            <v:group style="position:absolute;left:4895;top:6799;width:6604;height:2" coordorigin="4895,6799" coordsize="6604,2">
              <v:shape style="position:absolute;left:4895;top:6799;width:6604;height:2" coordorigin="4895,6799" coordsize="6604,0" path="m4895,6799l11499,6799e" filled="f" stroked="t" strokeweight=".71424pt" strokecolor="#575757">
                <v:path arrowok="t"/>
              </v:shape>
            </v:group>
            <v:group style="position:absolute;left:6185;top:6797;width:238;height:2" coordorigin="6185,6797" coordsize="238,2">
              <v:shape style="position:absolute;left:6185;top:6797;width:238;height:2" coordorigin="6185,6797" coordsize="238,0" path="m6185,6797l6423,6797e" filled="f" stroked="t" strokeweight=".47616pt" strokecolor="#343434">
                <v:path arrowok="t"/>
              </v:shape>
            </v:group>
            <v:group style="position:absolute;left:11492;top:2892;width:2;height:4416" coordorigin="11492,2892" coordsize="2,4416">
              <v:shape style="position:absolute;left:11492;top:2892;width:2;height:4416" coordorigin="11492,2892" coordsize="0,4416" path="m11492,7308l11492,2892e" filled="f" stroked="t" strokeweight=".47616pt" strokecolor="#545454">
                <v:path arrowok="t"/>
              </v:shape>
            </v:group>
            <v:group style="position:absolute;left:2386;top:6758;width:2;height:550" coordorigin="2386,6758" coordsize="2,550">
              <v:shape style="position:absolute;left:2386;top:6758;width:2;height:550" coordorigin="2386,6758" coordsize="0,550" path="m2386,7308l2386,6758e" filled="f" stroked="t" strokeweight=".47616pt" strokecolor="#3F3F3F">
                <v:path arrowok="t"/>
              </v:shape>
            </v:group>
            <v:group style="position:absolute;left:2381;top:7040;width:3009;height:2" coordorigin="2381,7040" coordsize="3009,2">
              <v:shape style="position:absolute;left:2381;top:7040;width:3009;height:2" coordorigin="2381,7040" coordsize="3009,0" path="m2381,7040l5390,7040e" filled="f" stroked="t" strokeweight=".71424pt" strokecolor="#545454">
                <v:path arrowok="t"/>
              </v:shape>
            </v:group>
            <v:group style="position:absolute;left:4940;top:6754;width:2;height:296" coordorigin="4940,6754" coordsize="2,296">
              <v:shape style="position:absolute;left:4940;top:6754;width:2;height:296" coordorigin="4940,6754" coordsize="0,296" path="m4940,7050l4940,6754e" filled="f" stroked="t" strokeweight=".71424pt" strokecolor="#484848">
                <v:path arrowok="t"/>
              </v:shape>
            </v:group>
            <v:group style="position:absolute;left:5214;top:7040;width:838;height:2" coordorigin="5214,7040" coordsize="838,2">
              <v:shape style="position:absolute;left:5214;top:7040;width:838;height:2" coordorigin="5214,7040" coordsize="838,0" path="m5214,7040l6052,7040e" filled="f" stroked="t" strokeweight=".47616pt" strokecolor="#3B3B3B">
                <v:path arrowok="t"/>
              </v:shape>
            </v:group>
            <v:group style="position:absolute;left:5995;top:7038;width:1390;height:2" coordorigin="5995,7038" coordsize="1390,2">
              <v:shape style="position:absolute;left:5995;top:7038;width:1390;height:2" coordorigin="5995,7038" coordsize="1390,0" path="m5995,7038l7385,7038e" filled="f" stroked="t" strokeweight=".95232pt" strokecolor="#545454">
                <v:path arrowok="t"/>
              </v:shape>
            </v:group>
            <v:group style="position:absolute;left:7328;top:7040;width:509;height:2" coordorigin="7328,7040" coordsize="509,2">
              <v:shape style="position:absolute;left:7328;top:7040;width:509;height:2" coordorigin="7328,7040" coordsize="509,0" path="m7328,7040l7838,7040e" filled="f" stroked="t" strokeweight=".47616pt" strokecolor="#3F3F3F">
                <v:path arrowok="t"/>
              </v:shape>
            </v:group>
            <v:group style="position:absolute;left:7719;top:7038;width:1014;height:2" coordorigin="7719,7038" coordsize="1014,2">
              <v:shape style="position:absolute;left:7719;top:7038;width:1014;height:2" coordorigin="7719,7038" coordsize="1014,0" path="m7719,7038l8733,7038e" filled="f" stroked="t" strokeweight=".95232pt" strokecolor="#646464">
                <v:path arrowok="t"/>
              </v:shape>
            </v:group>
            <v:group style="position:absolute;left:8614;top:7040;width:786;height:2" coordorigin="8614,7040" coordsize="786,2">
              <v:shape style="position:absolute;left:8614;top:7040;width:786;height:2" coordorigin="8614,7040" coordsize="786,0" path="m8614,7040l9399,7040e" filled="f" stroked="t" strokeweight=".47616pt" strokecolor="#484848">
                <v:path arrowok="t"/>
              </v:shape>
            </v:group>
            <v:group style="position:absolute;left:9342;top:7040;width:2157;height:2" coordorigin="9342,7040" coordsize="2157,2">
              <v:shape style="position:absolute;left:9342;top:7040;width:2157;height:2" coordorigin="9342,7040" coordsize="2157,0" path="m9342,7040l11499,7040e" filled="f" stroked="t" strokeweight=".71424pt" strokecolor="#575757">
                <v:path arrowok="t"/>
              </v:shape>
            </v:group>
            <v:group style="position:absolute;left:348;top:7277;width:4947;height:2" coordorigin="348,7277" coordsize="4947,2">
              <v:shape style="position:absolute;left:348;top:7277;width:4947;height:2" coordorigin="348,7277" coordsize="4947,0" path="m348,7277l5295,7277e" filled="f" stroked="t" strokeweight=".71424pt" strokecolor="#4F4F4F">
                <v:path arrowok="t"/>
              </v:shape>
            </v:group>
            <v:group style="position:absolute;left:362;top:2022;width:2;height:12417" coordorigin="362,2022" coordsize="2,12417">
              <v:shape style="position:absolute;left:362;top:2022;width:2;height:12417" coordorigin="362,2022" coordsize="0,12417" path="m362,14439l362,2022e" filled="f" stroked="t" strokeweight=".71424pt" strokecolor="#4B4B4B">
                <v:path arrowok="t"/>
              </v:shape>
            </v:group>
            <v:group style="position:absolute;left:5214;top:7279;width:624;height:2" coordorigin="5214,7279" coordsize="624,2">
              <v:shape style="position:absolute;left:5214;top:7279;width:624;height:2" coordorigin="5214,7279" coordsize="624,0" path="m5214,7279l5838,7279e" filled="f" stroked="t" strokeweight=".47616pt" strokecolor="#383838">
                <v:path arrowok="t"/>
              </v:shape>
            </v:group>
            <v:group style="position:absolute;left:5781;top:7282;width:1209;height:2" coordorigin="5781,7282" coordsize="1209,2">
              <v:shape style="position:absolute;left:5781;top:7282;width:1209;height:2" coordorigin="5781,7282" coordsize="1209,0" path="m5781,7282l6990,7282e" filled="f" stroked="t" strokeweight=".95232pt" strokecolor="#606060">
                <v:path arrowok="t"/>
              </v:shape>
            </v:group>
            <v:group style="position:absolute;left:6933;top:7279;width:452;height:2" coordorigin="6933,7279" coordsize="452,2">
              <v:shape style="position:absolute;left:6933;top:7279;width:452;height:2" coordorigin="6933,7279" coordsize="452,0" path="m6933,7279l7385,7279e" filled="f" stroked="t" strokeweight=".47616pt" strokecolor="#2F2F2F">
                <v:path arrowok="t"/>
              </v:shape>
            </v:group>
            <v:group style="position:absolute;left:7328;top:7282;width:1343;height:2" coordorigin="7328,7282" coordsize="1343,2">
              <v:shape style="position:absolute;left:7328;top:7282;width:1343;height:2" coordorigin="7328,7282" coordsize="1343,0" path="m7328,7282l8671,7282e" filled="f" stroked="t" strokeweight=".71424pt" strokecolor="#606060">
                <v:path arrowok="t"/>
              </v:shape>
            </v:group>
            <v:group style="position:absolute;left:8614;top:7279;width:529;height:2" coordorigin="8614,7279" coordsize="529,2">
              <v:shape style="position:absolute;left:8614;top:7279;width:529;height:2" coordorigin="8614,7279" coordsize="529,0" path="m8614,7279l9142,7279e" filled="f" stroked="t" strokeweight=".47616pt" strokecolor="#484848">
                <v:path arrowok="t"/>
              </v:shape>
            </v:group>
            <v:group style="position:absolute;left:9033;top:7282;width:2467;height:2" coordorigin="9033,7282" coordsize="2467,2">
              <v:shape style="position:absolute;left:9033;top:7282;width:2467;height:2" coordorigin="9033,7282" coordsize="2467,0" path="m9033,7282l11499,7282e" filled="f" stroked="t" strokeweight=".71424pt" strokecolor="#606060">
                <v:path arrowok="t"/>
              </v:shape>
            </v:group>
            <v:group style="position:absolute;left:2388;top:7236;width:2;height:535" coordorigin="2388,7236" coordsize="2,535">
              <v:shape style="position:absolute;left:2388;top:7236;width:2;height:535" coordorigin="2388,7236" coordsize="0,535" path="m2388,7772l2388,7236e" filled="f" stroked="t" strokeweight=".47616pt" strokecolor="#282828">
                <v:path arrowok="t"/>
              </v:shape>
            </v:group>
            <v:group style="position:absolute;left:11504;top:4985;width:2;height:6457" coordorigin="11504,4985" coordsize="2,6457">
              <v:shape style="position:absolute;left:11504;top:4985;width:2;height:6457" coordorigin="11504,4985" coordsize="0,6457" path="m11504,11442l11504,4985e" filled="f" stroked="t" strokeweight=".71424pt" strokecolor="#646464">
                <v:path arrowok="t"/>
              </v:shape>
            </v:group>
            <v:group style="position:absolute;left:348;top:7745;width:2043;height:2" coordorigin="348,7745" coordsize="2043,2">
              <v:shape style="position:absolute;left:348;top:7745;width:2043;height:2" coordorigin="348,7745" coordsize="2043,0" path="m348,7745l2390,7745e" filled="f" stroked="t" strokeweight=".71424pt" strokecolor="#4F4F4F">
                <v:path arrowok="t"/>
              </v:shape>
            </v:group>
            <v:group style="position:absolute;left:2328;top:7748;width:457;height:2" coordorigin="2328,7748" coordsize="457,2">
              <v:shape style="position:absolute;left:2328;top:7748;width:457;height:2" coordorigin="2328,7748" coordsize="457,0" path="m2328,7748l2786,7748e" filled="f" stroked="t" strokeweight=".47616pt" strokecolor="#2B2B2B">
                <v:path arrowok="t"/>
              </v:shape>
            </v:group>
            <v:group style="position:absolute;left:2728;top:7745;width:1167;height:2" coordorigin="2728,7745" coordsize="1167,2">
              <v:shape style="position:absolute;left:2728;top:7745;width:1167;height:2" coordorigin="2728,7745" coordsize="1167,0" path="m2728,7745l3895,7745e" filled="f" stroked="t" strokeweight=".95232pt" strokecolor="#575757">
                <v:path arrowok="t"/>
              </v:shape>
            </v:group>
            <v:group style="position:absolute;left:3838;top:7748;width:248;height:2" coordorigin="3838,7748" coordsize="248,2">
              <v:shape style="position:absolute;left:3838;top:7748;width:248;height:2" coordorigin="3838,7748" coordsize="248,0" path="m3838,7748l4085,7748e" filled="f" stroked="t" strokeweight=".47616pt" strokecolor="#282828">
                <v:path arrowok="t"/>
              </v:shape>
            </v:group>
            <v:group style="position:absolute;left:4028;top:7750;width:1357;height:2" coordorigin="4028,7750" coordsize="1357,2">
              <v:shape style="position:absolute;left:4028;top:7750;width:1357;height:2" coordorigin="4028,7750" coordsize="1357,0" path="m4028,7750l5385,7750e" filled="f" stroked="t" strokeweight=".95232pt" strokecolor="#606060">
                <v:path arrowok="t"/>
              </v:shape>
            </v:group>
            <v:group style="position:absolute;left:5214;top:7748;width:624;height:2" coordorigin="5214,7748" coordsize="624,2">
              <v:shape style="position:absolute;left:5214;top:7748;width:624;height:2" coordorigin="5214,7748" coordsize="624,0" path="m5214,7748l5838,7748e" filled="f" stroked="t" strokeweight=".47616pt" strokecolor="#484848">
                <v:path arrowok="t"/>
              </v:shape>
            </v:group>
            <v:group style="position:absolute;left:5781;top:7750;width:1209;height:2" coordorigin="5781,7750" coordsize="1209,2">
              <v:shape style="position:absolute;left:5781;top:7750;width:1209;height:2" coordorigin="5781,7750" coordsize="1209,0" path="m5781,7750l6990,7750e" filled="f" stroked="t" strokeweight=".95232pt" strokecolor="#5B5B5B">
                <v:path arrowok="t"/>
              </v:shape>
            </v:group>
            <v:group style="position:absolute;left:6933;top:7748;width:452;height:2" coordorigin="6933,7748" coordsize="452,2">
              <v:shape style="position:absolute;left:6933;top:7748;width:452;height:2" coordorigin="6933,7748" coordsize="452,0" path="m6933,7748l7385,7748e" filled="f" stroked="t" strokeweight=".47616pt" strokecolor="#343434">
                <v:path arrowok="t"/>
              </v:shape>
            </v:group>
            <v:group style="position:absolute;left:7328;top:7748;width:500;height:2" coordorigin="7328,7748" coordsize="500,2">
              <v:shape style="position:absolute;left:7328;top:7748;width:500;height:2" coordorigin="7328,7748" coordsize="500,0" path="m7328,7748l7828,7748e" filled="f" stroked="t" strokeweight=".47616pt" strokecolor="#4F4F4F">
                <v:path arrowok="t"/>
              </v:shape>
            </v:group>
            <v:group style="position:absolute;left:7666;top:7748;width:1005;height:2" coordorigin="7666,7748" coordsize="1005,2">
              <v:shape style="position:absolute;left:7666;top:7748;width:1005;height:2" coordorigin="7666,7748" coordsize="1005,0" path="m7666,7748l8671,7748e" filled="f" stroked="t" strokeweight=".95232pt" strokecolor="#6B6B6B">
                <v:path arrowok="t"/>
              </v:shape>
            </v:group>
            <v:group style="position:absolute;left:8614;top:7748;width:529;height:2" coordorigin="8614,7748" coordsize="529,2">
              <v:shape style="position:absolute;left:8614;top:7748;width:529;height:2" coordorigin="8614,7748" coordsize="529,0" path="m8614,7748l9142,7748e" filled="f" stroked="t" strokeweight=".47616pt" strokecolor="#3B3B3B">
                <v:path arrowok="t"/>
              </v:shape>
            </v:group>
            <v:group style="position:absolute;left:9085;top:7748;width:314;height:2" coordorigin="9085,7748" coordsize="314,2">
              <v:shape style="position:absolute;left:9085;top:7748;width:314;height:2" coordorigin="9085,7748" coordsize="314,0" path="m9085,7748l9399,7748e" filled="f" stroked="t" strokeweight=".47616pt" strokecolor="#545454">
                <v:path arrowok="t"/>
              </v:shape>
            </v:group>
            <v:group style="position:absolute;left:9342;top:7748;width:2171;height:2" coordorigin="9342,7748" coordsize="2171,2">
              <v:shape style="position:absolute;left:9342;top:7748;width:2171;height:2" coordorigin="9342,7748" coordsize="2171,0" path="m9342,7748l11514,7748e" filled="f" stroked="t" strokeweight=".71424pt" strokecolor="#606060">
                <v:path arrowok="t"/>
              </v:shape>
            </v:group>
            <v:group style="position:absolute;left:2388;top:7700;width:2;height:335" coordorigin="2388,7700" coordsize="2,335">
              <v:shape style="position:absolute;left:2388;top:7700;width:2;height:335" coordorigin="2388,7700" coordsize="0,335" path="m2388,8034l2388,7700e" filled="f" stroked="t" strokeweight=".71424pt" strokecolor="#484848">
                <v:path arrowok="t"/>
              </v:shape>
            </v:group>
            <v:group style="position:absolute;left:4947;top:7738;width:2;height:296" coordorigin="4947,7738" coordsize="2,296">
              <v:shape style="position:absolute;left:4947;top:7738;width:2;height:296" coordorigin="4947,7738" coordsize="0,296" path="m4947,8034l4947,7738e" filled="f" stroked="t" strokeweight=".47616pt" strokecolor="#3F3F3F">
                <v:path arrowok="t"/>
              </v:shape>
            </v:group>
            <v:group style="position:absolute;left:4943;top:7989;width:6566;height:2" coordorigin="4943,7989" coordsize="6566,2">
              <v:shape style="position:absolute;left:4943;top:7989;width:6566;height:2" coordorigin="4943,7989" coordsize="6566,0" path="m4943,7989l11509,7989e" filled="f" stroked="t" strokeweight=".71424pt" strokecolor="#575757">
                <v:path arrowok="t"/>
              </v:shape>
            </v:group>
            <v:group style="position:absolute;left:2357;top:8006;width:2;height:229" coordorigin="2357,8006" coordsize="2,229">
              <v:shape style="position:absolute;left:2357;top:8006;width:2;height:229" coordorigin="2357,8006" coordsize="0,229" path="m2357,8235l2357,8006e" filled="f" stroked="t" strokeweight=".23808pt" strokecolor="#000000">
                <v:path arrowok="t"/>
              </v:shape>
            </v:group>
            <v:group style="position:absolute;left:4947;top:7977;width:2;height:507" coordorigin="4947,7977" coordsize="2,507">
              <v:shape style="position:absolute;left:4947;top:7977;width:2;height:507" coordorigin="4947,7977" coordsize="0,507" path="m4947,8484l4947,7977e" filled="f" stroked="t" strokeweight=".47616pt" strokecolor="#2B2B2B">
                <v:path arrowok="t"/>
              </v:shape>
            </v:group>
            <v:group style="position:absolute;left:4943;top:8230;width:1300;height:2" coordorigin="4943,8230" coordsize="1300,2">
              <v:shape style="position:absolute;left:4943;top:8230;width:1300;height:2" coordorigin="4943,8230" coordsize="1300,0" path="m4943,8230l6242,8230e" filled="f" stroked="t" strokeweight=".71424pt" strokecolor="#575757">
                <v:path arrowok="t"/>
              </v:shape>
            </v:group>
            <v:group style="position:absolute;left:6185;top:8230;width:652;height:2" coordorigin="6185,8230" coordsize="652,2">
              <v:shape style="position:absolute;left:6185;top:8230;width:652;height:2" coordorigin="6185,8230" coordsize="652,0" path="m6185,8230l6838,8230e" filled="f" stroked="t" strokeweight=".47616pt" strokecolor="#3B3B3B">
                <v:path arrowok="t"/>
              </v:shape>
            </v:group>
            <v:group style="position:absolute;left:6752;top:8233;width:4752;height:2" coordorigin="6752,8233" coordsize="4752,2">
              <v:shape style="position:absolute;left:6752;top:8233;width:4752;height:2" coordorigin="6752,8233" coordsize="4752,0" path="m6752,8233l11504,8233e" filled="f" stroked="t" strokeweight=".71424pt" strokecolor="#5B5B5B">
                <v:path arrowok="t"/>
              </v:shape>
            </v:group>
            <v:group style="position:absolute;left:11499;top:7972;width:2;height:301" coordorigin="11499,7972" coordsize="2,301">
              <v:shape style="position:absolute;left:11499;top:7972;width:2;height:301" coordorigin="11499,7972" coordsize="0,301" path="m11499,8273l11499,7972e" filled="f" stroked="t" strokeweight=".47616pt" strokecolor="#3F3F3F">
                <v:path arrowok="t"/>
              </v:shape>
            </v:group>
            <v:group style="position:absolute;left:343;top:8472;width:3743;height:2" coordorigin="343,8472" coordsize="3743,2">
              <v:shape style="position:absolute;left:343;top:8472;width:3743;height:2" coordorigin="343,8472" coordsize="3743,0" path="m343,8472l4085,8472e" filled="f" stroked="t" strokeweight=".71424pt" strokecolor="#545454">
                <v:path arrowok="t"/>
              </v:shape>
            </v:group>
            <v:group style="position:absolute;left:357;top:4555;width:2;height:7346" coordorigin="357,4555" coordsize="2,7346">
              <v:shape style="position:absolute;left:357;top:4555;width:2;height:7346" coordorigin="357,4555" coordsize="0,7346" path="m357,11901l357,4555e" filled="f" stroked="t" strokeweight=".47616pt" strokecolor="#4B4B4B">
                <v:path arrowok="t"/>
              </v:shape>
            </v:group>
            <v:group style="position:absolute;left:2357;top:8235;width:2;height:229" coordorigin="2357,8235" coordsize="2,229">
              <v:shape style="position:absolute;left:2357;top:8235;width:2;height:229" coordorigin="2357,8235" coordsize="0,229" path="m2357,8465l2357,8235e" filled="f" stroked="t" strokeweight=".23808pt" strokecolor="#8C8C8C">
                <v:path arrowok="t"/>
              </v:shape>
            </v:group>
            <v:group style="position:absolute;left:4028;top:8474;width:571;height:2" coordorigin="4028,8474" coordsize="571,2">
              <v:shape style="position:absolute;left:4028;top:8474;width:571;height:2" coordorigin="4028,8474" coordsize="571,0" path="m4028,8474l4600,8474e" filled="f" stroked="t" strokeweight=".47616pt" strokecolor="#3B3B3B">
                <v:path arrowok="t"/>
              </v:shape>
            </v:group>
            <v:group style="position:absolute;left:4543;top:8472;width:6966;height:2" coordorigin="4543,8472" coordsize="6966,2">
              <v:shape style="position:absolute;left:4543;top:8472;width:6966;height:2" coordorigin="4543,8472" coordsize="6966,0" path="m4543,8472l11509,8472e" filled="f" stroked="t" strokeweight=".71424pt" strokecolor="#575757">
                <v:path arrowok="t"/>
              </v:shape>
            </v:group>
            <v:group style="position:absolute;left:11499;top:8202;width:2;height:292" coordorigin="11499,8202" coordsize="2,292">
              <v:shape style="position:absolute;left:11499;top:8202;width:2;height:292" coordorigin="11499,8202" coordsize="0,292" path="m11499,8493l11499,8202e" filled="f" stroked="t" strokeweight=".47616pt" strokecolor="#545454">
                <v:path arrowok="t"/>
              </v:shape>
            </v:group>
            <v:group style="position:absolute;left:2388;top:8422;width:2;height:1850" coordorigin="2388,8422" coordsize="2,1850">
              <v:shape style="position:absolute;left:2388;top:8422;width:2;height:1850" coordorigin="2388,8422" coordsize="0,1850" path="m2388,10271l2388,8422e" filled="f" stroked="t" strokeweight=".71424pt" strokecolor="#707070">
                <v:path arrowok="t"/>
              </v:shape>
            </v:group>
            <v:group style="position:absolute;left:348;top:9284;width:4252;height:2" coordorigin="348,9284" coordsize="4252,2">
              <v:shape style="position:absolute;left:348;top:9284;width:4252;height:2" coordorigin="348,9284" coordsize="4252,0" path="m348,9284l4600,9284e" filled="f" stroked="t" strokeweight=".71424pt" strokecolor="#4F4F4F">
                <v:path arrowok="t"/>
              </v:shape>
            </v:group>
            <v:group style="position:absolute;left:4543;top:9282;width:414;height:2" coordorigin="4543,9282" coordsize="414,2">
              <v:shape style="position:absolute;left:4543;top:9282;width:414;height:2" coordorigin="4543,9282" coordsize="414,0" path="m4543,9282l4957,9282e" filled="f" stroked="t" strokeweight=".47616pt" strokecolor="#2B2B2B">
                <v:path arrowok="t"/>
              </v:shape>
            </v:group>
            <v:group style="position:absolute;left:4900;top:9284;width:1343;height:2" coordorigin="4900,9284" coordsize="1343,2">
              <v:shape style="position:absolute;left:4900;top:9284;width:1343;height:2" coordorigin="4900,9284" coordsize="1343,0" path="m4900,9284l6242,9284e" filled="f" stroked="t" strokeweight=".95232pt" strokecolor="#575757">
                <v:path arrowok="t"/>
              </v:shape>
            </v:group>
            <v:group style="position:absolute;left:6185;top:9282;width:652;height:2" coordorigin="6185,9282" coordsize="652,2">
              <v:shape style="position:absolute;left:6185;top:9282;width:652;height:2" coordorigin="6185,9282" coordsize="652,0" path="m6185,9282l6838,9282e" filled="f" stroked="t" strokeweight=".47616pt" strokecolor="#383838">
                <v:path arrowok="t"/>
              </v:shape>
            </v:group>
            <v:group style="position:absolute;left:6761;top:9282;width:1619;height:2" coordorigin="6761,9282" coordsize="1619,2">
              <v:shape style="position:absolute;left:6761;top:9282;width:1619;height:2" coordorigin="6761,9282" coordsize="1619,0" path="m6761,9282l8380,9282e" filled="f" stroked="t" strokeweight=".95232pt" strokecolor="#606060">
                <v:path arrowok="t"/>
              </v:shape>
            </v:group>
            <v:group style="position:absolute;left:8323;top:9279;width:348;height:2" coordorigin="8323,9279" coordsize="348,2">
              <v:shape style="position:absolute;left:8323;top:9279;width:348;height:2" coordorigin="8323,9279" coordsize="348,0" path="m8323,9279l8671,9279e" filled="f" stroked="t" strokeweight=".47616pt" strokecolor="#4B4B4B">
                <v:path arrowok="t"/>
              </v:shape>
            </v:group>
            <v:group style="position:absolute;left:8533;top:9279;width:2976;height:2" coordorigin="8533,9279" coordsize="2976,2">
              <v:shape style="position:absolute;left:8533;top:9279;width:2976;height:2" coordorigin="8533,9279" coordsize="2976,0" path="m8533,9279l11509,9279e" filled="f" stroked="t" strokeweight=".71424pt" strokecolor="#606060">
                <v:path arrowok="t"/>
              </v:shape>
            </v:group>
            <v:group style="position:absolute;left:11506;top:9234;width:2;height:315" coordorigin="11506,9234" coordsize="2,315">
              <v:shape style="position:absolute;left:11506;top:9234;width:2;height:315" coordorigin="11506,9234" coordsize="0,315" path="m11506,9550l11506,9234e" filled="f" stroked="t" strokeweight=".71424pt" strokecolor="#6B6B6B">
                <v:path arrowok="t"/>
              </v:shape>
            </v:group>
            <v:group style="position:absolute;left:2357;top:9521;width:2;height:468" coordorigin="2357,9521" coordsize="2,468">
              <v:shape style="position:absolute;left:2357;top:9521;width:2;height:468" coordorigin="2357,9521" coordsize="0,468" path="m2357,9989l2357,9521e" filled="f" stroked="t" strokeweight=".23808pt" strokecolor="#000000">
                <v:path arrowok="t"/>
              </v:shape>
            </v:group>
            <v:group style="position:absolute;left:11509;top:9492;width:2;height:526" coordorigin="11509,9492" coordsize="2,526">
              <v:shape style="position:absolute;left:11509;top:9492;width:2;height:526" coordorigin="11509,9492" coordsize="0,526" path="m11509,10018l11509,9492e" filled="f" stroked="t" strokeweight=".47616pt" strokecolor="#4F4F4F">
                <v:path arrowok="t"/>
              </v:shape>
            </v:group>
            <v:group style="position:absolute;left:357;top:10441;width:8314;height:2" coordorigin="357,10441" coordsize="8314,2">
              <v:shape style="position:absolute;left:357;top:10441;width:8314;height:2" coordorigin="357,10441" coordsize="8314,0" path="m357,10441l8671,10441e" filled="f" stroked="t" strokeweight=".71424pt" strokecolor="#575757">
                <v:path arrowok="t"/>
              </v:shape>
            </v:group>
            <v:group style="position:absolute;left:2357;top:9989;width:2;height:444" coordorigin="2357,9989" coordsize="2,444">
              <v:shape style="position:absolute;left:2357;top:9989;width:2;height:444" coordorigin="2357,9989" coordsize="0,444" path="m2357,10434l2357,9989e" filled="f" stroked="t" strokeweight=".23808pt" strokecolor="#878787">
                <v:path arrowok="t"/>
              </v:shape>
            </v:group>
            <v:group style="position:absolute;left:8614;top:10434;width:529;height:2" coordorigin="8614,10434" coordsize="529,2">
              <v:shape style="position:absolute;left:8614;top:10434;width:529;height:2" coordorigin="8614,10434" coordsize="529,0" path="m8614,10434l9142,10434e" filled="f" stroked="t" strokeweight=".47616pt" strokecolor="#383838">
                <v:path arrowok="t"/>
              </v:shape>
            </v:group>
            <v:group style="position:absolute;left:9085;top:10434;width:2433;height:2" coordorigin="9085,10434" coordsize="2433,2">
              <v:shape style="position:absolute;left:9085;top:10434;width:2433;height:2" coordorigin="9085,10434" coordsize="2433,0" path="m9085,10434l11518,10434e" filled="f" stroked="t" strokeweight=".71424pt" strokecolor="#5B5B5B">
                <v:path arrowok="t"/>
              </v:shape>
            </v:group>
            <v:group style="position:absolute;left:357;top:10687;width:3538;height:2" coordorigin="357,10687" coordsize="3538,2">
              <v:shape style="position:absolute;left:357;top:10687;width:3538;height:2" coordorigin="357,10687" coordsize="3538,0" path="m357,10687l3895,10687e" filled="f" stroked="t" strokeweight=".71424pt" strokecolor="#545454">
                <v:path arrowok="t"/>
              </v:shape>
            </v:group>
            <v:group style="position:absolute;left:362;top:10391;width:2;height:382" coordorigin="362,10391" coordsize="2,382">
              <v:shape style="position:absolute;left:362;top:10391;width:2;height:382" coordorigin="362,10391" coordsize="0,382" path="m362,10773l362,10391e" filled="f" stroked="t" strokeweight=".71424pt" strokecolor="#343434">
                <v:path arrowok="t"/>
              </v:shape>
            </v:group>
            <v:group style="position:absolute;left:2357;top:10419;width:2;height:574" coordorigin="2357,10419" coordsize="2,574">
              <v:shape style="position:absolute;left:2357;top:10419;width:2;height:574" coordorigin="2357,10419" coordsize="0,574" path="m2357,10993l2357,10419e" filled="f" stroked="t" strokeweight=".23808pt" strokecolor="#606060">
                <v:path arrowok="t"/>
              </v:shape>
            </v:group>
            <v:group style="position:absolute;left:3838;top:10682;width:248;height:2" coordorigin="3838,10682" coordsize="248,2">
              <v:shape style="position:absolute;left:3838;top:10682;width:248;height:2" coordorigin="3838,10682" coordsize="248,0" path="m3838,10682l4085,10682e" filled="f" stroked="t" strokeweight=".47616pt" strokecolor="#2F2F2F">
                <v:path arrowok="t"/>
              </v:shape>
            </v:group>
            <v:group style="position:absolute;left:3990;top:10685;width:1290;height:2" coordorigin="3990,10685" coordsize="1290,2">
              <v:shape style="position:absolute;left:3990;top:10685;width:1290;height:2" coordorigin="3990,10685" coordsize="1290,0" path="m3990,10685l5281,10685e" filled="f" stroked="t" strokeweight=".95232pt" strokecolor="#575757">
                <v:path arrowok="t"/>
              </v:shape>
            </v:group>
            <v:group style="position:absolute;left:5214;top:10682;width:838;height:2" coordorigin="5214,10682" coordsize="838,2">
              <v:shape style="position:absolute;left:5214;top:10682;width:838;height:2" coordorigin="5214,10682" coordsize="838,0" path="m5214,10682l6052,10682e" filled="f" stroked="t" strokeweight=".47616pt" strokecolor="#383838">
                <v:path arrowok="t"/>
              </v:shape>
            </v:group>
            <v:group style="position:absolute;left:5995;top:10680;width:5523;height:2" coordorigin="5995,10680" coordsize="5523,2">
              <v:shape style="position:absolute;left:5995;top:10680;width:5523;height:2" coordorigin="5995,10680" coordsize="5523,0" path="m5995,10680l11518,10680e" filled="f" stroked="t" strokeweight=".71424pt" strokecolor="#5B5B5B">
                <v:path arrowok="t"/>
              </v:shape>
            </v:group>
            <v:group style="position:absolute;left:795;top:10928;width:1595;height:2" coordorigin="795,10928" coordsize="1595,2">
              <v:shape style="position:absolute;left:795;top:10928;width:1595;height:2" coordorigin="795,10928" coordsize="1595,0" path="m795,10928l2390,10928e" filled="f" stroked="t" strokeweight=".71424pt" strokecolor="#4F4F4F">
                <v:path arrowok="t"/>
              </v:shape>
            </v:group>
            <v:group style="position:absolute;left:2328;top:10931;width:457;height:2" coordorigin="2328,10931" coordsize="457,2">
              <v:shape style="position:absolute;left:2328;top:10931;width:457;height:2" coordorigin="2328,10931" coordsize="457,0" path="m2328,10931l2786,10931e" filled="f" stroked="t" strokeweight=".47616pt" strokecolor="#383838">
                <v:path arrowok="t"/>
              </v:shape>
            </v:group>
            <v:group style="position:absolute;left:2728;top:10928;width:1371;height:2" coordorigin="2728,10928" coordsize="1371,2">
              <v:shape style="position:absolute;left:2728;top:10928;width:1371;height:2" coordorigin="2728,10928" coordsize="1371,0" path="m2728,10928l4100,10928e" filled="f" stroked="t" strokeweight=".95232pt" strokecolor="#5B5B5B">
                <v:path arrowok="t"/>
              </v:shape>
            </v:group>
            <v:group style="position:absolute;left:4028;top:10928;width:929;height:2" coordorigin="4028,10928" coordsize="929,2">
              <v:shape style="position:absolute;left:4028;top:10928;width:929;height:2" coordorigin="4028,10928" coordsize="929,0" path="m4028,10928l4957,10928e" filled="f" stroked="t" strokeweight=".71424pt" strokecolor="#484848">
                <v:path arrowok="t"/>
              </v:shape>
            </v:group>
            <v:group style="position:absolute;left:4785;top:10928;width:1305;height:2" coordorigin="4785,10928" coordsize="1305,2">
              <v:shape style="position:absolute;left:4785;top:10928;width:1305;height:2" coordorigin="4785,10928" coordsize="1305,0" path="m4785,10928l6090,10928e" filled="f" stroked="t" strokeweight=".95232pt" strokecolor="#5B5B5B">
                <v:path arrowok="t"/>
              </v:shape>
            </v:group>
            <v:group style="position:absolute;left:5995;top:10928;width:248;height:2" coordorigin="5995,10928" coordsize="248,2">
              <v:shape style="position:absolute;left:5995;top:10928;width:248;height:2" coordorigin="5995,10928" coordsize="248,0" path="m5995,10928l6242,10928e" filled="f" stroked="t" strokeweight=".47616pt" strokecolor="#484848">
                <v:path arrowok="t"/>
              </v:shape>
            </v:group>
            <v:group style="position:absolute;left:6185;top:10926;width:652;height:2" coordorigin="6185,10926" coordsize="652,2">
              <v:shape style="position:absolute;left:6185;top:10926;width:652;height:2" coordorigin="6185,10926" coordsize="652,0" path="m6185,10926l6838,10926e" filled="f" stroked="t" strokeweight=".47616pt" strokecolor="#2B2B2B">
                <v:path arrowok="t"/>
              </v:shape>
            </v:group>
            <v:group style="position:absolute;left:6781;top:10924;width:210;height:2" coordorigin="6781,10924" coordsize="210,2">
              <v:shape style="position:absolute;left:6781;top:10924;width:210;height:2" coordorigin="6781,10924" coordsize="210,0" path="m6781,10924l6990,10924e" filled="f" stroked="t" strokeweight=".47616pt" strokecolor="#484848">
                <v:path arrowok="t"/>
              </v:shape>
            </v:group>
            <v:group style="position:absolute;left:6904;top:10924;width:1767;height:2" coordorigin="6904,10924" coordsize="1767,2">
              <v:shape style="position:absolute;left:6904;top:10924;width:1767;height:2" coordorigin="6904,10924" coordsize="1767,0" path="m6904,10924l8671,10924e" filled="f" stroked="t" strokeweight=".71424pt" strokecolor="#5B5B5B">
                <v:path arrowok="t"/>
              </v:shape>
            </v:group>
            <v:group style="position:absolute;left:8614;top:10921;width:786;height:2" coordorigin="8614,10921" coordsize="786,2">
              <v:shape style="position:absolute;left:8614;top:10921;width:786;height:2" coordorigin="8614,10921" coordsize="786,0" path="m8614,10921l9399,10921e" filled="f" stroked="t" strokeweight=".47616pt" strokecolor="#3F3F3F">
                <v:path arrowok="t"/>
              </v:shape>
            </v:group>
            <v:group style="position:absolute;left:9342;top:10921;width:2176;height:2" coordorigin="9342,10921" coordsize="2176,2">
              <v:shape style="position:absolute;left:9342;top:10921;width:2176;height:2" coordorigin="9342,10921" coordsize="2176,0" path="m9342,10921l11518,10921e" filled="f" stroked="t" strokeweight=".71424pt" strokecolor="#606060">
                <v:path arrowok="t"/>
              </v:shape>
            </v:group>
            <v:group style="position:absolute;left:364;top:10964;width:2;height:2619" coordorigin="364,10964" coordsize="2,2619">
              <v:shape style="position:absolute;left:364;top:10964;width:2;height:2619" coordorigin="364,10964" coordsize="0,2619" path="m364,13583l364,10964e" filled="f" stroked="t" strokeweight=".71424pt" strokecolor="#444444">
                <v:path arrowok="t"/>
              </v:shape>
            </v:group>
            <v:group style="position:absolute;left:2357;top:10993;width:2;height:191" coordorigin="2357,10993" coordsize="2,191">
              <v:shape style="position:absolute;left:2357;top:10993;width:2;height:191" coordorigin="2357,10993" coordsize="0,191" path="m2357,11184l2357,10993e" filled="f" stroked="t" strokeweight=".23808pt" strokecolor="#000000">
                <v:path arrowok="t"/>
              </v:shape>
            </v:group>
            <v:group style="position:absolute;left:374;top:11155;width:2;height:1845" coordorigin="374,11155" coordsize="2,1845">
              <v:shape style="position:absolute;left:374;top:11155;width:2;height:1845" coordorigin="374,11155" coordsize="0,1845" path="m374,13000l374,11155e" filled="f" stroked="t" strokeweight=".95232pt" strokecolor="#575757">
                <v:path arrowok="t"/>
              </v:shape>
            </v:group>
            <v:group style="position:absolute;left:2357;top:11184;width:2;height:1181" coordorigin="2357,11184" coordsize="2,1181">
              <v:shape style="position:absolute;left:2357;top:11184;width:2;height:1181" coordorigin="2357,11184" coordsize="0,1181" path="m2357,12365l2357,11184e" filled="f" stroked="t" strokeweight=".23808pt" strokecolor="#575757">
                <v:path arrowok="t"/>
              </v:shape>
            </v:group>
            <v:group style="position:absolute;left:362;top:11421;width:4919;height:2" coordorigin="362,11421" coordsize="4919,2">
              <v:shape style="position:absolute;left:362;top:11421;width:4919;height:2" coordorigin="362,11421" coordsize="4919,0" path="m362,11421l5281,11421e" filled="f" stroked="t" strokeweight=".71424pt" strokecolor="#545454">
                <v:path arrowok="t"/>
              </v:shape>
            </v:group>
            <v:group style="position:absolute;left:5214;top:11418;width:838;height:2" coordorigin="5214,11418" coordsize="838,2">
              <v:shape style="position:absolute;left:5214;top:11418;width:838;height:2" coordorigin="5214,11418" coordsize="838,0" path="m5214,11418l6052,11418e" filled="f" stroked="t" strokeweight=".47616pt" strokecolor="#343434">
                <v:path arrowok="t"/>
              </v:shape>
            </v:group>
            <v:group style="position:absolute;left:5995;top:11418;width:995;height:2" coordorigin="5995,11418" coordsize="995,2">
              <v:shape style="position:absolute;left:5995;top:11418;width:995;height:2" coordorigin="5995,11418" coordsize="995,0" path="m5995,11418l6990,11418e" filled="f" stroked="t" strokeweight=".95232pt" strokecolor="#575757">
                <v:path arrowok="t"/>
              </v:shape>
            </v:group>
            <v:group style="position:absolute;left:6933;top:11418;width:452;height:2" coordorigin="6933,11418" coordsize="452,2">
              <v:shape style="position:absolute;left:6933;top:11418;width:452;height:2" coordorigin="6933,11418" coordsize="452,0" path="m6933,11418l7385,11418e" filled="f" stroked="t" strokeweight=".47616pt" strokecolor="#2F2F2F">
                <v:path arrowok="t"/>
              </v:shape>
            </v:group>
            <v:group style="position:absolute;left:7328;top:11416;width:1052;height:2" coordorigin="7328,11416" coordsize="1052,2">
              <v:shape style="position:absolute;left:7328;top:11416;width:1052;height:2" coordorigin="7328,11416" coordsize="1052,0" path="m7328,11416l8380,11416e" filled="f" stroked="t" strokeweight=".47616pt" strokecolor="#4F4F4F">
                <v:path arrowok="t"/>
              </v:shape>
            </v:group>
            <v:group style="position:absolute;left:8219;top:11416;width:1181;height:2" coordorigin="8219,11416" coordsize="1181,2">
              <v:shape style="position:absolute;left:8219;top:11416;width:1181;height:2" coordorigin="8219,11416" coordsize="1181,0" path="m8219,11416l9399,11416e" filled="f" stroked="t" strokeweight=".95232pt" strokecolor="#6B6B6B">
                <v:path arrowok="t"/>
              </v:shape>
            </v:group>
            <v:group style="position:absolute;left:9342;top:11411;width:2176;height:2" coordorigin="9342,11411" coordsize="2176,2">
              <v:shape style="position:absolute;left:9342;top:11411;width:2176;height:2" coordorigin="9342,11411" coordsize="2176,0" path="m9342,11411l11518,11411e" filled="f" stroked="t" strokeweight=".71424pt" strokecolor="#575757">
                <v:path arrowok="t"/>
              </v:shape>
            </v:group>
            <v:group style="position:absolute;left:362;top:11660;width:4909;height:2" coordorigin="362,11660" coordsize="4909,2">
              <v:shape style="position:absolute;left:362;top:11660;width:4909;height:2" coordorigin="362,11660" coordsize="4909,0" path="m362,11660l5271,11660e" filled="f" stroked="t" strokeweight=".71424pt" strokecolor="#575757">
                <v:path arrowok="t"/>
              </v:shape>
            </v:group>
            <v:group style="position:absolute;left:5214;top:11657;width:624;height:2" coordorigin="5214,11657" coordsize="624,2">
              <v:shape style="position:absolute;left:5214;top:11657;width:624;height:2" coordorigin="5214,11657" coordsize="624,0" path="m5214,11657l5838,11657e" filled="f" stroked="t" strokeweight=".47616pt" strokecolor="#3B3B3B">
                <v:path arrowok="t"/>
              </v:shape>
            </v:group>
            <v:group style="position:absolute;left:5781;top:11657;width:1605;height:2" coordorigin="5781,11657" coordsize="1605,2">
              <v:shape style="position:absolute;left:5781;top:11657;width:1605;height:2" coordorigin="5781,11657" coordsize="1605,0" path="m5781,11657l7385,11657e" filled="f" stroked="t" strokeweight=".71424pt" strokecolor="#606060">
                <v:path arrowok="t"/>
              </v:shape>
            </v:group>
            <v:group style="position:absolute;left:7328;top:11655;width:1052;height:2" coordorigin="7328,11655" coordsize="1052,2">
              <v:shape style="position:absolute;left:7328;top:11655;width:1052;height:2" coordorigin="7328,11655" coordsize="1052,0" path="m7328,11655l8380,11655e" filled="f" stroked="t" strokeweight=".47616pt" strokecolor="#444444">
                <v:path arrowok="t"/>
              </v:shape>
            </v:group>
            <v:group style="position:absolute;left:8323;top:11650;width:3195;height:2" coordorigin="8323,11650" coordsize="3195,2">
              <v:shape style="position:absolute;left:8323;top:11650;width:3195;height:2" coordorigin="8323,11650" coordsize="3195,0" path="m8323,11650l11518,11650e" filled="f" stroked="t" strokeweight=".71424pt" strokecolor="#646464">
                <v:path arrowok="t"/>
              </v:shape>
            </v:group>
            <v:group style="position:absolute;left:11516;top:9330;width:2;height:3245" coordorigin="11516,9330" coordsize="2,3245">
              <v:shape style="position:absolute;left:11516;top:9330;width:2;height:3245" coordorigin="11516,9330" coordsize="0,3245" path="m11516,12575l11516,9330e" filled="f" stroked="t" strokeweight=".47616pt" strokecolor="#646464">
                <v:path arrowok="t"/>
              </v:shape>
            </v:group>
            <v:group style="position:absolute;left:1171;top:11653;width:2;height:1458" coordorigin="1171,11653" coordsize="2,1458">
              <v:shape style="position:absolute;left:1171;top:11653;width:2;height:1458" coordorigin="1171,11653" coordsize="0,1458" path="m1171,13110l1171,11653e" filled="f" stroked="t" strokeweight=".47616pt" strokecolor="#3B3B3B">
                <v:path arrowok="t"/>
              </v:shape>
            </v:group>
            <v:group style="position:absolute;left:367;top:11908;width:3366;height:2" coordorigin="367,11908" coordsize="3366,2">
              <v:shape style="position:absolute;left:367;top:11908;width:3366;height:2" coordorigin="367,11908" coordsize="3366,0" path="m367,11908l3733,11908e" filled="f" stroked="t" strokeweight=".71424pt" strokecolor="#575757">
                <v:path arrowok="t"/>
              </v:shape>
            </v:group>
            <v:group style="position:absolute;left:1676;top:11643;width:2;height:722" coordorigin="1676,11643" coordsize="2,722">
              <v:shape style="position:absolute;left:1676;top:11643;width:2;height:722" coordorigin="1676,11643" coordsize="0,722" path="m1676,12365l1676,11643e" filled="f" stroked="t" strokeweight=".23808pt" strokecolor="#232323">
                <v:path arrowok="t"/>
              </v:shape>
            </v:group>
            <v:group style="position:absolute;left:3657;top:11906;width:943;height:2" coordorigin="3657,11906" coordsize="943,2">
              <v:shape style="position:absolute;left:3657;top:11906;width:943;height:2" coordorigin="3657,11906" coordsize="943,0" path="m3657,11906l4600,11906e" filled="f" stroked="t" strokeweight=".47616pt" strokecolor="#444444">
                <v:path arrowok="t"/>
              </v:shape>
            </v:group>
            <v:group style="position:absolute;left:4471;top:11903;width:1771;height:2" coordorigin="4471,11903" coordsize="1771,2">
              <v:shape style="position:absolute;left:4471;top:11903;width:1771;height:2" coordorigin="4471,11903" coordsize="1771,0" path="m4471,11903l6242,11903e" filled="f" stroked="t" strokeweight=".95232pt" strokecolor="#606060">
                <v:path arrowok="t"/>
              </v:shape>
            </v:group>
            <v:group style="position:absolute;left:6185;top:11901;width:652;height:2" coordorigin="6185,11901" coordsize="652,2">
              <v:shape style="position:absolute;left:6185;top:11901;width:652;height:2" coordorigin="6185,11901" coordsize="652,0" path="m6185,11901l6838,11901e" filled="f" stroked="t" strokeweight=".47616pt" strokecolor="#383838">
                <v:path arrowok="t"/>
              </v:shape>
            </v:group>
            <v:group style="position:absolute;left:7357;top:11643;width:2;height:258" coordorigin="7357,11643" coordsize="2,258">
              <v:shape style="position:absolute;left:7357;top:11643;width:2;height:258" coordorigin="7357,11643" coordsize="0,258" path="m7357,11901l7357,11643e" filled="f" stroked="t" strokeweight=".23808pt" strokecolor="#484848">
                <v:path arrowok="t"/>
              </v:shape>
            </v:group>
            <v:group style="position:absolute;left:6781;top:11899;width:4738;height:2" coordorigin="6781,11899" coordsize="4738,2">
              <v:shape style="position:absolute;left:6781;top:11899;width:4738;height:2" coordorigin="6781,11899" coordsize="4738,0" path="m6781,11899l11518,11899e" filled="f" stroked="t" strokeweight=".71424pt" strokecolor="#606060">
                <v:path arrowok="t"/>
              </v:shape>
            </v:group>
            <v:group style="position:absolute;left:7357;top:11887;width:2;height:478" coordorigin="7357,11887" coordsize="2,478">
              <v:shape style="position:absolute;left:7357;top:11887;width:2;height:478" coordorigin="7357,11887" coordsize="0,478" path="m7357,12365l7357,11887e" filled="f" stroked="t" strokeweight=".23808pt" strokecolor="#646464">
                <v:path arrowok="t"/>
              </v:shape>
            </v:group>
            <v:group style="position:absolute;left:11485;top:11887;width:2;height:679" coordorigin="11485,11887" coordsize="2,679">
              <v:shape style="position:absolute;left:11485;top:11887;width:2;height:679" coordorigin="11485,11887" coordsize="0,679" path="m11485,12565l11485,11887e" filled="f" stroked="t" strokeweight=".23808pt" strokecolor="#4B4B4B">
                <v:path arrowok="t"/>
              </v:shape>
            </v:group>
            <v:group style="position:absolute;left:1676;top:12365;width:2;height:1386" coordorigin="1676,12365" coordsize="2,1386">
              <v:shape style="position:absolute;left:1676;top:12365;width:2;height:1386" coordorigin="1676,12365" coordsize="0,1386" path="m1676,13751l1676,12365e" filled="f" stroked="t" strokeweight=".23808pt" strokecolor="#000000">
                <v:path arrowok="t"/>
              </v:shape>
            </v:group>
            <v:group style="position:absolute;left:2357;top:12365;width:2;height:1386" coordorigin="2357,12365" coordsize="2,1386">
              <v:shape style="position:absolute;left:2357;top:12365;width:2;height:1386" coordorigin="2357,12365" coordsize="0,1386" path="m2357,13751l2357,12365e" filled="f" stroked="t" strokeweight=".23808pt" strokecolor="#000000">
                <v:path arrowok="t"/>
              </v:shape>
            </v:group>
            <v:group style="position:absolute;left:7357;top:12365;width:2;height:3905" coordorigin="7357,12365" coordsize="2,3905">
              <v:shape style="position:absolute;left:7357;top:12365;width:2;height:3905" coordorigin="7357,12365" coordsize="0,3905" path="m7357,16270l7357,12365e" filled="f" stroked="t" strokeweight=".23808pt" strokecolor="#000000">
                <v:path arrowok="t"/>
              </v:shape>
            </v:group>
            <v:group style="position:absolute;left:379;top:12537;width:2;height:4168" coordorigin="379,12537" coordsize="2,4168">
              <v:shape style="position:absolute;left:379;top:12537;width:2;height:4168" coordorigin="379,12537" coordsize="0,4168" path="m379,16705l379,12537e" filled="f" stroked="t" strokeweight=".47616pt" strokecolor="#3F3F3F">
                <v:path arrowok="t"/>
              </v:shape>
            </v:group>
            <v:group style="position:absolute;left:11485;top:12565;width:2;height:3704" coordorigin="11485,12565" coordsize="2,3704">
              <v:shape style="position:absolute;left:11485;top:12565;width:2;height:3704" coordorigin="11485,12565" coordsize="0,3704" path="m11485,16270l11485,12565e" filled="f" stroked="t" strokeweight=".23808pt" strokecolor="#000000">
                <v:path arrowok="t"/>
              </v:shape>
            </v:group>
            <v:group style="position:absolute;left:1176;top:13053;width:2;height:449" coordorigin="1176,13053" coordsize="2,449">
              <v:shape style="position:absolute;left:1176;top:13053;width:2;height:449" coordorigin="1176,13053" coordsize="0,449" path="m1176,13502l1176,13053e" filled="f" stroked="t" strokeweight=".47616pt" strokecolor="#232323">
                <v:path arrowok="t"/>
              </v:shape>
            </v:group>
            <v:group style="position:absolute;left:1183;top:13445;width:2;height:2853" coordorigin="1183,13445" coordsize="2,2853">
              <v:shape style="position:absolute;left:1183;top:13445;width:2;height:2853" coordorigin="1183,13445" coordsize="0,2853" path="m1183,16298l1183,13445e" filled="f" stroked="t" strokeweight=".95232pt" strokecolor="#5B5B5B">
                <v:path arrowok="t"/>
              </v:shape>
            </v:group>
            <v:group style="position:absolute;left:376;top:13992;width:2014;height:2" coordorigin="376,13992" coordsize="2014,2">
              <v:shape style="position:absolute;left:376;top:13992;width:2014;height:2" coordorigin="376,13992" coordsize="2014,0" path="m376,13992l2390,13992e" filled="f" stroked="t" strokeweight=".71424pt" strokecolor="#606060">
                <v:path arrowok="t"/>
              </v:shape>
            </v:group>
            <v:group style="position:absolute;left:1676;top:13751;width:2;height:339" coordorigin="1676,13751" coordsize="2,339">
              <v:shape style="position:absolute;left:1676;top:13751;width:2;height:339" coordorigin="1676,13751" coordsize="0,339" path="m1676,14090l1676,13751e" filled="f" stroked="t" strokeweight=".23808pt" strokecolor="#3B3B3B">
                <v:path arrowok="t"/>
              </v:shape>
            </v:group>
            <v:group style="position:absolute;left:2357;top:13751;width:2;height:339" coordorigin="2357,13751" coordsize="2,339">
              <v:shape style="position:absolute;left:2357;top:13751;width:2;height:339" coordorigin="2357,13751" coordsize="0,339" path="m2357,14090l2357,13751e" filled="f" stroked="t" strokeweight=".23808pt" strokecolor="#606060">
                <v:path arrowok="t"/>
              </v:shape>
            </v:group>
            <v:group style="position:absolute;left:6214;top:14339;width:1148;height:2" coordorigin="6214,14339" coordsize="1148,2">
              <v:shape style="position:absolute;left:6214;top:14339;width:1148;height:2" coordorigin="6214,14339" coordsize="1148,0" path="m6214,14339l7361,14339e" filled="f" stroked="t" strokeweight=".23808pt" strokecolor="#4B4BA0">
                <v:path arrowok="t"/>
              </v:shape>
            </v:group>
            <v:group style="position:absolute;left:1676;top:14090;width:2;height:2586" coordorigin="1676,14090" coordsize="2,2586">
              <v:shape style="position:absolute;left:1676;top:14090;width:2;height:2586" coordorigin="1676,14090" coordsize="0,2586" path="m1676,16676l1676,14090e" filled="f" stroked="t" strokeweight=".23808pt" strokecolor="#000000">
                <v:path arrowok="t"/>
              </v:shape>
            </v:group>
            <v:group style="position:absolute;left:2357;top:14090;width:2;height:2586" coordorigin="2357,14090" coordsize="2,2586">
              <v:shape style="position:absolute;left:2357;top:14090;width:2;height:2586" coordorigin="2357,14090" coordsize="0,2586" path="m2357,16676l2357,14090e" filled="f" stroked="t" strokeweight=".23808pt" strokecolor="#000000">
                <v:path arrowok="t"/>
              </v:shape>
            </v:group>
            <v:group style="position:absolute;left:383;top:14611;width:2;height:401" coordorigin="383,14611" coordsize="2,401">
              <v:shape style="position:absolute;left:383;top:14611;width:2;height:401" coordorigin="383,14611" coordsize="0,401" path="m383,15013l383,14611e" filled="f" stroked="t" strokeweight=".23808pt" strokecolor="#232323">
                <v:path arrowok="t"/>
              </v:shape>
            </v:group>
            <v:group style="position:absolute;left:383;top:14955;width:2;height:411" coordorigin="383,14955" coordsize="2,411">
              <v:shape style="position:absolute;left:383;top:14955;width:2;height:411" coordorigin="383,14955" coordsize="0,411" path="m383,15366l383,14955e" filled="f" stroked="t" strokeweight=".23808pt" strokecolor="#3F3F3F">
                <v:path arrowok="t"/>
              </v:shape>
            </v:group>
            <v:group style="position:absolute;left:352;top:15342;width:2;height:1333" coordorigin="352,15342" coordsize="2,1333">
              <v:shape style="position:absolute;left:352;top:15342;width:2;height:1333" coordorigin="352,15342" coordsize="0,1333" path="m352,16676l352,15342e" filled="f" stroked="t" strokeweight=".23808pt" strokecolor="#000000">
                <v:path arrowok="t"/>
              </v:shape>
            </v:group>
            <v:group style="position:absolute;left:390;top:16700;width:814;height:2" coordorigin="390,16700" coordsize="814,2">
              <v:shape style="position:absolute;left:390;top:16700;width:814;height:2" coordorigin="390,16700" coordsize="814,0" path="m390,16700l1205,16700e" filled="f" stroked="t" strokeweight=".47616pt" strokecolor="#4B4B4B">
                <v:path arrowok="t"/>
              </v:shape>
            </v:group>
            <v:group style="position:absolute;left:1190;top:15978;width:2;height:726" coordorigin="1190,15978" coordsize="2,726">
              <v:shape style="position:absolute;left:1190;top:15978;width:2;height:726" coordorigin="1190,15978" coordsize="0,726" path="m1190,16705l1190,15978e" filled="f" stroked="t" strokeweight=".95232pt" strokecolor="#606060">
                <v:path arrowok="t"/>
              </v:shape>
            </v:group>
            <v:group style="position:absolute;left:1133;top:16697;width:576;height:2" coordorigin="1133,16697" coordsize="576,2">
              <v:shape style="position:absolute;left:1133;top:16697;width:576;height:2" coordorigin="1133,16697" coordsize="576,0" path="m1133,16697l1709,16697e" filled="f" stroked="t" strokeweight=".71424pt" strokecolor="#646464">
                <v:path arrowok="t"/>
              </v:shape>
            </v:group>
            <v:group style="position:absolute;left:1648;top:16697;width:2067;height:2" coordorigin="1648,16697" coordsize="2067,2">
              <v:shape style="position:absolute;left:1648;top:16697;width:2067;height:2" coordorigin="1648,16697" coordsize="2067,0" path="m1648,16697l3714,16697e" filled="f" stroked="t" strokeweight=".47616pt" strokecolor="#444444">
                <v:path arrowok="t"/>
              </v:shape>
            </v:group>
            <v:group style="position:absolute;left:3657;top:16695;width:2076;height:2" coordorigin="3657,16695" coordsize="2076,2">
              <v:shape style="position:absolute;left:3657;top:16695;width:2076;height:2" coordorigin="3657,16695" coordsize="2076,0" path="m3657,16695l5733,16695e" filled="f" stroked="t" strokeweight=".71424pt" strokecolor="#606060">
                <v:path arrowok="t"/>
              </v:shape>
            </v:group>
            <v:group style="position:absolute;left:2814;top:16685;width:3609;height:2" coordorigin="2814,16685" coordsize="3609,2">
              <v:shape style="position:absolute;left:2814;top:16685;width:3609;height:2" coordorigin="2814,16685" coordsize="3609,0" path="m2814,16685l6423,16685e" filled="f" stroked="t" strokeweight=".71424pt" strokecolor="#5B5B5B">
                <v:path arrowok="t"/>
              </v:shape>
            </v:group>
            <v:group style="position:absolute;left:6366;top:16685;width:471;height:2" coordorigin="6366,16685" coordsize="471,2">
              <v:shape style="position:absolute;left:6366;top:16685;width:471;height:2" coordorigin="6366,16685" coordsize="471,0" path="m6366,16685l6838,16685e" filled="f" stroked="t" strokeweight=".47616pt" strokecolor="#343434">
                <v:path arrowok="t"/>
              </v:shape>
            </v:group>
            <v:group style="position:absolute;left:6781;top:16683;width:210;height:2" coordorigin="6781,16683" coordsize="210,2">
              <v:shape style="position:absolute;left:6781;top:16683;width:210;height:2" coordorigin="6781,16683" coordsize="210,0" path="m6781,16683l6990,16683e" filled="f" stroked="t" strokeweight=".47616pt" strokecolor="#4F4F4F">
                <v:path arrowok="t"/>
              </v:shape>
            </v:group>
            <v:group style="position:absolute;left:6933;top:16685;width:457;height:2" coordorigin="6933,16685" coordsize="457,2">
              <v:shape style="position:absolute;left:6933;top:16685;width:457;height:2" coordorigin="6933,16685" coordsize="457,0" path="m6933,16685l7390,16685e" filled="f" stroked="t" strokeweight=".95232pt" strokecolor="#646464">
                <v:path arrowok="t"/>
              </v:shape>
            </v:group>
            <v:group style="position:absolute;left:7357;top:16270;width:2;height:411" coordorigin="7357,16270" coordsize="2,411">
              <v:shape style="position:absolute;left:7357;top:16270;width:2;height:411" coordorigin="7357,16270" coordsize="0,411" path="m7357,16681l7357,16270e" filled="f" stroked="t" strokeweight=".23808pt" strokecolor="#383838">
                <v:path arrowok="t"/>
              </v:shape>
            </v:group>
            <v:group style="position:absolute;left:7561;top:16681;width:1905;height:2" coordorigin="7561,16681" coordsize="1905,2">
              <v:shape style="position:absolute;left:7561;top:16681;width:1905;height:2" coordorigin="7561,16681" coordsize="1905,0" path="m7561,16681l9466,16681e" filled="f" stroked="t" strokeweight=".95232pt" strokecolor="#707070">
                <v:path arrowok="t"/>
              </v:shape>
            </v:group>
            <v:group style="position:absolute;left:7028;top:16678;width:4490;height:2" coordorigin="7028,16678" coordsize="4490,2">
              <v:shape style="position:absolute;left:7028;top:16678;width:4490;height:2" coordorigin="7028,16678" coordsize="4490,0" path="m7028,16678l11518,16678e" filled="f" stroked="t" strokeweight=".71424pt" strokecolor="#676767">
                <v:path arrowok="t"/>
              </v:shape>
            </v:group>
            <v:group style="position:absolute;left:11485;top:16270;width:2;height:411" coordorigin="11485,16270" coordsize="2,411">
              <v:shape style="position:absolute;left:11485;top:16270;width:2;height:411" coordorigin="11485,16270" coordsize="0,411" path="m11485,16681l11485,16270e" filled="f" stroked="t" strokeweight=".23808pt" strokecolor="#6B6B6B">
                <v:path arrowok="t"/>
              </v:shape>
            </v:group>
            <w10:wrap type="none"/>
          </v:group>
        </w:pict>
      </w:r>
      <w:r>
        <w:rPr>
          <w:sz w:val="11"/>
          <w:szCs w:val="11"/>
        </w:rPr>
      </w:r>
    </w:p>
    <w:p>
      <w:pPr>
        <w:spacing w:before="0" w:after="0" w:line="240" w:lineRule="auto"/>
        <w:ind w:right="1009"/>
        <w:jc w:val="righ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6.407684pt;margin-top:8.391162pt;width:58.446003pt;height:51pt;mso-position-horizontal-relative:page;mso-position-vertical-relative:paragraph;z-index:-15500" type="#_x0000_t202" filled="f" stroked="f">
            <v:textbox inset="0,0,0,0">
              <w:txbxContent>
                <w:p>
                  <w:pPr>
                    <w:spacing w:before="0" w:after="0" w:line="1020" w:lineRule="exact"/>
                    <w:ind w:right="-193"/>
                    <w:jc w:val="left"/>
                    <w:rPr>
                      <w:rFonts w:ascii="Courier New" w:hAnsi="Courier New" w:cs="Courier New" w:eastAsia="Courier New"/>
                      <w:sz w:val="102"/>
                      <w:szCs w:val="102"/>
                    </w:rPr>
                  </w:pPr>
                  <w:rPr/>
                  <w:r>
                    <w:rPr>
                      <w:rFonts w:ascii="Courier New" w:hAnsi="Courier New" w:cs="Courier New" w:eastAsia="Courier New"/>
                      <w:sz w:val="102"/>
                      <w:szCs w:val="102"/>
                      <w:color w:val="363D89"/>
                      <w:spacing w:val="0"/>
                      <w:w w:val="191"/>
                      <w:position w:val="7"/>
                    </w:rPr>
                    <w:t>;</w:t>
                  </w:r>
                  <w:r>
                    <w:rPr>
                      <w:rFonts w:ascii="Courier New" w:hAnsi="Courier New" w:cs="Courier New" w:eastAsia="Courier New"/>
                      <w:sz w:val="102"/>
                      <w:szCs w:val="10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8"/>
          <w:szCs w:val="28"/>
          <w:color w:val="606060"/>
          <w:w w:val="251"/>
        </w:rPr>
        <w:t>t</w:t>
      </w:r>
      <w:r>
        <w:rPr>
          <w:rFonts w:ascii="Arial" w:hAnsi="Arial" w:cs="Arial" w:eastAsia="Arial"/>
          <w:sz w:val="28"/>
          <w:szCs w:val="28"/>
          <w:color w:val="7C7C7C"/>
          <w:w w:val="59"/>
        </w:rPr>
        <w:t>o</w:t>
      </w:r>
      <w:r>
        <w:rPr>
          <w:rFonts w:ascii="Arial" w:hAnsi="Arial" w:cs="Arial" w:eastAsia="Arial"/>
          <w:sz w:val="28"/>
          <w:szCs w:val="28"/>
          <w:color w:val="606060"/>
          <w:w w:val="77"/>
        </w:rPr>
        <w:t>'.1/fll</w:t>
      </w:r>
      <w:r>
        <w:rPr>
          <w:rFonts w:ascii="Arial" w:hAnsi="Arial" w:cs="Arial" w:eastAsia="Arial"/>
          <w:sz w:val="28"/>
          <w:szCs w:val="28"/>
          <w:color w:val="60606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D4D4D"/>
          <w:spacing w:val="0"/>
          <w:w w:val="71"/>
        </w:rPr>
        <w:t>v.</w:t>
      </w:r>
      <w:r>
        <w:rPr>
          <w:rFonts w:ascii="Times New Roman" w:hAnsi="Times New Roman" w:cs="Times New Roman" w:eastAsia="Times New Roman"/>
          <w:sz w:val="24"/>
          <w:szCs w:val="24"/>
          <w:color w:val="4D4D4D"/>
          <w:spacing w:val="0"/>
          <w:w w:val="7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D4D4D"/>
          <w:spacing w:val="5"/>
          <w:w w:val="7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606060"/>
          <w:spacing w:val="0"/>
          <w:w w:val="71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color w:val="606060"/>
          <w:spacing w:val="0"/>
          <w:w w:val="7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606060"/>
          <w:spacing w:val="16"/>
          <w:w w:val="7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606060"/>
          <w:spacing w:val="0"/>
          <w:w w:val="47"/>
        </w:rPr>
        <w:t>_""</w:t>
      </w:r>
      <w:r>
        <w:rPr>
          <w:rFonts w:ascii="Times New Roman" w:hAnsi="Times New Roman" w:cs="Times New Roman" w:eastAsia="Times New Roman"/>
          <w:sz w:val="24"/>
          <w:szCs w:val="24"/>
          <w:color w:val="606060"/>
          <w:spacing w:val="28"/>
          <w:w w:val="47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919191"/>
          <w:spacing w:val="0"/>
          <w:w w:val="92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spacing w:before="0" w:after="0" w:line="223" w:lineRule="exact"/>
        <w:ind w:right="918"/>
        <w:jc w:val="right"/>
        <w:tabs>
          <w:tab w:pos="208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454A0"/>
          <w:w w:val="155"/>
          <w:i/>
        </w:rPr>
        <w:t>.C?</w:t>
      </w:r>
      <w:r>
        <w:rPr>
          <w:rFonts w:ascii="Times New Roman" w:hAnsi="Times New Roman" w:cs="Times New Roman" w:eastAsia="Times New Roman"/>
          <w:sz w:val="21"/>
          <w:szCs w:val="21"/>
          <w:color w:val="4454A0"/>
          <w:w w:val="100"/>
          <w:i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454A0"/>
          <w:w w:val="100"/>
          <w:i/>
        </w:rPr>
      </w:r>
      <w:r>
        <w:rPr>
          <w:rFonts w:ascii="Arial" w:hAnsi="Arial" w:cs="Arial" w:eastAsia="Arial"/>
          <w:sz w:val="20"/>
          <w:szCs w:val="20"/>
          <w:color w:val="606060"/>
          <w:spacing w:val="0"/>
          <w:w w:val="197"/>
        </w:rPr>
        <w:t>Müd</w:t>
      </w:r>
      <w:r>
        <w:rPr>
          <w:rFonts w:ascii="Arial" w:hAnsi="Arial" w:cs="Arial" w:eastAsia="Arial"/>
          <w:sz w:val="20"/>
          <w:szCs w:val="20"/>
          <w:color w:val="606060"/>
          <w:spacing w:val="4"/>
          <w:w w:val="197"/>
        </w:rPr>
        <w:t> </w:t>
      </w:r>
      <w:r>
        <w:rPr>
          <w:rFonts w:ascii="Arial" w:hAnsi="Arial" w:cs="Arial" w:eastAsia="Arial"/>
          <w:sz w:val="20"/>
          <w:szCs w:val="20"/>
          <w:color w:val="606060"/>
          <w:spacing w:val="0"/>
          <w:w w:val="197"/>
        </w:rPr>
        <w:t>aı!</w:t>
      </w:r>
      <w:r>
        <w:rPr>
          <w:rFonts w:ascii="Arial" w:hAnsi="Arial" w:cs="Arial" w:eastAsia="Arial"/>
          <w:sz w:val="20"/>
          <w:szCs w:val="20"/>
          <w:color w:val="606060"/>
          <w:spacing w:val="0"/>
          <w:w w:val="197"/>
        </w:rPr>
        <w:t> </w:t>
      </w:r>
      <w:r>
        <w:rPr>
          <w:rFonts w:ascii="Arial" w:hAnsi="Arial" w:cs="Arial" w:eastAsia="Arial"/>
          <w:sz w:val="20"/>
          <w:szCs w:val="20"/>
          <w:color w:val="606060"/>
          <w:spacing w:val="0"/>
          <w:w w:val="197"/>
        </w:rPr>
        <w:t>Jit{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8" w:lineRule="exact"/>
        <w:ind w:left="5505" w:right="-20"/>
        <w:jc w:val="left"/>
        <w:tabs>
          <w:tab w:pos="922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2.364807pt;margin-top:16.37793pt;width:45.080697pt;height:72pt;mso-position-horizontal-relative:page;mso-position-vertical-relative:paragraph;z-index:-15498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Times New Roman" w:hAnsi="Times New Roman" w:cs="Times New Roman" w:eastAsia="Times New Roman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363D89"/>
                      <w:spacing w:val="-129"/>
                      <w:w w:val="75"/>
                      <w:position w:val="-1"/>
                    </w:rPr>
                    <w:t>_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363D89"/>
                      <w:spacing w:val="-62"/>
                      <w:w w:val="75"/>
                      <w:position w:val="-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363D89"/>
                      <w:spacing w:val="-598"/>
                      <w:w w:val="75"/>
                      <w:position w:val="-1"/>
                    </w:rPr>
                    <w:t>_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Courier New" w:hAnsi="Courier New" w:cs="Courier New" w:eastAsia="Courier New"/>
          <w:sz w:val="25"/>
          <w:szCs w:val="25"/>
          <w:color w:val="363D89"/>
          <w:spacing w:val="0"/>
          <w:w w:val="59"/>
          <w:i/>
          <w:position w:val="3"/>
        </w:rPr>
        <w:t>'1,..</w:t>
      </w:r>
      <w:r>
        <w:rPr>
          <w:rFonts w:ascii="Courier New" w:hAnsi="Courier New" w:cs="Courier New" w:eastAsia="Courier New"/>
          <w:sz w:val="25"/>
          <w:szCs w:val="25"/>
          <w:color w:val="363D89"/>
          <w:spacing w:val="0"/>
          <w:w w:val="100"/>
          <w:i/>
          <w:position w:val="3"/>
        </w:rPr>
        <w:tab/>
      </w:r>
      <w:r>
        <w:rPr>
          <w:rFonts w:ascii="Courier New" w:hAnsi="Courier New" w:cs="Courier New" w:eastAsia="Courier New"/>
          <w:sz w:val="25"/>
          <w:szCs w:val="25"/>
          <w:color w:val="363D89"/>
          <w:spacing w:val="0"/>
          <w:w w:val="100"/>
          <w:i/>
          <w:position w:val="3"/>
        </w:rPr>
      </w:r>
      <w:r>
        <w:rPr>
          <w:rFonts w:ascii="Times New Roman" w:hAnsi="Times New Roman" w:cs="Times New Roman" w:eastAsia="Times New Roman"/>
          <w:sz w:val="11"/>
          <w:szCs w:val="11"/>
          <w:color w:val="606060"/>
          <w:spacing w:val="0"/>
          <w:w w:val="52"/>
          <w:position w:val="6"/>
        </w:rPr>
        <w:t>-&lt;1ıto....._..</w:t>
      </w:r>
      <w:r>
        <w:rPr>
          <w:rFonts w:ascii="Times New Roman" w:hAnsi="Times New Roman" w:cs="Times New Roman" w:eastAsia="Times New Roman"/>
          <w:sz w:val="11"/>
          <w:szCs w:val="11"/>
          <w:color w:val="606060"/>
          <w:spacing w:val="6"/>
          <w:w w:val="52"/>
          <w:position w:val="6"/>
        </w:rPr>
        <w:t>l</w:t>
      </w:r>
      <w:r>
        <w:rPr>
          <w:rFonts w:ascii="Times New Roman" w:hAnsi="Times New Roman" w:cs="Times New Roman" w:eastAsia="Times New Roman"/>
          <w:sz w:val="11"/>
          <w:szCs w:val="11"/>
          <w:color w:val="363636"/>
          <w:spacing w:val="0"/>
          <w:w w:val="121"/>
          <w:position w:val="6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363636"/>
          <w:spacing w:val="-5"/>
          <w:w w:val="121"/>
          <w:position w:val="6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606060"/>
          <w:spacing w:val="0"/>
          <w:w w:val="113"/>
          <w:position w:val="6"/>
        </w:rPr>
        <w:t>-&lt;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38" w:lineRule="exact"/>
        <w:ind w:left="234" w:right="5331" w:firstLine="3309"/>
        <w:jc w:val="left"/>
        <w:tabs>
          <w:tab w:pos="5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03.320328pt;margin-top:9.758980pt;width:.1pt;height:10.276035pt;mso-position-horizontal-relative:page;mso-position-vertical-relative:paragraph;z-index:-15504" coordorigin="4066,195" coordsize="2,206">
            <v:shape style="position:absolute;left:4066;top:195;width:2;height:206" coordorigin="4066,195" coordsize="0,206" path="m4066,401l4066,195e" filled="f" stroked="t" strokeweight=".47616pt" strokecolor="#444F74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5"/>
          <w:szCs w:val="15"/>
          <w:color w:val="363D89"/>
          <w:spacing w:val="0"/>
          <w:w w:val="148"/>
          <w:i/>
          <w:position w:val="-8"/>
        </w:rPr>
        <w:t>'W</w:t>
      </w:r>
      <w:r>
        <w:rPr>
          <w:rFonts w:ascii="Times New Roman" w:hAnsi="Times New Roman" w:cs="Times New Roman" w:eastAsia="Times New Roman"/>
          <w:sz w:val="15"/>
          <w:szCs w:val="15"/>
          <w:color w:val="363D89"/>
          <w:spacing w:val="0"/>
          <w:w w:val="100"/>
          <w:i/>
          <w:position w:val="-8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363D89"/>
          <w:spacing w:val="0"/>
          <w:w w:val="100"/>
          <w:i/>
          <w:position w:val="-8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Barı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3"/>
          <w:position w:val="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  <w:position w:val="0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left="3082"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4D4D4D"/>
          <w:spacing w:val="0"/>
          <w:w w:val="102"/>
          <w:b/>
          <w:bCs/>
          <w:position w:val="2"/>
        </w:rPr>
        <w:t>erimR.ÖSE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17" w:after="0" w:line="226" w:lineRule="exact"/>
        <w:ind w:left="2582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4D4D4D"/>
          <w:w w:val="123"/>
          <w:position w:val="-1"/>
        </w:rPr>
        <w:t>i</w:t>
      </w:r>
      <w:r>
        <w:rPr>
          <w:rFonts w:ascii="Arial" w:hAnsi="Arial" w:cs="Arial" w:eastAsia="Arial"/>
          <w:sz w:val="20"/>
          <w:szCs w:val="20"/>
          <w:color w:val="4D4D4D"/>
          <w:w w:val="122"/>
          <w:position w:val="-1"/>
        </w:rPr>
        <w:t>t</w:t>
      </w:r>
      <w:r>
        <w:rPr>
          <w:rFonts w:ascii="Arial" w:hAnsi="Arial" w:cs="Arial" w:eastAsia="Arial"/>
          <w:sz w:val="20"/>
          <w:szCs w:val="20"/>
          <w:color w:val="262626"/>
          <w:w w:val="87"/>
          <w:position w:val="-1"/>
        </w:rPr>
        <w:t>f</w:t>
      </w:r>
      <w:r>
        <w:rPr>
          <w:rFonts w:ascii="Arial" w:hAnsi="Arial" w:cs="Arial" w:eastAsia="Arial"/>
          <w:sz w:val="20"/>
          <w:szCs w:val="20"/>
          <w:color w:val="262626"/>
          <w:spacing w:val="-36"/>
          <w:w w:val="88"/>
          <w:position w:val="-1"/>
        </w:rPr>
        <w:t>a</w:t>
      </w:r>
      <w:r>
        <w:rPr>
          <w:rFonts w:ascii="Arial" w:hAnsi="Arial" w:cs="Arial" w:eastAsia="Arial"/>
          <w:sz w:val="20"/>
          <w:szCs w:val="20"/>
          <w:color w:val="4D4D4D"/>
          <w:spacing w:val="0"/>
          <w:w w:val="83"/>
          <w:position w:val="-1"/>
        </w:rPr>
        <w:t>.</w:t>
      </w:r>
      <w:r>
        <w:rPr>
          <w:rFonts w:ascii="Arial" w:hAnsi="Arial" w:cs="Arial" w:eastAsia="Arial"/>
          <w:sz w:val="20"/>
          <w:szCs w:val="20"/>
          <w:color w:val="4D4D4D"/>
          <w:spacing w:val="-28"/>
          <w:w w:val="84"/>
          <w:position w:val="-1"/>
        </w:rPr>
        <w:t>i</w:t>
      </w:r>
      <w:r>
        <w:rPr>
          <w:rFonts w:ascii="Arial" w:hAnsi="Arial" w:cs="Arial" w:eastAsia="Arial"/>
          <w:sz w:val="20"/>
          <w:szCs w:val="20"/>
          <w:color w:val="262626"/>
          <w:spacing w:val="0"/>
          <w:w w:val="93"/>
          <w:position w:val="-1"/>
        </w:rPr>
        <w:t>ye</w:t>
      </w:r>
      <w:r>
        <w:rPr>
          <w:rFonts w:ascii="Arial" w:hAnsi="Arial" w:cs="Arial" w:eastAsia="Arial"/>
          <w:sz w:val="20"/>
          <w:szCs w:val="20"/>
          <w:color w:val="262626"/>
          <w:spacing w:val="-25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262626"/>
          <w:spacing w:val="0"/>
          <w:w w:val="88"/>
          <w:position w:val="-1"/>
        </w:rPr>
        <w:t>Kuze</w:t>
      </w:r>
      <w:r>
        <w:rPr>
          <w:rFonts w:ascii="Arial" w:hAnsi="Arial" w:cs="Arial" w:eastAsia="Arial"/>
          <w:sz w:val="20"/>
          <w:szCs w:val="20"/>
          <w:color w:val="262626"/>
          <w:spacing w:val="0"/>
          <w:w w:val="88"/>
          <w:position w:val="-1"/>
        </w:rPr>
        <w:t>y</w:t>
      </w:r>
      <w:r>
        <w:rPr>
          <w:rFonts w:ascii="Arial" w:hAnsi="Arial" w:cs="Arial" w:eastAsia="Arial"/>
          <w:sz w:val="20"/>
          <w:szCs w:val="20"/>
          <w:color w:val="262626"/>
          <w:spacing w:val="-11"/>
          <w:w w:val="88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262626"/>
          <w:spacing w:val="0"/>
          <w:w w:val="88"/>
          <w:position w:val="-1"/>
        </w:rPr>
        <w:t>Bölg</w:t>
      </w:r>
      <w:r>
        <w:rPr>
          <w:rFonts w:ascii="Arial" w:hAnsi="Arial" w:cs="Arial" w:eastAsia="Arial"/>
          <w:sz w:val="20"/>
          <w:szCs w:val="20"/>
          <w:color w:val="262626"/>
          <w:spacing w:val="0"/>
          <w:w w:val="88"/>
          <w:position w:val="-1"/>
        </w:rPr>
        <w:t>e</w:t>
      </w:r>
      <w:r>
        <w:rPr>
          <w:rFonts w:ascii="Arial" w:hAnsi="Arial" w:cs="Arial" w:eastAsia="Arial"/>
          <w:sz w:val="20"/>
          <w:szCs w:val="20"/>
          <w:color w:val="262626"/>
          <w:spacing w:val="38"/>
          <w:w w:val="88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262626"/>
          <w:spacing w:val="0"/>
          <w:w w:val="100"/>
          <w:position w:val="-1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6" w:after="0" w:line="240" w:lineRule="auto"/>
        <w:ind w:left="21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2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2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3"/>
          <w:w w:val="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D4D4D4"/>
          <w:spacing w:val="0"/>
          <w:w w:val="103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180" w:right="3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06" w:lineRule="exact"/>
        <w:ind w:left="3500" w:right="5231" w:firstLine="-95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.80608pt;margin-top:-17.845514pt;width:40.480002pt;height:44pt;mso-position-horizontal-relative:page;mso-position-vertical-relative:paragraph;z-index:-15494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Times New Roman" w:hAnsi="Times New Roman" w:cs="Times New Roman" w:eastAsia="Times New Roman"/>
                      <w:sz w:val="88"/>
                      <w:szCs w:val="8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2F2F2F"/>
                      <w:spacing w:val="0"/>
                      <w:w w:val="184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BELEDİYESİ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5"/>
        </w:rPr>
        <w:t>İTFAİ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6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BAŞKANLIGI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3" w:lineRule="exact"/>
        <w:ind w:left="823" w:right="4104"/>
        <w:jc w:val="center"/>
        <w:tabs>
          <w:tab w:pos="3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499.491852pt;margin-top:11.32274pt;width:30.712321pt;height:.1pt;mso-position-horizontal-relative:page;mso-position-vertical-relative:paragraph;z-index:-15496" coordorigin="9990,226" coordsize="614,2">
            <v:shape style="position:absolute;left:9990;top:226;width:614;height:2" coordorigin="9990,226" coordsize="614,0" path="m9990,226l10604,226e" filled="f" stroked="t" strokeweight="3.80928pt" strokecolor="#4B544F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.521282pt;margin-top:3.602722pt;width:51.012722pt;height:9pt;mso-position-horizontal-relative:page;mso-position-vertical-relative:paragraph;z-index:-15493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2F2F2F"/>
                      <w:spacing w:val="0"/>
                      <w:w w:val="87"/>
                    </w:rPr>
                    <w:t>BÜYÜKSEHIR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21"/>
          <w:position w:val="10"/>
        </w:rPr>
        <w:t>IZMIR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10"/>
        </w:rPr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230"/>
          <w:position w:val="0"/>
        </w:rPr>
        <w:t>İ</w:t>
      </w:r>
      <w:r>
        <w:rPr>
          <w:rFonts w:ascii="Arial" w:hAnsi="Arial" w:cs="Arial" w:eastAsia="Arial"/>
          <w:sz w:val="17"/>
          <w:szCs w:val="17"/>
          <w:color w:val="2F2F2F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tfaiye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5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5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8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7"/>
          <w:position w:val="0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7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left="633" w:right="-20"/>
        <w:jc w:val="left"/>
        <w:tabs>
          <w:tab w:pos="40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4"/>
          <w:szCs w:val="14"/>
          <w:color w:val="2F2F2F"/>
          <w:spacing w:val="0"/>
          <w:w w:val="115"/>
          <w:position w:val="1"/>
        </w:rPr>
        <w:t>BELEDIYESI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YANGIN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4" w:right="-20"/>
        <w:jc w:val="left"/>
        <w:tabs>
          <w:tab w:pos="1320" w:val="left"/>
          <w:tab w:pos="3160" w:val="left"/>
          <w:tab w:pos="5540" w:val="left"/>
          <w:tab w:pos="75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</w:r>
      <w:r>
        <w:rPr>
          <w:rFonts w:ascii="Arial" w:hAnsi="Arial" w:cs="Arial" w:eastAsia="Arial"/>
          <w:sz w:val="17"/>
          <w:szCs w:val="17"/>
          <w:color w:val="5B5B5B"/>
          <w:spacing w:val="0"/>
          <w:w w:val="139"/>
          <w:position w:val="0"/>
        </w:rPr>
        <w:t>:</w:t>
      </w:r>
      <w:r>
        <w:rPr>
          <w:rFonts w:ascii="Arial" w:hAnsi="Arial" w:cs="Arial" w:eastAsia="Arial"/>
          <w:sz w:val="17"/>
          <w:szCs w:val="17"/>
          <w:color w:val="5B5B5B"/>
          <w:spacing w:val="0"/>
          <w:w w:val="139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5B5B5B"/>
          <w:spacing w:val="21"/>
          <w:w w:val="139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21.05.2017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6E7070"/>
          <w:spacing w:val="-11"/>
          <w:w w:val="95"/>
          <w:position w:val="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5"/>
          <w:position w:val="0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7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47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2"/>
          <w:position w:val="0"/>
        </w:rPr>
        <w:t>[Bildirim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9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0"/>
        </w:rPr>
        <w:t>22:04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258"/>
          <w:position w:val="0"/>
        </w:rPr>
        <w:t>[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reı: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  <w:position w:val="0"/>
        </w:rPr>
        <w:t>0(232)-2938800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" w:after="0" w:line="240" w:lineRule="auto"/>
        <w:ind w:left="119" w:right="-20"/>
        <w:jc w:val="left"/>
        <w:tabs>
          <w:tab w:pos="1560" w:val="left"/>
          <w:tab w:pos="3160" w:val="left"/>
          <w:tab w:pos="4380" w:val="left"/>
          <w:tab w:pos="5540" w:val="left"/>
          <w:tab w:pos="978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5"/>
          <w:position w:val="1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21.05.2017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11"/>
          <w:w w:val="49"/>
          <w:position w:val="1"/>
        </w:rPr>
        <w:t>[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3"/>
          <w:position w:val="1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6E7070"/>
          <w:spacing w:val="0"/>
          <w:w w:val="153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E7070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0"/>
        </w:rPr>
        <w:t>3352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2"/>
          <w:position w:val="0"/>
        </w:rPr>
        <w:t>[Bildirim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7070"/>
          <w:spacing w:val="0"/>
          <w:w w:val="145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E7070"/>
          <w:spacing w:val="-27"/>
          <w:w w:val="14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İlkerTÜMKAN</w:t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6"/>
          <w:szCs w:val="16"/>
          <w:color w:val="909090"/>
          <w:spacing w:val="0"/>
          <w:w w:val="240"/>
          <w:position w:val="0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left="11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5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718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sk.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Seyha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ınah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1"/>
        </w:rPr>
        <w:t>-!ZMiR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40" w:lineRule="auto"/>
        <w:ind w:left="119" w:right="-20"/>
        <w:jc w:val="left"/>
        <w:tabs>
          <w:tab w:pos="15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718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5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40"/>
          <w:i/>
        </w:rPr>
        <w:t>ll</w:t>
      </w:r>
      <w:r>
        <w:rPr>
          <w:rFonts w:ascii="Arial" w:hAnsi="Arial" w:cs="Arial" w:eastAsia="Arial"/>
          <w:sz w:val="17"/>
          <w:szCs w:val="17"/>
          <w:color w:val="2F2F2F"/>
          <w:spacing w:val="14"/>
          <w:w w:val="14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sk.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Seyha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6"/>
          <w:w w:val="100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-İZMİR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40" w:lineRule="auto"/>
        <w:ind w:left="124" w:right="-20"/>
        <w:jc w:val="left"/>
        <w:tabs>
          <w:tab w:pos="1320" w:val="left"/>
          <w:tab w:pos="3600" w:val="left"/>
          <w:tab w:pos="5000" w:val="left"/>
          <w:tab w:pos="59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89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7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E707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E707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707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88"/>
        </w:rPr>
        <w:t>Yııngııı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3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9"/>
        </w:rPr>
        <w:t>Sınıf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"/>
          <w:w w:val="99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E7070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E707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E7070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5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179" w:lineRule="exact"/>
        <w:ind w:left="119" w:right="-20"/>
        <w:jc w:val="left"/>
        <w:tabs>
          <w:tab w:pos="3640" w:val="left"/>
          <w:tab w:pos="6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0"/>
          <w:position w:val="-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0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8"/>
          <w:w w:val="9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2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2"/>
        </w:rPr>
        <w:t>ıe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72"/>
          <w:position w:val="-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2"/>
          <w:w w:val="95"/>
          <w:position w:val="-2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5"/>
          <w:position w:val="-2"/>
        </w:rPr>
        <w:t>apını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5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10"/>
          <w:w w:val="95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2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5"/>
          <w:position w:val="-2"/>
        </w:rPr>
        <w:t>Kullanını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9"/>
          <w:w w:val="95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2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ind w:left="3616" w:right="864"/>
        <w:jc w:val="center"/>
        <w:rPr>
          <w:rFonts w:ascii="Arial" w:hAnsi="Arial" w:cs="Arial" w:eastAsia="Arial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5"/>
        </w:rPr>
        <w:t>13ctonarınc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5"/>
          <w:w w:val="100"/>
          <w:position w:val="-5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-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5"/>
          <w:w w:val="100"/>
          <w:position w:val="-5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5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5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5"/>
        </w:rPr>
        <w:t>Alısap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-5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9"/>
          <w:w w:val="100"/>
          <w:position w:val="-5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5"/>
        </w:rPr>
        <w:t>lik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5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5"/>
        </w:rPr>
        <w:t>Diller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5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8"/>
          <w:w w:val="100"/>
          <w:position w:val="-5"/>
        </w:rPr>
        <w:t> </w:t>
      </w:r>
      <w:r>
        <w:rPr>
          <w:rFonts w:ascii="Arial" w:hAnsi="Arial" w:cs="Arial" w:eastAsia="Arial"/>
          <w:sz w:val="28"/>
          <w:szCs w:val="28"/>
          <w:color w:val="6E7070"/>
          <w:spacing w:val="0"/>
          <w:w w:val="57"/>
          <w:position w:val="-5"/>
        </w:rPr>
        <w:t>....</w:t>
      </w:r>
      <w:r>
        <w:rPr>
          <w:rFonts w:ascii="Arial" w:hAnsi="Arial" w:cs="Arial" w:eastAsia="Arial"/>
          <w:sz w:val="28"/>
          <w:szCs w:val="28"/>
          <w:color w:val="6E7070"/>
          <w:spacing w:val="-18"/>
          <w:w w:val="57"/>
          <w:position w:val="-5"/>
        </w:rPr>
        <w:t>.</w:t>
      </w:r>
      <w:r>
        <w:rPr>
          <w:rFonts w:ascii="Arial" w:hAnsi="Arial" w:cs="Arial" w:eastAsia="Arial"/>
          <w:sz w:val="28"/>
          <w:szCs w:val="28"/>
          <w:color w:val="444444"/>
          <w:spacing w:val="-27"/>
          <w:w w:val="84"/>
          <w:position w:val="-5"/>
        </w:rPr>
        <w:t>.</w:t>
      </w:r>
      <w:r>
        <w:rPr>
          <w:rFonts w:ascii="Arial" w:hAnsi="Arial" w:cs="Arial" w:eastAsia="Arial"/>
          <w:sz w:val="28"/>
          <w:szCs w:val="28"/>
          <w:color w:val="6E7070"/>
          <w:spacing w:val="-31"/>
          <w:w w:val="101"/>
          <w:position w:val="-5"/>
        </w:rPr>
        <w:t>.</w:t>
      </w:r>
      <w:r>
        <w:rPr>
          <w:rFonts w:ascii="Arial" w:hAnsi="Arial" w:cs="Arial" w:eastAsia="Arial"/>
          <w:sz w:val="28"/>
          <w:szCs w:val="28"/>
          <w:color w:val="444444"/>
          <w:spacing w:val="-10"/>
          <w:w w:val="67"/>
          <w:position w:val="-5"/>
        </w:rPr>
        <w:t>.</w:t>
      </w:r>
      <w:r>
        <w:rPr>
          <w:rFonts w:ascii="Arial" w:hAnsi="Arial" w:cs="Arial" w:eastAsia="Arial"/>
          <w:sz w:val="28"/>
          <w:szCs w:val="28"/>
          <w:color w:val="6E7070"/>
          <w:spacing w:val="0"/>
          <w:w w:val="57"/>
          <w:position w:val="-5"/>
        </w:rPr>
        <w:t>................</w:t>
      </w:r>
      <w:r>
        <w:rPr>
          <w:rFonts w:ascii="Arial" w:hAnsi="Arial" w:cs="Arial" w:eastAsia="Arial"/>
          <w:sz w:val="28"/>
          <w:szCs w:val="28"/>
          <w:color w:val="6E7070"/>
          <w:spacing w:val="-18"/>
          <w:w w:val="57"/>
          <w:position w:val="-5"/>
        </w:rPr>
        <w:t>.</w:t>
      </w:r>
      <w:r>
        <w:rPr>
          <w:rFonts w:ascii="Arial" w:hAnsi="Arial" w:cs="Arial" w:eastAsia="Arial"/>
          <w:sz w:val="28"/>
          <w:szCs w:val="28"/>
          <w:color w:val="2F2F2F"/>
          <w:spacing w:val="0"/>
          <w:w w:val="62"/>
          <w:position w:val="-5"/>
        </w:rPr>
        <w:t>.</w:t>
      </w:r>
      <w:r>
        <w:rPr>
          <w:rFonts w:ascii="Arial" w:hAnsi="Arial" w:cs="Arial" w:eastAsia="Arial"/>
          <w:sz w:val="28"/>
          <w:szCs w:val="28"/>
          <w:color w:val="2F2F2F"/>
          <w:spacing w:val="-32"/>
          <w:w w:val="62"/>
          <w:position w:val="-5"/>
        </w:rPr>
        <w:t>.</w:t>
      </w:r>
      <w:r>
        <w:rPr>
          <w:rFonts w:ascii="Arial" w:hAnsi="Arial" w:cs="Arial" w:eastAsia="Arial"/>
          <w:sz w:val="28"/>
          <w:szCs w:val="28"/>
          <w:color w:val="5B5B5B"/>
          <w:spacing w:val="0"/>
          <w:w w:val="57"/>
          <w:position w:val="-5"/>
        </w:rPr>
        <w:t>..............................</w:t>
      </w:r>
      <w:r>
        <w:rPr>
          <w:rFonts w:ascii="Arial" w:hAnsi="Arial" w:cs="Arial" w:eastAsia="Arial"/>
          <w:sz w:val="28"/>
          <w:szCs w:val="28"/>
          <w:color w:val="5B5B5B"/>
          <w:spacing w:val="-18"/>
          <w:w w:val="57"/>
          <w:position w:val="-5"/>
        </w:rPr>
        <w:t>.</w:t>
      </w:r>
      <w:r>
        <w:rPr>
          <w:rFonts w:ascii="Arial" w:hAnsi="Arial" w:cs="Arial" w:eastAsia="Arial"/>
          <w:sz w:val="28"/>
          <w:szCs w:val="28"/>
          <w:color w:val="2F2F2F"/>
          <w:spacing w:val="0"/>
          <w:w w:val="58"/>
          <w:position w:val="-5"/>
        </w:rPr>
        <w:t>.</w:t>
      </w:r>
      <w:r>
        <w:rPr>
          <w:rFonts w:ascii="Arial" w:hAnsi="Arial" w:cs="Arial" w:eastAsia="Arial"/>
          <w:sz w:val="28"/>
          <w:szCs w:val="28"/>
          <w:color w:val="2F2F2F"/>
          <w:spacing w:val="-33"/>
          <w:w w:val="58"/>
          <w:position w:val="-5"/>
        </w:rPr>
        <w:t>.</w:t>
      </w:r>
      <w:r>
        <w:rPr>
          <w:rFonts w:ascii="Arial" w:hAnsi="Arial" w:cs="Arial" w:eastAsia="Arial"/>
          <w:sz w:val="28"/>
          <w:szCs w:val="28"/>
          <w:color w:val="5B5B5B"/>
          <w:spacing w:val="0"/>
          <w:w w:val="61"/>
          <w:position w:val="-5"/>
        </w:rPr>
        <w:t>..</w:t>
      </w:r>
      <w:r>
        <w:rPr>
          <w:rFonts w:ascii="Arial" w:hAnsi="Arial" w:cs="Arial" w:eastAsia="Arial"/>
          <w:sz w:val="28"/>
          <w:szCs w:val="28"/>
          <w:color w:val="5B5B5B"/>
          <w:spacing w:val="-18"/>
          <w:w w:val="61"/>
          <w:position w:val="-5"/>
        </w:rPr>
        <w:t>.</w:t>
      </w:r>
      <w:r>
        <w:rPr>
          <w:rFonts w:ascii="Arial" w:hAnsi="Arial" w:cs="Arial" w:eastAsia="Arial"/>
          <w:sz w:val="28"/>
          <w:szCs w:val="28"/>
          <w:color w:val="2F2F2F"/>
          <w:spacing w:val="0"/>
          <w:w w:val="57"/>
          <w:position w:val="-5"/>
        </w:rPr>
        <w:t>....</w:t>
      </w:r>
      <w:r>
        <w:rPr>
          <w:rFonts w:ascii="Arial" w:hAnsi="Arial" w:cs="Arial" w:eastAsia="Arial"/>
          <w:sz w:val="28"/>
          <w:szCs w:val="28"/>
          <w:color w:val="2F2F2F"/>
          <w:spacing w:val="-10"/>
          <w:w w:val="57"/>
          <w:position w:val="-5"/>
        </w:rPr>
        <w:t>.</w:t>
      </w:r>
      <w:r>
        <w:rPr>
          <w:rFonts w:ascii="Arial" w:hAnsi="Arial" w:cs="Arial" w:eastAsia="Arial"/>
          <w:sz w:val="28"/>
          <w:szCs w:val="28"/>
          <w:color w:val="5B5B5B"/>
          <w:spacing w:val="0"/>
          <w:w w:val="56"/>
          <w:position w:val="-5"/>
        </w:rPr>
        <w:t>...................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364" w:lineRule="exact"/>
        <w:ind w:left="4360" w:right="1673"/>
        <w:jc w:val="center"/>
        <w:tabs>
          <w:tab w:pos="5000" w:val="left"/>
          <w:tab w:pos="5500" w:val="left"/>
          <w:tab w:pos="6120" w:val="left"/>
          <w:tab w:pos="66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40"/>
          <w:szCs w:val="40"/>
          <w:color w:val="5B5B5B"/>
          <w:spacing w:val="0"/>
          <w:w w:val="79"/>
          <w:position w:val="-5"/>
        </w:rPr>
        <w:t>J</w:t>
      </w:r>
      <w:r>
        <w:rPr>
          <w:rFonts w:ascii="Times New Roman" w:hAnsi="Times New Roman" w:cs="Times New Roman" w:eastAsia="Times New Roman"/>
          <w:sz w:val="40"/>
          <w:szCs w:val="40"/>
          <w:color w:val="5B5B5B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40"/>
          <w:szCs w:val="40"/>
          <w:color w:val="5B5B5B"/>
          <w:spacing w:val="0"/>
          <w:w w:val="100"/>
          <w:position w:val="-5"/>
        </w:rPr>
      </w:r>
      <w:r>
        <w:rPr>
          <w:rFonts w:ascii="Arial" w:hAnsi="Arial" w:cs="Arial" w:eastAsia="Arial"/>
          <w:sz w:val="52"/>
          <w:szCs w:val="52"/>
          <w:color w:val="444444"/>
          <w:spacing w:val="0"/>
          <w:w w:val="51"/>
          <w:position w:val="-6"/>
        </w:rPr>
        <w:t>ı</w:t>
      </w:r>
      <w:r>
        <w:rPr>
          <w:rFonts w:ascii="Arial" w:hAnsi="Arial" w:cs="Arial" w:eastAsia="Arial"/>
          <w:sz w:val="52"/>
          <w:szCs w:val="52"/>
          <w:color w:val="444444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52"/>
          <w:szCs w:val="52"/>
          <w:color w:val="444444"/>
          <w:spacing w:val="0"/>
          <w:w w:val="100"/>
          <w:position w:val="-6"/>
        </w:rPr>
      </w:r>
      <w:r>
        <w:rPr>
          <w:rFonts w:ascii="Arial" w:hAnsi="Arial" w:cs="Arial" w:eastAsia="Arial"/>
          <w:sz w:val="31"/>
          <w:szCs w:val="31"/>
          <w:color w:val="A8A8A8"/>
          <w:spacing w:val="0"/>
          <w:w w:val="51"/>
          <w:position w:val="-6"/>
        </w:rPr>
        <w:t>ı</w:t>
      </w:r>
      <w:r>
        <w:rPr>
          <w:rFonts w:ascii="Arial" w:hAnsi="Arial" w:cs="Arial" w:eastAsia="Arial"/>
          <w:sz w:val="31"/>
          <w:szCs w:val="31"/>
          <w:color w:val="A8A8A8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31"/>
          <w:szCs w:val="31"/>
          <w:color w:val="A8A8A8"/>
          <w:spacing w:val="0"/>
          <w:w w:val="100"/>
          <w:position w:val="-6"/>
        </w:rPr>
      </w:r>
      <w:r>
        <w:rPr>
          <w:rFonts w:ascii="Arial" w:hAnsi="Arial" w:cs="Arial" w:eastAsia="Arial"/>
          <w:sz w:val="52"/>
          <w:szCs w:val="52"/>
          <w:color w:val="A8A8A8"/>
          <w:spacing w:val="0"/>
          <w:w w:val="51"/>
          <w:position w:val="-6"/>
        </w:rPr>
        <w:t>ı</w:t>
      </w:r>
      <w:r>
        <w:rPr>
          <w:rFonts w:ascii="Arial" w:hAnsi="Arial" w:cs="Arial" w:eastAsia="Arial"/>
          <w:sz w:val="52"/>
          <w:szCs w:val="52"/>
          <w:color w:val="A8A8A8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52"/>
          <w:szCs w:val="52"/>
          <w:color w:val="A8A8A8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3"/>
          <w:position w:val="8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5"/>
          <w:w w:val="93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3"/>
          <w:position w:val="8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0"/>
          <w:w w:val="93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8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4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3"/>
          <w:position w:val="8"/>
        </w:rPr>
        <w:t>:22:19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31" w:lineRule="exact"/>
        <w:ind w:left="119" w:right="-20"/>
        <w:jc w:val="left"/>
        <w:tabs>
          <w:tab w:pos="2140" w:val="left"/>
          <w:tab w:pos="5720" w:val="left"/>
          <w:tab w:pos="1112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1"/>
          <w:position w:val="9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1"/>
          <w:position w:val="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0"/>
          <w:w w:val="91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8"/>
          <w:position w:val="9"/>
        </w:rPr>
        <w:t>Şeyi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8"/>
          <w:w w:val="99"/>
          <w:position w:val="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72"/>
          <w:position w:val="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9"/>
        </w:rPr>
        <w:t>::;ahibi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87"/>
          <w:position w:val="9"/>
        </w:rPr>
        <w:t>[Kiracı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21"/>
          <w:w w:val="87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9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9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9"/>
        </w:rPr>
        <w:t>Kullana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45"/>
          <w:position w:val="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9"/>
        </w:rPr>
      </w:r>
      <w:r>
        <w:rPr>
          <w:rFonts w:ascii="Arial" w:hAnsi="Arial" w:cs="Arial" w:eastAsia="Arial"/>
          <w:sz w:val="44"/>
          <w:szCs w:val="44"/>
          <w:color w:val="A8A8A8"/>
          <w:spacing w:val="21"/>
          <w:w w:val="60"/>
          <w:position w:val="0"/>
        </w:rPr>
        <w:t>ı</w:t>
      </w:r>
      <w:r>
        <w:rPr>
          <w:rFonts w:ascii="Arial" w:hAnsi="Arial" w:cs="Arial" w:eastAsia="Arial"/>
          <w:sz w:val="31"/>
          <w:szCs w:val="31"/>
          <w:color w:val="909090"/>
          <w:spacing w:val="0"/>
          <w:w w:val="51"/>
          <w:position w:val="0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left="2152" w:right="-20"/>
        <w:jc w:val="left"/>
        <w:tabs>
          <w:tab w:pos="30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Cemal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KAHVECİ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3" w:after="0" w:line="203" w:lineRule="exact"/>
        <w:ind w:left="2152" w:right="-20"/>
        <w:jc w:val="left"/>
        <w:tabs>
          <w:tab w:pos="4700" w:val="left"/>
          <w:tab w:pos="76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"/>
          <w:w w:val="14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0"/>
          <w:position w:val="-1"/>
        </w:rPr>
        <w:t>rvıkı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5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1"/>
        </w:rPr>
        <w:t>22:05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89"/>
          <w:position w:val="-1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89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5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  <w:position w:val="-1"/>
        </w:rPr>
        <w:t>22:09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00" w:bottom="0" w:left="200" w:right="240"/>
        </w:sectPr>
      </w:pPr>
      <w:rPr/>
    </w:p>
    <w:p>
      <w:pPr>
        <w:spacing w:before="0" w:after="0" w:line="195" w:lineRule="exact"/>
        <w:ind w:left="114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03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7"/>
          <w:position w:val="-1"/>
        </w:rPr>
        <w:t>942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00" w:right="240"/>
          <w:cols w:num="2" w:equalWidth="0">
            <w:col w:w="554" w:space="1598"/>
            <w:col w:w="9328"/>
          </w:cols>
        </w:sectPr>
      </w:pPr>
      <w:rPr/>
    </w:p>
    <w:p>
      <w:pPr>
        <w:spacing w:before="0" w:after="0" w:line="286" w:lineRule="exact"/>
        <w:ind w:left="133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5"/>
          <w:w w:val="100"/>
          <w:position w:val="7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7"/>
        </w:rPr>
        <w:t>ibin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4"/>
          <w:position w:val="-2"/>
        </w:rPr>
        <w:t>Ele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4"/>
          <w:w w:val="94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4"/>
          <w:position w:val="-2"/>
        </w:rPr>
        <w:t>tri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4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"/>
          <w:w w:val="94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2" w:after="0" w:line="240" w:lineRule="auto"/>
        <w:ind w:left="4707" w:right="4438"/>
        <w:jc w:val="center"/>
        <w:tabs>
          <w:tab w:pos="686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64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"/>
          <w:w w:val="6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5B5B5B"/>
          <w:spacing w:val="0"/>
          <w:w w:val="139"/>
        </w:rPr>
        <w:t>: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27" w:after="0" w:line="240" w:lineRule="auto"/>
        <w:ind w:left="4700" w:right="4428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6"/>
        </w:rPr>
        <w:t>Emniyet-Jandarma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8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40" w:lineRule="auto"/>
        <w:ind w:left="2152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1"/>
          <w:position w:val="1"/>
        </w:rPr>
        <w:t>!Personel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20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5"/>
          <w:position w:val="1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8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6" w:after="0" w:line="196" w:lineRule="exact"/>
        <w:ind w:left="2176" w:right="2650" w:firstLine="-2038"/>
        <w:jc w:val="left"/>
        <w:tabs>
          <w:tab w:pos="2200" w:val="left"/>
          <w:tab w:pos="4720" w:val="left"/>
          <w:tab w:pos="76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2"/>
        </w:rPr>
        <w:t>Yardımcı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31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Gitınişse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29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29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2"/>
          <w:w w:val="12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Saati:</w:t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7070"/>
          <w:spacing w:val="0"/>
          <w:w w:val="12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E707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E707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5"/>
          <w:position w:val="1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3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6"/>
          <w:position w:val="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217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2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6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5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40" w:lineRule="auto"/>
        <w:ind w:left="218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5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40" w:lineRule="auto"/>
        <w:ind w:left="133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5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yanınakla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690" w:right="4196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3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7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3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89" w:lineRule="exact"/>
        <w:ind w:left="133" w:right="-20"/>
        <w:jc w:val="left"/>
        <w:tabs>
          <w:tab w:pos="2200" w:val="left"/>
          <w:tab w:pos="4720" w:val="left"/>
          <w:tab w:pos="6620" w:val="left"/>
          <w:tab w:pos="8180" w:val="left"/>
          <w:tab w:pos="9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7"/>
          <w:position w:val="-2"/>
        </w:rPr>
        <w:t>Söndürıııe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3"/>
          <w:w w:val="97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2"/>
        </w:rPr>
        <w:t>Sul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2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2"/>
        </w:rPr>
        <w:t>söndürme</w:t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3"/>
        </w:rPr>
        <w:t>ın3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89"/>
          <w:position w:val="-2"/>
        </w:rPr>
        <w:t>IKöpük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6"/>
          <w:w w:val="89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87"/>
          <w:position w:val="-2"/>
        </w:rPr>
        <w:t>IK.K.T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87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3"/>
          <w:w w:val="87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18"/>
          <w:position w:val="-2"/>
        </w:rPr>
        <w:t>K02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4"/>
          <w:w w:val="118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95" w:lineRule="exact"/>
        <w:ind w:left="6571" w:right="-20"/>
        <w:jc w:val="left"/>
        <w:tabs>
          <w:tab w:pos="8180" w:val="left"/>
          <w:tab w:pos="976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34"/>
          <w:szCs w:val="34"/>
          <w:color w:val="181818"/>
          <w:spacing w:val="0"/>
          <w:w w:val="348"/>
        </w:rPr>
        <w:t>ı</w:t>
      </w:r>
      <w:r>
        <w:rPr>
          <w:rFonts w:ascii="Arial" w:hAnsi="Arial" w:cs="Arial" w:eastAsia="Arial"/>
          <w:sz w:val="34"/>
          <w:szCs w:val="34"/>
          <w:color w:val="181818"/>
          <w:spacing w:val="0"/>
          <w:w w:val="100"/>
        </w:rPr>
        <w:tab/>
      </w:r>
      <w:r>
        <w:rPr>
          <w:rFonts w:ascii="Arial" w:hAnsi="Arial" w:cs="Arial" w:eastAsia="Arial"/>
          <w:sz w:val="34"/>
          <w:szCs w:val="34"/>
          <w:color w:val="18181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52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</w:r>
      <w:r>
        <w:rPr>
          <w:rFonts w:ascii="Arial" w:hAnsi="Arial" w:cs="Arial" w:eastAsia="Arial"/>
          <w:sz w:val="14"/>
          <w:szCs w:val="14"/>
          <w:color w:val="5B5B5B"/>
          <w:spacing w:val="0"/>
          <w:w w:val="52"/>
          <w:position w:val="1"/>
        </w:rPr>
        <w:t>1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62" w:lineRule="exact"/>
        <w:ind w:left="225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bulunmamaktadır.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3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Söndürnıe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40" w:lineRule="auto"/>
        <w:ind w:left="14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219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6"/>
        </w:rPr>
        <w:t>olup;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9" w:after="0" w:line="220" w:lineRule="exact"/>
        <w:ind w:left="2186" w:right="79" w:firstLine="-2038"/>
        <w:jc w:val="left"/>
        <w:tabs>
          <w:tab w:pos="22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2"/>
          <w:position w:val="6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2"/>
          <w:position w:val="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9"/>
          <w:w w:val="92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6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6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6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6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14"/>
          <w:position w:val="0"/>
        </w:rPr>
        <w:t>apılan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2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14"/>
          <w:position w:val="1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3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ve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incelemede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sehven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atılan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sönmemiş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5"/>
          <w:position w:val="2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5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izmaritinin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kola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0"/>
        </w:rPr>
        <w:t>yanıcı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18"/>
          <w:position w:val="0"/>
        </w:rPr>
        <w:t>kağıt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18"/>
          <w:position w:val="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1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naylo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vb.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çöpleri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12"/>
          <w:position w:val="0"/>
        </w:rPr>
        <w:t>tutuşturara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12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4"/>
          <w:position w:val="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0" w:after="0" w:line="320" w:lineRule="atLeast"/>
        <w:ind w:left="152" w:right="4049" w:firstLine="31"/>
        <w:jc w:val="left"/>
        <w:tabs>
          <w:tab w:pos="2180" w:val="left"/>
          <w:tab w:pos="68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11"/>
        </w:rPr>
        <w:t>igortalı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3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>Şirketi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0"/>
        </w:rPr>
        <w:t>!Bedeli: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7" w:after="0" w:line="240" w:lineRule="auto"/>
        <w:ind w:left="16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2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28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left="15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5" w:after="0" w:line="235" w:lineRule="exact"/>
        <w:ind w:left="167" w:right="-20"/>
        <w:jc w:val="left"/>
        <w:tabs>
          <w:tab w:pos="2180" w:val="left"/>
          <w:tab w:pos="61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1"/>
        </w:rPr>
        <w:t>kibi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2"/>
          <w:position w:val="-1"/>
        </w:rPr>
        <w:t>Döni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"/>
          <w:w w:val="92"/>
          <w:position w:val="-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61"/>
          <w:position w:val="-1"/>
        </w:rPr>
        <w:t>Ş,il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>Tıırih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21.05.2017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73"/>
          <w:position w:val="1"/>
        </w:rPr>
        <w:t>&lt;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73"/>
          <w:position w:val="1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73"/>
          <w:position w:val="1"/>
        </w:rPr>
        <w:t>aali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8"/>
          <w:w w:val="7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  <w:position w:val="1"/>
        </w:rPr>
        <w:t>23:25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03" w:lineRule="exact"/>
        <w:ind w:left="333" w:right="-20"/>
        <w:jc w:val="left"/>
        <w:tabs>
          <w:tab w:pos="1040" w:val="left"/>
          <w:tab w:pos="1560" w:val="left"/>
          <w:tab w:pos="2180" w:val="left"/>
          <w:tab w:pos="8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26.903042pt;margin-top:.138385pt;width:34.04544pt;height:.1pt;mso-position-horizontal-relative:page;mso-position-vertical-relative:paragraph;z-index:-15495" coordorigin="538,3" coordsize="681,2">
            <v:shape style="position:absolute;left:538;top:3;width:681;height:2" coordorigin="538,3" coordsize="681,0" path="m538,3l1219,3e" filled="f" stroked="t" strokeweight=".23808pt" strokecolor="#646464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8"/>
          <w:szCs w:val="18"/>
          <w:color w:val="A8A8A8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A8A8A8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7070"/>
          <w:spacing w:val="2"/>
          <w:w w:val="64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4"/>
          <w:position w:val="-1"/>
        </w:rPr>
        <w:t>sa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1"/>
        </w:rPr>
        <w:t>Olü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GiDE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0"/>
        </w:rPr>
        <w:t>EKİP: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Karabağla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0"/>
        </w:rPr>
        <w:t>2.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ONAYLAYAN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00" w:right="240"/>
        </w:sectPr>
      </w:pPr>
      <w:rPr/>
    </w:p>
    <w:p>
      <w:pPr>
        <w:spacing w:before="41" w:after="0" w:line="240" w:lineRule="auto"/>
        <w:ind w:left="2328" w:right="-71"/>
        <w:jc w:val="left"/>
        <w:tabs>
          <w:tab w:pos="45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Gitnıişse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4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1" w:lineRule="exact"/>
        <w:ind w:right="27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6"/>
        </w:rPr>
        <w:t>Anıiri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97" w:after="0" w:line="38" w:lineRule="exact"/>
        <w:ind w:left="309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5B5B5B"/>
          <w:spacing w:val="0"/>
          <w:w w:val="135"/>
          <w:position w:val="-11"/>
        </w:rPr>
        <w:t>'ü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6" w:lineRule="exact"/>
        <w:ind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2F2F2F"/>
          <w:spacing w:val="0"/>
          <w:w w:val="64"/>
          <w:position w:val="-5"/>
        </w:rPr>
        <w:t>3</w:t>
      </w:r>
      <w:r>
        <w:rPr>
          <w:rFonts w:ascii="Arial" w:hAnsi="Arial" w:cs="Arial" w:eastAsia="Arial"/>
          <w:sz w:val="27"/>
          <w:szCs w:val="27"/>
          <w:color w:val="2F2F2F"/>
          <w:spacing w:val="8"/>
          <w:w w:val="64"/>
          <w:position w:val="-5"/>
        </w:rPr>
        <w:t> </w:t>
      </w:r>
      <w:r>
        <w:rPr>
          <w:rFonts w:ascii="Arial" w:hAnsi="Arial" w:cs="Arial" w:eastAsia="Arial"/>
          <w:sz w:val="27"/>
          <w:szCs w:val="27"/>
          <w:color w:val="2F2F2F"/>
          <w:spacing w:val="0"/>
          <w:w w:val="68"/>
          <w:position w:val="-5"/>
        </w:rPr>
        <w:t>0</w:t>
      </w:r>
      <w:r>
        <w:rPr>
          <w:rFonts w:ascii="Arial" w:hAnsi="Arial" w:cs="Arial" w:eastAsia="Arial"/>
          <w:sz w:val="27"/>
          <w:szCs w:val="27"/>
          <w:color w:val="2F2F2F"/>
          <w:spacing w:val="-41"/>
          <w:w w:val="100"/>
          <w:position w:val="-5"/>
        </w:rPr>
        <w:t> </w:t>
      </w:r>
      <w:r>
        <w:rPr>
          <w:rFonts w:ascii="Arial" w:hAnsi="Arial" w:cs="Arial" w:eastAsia="Arial"/>
          <w:sz w:val="27"/>
          <w:szCs w:val="27"/>
          <w:color w:val="444444"/>
          <w:spacing w:val="0"/>
          <w:w w:val="53"/>
          <w:position w:val="-5"/>
        </w:rPr>
        <w:t>;Mayı5oo817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00" w:right="240"/>
          <w:cols w:num="2" w:equalWidth="0">
            <w:col w:w="5891" w:space="2804"/>
            <w:col w:w="2785"/>
          </w:cols>
        </w:sectPr>
      </w:pPr>
      <w:rPr/>
    </w:p>
    <w:p>
      <w:pPr>
        <w:spacing w:before="0" w:after="0" w:line="271" w:lineRule="exact"/>
        <w:ind w:left="348" w:right="-20"/>
        <w:jc w:val="left"/>
        <w:tabs>
          <w:tab w:pos="2040" w:val="left"/>
          <w:tab w:pos="8700" w:val="left"/>
          <w:tab w:pos="9440" w:val="left"/>
          <w:tab w:pos="1010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.617281pt;margin-top:8.872288pt;width:7.1724pt;height:6pt;mso-position-horizontal-relative:page;mso-position-vertical-relative:paragraph;z-index:-15492" type="#_x0000_t202" filled="f" stroked="f">
            <v:textbox inset="0,0,0,0">
              <w:txbxContent>
                <w:p>
                  <w:pPr>
                    <w:spacing w:before="0" w:after="0" w:line="120" w:lineRule="exact"/>
                    <w:ind w:right="-58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Pr/>
                  <w:r>
                    <w:rPr>
                      <w:rFonts w:ascii="Arial" w:hAnsi="Arial" w:cs="Arial" w:eastAsia="Arial"/>
                      <w:sz w:val="12"/>
                      <w:szCs w:val="12"/>
                      <w:color w:val="444444"/>
                      <w:spacing w:val="0"/>
                      <w:w w:val="138"/>
                    </w:rPr>
                    <w:t>&gt;,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7.589142pt;margin-top:2.443488pt;width:66.06138pt;height:27.5pt;mso-position-horizontal-relative:page;mso-position-vertical-relative:paragraph;z-index:-15491" type="#_x0000_t202" filled="f" stroked="f">
            <v:textbox inset="0,0,0,0">
              <w:txbxContent>
                <w:p>
                  <w:pPr>
                    <w:spacing w:before="0" w:after="0" w:line="550" w:lineRule="exact"/>
                    <w:ind w:right="-123"/>
                    <w:jc w:val="left"/>
                    <w:rPr>
                      <w:rFonts w:ascii="Arial" w:hAnsi="Arial" w:cs="Arial" w:eastAsia="Arial"/>
                      <w:sz w:val="55"/>
                      <w:szCs w:val="55"/>
                    </w:rPr>
                  </w:pPr>
                  <w:rPr/>
                  <w:r>
                    <w:rPr>
                      <w:rFonts w:ascii="Arial" w:hAnsi="Arial" w:cs="Arial" w:eastAsia="Arial"/>
                      <w:sz w:val="55"/>
                      <w:szCs w:val="55"/>
                      <w:color w:val="444444"/>
                      <w:w w:val="56"/>
                      <w:position w:val="-1"/>
                    </w:rPr>
                    <w:t>)l</w:t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444444"/>
                      <w:spacing w:val="-75"/>
                      <w:w w:val="56"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414477"/>
                      <w:spacing w:val="26"/>
                      <w:w w:val="210"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444444"/>
                      <w:spacing w:val="0"/>
                      <w:w w:val="58"/>
                      <w:position w:val="-1"/>
                    </w:rPr>
                    <w:t>y,;</w:t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444444"/>
                      <w:spacing w:val="-14"/>
                      <w:w w:val="58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A8A8A8"/>
                      <w:spacing w:val="0"/>
                      <w:w w:val="34"/>
                      <w:position w:val="-1"/>
                    </w:rPr>
                    <w:t>--</w:t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A8A8A8"/>
                      <w:spacing w:val="-48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BFBFBF"/>
                      <w:spacing w:val="-48"/>
                      <w:w w:val="52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BFBFBF"/>
                      <w:spacing w:val="0"/>
                      <w:w w:val="52"/>
                      <w:emboss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BFBFBF"/>
                      <w:spacing w:val="0"/>
                      <w:w w:val="52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2"/>
          <w:szCs w:val="12"/>
          <w:color w:val="444444"/>
          <w:spacing w:val="0"/>
          <w:w w:val="155"/>
          <w:position w:val="3"/>
        </w:rPr>
        <w:t>o</w:t>
      </w:r>
      <w:r>
        <w:rPr>
          <w:rFonts w:ascii="Arial" w:hAnsi="Arial" w:cs="Arial" w:eastAsia="Arial"/>
          <w:sz w:val="12"/>
          <w:szCs w:val="12"/>
          <w:color w:val="444444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2"/>
          <w:szCs w:val="12"/>
          <w:color w:val="444444"/>
          <w:spacing w:val="0"/>
          <w:w w:val="100"/>
          <w:position w:val="3"/>
        </w:rPr>
      </w:r>
      <w:r>
        <w:rPr>
          <w:rFonts w:ascii="Arial" w:hAnsi="Arial" w:cs="Arial" w:eastAsia="Arial"/>
          <w:sz w:val="28"/>
          <w:szCs w:val="28"/>
          <w:color w:val="909090"/>
          <w:spacing w:val="0"/>
          <w:w w:val="100"/>
          <w:position w:val="-1"/>
        </w:rPr>
        <w:t>...</w:t>
      </w:r>
      <w:r>
        <w:rPr>
          <w:rFonts w:ascii="Arial" w:hAnsi="Arial" w:cs="Arial" w:eastAsia="Arial"/>
          <w:sz w:val="28"/>
          <w:szCs w:val="28"/>
          <w:color w:val="90909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8"/>
          <w:szCs w:val="28"/>
          <w:color w:val="909090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5"/>
          <w:szCs w:val="15"/>
          <w:color w:val="444444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444444"/>
          <w:spacing w:val="-3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44444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44444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5"/>
          <w:szCs w:val="15"/>
          <w:color w:val="909090"/>
          <w:spacing w:val="0"/>
          <w:w w:val="49"/>
          <w:position w:val="-4"/>
        </w:rPr>
        <w:t>_</w:t>
      </w:r>
      <w:r>
        <w:rPr>
          <w:rFonts w:ascii="Times New Roman" w:hAnsi="Times New Roman" w:cs="Times New Roman" w:eastAsia="Times New Roman"/>
          <w:sz w:val="15"/>
          <w:szCs w:val="15"/>
          <w:color w:val="909090"/>
          <w:spacing w:val="5"/>
          <w:w w:val="49"/>
          <w:position w:val="-4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5B5B5B"/>
          <w:spacing w:val="0"/>
          <w:w w:val="51"/>
          <w:position w:val="-4"/>
        </w:rPr>
        <w:t>f"'</w:t>
      </w:r>
      <w:r>
        <w:rPr>
          <w:rFonts w:ascii="Times New Roman" w:hAnsi="Times New Roman" w:cs="Times New Roman" w:eastAsia="Times New Roman"/>
          <w:sz w:val="15"/>
          <w:szCs w:val="15"/>
          <w:color w:val="5B5B5B"/>
          <w:spacing w:val="5"/>
          <w:w w:val="50"/>
          <w:position w:val="-4"/>
        </w:rPr>
        <w:t>&gt;</w:t>
      </w:r>
      <w:r>
        <w:rPr>
          <w:rFonts w:ascii="Times New Roman" w:hAnsi="Times New Roman" w:cs="Times New Roman" w:eastAsia="Times New Roman"/>
          <w:sz w:val="15"/>
          <w:szCs w:val="15"/>
          <w:color w:val="2F2F2F"/>
          <w:spacing w:val="0"/>
          <w:w w:val="249"/>
          <w:position w:val="-4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2F2F2F"/>
          <w:spacing w:val="-9"/>
          <w:w w:val="249"/>
          <w:position w:val="-4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444444"/>
          <w:spacing w:val="0"/>
          <w:w w:val="117"/>
          <w:position w:val="-4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44444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44444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5"/>
          <w:szCs w:val="15"/>
          <w:color w:val="A8A8A8"/>
          <w:spacing w:val="0"/>
          <w:w w:val="196"/>
          <w:position w:val="-4"/>
        </w:rPr>
        <w:t>,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36" w:lineRule="exact"/>
        <w:ind w:left="281" w:right="-20"/>
        <w:jc w:val="left"/>
        <w:tabs>
          <w:tab w:pos="8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909090"/>
          <w:spacing w:val="-5"/>
          <w:w w:val="15"/>
          <w:position w:val="-11"/>
        </w:rPr>
        <w:t>_</w:t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0"/>
          <w:w w:val="95"/>
          <w:position w:val="-11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1"/>
        </w:rPr>
        <w:t>Jtfuiye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" w:lineRule="exact"/>
        <w:ind w:left="2067" w:right="-20"/>
        <w:jc w:val="left"/>
        <w:tabs>
          <w:tab w:pos="9040" w:val="left"/>
          <w:tab w:pos="9560" w:val="left"/>
          <w:tab w:pos="1044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28"/>
          <w:szCs w:val="28"/>
          <w:color w:val="BFBFBF"/>
          <w:spacing w:val="0"/>
          <w:w w:val="71"/>
          <w:position w:val="-36"/>
        </w:rPr>
        <w:t>..</w:t>
      </w:r>
      <w:r>
        <w:rPr>
          <w:rFonts w:ascii="Arial" w:hAnsi="Arial" w:cs="Arial" w:eastAsia="Arial"/>
          <w:sz w:val="28"/>
          <w:szCs w:val="28"/>
          <w:color w:val="BFBFBF"/>
          <w:spacing w:val="0"/>
          <w:w w:val="100"/>
          <w:position w:val="-36"/>
        </w:rPr>
        <w:tab/>
      </w:r>
      <w:r>
        <w:rPr>
          <w:rFonts w:ascii="Arial" w:hAnsi="Arial" w:cs="Arial" w:eastAsia="Arial"/>
          <w:sz w:val="28"/>
          <w:szCs w:val="28"/>
          <w:color w:val="BFBFBF"/>
          <w:spacing w:val="0"/>
          <w:w w:val="100"/>
          <w:position w:val="-36"/>
        </w:rPr>
      </w:r>
      <w:r>
        <w:rPr>
          <w:rFonts w:ascii="Arial" w:hAnsi="Arial" w:cs="Arial" w:eastAsia="Arial"/>
          <w:sz w:val="29"/>
          <w:szCs w:val="29"/>
          <w:color w:val="444444"/>
          <w:spacing w:val="0"/>
          <w:w w:val="318"/>
          <w:position w:val="-26"/>
        </w:rPr>
        <w:t>'</w:t>
      </w:r>
      <w:r>
        <w:rPr>
          <w:rFonts w:ascii="Arial" w:hAnsi="Arial" w:cs="Arial" w:eastAsia="Arial"/>
          <w:sz w:val="29"/>
          <w:szCs w:val="29"/>
          <w:color w:val="444444"/>
          <w:spacing w:val="0"/>
          <w:w w:val="100"/>
          <w:position w:val="-26"/>
        </w:rPr>
        <w:tab/>
      </w:r>
      <w:r>
        <w:rPr>
          <w:rFonts w:ascii="Arial" w:hAnsi="Arial" w:cs="Arial" w:eastAsia="Arial"/>
          <w:sz w:val="29"/>
          <w:szCs w:val="29"/>
          <w:color w:val="444444"/>
          <w:spacing w:val="0"/>
          <w:w w:val="100"/>
          <w:position w:val="-26"/>
        </w:rPr>
      </w:r>
      <w:r>
        <w:rPr>
          <w:rFonts w:ascii="Arial" w:hAnsi="Arial" w:cs="Arial" w:eastAsia="Arial"/>
          <w:sz w:val="35"/>
          <w:szCs w:val="35"/>
          <w:color w:val="6E7070"/>
          <w:spacing w:val="0"/>
          <w:w w:val="81"/>
          <w:position w:val="-26"/>
        </w:rPr>
        <w:t>.</w:t>
      </w:r>
      <w:r>
        <w:rPr>
          <w:rFonts w:ascii="Arial" w:hAnsi="Arial" w:cs="Arial" w:eastAsia="Arial"/>
          <w:sz w:val="35"/>
          <w:szCs w:val="35"/>
          <w:color w:val="6E7070"/>
          <w:spacing w:val="-72"/>
          <w:w w:val="100"/>
          <w:position w:val="-26"/>
        </w:rPr>
        <w:t> </w:t>
      </w:r>
      <w:r>
        <w:rPr>
          <w:rFonts w:ascii="Arial" w:hAnsi="Arial" w:cs="Arial" w:eastAsia="Arial"/>
          <w:sz w:val="35"/>
          <w:szCs w:val="35"/>
          <w:color w:val="444444"/>
          <w:spacing w:val="0"/>
          <w:w w:val="135"/>
          <w:position w:val="-26"/>
        </w:rPr>
        <w:t>.</w:t>
      </w:r>
      <w:r>
        <w:rPr>
          <w:rFonts w:ascii="Arial" w:hAnsi="Arial" w:cs="Arial" w:eastAsia="Arial"/>
          <w:sz w:val="35"/>
          <w:szCs w:val="35"/>
          <w:color w:val="444444"/>
          <w:spacing w:val="-67"/>
          <w:w w:val="100"/>
          <w:position w:val="-26"/>
        </w:rPr>
        <w:t> </w:t>
      </w:r>
      <w:r>
        <w:rPr>
          <w:rFonts w:ascii="Arial" w:hAnsi="Arial" w:cs="Arial" w:eastAsia="Arial"/>
          <w:sz w:val="22"/>
          <w:szCs w:val="22"/>
          <w:color w:val="5B5B5B"/>
          <w:spacing w:val="-8"/>
          <w:w w:val="165"/>
          <w:position w:val="-26"/>
        </w:rPr>
        <w:t>-</w:t>
      </w:r>
      <w:r>
        <w:rPr>
          <w:rFonts w:ascii="Arial" w:hAnsi="Arial" w:cs="Arial" w:eastAsia="Arial"/>
          <w:sz w:val="22"/>
          <w:szCs w:val="22"/>
          <w:color w:val="5B5B5B"/>
          <w:spacing w:val="-24"/>
          <w:w w:val="164"/>
          <w:position w:val="-26"/>
        </w:rPr>
        <w:t>'</w:t>
      </w:r>
      <w:r>
        <w:rPr>
          <w:rFonts w:ascii="Arial" w:hAnsi="Arial" w:cs="Arial" w:eastAsia="Arial"/>
          <w:sz w:val="22"/>
          <w:szCs w:val="22"/>
          <w:color w:val="909090"/>
          <w:spacing w:val="9"/>
          <w:w w:val="216"/>
          <w:position w:val="-26"/>
        </w:rPr>
        <w:t>·</w:t>
      </w:r>
      <w:r>
        <w:rPr>
          <w:rFonts w:ascii="Arial" w:hAnsi="Arial" w:cs="Arial" w:eastAsia="Arial"/>
          <w:sz w:val="22"/>
          <w:szCs w:val="22"/>
          <w:color w:val="444444"/>
          <w:spacing w:val="0"/>
          <w:w w:val="133"/>
          <w:position w:val="-26"/>
        </w:rPr>
        <w:t>"'</w:t>
      </w:r>
      <w:r>
        <w:rPr>
          <w:rFonts w:ascii="Arial" w:hAnsi="Arial" w:cs="Arial" w:eastAsia="Arial"/>
          <w:sz w:val="22"/>
          <w:szCs w:val="22"/>
          <w:color w:val="444444"/>
          <w:spacing w:val="0"/>
          <w:w w:val="100"/>
          <w:position w:val="-26"/>
        </w:rPr>
        <w:tab/>
      </w:r>
      <w:r>
        <w:rPr>
          <w:rFonts w:ascii="Arial" w:hAnsi="Arial" w:cs="Arial" w:eastAsia="Arial"/>
          <w:sz w:val="22"/>
          <w:szCs w:val="22"/>
          <w:color w:val="444444"/>
          <w:spacing w:val="0"/>
          <w:w w:val="100"/>
          <w:position w:val="-26"/>
        </w:rPr>
      </w:r>
      <w:r>
        <w:rPr>
          <w:rFonts w:ascii="Arial" w:hAnsi="Arial" w:cs="Arial" w:eastAsia="Arial"/>
          <w:sz w:val="19"/>
          <w:szCs w:val="19"/>
          <w:color w:val="909090"/>
          <w:spacing w:val="0"/>
          <w:w w:val="119"/>
          <w:position w:val="-26"/>
        </w:rPr>
        <w:t>"\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00" w:right="240"/>
        </w:sectPr>
      </w:pPr>
      <w:rPr/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07" w:lineRule="exact"/>
        <w:ind w:right="-20"/>
        <w:jc w:val="righ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A8A8A8"/>
          <w:w w:val="82"/>
          <w:position w:val="-5"/>
        </w:rPr>
        <w:t>.</w:t>
      </w:r>
      <w:r>
        <w:rPr>
          <w:rFonts w:ascii="Arial" w:hAnsi="Arial" w:cs="Arial" w:eastAsia="Arial"/>
          <w:sz w:val="23"/>
          <w:szCs w:val="23"/>
          <w:color w:val="A8A8A8"/>
          <w:spacing w:val="-26"/>
          <w:w w:val="100"/>
          <w:position w:val="-5"/>
        </w:rPr>
        <w:t> </w:t>
      </w:r>
      <w:r>
        <w:rPr>
          <w:rFonts w:ascii="Arial" w:hAnsi="Arial" w:cs="Arial" w:eastAsia="Arial"/>
          <w:sz w:val="23"/>
          <w:szCs w:val="23"/>
          <w:color w:val="A8A8A8"/>
          <w:spacing w:val="0"/>
          <w:w w:val="114"/>
          <w:position w:val="-5"/>
        </w:rPr>
        <w:t>..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451" w:lineRule="exact"/>
        <w:ind w:right="-168"/>
        <w:jc w:val="left"/>
        <w:rPr>
          <w:rFonts w:ascii="Arial" w:hAnsi="Arial" w:cs="Arial" w:eastAsia="Arial"/>
          <w:sz w:val="85"/>
          <w:szCs w:val="85"/>
        </w:rPr>
      </w:pPr>
      <w:rPr/>
      <w:r>
        <w:rPr/>
        <w:br w:type="column"/>
      </w:r>
      <w:r>
        <w:rPr>
          <w:rFonts w:ascii="Arial" w:hAnsi="Arial" w:cs="Arial" w:eastAsia="Arial"/>
          <w:sz w:val="85"/>
          <w:szCs w:val="85"/>
          <w:color w:val="BFBFBF"/>
          <w:spacing w:val="0"/>
          <w:w w:val="14"/>
          <w:position w:val="-33"/>
        </w:rPr>
        <w:t>..</w:t>
      </w:r>
      <w:r>
        <w:rPr>
          <w:rFonts w:ascii="Arial" w:hAnsi="Arial" w:cs="Arial" w:eastAsia="Arial"/>
          <w:sz w:val="85"/>
          <w:szCs w:val="85"/>
          <w:color w:val="BFBFBF"/>
          <w:spacing w:val="0"/>
          <w:w w:val="14"/>
          <w:position w:val="-33"/>
        </w:rPr>
        <w:t>      </w:t>
      </w:r>
      <w:r>
        <w:rPr>
          <w:rFonts w:ascii="Arial" w:hAnsi="Arial" w:cs="Arial" w:eastAsia="Arial"/>
          <w:sz w:val="85"/>
          <w:szCs w:val="85"/>
          <w:color w:val="BFBFBF"/>
          <w:spacing w:val="11"/>
          <w:w w:val="14"/>
          <w:position w:val="-33"/>
        </w:rPr>
        <w:t> </w:t>
      </w:r>
      <w:r>
        <w:rPr>
          <w:rFonts w:ascii="Arial" w:hAnsi="Arial" w:cs="Arial" w:eastAsia="Arial"/>
          <w:sz w:val="85"/>
          <w:szCs w:val="85"/>
          <w:color w:val="444444"/>
          <w:spacing w:val="-77"/>
          <w:w w:val="32"/>
          <w:i/>
          <w:position w:val="-33"/>
        </w:rPr>
        <w:t>,</w:t>
      </w:r>
      <w:r>
        <w:rPr>
          <w:rFonts w:ascii="Arial" w:hAnsi="Arial" w:cs="Arial" w:eastAsia="Arial"/>
          <w:sz w:val="85"/>
          <w:szCs w:val="85"/>
          <w:color w:val="565497"/>
          <w:spacing w:val="0"/>
          <w:w w:val="44"/>
          <w:i/>
          <w:position w:val="-33"/>
        </w:rPr>
        <w:t>j1</w:t>
      </w:r>
      <w:r>
        <w:rPr>
          <w:rFonts w:ascii="Arial" w:hAnsi="Arial" w:cs="Arial" w:eastAsia="Arial"/>
          <w:sz w:val="85"/>
          <w:szCs w:val="85"/>
          <w:color w:val="000000"/>
          <w:spacing w:val="0"/>
          <w:w w:val="100"/>
          <w:position w:val="0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60" w:lineRule="atLeas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w w:val="95"/>
        </w:rPr>
        <w:t>Al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9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2"/>
        </w:rPr>
        <w:t>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89" w:lineRule="atLeast"/>
        <w:ind w:right="-78"/>
        <w:jc w:val="left"/>
        <w:tabs>
          <w:tab w:pos="700" w:val="left"/>
        </w:tabs>
        <w:rPr>
          <w:rFonts w:ascii="Arial" w:hAnsi="Arial" w:cs="Arial" w:eastAsia="Arial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6.161926pt;margin-top:3.632756pt;width:22.885741pt;height:31.614877pt;mso-position-horizontal-relative:page;mso-position-vertical-relative:paragraph;z-index:-15489" type="#_x0000_t202" filled="f" stroked="f">
            <v:textbox inset="0,0,0,0">
              <w:txbxContent>
                <w:p>
                  <w:pPr>
                    <w:spacing w:before="0" w:after="0" w:line="632" w:lineRule="exact"/>
                    <w:ind w:right="-135"/>
                    <w:jc w:val="left"/>
                    <w:rPr>
                      <w:rFonts w:ascii="Arial" w:hAnsi="Arial" w:cs="Arial" w:eastAsia="Arial"/>
                      <w:sz w:val="54"/>
                      <w:szCs w:val="54"/>
                    </w:rPr>
                  </w:pPr>
                  <w:rPr/>
                  <w:r>
                    <w:rPr>
                      <w:rFonts w:ascii="Arial" w:hAnsi="Arial" w:cs="Arial" w:eastAsia="Arial"/>
                      <w:sz w:val="54"/>
                      <w:szCs w:val="54"/>
                      <w:color w:val="5B5B5B"/>
                      <w:spacing w:val="-20"/>
                      <w:w w:val="152"/>
                      <w:position w:val="-2"/>
                    </w:rPr>
                    <w:t>,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6E7070"/>
                      <w:spacing w:val="-43"/>
                      <w:w w:val="107"/>
                      <w:position w:val="26"/>
                    </w:rPr>
                    <w:t>ı</w:t>
                  </w:r>
                  <w:r>
                    <w:rPr>
                      <w:rFonts w:ascii="Arial" w:hAnsi="Arial" w:cs="Arial" w:eastAsia="Arial"/>
                      <w:sz w:val="54"/>
                      <w:szCs w:val="54"/>
                      <w:color w:val="5B5B5B"/>
                      <w:spacing w:val="0"/>
                      <w:w w:val="152"/>
                      <w:position w:val="-2"/>
                    </w:rPr>
                    <w:t>.</w:t>
                  </w:r>
                  <w:r>
                    <w:rPr>
                      <w:rFonts w:ascii="Arial" w:hAnsi="Arial" w:cs="Arial" w:eastAsia="Arial"/>
                      <w:sz w:val="54"/>
                      <w:szCs w:val="5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5"/>
          <w:szCs w:val="25"/>
          <w:color w:val="A8A8A8"/>
          <w:spacing w:val="0"/>
          <w:w w:val="100"/>
        </w:rPr>
        <w:t>1</w:t>
      </w:r>
      <w:r>
        <w:rPr>
          <w:rFonts w:ascii="Arial" w:hAnsi="Arial" w:cs="Arial" w:eastAsia="Arial"/>
          <w:sz w:val="25"/>
          <w:szCs w:val="25"/>
          <w:color w:val="A8A8A8"/>
          <w:spacing w:val="-49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A8A8A8"/>
          <w:spacing w:val="0"/>
          <w:w w:val="100"/>
        </w:rPr>
        <w:tab/>
      </w:r>
      <w:r>
        <w:rPr>
          <w:rFonts w:ascii="Arial" w:hAnsi="Arial" w:cs="Arial" w:eastAsia="Arial"/>
          <w:sz w:val="25"/>
          <w:szCs w:val="25"/>
          <w:color w:val="A8A8A8"/>
          <w:spacing w:val="0"/>
          <w:w w:val="100"/>
        </w:rPr>
      </w:r>
      <w:r>
        <w:rPr>
          <w:rFonts w:ascii="Arial" w:hAnsi="Arial" w:cs="Arial" w:eastAsia="Arial"/>
          <w:sz w:val="25"/>
          <w:szCs w:val="25"/>
          <w:color w:val="909090"/>
          <w:spacing w:val="13"/>
          <w:w w:val="76"/>
        </w:rPr>
        <w:t>·</w:t>
      </w:r>
      <w:r>
        <w:rPr>
          <w:rFonts w:ascii="Arial" w:hAnsi="Arial" w:cs="Arial" w:eastAsia="Arial"/>
          <w:sz w:val="25"/>
          <w:szCs w:val="25"/>
          <w:color w:val="6E7070"/>
          <w:spacing w:val="0"/>
          <w:w w:val="38"/>
        </w:rPr>
        <w:t>·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451" w:lineRule="exact"/>
        <w:ind w:right="-20"/>
        <w:jc w:val="left"/>
        <w:rPr>
          <w:rFonts w:ascii="Arial" w:hAnsi="Arial" w:cs="Arial" w:eastAsia="Arial"/>
          <w:sz w:val="40"/>
          <w:szCs w:val="40"/>
        </w:rPr>
      </w:pPr>
      <w:rPr/>
      <w:r>
        <w:rPr/>
        <w:br w:type="column"/>
      </w:r>
      <w:r>
        <w:rPr>
          <w:rFonts w:ascii="Arial" w:hAnsi="Arial" w:cs="Arial" w:eastAsia="Arial"/>
          <w:sz w:val="40"/>
          <w:szCs w:val="40"/>
          <w:color w:val="2F2F2F"/>
          <w:spacing w:val="-86"/>
          <w:w w:val="118"/>
          <w:i/>
          <w:position w:val="-50"/>
        </w:rPr>
        <w:t>·</w:t>
      </w:r>
      <w:r>
        <w:rPr>
          <w:rFonts w:ascii="Arial" w:hAnsi="Arial" w:cs="Arial" w:eastAsia="Arial"/>
          <w:sz w:val="40"/>
          <w:szCs w:val="40"/>
          <w:color w:val="5B5B5B"/>
          <w:spacing w:val="0"/>
          <w:w w:val="90"/>
          <w:i/>
          <w:position w:val="-50"/>
        </w:rPr>
        <w:t>·</w:t>
      </w:r>
      <w:r>
        <w:rPr>
          <w:rFonts w:ascii="Arial" w:hAnsi="Arial" w:cs="Arial" w:eastAsia="Arial"/>
          <w:sz w:val="40"/>
          <w:szCs w:val="40"/>
          <w:color w:val="5B5B5B"/>
          <w:spacing w:val="-95"/>
          <w:w w:val="89"/>
          <w:i/>
          <w:position w:val="-50"/>
        </w:rPr>
        <w:t>.</w:t>
      </w:r>
      <w:r>
        <w:rPr>
          <w:rFonts w:ascii="Arial" w:hAnsi="Arial" w:cs="Arial" w:eastAsia="Arial"/>
          <w:sz w:val="92"/>
          <w:szCs w:val="92"/>
          <w:color w:val="6E7070"/>
          <w:spacing w:val="-112"/>
          <w:w w:val="94"/>
          <w:position w:val="-41"/>
        </w:rPr>
        <w:t>l</w:t>
      </w:r>
      <w:r>
        <w:rPr>
          <w:rFonts w:ascii="Arial" w:hAnsi="Arial" w:cs="Arial" w:eastAsia="Arial"/>
          <w:sz w:val="40"/>
          <w:szCs w:val="40"/>
          <w:color w:val="5B5B5B"/>
          <w:spacing w:val="-45"/>
          <w:w w:val="90"/>
          <w:i/>
          <w:position w:val="-50"/>
        </w:rPr>
        <w:t>-</w:t>
      </w:r>
      <w:r>
        <w:rPr>
          <w:rFonts w:ascii="Arial" w:hAnsi="Arial" w:cs="Arial" w:eastAsia="Arial"/>
          <w:sz w:val="40"/>
          <w:szCs w:val="40"/>
          <w:color w:val="909090"/>
          <w:spacing w:val="-47"/>
          <w:w w:val="39"/>
          <w:i/>
          <w:position w:val="-50"/>
        </w:rPr>
        <w:t>·</w:t>
      </w:r>
      <w:r>
        <w:rPr>
          <w:rFonts w:ascii="Arial" w:hAnsi="Arial" w:cs="Arial" w:eastAsia="Arial"/>
          <w:sz w:val="92"/>
          <w:szCs w:val="92"/>
          <w:color w:val="414477"/>
          <w:spacing w:val="-401"/>
          <w:w w:val="84"/>
          <w:position w:val="-41"/>
        </w:rPr>
        <w:t>h</w:t>
      </w:r>
      <w:r>
        <w:rPr>
          <w:rFonts w:ascii="Arial" w:hAnsi="Arial" w:cs="Arial" w:eastAsia="Arial"/>
          <w:sz w:val="40"/>
          <w:szCs w:val="40"/>
          <w:color w:val="414477"/>
          <w:spacing w:val="0"/>
          <w:w w:val="70"/>
          <w:i/>
          <w:position w:val="-50"/>
        </w:rPr>
        <w:t>i</w:t>
      </w:r>
      <w:r>
        <w:rPr>
          <w:rFonts w:ascii="Arial" w:hAnsi="Arial" w:cs="Arial" w:eastAsia="Arial"/>
          <w:sz w:val="40"/>
          <w:szCs w:val="4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00" w:right="240"/>
          <w:cols w:num="5" w:equalWidth="0">
            <w:col w:w="2304" w:space="724"/>
            <w:col w:w="646" w:space="1478"/>
            <w:col w:w="491" w:space="3071"/>
            <w:col w:w="823" w:space="734"/>
            <w:col w:w="1209"/>
          </w:cols>
        </w:sectPr>
      </w:pPr>
      <w:rPr/>
    </w:p>
    <w:p>
      <w:pPr>
        <w:spacing w:before="0" w:after="0" w:line="43" w:lineRule="exact"/>
        <w:ind w:left="2524" w:right="-67"/>
        <w:jc w:val="left"/>
        <w:tabs>
          <w:tab w:pos="3020" w:val="left"/>
          <w:tab w:pos="48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7.614723pt;margin-top:-16.419596pt;width:118.727038pt;height:48pt;mso-position-horizontal-relative:page;mso-position-vertical-relative:paragraph;z-index:-15490" type="#_x0000_t202" filled="f" stroked="f">
            <v:textbox inset="0,0,0,0">
              <w:txbxContent>
                <w:p>
                  <w:pPr>
                    <w:spacing w:before="0" w:after="0" w:line="960" w:lineRule="exact"/>
                    <w:ind w:right="-184"/>
                    <w:jc w:val="left"/>
                    <w:tabs>
                      <w:tab w:pos="1380" w:val="left"/>
                    </w:tabs>
                    <w:rPr>
                      <w:rFonts w:ascii="Times New Roman" w:hAnsi="Times New Roman" w:cs="Times New Roman" w:eastAsia="Times New Roman"/>
                      <w:sz w:val="96"/>
                      <w:szCs w:val="9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A8A8A8"/>
                      <w:spacing w:val="0"/>
                      <w:w w:val="100"/>
                      <w:position w:val="36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A8A8A8"/>
                      <w:spacing w:val="-43"/>
                      <w:w w:val="100"/>
                      <w:position w:val="36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A8A8A8"/>
                      <w:spacing w:val="0"/>
                      <w:w w:val="100"/>
                      <w:position w:val="36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A8A8A8"/>
                      <w:spacing w:val="0"/>
                      <w:w w:val="100"/>
                      <w:position w:val="36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444444"/>
                      <w:spacing w:val="0"/>
                      <w:w w:val="38"/>
                      <w:position w:val="0"/>
                    </w:rPr>
                    <w:t>H</w:t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444444"/>
                      <w:spacing w:val="-161"/>
                      <w:w w:val="37"/>
                      <w:position w:val="0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444444"/>
                      <w:spacing w:val="-68"/>
                      <w:w w:val="37"/>
                      <w:position w:val="0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444444"/>
                      <w:spacing w:val="54"/>
                      <w:w w:val="37"/>
                      <w:position w:val="0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414477"/>
                      <w:spacing w:val="0"/>
                      <w:w w:val="113"/>
                      <w:position w:val="0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BFBFBF"/>
          <w:spacing w:val="0"/>
          <w:w w:val="100"/>
          <w:position w:val="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BFBFB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BFBFBF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8"/>
          <w:szCs w:val="18"/>
          <w:color w:val="909090"/>
          <w:spacing w:val="0"/>
          <w:w w:val="55"/>
          <w:i/>
          <w:position w:val="3"/>
        </w:rPr>
        <w:t>.:</w:t>
      </w:r>
      <w:r>
        <w:rPr>
          <w:rFonts w:ascii="Times New Roman" w:hAnsi="Times New Roman" w:cs="Times New Roman" w:eastAsia="Times New Roman"/>
          <w:sz w:val="18"/>
          <w:szCs w:val="18"/>
          <w:color w:val="909090"/>
          <w:spacing w:val="0"/>
          <w:w w:val="100"/>
          <w:i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909090"/>
          <w:spacing w:val="0"/>
          <w:w w:val="100"/>
          <w:i/>
          <w:position w:val="3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>It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6E7070"/>
          <w:spacing w:val="0"/>
          <w:w w:val="100"/>
          <w:position w:val="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E7070"/>
          <w:spacing w:val="3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>Çvş.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00" w:lineRule="exact"/>
        <w:ind w:left="2824" w:right="2362"/>
        <w:jc w:val="center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909090"/>
          <w:spacing w:val="0"/>
          <w:w w:val="441"/>
          <w:position w:val="-1"/>
        </w:rPr>
        <w:t>ı</w:t>
      </w:r>
      <w:r>
        <w:rPr>
          <w:rFonts w:ascii="Arial" w:hAnsi="Arial" w:cs="Arial" w:eastAsia="Arial"/>
          <w:sz w:val="11"/>
          <w:szCs w:val="11"/>
          <w:color w:val="909090"/>
          <w:spacing w:val="0"/>
          <w:w w:val="100"/>
          <w:position w:val="-1"/>
        </w:rPr>
        <w:t>  </w:t>
      </w:r>
      <w:r>
        <w:rPr>
          <w:rFonts w:ascii="Arial" w:hAnsi="Arial" w:cs="Arial" w:eastAsia="Arial"/>
          <w:sz w:val="11"/>
          <w:szCs w:val="11"/>
          <w:color w:val="909090"/>
          <w:spacing w:val="2"/>
          <w:w w:val="100"/>
          <w:position w:val="-1"/>
        </w:rPr>
        <w:t> </w:t>
      </w:r>
      <w:r>
        <w:rPr>
          <w:rFonts w:ascii="Arial" w:hAnsi="Arial" w:cs="Arial" w:eastAsia="Arial"/>
          <w:sz w:val="11"/>
          <w:szCs w:val="11"/>
          <w:color w:val="909090"/>
          <w:spacing w:val="0"/>
          <w:w w:val="301"/>
          <w:position w:val="-1"/>
        </w:rPr>
        <w:t>'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right="1214"/>
        <w:jc w:val="right"/>
        <w:rPr>
          <w:rFonts w:ascii="Times New Roman" w:hAnsi="Times New Roman" w:cs="Times New Roman" w:eastAsia="Times New Roman"/>
          <w:sz w:val="39"/>
          <w:szCs w:val="39"/>
        </w:rPr>
      </w:pPr>
      <w:rPr/>
      <w:r>
        <w:rPr>
          <w:rFonts w:ascii="Times New Roman" w:hAnsi="Times New Roman" w:cs="Times New Roman" w:eastAsia="Times New Roman"/>
          <w:sz w:val="39"/>
          <w:szCs w:val="39"/>
          <w:color w:val="2F2F2F"/>
          <w:spacing w:val="0"/>
          <w:w w:val="135"/>
          <w:position w:val="-15"/>
        </w:rPr>
        <w:t>ç</w:t>
      </w:r>
      <w:r>
        <w:rPr>
          <w:rFonts w:ascii="Times New Roman" w:hAnsi="Times New Roman" w:cs="Times New Roman" w:eastAsia="Times New Roman"/>
          <w:sz w:val="39"/>
          <w:szCs w:val="39"/>
          <w:color w:val="000000"/>
          <w:spacing w:val="0"/>
          <w:w w:val="100"/>
          <w:position w:val="0"/>
        </w:rPr>
      </w:r>
    </w:p>
    <w:p>
      <w:pPr>
        <w:spacing w:before="0" w:after="0" w:line="6" w:lineRule="exact"/>
        <w:ind w:left="657" w:right="-20"/>
        <w:jc w:val="left"/>
        <w:rPr>
          <w:rFonts w:ascii="Arial" w:hAnsi="Arial" w:cs="Arial" w:eastAsia="Arial"/>
          <w:sz w:val="50"/>
          <w:szCs w:val="50"/>
        </w:rPr>
      </w:pPr>
      <w:rPr/>
      <w:r>
        <w:rPr/>
        <w:br w:type="column"/>
      </w:r>
      <w:r>
        <w:rPr>
          <w:rFonts w:ascii="Arial" w:hAnsi="Arial" w:cs="Arial" w:eastAsia="Arial"/>
          <w:sz w:val="50"/>
          <w:szCs w:val="50"/>
          <w:color w:val="5B5B5B"/>
          <w:w w:val="78"/>
          <w:position w:val="-2"/>
        </w:rPr>
        <w:t>Q</w:t>
      </w:r>
      <w:r>
        <w:rPr>
          <w:rFonts w:ascii="Arial" w:hAnsi="Arial" w:cs="Arial" w:eastAsia="Arial"/>
          <w:sz w:val="50"/>
          <w:szCs w:val="50"/>
          <w:color w:val="5B5B5B"/>
          <w:spacing w:val="-53"/>
          <w:w w:val="79"/>
          <w:position w:val="-2"/>
        </w:rPr>
        <w:t>J</w:t>
      </w:r>
      <w:r>
        <w:rPr>
          <w:rFonts w:ascii="Arial" w:hAnsi="Arial" w:cs="Arial" w:eastAsia="Arial"/>
          <w:sz w:val="50"/>
          <w:szCs w:val="50"/>
          <w:color w:val="909090"/>
          <w:spacing w:val="0"/>
          <w:w w:val="48"/>
          <w:position w:val="-2"/>
        </w:rPr>
        <w:t>·</w:t>
      </w:r>
      <w:r>
        <w:rPr>
          <w:rFonts w:ascii="Arial" w:hAnsi="Arial" w:cs="Arial" w:eastAsia="Arial"/>
          <w:sz w:val="50"/>
          <w:szCs w:val="50"/>
          <w:color w:val="909090"/>
          <w:spacing w:val="-54"/>
          <w:w w:val="100"/>
          <w:position w:val="-2"/>
        </w:rPr>
        <w:t> </w:t>
      </w:r>
      <w:r>
        <w:rPr>
          <w:rFonts w:ascii="Arial" w:hAnsi="Arial" w:cs="Arial" w:eastAsia="Arial"/>
          <w:sz w:val="50"/>
          <w:szCs w:val="50"/>
          <w:color w:val="444444"/>
          <w:spacing w:val="0"/>
          <w:w w:val="209"/>
          <w:position w:val="-2"/>
        </w:rPr>
        <w:t>:</w:t>
      </w:r>
      <w:r>
        <w:rPr>
          <w:rFonts w:ascii="Arial" w:hAnsi="Arial" w:cs="Arial" w:eastAsia="Arial"/>
          <w:sz w:val="50"/>
          <w:szCs w:val="50"/>
          <w:color w:val="000000"/>
          <w:spacing w:val="0"/>
          <w:w w:val="100"/>
          <w:position w:val="0"/>
        </w:rPr>
      </w:r>
    </w:p>
    <w:p>
      <w:pPr>
        <w:spacing w:before="0" w:after="0" w:line="326" w:lineRule="exact"/>
        <w:ind w:left="687" w:right="-20"/>
        <w:jc w:val="left"/>
        <w:rPr>
          <w:rFonts w:ascii="Arial" w:hAnsi="Arial" w:cs="Arial" w:eastAsia="Arial"/>
          <w:sz w:val="48"/>
          <w:szCs w:val="48"/>
        </w:rPr>
      </w:pPr>
      <w:rPr/>
      <w:r>
        <w:rPr>
          <w:rFonts w:ascii="Arial" w:hAnsi="Arial" w:cs="Arial" w:eastAsia="Arial"/>
          <w:sz w:val="54"/>
          <w:szCs w:val="54"/>
          <w:color w:val="5B5B5B"/>
          <w:spacing w:val="8"/>
          <w:w w:val="152"/>
          <w:position w:val="-5"/>
        </w:rPr>
        <w:t>.</w:t>
      </w:r>
      <w:r>
        <w:rPr>
          <w:rFonts w:ascii="Arial" w:hAnsi="Arial" w:cs="Arial" w:eastAsia="Arial"/>
          <w:sz w:val="48"/>
          <w:szCs w:val="48"/>
          <w:color w:val="444444"/>
          <w:spacing w:val="0"/>
          <w:w w:val="50"/>
          <w:position w:val="-5"/>
        </w:rPr>
        <w:t>....</w:t>
      </w:r>
      <w:r>
        <w:rPr>
          <w:rFonts w:ascii="Arial" w:hAnsi="Arial" w:cs="Arial" w:eastAsia="Arial"/>
          <w:sz w:val="48"/>
          <w:szCs w:val="4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00" w:right="240"/>
          <w:cols w:num="2" w:equalWidth="0">
            <w:col w:w="5488" w:space="3235"/>
            <w:col w:w="2757"/>
          </w:cols>
        </w:sectPr>
      </w:pPr>
      <w:rPr/>
    </w:p>
    <w:p>
      <w:pPr>
        <w:spacing w:before="0" w:after="0" w:line="150" w:lineRule="exact"/>
        <w:ind w:right="826"/>
        <w:jc w:val="right"/>
        <w:tabs>
          <w:tab w:pos="360" w:val="left"/>
          <w:tab w:pos="940" w:val="left"/>
          <w:tab w:pos="164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1.889923pt;margin-top:3.484743pt;width:279.799674pt;height:39.5pt;mso-position-horizontal-relative:page;mso-position-vertical-relative:paragraph;z-index:-15488" type="#_x0000_t202" filled="f" stroked="f">
            <v:textbox inset="0,0,0,0">
              <w:txbxContent>
                <w:p>
                  <w:pPr>
                    <w:spacing w:before="0" w:after="0" w:line="790" w:lineRule="exact"/>
                    <w:ind w:right="-158"/>
                    <w:jc w:val="left"/>
                    <w:tabs>
                      <w:tab w:pos="4940" w:val="left"/>
                    </w:tabs>
                    <w:rPr>
                      <w:rFonts w:ascii="Arial" w:hAnsi="Arial" w:cs="Arial" w:eastAsia="Arial"/>
                      <w:sz w:val="36"/>
                      <w:szCs w:val="36"/>
                    </w:rPr>
                  </w:pPr>
                  <w:rPr/>
                  <w:r>
                    <w:rPr>
                      <w:rFonts w:ascii="Arial" w:hAnsi="Arial" w:cs="Arial" w:eastAsia="Arial"/>
                      <w:sz w:val="79"/>
                      <w:szCs w:val="79"/>
                      <w:color w:val="1D26A5"/>
                      <w:spacing w:val="0"/>
                      <w:w w:val="137"/>
                      <w:i/>
                      <w:position w:val="-1"/>
                    </w:rPr>
                    <w:t>w</w:t>
                  </w:r>
                  <w:r>
                    <w:rPr>
                      <w:rFonts w:ascii="Arial" w:hAnsi="Arial" w:cs="Arial" w:eastAsia="Arial"/>
                      <w:sz w:val="79"/>
                      <w:szCs w:val="79"/>
                      <w:color w:val="1D26A5"/>
                      <w:spacing w:val="0"/>
                      <w:w w:val="100"/>
                      <w:i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79"/>
                      <w:szCs w:val="79"/>
                      <w:color w:val="1D26A5"/>
                      <w:spacing w:val="0"/>
                      <w:w w:val="100"/>
                      <w:i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5B5B5B"/>
                      <w:spacing w:val="0"/>
                      <w:w w:val="59"/>
                      <w:position w:val="21"/>
                    </w:rPr>
                    <w:t>....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5B5B5B"/>
                      <w:spacing w:val="0"/>
                      <w:w w:val="59"/>
                      <w:u w:val="single" w:color="5A5A5A"/>
                      <w:position w:val="21"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5B5B5B"/>
                      <w:spacing w:val="22"/>
                      <w:w w:val="59"/>
                      <w:u w:val="single" w:color="5A5A5A"/>
                      <w:position w:val="2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5B5B5B"/>
                      <w:spacing w:val="-23"/>
                      <w:w w:val="59"/>
                      <w:position w:val="2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5B5B5B"/>
                      <w:spacing w:val="-39"/>
                      <w:w w:val="59"/>
                      <w:position w:val="21"/>
                    </w:rPr>
                    <w:t>.</w:t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5B5B5B"/>
                      <w:spacing w:val="0"/>
                      <w:w w:val="52"/>
                      <w:position w:val="21"/>
                    </w:rPr>
                    <w:t>...</w:t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BFBFBF"/>
          <w:w w:val="73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BFBFBF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BFBFBF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217"/>
          <w:position w:val="-3"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217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218"/>
          <w:position w:val="-3"/>
        </w:rPr>
        <w:t>"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46"/>
          <w:position w:val="-3"/>
        </w:rPr>
        <w:t>::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46"/>
          <w:position w:val="-3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46"/>
          <w:position w:val="-3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8"/>
          <w:w w:val="46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3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83"/>
          <w:position w:val="-3"/>
        </w:rPr>
        <w:t>ııV.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-3"/>
        </w:rPr>
      </w:r>
      <w:r>
        <w:rPr>
          <w:rFonts w:ascii="Arial" w:hAnsi="Arial" w:cs="Arial" w:eastAsia="Arial"/>
          <w:sz w:val="18"/>
          <w:szCs w:val="18"/>
          <w:color w:val="6E7070"/>
          <w:spacing w:val="0"/>
          <w:w w:val="33"/>
          <w:position w:val="-3"/>
        </w:rPr>
        <w:t>-&lt;.</w:t>
      </w:r>
      <w:r>
        <w:rPr>
          <w:rFonts w:ascii="Arial" w:hAnsi="Arial" w:cs="Arial" w:eastAsia="Arial"/>
          <w:sz w:val="18"/>
          <w:szCs w:val="18"/>
          <w:color w:val="6E7070"/>
          <w:spacing w:val="-37"/>
          <w:w w:val="33"/>
          <w:position w:val="-3"/>
        </w:rPr>
        <w:t>&gt;</w:t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87"/>
          <w:position w:val="-3"/>
        </w:rPr>
        <w:t>"</w:t>
      </w:r>
      <w:r>
        <w:rPr>
          <w:rFonts w:ascii="Arial" w:hAnsi="Arial" w:cs="Arial" w:eastAsia="Arial"/>
          <w:sz w:val="18"/>
          <w:szCs w:val="18"/>
          <w:color w:val="444444"/>
          <w:spacing w:val="-10"/>
          <w:w w:val="87"/>
          <w:position w:val="-3"/>
        </w:rPr>
        <w:t>'</w:t>
      </w:r>
      <w:r>
        <w:rPr>
          <w:rFonts w:ascii="Arial" w:hAnsi="Arial" w:cs="Arial" w:eastAsia="Arial"/>
          <w:sz w:val="18"/>
          <w:szCs w:val="18"/>
          <w:color w:val="A8A8A8"/>
          <w:spacing w:val="0"/>
          <w:w w:val="131"/>
          <w:position w:val="-3"/>
        </w:rPr>
        <w:t>'</w:t>
      </w:r>
      <w:r>
        <w:rPr>
          <w:rFonts w:ascii="Arial" w:hAnsi="Arial" w:cs="Arial" w:eastAsia="Arial"/>
          <w:sz w:val="18"/>
          <w:szCs w:val="18"/>
          <w:color w:val="A8A8A8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A8A8A8"/>
          <w:spacing w:val="2"/>
          <w:w w:val="100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A8A8A8"/>
          <w:spacing w:val="0"/>
          <w:w w:val="52"/>
          <w:position w:val="-3"/>
        </w:rPr>
        <w:t>'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90" w:lineRule="exact"/>
        <w:ind w:left="1433" w:right="-20"/>
        <w:jc w:val="left"/>
        <w:tabs>
          <w:tab w:pos="9100" w:val="left"/>
        </w:tabs>
        <w:rPr>
          <w:rFonts w:ascii="Arial" w:hAnsi="Arial" w:cs="Arial" w:eastAsia="Arial"/>
          <w:sz w:val="13"/>
          <w:szCs w:val="1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6.182404pt;margin-top:-2.059657pt;width:88.324612pt;height:10pt;mso-position-horizontal-relative:page;mso-position-vertical-relative:paragraph;z-index:-15487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tabs>
                      <w:tab w:pos="1160" w:val="left"/>
                    </w:tabs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F2F2F"/>
                      <w:spacing w:val="0"/>
                      <w:w w:val="100"/>
                    </w:rPr>
                    <w:t>2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F2F2F"/>
                      <w:spacing w:val="-6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F2F2F"/>
                      <w:spacing w:val="0"/>
                      <w:w w:val="100"/>
                    </w:rPr>
                    <w:t>Pos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F2F2F"/>
                      <w:spacing w:val="0"/>
                      <w:w w:val="100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F2F2F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F2F2F"/>
                      <w:spacing w:val="0"/>
                      <w:w w:val="100"/>
                    </w:rPr>
                    <w:t>up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F2F2F"/>
                      <w:spacing w:val="-12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F2F2F"/>
                      <w:spacing w:val="0"/>
                      <w:w w:val="86"/>
                    </w:rPr>
                    <w:t>Amir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2"/>
          <w:szCs w:val="32"/>
          <w:color w:val="909090"/>
          <w:spacing w:val="0"/>
          <w:w w:val="50"/>
          <w:position w:val="1"/>
        </w:rPr>
        <w:t>..</w:t>
      </w:r>
      <w:r>
        <w:rPr>
          <w:rFonts w:ascii="Arial" w:hAnsi="Arial" w:cs="Arial" w:eastAsia="Arial"/>
          <w:sz w:val="32"/>
          <w:szCs w:val="32"/>
          <w:color w:val="909090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2"/>
          <w:szCs w:val="32"/>
          <w:color w:val="909090"/>
          <w:spacing w:val="0"/>
          <w:w w:val="100"/>
          <w:position w:val="1"/>
        </w:rPr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67"/>
          <w:position w:val="6"/>
        </w:rPr>
        <w:t>.</w:t>
      </w:r>
      <w:r>
        <w:rPr>
          <w:rFonts w:ascii="Arial" w:hAnsi="Arial" w:cs="Arial" w:eastAsia="Arial"/>
          <w:sz w:val="17"/>
          <w:szCs w:val="17"/>
          <w:color w:val="2F2F2F"/>
          <w:spacing w:val="52"/>
          <w:w w:val="167"/>
          <w:position w:val="6"/>
        </w:rPr>
        <w:t> </w:t>
      </w:r>
      <w:r>
        <w:rPr>
          <w:rFonts w:ascii="Arial" w:hAnsi="Arial" w:cs="Arial" w:eastAsia="Arial"/>
          <w:sz w:val="17"/>
          <w:szCs w:val="17"/>
          <w:color w:val="444444"/>
          <w:spacing w:val="0"/>
          <w:w w:val="100"/>
          <w:i/>
          <w:position w:val="6"/>
        </w:rPr>
        <w:t>ll</w:t>
      </w:r>
      <w:r>
        <w:rPr>
          <w:rFonts w:ascii="Arial" w:hAnsi="Arial" w:cs="Arial" w:eastAsia="Arial"/>
          <w:sz w:val="17"/>
          <w:szCs w:val="17"/>
          <w:color w:val="444444"/>
          <w:spacing w:val="0"/>
          <w:w w:val="100"/>
          <w:i/>
          <w:position w:val="6"/>
        </w:rPr>
        <w:t>  </w:t>
      </w:r>
      <w:r>
        <w:rPr>
          <w:rFonts w:ascii="Arial" w:hAnsi="Arial" w:cs="Arial" w:eastAsia="Arial"/>
          <w:sz w:val="17"/>
          <w:szCs w:val="17"/>
          <w:color w:val="444444"/>
          <w:spacing w:val="45"/>
          <w:w w:val="100"/>
          <w:i/>
          <w:position w:val="6"/>
        </w:rPr>
        <w:t> </w:t>
      </w:r>
      <w:r>
        <w:rPr>
          <w:rFonts w:ascii="Arial" w:hAnsi="Arial" w:cs="Arial" w:eastAsia="Arial"/>
          <w:sz w:val="13"/>
          <w:szCs w:val="13"/>
          <w:color w:val="5B5B5B"/>
          <w:spacing w:val="0"/>
          <w:w w:val="195"/>
          <w:position w:val="6"/>
        </w:rPr>
        <w:t>tlfl</w:t>
      </w:r>
      <w:r>
        <w:rPr>
          <w:rFonts w:ascii="Arial" w:hAnsi="Arial" w:cs="Arial" w:eastAsia="Arial"/>
          <w:sz w:val="13"/>
          <w:szCs w:val="13"/>
          <w:color w:val="5B5B5B"/>
          <w:spacing w:val="0"/>
          <w:w w:val="196"/>
          <w:position w:val="6"/>
        </w:rPr>
        <w:t>(•li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2347" w:right="-20"/>
        <w:jc w:val="left"/>
        <w:tabs>
          <w:tab w:pos="322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444444"/>
          <w:spacing w:val="-29"/>
          <w:w w:val="67"/>
        </w:rPr>
        <w:t>.</w:t>
      </w:r>
      <w:r>
        <w:rPr>
          <w:rFonts w:ascii="Arial" w:hAnsi="Arial" w:cs="Arial" w:eastAsia="Arial"/>
          <w:sz w:val="28"/>
          <w:szCs w:val="28"/>
          <w:color w:val="444444"/>
          <w:spacing w:val="0"/>
          <w:w w:val="31"/>
        </w:rPr>
        <w:t>-</w:t>
      </w:r>
      <w:r>
        <w:rPr>
          <w:rFonts w:ascii="Arial" w:hAnsi="Arial" w:cs="Arial" w:eastAsia="Arial"/>
          <w:sz w:val="28"/>
          <w:szCs w:val="28"/>
          <w:color w:val="444444"/>
          <w:spacing w:val="0"/>
          <w:w w:val="100"/>
        </w:rPr>
        <w:tab/>
      </w:r>
      <w:r>
        <w:rPr>
          <w:rFonts w:ascii="Arial" w:hAnsi="Arial" w:cs="Arial" w:eastAsia="Arial"/>
          <w:sz w:val="28"/>
          <w:szCs w:val="28"/>
          <w:color w:val="444444"/>
          <w:spacing w:val="0"/>
          <w:w w:val="100"/>
        </w:rPr>
      </w:r>
      <w:r>
        <w:rPr>
          <w:rFonts w:ascii="Arial" w:hAnsi="Arial" w:cs="Arial" w:eastAsia="Arial"/>
          <w:sz w:val="28"/>
          <w:szCs w:val="28"/>
          <w:color w:val="414477"/>
          <w:spacing w:val="0"/>
          <w:w w:val="64"/>
          <w:i/>
        </w:rPr>
        <w:t>J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200" w:right="240"/>
        </w:sectPr>
      </w:pPr>
      <w:rPr/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70" w:lineRule="exact"/>
        <w:ind w:right="-9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64"/>
          <w:position w:val="-3"/>
        </w:rPr>
        <w:t>-;;;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3" w:lineRule="exact"/>
        <w:ind w:right="-20"/>
        <w:jc w:val="righ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0"/>
          <w:w w:val="56"/>
          <w:position w:val="1"/>
        </w:rPr>
        <w:t>:ı::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40" w:lineRule="auto"/>
        <w:ind w:left="-36" w:right="592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2"/>
        </w:rPr>
        <w:t>HikmetARI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40" w:lineRule="auto"/>
        <w:ind w:left="324" w:right="6225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4"/>
        </w:rPr>
        <w:t>itf.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280" w:bottom="280" w:left="200" w:right="240"/>
          <w:cols w:num="2" w:equalWidth="0">
            <w:col w:w="485" w:space="4129"/>
            <w:col w:w="6866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14.16576pt;margin-top:35.369579pt;width:566.154252pt;height:781.931896pt;mso-position-horizontal-relative:page;mso-position-vertical-relative:page;z-index:-15497" coordorigin="283,707" coordsize="11323,15639">
            <v:group style="position:absolute;left:290;top:731;width:11118;height:2" coordorigin="290,731" coordsize="11118,2">
              <v:shape style="position:absolute;left:290;top:731;width:11118;height:2" coordorigin="290,731" coordsize="11118,0" path="m290,731l11409,731e" filled="f" stroked="t" strokeweight=".71424pt" strokecolor="#5B5B5B">
                <v:path arrowok="t"/>
              </v:shape>
            </v:group>
            <v:group style="position:absolute;left:302;top:712;width:2;height:7924" coordorigin="302,712" coordsize="2,7924">
              <v:shape style="position:absolute;left:302;top:712;width:2;height:7924" coordorigin="302,712" coordsize="0,7924" path="m302,8637l302,712e" filled="f" stroked="t" strokeweight=".47616pt" strokecolor="#4F4F4F">
                <v:path arrowok="t"/>
              </v:shape>
            </v:group>
            <v:group style="position:absolute;left:2186;top:731;width:200;height:2" coordorigin="2186,731" coordsize="200,2">
              <v:shape style="position:absolute;left:2186;top:731;width:200;height:2" coordorigin="2186,731" coordsize="200,0" path="m2186,731l2386,731e" filled="f" stroked="t" strokeweight=".47616pt" strokecolor="#3B3B3B">
                <v:path arrowok="t"/>
              </v:shape>
            </v:group>
            <v:group style="position:absolute;left:2333;top:726;width:2;height:617" coordorigin="2333,726" coordsize="2,617">
              <v:shape style="position:absolute;left:2333;top:726;width:2;height:617" coordorigin="2333,726" coordsize="0,617" path="m2333,1343l2333,726e" filled="f" stroked="t" strokeweight=".47616pt" strokecolor="#343434">
                <v:path arrowok="t"/>
              </v:shape>
            </v:group>
            <v:group style="position:absolute;left:2871;top:734;width:424;height:2" coordorigin="2871,734" coordsize="424,2">
              <v:shape style="position:absolute;left:2871;top:734;width:424;height:2" coordorigin="2871,734" coordsize="424,0" path="m2871,734l3295,734e" filled="f" stroked="t" strokeweight=".47616pt" strokecolor="#575757">
                <v:path arrowok="t"/>
              </v:shape>
            </v:group>
            <v:group style="position:absolute;left:3238;top:736;width:314;height:2" coordorigin="3238,736" coordsize="314,2">
              <v:shape style="position:absolute;left:3238;top:736;width:314;height:2" coordorigin="3238,736" coordsize="314,0" path="m3238,736l3552,736e" filled="f" stroked="t" strokeweight=".47616pt" strokecolor="#3F3F3F">
                <v:path arrowok="t"/>
              </v:shape>
            </v:group>
            <v:group style="position:absolute;left:2476;top:746;width:9023;height:2" coordorigin="2476,746" coordsize="9023,2">
              <v:shape style="position:absolute;left:2476;top:746;width:9023;height:2" coordorigin="2476,746" coordsize="9023,0" path="m2476,746l11499,746e" filled="f" stroked="t" strokeweight=".71424pt" strokecolor="#575757">
                <v:path arrowok="t"/>
              </v:shape>
            </v:group>
            <v:group style="position:absolute;left:7757;top:746;width:490;height:2" coordorigin="7757,746" coordsize="490,2">
              <v:shape style="position:absolute;left:7757;top:746;width:490;height:2" coordorigin="7757,746" coordsize="490,0" path="m7757,746l8247,746e" filled="f" stroked="t" strokeweight=".47616pt" strokecolor="#282828">
                <v:path arrowok="t"/>
              </v:shape>
            </v:group>
            <v:group style="position:absolute;left:9090;top:746;width:2;height:554" coordorigin="9090,746" coordsize="2,554">
              <v:shape style="position:absolute;left:9090;top:746;width:2;height:554" coordorigin="9090,746" coordsize="0,554" path="m9090,1300l9090,746e" filled="f" stroked="t" strokeweight=".71424pt" strokecolor="#606060">
                <v:path arrowok="t"/>
              </v:shape>
            </v:group>
            <v:group style="position:absolute;left:9047;top:750;width:286;height:2" coordorigin="9047,750" coordsize="286,2">
              <v:shape style="position:absolute;left:9047;top:750;width:286;height:2" coordorigin="9047,750" coordsize="286,0" path="m9047,750l9333,750e" filled="f" stroked="t" strokeweight=".47616pt" strokecolor="#343434">
                <v:path arrowok="t"/>
              </v:shape>
            </v:group>
            <v:group style="position:absolute;left:9337;top:755;width:2071;height:2" coordorigin="9337,755" coordsize="2071,2">
              <v:shape style="position:absolute;left:9337;top:755;width:2071;height:2" coordorigin="9337,755" coordsize="2071,0" path="m9337,755l11409,755e" filled="f" stroked="t" strokeweight=".71424pt" strokecolor="#575757">
                <v:path arrowok="t"/>
              </v:shape>
            </v:group>
            <v:group style="position:absolute;left:2336;top:1243;width:2;height:335" coordorigin="2336,1243" coordsize="2,335">
              <v:shape style="position:absolute;left:2336;top:1243;width:2;height:335" coordorigin="2336,1243" coordsize="0,335" path="m2336,1577l2336,1243e" filled="f" stroked="t" strokeweight=".47616pt" strokecolor="#484848">
                <v:path arrowok="t"/>
              </v:shape>
            </v:group>
            <v:group style="position:absolute;left:9099;top:1243;width:2;height:335" coordorigin="9099,1243" coordsize="2,335">
              <v:shape style="position:absolute;left:9099;top:1243;width:2;height:335" coordorigin="9099,1243" coordsize="0,335" path="m9099,1577l9099,1243e" filled="f" stroked="t" strokeweight=".47616pt" strokecolor="#444444">
                <v:path arrowok="t"/>
              </v:shape>
            </v:group>
            <v:group style="position:absolute;left:2338;top:1520;width:2;height:215" coordorigin="2338,1520" coordsize="2,215">
              <v:shape style="position:absolute;left:2338;top:1520;width:2;height:215" coordorigin="2338,1520" coordsize="0,215" path="m2338,1735l2338,1520e" filled="f" stroked="t" strokeweight=".47616pt" strokecolor="#2F2F2F">
                <v:path arrowok="t"/>
              </v:shape>
            </v:group>
            <v:group style="position:absolute;left:9099;top:1520;width:2;height:215" coordorigin="9099,1520" coordsize="2,215">
              <v:shape style="position:absolute;left:9099;top:1520;width:2;height:215" coordorigin="9099,1520" coordsize="0,215" path="m9099,1735l9099,1520e" filled="f" stroked="t" strokeweight=".47616pt" strokecolor="#2F2F2F">
                <v:path arrowok="t"/>
              </v:shape>
            </v:group>
            <v:group style="position:absolute;left:290;top:2215;width:3005;height:2" coordorigin="290,2215" coordsize="3005,2">
              <v:shape style="position:absolute;left:290;top:2215;width:3005;height:2" coordorigin="290,2215" coordsize="3005,0" path="m290,2215l3295,2215e" filled="f" stroked="t" strokeweight=".71424pt" strokecolor="#5B5B5B">
                <v:path arrowok="t"/>
              </v:shape>
            </v:group>
            <v:group style="position:absolute;left:2333;top:1678;width:2;height:550" coordorigin="2333,1678" coordsize="2,550">
              <v:shape style="position:absolute;left:2333;top:1678;width:2;height:550" coordorigin="2333,1678" coordsize="0,550" path="m2333,2227l2333,1678e" filled="f" stroked="t" strokeweight=".71424pt" strokecolor="#4F4F4F">
                <v:path arrowok="t"/>
              </v:shape>
            </v:group>
            <v:group style="position:absolute;left:3238;top:2218;width:314;height:2" coordorigin="3238,2218" coordsize="314,2">
              <v:shape style="position:absolute;left:3238;top:2218;width:314;height:2" coordorigin="3238,2218" coordsize="314,0" path="m3238,2218l3552,2218e" filled="f" stroked="t" strokeweight=".47616pt" strokecolor="#343434">
                <v:path arrowok="t"/>
              </v:shape>
            </v:group>
            <v:group style="position:absolute;left:3495;top:2218;width:2709;height:2" coordorigin="3495,2218" coordsize="2709,2">
              <v:shape style="position:absolute;left:3495;top:2218;width:2709;height:2" coordorigin="3495,2218" coordsize="2709,0" path="m3495,2218l6204,2218e" filled="f" stroked="t" strokeweight=".71424pt" strokecolor="#545454">
                <v:path arrowok="t"/>
              </v:shape>
            </v:group>
            <v:group style="position:absolute;left:6147;top:2218;width:652;height:2" coordorigin="6147,2218" coordsize="652,2">
              <v:shape style="position:absolute;left:6147;top:2218;width:652;height:2" coordorigin="6147,2218" coordsize="652,0" path="m6147,2218l6800,2218e" filled="f" stroked="t" strokeweight=".47616pt" strokecolor="#2B2B2B">
                <v:path arrowok="t"/>
              </v:shape>
            </v:group>
            <v:group style="position:absolute;left:6742;top:2220;width:4766;height:2" coordorigin="6742,2220" coordsize="4766,2">
              <v:shape style="position:absolute;left:6742;top:2220;width:4766;height:2" coordorigin="6742,2220" coordsize="4766,0" path="m6742,2220l11509,2220e" filled="f" stroked="t" strokeweight=".71424pt" strokecolor="#545454">
                <v:path arrowok="t"/>
              </v:shape>
            </v:group>
            <v:group style="position:absolute;left:9097;top:1678;width:2;height:550" coordorigin="9097,1678" coordsize="2,550">
              <v:shape style="position:absolute;left:9097;top:1678;width:2;height:550" coordorigin="9097,1678" coordsize="0,550" path="m9097,2227l9097,1678e" filled="f" stroked="t" strokeweight=".95232pt" strokecolor="#646464">
                <v:path arrowok="t"/>
              </v:shape>
            </v:group>
            <v:group style="position:absolute;left:290;top:2428;width:986;height:2" coordorigin="290,2428" coordsize="986,2">
              <v:shape style="position:absolute;left:290;top:2428;width:986;height:2" coordorigin="290,2428" coordsize="986,0" path="m290,2428l1276,2428e" filled="f" stroked="t" strokeweight=".71424pt" strokecolor="#646464">
                <v:path arrowok="t"/>
              </v:shape>
            </v:group>
            <v:group style="position:absolute;left:1219;top:2428;width:533;height:2" coordorigin="1219,2428" coordsize="533,2">
              <v:shape style="position:absolute;left:1219;top:2428;width:533;height:2" coordorigin="1219,2428" coordsize="533,0" path="m1219,2428l1752,2428e" filled="f" stroked="t" strokeweight=".47616pt" strokecolor="#444444">
                <v:path arrowok="t"/>
              </v:shape>
            </v:group>
            <v:group style="position:absolute;left:1676;top:2433;width:3605;height:2" coordorigin="1676,2433" coordsize="3605,2">
              <v:shape style="position:absolute;left:1676;top:2433;width:3605;height:2" coordorigin="1676,2433" coordsize="3605,0" path="m1676,2433l5281,2433e" filled="f" stroked="t" strokeweight=".71424pt" strokecolor="#606060">
                <v:path arrowok="t"/>
              </v:shape>
            </v:group>
            <v:group style="position:absolute;left:5076;top:2433;width:638;height:2" coordorigin="5076,2433" coordsize="638,2">
              <v:shape style="position:absolute;left:5076;top:2433;width:638;height:2" coordorigin="5076,2433" coordsize="638,0" path="m5076,2433l5714,2433e" filled="f" stroked="t" strokeweight=".47616pt" strokecolor="#3F3F3F">
                <v:path arrowok="t"/>
              </v:shape>
            </v:group>
            <v:group style="position:absolute;left:5657;top:2440;width:5852;height:2" coordorigin="5657,2440" coordsize="5852,2">
              <v:shape style="position:absolute;left:5657;top:2440;width:5852;height:2" coordorigin="5657,2440" coordsize="5852,0" path="m5657,2440l11509,2440e" filled="f" stroked="t" strokeweight=".71424pt" strokecolor="#545454">
                <v:path arrowok="t"/>
              </v:shape>
            </v:group>
            <v:group style="position:absolute;left:290;top:2645;width:2638;height:2" coordorigin="290,2645" coordsize="2638,2">
              <v:shape style="position:absolute;left:290;top:2645;width:2638;height:2" coordorigin="290,2645" coordsize="2638,0" path="m290,2645l2928,2645e" filled="f" stroked="t" strokeweight=".71424pt" strokecolor="#5B5B5B">
                <v:path arrowok="t"/>
              </v:shape>
            </v:group>
            <v:group style="position:absolute;left:2871;top:2648;width:424;height:2" coordorigin="2871,2648" coordsize="424,2">
              <v:shape style="position:absolute;left:2871;top:2648;width:424;height:2" coordorigin="2871,2648" coordsize="424,0" path="m2871,2648l3295,2648e" filled="f" stroked="t" strokeweight=".47616pt" strokecolor="#343434">
                <v:path arrowok="t"/>
              </v:shape>
            </v:group>
            <v:group style="position:absolute;left:3238;top:2648;width:1271;height:2" coordorigin="3238,2648" coordsize="1271,2">
              <v:shape style="position:absolute;left:3238;top:2648;width:1271;height:2" coordorigin="3238,2648" coordsize="1271,0" path="m3238,2648l4509,2648e" filled="f" stroked="t" strokeweight=".71424pt" strokecolor="#5B5B5B">
                <v:path arrowok="t"/>
              </v:shape>
            </v:group>
            <v:group style="position:absolute;left:4438;top:2648;width:695;height:2" coordorigin="4438,2648" coordsize="695,2">
              <v:shape style="position:absolute;left:4438;top:2648;width:695;height:2" coordorigin="4438,2648" coordsize="695,0" path="m4438,2648l5133,2648e" filled="f" stroked="t" strokeweight=".47616pt" strokecolor="#3F3F3F">
                <v:path arrowok="t"/>
              </v:shape>
            </v:group>
            <v:group style="position:absolute;left:5076;top:2650;width:3619;height:2" coordorigin="5076,2650" coordsize="3619,2">
              <v:shape style="position:absolute;left:5076;top:2650;width:3619;height:2" coordorigin="5076,2650" coordsize="3619,0" path="m5076,2650l8695,2650e" filled="f" stroked="t" strokeweight=".71424pt" strokecolor="#575757">
                <v:path arrowok="t"/>
              </v:shape>
            </v:group>
            <v:group style="position:absolute;left:8638;top:2653;width:471;height:2" coordorigin="8638,2653" coordsize="471,2">
              <v:shape style="position:absolute;left:8638;top:2653;width:471;height:2" coordorigin="8638,2653" coordsize="471,0" path="m8638,2653l9109,2653e" filled="f" stroked="t" strokeweight=".47616pt" strokecolor="#1F1F1F">
                <v:path arrowok="t"/>
              </v:shape>
            </v:group>
            <v:group style="position:absolute;left:9052;top:2655;width:2457;height:2" coordorigin="9052,2655" coordsize="2457,2">
              <v:shape style="position:absolute;left:9052;top:2655;width:2457;height:2" coordorigin="9052,2655" coordsize="2457,0" path="m9052,2655l11509,2655e" filled="f" stroked="t" strokeweight=".71424pt" strokecolor="#4F4F4F">
                <v:path arrowok="t"/>
              </v:shape>
            </v:group>
            <v:group style="position:absolute;left:290;top:2863;width:4643;height:2" coordorigin="290,2863" coordsize="4643,2">
              <v:shape style="position:absolute;left:290;top:2863;width:4643;height:2" coordorigin="290,2863" coordsize="4643,0" path="m290,2863l4933,2863e" filled="f" stroked="t" strokeweight=".71424pt" strokecolor="#606060">
                <v:path arrowok="t"/>
              </v:shape>
            </v:group>
            <v:group style="position:absolute;left:4876;top:2868;width:257;height:2" coordorigin="4876,2868" coordsize="257,2">
              <v:shape style="position:absolute;left:4876;top:2868;width:257;height:2" coordorigin="4876,2868" coordsize="257,0" path="m4876,2868l5133,2868e" filled="f" stroked="t" strokeweight=".47616pt" strokecolor="#343434">
                <v:path arrowok="t"/>
              </v:shape>
            </v:group>
            <v:group style="position:absolute;left:5076;top:2868;width:1186;height:2" coordorigin="5076,2868" coordsize="1186,2">
              <v:shape style="position:absolute;left:5076;top:2868;width:1186;height:2" coordorigin="5076,2868" coordsize="1186,0" path="m5076,2868l6262,2868e" filled="f" stroked="t" strokeweight=".95232pt" strokecolor="#606060">
                <v:path arrowok="t"/>
              </v:shape>
            </v:group>
            <v:group style="position:absolute;left:6147;top:2868;width:809;height:2" coordorigin="6147,2868" coordsize="809,2">
              <v:shape style="position:absolute;left:6147;top:2868;width:809;height:2" coordorigin="6147,2868" coordsize="809,0" path="m6147,2868l6957,2868e" filled="f" stroked="t" strokeweight=".47616pt" strokecolor="#3F3F3F">
                <v:path arrowok="t"/>
              </v:shape>
            </v:group>
            <v:group style="position:absolute;left:6900;top:2868;width:943;height:2" coordorigin="6900,2868" coordsize="943,2">
              <v:shape style="position:absolute;left:6900;top:2868;width:943;height:2" coordorigin="6900,2868" coordsize="943,0" path="m6900,2868l7842,2868e" filled="f" stroked="t" strokeweight=".95232pt" strokecolor="#575757">
                <v:path arrowok="t"/>
              </v:shape>
            </v:group>
            <v:group style="position:absolute;left:7757;top:2868;width:490;height:2" coordorigin="7757,2868" coordsize="490,2">
              <v:shape style="position:absolute;left:7757;top:2868;width:490;height:2" coordorigin="7757,2868" coordsize="490,0" path="m7757,2868l8247,2868e" filled="f" stroked="t" strokeweight=".47616pt" strokecolor="#3B3B3B">
                <v:path arrowok="t"/>
              </v:shape>
            </v:group>
            <v:group style="position:absolute;left:8161;top:2870;width:948;height:2" coordorigin="8161,2870" coordsize="948,2">
              <v:shape style="position:absolute;left:8161;top:2870;width:948;height:2" coordorigin="8161,2870" coordsize="948,0" path="m8161,2870l9109,2870e" filled="f" stroked="t" strokeweight=".95232pt" strokecolor="#545454">
                <v:path arrowok="t"/>
              </v:shape>
            </v:group>
            <v:group style="position:absolute;left:9052;top:2873;width:281;height:2" coordorigin="9052,2873" coordsize="281,2">
              <v:shape style="position:absolute;left:9052;top:2873;width:281;height:2" coordorigin="9052,2873" coordsize="281,0" path="m9052,2873l9333,2873e" filled="f" stroked="t" strokeweight=".47616pt" strokecolor="#383838">
                <v:path arrowok="t"/>
              </v:shape>
            </v:group>
            <v:group style="position:absolute;left:11575;top:726;width:2;height:3303" coordorigin="11575,726" coordsize="2,3303">
              <v:shape style="position:absolute;left:11575;top:726;width:2;height:3303" coordorigin="11575,726" coordsize="0,3303" path="m11575,4029l11575,726e" filled="f" stroked="t" strokeweight=".23808pt" strokecolor="#000000">
                <v:path arrowok="t"/>
              </v:shape>
            </v:group>
            <v:group style="position:absolute;left:9276;top:2873;width:2238;height:2" coordorigin="9276,2873" coordsize="2238,2">
              <v:shape style="position:absolute;left:9276;top:2873;width:2238;height:2" coordorigin="9276,2873" coordsize="2238,0" path="m9276,2873l11514,2873e" filled="f" stroked="t" strokeweight=".71424pt" strokecolor="#545454">
                <v:path arrowok="t"/>
              </v:shape>
            </v:group>
            <v:group style="position:absolute;left:295;top:3078;width:981;height:2" coordorigin="295,3078" coordsize="981,2">
              <v:shape style="position:absolute;left:295;top:3078;width:981;height:2" coordorigin="295,3078" coordsize="981,0" path="m295,3078l1276,3078e" filled="f" stroked="t" strokeweight=".95232pt" strokecolor="#676767">
                <v:path arrowok="t"/>
              </v:shape>
            </v:group>
            <v:group style="position:absolute;left:1219;top:3078;width:329;height:2" coordorigin="1219,3078" coordsize="329,2">
              <v:shape style="position:absolute;left:1219;top:3078;width:329;height:2" coordorigin="1219,3078" coordsize="329,0" path="m1219,3078l1548,3078e" filled="f" stroked="t" strokeweight=".47616pt" strokecolor="#484848">
                <v:path arrowok="t"/>
              </v:shape>
            </v:group>
            <v:group style="position:absolute;left:1490;top:3078;width:262;height:2" coordorigin="1490,3078" coordsize="262,2">
              <v:shape style="position:absolute;left:1490;top:3078;width:262;height:2" coordorigin="1490,3078" coordsize="262,0" path="m1490,3078l1752,3078e" filled="f" stroked="t" strokeweight=".47616pt" strokecolor="#2F2F2F">
                <v:path arrowok="t"/>
              </v:shape>
            </v:group>
            <v:group style="position:absolute;left:1695;top:3088;width:9818;height:2" coordorigin="1695,3088" coordsize="9818,2">
              <v:shape style="position:absolute;left:1695;top:3088;width:9818;height:2" coordorigin="1695,3088" coordsize="9818,0" path="m1695,3088l11514,3088e" filled="f" stroked="t" strokeweight=".71424pt" strokecolor="#575757">
                <v:path arrowok="t"/>
              </v:shape>
            </v:group>
            <v:group style="position:absolute;left:5657;top:3083;width:548;height:2" coordorigin="5657,3083" coordsize="548,2">
              <v:shape style="position:absolute;left:5657;top:3083;width:548;height:2" coordorigin="5657,3083" coordsize="548,0" path="m5657,3083l6204,3083e" filled="f" stroked="t" strokeweight=".47616pt" strokecolor="#484848">
                <v:path arrowok="t"/>
              </v:shape>
            </v:group>
            <v:group style="position:absolute;left:6900;top:3083;width:467;height:2" coordorigin="6900,3083" coordsize="467,2">
              <v:shape style="position:absolute;left:6900;top:3083;width:467;height:2" coordorigin="6900,3083" coordsize="467,0" path="m6900,3083l7366,3083e" filled="f" stroked="t" strokeweight=".47616pt" strokecolor="#383838">
                <v:path arrowok="t"/>
              </v:shape>
            </v:group>
            <v:group style="position:absolute;left:9276;top:3088;width:576;height:2" coordorigin="9276,3088" coordsize="576,2">
              <v:shape style="position:absolute;left:9276;top:3088;width:576;height:2" coordorigin="9276,3088" coordsize="576,0" path="m9276,3088l9852,3088e" filled="f" stroked="t" strokeweight=".47616pt" strokecolor="#444444">
                <v:path arrowok="t"/>
              </v:shape>
            </v:group>
            <v:group style="position:absolute;left:295;top:3296;width:3000;height:2" coordorigin="295,3296" coordsize="3000,2">
              <v:shape style="position:absolute;left:295;top:3296;width:3000;height:2" coordorigin="295,3296" coordsize="3000,0" path="m295,3296l3295,3296e" filled="f" stroked="t" strokeweight=".71424pt" strokecolor="#646464">
                <v:path arrowok="t"/>
              </v:shape>
            </v:group>
            <v:group style="position:absolute;left:3238;top:3298;width:490;height:2" coordorigin="3238,3298" coordsize="490,2">
              <v:shape style="position:absolute;left:3238;top:3298;width:490;height:2" coordorigin="3238,3298" coordsize="490,0" path="m3238,3298l3728,3298e" filled="f" stroked="t" strokeweight=".47616pt" strokecolor="#484848">
                <v:path arrowok="t"/>
              </v:shape>
            </v:group>
            <v:group style="position:absolute;left:3671;top:3300;width:7842;height:2" coordorigin="3671,3300" coordsize="7842,2">
              <v:shape style="position:absolute;left:3671;top:3300;width:7842;height:2" coordorigin="3671,3300" coordsize="7842,0" path="m3671,3300l11514,3300e" filled="f" stroked="t" strokeweight=".71424pt" strokecolor="#575757">
                <v:path arrowok="t"/>
              </v:shape>
            </v:group>
            <v:group style="position:absolute;left:4876;top:3298;width:257;height:2" coordorigin="4876,3298" coordsize="257,2">
              <v:shape style="position:absolute;left:4876;top:3298;width:257;height:2" coordorigin="4876,3298" coordsize="257,0" path="m4876,3298l5133,3298e" filled="f" stroked="t" strokeweight=".47616pt" strokecolor="#343434">
                <v:path arrowok="t"/>
              </v:shape>
            </v:group>
            <v:group style="position:absolute;left:3835;top:3288;width:2;height:746" coordorigin="3835,3288" coordsize="2,746">
              <v:shape style="position:absolute;left:3835;top:3288;width:2;height:746" coordorigin="3835,3288" coordsize="0,746" path="m3835,4034l3835,3288e" filled="f" stroked="t" strokeweight=".47616pt" strokecolor="#444444">
                <v:path arrowok="t"/>
              </v:shape>
            </v:group>
            <v:group style="position:absolute;left:6938;top:3288;width:2;height:258" coordorigin="6938,3288" coordsize="2,258">
              <v:shape style="position:absolute;left:6938;top:3288;width:2;height:258" coordorigin="6938,3288" coordsize="0,258" path="m6938,3546l6938,3288e" filled="f" stroked="t" strokeweight=".47616pt" strokecolor="#343434">
                <v:path arrowok="t"/>
              </v:shape>
            </v:group>
            <v:group style="position:absolute;left:3828;top:3718;width:1938;height:2" coordorigin="3828,3718" coordsize="1938,2">
              <v:shape style="position:absolute;left:3828;top:3718;width:1938;height:2" coordorigin="3828,3718" coordsize="1938,0" path="m3828,3718l5766,3718e" filled="f" stroked="t" strokeweight=".71424pt" strokecolor="#5B5B5B">
                <v:path arrowok="t"/>
              </v:shape>
            </v:group>
            <v:group style="position:absolute;left:6147;top:3711;width:800;height:2" coordorigin="6147,3711" coordsize="800,2">
              <v:shape style="position:absolute;left:6147;top:3711;width:800;height:2" coordorigin="6147,3711" coordsize="800,0" path="m6147,3711l6947,3711e" filled="f" stroked="t" strokeweight=".47616pt" strokecolor="#AFAFAF">
                <v:path arrowok="t"/>
              </v:shape>
            </v:group>
            <v:group style="position:absolute;left:6938;top:3489;width:2;height:268" coordorigin="6938,3489" coordsize="2,268">
              <v:shape style="position:absolute;left:6938;top:3489;width:2;height:268" coordorigin="6938,3489" coordsize="0,268" path="m6938,3757l6938,3489e" filled="f" stroked="t" strokeweight=".47616pt" strokecolor="#4F4F4F">
                <v:path arrowok="t"/>
              </v:shape>
            </v:group>
            <v:group style="position:absolute;left:300;top:4029;width:1943;height:2" coordorigin="300,4029" coordsize="1943,2">
              <v:shape style="position:absolute;left:300;top:4029;width:1943;height:2" coordorigin="300,4029" coordsize="1943,0" path="m300,4029l2243,4029e" filled="f" stroked="t" strokeweight=".71424pt" strokecolor="#606060">
                <v:path arrowok="t"/>
              </v:shape>
            </v:group>
            <v:group style="position:absolute;left:2186;top:4029;width:190;height:2" coordorigin="2186,4029" coordsize="190,2">
              <v:shape style="position:absolute;left:2186;top:4029;width:190;height:2" coordorigin="2186,4029" coordsize="190,0" path="m2186,4029l2376,4029e" filled="f" stroked="t" strokeweight=".47616pt" strokecolor="#343434">
                <v:path arrowok="t"/>
              </v:shape>
            </v:group>
            <v:group style="position:absolute;left:2319;top:4032;width:1409;height:2" coordorigin="2319,4032" coordsize="1409,2">
              <v:shape style="position:absolute;left:2319;top:4032;width:1409;height:2" coordorigin="2319,4032" coordsize="1409,0" path="m2319,4032l3728,4032e" filled="f" stroked="t" strokeweight=".95232pt" strokecolor="#606060">
                <v:path arrowok="t"/>
              </v:shape>
            </v:group>
            <v:group style="position:absolute;left:3671;top:4029;width:195;height:2" coordorigin="3671,4029" coordsize="195,2">
              <v:shape style="position:absolute;left:3671;top:4029;width:195;height:2" coordorigin="3671,4029" coordsize="195,0" path="m3671,4029l3866,4029e" filled="f" stroked="t" strokeweight=".47616pt" strokecolor="#3B3B3B">
                <v:path arrowok="t"/>
              </v:shape>
            </v:group>
            <v:group style="position:absolute;left:3795;top:4024;width:1919;height:2" coordorigin="3795,4024" coordsize="1919,2">
              <v:shape style="position:absolute;left:3795;top:4024;width:1919;height:2" coordorigin="3795,4024" coordsize="1919,0" path="m3795,4024l5714,4024e" filled="f" stroked="t" strokeweight=".95232pt" strokecolor="#383838">
                <v:path arrowok="t"/>
              </v:shape>
            </v:group>
            <v:group style="position:absolute;left:5657;top:4029;width:5862;height:2" coordorigin="5657,4029" coordsize="5862,2">
              <v:shape style="position:absolute;left:5657;top:4029;width:5862;height:2" coordorigin="5657,4029" coordsize="5862,0" path="m5657,4029l11518,4029e" filled="f" stroked="t" strokeweight=".71424pt" strokecolor="#4F4F4F">
                <v:path arrowok="t"/>
              </v:shape>
            </v:group>
            <v:group style="position:absolute;left:6938;top:3661;width:2;height:373" coordorigin="6938,3661" coordsize="2,373">
              <v:shape style="position:absolute;left:6938;top:3661;width:2;height:373" coordorigin="6938,3661" coordsize="0,373" path="m6938,4034l6938,3661e" filled="f" stroked="t" strokeweight=".95232pt" strokecolor="#575757">
                <v:path arrowok="t"/>
              </v:shape>
            </v:group>
            <v:group style="position:absolute;left:300;top:4306;width:976;height:2" coordorigin="300,4306" coordsize="976,2">
              <v:shape style="position:absolute;left:300;top:4306;width:976;height:2" coordorigin="300,4306" coordsize="976,0" path="m300,4306l1276,4306e" filled="f" stroked="t" strokeweight=".47616pt" strokecolor="#484848">
                <v:path arrowok="t"/>
              </v:shape>
            </v:group>
            <v:group style="position:absolute;left:319;top:4306;width:3409;height:2" coordorigin="319,4306" coordsize="3409,2">
              <v:shape style="position:absolute;left:319;top:4306;width:3409;height:2" coordorigin="319,4306" coordsize="3409,0" path="m319,4306l3728,4306e" filled="f" stroked="t" strokeweight=".71424pt" strokecolor="#545454">
                <v:path arrowok="t"/>
              </v:shape>
            </v:group>
            <v:group style="position:absolute;left:2186;top:4306;width:200;height:2" coordorigin="2186,4306" coordsize="200,2">
              <v:shape style="position:absolute;left:2186;top:4306;width:200;height:2" coordorigin="2186,4306" coordsize="200,0" path="m2186,4306l2386,4306e" filled="f" stroked="t" strokeweight=".47616pt" strokecolor="#2F2F2F">
                <v:path arrowok="t"/>
              </v:shape>
            </v:group>
            <v:group style="position:absolute;left:2343;top:4024;width:2;height:325" coordorigin="2343,4024" coordsize="2,325">
              <v:shape style="position:absolute;left:2343;top:4024;width:2;height:325" coordorigin="2343,4024" coordsize="0,325" path="m2343,4349l2343,4024e" filled="f" stroked="t" strokeweight=".47616pt" strokecolor="#2B2B2B">
                <v:path arrowok="t"/>
              </v:shape>
            </v:group>
            <v:group style="position:absolute;left:3671;top:4306;width:438;height:2" coordorigin="3671,4306" coordsize="438,2">
              <v:shape style="position:absolute;left:3671;top:4306;width:438;height:2" coordorigin="3671,4306" coordsize="438,0" path="m3671,4306l4109,4306e" filled="f" stroked="t" strokeweight=".47616pt" strokecolor="#343434">
                <v:path arrowok="t"/>
              </v:shape>
            </v:group>
            <v:group style="position:absolute;left:4052;top:4309;width:7466;height:2" coordorigin="4052,4309" coordsize="7466,2">
              <v:shape style="position:absolute;left:4052;top:4309;width:7466;height:2" coordorigin="4052,4309" coordsize="7466,0" path="m4052,4309l11518,4309e" filled="f" stroked="t" strokeweight=".71424pt" strokecolor="#545454">
                <v:path arrowok="t"/>
              </v:shape>
            </v:group>
            <v:group style="position:absolute;left:2347;top:4278;width:2;height:1228" coordorigin="2347,4278" coordsize="2,1228">
              <v:shape style="position:absolute;left:2347;top:4278;width:2;height:1228" coordorigin="2347,4278" coordsize="0,1228" path="m2347,5506l2347,4278e" filled="f" stroked="t" strokeweight=".47616pt" strokecolor="#444444">
                <v:path arrowok="t"/>
              </v:shape>
            </v:group>
            <v:group style="position:absolute;left:2338;top:4526;width:590;height:2" coordorigin="2338,4526" coordsize="590,2">
              <v:shape style="position:absolute;left:2338;top:4526;width:590;height:2" coordorigin="2338,4526" coordsize="590,0" path="m2338,4526l2928,4526e" filled="f" stroked="t" strokeweight=".47616pt" strokecolor="#444444">
                <v:path arrowok="t"/>
              </v:shape>
            </v:group>
            <v:group style="position:absolute;left:2762;top:4529;width:7090;height:2" coordorigin="2762,4529" coordsize="7090,2">
              <v:shape style="position:absolute;left:2762;top:4529;width:7090;height:2" coordorigin="2762,4529" coordsize="7090,0" path="m2762,4529l9852,4529e" filled="f" stroked="t" strokeweight=".71424pt" strokecolor="#545454">
                <v:path arrowok="t"/>
              </v:shape>
            </v:group>
            <v:group style="position:absolute;left:9795;top:4531;width:243;height:2" coordorigin="9795,4531" coordsize="243,2">
              <v:shape style="position:absolute;left:9795;top:4531;width:243;height:2" coordorigin="9795,4531" coordsize="243,0" path="m9795,4531l10037,4531e" filled="f" stroked="t" strokeweight=".47616pt" strokecolor="#232323">
                <v:path arrowok="t"/>
              </v:shape>
            </v:group>
            <v:group style="position:absolute;left:9980;top:4533;width:1538;height:2" coordorigin="9980,4533" coordsize="1538,2">
              <v:shape style="position:absolute;left:9980;top:4533;width:1538;height:2" coordorigin="9980,4533" coordsize="1538,0" path="m9980,4533l11518,4533e" filled="f" stroked="t" strokeweight=".95232pt" strokecolor="#545454">
                <v:path arrowok="t"/>
              </v:shape>
            </v:group>
            <v:group style="position:absolute;left:11575;top:4306;width:2;height:4617" coordorigin="11575,4306" coordsize="2,4617">
              <v:shape style="position:absolute;left:11575;top:4306;width:2;height:4617" coordorigin="11575,4306" coordsize="0,4617" path="m11575,8923l11575,4306e" filled="f" stroked="t" strokeweight=".23808pt" strokecolor="#000000">
                <v:path arrowok="t"/>
              </v:shape>
            </v:group>
            <v:group style="position:absolute;left:4904;top:4517;width:2;height:473" coordorigin="4904,4517" coordsize="2,473">
              <v:shape style="position:absolute;left:4904;top:4517;width:2;height:473" coordorigin="4904,4517" coordsize="0,473" path="m4904,4990l4904,4517e" filled="f" stroked="t" strokeweight=".95232pt" strokecolor="#545454">
                <v:path arrowok="t"/>
              </v:shape>
            </v:group>
            <v:group style="position:absolute;left:4900;top:4961;width:1871;height:2" coordorigin="4900,4961" coordsize="1871,2">
              <v:shape style="position:absolute;left:4900;top:4961;width:1871;height:2" coordorigin="4900,4961" coordsize="1871,0" path="m4900,4961l6771,4961e" filled="f" stroked="t" strokeweight=".23808pt" strokecolor="#545454">
                <v:path arrowok="t"/>
              </v:shape>
            </v:group>
            <v:group style="position:absolute;left:7795;top:4517;width:2;height:478" coordorigin="7795,4517" coordsize="2,478">
              <v:shape style="position:absolute;left:7795;top:4517;width:2;height:478" coordorigin="7795,4517" coordsize="0,478" path="m7795,4995l7795,4517e" filled="f" stroked="t" strokeweight=".47616pt" strokecolor="#444444">
                <v:path arrowok="t"/>
              </v:shape>
            </v:group>
            <v:group style="position:absolute;left:6771;top:4961;width:567;height:2" coordorigin="6771,4961" coordsize="567,2">
              <v:shape style="position:absolute;left:6771;top:4961;width:567;height:2" coordorigin="6771,4961" coordsize="567,0" path="m6771,4961l7338,4961e" filled="f" stroked="t" strokeweight=".23808pt" strokecolor="#000000">
                <v:path arrowok="t"/>
              </v:shape>
            </v:group>
            <v:group style="position:absolute;left:7338;top:4961;width:881;height:2" coordorigin="7338,4961" coordsize="881,2">
              <v:shape style="position:absolute;left:7338;top:4961;width:881;height:2" coordorigin="7338,4961" coordsize="881,0" path="m7338,4961l8219,4961e" filled="f" stroked="t" strokeweight=".23808pt" strokecolor="#3B3B3B">
                <v:path arrowok="t"/>
              </v:shape>
            </v:group>
            <v:group style="position:absolute;left:8219;top:4961;width:2771;height:2" coordorigin="8219,4961" coordsize="2771,2">
              <v:shape style="position:absolute;left:8219;top:4961;width:2771;height:2" coordorigin="8219,4961" coordsize="2771,0" path="m8219,4961l10990,4961e" filled="f" stroked="t" strokeweight=".23808pt" strokecolor="#000000">
                <v:path arrowok="t"/>
              </v:shape>
            </v:group>
            <v:group style="position:absolute;left:10990;top:4961;width:590;height:2" coordorigin="10990,4961" coordsize="590,2">
              <v:shape style="position:absolute;left:10990;top:4961;width:590;height:2" coordorigin="10990,4961" coordsize="590,0" path="m10990,4961l11580,4961e" filled="f" stroked="t" strokeweight=".23808pt" strokecolor="#6B6B6B">
                <v:path arrowok="t"/>
              </v:shape>
            </v:group>
            <v:group style="position:absolute;left:310;top:4932;width:2;height:344" coordorigin="310,4932" coordsize="2,344">
              <v:shape style="position:absolute;left:310;top:4932;width:2;height:344" coordorigin="310,4932" coordsize="0,344" path="m310,5277l310,4932e" filled="f" stroked="t" strokeweight=".47616pt" strokecolor="#343434">
                <v:path arrowok="t"/>
              </v:shape>
            </v:group>
            <v:group style="position:absolute;left:4914;top:4932;width:2;height:1286" coordorigin="4914,4932" coordsize="2,1286">
              <v:shape style="position:absolute;left:4914;top:4932;width:2;height:1286" coordorigin="4914,4932" coordsize="0,1286" path="m4914,6218l4914,4932e" filled="f" stroked="t" strokeweight=".47616pt" strokecolor="#3F3F3F">
                <v:path arrowok="t"/>
              </v:shape>
            </v:group>
            <v:group style="position:absolute;left:4904;top:5255;width:4509;height:2" coordorigin="4904,5255" coordsize="4509,2">
              <v:shape style="position:absolute;left:4904;top:5255;width:4509;height:2" coordorigin="4904,5255" coordsize="4509,0" path="m4904,5255l9414,5255e" filled="f" stroked="t" strokeweight=".71424pt" strokecolor="#575757">
                <v:path arrowok="t"/>
              </v:shape>
            </v:group>
            <v:group style="position:absolute;left:9276;top:5258;width:576;height:2" coordorigin="9276,5258" coordsize="576,2">
              <v:shape style="position:absolute;left:9276;top:5258;width:576;height:2" coordorigin="9276,5258" coordsize="576,0" path="m9276,5258l9852,5258e" filled="f" stroked="t" strokeweight=".47616pt" strokecolor="#3B3B3B">
                <v:path arrowok="t"/>
              </v:shape>
            </v:group>
            <v:group style="position:absolute;left:9795;top:5258;width:243;height:2" coordorigin="9795,5258" coordsize="243,2">
              <v:shape style="position:absolute;left:9795;top:5258;width:243;height:2" coordorigin="9795,5258" coordsize="243,0" path="m9795,5258l10037,5258e" filled="f" stroked="t" strokeweight=".47616pt" strokecolor="#282828">
                <v:path arrowok="t"/>
              </v:shape>
            </v:group>
            <v:group style="position:absolute;left:9980;top:5260;width:1548;height:2" coordorigin="9980,5260" coordsize="1548,2">
              <v:shape style="position:absolute;left:9980;top:5260;width:1548;height:2" coordorigin="9980,5260" coordsize="1548,0" path="m9980,5260l11528,5260e" filled="f" stroked="t" strokeweight=".71424pt" strokecolor="#4F4F4F">
                <v:path arrowok="t"/>
              </v:shape>
            </v:group>
            <v:group style="position:absolute;left:319;top:3742;width:2;height:5807" coordorigin="319,3742" coordsize="2,5807">
              <v:shape style="position:absolute;left:319;top:3742;width:2;height:5807" coordorigin="319,3742" coordsize="0,5807" path="m319,9550l319,3742e" filled="f" stroked="t" strokeweight=".71424pt" strokecolor="#575757">
                <v:path arrowok="t"/>
              </v:shape>
            </v:group>
            <v:group style="position:absolute;left:4909;top:5492;width:2067;height:2" coordorigin="4909,5492" coordsize="2067,2">
              <v:shape style="position:absolute;left:4909;top:5492;width:2067;height:2" coordorigin="4909,5492" coordsize="2067,0" path="m4909,5492l6976,5492e" filled="f" stroked="t" strokeweight=".71424pt" strokecolor="#5B5B5B">
                <v:path arrowok="t"/>
              </v:shape>
            </v:group>
            <v:group style="position:absolute;left:6900;top:5492;width:914;height:2" coordorigin="6900,5492" coordsize="914,2">
              <v:shape style="position:absolute;left:6900;top:5492;width:914;height:2" coordorigin="6900,5492" coordsize="914,0" path="m6900,5492l7814,5492e" filled="f" stroked="t" strokeweight=".47616pt" strokecolor="#3B3B3B">
                <v:path arrowok="t"/>
              </v:shape>
            </v:group>
            <v:group style="position:absolute;left:7666;top:5492;width:1029;height:2" coordorigin="7666,5492" coordsize="1029,2">
              <v:shape style="position:absolute;left:7666;top:5492;width:1029;height:2" coordorigin="7666,5492" coordsize="1029,0" path="m7666,5492l8695,5492e" filled="f" stroked="t" strokeweight=".95232pt" strokecolor="#575757">
                <v:path arrowok="t"/>
              </v:shape>
            </v:group>
            <v:group style="position:absolute;left:8638;top:5492;width:695;height:2" coordorigin="8638,5492" coordsize="695,2">
              <v:shape style="position:absolute;left:8638;top:5492;width:695;height:2" coordorigin="8638,5492" coordsize="695,0" path="m8638,5492l9333,5492e" filled="f" stroked="t" strokeweight=".47616pt" strokecolor="#282828">
                <v:path arrowok="t"/>
              </v:shape>
            </v:group>
            <v:group style="position:absolute;left:9276;top:5492;width:2252;height:2" coordorigin="9276,5492" coordsize="2252,2">
              <v:shape style="position:absolute;left:9276;top:5492;width:2252;height:2" coordorigin="9276,5492" coordsize="2252,0" path="m9276,5492l11528,5492e" filled="f" stroked="t" strokeweight=".71424pt" strokecolor="#545454">
                <v:path arrowok="t"/>
              </v:shape>
            </v:group>
            <v:group style="position:absolute;left:314;top:5449;width:2;height:277" coordorigin="314,5449" coordsize="2,277">
              <v:shape style="position:absolute;left:314;top:5449;width:2;height:277" coordorigin="314,5449" coordsize="0,277" path="m314,5726l314,5449e" filled="f" stroked="t" strokeweight=".47616pt" strokecolor="#343434">
                <v:path arrowok="t"/>
              </v:shape>
            </v:group>
            <v:group style="position:absolute;left:2352;top:5449;width:2;height:277" coordorigin="2352,5449" coordsize="2,277">
              <v:shape style="position:absolute;left:2352;top:5449;width:2;height:277" coordorigin="2352,5449" coordsize="0,277" path="m2352,5726l2352,5449e" filled="f" stroked="t" strokeweight=".47616pt" strokecolor="#343434">
                <v:path arrowok="t"/>
              </v:shape>
            </v:group>
            <v:group style="position:absolute;left:2347;top:5712;width:581;height:2" coordorigin="2347,5712" coordsize="581,2">
              <v:shape style="position:absolute;left:2347;top:5712;width:581;height:2" coordorigin="2347,5712" coordsize="581,0" path="m2347,5712l2928,5712e" filled="f" stroked="t" strokeweight=".47616pt" strokecolor="#444444">
                <v:path arrowok="t"/>
              </v:shape>
            </v:group>
            <v:group style="position:absolute;left:2814;top:5709;width:5000;height:2" coordorigin="2814,5709" coordsize="5000,2">
              <v:shape style="position:absolute;left:2814;top:5709;width:5000;height:2" coordorigin="2814,5709" coordsize="5000,0" path="m2814,5709l7814,5709e" filled="f" stroked="t" strokeweight=".71424pt" strokecolor="#5B5B5B">
                <v:path arrowok="t"/>
              </v:shape>
            </v:group>
            <v:group style="position:absolute;left:7757;top:5707;width:490;height:2" coordorigin="7757,5707" coordsize="490,2">
              <v:shape style="position:absolute;left:7757;top:5707;width:490;height:2" coordorigin="7757,5707" coordsize="490,0" path="m7757,5707l8247,5707e" filled="f" stroked="t" strokeweight=".47616pt" strokecolor="#343434">
                <v:path arrowok="t"/>
              </v:shape>
            </v:group>
            <v:group style="position:absolute;left:8185;top:5709;width:1162;height:2" coordorigin="8185,5709" coordsize="1162,2">
              <v:shape style="position:absolute;left:8185;top:5709;width:1162;height:2" coordorigin="8185,5709" coordsize="1162,0" path="m8185,5709l9347,5709e" filled="f" stroked="t" strokeweight=".95232pt" strokecolor="#575757">
                <v:path arrowok="t"/>
              </v:shape>
            </v:group>
            <v:group style="position:absolute;left:9276;top:5707;width:762;height:2" coordorigin="9276,5707" coordsize="762,2">
              <v:shape style="position:absolute;left:9276;top:5707;width:762;height:2" coordorigin="9276,5707" coordsize="762,0" path="m9276,5707l10037,5707e" filled="f" stroked="t" strokeweight=".47616pt" strokecolor="#2B2B2B">
                <v:path arrowok="t"/>
              </v:shape>
            </v:group>
            <v:group style="position:absolute;left:9980;top:5707;width:1038;height:2" coordorigin="9980,5707" coordsize="1038,2">
              <v:shape style="position:absolute;left:9980;top:5707;width:1038;height:2" coordorigin="9980,5707" coordsize="1038,0" path="m9980,5707l11018,5707e" filled="f" stroked="t" strokeweight=".95232pt" strokecolor="#575757">
                <v:path arrowok="t"/>
              </v:shape>
            </v:group>
            <v:group style="position:absolute;left:10961;top:5707;width:571;height:2" coordorigin="10961,5707" coordsize="571,2">
              <v:shape style="position:absolute;left:10961;top:5707;width:571;height:2" coordorigin="10961,5707" coordsize="571,0" path="m10961,5707l11533,5707e" filled="f" stroked="t" strokeweight=".47616pt" strokecolor="#2B2B2B">
                <v:path arrowok="t"/>
              </v:shape>
            </v:group>
            <v:group style="position:absolute;left:310;top:5936;width:709;height:2" coordorigin="310,5936" coordsize="709,2">
              <v:shape style="position:absolute;left:310;top:5936;width:709;height:2" coordorigin="310,5936" coordsize="709,0" path="m310,5936l1019,5936e" filled="f" stroked="t" strokeweight=".71424pt" strokecolor="#6B6B6B">
                <v:path arrowok="t"/>
              </v:shape>
            </v:group>
            <v:group style="position:absolute;left:962;top:5941;width:314;height:2" coordorigin="962,5941" coordsize="314,2">
              <v:shape style="position:absolute;left:962;top:5941;width:314;height:2" coordorigin="962,5941" coordsize="314,0" path="m962,5941l1276,5941e" filled="f" stroked="t" strokeweight=".47616pt" strokecolor="#575757">
                <v:path arrowok="t"/>
              </v:shape>
            </v:group>
            <v:group style="position:absolute;left:1219;top:5939;width:2890;height:2" coordorigin="1219,5939" coordsize="2890,2">
              <v:shape style="position:absolute;left:1219;top:5939;width:2890;height:2" coordorigin="1219,5939" coordsize="2890,0" path="m1219,5939l4109,5939e" filled="f" stroked="t" strokeweight=".71424pt" strokecolor="#646464">
                <v:path arrowok="t"/>
              </v:shape>
            </v:group>
            <v:group style="position:absolute;left:2357;top:5669;width:2;height:550" coordorigin="2357,5669" coordsize="2,550">
              <v:shape style="position:absolute;left:2357;top:5669;width:2;height:550" coordorigin="2357,5669" coordsize="0,550" path="m2357,6218l2357,5669e" filled="f" stroked="t" strokeweight=".71424pt" strokecolor="#4B4B4B">
                <v:path arrowok="t"/>
              </v:shape>
            </v:group>
            <v:group style="position:absolute;left:4052;top:5939;width:890;height:2" coordorigin="4052,5939" coordsize="890,2">
              <v:shape style="position:absolute;left:4052;top:5939;width:890;height:2" coordorigin="4052,5939" coordsize="890,0" path="m4052,5939l4943,5939e" filled="f" stroked="t" strokeweight=".47616pt" strokecolor="#484848">
                <v:path arrowok="t"/>
              </v:shape>
            </v:group>
            <v:group style="position:absolute;left:4871;top:5936;width:2943;height:2" coordorigin="4871,5936" coordsize="2943,2">
              <v:shape style="position:absolute;left:4871;top:5936;width:2943;height:2" coordorigin="4871,5936" coordsize="2943,0" path="m4871,5936l7814,5936e" filled="f" stroked="t" strokeweight=".71424pt" strokecolor="#606060">
                <v:path arrowok="t"/>
              </v:shape>
            </v:group>
            <v:group style="position:absolute;left:7757;top:5936;width:490;height:2" coordorigin="7757,5936" coordsize="490,2">
              <v:shape style="position:absolute;left:7757;top:5936;width:490;height:2" coordorigin="7757,5936" coordsize="490,0" path="m7757,5936l8247,5936e" filled="f" stroked="t" strokeweight=".47616pt" strokecolor="#282828">
                <v:path arrowok="t"/>
              </v:shape>
            </v:group>
            <v:group style="position:absolute;left:8190;top:5939;width:1143;height:2" coordorigin="8190,5939" coordsize="1143,2">
              <v:shape style="position:absolute;left:8190;top:5939;width:1143;height:2" coordorigin="8190,5939" coordsize="1143,0" path="m8190,5939l9333,5939e" filled="f" stroked="t" strokeweight=".95232pt" strokecolor="#575757">
                <v:path arrowok="t"/>
              </v:shape>
            </v:group>
            <v:group style="position:absolute;left:9276;top:5936;width:762;height:2" coordorigin="9276,5936" coordsize="762,2">
              <v:shape style="position:absolute;left:9276;top:5936;width:762;height:2" coordorigin="9276,5936" coordsize="762,0" path="m9276,5936l10037,5936e" filled="f" stroked="t" strokeweight=".47616pt" strokecolor="#2B2B2B">
                <v:path arrowok="t"/>
              </v:shape>
            </v:group>
            <v:group style="position:absolute;left:9980;top:5936;width:1038;height:2" coordorigin="9980,5936" coordsize="1038,2">
              <v:shape style="position:absolute;left:9980;top:5936;width:1038;height:2" coordorigin="9980,5936" coordsize="1038,0" path="m9980,5936l11018,5936e" filled="f" stroked="t" strokeweight=".71424pt" strokecolor="#545454">
                <v:path arrowok="t"/>
              </v:shape>
            </v:group>
            <v:group style="position:absolute;left:10961;top:5936;width:571;height:2" coordorigin="10961,5936" coordsize="571,2">
              <v:shape style="position:absolute;left:10961;top:5936;width:571;height:2" coordorigin="10961,5936" coordsize="571,0" path="m10961,5936l11533,5936e" filled="f" stroked="t" strokeweight=".47616pt" strokecolor="#282828">
                <v:path arrowok="t"/>
              </v:shape>
            </v:group>
            <v:group style="position:absolute;left:7807;top:5931;width:2;height:645" coordorigin="7807,5931" coordsize="2,645">
              <v:shape style="position:absolute;left:7807;top:5931;width:2;height:645" coordorigin="7807,5931" coordsize="0,645" path="m7807,6577l7807,5931e" filled="f" stroked="t" strokeweight=".95232pt" strokecolor="#676767">
                <v:path arrowok="t"/>
              </v:shape>
            </v:group>
            <v:group style="position:absolute;left:319;top:6161;width:2;height:244" coordorigin="319,6161" coordsize="2,244">
              <v:shape style="position:absolute;left:319;top:6161;width:2;height:244" coordorigin="319,6161" coordsize="0,244" path="m319,6405l319,6161e" filled="f" stroked="t" strokeweight=".47616pt" strokecolor="#444444">
                <v:path arrowok="t"/>
              </v:shape>
            </v:group>
            <v:group style="position:absolute;left:2357;top:6161;width:2;height:244" coordorigin="2357,6161" coordsize="2,244">
              <v:shape style="position:absolute;left:2357;top:6161;width:2;height:244" coordorigin="2357,6161" coordsize="0,244" path="m2357,6405l2357,6161e" filled="f" stroked="t" strokeweight=".47616pt" strokecolor="#444444">
                <v:path arrowok="t"/>
              </v:shape>
            </v:group>
            <v:group style="position:absolute;left:2352;top:6359;width:2143;height:2" coordorigin="2352,6359" coordsize="2143,2">
              <v:shape style="position:absolute;left:2352;top:6359;width:2143;height:2" coordorigin="2352,6359" coordsize="2143,0" path="m2352,6359l4495,6359e" filled="f" stroked="t" strokeweight=".71424pt" strokecolor="#575757">
                <v:path arrowok="t"/>
              </v:shape>
            </v:group>
            <v:group style="position:absolute;left:4438;top:6357;width:695;height:2" coordorigin="4438,6357" coordsize="695,2">
              <v:shape style="position:absolute;left:4438;top:6357;width:695;height:2" coordorigin="4438,6357" coordsize="695,0" path="m4438,6357l5133,6357e" filled="f" stroked="t" strokeweight=".47616pt" strokecolor="#383838">
                <v:path arrowok="t"/>
              </v:shape>
            </v:group>
            <v:group style="position:absolute;left:4919;top:6132;width:2;height:449" coordorigin="4919,6132" coordsize="2,449">
              <v:shape style="position:absolute;left:4919;top:6132;width:2;height:449" coordorigin="4919,6132" coordsize="0,449" path="m4919,6581l4919,6132e" filled="f" stroked="t" strokeweight=".47616pt" strokecolor="#3B3B3B">
                <v:path arrowok="t"/>
              </v:shape>
            </v:group>
            <v:group style="position:absolute;left:5076;top:6357;width:1152;height:2" coordorigin="5076,6357" coordsize="1152,2">
              <v:shape style="position:absolute;left:5076;top:6357;width:1152;height:2" coordorigin="5076,6357" coordsize="1152,0" path="m5076,6357l6228,6357e" filled="f" stroked="t" strokeweight=".95232pt" strokecolor="#646464">
                <v:path arrowok="t"/>
              </v:shape>
            </v:group>
            <v:group style="position:absolute;left:6147;top:6357;width:809;height:2" coordorigin="6147,6357" coordsize="809,2">
              <v:shape style="position:absolute;left:6147;top:6357;width:809;height:2" coordorigin="6147,6357" coordsize="809,0" path="m6147,6357l6957,6357e" filled="f" stroked="t" strokeweight=".47616pt" strokecolor="#3B3B3B">
                <v:path arrowok="t"/>
              </v:shape>
            </v:group>
            <v:group style="position:absolute;left:6900;top:6354;width:4633;height:2" coordorigin="6900,6354" coordsize="4633,2">
              <v:shape style="position:absolute;left:6900;top:6354;width:4633;height:2" coordorigin="6900,6354" coordsize="4633,0" path="m6900,6354l11533,6354e" filled="f" stroked="t" strokeweight=".95232pt" strokecolor="#575757">
                <v:path arrowok="t"/>
              </v:shape>
            </v:group>
            <v:group style="position:absolute;left:319;top:6347;width:2;height:244" coordorigin="319,6347" coordsize="2,244">
              <v:shape style="position:absolute;left:319;top:6347;width:2;height:244" coordorigin="319,6347" coordsize="0,244" path="m319,6591l319,6347e" filled="f" stroked="t" strokeweight=".47616pt" strokecolor="#2B2B2B">
                <v:path arrowok="t"/>
              </v:shape>
            </v:group>
            <v:group style="position:absolute;left:2357;top:6347;width:2;height:492" coordorigin="2357,6347" coordsize="2,492">
              <v:shape style="position:absolute;left:2357;top:6347;width:2;height:492" coordorigin="2357,6347" coordsize="0,492" path="m2357,6840l2357,6347e" filled="f" stroked="t" strokeweight=".47616pt" strokecolor="#2B2B2B">
                <v:path arrowok="t"/>
              </v:shape>
            </v:group>
            <v:group style="position:absolute;left:2352;top:6572;width:2928;height:2" coordorigin="2352,6572" coordsize="2928,2">
              <v:shape style="position:absolute;left:2352;top:6572;width:2928;height:2" coordorigin="2352,6572" coordsize="2928,0" path="m2352,6572l5281,6572e" filled="f" stroked="t" strokeweight=".71424pt" strokecolor="#606060">
                <v:path arrowok="t"/>
              </v:shape>
            </v:group>
            <v:group style="position:absolute;left:5076;top:6572;width:1128;height:2" coordorigin="5076,6572" coordsize="1128,2">
              <v:shape style="position:absolute;left:5076;top:6572;width:1128;height:2" coordorigin="5076,6572" coordsize="1128,0" path="m5076,6572l6204,6572e" filled="f" stroked="t" strokeweight=".47616pt" strokecolor="#3F3F3F">
                <v:path arrowok="t"/>
              </v:shape>
            </v:group>
            <v:group style="position:absolute;left:6095;top:6572;width:886;height:2" coordorigin="6095,6572" coordsize="886,2">
              <v:shape style="position:absolute;left:6095;top:6572;width:886;height:2" coordorigin="6095,6572" coordsize="886,0" path="m6095,6572l6981,6572e" filled="f" stroked="t" strokeweight=".95232pt" strokecolor="#646464">
                <v:path arrowok="t"/>
              </v:shape>
            </v:group>
            <v:group style="position:absolute;left:6900;top:6572;width:924;height:2" coordorigin="6900,6572" coordsize="924,2">
              <v:shape style="position:absolute;left:6900;top:6572;width:924;height:2" coordorigin="6900,6572" coordsize="924,0" path="m6900,6572l7823,6572e" filled="f" stroked="t" strokeweight=".47616pt" strokecolor="#3F3F3F">
                <v:path arrowok="t"/>
              </v:shape>
            </v:group>
            <v:group style="position:absolute;left:7690;top:6569;width:3843;height:2" coordorigin="7690,6569" coordsize="3843,2">
              <v:shape style="position:absolute;left:7690;top:6569;width:3843;height:2" coordorigin="7690,6569" coordsize="3843,0" path="m7690,6569l11533,6569e" filled="f" stroked="t" strokeweight=".95232pt" strokecolor="#575757">
                <v:path arrowok="t"/>
              </v:shape>
            </v:group>
            <v:group style="position:absolute;left:314;top:6792;width:705;height:2" coordorigin="314,6792" coordsize="705,2">
              <v:shape style="position:absolute;left:314;top:6792;width:705;height:2" coordorigin="314,6792" coordsize="705,0" path="m314,6792l1019,6792e" filled="f" stroked="t" strokeweight=".47616pt" strokecolor="#484848">
                <v:path arrowok="t"/>
              </v:shape>
            </v:group>
            <v:group style="position:absolute;left:962;top:6794;width:1281;height:2" coordorigin="962,6794" coordsize="1281,2">
              <v:shape style="position:absolute;left:962;top:6794;width:1281;height:2" coordorigin="962,6794" coordsize="1281,0" path="m962,6794l2243,6794e" filled="f" stroked="t" strokeweight=".95232pt" strokecolor="#646464">
                <v:path arrowok="t"/>
              </v:shape>
            </v:group>
            <v:group style="position:absolute;left:2186;top:6792;width:200;height:2" coordorigin="2186,6792" coordsize="200,2">
              <v:shape style="position:absolute;left:2186;top:6792;width:200;height:2" coordorigin="2186,6792" coordsize="200,0" path="m2186,6792l2386,6792e" filled="f" stroked="t" strokeweight=".47616pt" strokecolor="#3F3F3F">
                <v:path arrowok="t"/>
              </v:shape>
            </v:group>
            <v:group style="position:absolute;left:2314;top:6789;width:5500;height:2" coordorigin="2314,6789" coordsize="5500,2">
              <v:shape style="position:absolute;left:2314;top:6789;width:5500;height:2" coordorigin="2314,6789" coordsize="5500,0" path="m2314,6789l7814,6789e" filled="f" stroked="t" strokeweight=".71424pt" strokecolor="#5B5B5B">
                <v:path arrowok="t"/>
              </v:shape>
            </v:group>
            <v:group style="position:absolute;left:7757;top:6787;width:490;height:2" coordorigin="7757,6787" coordsize="490,2">
              <v:shape style="position:absolute;left:7757;top:6787;width:490;height:2" coordorigin="7757,6787" coordsize="490,0" path="m7757,6787l8247,6787e" filled="f" stroked="t" strokeweight=".47616pt" strokecolor="#282828">
                <v:path arrowok="t"/>
              </v:shape>
            </v:group>
            <v:group style="position:absolute;left:8190;top:6787;width:505;height:2" coordorigin="8190,6787" coordsize="505,2">
              <v:shape style="position:absolute;left:8190;top:6787;width:505;height:2" coordorigin="8190,6787" coordsize="505,0" path="m8190,6787l8695,6787e" filled="f" stroked="t" strokeweight=".47616pt" strokecolor="#444444">
                <v:path arrowok="t"/>
              </v:shape>
            </v:group>
            <v:group style="position:absolute;left:8533;top:6787;width:800;height:2" coordorigin="8533,6787" coordsize="800,2">
              <v:shape style="position:absolute;left:8533;top:6787;width:800;height:2" coordorigin="8533,6787" coordsize="800,0" path="m8533,6787l9333,6787e" filled="f" stroked="t" strokeweight=".95232pt" strokecolor="#575757">
                <v:path arrowok="t"/>
              </v:shape>
            </v:group>
            <v:group style="position:absolute;left:9276;top:6787;width:762;height:2" coordorigin="9276,6787" coordsize="762,2">
              <v:shape style="position:absolute;left:9276;top:6787;width:762;height:2" coordorigin="9276,6787" coordsize="762,0" path="m9276,6787l10037,6787e" filled="f" stroked="t" strokeweight=".47616pt" strokecolor="#2B2B2B">
                <v:path arrowok="t"/>
              </v:shape>
            </v:group>
            <v:group style="position:absolute;left:9980;top:6787;width:1038;height:2" coordorigin="9980,6787" coordsize="1038,2">
              <v:shape style="position:absolute;left:9980;top:6787;width:1038;height:2" coordorigin="9980,6787" coordsize="1038,0" path="m9980,6787l11018,6787e" filled="f" stroked="t" strokeweight=".95232pt" strokecolor="#575757">
                <v:path arrowok="t"/>
              </v:shape>
            </v:group>
            <v:group style="position:absolute;left:10961;top:6787;width:571;height:2" coordorigin="10961,6787" coordsize="571,2">
              <v:shape style="position:absolute;left:10961;top:6787;width:571;height:2" coordorigin="10961,6787" coordsize="571,0" path="m10961,6787l11533,6787e" filled="f" stroked="t" strokeweight=".47616pt" strokecolor="#444444">
                <v:path arrowok="t"/>
              </v:shape>
            </v:group>
            <v:group style="position:absolute;left:2357;top:6768;width:2;height:473" coordorigin="2357,6768" coordsize="2,473">
              <v:shape style="position:absolute;left:2357;top:6768;width:2;height:473" coordorigin="2357,6768" coordsize="0,473" path="m2357,7241l2357,6768e" filled="f" stroked="t" strokeweight=".71424pt" strokecolor="#4B4B4B">
                <v:path arrowok="t"/>
              </v:shape>
            </v:group>
            <v:group style="position:absolute;left:310;top:7215;width:11228;height:2" coordorigin="310,7215" coordsize="11228,2">
              <v:shape style="position:absolute;left:310;top:7215;width:11228;height:2" coordorigin="310,7215" coordsize="11228,0" path="m310,7215l11537,7215e" filled="f" stroked="t" strokeweight=".71424pt" strokecolor="#5B5B5B">
                <v:path arrowok="t"/>
              </v:shape>
            </v:group>
            <v:group style="position:absolute;left:319;top:6959;width:2;height:870" coordorigin="319,6959" coordsize="2,870">
              <v:shape style="position:absolute;left:319;top:6959;width:2;height:870" coordorigin="319,6959" coordsize="0,870" path="m319,7829l319,6959e" filled="f" stroked="t" strokeweight=".95232pt" strokecolor="#6B6B6B">
                <v:path arrowok="t"/>
              </v:shape>
            </v:group>
            <v:group style="position:absolute;left:2362;top:7150;width:2;height:1835" coordorigin="2362,7150" coordsize="2,1835">
              <v:shape style="position:absolute;left:2362;top:7150;width:2;height:1835" coordorigin="2362,7150" coordsize="0,1835" path="m2362,8986l2362,7150e" filled="f" stroked="t" strokeweight=".95232pt" strokecolor="#606060">
                <v:path arrowok="t"/>
              </v:shape>
            </v:group>
            <v:group style="position:absolute;left:4919;top:7212;width:2;height:660" coordorigin="4919,7212" coordsize="2,660">
              <v:shape style="position:absolute;left:4919;top:7212;width:2;height:660" coordorigin="4919,7212" coordsize="0,660" path="m4919,7872l4919,7212e" filled="f" stroked="t" strokeweight=".95232pt" strokecolor="#606060">
                <v:path arrowok="t"/>
              </v:shape>
            </v:group>
            <v:group style="position:absolute;left:4909;top:7435;width:6628;height:2" coordorigin="4909,7435" coordsize="6628,2">
              <v:shape style="position:absolute;left:4909;top:7435;width:6628;height:2" coordorigin="4909,7435" coordsize="6628,0" path="m4909,7435l11537,7435e" filled="f" stroked="t" strokeweight=".71424pt" strokecolor="#575757">
                <v:path arrowok="t"/>
              </v:shape>
            </v:group>
            <v:group style="position:absolute;left:4909;top:7650;width:924;height:2" coordorigin="4909,7650" coordsize="924,2">
              <v:shape style="position:absolute;left:4909;top:7650;width:924;height:2" coordorigin="4909,7650" coordsize="924,0" path="m4909,7650l5833,7650e" filled="f" stroked="t" strokeweight=".95232pt" strokecolor="#606060">
                <v:path arrowok="t"/>
              </v:shape>
            </v:group>
            <v:group style="position:absolute;left:5657;top:7650;width:548;height:2" coordorigin="5657,7650" coordsize="548,2">
              <v:shape style="position:absolute;left:5657;top:7650;width:548;height:2" coordorigin="5657,7650" coordsize="548,0" path="m5657,7650l6204,7650e" filled="f" stroked="t" strokeweight=".71424pt" strokecolor="#484848">
                <v:path arrowok="t"/>
              </v:shape>
            </v:group>
            <v:group style="position:absolute;left:6147;top:7647;width:652;height:2" coordorigin="6147,7647" coordsize="652,2">
              <v:shape style="position:absolute;left:6147;top:7647;width:652;height:2" coordorigin="6147,7647" coordsize="652,0" path="m6147,7647l6800,7647e" filled="f" stroked="t" strokeweight=".47616pt" strokecolor="#2F2F2F">
                <v:path arrowok="t"/>
              </v:shape>
            </v:group>
            <v:group style="position:absolute;left:6742;top:7645;width:4800;height:2" coordorigin="6742,7645" coordsize="4800,2">
              <v:shape style="position:absolute;left:6742;top:7645;width:4800;height:2" coordorigin="6742,7645" coordsize="4800,0" path="m6742,7645l11542,7645e" filled="f" stroked="t" strokeweight=".95232pt" strokecolor="#575757">
                <v:path arrowok="t"/>
              </v:shape>
            </v:group>
            <v:group style="position:absolute;left:314;top:7872;width:705;height:2" coordorigin="314,7872" coordsize="705,2">
              <v:shape style="position:absolute;left:314;top:7872;width:705;height:2" coordorigin="314,7872" coordsize="705,0" path="m314,7872l1019,7872e" filled="f" stroked="t" strokeweight=".47616pt" strokecolor="#4B4B4B">
                <v:path arrowok="t"/>
              </v:shape>
            </v:group>
            <v:group style="position:absolute;left:338;top:7872;width:938;height:2" coordorigin="338,7872" coordsize="938,2">
              <v:shape style="position:absolute;left:338;top:7872;width:938;height:2" coordorigin="338,7872" coordsize="938,0" path="m338,7872l1276,7872e" filled="f" stroked="t" strokeweight=".71424pt" strokecolor="#575757">
                <v:path arrowok="t"/>
              </v:shape>
            </v:group>
            <v:group style="position:absolute;left:1109;top:7870;width:1290;height:2" coordorigin="1109,7870" coordsize="1290,2">
              <v:shape style="position:absolute;left:1109;top:7870;width:1290;height:2" coordorigin="1109,7870" coordsize="1290,0" path="m1109,7870l2400,7870e" filled="f" stroked="t" strokeweight=".95232pt" strokecolor="#6B6B6B">
                <v:path arrowok="t"/>
              </v:shape>
            </v:group>
            <v:group style="position:absolute;left:2314;top:7872;width:614;height:2" coordorigin="2314,7872" coordsize="614,2">
              <v:shape style="position:absolute;left:2314;top:7872;width:614;height:2" coordorigin="2314,7872" coordsize="614,0" path="m2314,7872l2928,7872e" filled="f" stroked="t" strokeweight=".47616pt" strokecolor="#4F4F4F">
                <v:path arrowok="t"/>
              </v:shape>
            </v:group>
            <v:group style="position:absolute;left:2871;top:7870;width:2076;height:2" coordorigin="2871,7870" coordsize="2076,2">
              <v:shape style="position:absolute;left:2871;top:7870;width:2076;height:2" coordorigin="2871,7870" coordsize="2076,0" path="m2871,7870l4947,7870e" filled="f" stroked="t" strokeweight=".95232pt" strokecolor="#646464">
                <v:path arrowok="t"/>
              </v:shape>
            </v:group>
            <v:group style="position:absolute;left:4866;top:7867;width:267;height:2" coordorigin="4866,7867" coordsize="267,2">
              <v:shape style="position:absolute;left:4866;top:7867;width:267;height:2" coordorigin="4866,7867" coordsize="267,0" path="m4866,7867l5133,7867e" filled="f" stroked="t" strokeweight=".47616pt" strokecolor="#343434">
                <v:path arrowok="t"/>
              </v:shape>
            </v:group>
            <v:group style="position:absolute;left:5076;top:7865;width:1881;height:2" coordorigin="5076,7865" coordsize="1881,2">
              <v:shape style="position:absolute;left:5076;top:7865;width:1881;height:2" coordorigin="5076,7865" coordsize="1881,0" path="m5076,7865l6957,7865e" filled="f" stroked="t" strokeweight=".95232pt" strokecolor="#5B5B5B">
                <v:path arrowok="t"/>
              </v:shape>
            </v:group>
            <v:group style="position:absolute;left:6900;top:7862;width:914;height:2" coordorigin="6900,7862" coordsize="914,2">
              <v:shape style="position:absolute;left:6900;top:7862;width:914;height:2" coordorigin="6900,7862" coordsize="914,0" path="m6900,7862l7814,7862e" filled="f" stroked="t" strokeweight=".47616pt" strokecolor="#383838">
                <v:path arrowok="t"/>
              </v:shape>
            </v:group>
            <v:group style="position:absolute;left:7757;top:7862;width:1352;height:2" coordorigin="7757,7862" coordsize="1352,2">
              <v:shape style="position:absolute;left:7757;top:7862;width:1352;height:2" coordorigin="7757,7862" coordsize="1352,0" path="m7757,7862l9109,7862e" filled="f" stroked="t" strokeweight=".71424pt" strokecolor="#545454">
                <v:path arrowok="t"/>
              </v:shape>
            </v:group>
            <v:group style="position:absolute;left:9052;top:7862;width:281;height:2" coordorigin="9052,7862" coordsize="281,2">
              <v:shape style="position:absolute;left:9052;top:7862;width:281;height:2" coordorigin="9052,7862" coordsize="281,0" path="m9052,7862l9333,7862e" filled="f" stroked="t" strokeweight=".47616pt" strokecolor="#3B3B3B">
                <v:path arrowok="t"/>
              </v:shape>
            </v:group>
            <v:group style="position:absolute;left:9276;top:7862;width:762;height:2" coordorigin="9276,7862" coordsize="762,2">
              <v:shape style="position:absolute;left:9276;top:7862;width:762;height:2" coordorigin="9276,7862" coordsize="762,0" path="m9276,7862l10037,7862e" filled="f" stroked="t" strokeweight=".71424pt" strokecolor="#484848">
                <v:path arrowok="t"/>
              </v:shape>
            </v:group>
            <v:group style="position:absolute;left:9980;top:7858;width:1038;height:2" coordorigin="9980,7858" coordsize="1038,2">
              <v:shape style="position:absolute;left:9980;top:7858;width:1038;height:2" coordorigin="9980,7858" coordsize="1038,0" path="m9980,7858l11018,7858e" filled="f" stroked="t" strokeweight=".95232pt" strokecolor="#5B5B5B">
                <v:path arrowok="t"/>
              </v:shape>
            </v:group>
            <v:group style="position:absolute;left:10961;top:7858;width:581;height:2" coordorigin="10961,7858" coordsize="581,2">
              <v:shape style="position:absolute;left:10961;top:7858;width:581;height:2" coordorigin="10961,7858" coordsize="581,0" path="m10961,7858l11542,7858e" filled="f" stroked="t" strokeweight=".47616pt" strokecolor="#383838">
                <v:path arrowok="t"/>
              </v:shape>
            </v:group>
            <v:group style="position:absolute;left:319;top:8682;width:2609;height:2" coordorigin="319,8682" coordsize="2609,2">
              <v:shape style="position:absolute;left:319;top:8682;width:2609;height:2" coordorigin="319,8682" coordsize="2609,0" path="m319,8682l2928,8682e" filled="f" stroked="t" strokeweight=".71424pt" strokecolor="#646464">
                <v:path arrowok="t"/>
              </v:shape>
            </v:group>
            <v:group style="position:absolute;left:2871;top:8680;width:424;height:2" coordorigin="2871,8680" coordsize="424,2">
              <v:shape style="position:absolute;left:2871;top:8680;width:424;height:2" coordorigin="2871,8680" coordsize="424,0" path="m2871,8680l3295,8680e" filled="f" stroked="t" strokeweight=".47616pt" strokecolor="#444444">
                <v:path arrowok="t"/>
              </v:shape>
            </v:group>
            <v:group style="position:absolute;left:3214;top:8682;width:1281;height:2" coordorigin="3214,8682" coordsize="1281,2">
              <v:shape style="position:absolute;left:3214;top:8682;width:1281;height:2" coordorigin="3214,8682" coordsize="1281,0" path="m3214,8682l4495,8682e" filled="f" stroked="t" strokeweight=".95232pt" strokecolor="#646464">
                <v:path arrowok="t"/>
              </v:shape>
            </v:group>
            <v:group style="position:absolute;left:4438;top:8680;width:695;height:2" coordorigin="4438,8680" coordsize="695,2">
              <v:shape style="position:absolute;left:4438;top:8680;width:695;height:2" coordorigin="4438,8680" coordsize="695,0" path="m4438,8680l5133,8680e" filled="f" stroked="t" strokeweight=".47616pt" strokecolor="#3B3B3B">
                <v:path arrowok="t"/>
              </v:shape>
            </v:group>
            <v:group style="position:absolute;left:5076;top:8677;width:1881;height:2" coordorigin="5076,8677" coordsize="1881,2">
              <v:shape style="position:absolute;left:5076;top:8677;width:1881;height:2" coordorigin="5076,8677" coordsize="1881,0" path="m5076,8677l6957,8677e" filled="f" stroked="t" strokeweight=".95232pt" strokecolor="#5B5B5B">
                <v:path arrowok="t"/>
              </v:shape>
            </v:group>
            <v:group style="position:absolute;left:6900;top:8675;width:467;height:2" coordorigin="6900,8675" coordsize="467,2">
              <v:shape style="position:absolute;left:6900;top:8675;width:467;height:2" coordorigin="6900,8675" coordsize="467,0" path="m6900,8675l7366,8675e" filled="f" stroked="t" strokeweight=".47616pt" strokecolor="#3F3F3F">
                <v:path arrowok="t"/>
              </v:shape>
            </v:group>
            <v:group style="position:absolute;left:7309;top:8675;width:1424;height:2" coordorigin="7309,8675" coordsize="1424,2">
              <v:shape style="position:absolute;left:7309;top:8675;width:1424;height:2" coordorigin="7309,8675" coordsize="1424,0" path="m7309,8675l8733,8675e" filled="f" stroked="t" strokeweight=".71424pt" strokecolor="#545454">
                <v:path arrowok="t"/>
              </v:shape>
            </v:group>
            <v:group style="position:absolute;left:8638;top:8675;width:471;height:2" coordorigin="8638,8675" coordsize="471,2">
              <v:shape style="position:absolute;left:8638;top:8675;width:471;height:2" coordorigin="8638,8675" coordsize="471,0" path="m8638,8675l9109,8675e" filled="f" stroked="t" strokeweight=".47616pt" strokecolor="#2F2F2F">
                <v:path arrowok="t"/>
              </v:shape>
            </v:group>
            <v:group style="position:absolute;left:9052;top:8675;width:281;height:2" coordorigin="9052,8675" coordsize="281,2">
              <v:shape style="position:absolute;left:9052;top:8675;width:281;height:2" coordorigin="9052,8675" coordsize="281,0" path="m9052,8675l9333,8675e" filled="f" stroked="t" strokeweight=".47616pt" strokecolor="#444444">
                <v:path arrowok="t"/>
              </v:shape>
            </v:group>
            <v:group style="position:absolute;left:9257;top:8672;width:2286;height:2" coordorigin="9257,8672" coordsize="2286,2">
              <v:shape style="position:absolute;left:9257;top:8672;width:2286;height:2" coordorigin="9257,8672" coordsize="2286,0" path="m9257,8672l11542,8672e" filled="f" stroked="t" strokeweight=".95232pt" strokecolor="#545454">
                <v:path arrowok="t"/>
              </v:shape>
            </v:group>
            <v:group style="position:absolute;left:329;top:8632;width:2;height:621" coordorigin="329,8632" coordsize="2,621">
              <v:shape style="position:absolute;left:329;top:8632;width:2;height:621" coordorigin="329,8632" coordsize="0,621" path="m329,9253l329,8632e" filled="f" stroked="t" strokeweight=".95232pt" strokecolor="#6B6B6B">
                <v:path arrowok="t"/>
              </v:shape>
            </v:group>
            <v:group style="position:absolute;left:2374;top:6997;width:2;height:5066" coordorigin="2374,6997" coordsize="2,5066">
              <v:shape style="position:absolute;left:2374;top:6997;width:2;height:5066" coordorigin="2374,6997" coordsize="0,5066" path="m2374,12064l2374,6997e" filled="f" stroked="t" strokeweight=".71424pt" strokecolor="#4B4B4B">
                <v:path arrowok="t"/>
              </v:shape>
            </v:group>
            <v:group style="position:absolute;left:338;top:9153;width:2;height:1735" coordorigin="338,9153" coordsize="2,1735">
              <v:shape style="position:absolute;left:338;top:9153;width:2;height:1735" coordorigin="338,9153" coordsize="0,1735" path="m338,10888l338,9153e" filled="f" stroked="t" strokeweight=".47616pt" strokecolor="#484848">
                <v:path arrowok="t"/>
              </v:shape>
            </v:group>
            <v:group style="position:absolute;left:329;top:9566;width:1219;height:2" coordorigin="329,9566" coordsize="1219,2">
              <v:shape style="position:absolute;left:329;top:9566;width:1219;height:2" coordorigin="329,9566" coordsize="1219,0" path="m329,9566l1548,9566e" filled="f" stroked="t" strokeweight=".95232pt" strokecolor="#676767">
                <v:path arrowok="t"/>
              </v:shape>
            </v:group>
            <v:group style="position:absolute;left:1490;top:9566;width:895;height:2" coordorigin="1490,9566" coordsize="895,2">
              <v:shape style="position:absolute;left:1490;top:9566;width:895;height:2" coordorigin="1490,9566" coordsize="895,0" path="m1490,9566l2386,9566e" filled="f" stroked="t" strokeweight=".47616pt" strokecolor="#444444">
                <v:path arrowok="t"/>
              </v:shape>
            </v:group>
            <v:group style="position:absolute;left:2314;top:9561;width:9238;height:2" coordorigin="2314,9561" coordsize="9238,2">
              <v:shape style="position:absolute;left:2314;top:9561;width:9238;height:2" coordorigin="2314,9561" coordsize="9238,0" path="m2314,9561l11552,9561e" filled="f" stroked="t" strokeweight=".71424pt" strokecolor="#575757">
                <v:path arrowok="t"/>
              </v:shape>
            </v:group>
            <v:group style="position:absolute;left:1219;top:9903;width:329;height:2" coordorigin="1219,9903" coordsize="329,2">
              <v:shape style="position:absolute;left:1219;top:9903;width:329;height:2" coordorigin="1219,9903" coordsize="329,0" path="m1219,9903l1548,9903e" filled="f" stroked="t" strokeweight=".47616pt" strokecolor="#444444">
                <v:path arrowok="t"/>
              </v:shape>
            </v:group>
            <v:group style="position:absolute;left:1490;top:9903;width:262;height:2" coordorigin="1490,9903" coordsize="262,2">
              <v:shape style="position:absolute;left:1490;top:9903;width:262;height:2" coordorigin="1490,9903" coordsize="262,0" path="m1490,9903l1752,9903e" filled="f" stroked="t" strokeweight=".47616pt" strokecolor="#2F2F2F">
                <v:path arrowok="t"/>
              </v:shape>
            </v:group>
            <v:group style="position:absolute;left:333;top:9901;width:3395;height:2" coordorigin="333,9901" coordsize="3395,2">
              <v:shape style="position:absolute;left:333;top:9901;width:3395;height:2" coordorigin="333,9901" coordsize="3395,0" path="m333,9901l3728,9901e" filled="f" stroked="t" strokeweight=".71424pt" strokecolor="#606060">
                <v:path arrowok="t"/>
              </v:shape>
            </v:group>
            <v:group style="position:absolute;left:3671;top:9898;width:186;height:2" coordorigin="3671,9898" coordsize="186,2">
              <v:shape style="position:absolute;left:3671;top:9898;width:186;height:2" coordorigin="3671,9898" coordsize="186,0" path="m3671,9898l3857,9898e" filled="f" stroked="t" strokeweight=".47616pt" strokecolor="#484848">
                <v:path arrowok="t"/>
              </v:shape>
            </v:group>
            <v:group style="position:absolute;left:3800;top:9898;width:310;height:2" coordorigin="3800,9898" coordsize="310,2">
              <v:shape style="position:absolute;left:3800;top:9898;width:310;height:2" coordorigin="3800,9898" coordsize="310,0" path="m3800,9898l4109,9898e" filled="f" stroked="t" strokeweight=".47616pt" strokecolor="#2F2F2F">
                <v:path arrowok="t"/>
              </v:shape>
            </v:group>
            <v:group style="position:absolute;left:5657;top:9896;width:548;height:2" coordorigin="5657,9896" coordsize="548,2">
              <v:shape style="position:absolute;left:5657;top:9896;width:548;height:2" coordorigin="5657,9896" coordsize="548,0" path="m5657,9896l6204,9896e" filled="f" stroked="t" strokeweight=".71424pt" strokecolor="#4F4F4F">
                <v:path arrowok="t"/>
              </v:shape>
            </v:group>
            <v:group style="position:absolute;left:6147;top:9894;width:652;height:2" coordorigin="6147,9894" coordsize="652,2">
              <v:shape style="position:absolute;left:6147;top:9894;width:652;height:2" coordorigin="6147,9894" coordsize="652,0" path="m6147,9894l6800,9894e" filled="f" stroked="t" strokeweight=".47616pt" strokecolor="#2F2F2F">
                <v:path arrowok="t"/>
              </v:shape>
            </v:group>
            <v:group style="position:absolute;left:6742;top:9894;width:214;height:2" coordorigin="6742,9894" coordsize="214,2">
              <v:shape style="position:absolute;left:6742;top:9894;width:214;height:2" coordorigin="6742,9894" coordsize="214,0" path="m6742,9894l6957,9894e" filled="f" stroked="t" strokeweight=".47616pt" strokecolor="#484848">
                <v:path arrowok="t"/>
              </v:shape>
            </v:group>
            <v:group style="position:absolute;left:8638;top:9889;width:695;height:2" coordorigin="8638,9889" coordsize="695,2">
              <v:shape style="position:absolute;left:8638;top:9889;width:695;height:2" coordorigin="8638,9889" coordsize="695,0" path="m8638,9889l9333,9889e" filled="f" stroked="t" strokeweight=".47616pt" strokecolor="#2F2F2F">
                <v:path arrowok="t"/>
              </v:shape>
            </v:group>
            <v:group style="position:absolute;left:4052;top:9891;width:6966;height:2" coordorigin="4052,9891" coordsize="6966,2">
              <v:shape style="position:absolute;left:4052;top:9891;width:6966;height:2" coordorigin="4052,9891" coordsize="6966,0" path="m4052,9891l11018,9891e" filled="f" stroked="t" strokeweight=".71424pt" strokecolor="#575757">
                <v:path arrowok="t"/>
              </v:shape>
            </v:group>
            <v:group style="position:absolute;left:10961;top:9884;width:595;height:2" coordorigin="10961,9884" coordsize="595,2">
              <v:shape style="position:absolute;left:10961;top:9884;width:595;height:2" coordorigin="10961,9884" coordsize="595,0" path="m10961,9884l11556,9884e" filled="f" stroked="t" strokeweight=".47616pt" strokecolor="#2F2F2F">
                <v:path arrowok="t"/>
              </v:shape>
            </v:group>
            <v:group style="position:absolute;left:11547;top:9516;width:2;height:406" coordorigin="11547,9516" coordsize="2,406">
              <v:shape style="position:absolute;left:11547;top:9516;width:2;height:406" coordorigin="11547,9516" coordsize="0,406" path="m11547,9922l11547,9516e" filled="f" stroked="t" strokeweight=".47616pt" strokecolor="#3F3F3F">
                <v:path arrowok="t"/>
              </v:shape>
            </v:group>
            <v:group style="position:absolute;left:333;top:10140;width:1909;height:2" coordorigin="333,10140" coordsize="1909,2">
              <v:shape style="position:absolute;left:333;top:10140;width:1909;height:2" coordorigin="333,10140" coordsize="1909,0" path="m333,10140l2243,10140e" filled="f" stroked="t" strokeweight=".95232pt" strokecolor="#6B6B6B">
                <v:path arrowok="t"/>
              </v:shape>
            </v:group>
            <v:group style="position:absolute;left:2186;top:10137;width:743;height:2" coordorigin="2186,10137" coordsize="743,2">
              <v:shape style="position:absolute;left:2186;top:10137;width:743;height:2" coordorigin="2186,10137" coordsize="743,0" path="m2186,10137l2928,10137e" filled="f" stroked="t" strokeweight=".47616pt" strokecolor="#4F4F4F">
                <v:path arrowok="t"/>
              </v:shape>
            </v:group>
            <v:group style="position:absolute;left:2843;top:10135;width:1652;height:2" coordorigin="2843,10135" coordsize="1652,2">
              <v:shape style="position:absolute;left:2843;top:10135;width:1652;height:2" coordorigin="2843,10135" coordsize="1652,0" path="m2843,10135l4495,10135e" filled="f" stroked="t" strokeweight=".95232pt" strokecolor="#676767">
                <v:path arrowok="t"/>
              </v:shape>
            </v:group>
            <v:group style="position:absolute;left:4438;top:10133;width:695;height:2" coordorigin="4438,10133" coordsize="695,2">
              <v:shape style="position:absolute;left:4438;top:10133;width:695;height:2" coordorigin="4438,10133" coordsize="695,0" path="m4438,10133l5133,10133e" filled="f" stroked="t" strokeweight=".47616pt" strokecolor="#444444">
                <v:path arrowok="t"/>
              </v:shape>
            </v:group>
            <v:group style="position:absolute;left:5076;top:10128;width:2290;height:2" coordorigin="5076,10128" coordsize="2290,2">
              <v:shape style="position:absolute;left:5076;top:10128;width:2290;height:2" coordorigin="5076,10128" coordsize="2290,0" path="m5076,10128l7366,10128e" filled="f" stroked="t" strokeweight=".71424pt" strokecolor="#646464">
                <v:path arrowok="t"/>
              </v:shape>
            </v:group>
            <v:group style="position:absolute;left:7309;top:10125;width:938;height:2" coordorigin="7309,10125" coordsize="938,2">
              <v:shape style="position:absolute;left:7309;top:10125;width:938;height:2" coordorigin="7309,10125" coordsize="938,0" path="m7309,10125l8247,10125e" filled="f" stroked="t" strokeweight=".47616pt" strokecolor="#444444">
                <v:path arrowok="t"/>
              </v:shape>
            </v:group>
            <v:group style="position:absolute;left:8190;top:10121;width:3366;height:2" coordorigin="8190,10121" coordsize="3366,2">
              <v:shape style="position:absolute;left:8190;top:10121;width:3366;height:2" coordorigin="8190,10121" coordsize="3366,0" path="m8190,10121l11556,10121e" filled="f" stroked="t" strokeweight=".95232pt" strokecolor="#5B5B5B">
                <v:path arrowok="t"/>
              </v:shape>
            </v:group>
            <v:group style="position:absolute;left:343;top:10319;width:2;height:574" coordorigin="343,10319" coordsize="2,574">
              <v:shape style="position:absolute;left:343;top:10319;width:2;height:574" coordorigin="343,10319" coordsize="0,574" path="m343,10893l343,10319e" filled="f" stroked="t" strokeweight=".47616pt" strokecolor="#383838">
                <v:path arrowok="t"/>
              </v:shape>
            </v:group>
            <v:group style="position:absolute;left:338;top:10613;width:2043;height:2" coordorigin="338,10613" coordsize="2043,2">
              <v:shape style="position:absolute;left:338;top:10613;width:2043;height:2" coordorigin="338,10613" coordsize="2043,0" path="m338,10613l2381,10613e" filled="f" stroked="t" strokeweight=".71424pt" strokecolor="#646464">
                <v:path arrowok="t"/>
              </v:shape>
            </v:group>
            <v:group style="position:absolute;left:2378;top:10319;width:2;height:583" coordorigin="2378,10319" coordsize="2,583">
              <v:shape style="position:absolute;left:2378;top:10319;width:2;height:583" coordorigin="2378,10319" coordsize="0,583" path="m2378,10902l2378,10319e" filled="f" stroked="t" strokeweight=".47616pt" strokecolor="#2B2B2B">
                <v:path arrowok="t"/>
              </v:shape>
            </v:group>
            <v:group style="position:absolute;left:2319;top:10613;width:609;height:2" coordorigin="2319,10613" coordsize="609,2">
              <v:shape style="position:absolute;left:2319;top:10613;width:609;height:2" coordorigin="2319,10613" coordsize="609,0" path="m2319,10613l2928,10613e" filled="f" stroked="t" strokeweight=".47616pt" strokecolor="#4B4B4B">
                <v:path arrowok="t"/>
              </v:shape>
            </v:group>
            <v:group style="position:absolute;left:2871;top:10611;width:681;height:2" coordorigin="2871,10611" coordsize="681,2">
              <v:shape style="position:absolute;left:2871;top:10611;width:681;height:2" coordorigin="2871,10611" coordsize="681,0" path="m2871,10611l3552,10611e" filled="f" stroked="t" strokeweight=".47616pt" strokecolor="#383838">
                <v:path arrowok="t"/>
              </v:shape>
            </v:group>
            <v:group style="position:absolute;left:3495;top:10611;width:233;height:2" coordorigin="3495,10611" coordsize="233,2">
              <v:shape style="position:absolute;left:3495;top:10611;width:233;height:2" coordorigin="3495,10611" coordsize="233,0" path="m3495,10611l3728,10611e" filled="f" stroked="t" strokeweight=".47616pt" strokecolor="#4B4B4B">
                <v:path arrowok="t"/>
              </v:shape>
            </v:group>
            <v:group style="position:absolute;left:3657;top:10608;width:2057;height:2" coordorigin="3657,10608" coordsize="2057,2">
              <v:shape style="position:absolute;left:3657;top:10608;width:2057;height:2" coordorigin="3657,10608" coordsize="2057,0" path="m3657,10608l5714,10608e" filled="f" stroked="t" strokeweight=".95232pt" strokecolor="#606060">
                <v:path arrowok="t"/>
              </v:shape>
            </v:group>
            <v:group style="position:absolute;left:5657;top:10603;width:548;height:2" coordorigin="5657,10603" coordsize="548,2">
              <v:shape style="position:absolute;left:5657;top:10603;width:548;height:2" coordorigin="5657,10603" coordsize="548,0" path="m5657,10603l6204,10603e" filled="f" stroked="t" strokeweight=".47616pt" strokecolor="#484848">
                <v:path arrowok="t"/>
              </v:shape>
            </v:group>
            <v:group style="position:absolute;left:3657;top:10599;width:5452;height:2" coordorigin="3657,10599" coordsize="5452,2">
              <v:shape style="position:absolute;left:3657;top:10599;width:5452;height:2" coordorigin="3657,10599" coordsize="5452,0" path="m3657,10599l9109,10599e" filled="f" stroked="t" strokeweight=".71424pt" strokecolor="#5B5B5B">
                <v:path arrowok="t"/>
              </v:shape>
            </v:group>
            <v:group style="position:absolute;left:9052;top:10594;width:800;height:2" coordorigin="9052,10594" coordsize="800,2">
              <v:shape style="position:absolute;left:9052;top:10594;width:800;height:2" coordorigin="9052,10594" coordsize="800,0" path="m9052,10594l9852,10594e" filled="f" stroked="t" strokeweight=".47616pt" strokecolor="#444444">
                <v:path arrowok="t"/>
              </v:shape>
            </v:group>
            <v:group style="position:absolute;left:9742;top:10591;width:1814;height:2" coordorigin="9742,10591" coordsize="1814,2">
              <v:shape style="position:absolute;left:9742;top:10591;width:1814;height:2" coordorigin="9742,10591" coordsize="1814,0" path="m9742,10591l11556,10591e" filled="f" stroked="t" strokeweight=".95232pt" strokecolor="#5B5B5B">
                <v:path arrowok="t"/>
              </v:shape>
            </v:group>
            <v:group style="position:absolute;left:11552;top:10319;width:2;height:311" coordorigin="11552,10319" coordsize="2,311">
              <v:shape style="position:absolute;left:11552;top:10319;width:2;height:311" coordorigin="11552,10319" coordsize="0,311" path="m11552,10630l11552,10319e" filled="f" stroked="t" strokeweight=".47616pt" strokecolor="#3B3B3B">
                <v:path arrowok="t"/>
              </v:shape>
            </v:group>
            <v:group style="position:absolute;left:1519;top:10869;width:205;height:2" coordorigin="1519,10869" coordsize="205,2">
              <v:shape style="position:absolute;left:1519;top:10869;width:205;height:2" coordorigin="1519,10869" coordsize="205,0" path="m1519,10869l1724,10869e" filled="f" stroked="t" strokeweight=".23808pt" strokecolor="#646464">
                <v:path arrowok="t"/>
              </v:shape>
            </v:group>
            <v:group style="position:absolute;left:1724;top:10869;width:490;height:2" coordorigin="1724,10869" coordsize="490,2">
              <v:shape style="position:absolute;left:1724;top:10869;width:490;height:2" coordorigin="1724,10869" coordsize="490,0" path="m1724,10869l2214,10869e" filled="f" stroked="t" strokeweight=".23808pt" strokecolor="#808080">
                <v:path arrowok="t"/>
              </v:shape>
            </v:group>
            <v:group style="position:absolute;left:2214;top:10869;width:138;height:2" coordorigin="2214,10869" coordsize="138,2">
              <v:shape style="position:absolute;left:2214;top:10869;width:138;height:2" coordorigin="2214,10869" coordsize="138,0" path="m2214,10869l2352,10869e" filled="f" stroked="t" strokeweight=".23808pt" strokecolor="#000000">
                <v:path arrowok="t"/>
              </v:shape>
            </v:group>
            <v:group style="position:absolute;left:2347;top:10869;width:552;height:2" coordorigin="2347,10869" coordsize="552,2">
              <v:shape style="position:absolute;left:2347;top:10869;width:552;height:2" coordorigin="2347,10869" coordsize="552,0" path="m2347,10869l2900,10869e" filled="f" stroked="t" strokeweight=".71424pt" strokecolor="#444444">
                <v:path arrowok="t"/>
              </v:shape>
            </v:group>
            <v:group style="position:absolute;left:2900;top:10869;width:2005;height:2" coordorigin="2900,10869" coordsize="2005,2">
              <v:shape style="position:absolute;left:2900;top:10869;width:2005;height:2" coordorigin="2900,10869" coordsize="2005,0" path="m2900,10869l4904,10869e" filled="f" stroked="t" strokeweight=".23808pt" strokecolor="#545454">
                <v:path arrowok="t"/>
              </v:shape>
            </v:group>
            <v:group style="position:absolute;left:4904;top:10869;width:200;height:2" coordorigin="4904,10869" coordsize="200,2">
              <v:shape style="position:absolute;left:4904;top:10869;width:200;height:2" coordorigin="4904,10869" coordsize="200,0" path="m4904,10869l5104,10869e" filled="f" stroked="t" strokeweight=".23808pt" strokecolor="#2F2F2F">
                <v:path arrowok="t"/>
              </v:shape>
            </v:group>
            <v:group style="position:absolute;left:5104;top:10869;width:581;height:2" coordorigin="5104,10869" coordsize="581,2">
              <v:shape style="position:absolute;left:5104;top:10869;width:581;height:2" coordorigin="5104,10869" coordsize="581,0" path="m5104,10869l5685,10869e" filled="f" stroked="t" strokeweight=".23808pt" strokecolor="#575757">
                <v:path arrowok="t"/>
              </v:shape>
            </v:group>
            <v:group style="position:absolute;left:5685;top:10869;width:1652;height:2" coordorigin="5685,10869" coordsize="1652,2">
              <v:shape style="position:absolute;left:5685;top:10869;width:1652;height:2" coordorigin="5685,10869" coordsize="1652,0" path="m5685,10869l7338,10869e" filled="f" stroked="t" strokeweight=".23808pt" strokecolor="#000000">
                <v:path arrowok="t"/>
              </v:shape>
            </v:group>
            <v:group style="position:absolute;left:7338;top:10869;width:448;height:2" coordorigin="7338,10869" coordsize="448,2">
              <v:shape style="position:absolute;left:7338;top:10869;width:448;height:2" coordorigin="7338,10869" coordsize="448,0" path="m7338,10869l7785,10869e" filled="f" stroked="t" strokeweight=".23808pt" strokecolor="#4B4B4B">
                <v:path arrowok="t"/>
              </v:shape>
            </v:group>
            <v:group style="position:absolute;left:7785;top:10869;width:881;height:2" coordorigin="7785,10869" coordsize="881,2">
              <v:shape style="position:absolute;left:7785;top:10869;width:881;height:2" coordorigin="7785,10869" coordsize="881,0" path="m7785,10869l8666,10869e" filled="f" stroked="t" strokeweight=".23808pt" strokecolor="#000000">
                <v:path arrowok="t"/>
              </v:shape>
            </v:group>
            <v:group style="position:absolute;left:8666;top:10869;width:1343;height:2" coordorigin="8666,10869" coordsize="1343,2">
              <v:shape style="position:absolute;left:8666;top:10869;width:1343;height:2" coordorigin="8666,10869" coordsize="1343,0" path="m8666,10869l10009,10869e" filled="f" stroked="t" strokeweight=".23808pt" strokecolor="#3B3B3B">
                <v:path arrowok="t"/>
              </v:shape>
            </v:group>
            <v:group style="position:absolute;left:10009;top:10869;width:1576;height:2" coordorigin="10009,10869" coordsize="1576,2">
              <v:shape style="position:absolute;left:10009;top:10869;width:1576;height:2" coordorigin="10009,10869" coordsize="1576,0" path="m10009,10869l11585,10869e" filled="f" stroked="t" strokeweight=".23808pt" strokecolor="#747474">
                <v:path arrowok="t"/>
              </v:shape>
            </v:group>
            <v:group style="position:absolute;left:11549;top:6940;width:2;height:6452" coordorigin="11549,6940" coordsize="2,6452">
              <v:shape style="position:absolute;left:11549;top:6940;width:2;height:6452" coordorigin="11549,6940" coordsize="0,6452" path="m11549,13392l11549,6940e" filled="f" stroked="t" strokeweight=".47616pt" strokecolor="#575757">
                <v:path arrowok="t"/>
              </v:shape>
            </v:group>
            <v:group style="position:absolute;left:1721;top:10840;width:2;height:683" coordorigin="1721,10840" coordsize="2,683">
              <v:shape style="position:absolute;left:1721;top:10840;width:2;height:683" coordorigin="1721,10840" coordsize="0,683" path="m1721,11523l1721,10840e" filled="f" stroked="t" strokeweight=".95232pt" strokecolor="#5B5B5B">
                <v:path arrowok="t"/>
              </v:shape>
            </v:group>
            <v:group style="position:absolute;left:2378;top:10840;width:2;height:239" coordorigin="2378,10840" coordsize="2,239">
              <v:shape style="position:absolute;left:2378;top:10840;width:2;height:239" coordorigin="2378,10840" coordsize="0,239" path="m2378,11079l2378,10840e" filled="f" stroked="t" strokeweight=".71424pt" strokecolor="#444444">
                <v:path arrowok="t"/>
              </v:shape>
            </v:group>
            <v:group style="position:absolute;left:600;top:11065;width:681;height:2" coordorigin="600,11065" coordsize="681,2">
              <v:shape style="position:absolute;left:600;top:11065;width:681;height:2" coordorigin="600,11065" coordsize="681,0" path="m600,11065l1281,11065e" filled="f" stroked="t" strokeweight=".47616pt" strokecolor="#545454">
                <v:path arrowok="t"/>
              </v:shape>
            </v:group>
            <v:group style="position:absolute;left:1269;top:10888;width:2;height:105" coordorigin="1269,10888" coordsize="2,105">
              <v:shape style="position:absolute;left:1269;top:10888;width:2;height:105" coordorigin="1269,10888" coordsize="0,105" path="m1269,10993l1269,10888e" filled="f" stroked="t" strokeweight=".71424pt" strokecolor="#3B3B3B">
                <v:path arrowok="t"/>
              </v:shape>
            </v:group>
            <v:group style="position:absolute;left:1186;top:11060;width:4528;height:2" coordorigin="1186,11060" coordsize="4528,2">
              <v:shape style="position:absolute;left:1186;top:11060;width:4528;height:2" coordorigin="1186,11060" coordsize="4528,0" path="m1186,11060l5714,11060e" filled="f" stroked="t" strokeweight=".71424pt" strokecolor="#646464">
                <v:path arrowok="t"/>
              </v:shape>
            </v:group>
            <v:group style="position:absolute;left:5657;top:11053;width:1300;height:2" coordorigin="5657,11053" coordsize="1300,2">
              <v:shape style="position:absolute;left:5657;top:11053;width:1300;height:2" coordorigin="5657,11053" coordsize="1300,0" path="m5657,11053l6957,11053e" filled="f" stroked="t" strokeweight=".47616pt" strokecolor="#484848">
                <v:path arrowok="t"/>
              </v:shape>
            </v:group>
            <v:group style="position:absolute;left:6900;top:11050;width:471;height:2" coordorigin="6900,11050" coordsize="471,2">
              <v:shape style="position:absolute;left:6900;top:11050;width:471;height:2" coordorigin="6900,11050" coordsize="471,0" path="m6900,11050l7371,11050e" filled="f" stroked="t" strokeweight=".95232pt" strokecolor="#646464">
                <v:path arrowok="t"/>
              </v:shape>
            </v:group>
            <v:group style="position:absolute;left:7338;top:10869;width:2;height:626" coordorigin="7338,10869" coordsize="2,626">
              <v:shape style="position:absolute;left:7338;top:10869;width:2;height:626" coordorigin="7338,10869" coordsize="0,626" path="m7338,11495l7338,10869e" filled="f" stroked="t" strokeweight=".23808pt" strokecolor="#606060">
                <v:path arrowok="t"/>
              </v:shape>
            </v:group>
            <v:group style="position:absolute;left:6966;top:11043;width:4595;height:2" coordorigin="6966,11043" coordsize="4595,2">
              <v:shape style="position:absolute;left:6966;top:11043;width:4595;height:2" coordorigin="6966,11043" coordsize="4595,0" path="m6966,11043l11561,11043e" filled="f" stroked="t" strokeweight=".95232pt" strokecolor="#646464">
                <v:path arrowok="t"/>
              </v:shape>
            </v:group>
            <v:group style="position:absolute;left:1248;top:11041;width:2;height:454" coordorigin="1248,11041" coordsize="2,454">
              <v:shape style="position:absolute;left:1248;top:11041;width:2;height:454" coordorigin="1248,11041" coordsize="0,454" path="m1248,11495l1248,11041e" filled="f" stroked="t" strokeweight=".23808pt" strokecolor="#646464">
                <v:path arrowok="t"/>
              </v:shape>
            </v:group>
            <v:group style="position:absolute;left:2347;top:11036;width:2;height:459" coordorigin="2347,11036" coordsize="2,459">
              <v:shape style="position:absolute;left:2347;top:11036;width:2;height:459" coordorigin="2347,11036" coordsize="0,459" path="m2347,11495l2347,11036e" filled="f" stroked="t" strokeweight=".23808pt" strokecolor="#676767">
                <v:path arrowok="t"/>
              </v:shape>
            </v:group>
            <v:group style="position:absolute;left:1248;top:11495;width:2;height:1625" coordorigin="1248,11495" coordsize="2,1625">
              <v:shape style="position:absolute;left:1248;top:11495;width:2;height:1625" coordorigin="1248,11495" coordsize="0,1625" path="m1248,13120l1248,11495e" filled="f" stroked="t" strokeweight=".23808pt" strokecolor="#000000">
                <v:path arrowok="t"/>
              </v:shape>
            </v:group>
            <v:group style="position:absolute;left:1719;top:11466;width:2;height:311" coordorigin="1719,11466" coordsize="2,311">
              <v:shape style="position:absolute;left:1719;top:11466;width:2;height:311" coordorigin="1719,11466" coordsize="0,311" path="m1719,11777l1719,11466e" filled="f" stroked="t" strokeweight=".47616pt" strokecolor="#3B3B3B">
                <v:path arrowok="t"/>
              </v:shape>
            </v:group>
            <v:group style="position:absolute;left:2347;top:11495;width:2;height:435" coordorigin="2347,11495" coordsize="2,435">
              <v:shape style="position:absolute;left:2347;top:11495;width:2;height:435" coordorigin="2347,11495" coordsize="0,435" path="m2347,11930l2347,11495e" filled="f" stroked="t" strokeweight=".23808pt" strokecolor="#000000">
                <v:path arrowok="t"/>
              </v:shape>
            </v:group>
            <v:group style="position:absolute;left:7338;top:11495;width:2;height:4612" coordorigin="7338,11495" coordsize="2,4612">
              <v:shape style="position:absolute;left:7338;top:11495;width:2;height:4612" coordorigin="7338,11495" coordsize="0,4612" path="m7338,16107l7338,11495e" filled="f" stroked="t" strokeweight=".23808pt" strokecolor="#000000">
                <v:path arrowok="t"/>
              </v:shape>
            </v:group>
            <v:group style="position:absolute;left:11566;top:11050;width:2;height:3155" coordorigin="11566,11050" coordsize="2,3155">
              <v:shape style="position:absolute;left:11566;top:11050;width:2;height:3155" coordorigin="11566,11050" coordsize="0,3155" path="m11566,14205l11566,11050e" filled="f" stroked="t" strokeweight=".71424pt" strokecolor="#575757">
                <v:path arrowok="t"/>
              </v:shape>
            </v:group>
            <v:group style="position:absolute;left:1721;top:11719;width:2;height:239" coordorigin="1721,11719" coordsize="2,239">
              <v:shape style="position:absolute;left:1721;top:11719;width:2;height:239" coordorigin="1721,11719" coordsize="0,239" path="m1721,11958l1721,11719e" filled="f" stroked="t" strokeweight=".71424pt" strokecolor="#545454">
                <v:path arrowok="t"/>
              </v:shape>
            </v:group>
            <v:group style="position:absolute;left:1724;top:11901;width:2;height:640" coordorigin="1724,11901" coordsize="2,640">
              <v:shape style="position:absolute;left:1724;top:11901;width:2;height:640" coordorigin="1724,11901" coordsize="0,640" path="m1724,12542l1724,11901e" filled="f" stroked="t" strokeweight=".47616pt" strokecolor="#343434">
                <v:path arrowok="t"/>
              </v:shape>
            </v:group>
            <v:group style="position:absolute;left:2347;top:12102;width:2;height:411" coordorigin="2347,12102" coordsize="2,411">
              <v:shape style="position:absolute;left:2347;top:12102;width:2;height:411" coordorigin="2347,12102" coordsize="0,411" path="m2347,12513l2347,12102e" filled="f" stroked="t" strokeweight=".23808pt" strokecolor="#000000">
                <v:path arrowok="t"/>
              </v:shape>
            </v:group>
            <v:group style="position:absolute;left:1726;top:12484;width:2;height:191" coordorigin="1726,12484" coordsize="2,191">
              <v:shape style="position:absolute;left:1726;top:12484;width:2;height:191" coordorigin="1726,12484" coordsize="0,191" path="m1726,12675l1726,12484e" filled="f" stroked="t" strokeweight=".71424pt" strokecolor="#4F4F4F">
                <v:path arrowok="t"/>
              </v:shape>
            </v:group>
            <v:group style="position:absolute;left:2347;top:12513;width:2;height:134" coordorigin="2347,12513" coordsize="2,134">
              <v:shape style="position:absolute;left:2347;top:12513;width:2;height:134" coordorigin="2347,12513" coordsize="0,134" path="m2347,12647l2347,12513e" filled="f" stroked="t" strokeweight=".23808pt" strokecolor="#BCBCBC">
                <v:path arrowok="t"/>
              </v:shape>
            </v:group>
            <v:group style="position:absolute;left:11566;top:12484;width:2;height:387" coordorigin="11566,12484" coordsize="2,387">
              <v:shape style="position:absolute;left:11566;top:12484;width:2;height:387" coordorigin="11566,12484" coordsize="0,387" path="m11566,12871l11566,12484e" filled="f" stroked="t" strokeweight=".47616pt" strokecolor="#484848">
                <v:path arrowok="t"/>
              </v:shape>
            </v:group>
            <v:group style="position:absolute;left:1733;top:12542;width:2;height:1362" coordorigin="1733,12542" coordsize="2,1362">
              <v:shape style="position:absolute;left:1733;top:12542;width:2;height:1362" coordorigin="1733,12542" coordsize="0,1362" path="m1733,13904l1733,12542e" filled="f" stroked="t" strokeweight=".95232pt" strokecolor="#646464">
                <v:path arrowok="t"/>
              </v:shape>
            </v:group>
            <v:group style="position:absolute;left:2347;top:12843;width:2;height:277" coordorigin="2347,12843" coordsize="2,277">
              <v:shape style="position:absolute;left:2347;top:12843;width:2;height:277" coordorigin="2347,12843" coordsize="0,277" path="m2347,13120l2347,12843e" filled="f" stroked="t" strokeweight=".23808pt" strokecolor="#000000">
                <v:path arrowok="t"/>
              </v:shape>
            </v:group>
            <v:group style="position:absolute;left:11566;top:12814;width:2;height:330" coordorigin="11566,12814" coordsize="2,330">
              <v:shape style="position:absolute;left:11566;top:12814;width:2;height:330" coordorigin="11566,12814" coordsize="0,330" path="m11566,13144l11566,12814e" filled="f" stroked="t" strokeweight=".47616pt" strokecolor="#343434">
                <v:path arrowok="t"/>
              </v:shape>
            </v:group>
            <v:group style="position:absolute;left:405;top:13146;width:876;height:2" coordorigin="405,13146" coordsize="876,2">
              <v:shape style="position:absolute;left:405;top:13146;width:876;height:2" coordorigin="405,13146" coordsize="876,0" path="m405,13146l1281,13146e" filled="f" stroked="t" strokeweight=".23808pt" strokecolor="#4F4F4F">
                <v:path arrowok="t"/>
              </v:shape>
            </v:group>
            <v:group style="position:absolute;left:1171;top:13141;width:1209;height:2" coordorigin="1171,13141" coordsize="1209,2">
              <v:shape style="position:absolute;left:1171;top:13141;width:1209;height:2" coordorigin="1171,13141" coordsize="1209,0" path="m1171,13141l2381,13141e" filled="f" stroked="t" strokeweight=".47616pt" strokecolor="#676767">
                <v:path arrowok="t"/>
              </v:shape>
            </v:group>
            <v:group style="position:absolute;left:1248;top:13115;width:2;height:110" coordorigin="1248,13115" coordsize="2,110">
              <v:shape style="position:absolute;left:1248;top:13115;width:2;height:110" coordorigin="1248,13115" coordsize="0,110" path="m1248,13225l1248,13115e" filled="f" stroked="t" strokeweight=".23808pt" strokecolor="#707070">
                <v:path arrowok="t"/>
              </v:shape>
            </v:group>
            <v:group style="position:absolute;left:2347;top:13115;width:2;height:110" coordorigin="2347,13115" coordsize="2,110">
              <v:shape style="position:absolute;left:2347;top:13115;width:2;height:110" coordorigin="2347,13115" coordsize="0,110" path="m2347,13225l2347,13115e" filled="f" stroked="t" strokeweight=".23808pt" strokecolor="#6B6B6B">
                <v:path arrowok="t"/>
              </v:shape>
            </v:group>
            <v:group style="position:absolute;left:3719;top:13086;width:2;height:167" coordorigin="3719,13086" coordsize="2,167">
              <v:shape style="position:absolute;left:3719;top:13086;width:2;height:167" coordorigin="3719,13086" coordsize="0,167" path="m3719,13254l3719,13086e" filled="f" stroked="t" strokeweight=".71424pt" strokecolor="#5B57BC">
                <v:path arrowok="t"/>
              </v:shape>
            </v:group>
            <v:group style="position:absolute;left:3828;top:13115;width:2;height:110" coordorigin="3828,13115" coordsize="2,110">
              <v:shape style="position:absolute;left:3828;top:13115;width:2;height:110" coordorigin="3828,13115" coordsize="0,110" path="m3828,13225l3828,13115e" filled="f" stroked="t" strokeweight=".23808pt" strokecolor="#000000">
                <v:path arrowok="t"/>
              </v:shape>
            </v:group>
            <v:group style="position:absolute;left:8666;top:13474;width:2324;height:2" coordorigin="8666,13474" coordsize="2324,2">
              <v:shape style="position:absolute;left:8666;top:13474;width:2324;height:2" coordorigin="8666,13474" coordsize="2324,0" path="m8666,13474l10990,13474e" filled="f" stroked="t" strokeweight=".71424pt" strokecolor="#5B6060">
                <v:path arrowok="t"/>
              </v:shape>
            </v:group>
            <v:group style="position:absolute;left:1248;top:13225;width:2;height:2882" coordorigin="1248,13225" coordsize="2,2882">
              <v:shape style="position:absolute;left:1248;top:13225;width:2;height:2882" coordorigin="1248,13225" coordsize="0,2882" path="m1248,16107l1248,13225e" filled="f" stroked="t" strokeweight=".23808pt" strokecolor="#000000">
                <v:path arrowok="t"/>
              </v:shape>
            </v:group>
            <v:group style="position:absolute;left:2347;top:13225;width:2;height:2882" coordorigin="2347,13225" coordsize="2,2882">
              <v:shape style="position:absolute;left:2347;top:13225;width:2;height:2882" coordorigin="2347,13225" coordsize="0,2882" path="m2347,16107l2347,13225e" filled="f" stroked="t" strokeweight=".23808pt" strokecolor="#000000">
                <v:path arrowok="t"/>
              </v:shape>
            </v:group>
            <v:group style="position:absolute;left:11583;top:11547;width:2;height:4588" coordorigin="11583,11547" coordsize="2,4588">
              <v:shape style="position:absolute;left:11583;top:11547;width:2;height:4588" coordorigin="11583,11547" coordsize="0,4588" path="m11583,16136l11583,11547e" filled="f" stroked="t" strokeweight=".71424pt" strokecolor="#606060">
                <v:path arrowok="t"/>
              </v:shape>
            </v:group>
            <v:group style="position:absolute;left:1745;top:13784;width:2;height:1128" coordorigin="1745,13784" coordsize="2,1128">
              <v:shape style="position:absolute;left:1745;top:13784;width:2;height:1128" coordorigin="1745,13784" coordsize="0,1128" path="m1745,14912l1745,13784e" filled="f" stroked="t" strokeweight=".47616pt" strokecolor="#3B3B3B">
                <v:path arrowok="t"/>
              </v:shape>
            </v:group>
            <v:group style="position:absolute;left:11585;top:13311;width:2;height:1271" coordorigin="11585,13311" coordsize="2,1271">
              <v:shape style="position:absolute;left:11585;top:13311;width:2;height:1271" coordorigin="11585,13311" coordsize="0,1271" path="m11585,14582l11585,13311e" filled="f" stroked="t" strokeweight=".47616pt" strokecolor="#545454">
                <v:path arrowok="t"/>
              </v:shape>
            </v:group>
            <v:group style="position:absolute;left:1745;top:14855;width:2;height:1482" coordorigin="1745,14855" coordsize="2,1482">
              <v:shape style="position:absolute;left:1745;top:14855;width:2;height:1482" coordorigin="1745,14855" coordsize="0,1482" path="m1745,16337l1745,14855e" filled="f" stroked="t" strokeweight=".95232pt" strokecolor="#676767">
                <v:path arrowok="t"/>
              </v:shape>
            </v:group>
            <v:group style="position:absolute;left:3266;top:15285;width:433;height:2" coordorigin="3266,15285" coordsize="433,2">
              <v:shape style="position:absolute;left:3266;top:15285;width:433;height:2" coordorigin="3266,15285" coordsize="433,0" path="m3266,15285l3700,15285e" filled="f" stroked="t" strokeweight=".23808pt" strokecolor="#4B4FAF">
                <v:path arrowok="t"/>
              </v:shape>
            </v:group>
            <v:group style="position:absolute;left:3709;top:15314;width:148;height:2" coordorigin="3709,15314" coordsize="148,2">
              <v:shape style="position:absolute;left:3709;top:15314;width:148;height:2" coordorigin="3709,15314" coordsize="148,0" path="m3709,15314l3857,15314e" filled="f" stroked="t" strokeweight=".71424pt" strokecolor="#5754CF">
                <v:path arrowok="t"/>
              </v:shape>
            </v:group>
            <v:group style="position:absolute;left:3828;top:15285;width:252;height:2" coordorigin="3828,15285" coordsize="252,2">
              <v:shape style="position:absolute;left:3828;top:15285;width:252;height:2" coordorigin="3828,15285" coordsize="252,0" path="m3828,15285l4081,15285e" filled="f" stroked="t" strokeweight=".23808pt" strokecolor="#000000">
                <v:path arrowok="t"/>
              </v:shape>
            </v:group>
            <v:group style="position:absolute;left:11585;top:15223;width:2;height:889" coordorigin="11585,15223" coordsize="2,889">
              <v:shape style="position:absolute;left:11585;top:15223;width:2;height:889" coordorigin="11585,15223" coordsize="0,889" path="m11585,16112l11585,15223e" filled="f" stroked="t" strokeweight=".71424pt" strokecolor="#676767">
                <v:path arrowok="t"/>
              </v:shape>
            </v:group>
            <v:group style="position:absolute;left:3019;top:16121;width:1219;height:2" coordorigin="3019,16121" coordsize="1219,2">
              <v:shape style="position:absolute;left:3019;top:16121;width:1219;height:2" coordorigin="3019,16121" coordsize="1219,0" path="m3019,16121l4238,16121e" filled="f" stroked="t" strokeweight=".95232pt" strokecolor="#3B4FC8">
                <v:path arrowok="t"/>
              </v:shape>
            </v:group>
            <v:group style="position:absolute;left:345;top:11065;width:2;height:975" coordorigin="345,11065" coordsize="2,975">
              <v:shape style="position:absolute;left:345;top:11065;width:2;height:975" coordorigin="345,11065" coordsize="0,975" path="m345,12040l345,11065e" filled="f" stroked="t" strokeweight=".23808pt" strokecolor="#3B3B3B">
                <v:path arrowok="t"/>
              </v:shape>
            </v:group>
            <v:group style="position:absolute;left:314;top:12011;width:2;height:4321" coordorigin="314,12011" coordsize="2,4321">
              <v:shape style="position:absolute;left:314;top:12011;width:2;height:4321" coordorigin="314,12011" coordsize="0,4321" path="m314,16332l314,12011e" filled="f" stroked="t" strokeweight=".23808pt" strokecolor="#000000">
                <v:path arrowok="t"/>
              </v:shape>
            </v:group>
            <v:group style="position:absolute;left:371;top:16332;width:648;height:2" coordorigin="371,16332" coordsize="648,2">
              <v:shape style="position:absolute;left:371;top:16332;width:648;height:2" coordorigin="371,16332" coordsize="648,0" path="m371,16332l1019,16332e" filled="f" stroked="t" strokeweight=".95232pt" strokecolor="#707070">
                <v:path arrowok="t"/>
              </v:shape>
            </v:group>
            <v:group style="position:absolute;left:1248;top:16107;width:2;height:225" coordorigin="1248,16107" coordsize="2,225">
              <v:shape style="position:absolute;left:1248;top:16107;width:2;height:225" coordorigin="1248,16107" coordsize="0,225" path="m1248,16332l1248,16107e" filled="f" stroked="t" strokeweight=".23808pt" strokecolor="#7C7C7C">
                <v:path arrowok="t"/>
              </v:shape>
            </v:group>
            <v:group style="position:absolute;left:2347;top:16107;width:2;height:225" coordorigin="2347,16107" coordsize="2,225">
              <v:shape style="position:absolute;left:2347;top:16107;width:2;height:225" coordorigin="2347,16107" coordsize="0,225" path="m2347,16332l2347,16107e" filled="f" stroked="t" strokeweight=".23808pt" strokecolor="#676767">
                <v:path arrowok="t"/>
              </v:shape>
            </v:group>
            <v:group style="position:absolute;left:962;top:16325;width:2766;height:2" coordorigin="962,16325" coordsize="2766,2">
              <v:shape style="position:absolute;left:962;top:16325;width:2766;height:2" coordorigin="962,16325" coordsize="2766,0" path="m962,16325l3728,16325e" filled="f" stroked="t" strokeweight=".95232pt" strokecolor="#6B6B6B">
                <v:path arrowok="t"/>
              </v:shape>
            </v:group>
            <v:group style="position:absolute;left:3671;top:16317;width:186;height:2" coordorigin="3671,16317" coordsize="186,2">
              <v:shape style="position:absolute;left:3671;top:16317;width:186;height:2" coordorigin="3671,16317" coordsize="186,0" path="m3671,16317l3857,16317e" filled="f" stroked="t" strokeweight=".47616pt" strokecolor="#3F3F3F">
                <v:path arrowok="t"/>
              </v:shape>
            </v:group>
            <v:group style="position:absolute;left:3800;top:16313;width:5547;height:2" coordorigin="3800,16313" coordsize="5547,2">
              <v:shape style="position:absolute;left:3800;top:16313;width:5547;height:2" coordorigin="3800,16313" coordsize="5547,0" path="m3800,16313l9347,16313e" filled="f" stroked="t" strokeweight=".71424pt" strokecolor="#545454">
                <v:path arrowok="t"/>
              </v:shape>
            </v:group>
            <v:group style="position:absolute;left:4438;top:16313;width:695;height:2" coordorigin="4438,16313" coordsize="695,2">
              <v:shape style="position:absolute;left:4438;top:16313;width:695;height:2" coordorigin="4438,16313" coordsize="695,0" path="m4438,16313l5133,16313e" filled="f" stroked="t" strokeweight=".47616pt" strokecolor="#3B3B3B">
                <v:path arrowok="t"/>
              </v:shape>
            </v:group>
            <v:group style="position:absolute;left:4424;top:16305;width:2376;height:2" coordorigin="4424,16305" coordsize="2376,2">
              <v:shape style="position:absolute;left:4424;top:16305;width:2376;height:2" coordorigin="4424,16305" coordsize="2376,0" path="m4424,16305l6800,16305e" filled="f" stroked="t" strokeweight=".47616pt" strokecolor="#3B3B3B">
                <v:path arrowok="t"/>
              </v:shape>
            </v:group>
            <v:group style="position:absolute;left:7338;top:16107;width:2;height:225" coordorigin="7338,16107" coordsize="2,225">
              <v:shape style="position:absolute;left:7338;top:16107;width:2;height:225" coordorigin="7338,16107" coordsize="0,225" path="m7338,16332l7338,16107e" filled="f" stroked="t" strokeweight=".23808pt" strokecolor="#646464">
                <v:path arrowok="t"/>
              </v:shape>
            </v:group>
            <v:group style="position:absolute;left:6742;top:16303;width:4857;height:2" coordorigin="6742,16303" coordsize="4857,2">
              <v:shape style="position:absolute;left:6742;top:16303;width:4857;height:2" coordorigin="6742,16303" coordsize="4857,0" path="m6742,16303l11599,16303e" filled="f" stroked="t" strokeweight=".71424pt" strokecolor="#5B5B5B">
                <v:path arrowok="t"/>
              </v:shape>
            </v:group>
            <v:group style="position:absolute;left:9276;top:16293;width:1743;height:2" coordorigin="9276,16293" coordsize="1743,2">
              <v:shape style="position:absolute;left:9276;top:16293;width:1743;height:2" coordorigin="9276,16293" coordsize="1743,0" path="m9276,16293l11018,16293e" filled="f" stroked="t" strokeweight=".47616pt" strokecolor="#484848">
                <v:path arrowok="t"/>
              </v:shape>
            </v:group>
            <v:group style="position:absolute;left:10961;top:16293;width:638;height:2" coordorigin="10961,16293" coordsize="638,2">
              <v:shape style="position:absolute;left:10961;top:16293;width:638;height:2" coordorigin="10961,16293" coordsize="638,0" path="m10961,16293l11599,16293e" filled="f" stroked="t" strokeweight=".47616pt" strokecolor="#646464">
                <v:path arrowok="t"/>
              </v:shape>
            </v:group>
            <v:group style="position:absolute;left:11594;top:16078;width:2;height:220" coordorigin="11594,16078" coordsize="2,220">
              <v:shape style="position:absolute;left:11594;top:16078;width:2;height:220" coordorigin="11594,16078" coordsize="0,220" path="m11594,16298l11594,16078e" filled="f" stroked="t" strokeweight=".47616pt" strokecolor="#484848">
                <v:path arrowok="t"/>
              </v:shape>
            </v:group>
            <v:group style="position:absolute;left:10564;top:11740;width:95;height:750" coordorigin="10564,11740" coordsize="95,750">
              <v:shape style="position:absolute;left:10564;top:11740;width:95;height:750" coordorigin="10564,11740" coordsize="95,750" path="m10564,11740l10659,11740,10659,12491,10564,12491,10564,11740e" filled="t" fillcolor="#EDEDED" stroked="f">
                <v:path arrowok="t"/>
                <v:fill/>
              </v:shape>
            </v:group>
            <v:group style="position:absolute;left:8887;top:12769;width:160;height:341" coordorigin="8887,12769" coordsize="160,341">
              <v:shape style="position:absolute;left:8887;top:12769;width:160;height:341" coordorigin="8887,12769" coordsize="160,341" path="m8887,12769l9047,12769,9047,13110,8887,13110,8887,12769e" filled="t" fillcolor="#EDEDED" stroked="f">
                <v:path arrowok="t"/>
                <v:fill/>
              </v:shape>
            </v:group>
            <v:group style="position:absolute;left:2336;top:12475;width:142;height:314" coordorigin="2336,12475" coordsize="142,314">
              <v:shape style="position:absolute;left:2336;top:12475;width:142;height:314" coordorigin="2336,12475" coordsize="142,314" path="m2336,12475l2479,12475,2479,12788,2336,12788,2336,12475e" filled="t" fillcolor="#EDEDED" stroked="f">
                <v:path arrowok="t"/>
                <v:fill/>
              </v:shape>
            </v:group>
            <v:group style="position:absolute;left:10805;top:13372;width:2;height:246" coordorigin="10805,13372" coordsize="2,246">
              <v:shape style="position:absolute;left:10805;top:13372;width:2;height:246" coordorigin="10805,13372" coordsize="0,246" path="m10805,13618l10805,13372e" filled="f" stroked="t" strokeweight="1.0063pt" strokecolor="#EDEDED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1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25" w:after="0" w:line="267" w:lineRule="exact"/>
        <w:ind w:left="2733" w:right="-20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6E7070"/>
          <w:w w:val="82"/>
          <w:position w:val="-4"/>
        </w:rPr>
        <w:t>Ab</w:t>
      </w:r>
      <w:r>
        <w:rPr>
          <w:rFonts w:ascii="Times New Roman" w:hAnsi="Times New Roman" w:cs="Times New Roman" w:eastAsia="Times New Roman"/>
          <w:sz w:val="27"/>
          <w:szCs w:val="27"/>
          <w:color w:val="6E7070"/>
          <w:spacing w:val="-55"/>
          <w:w w:val="82"/>
          <w:position w:val="-4"/>
        </w:rPr>
        <w:t>d</w:t>
      </w:r>
      <w:r>
        <w:rPr>
          <w:rFonts w:ascii="Times New Roman" w:hAnsi="Times New Roman" w:cs="Times New Roman" w:eastAsia="Times New Roman"/>
          <w:sz w:val="27"/>
          <w:szCs w:val="27"/>
          <w:color w:val="2F2F2F"/>
          <w:spacing w:val="0"/>
          <w:w w:val="79"/>
          <w:position w:val="-4"/>
        </w:rPr>
        <w:t>TOPÇi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left="2733" w:right="-20"/>
        <w:jc w:val="left"/>
        <w:tabs>
          <w:tab w:pos="390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22"/>
          <w:szCs w:val="22"/>
          <w:color w:val="2F2F2F"/>
          <w:spacing w:val="0"/>
          <w:w w:val="81"/>
          <w:position w:val="1"/>
        </w:rPr>
        <w:t>Itfaiy</w:t>
      </w:r>
      <w:r>
        <w:rPr>
          <w:rFonts w:ascii="Arial" w:hAnsi="Arial" w:cs="Arial" w:eastAsia="Arial"/>
          <w:sz w:val="22"/>
          <w:szCs w:val="22"/>
          <w:color w:val="2F2F2F"/>
          <w:spacing w:val="0"/>
          <w:w w:val="81"/>
          <w:position w:val="1"/>
        </w:rPr>
        <w:t>e</w:t>
      </w:r>
      <w:r>
        <w:rPr>
          <w:rFonts w:ascii="Arial" w:hAnsi="Arial" w:cs="Arial" w:eastAsia="Arial"/>
          <w:sz w:val="22"/>
          <w:szCs w:val="22"/>
          <w:color w:val="2F2F2F"/>
          <w:spacing w:val="12"/>
          <w:w w:val="81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444444"/>
          <w:spacing w:val="0"/>
          <w:w w:val="81"/>
          <w:position w:val="1"/>
        </w:rPr>
        <w:t>M</w:t>
      </w:r>
      <w:r>
        <w:rPr>
          <w:rFonts w:ascii="Arial" w:hAnsi="Arial" w:cs="Arial" w:eastAsia="Arial"/>
          <w:sz w:val="23"/>
          <w:szCs w:val="23"/>
          <w:color w:val="44444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3"/>
          <w:szCs w:val="23"/>
          <w:color w:val="444444"/>
          <w:spacing w:val="0"/>
          <w:w w:val="100"/>
          <w:position w:val="1"/>
        </w:rPr>
      </w:r>
      <w:r>
        <w:rPr>
          <w:rFonts w:ascii="Arial" w:hAnsi="Arial" w:cs="Arial" w:eastAsia="Arial"/>
          <w:sz w:val="22"/>
          <w:szCs w:val="22"/>
          <w:color w:val="2F2F2F"/>
          <w:spacing w:val="0"/>
          <w:w w:val="81"/>
          <w:position w:val="1"/>
        </w:rPr>
        <w:t>Bölg</w:t>
      </w:r>
      <w:r>
        <w:rPr>
          <w:rFonts w:ascii="Arial" w:hAnsi="Arial" w:cs="Arial" w:eastAsia="Arial"/>
          <w:sz w:val="22"/>
          <w:szCs w:val="22"/>
          <w:color w:val="2F2F2F"/>
          <w:spacing w:val="0"/>
          <w:w w:val="81"/>
          <w:position w:val="1"/>
        </w:rPr>
        <w:t>e</w:t>
      </w:r>
      <w:r>
        <w:rPr>
          <w:rFonts w:ascii="Arial" w:hAnsi="Arial" w:cs="Arial" w:eastAsia="Arial"/>
          <w:sz w:val="22"/>
          <w:szCs w:val="22"/>
          <w:color w:val="2F2F2F"/>
          <w:spacing w:val="-7"/>
          <w:w w:val="81"/>
          <w:position w:val="1"/>
        </w:rPr>
        <w:t> </w:t>
      </w:r>
      <w:r>
        <w:rPr>
          <w:rFonts w:ascii="Arial" w:hAnsi="Arial" w:cs="Arial" w:eastAsia="Arial"/>
          <w:sz w:val="22"/>
          <w:szCs w:val="22"/>
          <w:color w:val="2F2F2F"/>
          <w:spacing w:val="0"/>
          <w:w w:val="82"/>
          <w:position w:val="1"/>
        </w:rPr>
        <w:t>A</w:t>
      </w:r>
      <w:r>
        <w:rPr>
          <w:rFonts w:ascii="Arial" w:hAnsi="Arial" w:cs="Arial" w:eastAsia="Arial"/>
          <w:sz w:val="22"/>
          <w:szCs w:val="22"/>
          <w:color w:val="2F2F2F"/>
          <w:spacing w:val="5"/>
          <w:w w:val="82"/>
          <w:position w:val="1"/>
        </w:rPr>
        <w:t>m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55"/>
          <w:position w:val="1"/>
        </w:rPr>
        <w:t>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81" w:lineRule="exact"/>
        <w:ind w:left="3923" w:right="7332"/>
        <w:jc w:val="center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5B5B5B"/>
          <w:spacing w:val="-15"/>
          <w:w w:val="52"/>
          <w:position w:val="-1"/>
        </w:rPr>
        <w:t>_</w:t>
      </w:r>
      <w:r>
        <w:rPr>
          <w:rFonts w:ascii="Times New Roman" w:hAnsi="Times New Roman" w:cs="Times New Roman" w:eastAsia="Times New Roman"/>
          <w:sz w:val="25"/>
          <w:szCs w:val="25"/>
          <w:color w:val="1D26A5"/>
          <w:spacing w:val="0"/>
          <w:w w:val="88"/>
          <w:position w:val="-1"/>
        </w:rPr>
        <w:t>\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49" w:lineRule="exact"/>
        <w:ind w:left="4013" w:right="7065"/>
        <w:jc w:val="center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414477"/>
          <w:spacing w:val="0"/>
          <w:w w:val="103"/>
        </w:rPr>
        <w:t>\._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280" w:bottom="280" w:left="200" w:right="2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91" w:lineRule="exact"/>
        <w:ind w:left="4598" w:right="-20"/>
        <w:jc w:val="left"/>
        <w:tabs>
          <w:tab w:pos="10300" w:val="left"/>
        </w:tabs>
        <w:rPr>
          <w:rFonts w:ascii="Arial" w:hAnsi="Arial" w:cs="Arial" w:eastAsia="Arial"/>
          <w:sz w:val="46"/>
          <w:szCs w:val="4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.720001pt;margin-top:-15.425988pt;width:310.34281pt;height:47pt;mso-position-horizontal-relative:page;mso-position-vertical-relative:paragraph;z-index:-15472" type="#_x0000_t202" filled="f" stroked="f">
            <v:textbox inset="0,0,0,0">
              <w:txbxContent>
                <w:p>
                  <w:pPr>
                    <w:spacing w:before="0" w:after="0" w:line="940" w:lineRule="exact"/>
                    <w:ind w:right="-181"/>
                    <w:jc w:val="left"/>
                    <w:tabs>
                      <w:tab w:pos="3380" w:val="left"/>
                    </w:tabs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2F2F2F"/>
                      <w:spacing w:val="0"/>
                      <w:w w:val="145"/>
                      <w:b/>
                      <w:bCs/>
                      <w:i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2F2F2F"/>
                      <w:spacing w:val="0"/>
                      <w:w w:val="100"/>
                      <w:b/>
                      <w:bCs/>
                      <w:i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2F2F2F"/>
                      <w:spacing w:val="0"/>
                      <w:w w:val="100"/>
                      <w:b/>
                      <w:bCs/>
                      <w:i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2F2F2F"/>
                      <w:spacing w:val="0"/>
                      <w:w w:val="112"/>
                      <w:position w:val="19"/>
                    </w:rPr>
                    <w:t>İZMİR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2F2F2F"/>
                      <w:spacing w:val="7"/>
                      <w:w w:val="112"/>
                      <w:position w:val="19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2F2F2F"/>
                      <w:spacing w:val="0"/>
                      <w:w w:val="112"/>
                      <w:position w:val="19"/>
                    </w:rPr>
                    <w:t>BÜYÜKŞEHİR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2F2F2F"/>
                      <w:spacing w:val="2"/>
                      <w:w w:val="112"/>
                      <w:position w:val="19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2F2F2F"/>
                      <w:spacing w:val="0"/>
                      <w:w w:val="112"/>
                      <w:position w:val="19"/>
                    </w:rPr>
                    <w:t>BELEDİYESİ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3"/>
          <w:position w:val="-7"/>
        </w:rPr>
        <w:t>iTFAiYE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"/>
          <w:w w:val="113"/>
          <w:position w:val="-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3"/>
          <w:position w:val="-7"/>
        </w:rPr>
        <w:t>DAİRESi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9"/>
          <w:w w:val="113"/>
          <w:position w:val="-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  <w:position w:val="-7"/>
        </w:rPr>
        <w:t>BAŞKANLI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10"/>
          <w:w w:val="112"/>
          <w:position w:val="-7"/>
        </w:rPr>
        <w:t>G</w:t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295"/>
          <w:position w:val="-7"/>
        </w:rPr>
        <w:t>I</w:t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5"/>
          <w:szCs w:val="15"/>
          <w:color w:val="545454"/>
          <w:spacing w:val="0"/>
          <w:w w:val="194"/>
          <w:position w:val="-9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545454"/>
          <w:spacing w:val="67"/>
          <w:w w:val="194"/>
          <w:position w:val="-9"/>
        </w:rPr>
        <w:t> </w:t>
      </w:r>
      <w:r>
        <w:rPr>
          <w:rFonts w:ascii="Arial" w:hAnsi="Arial" w:cs="Arial" w:eastAsia="Arial"/>
          <w:sz w:val="46"/>
          <w:szCs w:val="46"/>
          <w:color w:val="545454"/>
          <w:spacing w:val="0"/>
          <w:w w:val="62"/>
          <w:position w:val="-4"/>
        </w:rPr>
        <w:t>.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  <w:position w:val="0"/>
        </w:rPr>
      </w:r>
    </w:p>
    <w:p>
      <w:pPr>
        <w:spacing w:before="0" w:after="0" w:line="217" w:lineRule="exact"/>
        <w:ind w:left="1085" w:right="-20"/>
        <w:jc w:val="left"/>
        <w:tabs>
          <w:tab w:pos="418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.280003pt;margin-top:5.936879pt;width:50.173877pt;height:7.5pt;mso-position-horizontal-relative:page;mso-position-vertical-relative:paragraph;z-index:-15471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2F2F2F"/>
                      <w:spacing w:val="0"/>
                      <w:w w:val="102"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545454"/>
          <w:spacing w:val="0"/>
          <w:w w:val="100"/>
          <w:position w:val="8"/>
        </w:rPr>
        <w:t>IZMIR</w:t>
      </w:r>
      <w:r>
        <w:rPr>
          <w:rFonts w:ascii="Arial" w:hAnsi="Arial" w:cs="Arial" w:eastAsia="Arial"/>
          <w:sz w:val="16"/>
          <w:szCs w:val="16"/>
          <w:color w:val="545454"/>
          <w:spacing w:val="-23"/>
          <w:w w:val="100"/>
          <w:position w:val="8"/>
        </w:rPr>
        <w:t> </w:t>
      </w:r>
      <w:r>
        <w:rPr>
          <w:rFonts w:ascii="Arial" w:hAnsi="Arial" w:cs="Arial" w:eastAsia="Arial"/>
          <w:sz w:val="16"/>
          <w:szCs w:val="16"/>
          <w:color w:val="545454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6"/>
          <w:szCs w:val="16"/>
          <w:color w:val="545454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5"/>
          <w:position w:val="-1"/>
        </w:rPr>
        <w:t>itfaiye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5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  <w:position w:val="-1"/>
        </w:rPr>
        <w:t>Müdahale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3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2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22" w:after="0" w:line="181" w:lineRule="exact"/>
        <w:ind w:left="874" w:right="-20"/>
        <w:jc w:val="left"/>
        <w:tabs>
          <w:tab w:pos="516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15"/>
          <w:szCs w:val="15"/>
          <w:color w:val="545454"/>
          <w:spacing w:val="0"/>
          <w:w w:val="100"/>
        </w:rPr>
        <w:t>BELEOIYESI</w:t>
      </w:r>
      <w:r>
        <w:rPr>
          <w:rFonts w:ascii="Arial" w:hAnsi="Arial" w:cs="Arial" w:eastAsia="Arial"/>
          <w:sz w:val="15"/>
          <w:szCs w:val="15"/>
          <w:color w:val="545454"/>
          <w:spacing w:val="-15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545454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545454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2"/>
        </w:rPr>
        <w:t>YANGIN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11"/>
          <w:w w:val="11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2"/>
        </w:rPr>
        <w:t>RAPORU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276.800003" w:type="dxa"/>
      </w:tblPr>
      <w:tblGrid/>
      <w:tr>
        <w:trPr>
          <w:trHeight w:val="221" w:hRule="exact"/>
        </w:trPr>
        <w:tc>
          <w:tcPr>
            <w:tcW w:w="1064" w:type="dxa"/>
            <w:tcBorders>
              <w:top w:val="single" w:sz="7.68" w:space="0" w:color="545454"/>
              <w:bottom w:val="single" w:sz="7.68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197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14141"/>
                <w:spacing w:val="0"/>
                <w:w w:val="87"/>
                <w:position w:val="-1"/>
              </w:rPr>
              <w:t>Olay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14141"/>
                <w:spacing w:val="3"/>
                <w:w w:val="87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2F2F2F"/>
                <w:spacing w:val="0"/>
                <w:w w:val="108"/>
                <w:position w:val="-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1595" w:type="dxa"/>
            <w:tcBorders>
              <w:top w:val="single" w:sz="7.68" w:space="0" w:color="545454"/>
              <w:bottom w:val="single" w:sz="7.68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14" w:after="0" w:line="183" w:lineRule="exact"/>
              <w:ind w:left="210" w:right="-2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Pr/>
            <w:r>
              <w:rPr>
                <w:rFonts w:ascii="Times New Roman" w:hAnsi="Times New Roman" w:cs="Times New Roman" w:eastAsia="Times New Roman"/>
                <w:sz w:val="16"/>
                <w:szCs w:val="16"/>
                <w:color w:val="2F2F2F"/>
                <w:spacing w:val="0"/>
                <w:w w:val="125"/>
              </w:rPr>
              <w:t>: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2F2F2F"/>
                <w:spacing w:val="-14"/>
                <w:w w:val="125"/>
              </w:rPr>
              <w:t> 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2F2F2F"/>
                <w:spacing w:val="0"/>
                <w:w w:val="125"/>
              </w:rPr>
              <w:t>21/05/2017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000000"/>
                <w:spacing w:val="0"/>
                <w:w w:val="100"/>
              </w:rPr>
            </w:r>
          </w:p>
        </w:tc>
        <w:tc>
          <w:tcPr>
            <w:tcW w:w="1822" w:type="dxa"/>
            <w:tcBorders>
              <w:top w:val="single" w:sz="7.68" w:space="0" w:color="545454"/>
              <w:bottom w:val="single" w:sz="3.84" w:space="0" w:color="282828"/>
              <w:left w:val="nil" w:sz="6" w:space="0" w:color="auto"/>
              <w:right w:val="nil" w:sz="6" w:space="0" w:color="auto"/>
            </w:tcBorders>
          </w:tcPr>
          <w:p>
            <w:pPr>
              <w:spacing w:before="14" w:after="0" w:line="240" w:lineRule="auto"/>
              <w:ind w:left="463" w:right="-2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Pr/>
            <w:r>
              <w:rPr>
                <w:rFonts w:ascii="Times New Roman" w:hAnsi="Times New Roman" w:cs="Times New Roman" w:eastAsia="Times New Roman"/>
                <w:sz w:val="16"/>
                <w:szCs w:val="16"/>
                <w:color w:val="545454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54545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545454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2F2F2F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2F2F2F"/>
                <w:spacing w:val="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2F2F2F"/>
                <w:spacing w:val="0"/>
                <w:w w:val="114"/>
              </w:rPr>
              <w:t>No: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000000"/>
                <w:spacing w:val="0"/>
                <w:w w:val="100"/>
              </w:rPr>
            </w:r>
          </w:p>
        </w:tc>
        <w:tc>
          <w:tcPr>
            <w:tcW w:w="729" w:type="dxa"/>
            <w:tcBorders>
              <w:top w:val="nil" w:sz="6" w:space="0" w:color="auto"/>
              <w:bottom w:val="single" w:sz="3.84" w:space="0" w:color="282828"/>
              <w:left w:val="nil" w:sz="6" w:space="0" w:color="auto"/>
              <w:right w:val="nil" w:sz="6" w:space="0" w:color="auto"/>
            </w:tcBorders>
          </w:tcPr>
          <w:p>
            <w:pPr>
              <w:spacing w:before="18" w:after="0" w:line="240" w:lineRule="auto"/>
              <w:ind w:left="240" w:right="-2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Pr/>
            <w:r>
              <w:rPr>
                <w:rFonts w:ascii="Times New Roman" w:hAnsi="Times New Roman" w:cs="Times New Roman" w:eastAsia="Times New Roman"/>
                <w:sz w:val="16"/>
                <w:szCs w:val="16"/>
                <w:color w:val="2F2F2F"/>
                <w:spacing w:val="0"/>
                <w:w w:val="114"/>
              </w:rPr>
              <w:t>46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000000"/>
                <w:spacing w:val="0"/>
                <w:w w:val="100"/>
              </w:rPr>
            </w:r>
          </w:p>
        </w:tc>
        <w:tc>
          <w:tcPr>
            <w:tcW w:w="6200" w:type="dxa"/>
            <w:tcBorders>
              <w:top w:val="nil" w:sz="6" w:space="0" w:color="auto"/>
              <w:bottom w:val="single" w:sz="7.68" w:space="0" w:color="545454"/>
              <w:left w:val="nil" w:sz="6" w:space="0" w:color="auto"/>
              <w:right w:val="single" w:sz="3.84" w:space="0" w:color="484848"/>
            </w:tcBorders>
          </w:tcPr>
          <w:p>
            <w:pPr>
              <w:spacing w:before="18" w:after="0" w:line="240" w:lineRule="auto"/>
              <w:ind w:left="307" w:right="-20"/>
              <w:jc w:val="left"/>
              <w:tabs>
                <w:tab w:pos="2360" w:val="left"/>
              </w:tabs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Pr/>
            <w:r>
              <w:rPr>
                <w:rFonts w:ascii="Times New Roman" w:hAnsi="Times New Roman" w:cs="Times New Roman" w:eastAsia="Times New Roman"/>
                <w:sz w:val="16"/>
                <w:szCs w:val="16"/>
                <w:color w:val="2F2F2F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2F2F2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2F2F2F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2F2F2F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2F2F2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2F2F2F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2F2F2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2F2F2F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2F2F2F"/>
                <w:spacing w:val="0"/>
                <w:w w:val="100"/>
              </w:rPr>
              <w:t>2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2F2F2F"/>
                <w:spacing w:val="4"/>
                <w:w w:val="100"/>
              </w:rPr>
              <w:t>1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2F2F2F"/>
                <w:spacing w:val="0"/>
                <w:w w:val="100"/>
              </w:rPr>
              <w:t>:45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2F2F2F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2F2F2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2F2F2F"/>
                <w:spacing w:val="0"/>
                <w:w w:val="100"/>
              </w:rPr>
              <w:t>tTel: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2F2F2F"/>
                <w:spacing w:val="-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2F2F2F"/>
                <w:spacing w:val="0"/>
                <w:w w:val="100"/>
              </w:rPr>
              <w:t>0542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2F2F2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2F2F2F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2F2F2F"/>
                <w:spacing w:val="0"/>
                <w:w w:val="113"/>
              </w:rPr>
              <w:t>6288480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000000"/>
                <w:spacing w:val="0"/>
                <w:w w:val="100"/>
              </w:rPr>
            </w:r>
          </w:p>
        </w:tc>
      </w:tr>
      <w:tr>
        <w:trPr>
          <w:trHeight w:val="211" w:hRule="exact"/>
        </w:trPr>
        <w:tc>
          <w:tcPr>
            <w:tcW w:w="1064" w:type="dxa"/>
            <w:tcBorders>
              <w:top w:val="single" w:sz="7.68" w:space="0" w:color="4F4F4F"/>
              <w:bottom w:val="single" w:sz="3.84" w:space="0" w:color="1F1F1F"/>
              <w:left w:val="nil" w:sz="6" w:space="0" w:color="auto"/>
              <w:right w:val="nil" w:sz="6" w:space="0" w:color="auto"/>
            </w:tcBorders>
          </w:tcPr>
          <w:p>
            <w:pPr>
              <w:spacing w:before="14" w:after="0" w:line="240" w:lineRule="auto"/>
              <w:ind w:left="50" w:right="-2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Pr/>
            <w:r>
              <w:rPr>
                <w:rFonts w:ascii="Times New Roman" w:hAnsi="Times New Roman" w:cs="Times New Roman" w:eastAsia="Times New Roman"/>
                <w:sz w:val="16"/>
                <w:szCs w:val="16"/>
                <w:color w:val="414141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414141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2F2F2F"/>
                <w:spacing w:val="0"/>
                <w:w w:val="11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000000"/>
                <w:spacing w:val="0"/>
                <w:w w:val="100"/>
              </w:rPr>
            </w:r>
          </w:p>
        </w:tc>
        <w:tc>
          <w:tcPr>
            <w:tcW w:w="1595" w:type="dxa"/>
            <w:tcBorders>
              <w:top w:val="single" w:sz="7.68" w:space="0" w:color="4F4F4F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210" w:right="-2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Pr/>
            <w:r>
              <w:rPr>
                <w:rFonts w:ascii="Times New Roman" w:hAnsi="Times New Roman" w:cs="Times New Roman" w:eastAsia="Times New Roman"/>
                <w:sz w:val="16"/>
                <w:szCs w:val="16"/>
                <w:color w:val="545454"/>
                <w:spacing w:val="0"/>
                <w:w w:val="164"/>
              </w:rPr>
              <w:t>: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545454"/>
                <w:spacing w:val="-38"/>
                <w:w w:val="164"/>
              </w:rPr>
              <w:t> 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2F2F2F"/>
                <w:spacing w:val="0"/>
                <w:w w:val="106"/>
              </w:rPr>
              <w:t>21105/2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2F2F2F"/>
                <w:spacing w:val="-24"/>
                <w:w w:val="107"/>
              </w:rPr>
              <w:t>0</w:t>
            </w:r>
            <w:r>
              <w:rPr>
                <w:rFonts w:ascii="Arial" w:hAnsi="Arial" w:cs="Arial" w:eastAsia="Arial"/>
                <w:sz w:val="23"/>
                <w:szCs w:val="23"/>
                <w:color w:val="2F2F2F"/>
                <w:spacing w:val="-7"/>
                <w:w w:val="236"/>
              </w:rPr>
              <w:t>ı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2F2F2F"/>
                <w:spacing w:val="0"/>
                <w:w w:val="115"/>
              </w:rPr>
              <w:t>7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000000"/>
                <w:spacing w:val="0"/>
                <w:w w:val="100"/>
              </w:rPr>
            </w:r>
          </w:p>
        </w:tc>
        <w:tc>
          <w:tcPr>
            <w:tcW w:w="1822" w:type="dxa"/>
            <w:tcBorders>
              <w:top w:val="single" w:sz="3.84" w:space="0" w:color="282828"/>
              <w:bottom w:val="single" w:sz="7.68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23" w:after="0" w:line="178" w:lineRule="exact"/>
              <w:ind w:left="463" w:right="-2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Pr/>
            <w:r>
              <w:rPr>
                <w:rFonts w:ascii="Times New Roman" w:hAnsi="Times New Roman" w:cs="Times New Roman" w:eastAsia="Times New Roman"/>
                <w:sz w:val="16"/>
                <w:szCs w:val="16"/>
                <w:color w:val="545454"/>
                <w:spacing w:val="0"/>
                <w:w w:val="90"/>
                <w:position w:val="-1"/>
              </w:rPr>
              <w:t>IKayıL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545454"/>
                <w:spacing w:val="8"/>
                <w:w w:val="9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2F2F2F"/>
                <w:spacing w:val="0"/>
                <w:w w:val="112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729" w:type="dxa"/>
            <w:tcBorders>
              <w:top w:val="single" w:sz="3.84" w:space="0" w:color="282828"/>
              <w:bottom w:val="single" w:sz="7.68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18" w:after="0" w:line="183" w:lineRule="exact"/>
              <w:ind w:left="57" w:right="-2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Pr/>
            <w:r>
              <w:rPr>
                <w:rFonts w:ascii="Times New Roman" w:hAnsi="Times New Roman" w:cs="Times New Roman" w:eastAsia="Times New Roman"/>
                <w:sz w:val="16"/>
                <w:szCs w:val="16"/>
                <w:color w:val="2F2F2F"/>
                <w:spacing w:val="0"/>
                <w:w w:val="113"/>
              </w:rPr>
              <w:t>3351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000000"/>
                <w:spacing w:val="0"/>
                <w:w w:val="100"/>
              </w:rPr>
            </w:r>
          </w:p>
        </w:tc>
        <w:tc>
          <w:tcPr>
            <w:tcW w:w="6200" w:type="dxa"/>
            <w:tcBorders>
              <w:top w:val="single" w:sz="7.68" w:space="0" w:color="545454"/>
              <w:bottom w:val="nil" w:sz="6" w:space="0" w:color="auto"/>
              <w:left w:val="nil" w:sz="6" w:space="0" w:color="auto"/>
              <w:right w:val="single" w:sz="3.84" w:space="0" w:color="484848"/>
            </w:tcBorders>
          </w:tcPr>
          <w:p>
            <w:pPr>
              <w:spacing w:before="9" w:after="0" w:line="240" w:lineRule="auto"/>
              <w:ind w:left="312" w:right="-2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Pr/>
            <w:r>
              <w:rPr>
                <w:rFonts w:ascii="Times New Roman" w:hAnsi="Times New Roman" w:cs="Times New Roman" w:eastAsia="Times New Roman"/>
                <w:sz w:val="16"/>
                <w:szCs w:val="16"/>
                <w:color w:val="2F2F2F"/>
                <w:spacing w:val="-14"/>
                <w:w w:val="109"/>
              </w:rPr>
              <w:t>!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545454"/>
                <w:spacing w:val="0"/>
                <w:w w:val="90"/>
              </w:rPr>
              <w:t>B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545454"/>
                <w:spacing w:val="-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2F2F2F"/>
                <w:spacing w:val="0"/>
                <w:w w:val="100"/>
              </w:rPr>
              <w:t>ildirim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2F2F2F"/>
                <w:spacing w:val="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2F2F2F"/>
                <w:spacing w:val="0"/>
                <w:w w:val="116"/>
              </w:rPr>
              <w:t>Alan: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2F2F2F"/>
                <w:spacing w:val="22"/>
                <w:w w:val="116"/>
              </w:rPr>
              <w:t> 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2F2F2F"/>
                <w:spacing w:val="0"/>
                <w:w w:val="116"/>
              </w:rPr>
              <w:t>Orha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2F2F2F"/>
                <w:spacing w:val="0"/>
                <w:w w:val="116"/>
              </w:rPr>
              <w:t>n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2F2F2F"/>
                <w:spacing w:val="-17"/>
                <w:w w:val="116"/>
              </w:rPr>
              <w:t> 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2F2F2F"/>
                <w:spacing w:val="0"/>
                <w:w w:val="116"/>
              </w:rPr>
              <w:t>ASLAN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187" w:lineRule="exact"/>
        <w:ind w:left="326" w:right="-20"/>
        <w:jc w:val="left"/>
        <w:tabs>
          <w:tab w:pos="592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0"/>
          <w:w w:val="100"/>
        </w:rPr>
        <w:t>Bildir.ile</w:t>
      </w:r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40"/>
          <w:w w:val="11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0"/>
          <w:w w:val="115"/>
        </w:rPr>
        <w:t>Alaçatı</w:t>
      </w:r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-7"/>
          <w:w w:val="11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5"/>
        </w:rPr>
        <w:t>mahallesi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5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22"/>
          <w:w w:val="11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8"/>
          <w:w w:val="100"/>
        </w:rPr>
        <w:t>ö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beto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100"/>
        </w:rPr>
        <w:t>yanı.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113"/>
          <w:position w:val="1"/>
        </w:rPr>
        <w:t>Çeşme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-25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89"/>
          <w:i/>
          <w:position w:val="1"/>
        </w:rPr>
        <w:t>1</w:t>
      </w:r>
      <w:r>
        <w:rPr>
          <w:rFonts w:ascii="Arial" w:hAnsi="Arial" w:cs="Arial" w:eastAsia="Arial"/>
          <w:sz w:val="18"/>
          <w:szCs w:val="18"/>
          <w:color w:val="2F2F2F"/>
          <w:spacing w:val="-6"/>
          <w:w w:val="89"/>
          <w:i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-19"/>
          <w:w w:val="146"/>
          <w:position w:val="1"/>
        </w:rPr>
        <w:t>İ</w:t>
      </w:r>
      <w:r>
        <w:rPr>
          <w:rFonts w:ascii="Arial" w:hAnsi="Arial" w:cs="Arial" w:eastAsia="Arial"/>
          <w:sz w:val="18"/>
          <w:szCs w:val="18"/>
          <w:color w:val="545454"/>
          <w:spacing w:val="0"/>
          <w:w w:val="101"/>
          <w:position w:val="1"/>
        </w:rPr>
        <w:t>ZMIR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326" w:right="-20"/>
        <w:jc w:val="left"/>
        <w:tabs>
          <w:tab w:pos="1560" w:val="left"/>
          <w:tab w:pos="594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2"/>
        </w:rPr>
        <w:t>Alaçalı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3"/>
          <w:w w:val="9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0"/>
          <w:w w:val="109"/>
        </w:rPr>
        <w:t>rnalıallesi</w:t>
      </w:r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0"/>
          <w:w w:val="109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-9"/>
          <w:w w:val="10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hi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88"/>
        </w:rPr>
        <w:t>TeQ_esi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88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-9"/>
          <w:w w:val="8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Aziz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harfiyat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100"/>
        </w:rPr>
        <w:t>Ccsnıe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33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81"/>
          <w:i/>
        </w:rPr>
        <w:t>1</w:t>
      </w:r>
      <w:r>
        <w:rPr>
          <w:rFonts w:ascii="Arial" w:hAnsi="Arial" w:cs="Arial" w:eastAsia="Arial"/>
          <w:sz w:val="18"/>
          <w:szCs w:val="18"/>
          <w:color w:val="2F2F2F"/>
          <w:spacing w:val="1"/>
          <w:w w:val="81"/>
          <w:i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-6"/>
          <w:w w:val="121"/>
        </w:rPr>
        <w:t>İ</w:t>
      </w:r>
      <w:r>
        <w:rPr>
          <w:rFonts w:ascii="Arial" w:hAnsi="Arial" w:cs="Arial" w:eastAsia="Arial"/>
          <w:sz w:val="18"/>
          <w:szCs w:val="18"/>
          <w:color w:val="545454"/>
          <w:spacing w:val="0"/>
          <w:w w:val="103"/>
        </w:rPr>
        <w:t>ZMIR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25" w:after="0" w:line="240" w:lineRule="auto"/>
        <w:ind w:left="326" w:right="-20"/>
        <w:jc w:val="left"/>
        <w:tabs>
          <w:tab w:pos="1540" w:val="left"/>
          <w:tab w:pos="4600" w:val="left"/>
          <w:tab w:pos="698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1"/>
          <w:w w:val="13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Ateş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9" w:after="0" w:line="252" w:lineRule="auto"/>
        <w:ind w:left="3888" w:right="3540" w:firstLine="-3571"/>
        <w:jc w:val="left"/>
        <w:tabs>
          <w:tab w:pos="3880" w:val="left"/>
          <w:tab w:pos="702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2"/>
        </w:rPr>
        <w:t>Binada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2"/>
          <w:w w:val="11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İs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89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0"/>
          <w:w w:val="8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2"/>
        </w:rPr>
        <w:t>Kull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100"/>
        </w:rPr>
        <w:t>anım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0"/>
        </w:rPr>
        <w:t>B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1"/>
          <w:w w:val="110"/>
        </w:rPr>
        <w:t>c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0"/>
        </w:rPr>
        <w:t>tonarme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4"/>
          <w:w w:val="11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0"/>
          <w:w w:val="100"/>
        </w:rPr>
        <w:t>Ahşap</w:t>
      </w:r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114"/>
        </w:rPr>
        <w:t>Ç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8"/>
          <w:w w:val="114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52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100"/>
        </w:rPr>
        <w:t>ik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0"/>
          <w:w w:val="112"/>
        </w:rPr>
        <w:t>Diğer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0" w:after="0" w:line="375" w:lineRule="exact"/>
        <w:ind w:left="4704" w:right="-20"/>
        <w:jc w:val="left"/>
        <w:tabs>
          <w:tab w:pos="5300" w:val="left"/>
          <w:tab w:pos="5800" w:val="left"/>
          <w:tab w:pos="6440" w:val="left"/>
          <w:tab w:pos="700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48"/>
          <w:szCs w:val="48"/>
          <w:color w:val="1A1A1A"/>
          <w:spacing w:val="0"/>
          <w:w w:val="64"/>
        </w:rPr>
        <w:t>ı</w:t>
      </w:r>
      <w:r>
        <w:rPr>
          <w:rFonts w:ascii="Arial" w:hAnsi="Arial" w:cs="Arial" w:eastAsia="Arial"/>
          <w:sz w:val="48"/>
          <w:szCs w:val="48"/>
          <w:color w:val="1A1A1A"/>
          <w:spacing w:val="-81"/>
          <w:w w:val="64"/>
        </w:rPr>
        <w:t> </w:t>
      </w:r>
      <w:r>
        <w:rPr>
          <w:rFonts w:ascii="Arial" w:hAnsi="Arial" w:cs="Arial" w:eastAsia="Arial"/>
          <w:sz w:val="48"/>
          <w:szCs w:val="48"/>
          <w:color w:val="1A1A1A"/>
          <w:spacing w:val="0"/>
          <w:w w:val="100"/>
        </w:rPr>
        <w:tab/>
      </w:r>
      <w:r>
        <w:rPr>
          <w:rFonts w:ascii="Arial" w:hAnsi="Arial" w:cs="Arial" w:eastAsia="Arial"/>
          <w:sz w:val="48"/>
          <w:szCs w:val="48"/>
          <w:color w:val="1A1A1A"/>
          <w:spacing w:val="0"/>
          <w:w w:val="100"/>
        </w:rPr>
      </w:r>
      <w:r>
        <w:rPr>
          <w:rFonts w:ascii="Arial" w:hAnsi="Arial" w:cs="Arial" w:eastAsia="Arial"/>
          <w:sz w:val="48"/>
          <w:szCs w:val="48"/>
          <w:color w:val="2F2F2F"/>
          <w:spacing w:val="0"/>
          <w:w w:val="64"/>
        </w:rPr>
        <w:t>ı</w:t>
      </w:r>
      <w:r>
        <w:rPr>
          <w:rFonts w:ascii="Arial" w:hAnsi="Arial" w:cs="Arial" w:eastAsia="Arial"/>
          <w:sz w:val="48"/>
          <w:szCs w:val="48"/>
          <w:color w:val="2F2F2F"/>
          <w:spacing w:val="-81"/>
          <w:w w:val="64"/>
        </w:rPr>
        <w:t> </w:t>
      </w:r>
      <w:r>
        <w:rPr>
          <w:rFonts w:ascii="Arial" w:hAnsi="Arial" w:cs="Arial" w:eastAsia="Arial"/>
          <w:sz w:val="48"/>
          <w:szCs w:val="48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48"/>
          <w:szCs w:val="48"/>
          <w:color w:val="2F2F2F"/>
          <w:spacing w:val="0"/>
          <w:w w:val="64"/>
        </w:rPr>
        <w:t>ı</w:t>
      </w:r>
      <w:r>
        <w:rPr>
          <w:rFonts w:ascii="Arial" w:hAnsi="Arial" w:cs="Arial" w:eastAsia="Arial"/>
          <w:sz w:val="48"/>
          <w:szCs w:val="48"/>
          <w:color w:val="2F2F2F"/>
          <w:spacing w:val="-81"/>
          <w:w w:val="64"/>
        </w:rPr>
        <w:t> </w:t>
      </w:r>
      <w:r>
        <w:rPr>
          <w:rFonts w:ascii="Arial" w:hAnsi="Arial" w:cs="Arial" w:eastAsia="Arial"/>
          <w:sz w:val="48"/>
          <w:szCs w:val="48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48"/>
          <w:szCs w:val="48"/>
          <w:color w:val="2F2F2F"/>
          <w:spacing w:val="0"/>
          <w:w w:val="100"/>
        </w:rPr>
      </w:r>
      <w:r>
        <w:rPr>
          <w:rFonts w:ascii="Arial" w:hAnsi="Arial" w:cs="Arial" w:eastAsia="Arial"/>
          <w:sz w:val="48"/>
          <w:szCs w:val="48"/>
          <w:color w:val="000000"/>
          <w:spacing w:val="0"/>
          <w:w w:val="64"/>
        </w:rPr>
        <w:t>ı</w:t>
      </w:r>
      <w:r>
        <w:rPr>
          <w:rFonts w:ascii="Arial" w:hAnsi="Arial" w:cs="Arial" w:eastAsia="Arial"/>
          <w:sz w:val="48"/>
          <w:szCs w:val="48"/>
          <w:color w:val="000000"/>
          <w:spacing w:val="0"/>
          <w:w w:val="100"/>
        </w:rPr>
        <w:tab/>
      </w:r>
      <w:r>
        <w:rPr>
          <w:rFonts w:ascii="Arial" w:hAnsi="Arial" w:cs="Arial" w:eastAsia="Arial"/>
          <w:sz w:val="48"/>
          <w:szCs w:val="48"/>
          <w:color w:val="00000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89"/>
          <w:position w:val="1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0"/>
          <w:position w:val="1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35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55"/>
          <w:position w:val="1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55"/>
          <w:position w:val="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8"/>
          <w:w w:val="55"/>
          <w:position w:val="1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  <w:position w:val="13"/>
        </w:rPr>
        <w:t>Kontrol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6"/>
          <w:w w:val="111"/>
          <w:position w:val="1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13"/>
        </w:rPr>
        <w:t>Altına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13"/>
        </w:rPr>
        <w:t>Alma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3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13"/>
        </w:rPr>
        <w:t>Saati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3"/>
          <w:position w:val="13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7"/>
          <w:w w:val="123"/>
          <w:position w:val="1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3"/>
          <w:position w:val="13"/>
        </w:rPr>
        <w:t>21:55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326" w:right="-20"/>
        <w:jc w:val="left"/>
        <w:tabs>
          <w:tab w:pos="2420" w:val="left"/>
          <w:tab w:pos="606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6"/>
          <w:position w:val="1"/>
        </w:rPr>
        <w:t>Şeyin: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126"/>
          <w:position w:val="0"/>
        </w:rPr>
        <w:t>ahibi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126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10"/>
          <w:w w:val="126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126"/>
          <w:position w:val="0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-45"/>
          <w:w w:val="126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57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6"/>
          <w:w w:val="158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7"/>
          <w:position w:val="1"/>
        </w:rPr>
        <w:t>ıcı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2"/>
          <w:position w:val="1"/>
        </w:rPr>
        <w:t>Kullana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2"/>
          <w:position w:val="1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2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"/>
          <w:w w:val="112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6E6E6E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47" w:after="0" w:line="240" w:lineRule="auto"/>
        <w:ind w:left="237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6E6E6E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6E6E6E"/>
          <w:spacing w:val="39"/>
          <w:w w:val="13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89"/>
        </w:rPr>
        <w:t>tıfaiye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4"/>
          <w:w w:val="8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100"/>
        </w:rPr>
        <w:t>Çavuşu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Mustafa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8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SUNUCU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23" w:after="0" w:line="181" w:lineRule="exact"/>
        <w:ind w:left="2371" w:right="-20"/>
        <w:jc w:val="left"/>
        <w:tabs>
          <w:tab w:pos="4940" w:val="left"/>
          <w:tab w:pos="798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0"/>
          <w:w w:val="100"/>
        </w:rPr>
        <w:t>\raç</w:t>
      </w:r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64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8"/>
          <w:w w:val="16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1"/>
          <w:w w:val="100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:46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3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7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3"/>
        </w:rPr>
        <w:t>21:49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500" w:bottom="280" w:left="0" w:right="100"/>
        </w:sectPr>
      </w:pPr>
      <w:rPr/>
    </w:p>
    <w:p>
      <w:pPr>
        <w:spacing w:before="16" w:after="0" w:line="240" w:lineRule="auto"/>
        <w:ind w:left="317" w:right="-64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Giden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25" w:after="0" w:line="181" w:lineRule="exact"/>
        <w:ind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0"/>
          <w:w w:val="100"/>
        </w:rPr>
        <w:t>\raç</w:t>
      </w:r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3"/>
        </w:rPr>
        <w:t>Plakası: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43"/>
          <w:w w:val="11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RR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4"/>
        </w:rPr>
        <w:t>482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0" w:right="100"/>
          <w:cols w:num="2" w:equalWidth="0">
            <w:col w:w="755" w:space="1616"/>
            <w:col w:w="9449"/>
          </w:cols>
        </w:sectPr>
      </w:pPr>
      <w:rPr/>
    </w:p>
    <w:p>
      <w:pPr>
        <w:spacing w:before="17" w:after="0" w:line="260" w:lineRule="auto"/>
        <w:ind w:left="4954" w:right="4509" w:firstLine="-4622"/>
        <w:jc w:val="left"/>
        <w:tabs>
          <w:tab w:pos="494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8"/>
        </w:rPr>
        <w:t>Ekibin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6"/>
          <w:szCs w:val="16"/>
          <w:color w:val="1A1A1A"/>
          <w:spacing w:val="0"/>
          <w:w w:val="110"/>
          <w:position w:val="0"/>
        </w:rPr>
        <w:t>Elektri</w:t>
      </w:r>
      <w:r>
        <w:rPr>
          <w:rFonts w:ascii="Times New Roman" w:hAnsi="Times New Roman" w:cs="Times New Roman" w:eastAsia="Times New Roman"/>
          <w:sz w:val="16"/>
          <w:szCs w:val="16"/>
          <w:color w:val="1A1A1A"/>
          <w:spacing w:val="0"/>
          <w:w w:val="110"/>
          <w:position w:val="0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color w:val="1A1A1A"/>
          <w:spacing w:val="-10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3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color w:val="2F2F2F"/>
          <w:spacing w:val="-8"/>
          <w:w w:val="173"/>
          <w:position w:val="0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7"/>
          <w:position w:val="0"/>
        </w:rPr>
        <w:t>12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0"/>
        </w:rPr>
        <w:t>Servi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0"/>
          <w:position w:val="0"/>
        </w:rPr>
        <w:t>Saati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  <w:position w:val="0"/>
        </w:rPr>
        <w:t>Emniyet-Jandarma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109"/>
          <w:position w:val="0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2390" w:right="-20"/>
        <w:jc w:val="left"/>
        <w:tabs>
          <w:tab w:pos="494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2"/>
        </w:rPr>
        <w:t>Sayısı: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"/>
          <w:w w:val="11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0"/>
        </w:rPr>
        <w:t>Doğalgaz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2"/>
          <w:w w:val="11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0"/>
        </w:rPr>
        <w:t>Saati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46" w:after="0" w:line="255" w:lineRule="auto"/>
        <w:ind w:left="2390" w:right="2723" w:firstLine="-2064"/>
        <w:jc w:val="left"/>
        <w:tabs>
          <w:tab w:pos="2420" w:val="left"/>
          <w:tab w:pos="4940" w:val="left"/>
          <w:tab w:pos="788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9"/>
          <w:position w:val="1"/>
        </w:rPr>
        <w:t>Gitmişse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9"/>
          <w:position w:val="0"/>
        </w:rPr>
        <w:t>ıkı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9"/>
          <w:position w:val="0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39"/>
          <w:w w:val="129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1"/>
        </w:rPr>
        <w:t>!Araç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164"/>
          <w:position w:val="1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2"/>
          <w:position w:val="1"/>
        </w:rPr>
        <w:t>Sayısı: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2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2"/>
          <w:position w:val="0"/>
        </w:rPr>
        <w:t>Saat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"/>
          <w:w w:val="112"/>
          <w:position w:val="0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164"/>
          <w:position w:val="0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2390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2"/>
        </w:rPr>
        <w:t>Plakası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37" w:after="0" w:line="240" w:lineRule="auto"/>
        <w:ind w:left="2390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2"/>
        </w:rPr>
        <w:t>Amirini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8"/>
          <w:w w:val="11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2"/>
        </w:rPr>
        <w:t>Adı-Sovadı: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32" w:after="0" w:line="240" w:lineRule="auto"/>
        <w:ind w:left="317" w:right="-20"/>
        <w:jc w:val="left"/>
        <w:tabs>
          <w:tab w:pos="250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Olayı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7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Görüldüğ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ü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6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Durum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40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3"/>
        </w:rPr>
        <w:t>varıldığında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3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5"/>
          <w:w w:val="11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2"/>
        </w:rPr>
        <w:t>dumanlı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9"/>
          <w:w w:val="11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şekilde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6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yanınakla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8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olduğ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9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görüldü.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61" w:after="0" w:line="240" w:lineRule="auto"/>
        <w:ind w:left="4912" w:right="4280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0"/>
          <w:w w:val="111"/>
        </w:rPr>
        <w:t>Söndüımede</w:t>
      </w:r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33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Kullanıla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0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söndürücü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31" w:after="0" w:line="169" w:lineRule="exact"/>
        <w:ind w:left="317" w:right="-20"/>
        <w:jc w:val="left"/>
        <w:tabs>
          <w:tab w:pos="3100" w:val="left"/>
          <w:tab w:pos="5000" w:val="left"/>
          <w:tab w:pos="6880" w:val="left"/>
          <w:tab w:pos="8460" w:val="left"/>
          <w:tab w:pos="1004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0"/>
          <w:w w:val="112"/>
          <w:position w:val="-1"/>
        </w:rPr>
        <w:t>Söndürme</w:t>
      </w:r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2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-1"/>
        </w:rPr>
        <w:t>Sul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32"/>
          <w:position w:val="-1"/>
        </w:rPr>
        <w:t>Söndürme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0"/>
          <w:w w:val="132"/>
          <w:position w:val="-3"/>
        </w:rPr>
        <w:t>um3</w:t>
      </w:r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-7"/>
          <w:w w:val="132"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8"/>
          <w:w w:val="42"/>
          <w:position w:val="-2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8"/>
          <w:position w:val="-2"/>
        </w:rPr>
        <w:t>KöpükKg.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-2"/>
        </w:rPr>
        <w:t>IK.K.T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0"/>
          <w:w w:val="116"/>
          <w:position w:val="-2"/>
        </w:rPr>
        <w:t>k;0</w:t>
      </w:r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0"/>
          <w:w w:val="116"/>
          <w:position w:val="-2"/>
        </w:rPr>
        <w:t>2</w:t>
      </w:r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14"/>
          <w:w w:val="116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6"/>
          <w:position w:val="-2"/>
        </w:rPr>
        <w:t>Kg.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309" w:lineRule="exact"/>
        <w:ind w:left="5352" w:right="-20"/>
        <w:jc w:val="left"/>
        <w:tabs>
          <w:tab w:pos="6880" w:val="left"/>
          <w:tab w:pos="8460" w:val="left"/>
          <w:tab w:pos="1004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30"/>
          <w:position w:val="4"/>
        </w:rPr>
        <w:t>4m3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4"/>
        </w:rPr>
      </w:r>
      <w:r>
        <w:rPr>
          <w:rFonts w:ascii="Arial" w:hAnsi="Arial" w:cs="Arial" w:eastAsia="Arial"/>
          <w:sz w:val="34"/>
          <w:szCs w:val="34"/>
          <w:color w:val="545454"/>
          <w:spacing w:val="0"/>
          <w:w w:val="55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545454"/>
          <w:spacing w:val="-44"/>
          <w:w w:val="55"/>
          <w:position w:val="1"/>
        </w:rPr>
        <w:t> </w:t>
      </w:r>
      <w:r>
        <w:rPr>
          <w:rFonts w:ascii="Arial" w:hAnsi="Arial" w:cs="Arial" w:eastAsia="Arial"/>
          <w:sz w:val="34"/>
          <w:szCs w:val="34"/>
          <w:color w:val="54545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4"/>
          <w:szCs w:val="34"/>
          <w:color w:val="545454"/>
          <w:spacing w:val="0"/>
          <w:w w:val="100"/>
          <w:position w:val="1"/>
        </w:rPr>
      </w:r>
      <w:r>
        <w:rPr>
          <w:rFonts w:ascii="Arial" w:hAnsi="Arial" w:cs="Arial" w:eastAsia="Arial"/>
          <w:sz w:val="34"/>
          <w:szCs w:val="34"/>
          <w:color w:val="2F2F2F"/>
          <w:spacing w:val="0"/>
          <w:w w:val="55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2F2F2F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4"/>
          <w:szCs w:val="34"/>
          <w:color w:val="2F2F2F"/>
          <w:spacing w:val="0"/>
          <w:w w:val="100"/>
          <w:position w:val="1"/>
        </w:rPr>
      </w:r>
      <w:r>
        <w:rPr>
          <w:rFonts w:ascii="Arial" w:hAnsi="Arial" w:cs="Arial" w:eastAsia="Arial"/>
          <w:sz w:val="34"/>
          <w:szCs w:val="34"/>
          <w:color w:val="545454"/>
          <w:spacing w:val="0"/>
          <w:w w:val="63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69" w:lineRule="auto"/>
        <w:ind w:left="331" w:right="3127" w:firstLine="-14"/>
        <w:jc w:val="left"/>
        <w:tabs>
          <w:tab w:pos="254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0"/>
          <w:w w:val="112"/>
        </w:rPr>
        <w:t>Söndürme</w:t>
      </w:r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2"/>
          <w:w w:val="11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2"/>
        </w:rPr>
        <w:t>Sonundaki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7"/>
          <w:w w:val="11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2"/>
        </w:rPr>
        <w:t>sonrası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3"/>
          <w:w w:val="11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2"/>
        </w:rPr>
        <w:t>yapıla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3"/>
          <w:w w:val="11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2"/>
        </w:rPr>
        <w:t>incelemede;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5"/>
          <w:w w:val="11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2"/>
        </w:rPr>
        <w:t>yanmı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2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2"/>
        </w:rPr>
        <w:t>herhangi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6"/>
          <w:w w:val="11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7"/>
        </w:rPr>
        <w:t>yoktur.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0"/>
        </w:rPr>
        <w:t>Dum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4"/>
          <w:w w:val="110"/>
        </w:rPr>
        <w:t>m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4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2510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yerinde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yapıla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2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tetkikte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1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yangı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8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başlangıcının;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çöplerde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3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olduğ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9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görülmü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yapıla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7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araştırma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0"/>
        </w:rPr>
        <w:t>soruşturmuda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27" w:after="0" w:line="240" w:lineRule="auto"/>
        <w:ind w:left="326" w:right="-20"/>
        <w:jc w:val="left"/>
        <w:tabs>
          <w:tab w:pos="242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Nedeni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40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emizli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4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amaçlı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8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yakıla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2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çöpleri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3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kontrolde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0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çıkması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sonuc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3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yangı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7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olduğ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8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kanaatine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4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varılmıştır.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17" w:right="-20"/>
        <w:jc w:val="left"/>
        <w:tabs>
          <w:tab w:pos="2380" w:val="left"/>
          <w:tab w:pos="704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0"/>
          <w:w w:val="113"/>
        </w:rPr>
        <w:t>Sigortalı</w:t>
      </w:r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3"/>
          <w:w w:val="11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117"/>
        </w:rPr>
        <w:t>Şükeı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100"/>
        </w:rPr>
        <w:t>!B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-8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4"/>
          <w:w w:val="100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100"/>
        </w:rPr>
        <w:t>eli: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5"/>
        </w:rPr>
        <w:t>Yok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317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2"/>
        </w:rPr>
        <w:t>Gereç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"/>
          <w:w w:val="11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2"/>
        </w:rPr>
        <w:t>Kaybı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56" w:after="0" w:line="269" w:lineRule="auto"/>
        <w:ind w:left="317" w:right="6986" w:firstLine="10"/>
        <w:jc w:val="left"/>
        <w:tabs>
          <w:tab w:pos="242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İsmail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3"/>
        </w:rPr>
        <w:t>ÖZTÜRK'e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7"/>
          <w:w w:val="11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3"/>
        </w:rPr>
        <w:t>teslim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"/>
          <w:w w:val="11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3"/>
        </w:rPr>
        <w:t>edildi.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Edildiği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6" w:after="0" w:line="240" w:lineRule="auto"/>
        <w:ind w:left="336" w:right="-20"/>
        <w:jc w:val="left"/>
        <w:tabs>
          <w:tab w:pos="2380" w:val="left"/>
          <w:tab w:pos="630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1A1A1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6"/>
          <w:szCs w:val="16"/>
          <w:color w:val="1A1A1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1A1A1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1A1A1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2"/>
        </w:rPr>
        <w:t>Dönüşü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6E6E6E"/>
          <w:spacing w:val="0"/>
          <w:w w:val="164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6E6E6E"/>
          <w:spacing w:val="-38"/>
          <w:w w:val="16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21105/20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2F2F2F"/>
          <w:spacing w:val="8"/>
          <w:w w:val="212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5"/>
        </w:rPr>
        <w:t>7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104"/>
        </w:rPr>
        <w:t>!Saat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6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9"/>
          <w:w w:val="6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3"/>
        </w:rPr>
        <w:t>22:20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12" w:after="0" w:line="310" w:lineRule="exact"/>
        <w:ind w:left="-415" w:right="-20"/>
        <w:jc w:val="left"/>
        <w:tabs>
          <w:tab w:pos="1220" w:val="left"/>
          <w:tab w:pos="1740" w:val="left"/>
          <w:tab w:pos="2380" w:val="left"/>
          <w:tab w:pos="900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21"/>
          <w:szCs w:val="21"/>
          <w:color w:val="2F2F2F"/>
          <w:spacing w:val="-145"/>
          <w:w w:val="454"/>
          <w:position w:val="-2"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6"/>
          <w:position w:val="9"/>
        </w:rPr>
        <w:t>Varsa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9"/>
        </w:rPr>
        <w:t>Ölü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1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9"/>
        </w:rPr>
        <w:t>Yaralı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1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3"/>
          <w:position w:val="9"/>
        </w:rPr>
        <w:t>GiDE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3"/>
          <w:position w:val="9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8"/>
          <w:w w:val="113"/>
          <w:position w:val="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3"/>
          <w:position w:val="9"/>
        </w:rPr>
        <w:t>EKiP: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43"/>
          <w:w w:val="113"/>
          <w:position w:val="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9"/>
        </w:rPr>
        <w:t>2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9"/>
        </w:rPr>
        <w:t>Posta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9"/>
        </w:rPr>
        <w:t>   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3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9"/>
        </w:rPr>
        <w:t>Ilıca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2"/>
          <w:position w:val="9"/>
        </w:rPr>
        <w:t>Grubu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7"/>
          <w:position w:val="10"/>
        </w:rPr>
        <w:t>ONAYLA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13"/>
          <w:w w:val="108"/>
          <w:position w:val="10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8"/>
          <w:position w:val="10"/>
        </w:rPr>
        <w:t>AN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0" w:right="100"/>
        </w:sectPr>
      </w:pPr>
      <w:rPr/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2520" w:right="-68"/>
        <w:jc w:val="left"/>
        <w:tabs>
          <w:tab w:pos="478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3"/>
        </w:rPr>
        <w:t>Gitmişse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"/>
          <w:w w:val="100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9"/>
        </w:rPr>
        <w:t>Yangına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4"/>
          <w:w w:val="10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Koyan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22" w:after="0" w:line="143" w:lineRule="exact"/>
        <w:ind w:right="272"/>
        <w:jc w:val="righ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7"/>
          <w:position w:val="-3"/>
        </w:rPr>
        <w:t>EkipAmiri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12" w:lineRule="exact"/>
        <w:ind w:left="475" w:right="-20"/>
        <w:jc w:val="left"/>
        <w:tabs>
          <w:tab w:pos="1940" w:val="left"/>
        </w:tabs>
        <w:rPr>
          <w:rFonts w:ascii="Arial" w:hAnsi="Arial" w:cs="Arial" w:eastAsia="Arial"/>
          <w:sz w:val="81"/>
          <w:szCs w:val="81"/>
        </w:rPr>
      </w:pPr>
      <w:rPr/>
      <w:r>
        <w:rPr>
          <w:rFonts w:ascii="Arial" w:hAnsi="Arial" w:cs="Arial" w:eastAsia="Arial"/>
          <w:sz w:val="16"/>
          <w:szCs w:val="16"/>
          <w:color w:val="2F2F2F"/>
          <w:spacing w:val="0"/>
          <w:w w:val="100"/>
          <w:i/>
          <w:position w:val="-41"/>
        </w:rPr>
        <w:t>.Q</w:t>
      </w:r>
      <w:r>
        <w:rPr>
          <w:rFonts w:ascii="Arial" w:hAnsi="Arial" w:cs="Arial" w:eastAsia="Arial"/>
          <w:sz w:val="16"/>
          <w:szCs w:val="16"/>
          <w:color w:val="2F2F2F"/>
          <w:spacing w:val="-41"/>
          <w:w w:val="100"/>
          <w:i/>
          <w:position w:val="-41"/>
        </w:rPr>
        <w:t> </w:t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00"/>
          <w:i/>
          <w:position w:val="-41"/>
        </w:rPr>
        <w:tab/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00"/>
          <w:i/>
          <w:position w:val="-41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51"/>
        </w:rPr>
        <w:t>İTFJ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100"/>
          <w:position w:val="-51"/>
        </w:rPr>
        <w:t> </w:t>
      </w:r>
      <w:r>
        <w:rPr>
          <w:rFonts w:ascii="Arial" w:hAnsi="Arial" w:cs="Arial" w:eastAsia="Arial"/>
          <w:sz w:val="81"/>
          <w:szCs w:val="81"/>
          <w:color w:val="8E9090"/>
          <w:spacing w:val="-143"/>
          <w:w w:val="36"/>
          <w:position w:val="-53"/>
        </w:rPr>
        <w:t>·</w:t>
      </w:r>
      <w:r>
        <w:rPr>
          <w:rFonts w:ascii="Arial" w:hAnsi="Arial" w:cs="Arial" w:eastAsia="Arial"/>
          <w:sz w:val="81"/>
          <w:szCs w:val="81"/>
          <w:color w:val="6E6E6E"/>
          <w:spacing w:val="-45"/>
          <w:w w:val="42"/>
          <w:position w:val="-53"/>
        </w:rPr>
        <w:t>j</w:t>
      </w:r>
      <w:r>
        <w:rPr>
          <w:rFonts w:ascii="Arial" w:hAnsi="Arial" w:cs="Arial" w:eastAsia="Arial"/>
          <w:sz w:val="81"/>
          <w:szCs w:val="81"/>
          <w:color w:val="4D5475"/>
          <w:spacing w:val="0"/>
          <w:w w:val="69"/>
          <w:position w:val="-53"/>
        </w:rPr>
        <w:t>6lt</w:t>
      </w:r>
      <w:r>
        <w:rPr>
          <w:rFonts w:ascii="Arial" w:hAnsi="Arial" w:cs="Arial" w:eastAsia="Arial"/>
          <w:sz w:val="81"/>
          <w:szCs w:val="81"/>
          <w:color w:val="4D5475"/>
          <w:spacing w:val="-139"/>
          <w:w w:val="70"/>
          <w:position w:val="-53"/>
        </w:rPr>
        <w:t>i</w:t>
      </w:r>
      <w:r>
        <w:rPr>
          <w:rFonts w:ascii="Arial" w:hAnsi="Arial" w:cs="Arial" w:eastAsia="Arial"/>
          <w:sz w:val="81"/>
          <w:szCs w:val="81"/>
          <w:color w:val="2F2F2F"/>
          <w:spacing w:val="0"/>
          <w:w w:val="93"/>
          <w:position w:val="-53"/>
        </w:rPr>
        <w:t>ı</w:t>
      </w:r>
      <w:r>
        <w:rPr>
          <w:rFonts w:ascii="Arial" w:hAnsi="Arial" w:cs="Arial" w:eastAsia="Arial"/>
          <w:sz w:val="81"/>
          <w:szCs w:val="81"/>
          <w:color w:val="000000"/>
          <w:spacing w:val="0"/>
          <w:w w:val="100"/>
          <w:position w:val="0"/>
        </w:rPr>
      </w:r>
    </w:p>
    <w:p>
      <w:pPr>
        <w:spacing w:before="0" w:after="0" w:line="604" w:lineRule="exact"/>
        <w:ind w:right="-20"/>
        <w:jc w:val="left"/>
        <w:rPr>
          <w:rFonts w:ascii="Arial" w:hAnsi="Arial" w:cs="Arial" w:eastAsia="Arial"/>
          <w:sz w:val="144"/>
          <w:szCs w:val="14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5"/>
          <w:szCs w:val="5"/>
          <w:color w:val="AEAEAF"/>
          <w:spacing w:val="0"/>
          <w:w w:val="300"/>
          <w:position w:val="-49"/>
        </w:rPr>
        <w:t>...</w:t>
      </w:r>
      <w:r>
        <w:rPr>
          <w:rFonts w:ascii="Times New Roman" w:hAnsi="Times New Roman" w:cs="Times New Roman" w:eastAsia="Times New Roman"/>
          <w:sz w:val="5"/>
          <w:szCs w:val="5"/>
          <w:color w:val="AEAEAF"/>
          <w:spacing w:val="0"/>
          <w:w w:val="300"/>
          <w:position w:val="-49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AEAEAF"/>
          <w:spacing w:val="19"/>
          <w:w w:val="300"/>
          <w:position w:val="-49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AEAEAF"/>
          <w:spacing w:val="0"/>
          <w:w w:val="138"/>
          <w:position w:val="-49"/>
        </w:rPr>
        <w:t>•l</w:t>
      </w:r>
      <w:r>
        <w:rPr>
          <w:rFonts w:ascii="Times New Roman" w:hAnsi="Times New Roman" w:cs="Times New Roman" w:eastAsia="Times New Roman"/>
          <w:sz w:val="5"/>
          <w:szCs w:val="5"/>
          <w:color w:val="AEAEAF"/>
          <w:spacing w:val="0"/>
          <w:w w:val="138"/>
          <w:position w:val="-49"/>
        </w:rPr>
        <w:t>     </w:t>
      </w:r>
      <w:r>
        <w:rPr>
          <w:rFonts w:ascii="Times New Roman" w:hAnsi="Times New Roman" w:cs="Times New Roman" w:eastAsia="Times New Roman"/>
          <w:sz w:val="5"/>
          <w:szCs w:val="5"/>
          <w:color w:val="AEAEAF"/>
          <w:spacing w:val="1"/>
          <w:w w:val="138"/>
          <w:position w:val="-49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AEAEAF"/>
          <w:spacing w:val="1"/>
          <w:w w:val="100"/>
          <w:position w:val="-49"/>
        </w:rPr>
        <w:t>.</w:t>
      </w:r>
      <w:r>
        <w:rPr>
          <w:rFonts w:ascii="Times New Roman" w:hAnsi="Times New Roman" w:cs="Times New Roman" w:eastAsia="Times New Roman"/>
          <w:sz w:val="5"/>
          <w:szCs w:val="5"/>
          <w:color w:val="AEAEAF"/>
          <w:spacing w:val="0"/>
          <w:w w:val="100"/>
          <w:position w:val="-49"/>
        </w:rPr>
        <w:t>...</w:t>
      </w:r>
      <w:r>
        <w:rPr>
          <w:rFonts w:ascii="Times New Roman" w:hAnsi="Times New Roman" w:cs="Times New Roman" w:eastAsia="Times New Roman"/>
          <w:sz w:val="5"/>
          <w:szCs w:val="5"/>
          <w:color w:val="AEAEAF"/>
          <w:spacing w:val="0"/>
          <w:w w:val="100"/>
          <w:position w:val="-49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AEAEAF"/>
          <w:spacing w:val="2"/>
          <w:w w:val="100"/>
          <w:position w:val="-49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8E9090"/>
          <w:spacing w:val="0"/>
          <w:w w:val="215"/>
          <w:position w:val="-49"/>
        </w:rPr>
        <w:t>..</w:t>
      </w:r>
      <w:r>
        <w:rPr>
          <w:rFonts w:ascii="Times New Roman" w:hAnsi="Times New Roman" w:cs="Times New Roman" w:eastAsia="Times New Roman"/>
          <w:sz w:val="5"/>
          <w:szCs w:val="5"/>
          <w:color w:val="8E9090"/>
          <w:spacing w:val="0"/>
          <w:w w:val="215"/>
          <w:position w:val="-49"/>
        </w:rPr>
        <w:t>     </w:t>
      </w:r>
      <w:r>
        <w:rPr>
          <w:rFonts w:ascii="Times New Roman" w:hAnsi="Times New Roman" w:cs="Times New Roman" w:eastAsia="Times New Roman"/>
          <w:sz w:val="5"/>
          <w:szCs w:val="5"/>
          <w:color w:val="8E9090"/>
          <w:spacing w:val="11"/>
          <w:w w:val="215"/>
          <w:position w:val="-49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AEAEAF"/>
          <w:spacing w:val="-6"/>
          <w:w w:val="182"/>
          <w:position w:val="-49"/>
        </w:rPr>
        <w:t>"</w:t>
      </w:r>
      <w:r>
        <w:rPr>
          <w:rFonts w:ascii="Times New Roman" w:hAnsi="Times New Roman" w:cs="Times New Roman" w:eastAsia="Times New Roman"/>
          <w:sz w:val="5"/>
          <w:szCs w:val="5"/>
          <w:color w:val="AEAEAF"/>
          <w:spacing w:val="-11"/>
          <w:w w:val="182"/>
          <w:position w:val="-49"/>
        </w:rPr>
        <w:t>"</w:t>
      </w:r>
      <w:r>
        <w:rPr>
          <w:rFonts w:ascii="Times New Roman" w:hAnsi="Times New Roman" w:cs="Times New Roman" w:eastAsia="Times New Roman"/>
          <w:sz w:val="5"/>
          <w:szCs w:val="5"/>
          <w:color w:val="6E6E6E"/>
          <w:spacing w:val="0"/>
          <w:w w:val="290"/>
          <w:position w:val="-49"/>
        </w:rPr>
        <w:t>·"</w:t>
      </w:r>
      <w:r>
        <w:rPr>
          <w:rFonts w:ascii="Times New Roman" w:hAnsi="Times New Roman" w:cs="Times New Roman" w:eastAsia="Times New Roman"/>
          <w:sz w:val="5"/>
          <w:szCs w:val="5"/>
          <w:color w:val="6E6E6E"/>
          <w:spacing w:val="0"/>
          <w:w w:val="100"/>
          <w:position w:val="-49"/>
        </w:rPr>
        <w:t>      </w:t>
      </w:r>
      <w:r>
        <w:rPr>
          <w:rFonts w:ascii="Times New Roman" w:hAnsi="Times New Roman" w:cs="Times New Roman" w:eastAsia="Times New Roman"/>
          <w:sz w:val="5"/>
          <w:szCs w:val="5"/>
          <w:color w:val="6E6E6E"/>
          <w:spacing w:val="-5"/>
          <w:w w:val="100"/>
          <w:position w:val="-49"/>
        </w:rPr>
        <w:t> </w:t>
      </w:r>
      <w:r>
        <w:rPr>
          <w:rFonts w:ascii="Arial" w:hAnsi="Arial" w:cs="Arial" w:eastAsia="Arial"/>
          <w:sz w:val="144"/>
          <w:szCs w:val="144"/>
          <w:color w:val="4D5475"/>
          <w:spacing w:val="0"/>
          <w:w w:val="66"/>
          <w:position w:val="-75"/>
        </w:rPr>
        <w:t>?l</w:t>
      </w:r>
      <w:r>
        <w:rPr>
          <w:rFonts w:ascii="Arial" w:hAnsi="Arial" w:cs="Arial" w:eastAsia="Arial"/>
          <w:sz w:val="144"/>
          <w:szCs w:val="14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0" w:right="100"/>
          <w:cols w:num="2" w:equalWidth="0">
            <w:col w:w="6111" w:space="3379"/>
            <w:col w:w="2330"/>
          </w:cols>
        </w:sectPr>
      </w:pPr>
      <w:rPr/>
    </w:p>
    <w:p>
      <w:pPr>
        <w:spacing w:before="0" w:after="0" w:line="333" w:lineRule="exact"/>
        <w:ind w:left="514" w:right="-20"/>
        <w:jc w:val="left"/>
        <w:tabs>
          <w:tab w:pos="896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pict>
          <v:group style="position:absolute;margin-left:451.982513pt;margin-top:17.768267pt;width:6.555pt;height:.1pt;mso-position-horizontal-relative:page;mso-position-vertical-relative:paragraph;z-index:-15482" coordorigin="9040,355" coordsize="131,2">
            <v:shape style="position:absolute;left:9040;top:355;width:131;height:2" coordorigin="9040,355" coordsize="131,0" path="m9040,355l9171,355e" filled="f" stroked="t" strokeweight="3.465479pt" strokecolor="#EBEBEB">
              <v:path arrowok="t"/>
            </v:shape>
          </v:group>
          <w10:wrap type="none"/>
        </w:pict>
      </w:r>
      <w:r>
        <w:rPr/>
        <w:pict>
          <v:group style="position:absolute;margin-left:472.569763pt;margin-top:14.352788pt;width:16.015804pt;height:6.830958pt;mso-position-horizontal-relative:page;mso-position-vertical-relative:paragraph;z-index:-15481" coordorigin="9451,287" coordsize="320,137">
            <v:group style="position:absolute;left:9486;top:355;width:116;height:2" coordorigin="9486,355" coordsize="116,2">
              <v:shape style="position:absolute;left:9486;top:355;width:116;height:2" coordorigin="9486,355" coordsize="116,0" path="m9486,355l9603,355e" filled="f" stroked="t" strokeweight="3.465479pt" strokecolor="#EBEBEB">
                <v:path arrowok="t"/>
              </v:shape>
            </v:group>
            <v:group style="position:absolute;left:9693;top:322;width:44;height:67" coordorigin="9693,322" coordsize="44,67">
              <v:shape style="position:absolute;left:9693;top:322;width:44;height:67" coordorigin="9693,322" coordsize="44,67" path="m9693,355l9737,355e" filled="f" stroked="t" strokeweight="3.465479pt" strokecolor="#EBEBE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90.329773pt;margin-top:14.352788pt;width:22.313279pt;height:6.830958pt;mso-position-horizontal-relative:page;mso-position-vertical-relative:paragraph;z-index:-15480" coordorigin="9807,287" coordsize="446,137">
            <v:group style="position:absolute;left:9841;top:355;width:251;height:2" coordorigin="9841,355" coordsize="251,2">
              <v:shape style="position:absolute;left:9841;top:355;width:251;height:2" coordorigin="9841,355" coordsize="251,0" path="m9841,355l10092,355e" filled="f" stroked="t" strokeweight="3.465479pt" strokecolor="#EBEBEB">
                <v:path arrowok="t"/>
              </v:shape>
            </v:group>
            <v:group style="position:absolute;left:10144;top:322;width:74;height:67" coordorigin="10144,322" coordsize="74,67">
              <v:shape style="position:absolute;left:10144;top:322;width:74;height:67" coordorigin="10144,322" coordsize="74,67" path="m10144,355l10218,355e" filled="f" stroked="t" strokeweight="3.465479pt" strokecolor="#EBEBEB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.76pt;margin-top:0pt;width:473.760567pt;height:9.5pt;mso-position-horizontal-relative:page;mso-position-vertical-relative:paragraph;z-index:-15470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tabs>
                      <w:tab w:pos="8780" w:val="left"/>
                    </w:tabs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2F2F2F"/>
                      <w:spacing w:val="0"/>
                      <w:w w:val="52"/>
                      <w:position w:val="-1"/>
                    </w:rPr>
                    <w:t>·c::ı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2F2F2F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2F2F2F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6E6E6E"/>
                      <w:spacing w:val="0"/>
                      <w:w w:val="100"/>
                      <w:i/>
                      <w:position w:val="0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6E6E6E"/>
                      <w:spacing w:val="0"/>
                      <w:w w:val="100"/>
                      <w:i/>
                      <w:position w:val="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6E6E6E"/>
                      <w:spacing w:val="40"/>
                      <w:w w:val="100"/>
                      <w:i/>
                      <w:position w:val="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6E6E6E"/>
                      <w:spacing w:val="0"/>
                      <w:w w:val="85"/>
                      <w:i/>
                      <w:position w:val="0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6E6E6E"/>
                      <w:spacing w:val="-7"/>
                      <w:w w:val="85"/>
                      <w:i/>
                      <w:position w:val="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14141"/>
                      <w:spacing w:val="0"/>
                      <w:w w:val="137"/>
                      <w:i/>
                      <w:position w:val="0"/>
                    </w:rPr>
                    <w:t>2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14141"/>
                      <w:spacing w:val="1"/>
                      <w:w w:val="137"/>
                      <w:i/>
                      <w:position w:val="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14141"/>
                      <w:spacing w:val="0"/>
                      <w:w w:val="137"/>
                      <w:i/>
                      <w:position w:val="0"/>
                    </w:rPr>
                    <w:t>fl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7"/>
          <w:szCs w:val="7"/>
          <w:color w:val="2F2F2F"/>
          <w:spacing w:val="0"/>
          <w:w w:val="100"/>
          <w:position w:val="3"/>
        </w:rPr>
        <w:t>Q</w:t>
      </w:r>
      <w:r>
        <w:rPr>
          <w:rFonts w:ascii="Arial" w:hAnsi="Arial" w:cs="Arial" w:eastAsia="Arial"/>
          <w:sz w:val="7"/>
          <w:szCs w:val="7"/>
          <w:color w:val="2F2F2F"/>
          <w:spacing w:val="0"/>
          <w:w w:val="100"/>
          <w:position w:val="3"/>
        </w:rPr>
        <w:t>)</w:t>
      </w:r>
      <w:r>
        <w:rPr>
          <w:rFonts w:ascii="Arial" w:hAnsi="Arial" w:cs="Arial" w:eastAsia="Arial"/>
          <w:sz w:val="7"/>
          <w:szCs w:val="7"/>
          <w:color w:val="2F2F2F"/>
          <w:spacing w:val="-4"/>
          <w:w w:val="100"/>
          <w:position w:val="3"/>
        </w:rPr>
        <w:t> </w:t>
      </w:r>
      <w:r>
        <w:rPr>
          <w:rFonts w:ascii="Arial" w:hAnsi="Arial" w:cs="Arial" w:eastAsia="Arial"/>
          <w:sz w:val="7"/>
          <w:szCs w:val="7"/>
          <w:color w:val="2F2F2F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7"/>
          <w:szCs w:val="7"/>
          <w:color w:val="2F2F2F"/>
          <w:spacing w:val="0"/>
          <w:w w:val="100"/>
          <w:position w:val="3"/>
        </w:rPr>
      </w:r>
      <w:r>
        <w:rPr>
          <w:rFonts w:ascii="Arial" w:hAnsi="Arial" w:cs="Arial" w:eastAsia="Arial"/>
          <w:sz w:val="28"/>
          <w:szCs w:val="28"/>
          <w:color w:val="2F2F2F"/>
          <w:spacing w:val="0"/>
          <w:w w:val="65"/>
          <w:position w:val="0"/>
        </w:rPr>
        <w:t>2</w:t>
      </w:r>
      <w:r>
        <w:rPr>
          <w:rFonts w:ascii="Arial" w:hAnsi="Arial" w:cs="Arial" w:eastAsia="Arial"/>
          <w:sz w:val="28"/>
          <w:szCs w:val="28"/>
          <w:color w:val="2F2F2F"/>
          <w:spacing w:val="15"/>
          <w:w w:val="65"/>
          <w:position w:val="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14141"/>
          <w:spacing w:val="2"/>
          <w:w w:val="59"/>
          <w:position w:val="0"/>
        </w:rPr>
        <w:t>g</w:t>
      </w:r>
      <w:r>
        <w:rPr>
          <w:rFonts w:ascii="Times New Roman" w:hAnsi="Times New Roman" w:cs="Times New Roman" w:eastAsia="Times New Roman"/>
          <w:sz w:val="32"/>
          <w:szCs w:val="32"/>
          <w:color w:val="3A426E"/>
          <w:spacing w:val="-27"/>
          <w:w w:val="124"/>
          <w:position w:val="0"/>
        </w:rPr>
        <w:t>J</w:t>
      </w:r>
      <w:r>
        <w:rPr>
          <w:rFonts w:ascii="Times New Roman" w:hAnsi="Times New Roman" w:cs="Times New Roman" w:eastAsia="Times New Roman"/>
          <w:sz w:val="32"/>
          <w:szCs w:val="32"/>
          <w:color w:val="2F2F2F"/>
          <w:spacing w:val="0"/>
          <w:w w:val="50"/>
          <w:position w:val="0"/>
        </w:rPr>
        <w:t>,</w:t>
      </w:r>
      <w:r>
        <w:rPr>
          <w:rFonts w:ascii="Times New Roman" w:hAnsi="Times New Roman" w:cs="Times New Roman" w:eastAsia="Times New Roman"/>
          <w:sz w:val="32"/>
          <w:szCs w:val="32"/>
          <w:color w:val="2F2F2F"/>
          <w:spacing w:val="0"/>
          <w:w w:val="49"/>
          <w:position w:val="0"/>
        </w:rPr>
        <w:t>ı</w:t>
      </w:r>
      <w:r>
        <w:rPr>
          <w:rFonts w:ascii="Times New Roman" w:hAnsi="Times New Roman" w:cs="Times New Roman" w:eastAsia="Times New Roman"/>
          <w:sz w:val="32"/>
          <w:szCs w:val="32"/>
          <w:color w:val="2F2F2F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545454"/>
          <w:spacing w:val="0"/>
          <w:w w:val="58"/>
          <w:position w:val="0"/>
        </w:rPr>
        <w:t>yı</w:t>
      </w:r>
      <w:r>
        <w:rPr>
          <w:rFonts w:ascii="Times New Roman" w:hAnsi="Times New Roman" w:cs="Times New Roman" w:eastAsia="Times New Roman"/>
          <w:sz w:val="32"/>
          <w:szCs w:val="32"/>
          <w:color w:val="545454"/>
          <w:spacing w:val="-14"/>
          <w:w w:val="59"/>
          <w:position w:val="0"/>
        </w:rPr>
        <w:t>s</w:t>
      </w:r>
      <w:r>
        <w:rPr>
          <w:rFonts w:ascii="Times New Roman" w:hAnsi="Times New Roman" w:cs="Times New Roman" w:eastAsia="Times New Roman"/>
          <w:sz w:val="32"/>
          <w:szCs w:val="32"/>
          <w:color w:val="8E9090"/>
          <w:spacing w:val="-10"/>
          <w:w w:val="153"/>
          <w:position w:val="0"/>
        </w:rPr>
        <w:t>;</w:t>
      </w:r>
      <w:r>
        <w:rPr>
          <w:rFonts w:ascii="Times New Roman" w:hAnsi="Times New Roman" w:cs="Times New Roman" w:eastAsia="Times New Roman"/>
          <w:sz w:val="32"/>
          <w:szCs w:val="32"/>
          <w:color w:val="AEAEAF"/>
          <w:spacing w:val="0"/>
          <w:w w:val="47"/>
          <w:position w:val="0"/>
        </w:rPr>
        <w:t>-</w:t>
      </w:r>
      <w:r>
        <w:rPr>
          <w:rFonts w:ascii="Times New Roman" w:hAnsi="Times New Roman" w:cs="Times New Roman" w:eastAsia="Times New Roman"/>
          <w:sz w:val="32"/>
          <w:szCs w:val="32"/>
          <w:color w:val="AEAEAF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414141"/>
          <w:spacing w:val="0"/>
          <w:w w:val="73"/>
          <w:position w:val="0"/>
        </w:rPr>
        <w:t>1</w:t>
      </w:r>
      <w:r>
        <w:rPr>
          <w:rFonts w:ascii="Times New Roman" w:hAnsi="Times New Roman" w:cs="Times New Roman" w:eastAsia="Times New Roman"/>
          <w:sz w:val="26"/>
          <w:szCs w:val="26"/>
          <w:color w:val="414141"/>
          <w:spacing w:val="-62"/>
          <w:w w:val="73"/>
          <w:position w:val="0"/>
        </w:rPr>
        <w:t>7</w:t>
      </w:r>
      <w:r>
        <w:rPr>
          <w:rFonts w:ascii="Times New Roman" w:hAnsi="Times New Roman" w:cs="Times New Roman" w:eastAsia="Times New Roman"/>
          <w:sz w:val="26"/>
          <w:szCs w:val="26"/>
          <w:color w:val="6E6E6E"/>
          <w:spacing w:val="0"/>
          <w:w w:val="126"/>
          <w:position w:val="0"/>
        </w:rPr>
        <w:t>,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5" w:lineRule="exact"/>
        <w:ind w:right="2626"/>
        <w:jc w:val="right"/>
        <w:rPr>
          <w:rFonts w:ascii="Times New Roman" w:hAnsi="Times New Roman" w:cs="Times New Roman" w:eastAsia="Times New Roman"/>
          <w:sz w:val="5"/>
          <w:szCs w:val="5"/>
        </w:rPr>
      </w:pPr>
      <w:rPr/>
      <w:r>
        <w:rPr>
          <w:rFonts w:ascii="Times New Roman" w:hAnsi="Times New Roman" w:cs="Times New Roman" w:eastAsia="Times New Roman"/>
          <w:sz w:val="5"/>
          <w:szCs w:val="5"/>
          <w:color w:val="AEAEAF"/>
          <w:spacing w:val="0"/>
          <w:w w:val="305"/>
          <w:position w:val="-2"/>
        </w:rPr>
        <w:t>.,,</w:t>
      </w:r>
      <w:r>
        <w:rPr>
          <w:rFonts w:ascii="Times New Roman" w:hAnsi="Times New Roman" w:cs="Times New Roman" w:eastAsia="Times New Roman"/>
          <w:sz w:val="5"/>
          <w:szCs w:val="5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280" w:bottom="280" w:left="0" w:right="100"/>
        </w:sectPr>
      </w:pPr>
      <w:rPr/>
    </w:p>
    <w:p>
      <w:pPr>
        <w:spacing w:before="29" w:after="0" w:line="240" w:lineRule="auto"/>
        <w:ind w:right="-12"/>
        <w:jc w:val="right"/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-16"/>
          <w:w w:val="81"/>
          <w:position w:val="-10"/>
        </w:rPr>
        <w:t>.</w:t>
      </w:r>
      <w:r>
        <w:rPr>
          <w:rFonts w:ascii="Arial" w:hAnsi="Arial" w:cs="Arial" w:eastAsia="Arial"/>
          <w:sz w:val="16"/>
          <w:szCs w:val="16"/>
          <w:color w:val="2F2F2F"/>
          <w:spacing w:val="-75"/>
          <w:w w:val="51"/>
          <w:position w:val="0"/>
        </w:rPr>
        <w:t>&lt;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58"/>
          <w:position w:val="-1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-96"/>
          <w:w w:val="57"/>
          <w:position w:val="-10"/>
        </w:rPr>
        <w:t>=</w:t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51"/>
          <w:position w:val="0"/>
        </w:rPr>
        <w:t>.</w:t>
      </w:r>
      <w:r>
        <w:rPr>
          <w:rFonts w:ascii="Arial" w:hAnsi="Arial" w:cs="Arial" w:eastAsia="Arial"/>
          <w:sz w:val="16"/>
          <w:szCs w:val="16"/>
          <w:color w:val="2F2F2F"/>
          <w:spacing w:val="-14"/>
          <w:w w:val="52"/>
          <w:position w:val="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-37"/>
          <w:w w:val="57"/>
          <w:position w:val="-10"/>
        </w:rPr>
        <w:t>:</w:t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52"/>
          <w:position w:val="0"/>
        </w:rPr>
        <w:t>l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1651"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6E6E6E"/>
          <w:spacing w:val="0"/>
          <w:w w:val="100"/>
        </w:rPr>
        <w:t>B</w:t>
      </w:r>
      <w:r>
        <w:rPr>
          <w:rFonts w:ascii="Arial" w:hAnsi="Arial" w:cs="Arial" w:eastAsia="Arial"/>
          <w:sz w:val="18"/>
          <w:szCs w:val="18"/>
          <w:color w:val="6E6E6E"/>
          <w:spacing w:val="8"/>
          <w:w w:val="100"/>
        </w:rPr>
        <w:t>Ö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</w:rPr>
        <w:t>LGE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</w:rPr>
        <w:t>   </w:t>
      </w:r>
      <w:r>
        <w:rPr>
          <w:rFonts w:ascii="Arial" w:hAnsi="Arial" w:cs="Arial" w:eastAsia="Arial"/>
          <w:sz w:val="18"/>
          <w:szCs w:val="18"/>
          <w:color w:val="2F2F2F"/>
          <w:spacing w:val="2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59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35" w:lineRule="exact"/>
        <w:ind w:right="-69"/>
        <w:jc w:val="left"/>
        <w:tabs>
          <w:tab w:pos="122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74"/>
        </w:rPr>
        <w:t>2..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7"/>
          <w:w w:val="7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127"/>
        </w:rPr>
        <w:t>Po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-26"/>
          <w:w w:val="127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6E6E6E"/>
          <w:spacing w:val="0"/>
          <w:w w:val="85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6E6E6E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6E6E6E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6E6E6E"/>
          <w:spacing w:val="0"/>
          <w:w w:val="81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6E6E6E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6E6E6E"/>
          <w:spacing w:val="0"/>
          <w:w w:val="100"/>
          <w:position w:val="1"/>
        </w:rPr>
      </w:r>
      <w:r>
        <w:rPr>
          <w:rFonts w:ascii="Arial" w:hAnsi="Arial" w:cs="Arial" w:eastAsia="Arial"/>
          <w:sz w:val="19"/>
          <w:szCs w:val="19"/>
          <w:color w:val="8E9090"/>
          <w:spacing w:val="-16"/>
          <w:w w:val="100"/>
          <w:position w:val="1"/>
        </w:rPr>
        <w:t>U</w:t>
      </w:r>
      <w:r>
        <w:rPr>
          <w:rFonts w:ascii="Arial" w:hAnsi="Arial" w:cs="Arial" w:eastAsia="Arial"/>
          <w:sz w:val="19"/>
          <w:szCs w:val="19"/>
          <w:color w:val="6E6E6E"/>
          <w:spacing w:val="6"/>
          <w:w w:val="100"/>
          <w:position w:val="1"/>
        </w:rPr>
        <w:t>P</w:t>
      </w:r>
      <w:r>
        <w:rPr>
          <w:rFonts w:ascii="Arial" w:hAnsi="Arial" w:cs="Arial" w:eastAsia="Arial"/>
          <w:sz w:val="19"/>
          <w:szCs w:val="19"/>
          <w:color w:val="2F2F2F"/>
          <w:spacing w:val="12"/>
          <w:w w:val="100"/>
          <w:position w:val="1"/>
        </w:rPr>
        <w:t>L</w:t>
      </w:r>
      <w:r>
        <w:rPr>
          <w:rFonts w:ascii="Arial" w:hAnsi="Arial" w:cs="Arial" w:eastAsia="Arial"/>
          <w:sz w:val="19"/>
          <w:szCs w:val="19"/>
          <w:color w:val="6E6E6E"/>
          <w:spacing w:val="0"/>
          <w:w w:val="100"/>
          <w:position w:val="1"/>
        </w:rPr>
        <w:t>A</w:t>
      </w:r>
      <w:r>
        <w:rPr>
          <w:rFonts w:ascii="Arial" w:hAnsi="Arial" w:cs="Arial" w:eastAsia="Arial"/>
          <w:sz w:val="19"/>
          <w:szCs w:val="19"/>
          <w:color w:val="6E6E6E"/>
          <w:spacing w:val="0"/>
          <w:w w:val="100"/>
          <w:position w:val="1"/>
        </w:rPr>
        <w:t>R</w:t>
      </w:r>
      <w:r>
        <w:rPr>
          <w:rFonts w:ascii="Arial" w:hAnsi="Arial" w:cs="Arial" w:eastAsia="Arial"/>
          <w:sz w:val="19"/>
          <w:szCs w:val="19"/>
          <w:color w:val="6E6E6E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100"/>
          <w:position w:val="1"/>
        </w:rPr>
        <w:t>AMIRI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9" w:after="0" w:line="295" w:lineRule="exact"/>
        <w:ind w:left="82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6E6E6E"/>
          <w:spacing w:val="0"/>
          <w:w w:val="125"/>
          <w:position w:val="-3"/>
        </w:rPr>
        <w:t>.</w:t>
      </w:r>
      <w:r>
        <w:rPr>
          <w:rFonts w:ascii="Arial" w:hAnsi="Arial" w:cs="Arial" w:eastAsia="Arial"/>
          <w:sz w:val="18"/>
          <w:szCs w:val="18"/>
          <w:color w:val="6E6E6E"/>
          <w:spacing w:val="9"/>
          <w:w w:val="125"/>
          <w:position w:val="-3"/>
        </w:rPr>
        <w:t>.</w:t>
      </w:r>
      <w:r>
        <w:rPr>
          <w:rFonts w:ascii="Arial" w:hAnsi="Arial" w:cs="Arial" w:eastAsia="Arial"/>
          <w:sz w:val="18"/>
          <w:szCs w:val="18"/>
          <w:color w:val="414141"/>
          <w:spacing w:val="0"/>
          <w:w w:val="125"/>
          <w:position w:val="-3"/>
        </w:rPr>
        <w:t>llf•i</w:t>
      </w:r>
      <w:r>
        <w:rPr>
          <w:rFonts w:ascii="Arial" w:hAnsi="Arial" w:cs="Arial" w:eastAsia="Arial"/>
          <w:sz w:val="18"/>
          <w:szCs w:val="18"/>
          <w:color w:val="414141"/>
          <w:spacing w:val="0"/>
          <w:w w:val="125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414141"/>
          <w:spacing w:val="23"/>
          <w:w w:val="125"/>
          <w:position w:val="-3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45454"/>
          <w:spacing w:val="0"/>
          <w:w w:val="73"/>
          <w:i/>
          <w:position w:val="-3"/>
        </w:rPr>
        <w:t>'Birintb!ı•</w:t>
      </w:r>
      <w:r>
        <w:rPr>
          <w:rFonts w:ascii="Times New Roman" w:hAnsi="Times New Roman" w:cs="Times New Roman" w:eastAsia="Times New Roman"/>
          <w:sz w:val="28"/>
          <w:szCs w:val="28"/>
          <w:color w:val="545454"/>
          <w:spacing w:val="1"/>
          <w:w w:val="73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45454"/>
          <w:spacing w:val="0"/>
          <w:w w:val="73"/>
          <w:i/>
          <w:position w:val="-3"/>
        </w:rPr>
        <w:t>&lt;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32" w:lineRule="exact"/>
        <w:ind w:right="-20"/>
        <w:jc w:val="left"/>
        <w:tabs>
          <w:tab w:pos="1020" w:val="left"/>
        </w:tabs>
        <w:rPr>
          <w:rFonts w:ascii="Times New Roman" w:hAnsi="Times New Roman" w:cs="Times New Roman" w:eastAsia="Times New Roman"/>
          <w:sz w:val="38"/>
          <w:szCs w:val="38"/>
        </w:rPr>
      </w:pPr>
      <w:rPr/>
      <w:r>
        <w:rPr/>
        <w:pict>
          <v:group style="position:absolute;margin-left:478.262268pt;margin-top:-3.22235pt;width:.1pt;height:22.212159pt;mso-position-horizontal-relative:page;mso-position-vertical-relative:paragraph;z-index:-15479" coordorigin="9565,-64" coordsize="2,444">
            <v:shape style="position:absolute;left:9565;top:-64;width:2;height:444" coordorigin="9565,-64" coordsize="0,444" path="m9565,380l9565,-64e" filled="f" stroked="t" strokeweight="2.3275pt" strokecolor="#EBEBEB">
              <v:path arrowok="t"/>
            </v:shape>
          </v:group>
          <w10:wrap type="none"/>
        </w:pict>
      </w:r>
      <w:r>
        <w:rPr/>
        <w:pict>
          <v:group style="position:absolute;margin-left:518.713501pt;margin-top:-5.821228pt;width:.1pt;height:25.577638pt;mso-position-horizontal-relative:page;mso-position-vertical-relative:paragraph;z-index:-15478" coordorigin="10374,-116" coordsize="2,512">
            <v:shape style="position:absolute;left:10374;top:-116;width:2;height:512" coordorigin="10374,-116" coordsize="0,512" path="m10374,395l10374,-116e" filled="f" stroked="t" strokeweight="3.425pt" strokecolor="#EBEBEB">
              <v:path arrowok="t"/>
            </v:shape>
          </v:group>
          <w10:wrap type="none"/>
        </w:pict>
      </w:r>
      <w:r>
        <w:rPr/>
        <w:pict>
          <v:group style="position:absolute;margin-left:509.596802pt;margin-top:18.294056pt;width:.1pt;height:11.596192pt;mso-position-horizontal-relative:page;mso-position-vertical-relative:paragraph;z-index:-15477" coordorigin="10192,366" coordsize="2,232">
            <v:shape style="position:absolute;left:10192;top:366;width:2;height:232" coordorigin="10192,366" coordsize="0,232" path="m10192,598l10192,366e" filled="f" stroked="t" strokeweight="2.760585pt" strokecolor="#EBEBEB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0.51123pt;margin-top:.128979pt;width:51.560779pt;height:4pt;mso-position-horizontal-relative:page;mso-position-vertical-relative:paragraph;z-index:-15469" type="#_x0000_t202" filled="f" stroked="f">
            <v:textbox inset="0,0,0,0">
              <w:txbxContent>
                <w:p>
                  <w:pPr>
                    <w:spacing w:before="0" w:after="0" w:line="80" w:lineRule="exact"/>
                    <w:ind w:right="-52"/>
                    <w:jc w:val="left"/>
                    <w:tabs>
                      <w:tab w:pos="680" w:val="left"/>
                    </w:tabs>
                    <w:rPr>
                      <w:rFonts w:ascii="Arial" w:hAnsi="Arial" w:cs="Arial" w:eastAsia="Arial"/>
                      <w:sz w:val="8"/>
                      <w:szCs w:val="8"/>
                    </w:rPr>
                  </w:pPr>
                  <w:rPr/>
                  <w:r>
                    <w:rPr>
                      <w:rFonts w:ascii="Arial" w:hAnsi="Arial" w:cs="Arial" w:eastAsia="Arial"/>
                      <w:sz w:val="8"/>
                      <w:szCs w:val="8"/>
                      <w:color w:val="2F2F2F"/>
                      <w:spacing w:val="-30"/>
                      <w:w w:val="157"/>
                    </w:rPr>
                    <w:t>.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2F2F2F"/>
                      <w:spacing w:val="0"/>
                      <w:w w:val="157"/>
                    </w:rPr>
                    <w:t>..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2F2F2F"/>
                      <w:spacing w:val="27"/>
                      <w:w w:val="157"/>
                    </w:rPr>
                    <w:t> 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2F2F2F"/>
                      <w:spacing w:val="0"/>
                      <w:w w:val="100"/>
                    </w:rPr>
                    <w:t>:"},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2F2F2F"/>
                      <w:spacing w:val="-4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2F2F2F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2F2F2F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414141"/>
                      <w:spacing w:val="0"/>
                      <w:w w:val="100"/>
                    </w:rPr>
                    <w:t>•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414141"/>
                      <w:spacing w:val="0"/>
                      <w:w w:val="100"/>
                    </w:rPr>
                    <w:t>   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414141"/>
                      <w:spacing w:val="13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545454"/>
                      <w:spacing w:val="-1"/>
                      <w:w w:val="309"/>
                    </w:rPr>
                    <w:t>-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8E9090"/>
                      <w:spacing w:val="-4"/>
                      <w:w w:val="154"/>
                    </w:rPr>
                    <w:t>-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545454"/>
                      <w:spacing w:val="0"/>
                      <w:w w:val="114"/>
                    </w:rPr>
                    <w:t>"-r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8"/>
          <w:szCs w:val="8"/>
          <w:color w:val="2F2F2F"/>
          <w:spacing w:val="0"/>
          <w:w w:val="139"/>
          <w:position w:val="4"/>
        </w:rPr>
        <w:t>,</w:t>
      </w:r>
      <w:r>
        <w:rPr>
          <w:rFonts w:ascii="Arial" w:hAnsi="Arial" w:cs="Arial" w:eastAsia="Arial"/>
          <w:sz w:val="8"/>
          <w:szCs w:val="8"/>
          <w:color w:val="2F2F2F"/>
          <w:spacing w:val="0"/>
          <w:w w:val="139"/>
          <w:position w:val="4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545454"/>
          <w:spacing w:val="0"/>
          <w:w w:val="211"/>
          <w:position w:val="-17"/>
        </w:rPr>
        <w:t>il</w:t>
      </w:r>
      <w:r>
        <w:rPr>
          <w:rFonts w:ascii="Times New Roman" w:hAnsi="Times New Roman" w:cs="Times New Roman" w:eastAsia="Times New Roman"/>
          <w:sz w:val="33"/>
          <w:szCs w:val="33"/>
          <w:color w:val="6E6E6E"/>
          <w:spacing w:val="-31"/>
          <w:w w:val="110"/>
          <w:position w:val="-17"/>
        </w:rPr>
        <w:t>,</w:t>
      </w:r>
      <w:r>
        <w:rPr>
          <w:rFonts w:ascii="Times New Roman" w:hAnsi="Times New Roman" w:cs="Times New Roman" w:eastAsia="Times New Roman"/>
          <w:sz w:val="33"/>
          <w:szCs w:val="33"/>
          <w:color w:val="545454"/>
          <w:spacing w:val="0"/>
          <w:w w:val="67"/>
          <w:position w:val="-17"/>
        </w:rPr>
        <w:t>.</w:t>
      </w:r>
      <w:r>
        <w:rPr>
          <w:rFonts w:ascii="Times New Roman" w:hAnsi="Times New Roman" w:cs="Times New Roman" w:eastAsia="Times New Roman"/>
          <w:sz w:val="33"/>
          <w:szCs w:val="33"/>
          <w:color w:val="545454"/>
          <w:spacing w:val="-27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BCCDD6"/>
          <w:spacing w:val="0"/>
          <w:w w:val="54"/>
          <w:position w:val="-17"/>
        </w:rPr>
        <w:t>.</w:t>
      </w:r>
      <w:r>
        <w:rPr>
          <w:rFonts w:ascii="Times New Roman" w:hAnsi="Times New Roman" w:cs="Times New Roman" w:eastAsia="Times New Roman"/>
          <w:sz w:val="33"/>
          <w:szCs w:val="33"/>
          <w:color w:val="BCCDD6"/>
          <w:spacing w:val="-41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8E9090"/>
          <w:spacing w:val="0"/>
          <w:w w:val="81"/>
          <w:position w:val="-17"/>
        </w:rPr>
        <w:t>.</w:t>
      </w:r>
      <w:r>
        <w:rPr>
          <w:rFonts w:ascii="Times New Roman" w:hAnsi="Times New Roman" w:cs="Times New Roman" w:eastAsia="Times New Roman"/>
          <w:sz w:val="33"/>
          <w:szCs w:val="33"/>
          <w:color w:val="8E9090"/>
          <w:spacing w:val="0"/>
          <w:w w:val="100"/>
          <w:position w:val="-17"/>
        </w:rPr>
        <w:tab/>
      </w:r>
      <w:r>
        <w:rPr>
          <w:rFonts w:ascii="Times New Roman" w:hAnsi="Times New Roman" w:cs="Times New Roman" w:eastAsia="Times New Roman"/>
          <w:sz w:val="33"/>
          <w:szCs w:val="33"/>
          <w:color w:val="8E9090"/>
          <w:spacing w:val="0"/>
          <w:w w:val="100"/>
          <w:position w:val="-17"/>
        </w:rPr>
      </w:r>
      <w:r>
        <w:rPr>
          <w:rFonts w:ascii="Times New Roman" w:hAnsi="Times New Roman" w:cs="Times New Roman" w:eastAsia="Times New Roman"/>
          <w:sz w:val="38"/>
          <w:szCs w:val="38"/>
          <w:color w:val="545454"/>
          <w:spacing w:val="0"/>
          <w:w w:val="112"/>
          <w:position w:val="-17"/>
        </w:rPr>
        <w:t>os</w:t>
      </w:r>
      <w:r>
        <w:rPr>
          <w:rFonts w:ascii="Times New Roman" w:hAnsi="Times New Roman" w:cs="Times New Roman" w:eastAsia="Times New Roman"/>
          <w:sz w:val="38"/>
          <w:szCs w:val="38"/>
          <w:color w:val="545454"/>
          <w:spacing w:val="-40"/>
          <w:w w:val="112"/>
          <w:position w:val="-17"/>
        </w:rPr>
        <w:t>u</w:t>
      </w:r>
      <w:r>
        <w:rPr>
          <w:rFonts w:ascii="Times New Roman" w:hAnsi="Times New Roman" w:cs="Times New Roman" w:eastAsia="Times New Roman"/>
          <w:sz w:val="38"/>
          <w:szCs w:val="38"/>
          <w:color w:val="AEAEAF"/>
          <w:spacing w:val="0"/>
          <w:w w:val="35"/>
          <w:position w:val="-17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AEAEAF"/>
          <w:spacing w:val="-9"/>
          <w:w w:val="35"/>
          <w:position w:val="-17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6E6E6E"/>
          <w:spacing w:val="-17"/>
          <w:w w:val="58"/>
          <w:position w:val="-17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545454"/>
          <w:spacing w:val="0"/>
          <w:w w:val="58"/>
          <w:position w:val="-17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545454"/>
          <w:spacing w:val="-9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2F2F2F"/>
          <w:spacing w:val="0"/>
          <w:w w:val="102"/>
          <w:position w:val="-17"/>
        </w:rPr>
        <w:t>'</w:t>
      </w:r>
      <w:r>
        <w:rPr>
          <w:rFonts w:ascii="Times New Roman" w:hAnsi="Times New Roman" w:cs="Times New Roman" w:eastAsia="Times New Roman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0" w:right="100"/>
          <w:cols w:num="3" w:equalWidth="0">
            <w:col w:w="620" w:space="1099"/>
            <w:col w:w="2586" w:space="4475"/>
            <w:col w:w="3040"/>
          </w:cols>
        </w:sectPr>
      </w:pPr>
      <w:rPr/>
    </w:p>
    <w:p>
      <w:pPr>
        <w:spacing w:before="0" w:after="0" w:line="232" w:lineRule="exact"/>
        <w:ind w:left="2040" w:right="-74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</w:rPr>
        <w:t>Hü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F2F2F"/>
          <w:spacing w:val="12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  <w:position w:val="1"/>
        </w:rPr>
        <w:t>eyin</w:t>
      </w:r>
      <w:r>
        <w:rPr>
          <w:rFonts w:ascii="Arial" w:hAnsi="Arial" w:cs="Arial" w:eastAsia="Arial"/>
          <w:sz w:val="20"/>
          <w:szCs w:val="20"/>
          <w:color w:val="2F2F2F"/>
          <w:spacing w:val="4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100"/>
          <w:position w:val="1"/>
        </w:rPr>
        <w:t>AKlOPRAK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05" w:lineRule="exact"/>
        <w:ind w:right="-157"/>
        <w:jc w:val="left"/>
        <w:rPr>
          <w:rFonts w:ascii="Times New Roman" w:hAnsi="Times New Roman" w:cs="Times New Roman" w:eastAsia="Times New Roman"/>
          <w:sz w:val="78"/>
          <w:szCs w:val="78"/>
        </w:rPr>
      </w:pPr>
      <w:rPr/>
      <w:r>
        <w:rPr>
          <w:rFonts w:ascii="Times New Roman" w:hAnsi="Times New Roman" w:cs="Times New Roman" w:eastAsia="Times New Roman"/>
          <w:sz w:val="78"/>
          <w:szCs w:val="78"/>
          <w:color w:val="4D5475"/>
          <w:spacing w:val="32"/>
          <w:w w:val="189"/>
          <w:position w:val="-64"/>
        </w:rPr>
        <w:t>/</w:t>
      </w:r>
      <w:r>
        <w:rPr>
          <w:rFonts w:ascii="Times New Roman" w:hAnsi="Times New Roman" w:cs="Times New Roman" w:eastAsia="Times New Roman"/>
          <w:sz w:val="78"/>
          <w:szCs w:val="78"/>
          <w:color w:val="2F2F2F"/>
          <w:spacing w:val="0"/>
          <w:w w:val="22"/>
          <w:position w:val="-64"/>
        </w:rPr>
        <w:t>Çvş</w:t>
      </w:r>
      <w:r>
        <w:rPr>
          <w:rFonts w:ascii="Times New Roman" w:hAnsi="Times New Roman" w:cs="Times New Roman" w:eastAsia="Times New Roman"/>
          <w:sz w:val="78"/>
          <w:szCs w:val="78"/>
          <w:color w:val="000000"/>
          <w:spacing w:val="0"/>
          <w:w w:val="100"/>
          <w:position w:val="0"/>
        </w:rPr>
      </w:r>
    </w:p>
    <w:p>
      <w:pPr>
        <w:spacing w:before="0" w:after="0" w:line="473" w:lineRule="exact"/>
        <w:ind w:right="-110"/>
        <w:jc w:val="left"/>
        <w:tabs>
          <w:tab w:pos="288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br w:type="column"/>
      </w:r>
      <w:r>
        <w:rPr>
          <w:rFonts w:ascii="Arial" w:hAnsi="Arial" w:cs="Arial" w:eastAsia="Arial"/>
          <w:sz w:val="37"/>
          <w:szCs w:val="37"/>
          <w:color w:val="545454"/>
          <w:spacing w:val="0"/>
          <w:w w:val="100"/>
          <w:position w:val="8"/>
        </w:rPr>
        <w:t>.</w:t>
      </w:r>
      <w:r>
        <w:rPr>
          <w:rFonts w:ascii="Arial" w:hAnsi="Arial" w:cs="Arial" w:eastAsia="Arial"/>
          <w:sz w:val="37"/>
          <w:szCs w:val="37"/>
          <w:color w:val="545454"/>
          <w:spacing w:val="-86"/>
          <w:w w:val="100"/>
          <w:position w:val="8"/>
        </w:rPr>
        <w:t> </w:t>
      </w:r>
      <w:r>
        <w:rPr>
          <w:rFonts w:ascii="Arial" w:hAnsi="Arial" w:cs="Arial" w:eastAsia="Arial"/>
          <w:sz w:val="37"/>
          <w:szCs w:val="37"/>
          <w:color w:val="545454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37"/>
          <w:szCs w:val="37"/>
          <w:color w:val="545454"/>
          <w:spacing w:val="0"/>
          <w:w w:val="100"/>
          <w:position w:val="8"/>
        </w:rPr>
      </w:r>
      <w:r>
        <w:rPr>
          <w:rFonts w:ascii="Arial" w:hAnsi="Arial" w:cs="Arial" w:eastAsia="Arial"/>
          <w:sz w:val="27"/>
          <w:szCs w:val="27"/>
          <w:color w:val="6E6E6E"/>
          <w:spacing w:val="0"/>
          <w:w w:val="140"/>
          <w:position w:val="-3"/>
        </w:rPr>
        <w:t>ı</w:t>
      </w:r>
      <w:r>
        <w:rPr>
          <w:rFonts w:ascii="Arial" w:hAnsi="Arial" w:cs="Arial" w:eastAsia="Arial"/>
          <w:sz w:val="27"/>
          <w:szCs w:val="27"/>
          <w:color w:val="6E6E6E"/>
          <w:spacing w:val="-40"/>
          <w:w w:val="140"/>
          <w:position w:val="-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14141"/>
          <w:spacing w:val="0"/>
          <w:w w:val="69"/>
          <w:position w:val="-3"/>
        </w:rPr>
        <w:t>l\tihı</w:t>
      </w:r>
      <w:r>
        <w:rPr>
          <w:rFonts w:ascii="Times New Roman" w:hAnsi="Times New Roman" w:cs="Times New Roman" w:eastAsia="Times New Roman"/>
          <w:sz w:val="29"/>
          <w:szCs w:val="29"/>
          <w:color w:val="414141"/>
          <w:spacing w:val="0"/>
          <w:w w:val="70"/>
          <w:position w:val="-3"/>
        </w:rPr>
        <w:t>4</w:t>
      </w:r>
      <w:r>
        <w:rPr>
          <w:rFonts w:ascii="Times New Roman" w:hAnsi="Times New Roman" w:cs="Times New Roman" w:eastAsia="Times New Roman"/>
          <w:sz w:val="29"/>
          <w:szCs w:val="29"/>
          <w:color w:val="414141"/>
          <w:spacing w:val="-4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14141"/>
          <w:spacing w:val="0"/>
          <w:w w:val="55"/>
          <w:position w:val="-3"/>
        </w:rPr>
        <w:t>vlw_gı</w:t>
      </w:r>
      <w:r>
        <w:rPr>
          <w:rFonts w:ascii="Times New Roman" w:hAnsi="Times New Roman" w:cs="Times New Roman" w:eastAsia="Times New Roman"/>
          <w:sz w:val="28"/>
          <w:szCs w:val="28"/>
          <w:color w:val="414141"/>
          <w:spacing w:val="-20"/>
          <w:w w:val="56"/>
          <w:position w:val="-3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3A426E"/>
          <w:spacing w:val="0"/>
          <w:w w:val="62"/>
          <w:position w:val="-3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35" w:lineRule="atLeast"/>
        <w:ind w:right="187"/>
        <w:jc w:val="right"/>
        <w:rPr>
          <w:rFonts w:ascii="Times New Roman" w:hAnsi="Times New Roman" w:cs="Times New Roman" w:eastAsia="Times New Roman"/>
          <w:sz w:val="39"/>
          <w:szCs w:val="39"/>
        </w:rPr>
      </w:pPr>
      <w:rPr/>
      <w:r>
        <w:rPr>
          <w:rFonts w:ascii="Times New Roman" w:hAnsi="Times New Roman" w:cs="Times New Roman" w:eastAsia="Times New Roman"/>
          <w:sz w:val="39"/>
          <w:szCs w:val="39"/>
          <w:color w:val="AEAEAF"/>
          <w:w w:val="75"/>
        </w:rPr>
        <w:t>.'</w:t>
      </w:r>
      <w:r>
        <w:rPr>
          <w:rFonts w:ascii="Times New Roman" w:hAnsi="Times New Roman" w:cs="Times New Roman" w:eastAsia="Times New Roman"/>
          <w:sz w:val="39"/>
          <w:szCs w:val="39"/>
          <w:color w:val="2F2F2F"/>
          <w:spacing w:val="-2"/>
          <w:w w:val="23"/>
        </w:rPr>
        <w:t>.</w:t>
      </w:r>
      <w:r>
        <w:rPr>
          <w:rFonts w:ascii="Times New Roman" w:hAnsi="Times New Roman" w:cs="Times New Roman" w:eastAsia="Times New Roman"/>
          <w:sz w:val="39"/>
          <w:szCs w:val="39"/>
          <w:color w:val="54545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39"/>
          <w:szCs w:val="39"/>
          <w:color w:val="545454"/>
          <w:spacing w:val="-73"/>
          <w:w w:val="100"/>
        </w:rPr>
        <w:t> </w:t>
      </w:r>
      <w:r>
        <w:rPr>
          <w:rFonts w:ascii="Times New Roman" w:hAnsi="Times New Roman" w:cs="Times New Roman" w:eastAsia="Times New Roman"/>
          <w:sz w:val="39"/>
          <w:szCs w:val="39"/>
          <w:color w:val="2F2F2F"/>
          <w:spacing w:val="0"/>
          <w:w w:val="52"/>
          <w:i/>
        </w:rPr>
        <w:t>.:t</w:t>
      </w:r>
      <w:r>
        <w:rPr>
          <w:rFonts w:ascii="Times New Roman" w:hAnsi="Times New Roman" w:cs="Times New Roman" w:eastAsia="Times New Roman"/>
          <w:sz w:val="39"/>
          <w:szCs w:val="39"/>
          <w:color w:val="2F2F2F"/>
          <w:spacing w:val="23"/>
          <w:w w:val="53"/>
          <w:i/>
        </w:rPr>
        <w:t>:</w:t>
      </w:r>
      <w:r>
        <w:rPr>
          <w:rFonts w:ascii="Times New Roman" w:hAnsi="Times New Roman" w:cs="Times New Roman" w:eastAsia="Times New Roman"/>
          <w:sz w:val="39"/>
          <w:szCs w:val="39"/>
          <w:color w:val="6E6E6E"/>
          <w:spacing w:val="-7"/>
          <w:w w:val="186"/>
        </w:rPr>
        <w:t>'</w:t>
      </w:r>
      <w:r>
        <w:rPr>
          <w:rFonts w:ascii="Times New Roman" w:hAnsi="Times New Roman" w:cs="Times New Roman" w:eastAsia="Times New Roman"/>
          <w:sz w:val="39"/>
          <w:szCs w:val="39"/>
          <w:color w:val="AEAEAF"/>
          <w:spacing w:val="-56"/>
          <w:w w:val="46"/>
        </w:rPr>
        <w:t>.</w:t>
      </w:r>
      <w:r>
        <w:rPr>
          <w:rFonts w:ascii="Times New Roman" w:hAnsi="Times New Roman" w:cs="Times New Roman" w:eastAsia="Times New Roman"/>
          <w:sz w:val="39"/>
          <w:szCs w:val="39"/>
          <w:color w:val="8E9090"/>
          <w:spacing w:val="-58"/>
          <w:w w:val="67"/>
        </w:rPr>
        <w:t>:</w:t>
      </w:r>
      <w:r>
        <w:rPr>
          <w:rFonts w:ascii="Times New Roman" w:hAnsi="Times New Roman" w:cs="Times New Roman" w:eastAsia="Times New Roman"/>
          <w:sz w:val="39"/>
          <w:szCs w:val="39"/>
          <w:color w:val="AEAEAF"/>
          <w:spacing w:val="0"/>
          <w:w w:val="68"/>
        </w:rPr>
        <w:t>.</w:t>
      </w:r>
      <w:r>
        <w:rPr>
          <w:rFonts w:ascii="Times New Roman" w:hAnsi="Times New Roman" w:cs="Times New Roman" w:eastAsia="Times New Roman"/>
          <w:sz w:val="39"/>
          <w:szCs w:val="39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187" w:lineRule="exact"/>
        <w:ind w:left="168" w:right="1158"/>
        <w:jc w:val="center"/>
        <w:rPr>
          <w:rFonts w:ascii="Arial" w:hAnsi="Arial" w:cs="Arial" w:eastAsia="Arial"/>
          <w:sz w:val="17"/>
          <w:szCs w:val="17"/>
        </w:rPr>
      </w:pPr>
      <w:rPr/>
      <w:r>
        <w:rPr/>
        <w:pict>
          <v:group style="position:absolute;margin-left:521.637329pt;margin-top:5.015913pt;width:.1pt;height:44.957033pt;mso-position-horizontal-relative:page;mso-position-vertical-relative:paragraph;z-index:-15474" coordorigin="10433,100" coordsize="2,899">
            <v:shape style="position:absolute;left:10433;top:100;width:2;height:899" coordorigin="10433,100" coordsize="0,899" path="m10433,999l10433,100e" filled="f" stroked="t" strokeweight=".8106pt" strokecolor="#EBEBEB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7"/>
          <w:szCs w:val="17"/>
          <w:color w:val="AEAEAF"/>
          <w:w w:val="112"/>
          <w:position w:val="-1"/>
        </w:rPr>
        <w:t>.</w:t>
      </w:r>
      <w:r>
        <w:rPr>
          <w:rFonts w:ascii="Arial" w:hAnsi="Arial" w:cs="Arial" w:eastAsia="Arial"/>
          <w:sz w:val="17"/>
          <w:szCs w:val="17"/>
          <w:color w:val="4D5475"/>
          <w:spacing w:val="-13"/>
          <w:w w:val="168"/>
          <w:position w:val="-1"/>
        </w:rPr>
        <w:t>:</w:t>
      </w:r>
      <w:r>
        <w:rPr>
          <w:rFonts w:ascii="Arial" w:hAnsi="Arial" w:cs="Arial" w:eastAsia="Arial"/>
          <w:sz w:val="17"/>
          <w:szCs w:val="17"/>
          <w:color w:val="545454"/>
          <w:spacing w:val="0"/>
          <w:w w:val="99"/>
          <w:position w:val="-1"/>
        </w:rPr>
        <w:t>cil</w:t>
      </w:r>
      <w:r>
        <w:rPr>
          <w:rFonts w:ascii="Arial" w:hAnsi="Arial" w:cs="Arial" w:eastAsia="Arial"/>
          <w:sz w:val="17"/>
          <w:szCs w:val="17"/>
          <w:color w:val="545454"/>
          <w:spacing w:val="-7"/>
          <w:w w:val="98"/>
          <w:position w:val="-1"/>
        </w:rPr>
        <w:t>t</w:t>
      </w:r>
      <w:r>
        <w:rPr>
          <w:rFonts w:ascii="Arial" w:hAnsi="Arial" w:cs="Arial" w:eastAsia="Arial"/>
          <w:sz w:val="17"/>
          <w:szCs w:val="17"/>
          <w:color w:val="6E6E6E"/>
          <w:spacing w:val="0"/>
          <w:w w:val="289"/>
          <w:position w:val="-1"/>
        </w:rPr>
        <w:t>i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19" w:lineRule="exact"/>
        <w:ind w:left="58"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7.120026pt;margin-top:2.031191pt;width:17.932601pt;height:34pt;mso-position-horizontal-relative:page;mso-position-vertical-relative:paragraph;z-index:-15468" type="#_x0000_t202" filled="f" stroked="f">
            <v:textbox inset="0,0,0,0">
              <w:txbxContent>
                <w:p>
                  <w:pPr>
                    <w:spacing w:before="0" w:after="0" w:line="680" w:lineRule="exact"/>
                    <w:ind w:right="-142"/>
                    <w:jc w:val="left"/>
                    <w:rPr>
                      <w:rFonts w:ascii="Arial" w:hAnsi="Arial" w:cs="Arial" w:eastAsia="Arial"/>
                      <w:sz w:val="68"/>
                      <w:szCs w:val="68"/>
                    </w:rPr>
                  </w:pPr>
                  <w:rPr/>
                  <w:r>
                    <w:rPr>
                      <w:rFonts w:ascii="Arial" w:hAnsi="Arial" w:cs="Arial" w:eastAsia="Arial"/>
                      <w:sz w:val="68"/>
                      <w:szCs w:val="68"/>
                      <w:color w:val="8E9090"/>
                      <w:spacing w:val="-139"/>
                      <w:w w:val="50"/>
                      <w:i/>
                      <w:position w:val="-1"/>
                    </w:rPr>
                    <w:t>&lt;</w:t>
                  </w:r>
                  <w:r>
                    <w:rPr>
                      <w:rFonts w:ascii="Arial" w:hAnsi="Arial" w:cs="Arial" w:eastAsia="Arial"/>
                      <w:sz w:val="68"/>
                      <w:szCs w:val="68"/>
                      <w:color w:val="6E6E6E"/>
                      <w:spacing w:val="-39"/>
                      <w:w w:val="119"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68"/>
                      <w:szCs w:val="68"/>
                      <w:color w:val="AEAEAF"/>
                      <w:spacing w:val="0"/>
                      <w:w w:val="10"/>
                      <w:i/>
                      <w:position w:val="-1"/>
                    </w:rPr>
                    <w:t>'</w:t>
                  </w:r>
                  <w:r>
                    <w:rPr>
                      <w:rFonts w:ascii="Arial" w:hAnsi="Arial" w:cs="Arial" w:eastAsia="Arial"/>
                      <w:sz w:val="68"/>
                      <w:szCs w:val="6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2"/>
          <w:szCs w:val="32"/>
          <w:color w:val="414141"/>
          <w:spacing w:val="-12"/>
          <w:w w:val="59"/>
        </w:rPr>
        <w:t>Q</w:t>
      </w:r>
      <w:r>
        <w:rPr>
          <w:rFonts w:ascii="Arial" w:hAnsi="Arial" w:cs="Arial" w:eastAsia="Arial"/>
          <w:sz w:val="32"/>
          <w:szCs w:val="32"/>
          <w:color w:val="414141"/>
          <w:spacing w:val="0"/>
          <w:w w:val="59"/>
        </w:rPr>
        <w:t>5"</w:t>
      </w:r>
      <w:r>
        <w:rPr>
          <w:rFonts w:ascii="Arial" w:hAnsi="Arial" w:cs="Arial" w:eastAsia="Arial"/>
          <w:sz w:val="32"/>
          <w:szCs w:val="32"/>
          <w:color w:val="414141"/>
          <w:spacing w:val="0"/>
          <w:w w:val="60"/>
        </w:rPr>
        <w:t>i</w:t>
      </w:r>
      <w:r>
        <w:rPr>
          <w:rFonts w:ascii="Arial" w:hAnsi="Arial" w:cs="Arial" w:eastAsia="Arial"/>
          <w:sz w:val="32"/>
          <w:szCs w:val="32"/>
          <w:color w:val="414141"/>
          <w:spacing w:val="-41"/>
          <w:w w:val="100"/>
        </w:rPr>
        <w:t> </w:t>
      </w:r>
      <w:r>
        <w:rPr>
          <w:rFonts w:ascii="Arial" w:hAnsi="Arial" w:cs="Arial" w:eastAsia="Arial"/>
          <w:sz w:val="32"/>
          <w:szCs w:val="32"/>
          <w:color w:val="545454"/>
          <w:spacing w:val="-11"/>
          <w:w w:val="65"/>
        </w:rPr>
        <w:t>{</w:t>
      </w:r>
      <w:r>
        <w:rPr>
          <w:rFonts w:ascii="Arial" w:hAnsi="Arial" w:cs="Arial" w:eastAsia="Arial"/>
          <w:sz w:val="32"/>
          <w:szCs w:val="32"/>
          <w:color w:val="545454"/>
          <w:spacing w:val="0"/>
          <w:w w:val="65"/>
        </w:rPr>
        <w:t>'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561" w:lineRule="atLeas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507.319489pt;margin-top:-.808591pt;width:.1pt;height:11.970704pt;mso-position-horizontal-relative:page;mso-position-vertical-relative:paragraph;z-index:-15473" coordorigin="10146,-16" coordsize="2,239">
            <v:shape style="position:absolute;left:10146;top:-16;width:2;height:239" coordorigin="10146,-16" coordsize="0,239" path="m10146,223l10146,-16e" filled="f" stroked="t" strokeweight="3.84697pt" strokecolor="#EBEBE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8"/>
          <w:szCs w:val="18"/>
          <w:color w:val="6E6E6E"/>
          <w:w w:val="47"/>
          <w:i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7"/>
          <w:w w:val="47"/>
          <w:i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AEAEAF"/>
          <w:spacing w:val="0"/>
          <w:w w:val="78"/>
          <w:i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AEAEAF"/>
          <w:spacing w:val="0"/>
          <w:w w:val="79"/>
          <w:i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0" w:right="100"/>
          <w:cols w:num="4" w:equalWidth="0">
            <w:col w:w="3969" w:space="1023"/>
            <w:col w:w="722" w:space="94"/>
            <w:col w:w="4129" w:space="28"/>
            <w:col w:w="1855"/>
          </w:cols>
        </w:sectPr>
      </w:pPr>
      <w:rPr/>
    </w:p>
    <w:p>
      <w:pPr>
        <w:spacing w:before="0" w:after="0" w:line="604" w:lineRule="atLeast"/>
        <w:ind w:right="-20"/>
        <w:jc w:val="right"/>
        <w:tabs>
          <w:tab w:pos="32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9.815521pt;margin-top:5.845599pt;width:5.33820pt;height:31.122648pt;mso-position-horizontal-relative:page;mso-position-vertical-relative:paragraph;z-index:-15486" type="#_x0000_t202" filled="f" stroked="f">
            <v:textbox inset="0,0,0,0">
              <w:txbxContent>
                <w:p>
                  <w:pPr>
                    <w:spacing w:before="0" w:after="0" w:line="204" w:lineRule="exact"/>
                    <w:ind w:left="1" w:right="-46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Pr/>
                  <w:r>
                    <w:rPr>
                      <w:rFonts w:ascii="Arial" w:hAnsi="Arial" w:cs="Arial" w:eastAsia="Arial"/>
                      <w:sz w:val="20"/>
                      <w:szCs w:val="20"/>
                      <w:color w:val="414141"/>
                      <w:spacing w:val="0"/>
                      <w:w w:val="147"/>
                    </w:rPr>
                    <w:t>\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93.718811pt;margin-top:3.553246pt;width:.1pt;height:13.642579pt;mso-position-horizontal-relative:page;mso-position-vertical-relative:paragraph;z-index:-15476" coordorigin="9874,71" coordsize="2,273">
            <v:shape style="position:absolute;left:9874;top:71;width:2;height:273" coordorigin="9874,71" coordsize="0,273" path="m9874,344l9874,71e" filled="f" stroked="t" strokeweight="2.4976pt" strokecolor="#EBEBEB">
              <v:path arrowok="t"/>
            </v:shape>
          </v:group>
          <w10:wrap type="none"/>
        </w:pict>
      </w:r>
      <w:r>
        <w:rPr/>
        <w:pict>
          <v:group style="position:absolute;margin-left:449.815521pt;margin-top:10.717513pt;width:5.33820pt;height:26.250734pt;mso-position-horizontal-relative:page;mso-position-vertical-relative:paragraph;z-index:-15475" coordorigin="8996,214" coordsize="107,525">
            <v:shape style="position:absolute;left:8996;top:214;width:107;height:525" coordorigin="8996,214" coordsize="107,525" path="m8996,214l9103,214,9103,739,8996,739,8996,214e" filled="t" fillcolor="#EBEBEB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5"/>
          <w:szCs w:val="15"/>
          <w:color w:val="414141"/>
          <w:w w:val="85"/>
        </w:rPr>
        <w:t>1</w:t>
      </w:r>
      <w:r>
        <w:rPr>
          <w:rFonts w:ascii="Times New Roman" w:hAnsi="Times New Roman" w:cs="Times New Roman" w:eastAsia="Times New Roman"/>
          <w:sz w:val="15"/>
          <w:szCs w:val="15"/>
          <w:color w:val="414141"/>
          <w:w w:val="100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414141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SUNUCU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0" w:after="0" w:line="444" w:lineRule="exact"/>
        <w:ind w:left="2394" w:right="2317"/>
        <w:jc w:val="center"/>
        <w:rPr>
          <w:rFonts w:ascii="Courier New" w:hAnsi="Courier New" w:cs="Courier New" w:eastAsia="Courier New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22"/>
          <w:szCs w:val="122"/>
          <w:color w:val="184FB6"/>
          <w:spacing w:val="0"/>
          <w:w w:val="127"/>
          <w:position w:val="-76"/>
        </w:rPr>
        <w:t>k</w:t>
      </w:r>
      <w:r>
        <w:rPr>
          <w:rFonts w:ascii="Times New Roman" w:hAnsi="Times New Roman" w:cs="Times New Roman" w:eastAsia="Times New Roman"/>
          <w:sz w:val="122"/>
          <w:szCs w:val="122"/>
          <w:color w:val="184FB6"/>
          <w:spacing w:val="-135"/>
          <w:w w:val="127"/>
          <w:position w:val="-76"/>
        </w:rPr>
        <w:t> </w:t>
      </w:r>
      <w:r>
        <w:rPr>
          <w:rFonts w:ascii="Courier New" w:hAnsi="Courier New" w:cs="Courier New" w:eastAsia="Courier New"/>
          <w:sz w:val="11"/>
          <w:szCs w:val="11"/>
          <w:color w:val="184FB6"/>
          <w:spacing w:val="0"/>
          <w:w w:val="431"/>
          <w:position w:val="-63"/>
        </w:rPr>
        <w:t>A</w:t>
      </w:r>
      <w:r>
        <w:rPr>
          <w:rFonts w:ascii="Courier New" w:hAnsi="Courier New" w:cs="Courier New" w:eastAsia="Courier New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475" w:lineRule="atLeast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414141"/>
          <w:spacing w:val="0"/>
          <w:w w:val="148"/>
        </w:rPr>
        <w:t>h</w:t>
      </w:r>
      <w:r>
        <w:rPr>
          <w:rFonts w:ascii="Arial" w:hAnsi="Arial" w:cs="Arial" w:eastAsia="Arial"/>
          <w:sz w:val="20"/>
          <w:szCs w:val="20"/>
          <w:color w:val="414141"/>
          <w:spacing w:val="-1"/>
          <w:w w:val="148"/>
        </w:rPr>
        <w:t> </w:t>
      </w:r>
      <w:r>
        <w:rPr>
          <w:rFonts w:ascii="Arial" w:hAnsi="Arial" w:cs="Arial" w:eastAsia="Arial"/>
          <w:sz w:val="20"/>
          <w:szCs w:val="20"/>
          <w:color w:val="414141"/>
          <w:spacing w:val="0"/>
          <w:w w:val="148"/>
        </w:rPr>
        <w:t>11</w:t>
      </w:r>
      <w:r>
        <w:rPr>
          <w:rFonts w:ascii="Arial" w:hAnsi="Arial" w:cs="Arial" w:eastAsia="Arial"/>
          <w:sz w:val="20"/>
          <w:szCs w:val="20"/>
          <w:color w:val="8E9090"/>
          <w:spacing w:val="13"/>
          <w:w w:val="71"/>
        </w:rPr>
        <w:t>.</w:t>
      </w:r>
      <w:r>
        <w:rPr>
          <w:rFonts w:ascii="Arial" w:hAnsi="Arial" w:cs="Arial" w:eastAsia="Arial"/>
          <w:sz w:val="20"/>
          <w:szCs w:val="20"/>
          <w:color w:val="545454"/>
          <w:spacing w:val="0"/>
          <w:w w:val="143"/>
        </w:rPr>
        <w:t>.</w:t>
      </w:r>
      <w:r>
        <w:rPr>
          <w:rFonts w:ascii="Arial" w:hAnsi="Arial" w:cs="Arial" w:eastAsia="Arial"/>
          <w:sz w:val="20"/>
          <w:szCs w:val="20"/>
          <w:color w:val="545454"/>
          <w:spacing w:val="21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6E6E6E"/>
          <w:spacing w:val="0"/>
          <w:w w:val="256"/>
        </w:rPr>
        <w:t>-</w:t>
      </w:r>
      <w:r>
        <w:rPr>
          <w:rFonts w:ascii="Arial" w:hAnsi="Arial" w:cs="Arial" w:eastAsia="Arial"/>
          <w:sz w:val="20"/>
          <w:szCs w:val="20"/>
          <w:color w:val="6E6E6E"/>
          <w:spacing w:val="-41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8E9090"/>
          <w:spacing w:val="0"/>
          <w:w w:val="75"/>
        </w:rPr>
        <w:t>-</w:t>
      </w:r>
      <w:r>
        <w:rPr>
          <w:rFonts w:ascii="Arial" w:hAnsi="Arial" w:cs="Arial" w:eastAsia="Arial"/>
          <w:sz w:val="20"/>
          <w:szCs w:val="20"/>
          <w:color w:val="8E9090"/>
          <w:spacing w:val="-17"/>
          <w:w w:val="75"/>
        </w:rPr>
        <w:t>-</w:t>
      </w:r>
      <w:r>
        <w:rPr>
          <w:rFonts w:ascii="Arial" w:hAnsi="Arial" w:cs="Arial" w:eastAsia="Arial"/>
          <w:sz w:val="20"/>
          <w:szCs w:val="20"/>
          <w:color w:val="AEAEAF"/>
          <w:spacing w:val="0"/>
          <w:w w:val="72"/>
        </w:rPr>
        <w:t>·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306" w:lineRule="exact"/>
        <w:ind w:left="38" w:right="-20"/>
        <w:jc w:val="left"/>
        <w:rPr>
          <w:rFonts w:ascii="Times New Roman" w:hAnsi="Times New Roman" w:cs="Times New Roman" w:eastAsia="Times New Roman"/>
          <w:sz w:val="39"/>
          <w:szCs w:val="39"/>
        </w:rPr>
      </w:pPr>
      <w:rPr/>
      <w:r>
        <w:rPr>
          <w:rFonts w:ascii="Times New Roman" w:hAnsi="Times New Roman" w:cs="Times New Roman" w:eastAsia="Times New Roman"/>
          <w:sz w:val="39"/>
          <w:szCs w:val="39"/>
          <w:color w:val="8E9090"/>
          <w:spacing w:val="0"/>
          <w:w w:val="123"/>
          <w:position w:val="-5"/>
        </w:rPr>
        <w:t>\</w:t>
      </w:r>
      <w:r>
        <w:rPr>
          <w:rFonts w:ascii="Times New Roman" w:hAnsi="Times New Roman" w:cs="Times New Roman" w:eastAsia="Times New Roman"/>
          <w:sz w:val="39"/>
          <w:szCs w:val="3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0" w:right="100"/>
          <w:cols w:num="2" w:equalWidth="0">
            <w:col w:w="6267" w:space="2566"/>
            <w:col w:w="2987"/>
          </w:cols>
        </w:sectPr>
      </w:pPr>
      <w:rPr/>
    </w:p>
    <w:p>
      <w:pPr>
        <w:spacing w:before="0" w:after="0" w:line="7" w:lineRule="atLeast"/>
        <w:ind w:right="2155"/>
        <w:jc w:val="right"/>
        <w:tabs>
          <w:tab w:pos="360" w:val="left"/>
        </w:tabs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6E6E6E"/>
          <w:spacing w:val="-9"/>
          <w:w w:val="141"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8E9090"/>
          <w:spacing w:val="0"/>
          <w:w w:val="56"/>
        </w:rPr>
        <w:t>...</w:t>
      </w:r>
      <w:r>
        <w:rPr>
          <w:rFonts w:ascii="Times New Roman" w:hAnsi="Times New Roman" w:cs="Times New Roman" w:eastAsia="Times New Roman"/>
          <w:sz w:val="14"/>
          <w:szCs w:val="14"/>
          <w:color w:val="8E909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8E9090"/>
          <w:spacing w:val="0"/>
          <w:w w:val="100"/>
        </w:rPr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62"/>
        </w:rPr>
        <w:t>·,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0" w:right="100"/>
        </w:sectPr>
      </w:pPr>
      <w:rPr/>
    </w:p>
    <w:p>
      <w:pPr>
        <w:spacing w:before="34" w:after="0" w:line="240" w:lineRule="auto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0360DF"/>
          <w:spacing w:val="0"/>
          <w:w w:val="65"/>
          <w:i/>
        </w:rPr>
        <w:t>..-:::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7" w:after="0" w:line="278" w:lineRule="exact"/>
        <w:ind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2"/>
          <w:szCs w:val="32"/>
          <w:color w:val="3A426E"/>
          <w:w w:val="162"/>
          <w:b/>
          <w:bCs/>
          <w:position w:val="-8"/>
        </w:rPr>
        <w:t>I</w:t>
      </w:r>
      <w:r>
        <w:rPr>
          <w:rFonts w:ascii="Times New Roman" w:hAnsi="Times New Roman" w:cs="Times New Roman" w:eastAsia="Times New Roman"/>
          <w:sz w:val="32"/>
          <w:szCs w:val="32"/>
          <w:color w:val="3A426E"/>
          <w:spacing w:val="-9"/>
          <w:w w:val="162"/>
          <w:b/>
          <w:bCs/>
          <w:position w:val="-8"/>
        </w:rPr>
        <w:t>s</w:t>
      </w:r>
      <w:r>
        <w:rPr>
          <w:rFonts w:ascii="Times New Roman" w:hAnsi="Times New Roman" w:cs="Times New Roman" w:eastAsia="Times New Roman"/>
          <w:sz w:val="32"/>
          <w:szCs w:val="32"/>
          <w:color w:val="414141"/>
          <w:spacing w:val="0"/>
          <w:w w:val="99"/>
          <w:b/>
          <w:bCs/>
          <w:position w:val="-8"/>
        </w:rPr>
        <w:t>ınail</w:t>
      </w:r>
      <w:r>
        <w:rPr>
          <w:rFonts w:ascii="Times New Roman" w:hAnsi="Times New Roman" w:cs="Times New Roman" w:eastAsia="Times New Roman"/>
          <w:sz w:val="32"/>
          <w:szCs w:val="32"/>
          <w:color w:val="414141"/>
          <w:spacing w:val="-12"/>
          <w:w w:val="100"/>
          <w:b/>
          <w:bCs/>
          <w:position w:val="-8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14141"/>
          <w:spacing w:val="0"/>
          <w:w w:val="103"/>
          <w:b/>
          <w:bCs/>
          <w:position w:val="-8"/>
        </w:rPr>
        <w:t>YAPlCI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280" w:bottom="280" w:left="0" w:right="100"/>
          <w:cols w:num="2" w:equalWidth="0">
            <w:col w:w="2379" w:space="11"/>
            <w:col w:w="9430"/>
          </w:cols>
        </w:sectPr>
      </w:pPr>
      <w:rPr/>
    </w:p>
    <w:p>
      <w:pPr>
        <w:spacing w:before="0" w:after="0" w:line="381" w:lineRule="exact"/>
        <w:ind w:left="480" w:right="-20"/>
        <w:jc w:val="left"/>
        <w:tabs>
          <w:tab w:pos="2460" w:val="left"/>
          <w:tab w:pos="534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v:group style="position:absolute;margin-left:14.4pt;margin-top:29.880001pt;width:571.080012pt;height:780.360002pt;mso-position-horizontal-relative:page;mso-position-vertical-relative:page;z-index:-15485" coordorigin="288,598" coordsize="11422,15607">
            <v:group style="position:absolute;left:298;top:624;width:2846;height:2" coordorigin="298,624" coordsize="2846,2">
              <v:shape style="position:absolute;left:298;top:624;width:2846;height:2" coordorigin="298,624" coordsize="2846,0" path="m298,624l3144,624e" filled="f" stroked="t" strokeweight=".96pt" strokecolor="#545454">
                <v:path arrowok="t"/>
              </v:shape>
            </v:group>
            <v:group style="position:absolute;left:302;top:614;width:2;height:629" coordorigin="302,614" coordsize="2,629">
              <v:shape style="position:absolute;left:302;top:614;width:2;height:629" coordorigin="302,614" coordsize="0,629" path="m302,1243l302,614e" filled="f" stroked="t" strokeweight=".48pt" strokecolor="#131313">
                <v:path arrowok="t"/>
              </v:shape>
            </v:group>
            <v:group style="position:absolute;left:2362;top:614;width:2;height:1142" coordorigin="2362,614" coordsize="2,1142">
              <v:shape style="position:absolute;left:2362;top:614;width:2;height:1142" coordorigin="2362,614" coordsize="0,1142" path="m2362,1757l2362,614e" filled="f" stroked="t" strokeweight=".96pt" strokecolor="#4B4B4B">
                <v:path arrowok="t"/>
              </v:shape>
            </v:group>
            <v:group style="position:absolute;left:2822;top:605;width:782;height:2" coordorigin="2822,605" coordsize="782,2">
              <v:shape style="position:absolute;left:2822;top:605;width:782;height:2" coordorigin="2822,605" coordsize="782,0" path="m2822,605l3605,605e" filled="f" stroked="t" strokeweight=".48pt" strokecolor="#000000">
                <v:path arrowok="t"/>
              </v:shape>
            </v:group>
            <v:group style="position:absolute;left:3576;top:619;width:317;height:2" coordorigin="3576,619" coordsize="317,2">
              <v:shape style="position:absolute;left:3576;top:619;width:317;height:2" coordorigin="3576,619" coordsize="317,0" path="m3576,619l3893,619e" filled="f" stroked="t" strokeweight=".48pt" strokecolor="#232323">
                <v:path arrowok="t"/>
              </v:shape>
            </v:group>
            <v:group style="position:absolute;left:298;top:614;width:9917;height:2" coordorigin="298,614" coordsize="9917,2">
              <v:shape style="position:absolute;left:298;top:614;width:9917;height:2" coordorigin="298,614" coordsize="9917,0" path="m298,614l10214,614e" filled="f" stroked="t" strokeweight=".72pt" strokecolor="#4F4F4F">
                <v:path arrowok="t"/>
              </v:shape>
            </v:group>
            <v:group style="position:absolute;left:9182;top:605;width:2;height:638" coordorigin="9182,605" coordsize="2,638">
              <v:shape style="position:absolute;left:9182;top:605;width:2;height:638" coordorigin="9182,605" coordsize="0,638" path="m9182,1243l9182,605e" filled="f" stroked="t" strokeweight=".48pt" strokecolor="#3F3F3F">
                <v:path arrowok="t"/>
              </v:shape>
            </v:group>
            <v:group style="position:absolute;left:9970;top:607;width:1699;height:2" coordorigin="9970,607" coordsize="1699,2">
              <v:shape style="position:absolute;left:9970;top:607;width:1699;height:2" coordorigin="9970,607" coordsize="1699,0" path="m9970,607l11669,607e" filled="f" stroked="t" strokeweight=".48pt" strokecolor="#282828">
                <v:path arrowok="t"/>
              </v:shape>
            </v:group>
            <v:group style="position:absolute;left:11664;top:605;width:2;height:1646" coordorigin="11664,605" coordsize="2,1646">
              <v:shape style="position:absolute;left:11664;top:605;width:2;height:1646" coordorigin="11664,605" coordsize="0,1646" path="m11664,2251l11664,605e" filled="f" stroked="t" strokeweight=".72pt" strokecolor="#4F4F4F">
                <v:path arrowok="t"/>
              </v:shape>
            </v:group>
            <v:group style="position:absolute;left:307;top:1186;width:2;height:2170" coordorigin="307,1186" coordsize="2,2170">
              <v:shape style="position:absolute;left:307;top:1186;width:2;height:2170" coordorigin="307,1186" coordsize="0,2170" path="m307,3355l307,1186e" filled="f" stroked="t" strokeweight=".96pt" strokecolor="#4B4B4B">
                <v:path arrowok="t"/>
              </v:shape>
            </v:group>
            <v:group style="position:absolute;left:9187;top:1147;width:2;height:1080" coordorigin="9187,1147" coordsize="2,1080">
              <v:shape style="position:absolute;left:9187;top:1147;width:2;height:1080" coordorigin="9187,1147" coordsize="0,1080" path="m9187,2227l9187,1147e" filled="f" stroked="t" strokeweight=".96pt" strokecolor="#606060">
                <v:path arrowok="t"/>
              </v:shape>
            </v:group>
            <v:group style="position:absolute;left:2366;top:1642;width:2;height:595" coordorigin="2366,1642" coordsize="2,595">
              <v:shape style="position:absolute;left:2366;top:1642;width:2;height:595" coordorigin="2366,1642" coordsize="0,595" path="m2366,2237l2366,1642e" filled="f" stroked="t" strokeweight=".48pt" strokecolor="#1F1F1F">
                <v:path arrowok="t"/>
              </v:shape>
            </v:group>
            <v:group style="position:absolute;left:11669;top:2174;width:2;height:523" coordorigin="11669,2174" coordsize="2,523">
              <v:shape style="position:absolute;left:11669;top:2174;width:2;height:523" coordorigin="11669,2174" coordsize="0,523" path="m11669,2698l11669,2174e" filled="f" stroked="t" strokeweight=".48pt" strokecolor="#2B2B2B">
                <v:path arrowok="t"/>
              </v:shape>
            </v:group>
            <v:group style="position:absolute;left:298;top:2880;width:4454;height:2" coordorigin="298,2880" coordsize="4454,2">
              <v:shape style="position:absolute;left:298;top:2880;width:4454;height:2" coordorigin="298,2880" coordsize="4454,0" path="m298,2880l4752,2880e" filled="f" stroked="t" strokeweight=".96pt" strokecolor="#4B4B4B">
                <v:path arrowok="t"/>
              </v:shape>
            </v:group>
            <v:group style="position:absolute;left:4550;top:2866;width:624;height:2" coordorigin="4550,2866" coordsize="624,2">
              <v:shape style="position:absolute;left:4550;top:2866;width:624;height:2" coordorigin="4550,2866" coordsize="624,0" path="m4550,2866l5174,2866e" filled="f" stroked="t" strokeweight=".48pt" strokecolor="#181818">
                <v:path arrowok="t"/>
              </v:shape>
            </v:group>
            <v:group style="position:absolute;left:5146;top:2875;width:4190;height:2" coordorigin="5146,2875" coordsize="4190,2">
              <v:shape style="position:absolute;left:5146;top:2875;width:4190;height:2" coordorigin="5146,2875" coordsize="4190,0" path="m5146,2875l9336,2875e" filled="f" stroked="t" strokeweight=".48pt" strokecolor="#1C1C1C">
                <v:path arrowok="t"/>
              </v:shape>
            </v:group>
            <v:group style="position:absolute;left:9278;top:2870;width:2395;height:2" coordorigin="9278,2870" coordsize="2395,2">
              <v:shape style="position:absolute;left:9278;top:2870;width:2395;height:2" coordorigin="9278,2870" coordsize="2395,0" path="m9278,2870l11674,2870e" filled="f" stroked="t" strokeweight=".72pt" strokecolor="#484848">
                <v:path arrowok="t"/>
              </v:shape>
            </v:group>
            <v:group style="position:absolute;left:298;top:3101;width:1267;height:2" coordorigin="298,3101" coordsize="1267,2">
              <v:shape style="position:absolute;left:298;top:3101;width:1267;height:2" coordorigin="298,3101" coordsize="1267,0" path="m298,3101l1565,3101e" filled="f" stroked="t" strokeweight=".72pt" strokecolor="#343434">
                <v:path arrowok="t"/>
              </v:shape>
            </v:group>
            <v:group style="position:absolute;left:1507;top:3091;width:3696;height:2" coordorigin="1507,3091" coordsize="3696,2">
              <v:shape style="position:absolute;left:1507;top:3091;width:3696;height:2" coordorigin="1507,3091" coordsize="3696,0" path="m1507,3091l5203,3091e" filled="f" stroked="t" strokeweight=".72pt" strokecolor="#383838">
                <v:path arrowok="t"/>
              </v:shape>
            </v:group>
            <v:group style="position:absolute;left:5146;top:3091;width:6533;height:2" coordorigin="5146,3091" coordsize="6533,2">
              <v:shape style="position:absolute;left:5146;top:3091;width:6533;height:2" coordorigin="5146,3091" coordsize="6533,0" path="m5146,3091l11678,3091e" filled="f" stroked="t" strokeweight=".96pt" strokecolor="#575757">
                <v:path arrowok="t"/>
              </v:shape>
            </v:group>
            <v:group style="position:absolute;left:11674;top:605;width:2;height:3154" coordorigin="11674,605" coordsize="2,3154">
              <v:shape style="position:absolute;left:11674;top:605;width:2;height:3154" coordorigin="11674,605" coordsize="0,3154" path="m11674,3758l11674,605e" filled="f" stroked="t" strokeweight=".48pt" strokecolor="#444444">
                <v:path arrowok="t"/>
              </v:shape>
            </v:group>
            <v:group style="position:absolute;left:298;top:3314;width:6504;height:2" coordorigin="298,3314" coordsize="6504,2">
              <v:shape style="position:absolute;left:298;top:3314;width:6504;height:2" coordorigin="298,3314" coordsize="6504,0" path="m298,3314l6802,3314e" filled="f" stroked="t" strokeweight=".96pt" strokecolor="#545454">
                <v:path arrowok="t"/>
              </v:shape>
            </v:group>
            <v:group style="position:absolute;left:6773;top:3307;width:4910;height:2" coordorigin="6773,3307" coordsize="4910,2">
              <v:shape style="position:absolute;left:6773;top:3307;width:4910;height:2" coordorigin="6773,3307" coordsize="4910,0" path="m6773,3307l11683,3307e" filled="f" stroked="t" strokeweight=".48pt" strokecolor="#282828">
                <v:path arrowok="t"/>
              </v:shape>
            </v:group>
            <v:group style="position:absolute;left:307;top:3278;width:2;height:802" coordorigin="307,3278" coordsize="2,802">
              <v:shape style="position:absolute;left:307;top:3278;width:2;height:802" coordorigin="307,3278" coordsize="0,802" path="m307,4080l307,3278e" filled="f" stroked="t" strokeweight=".96pt" strokecolor="#ACACAC">
                <v:path arrowok="t"/>
              </v:shape>
            </v:group>
            <v:group style="position:absolute;left:3869;top:3302;width:2;height:312" coordorigin="3869,3302" coordsize="2,312">
              <v:shape style="position:absolute;left:3869;top:3302;width:2;height:312" coordorigin="3869,3302" coordsize="0,312" path="m3869,3614l3869,3302e" filled="f" stroked="t" strokeweight=".96pt" strokecolor="#444444">
                <v:path arrowok="t"/>
              </v:shape>
            </v:group>
            <v:group style="position:absolute;left:7008;top:3302;width:2;height:768" coordorigin="7008,3302" coordsize="2,768">
              <v:shape style="position:absolute;left:7008;top:3302;width:2;height:768" coordorigin="7008,3302" coordsize="0,768" path="m7008,4070l7008,3302e" filled="f" stroked="t" strokeweight=".96pt" strokecolor="#4B4B4B">
                <v:path arrowok="t"/>
              </v:shape>
            </v:group>
            <v:group style="position:absolute;left:3874;top:3499;width:2;height:259" coordorigin="3874,3499" coordsize="2,259">
              <v:shape style="position:absolute;left:3874;top:3499;width:2;height:259" coordorigin="3874,3499" coordsize="0,259" path="m3874,3758l3874,3499e" filled="f" stroked="t" strokeweight=".48pt" strokecolor="#282828">
                <v:path arrowok="t"/>
              </v:shape>
            </v:group>
            <v:group style="position:absolute;left:3869;top:3744;width:3149;height:2" coordorigin="3869,3744" coordsize="3149,2">
              <v:shape style="position:absolute;left:3869;top:3744;width:3149;height:2" coordorigin="3869,3744" coordsize="3149,0" path="m3869,3744l7018,3744e" filled="f" stroked="t" strokeweight=".96pt" strokecolor="#232323">
                <v:path arrowok="t"/>
              </v:shape>
            </v:group>
            <v:group style="position:absolute;left:298;top:4066;width:3605;height:2" coordorigin="298,4066" coordsize="3605,2">
              <v:shape style="position:absolute;left:298;top:4066;width:3605;height:2" coordorigin="298,4066" coordsize="3605,0" path="m298,4066l3902,4066e" filled="f" stroked="t" strokeweight=".48pt" strokecolor="#1F1F1F">
                <v:path arrowok="t"/>
              </v:shape>
            </v:group>
            <v:group style="position:absolute;left:3878;top:3701;width:2;height:370" coordorigin="3878,3701" coordsize="2,370">
              <v:shape style="position:absolute;left:3878;top:3701;width:2;height:370" coordorigin="3878,3701" coordsize="0,370" path="m3878,4070l3878,3701e" filled="f" stroked="t" strokeweight=".96pt" strokecolor="#383838">
                <v:path arrowok="t"/>
              </v:shape>
            </v:group>
            <v:group style="position:absolute;left:3869;top:4051;width:3168;height:2" coordorigin="3869,4051" coordsize="3168,2">
              <v:shape style="position:absolute;left:3869;top:4051;width:3168;height:2" coordorigin="3869,4051" coordsize="3168,0" path="m3869,4051l7037,4051e" filled="f" stroked="t" strokeweight="1.68pt" strokecolor="#2B2B2B">
                <v:path arrowok="t"/>
              </v:shape>
            </v:group>
            <v:group style="position:absolute;left:6960;top:4061;width:4723;height:2" coordorigin="6960,4061" coordsize="4723,2">
              <v:shape style="position:absolute;left:6960;top:4061;width:4723;height:2" coordorigin="6960,4061" coordsize="4723,0" path="m6960,4061l11683,4061e" filled="f" stroked="t" strokeweight=".96pt" strokecolor="#545454">
                <v:path arrowok="t"/>
              </v:shape>
            </v:group>
            <v:group style="position:absolute;left:11674;top:3701;width:2;height:1325" coordorigin="11674,3701" coordsize="2,1325">
              <v:shape style="position:absolute;left:11674;top:3701;width:2;height:1325" coordorigin="11674,3701" coordsize="0,1325" path="m11674,5026l11674,3701e" filled="f" stroked="t" strokeweight=".96pt" strokecolor="#707070">
                <v:path arrowok="t"/>
              </v:shape>
            </v:group>
            <v:group style="position:absolute;left:298;top:4344;width:4666;height:2" coordorigin="298,4344" coordsize="4666,2">
              <v:shape style="position:absolute;left:298;top:4344;width:4666;height:2" coordorigin="298,4344" coordsize="4666,0" path="m298,4344l4963,4344e" filled="f" stroked="t" strokeweight=".48pt" strokecolor="#1C1C1C">
                <v:path arrowok="t"/>
              </v:shape>
            </v:group>
            <v:group style="position:absolute;left:307;top:3590;width:2;height:773" coordorigin="307,3590" coordsize="2,773">
              <v:shape style="position:absolute;left:307;top:3590;width:2;height:773" coordorigin="307,3590" coordsize="0,773" path="m307,4363l307,3590e" filled="f" stroked="t" strokeweight=".96pt" strokecolor="#8C8C8C">
                <v:path arrowok="t"/>
              </v:shape>
            </v:group>
            <v:group style="position:absolute;left:4906;top:4339;width:298;height:2" coordorigin="4906,4339" coordsize="298,2">
              <v:shape style="position:absolute;left:4906;top:4339;width:298;height:2" coordorigin="4906,4339" coordsize="298,0" path="m4906,4339l5203,4339e" filled="f" stroked="t" strokeweight=".72pt" strokecolor="#3F3F3F">
                <v:path arrowok="t"/>
              </v:shape>
            </v:group>
            <v:group style="position:absolute;left:5146;top:4344;width:341;height:2" coordorigin="5146,4344" coordsize="341,2">
              <v:shape style="position:absolute;left:5146;top:4344;width:341;height:2" coordorigin="5146,4344" coordsize="341,0" path="m5146,4344l5486,4344e" filled="f" stroked="t" strokeweight=".48pt" strokecolor="#282828">
                <v:path arrowok="t"/>
              </v:shape>
            </v:group>
            <v:group style="position:absolute;left:5429;top:4339;width:6254;height:2" coordorigin="5429,4339" coordsize="6254,2">
              <v:shape style="position:absolute;left:5429;top:4339;width:6254;height:2" coordorigin="5429,4339" coordsize="6254,0" path="m5429,4339l11683,4339e" filled="f" stroked="t" strokeweight=".96pt" strokecolor="#545454">
                <v:path arrowok="t"/>
              </v:shape>
            </v:group>
            <v:group style="position:absolute;left:11674;top:4003;width:2;height:365" coordorigin="11674,4003" coordsize="2,365">
              <v:shape style="position:absolute;left:11674;top:4003;width:2;height:365" coordorigin="11674,4003" coordsize="0,365" path="m11674,4368l11674,4003e" filled="f" stroked="t" strokeweight=".96pt" strokecolor="#A0A0A0">
                <v:path arrowok="t"/>
              </v:shape>
            </v:group>
            <v:group style="position:absolute;left:307;top:4296;width:2;height:11899" coordorigin="307,4296" coordsize="2,11899">
              <v:shape style="position:absolute;left:307;top:4296;width:2;height:11899" coordorigin="307,4296" coordsize="0,11899" path="m307,16195l307,4296e" filled="f" stroked="t" strokeweight=".96pt" strokecolor="#444444">
                <v:path arrowok="t"/>
              </v:shape>
            </v:group>
            <v:group style="position:absolute;left:2362;top:4560;width:1795;height:2" coordorigin="2362,4560" coordsize="1795,2">
              <v:shape style="position:absolute;left:2362;top:4560;width:1795;height:2" coordorigin="2362,4560" coordsize="1795,0" path="m2362,4560l4157,4560e" filled="f" stroked="t" strokeweight=".72pt" strokecolor="#3B3B3B">
                <v:path arrowok="t"/>
              </v:shape>
            </v:group>
            <v:group style="position:absolute;left:4099;top:4560;width:7584;height:2" coordorigin="4099,4560" coordsize="7584,2">
              <v:shape style="position:absolute;left:4099;top:4560;width:7584;height:2" coordorigin="4099,4560" coordsize="7584,0" path="m4099,4560l11683,4560e" filled="f" stroked="t" strokeweight=".96pt" strokecolor="#575757">
                <v:path arrowok="t"/>
              </v:shape>
            </v:group>
            <v:group style="position:absolute;left:4939;top:4550;width:2;height:1877" coordorigin="4939,4550" coordsize="2,1877">
              <v:shape style="position:absolute;left:4939;top:4550;width:2;height:1877" coordorigin="4939,4550" coordsize="0,1877" path="m4939,6427l4939,4550e" filled="f" stroked="t" strokeweight=".48pt" strokecolor="#1F1F1F">
                <v:path arrowok="t"/>
              </v:shape>
            </v:group>
            <v:group style="position:absolute;left:4930;top:5002;width:1339;height:2" coordorigin="4930,5002" coordsize="1339,2">
              <v:shape style="position:absolute;left:4930;top:5002;width:1339;height:2" coordorigin="4930,5002" coordsize="1339,0" path="m4930,5002l6269,5002e" filled="f" stroked="t" strokeweight=".48pt" strokecolor="#2B2B2B">
                <v:path arrowok="t"/>
              </v:shape>
            </v:group>
            <v:group style="position:absolute;left:7872;top:4550;width:2;height:485" coordorigin="7872,4550" coordsize="2,485">
              <v:shape style="position:absolute;left:7872;top:4550;width:2;height:485" coordorigin="7872,4550" coordsize="0,485" path="m7872,5035l7872,4550e" filled="f" stroked="t" strokeweight=".96pt" strokecolor="#646464">
                <v:path arrowok="t"/>
              </v:shape>
            </v:group>
            <v:group style="position:absolute;left:11674;top:4354;width:2;height:1195" coordorigin="11674,4354" coordsize="2,1195">
              <v:shape style="position:absolute;left:11674;top:4354;width:2;height:1195" coordorigin="11674,4354" coordsize="0,1195" path="m11674,5549l11674,4354e" filled="f" stroked="t" strokeweight=".96pt" strokecolor="#575757">
                <v:path arrowok="t"/>
              </v:shape>
            </v:group>
            <v:group style="position:absolute;left:6269;top:5002;width:1152;height:2" coordorigin="6269,5002" coordsize="1152,2">
              <v:shape style="position:absolute;left:6269;top:5002;width:1152;height:2" coordorigin="6269,5002" coordsize="1152,0" path="m6269,5002l7421,5002e" filled="f" stroked="t" strokeweight=".48pt" strokecolor="#000000">
                <v:path arrowok="t"/>
              </v:shape>
            </v:group>
            <v:group style="position:absolute;left:7421;top:5002;width:883;height:2" coordorigin="7421,5002" coordsize="883,2">
              <v:shape style="position:absolute;left:7421;top:5002;width:883;height:2" coordorigin="7421,5002" coordsize="883,0" path="m7421,5002l8304,5002e" filled="f" stroked="t" strokeweight=".48pt" strokecolor="#6B6B6B">
                <v:path arrowok="t"/>
              </v:shape>
            </v:group>
            <v:group style="position:absolute;left:8304;top:5002;width:2107;height:2" coordorigin="8304,5002" coordsize="2107,2">
              <v:shape style="position:absolute;left:8304;top:5002;width:2107;height:2" coordorigin="8304,5002" coordsize="2107,0" path="m8304,5002l10411,5002e" filled="f" stroked="t" strokeweight=".48pt" strokecolor="#000000">
                <v:path arrowok="t"/>
              </v:shape>
            </v:group>
            <v:group style="position:absolute;left:10411;top:5002;width:1267;height:2" coordorigin="10411,5002" coordsize="1267,2">
              <v:shape style="position:absolute;left:10411;top:5002;width:1267;height:2" coordorigin="10411,5002" coordsize="1267,0" path="m10411,5002l11678,5002e" filled="f" stroked="t" strokeweight=".48pt" strokecolor="#606060">
                <v:path arrowok="t"/>
              </v:shape>
            </v:group>
            <v:group style="position:absolute;left:4934;top:5290;width:3730;height:2" coordorigin="4934,5290" coordsize="3730,2">
              <v:shape style="position:absolute;left:4934;top:5290;width:3730;height:2" coordorigin="4934,5290" coordsize="3730,0" path="m4934,5290l8664,5290e" filled="f" stroked="t" strokeweight=".96pt" strokecolor="#545454">
                <v:path arrowok="t"/>
              </v:shape>
            </v:group>
            <v:group style="position:absolute;left:8635;top:5280;width:672;height:2" coordorigin="8635,5280" coordsize="672,2">
              <v:shape style="position:absolute;left:8635;top:5280;width:672;height:2" coordorigin="8635,5280" coordsize="672,0" path="m8635,5280l9307,5280e" filled="f" stroked="t" strokeweight=".96pt" strokecolor="#1C1C1C">
                <v:path arrowok="t"/>
              </v:shape>
            </v:group>
            <v:group style="position:absolute;left:9307;top:5280;width:2371;height:2" coordorigin="9307,5280" coordsize="2371,2">
              <v:shape style="position:absolute;left:9307;top:5280;width:2371;height:2" coordorigin="9307,5280" coordsize="2371,0" path="m9307,5280l11678,5280e" filled="f" stroked="t" strokeweight=".48pt" strokecolor="#1F1F1F">
                <v:path arrowok="t"/>
              </v:shape>
            </v:group>
            <v:group style="position:absolute;left:4934;top:5530;width:5347;height:2" coordorigin="4934,5530" coordsize="5347,2">
              <v:shape style="position:absolute;left:4934;top:5530;width:5347;height:2" coordorigin="4934,5530" coordsize="5347,0" path="m4934,5530l10282,5530e" filled="f" stroked="t" strokeweight=".96pt" strokecolor="#575757">
                <v:path arrowok="t"/>
              </v:shape>
            </v:group>
            <v:group style="position:absolute;left:9970;top:5515;width:1709;height:2" coordorigin="9970,5515" coordsize="1709,2">
              <v:shape style="position:absolute;left:9970;top:5515;width:1709;height:2" coordorigin="9970,5515" coordsize="1709,0" path="m9970,5515l11678,5515e" filled="f" stroked="t" strokeweight=".48pt" strokecolor="#2B2B2B">
                <v:path arrowok="t"/>
              </v:shape>
            </v:group>
            <v:group style="position:absolute;left:2362;top:5750;width:5088;height:2" coordorigin="2362,5750" coordsize="5088,2">
              <v:shape style="position:absolute;left:2362;top:5750;width:5088;height:2" coordorigin="2362,5750" coordsize="5088,0" path="m2362,5750l7450,5750e" filled="f" stroked="t" strokeweight=".96pt" strokecolor="#545454">
                <v:path arrowok="t"/>
              </v:shape>
            </v:group>
            <v:group style="position:absolute;left:7421;top:5765;width:446;height:2" coordorigin="7421,5765" coordsize="446,2">
              <v:shape style="position:absolute;left:7421;top:5765;width:446;height:2" coordorigin="7421,5765" coordsize="446,0" path="m7421,5765l7867,5765e" filled="f" stroked="t" strokeweight=".96pt" strokecolor="#979797">
                <v:path arrowok="t"/>
              </v:shape>
            </v:group>
            <v:group style="position:absolute;left:7867;top:5765;width:1440;height:2" coordorigin="7867,5765" coordsize="1440,2">
              <v:shape style="position:absolute;left:7867;top:5765;width:1440;height:2" coordorigin="7867,5765" coordsize="1440,0" path="m7867,5765l9307,5765e" filled="f" stroked="t" strokeweight=".48pt" strokecolor="#A0A0A0">
                <v:path arrowok="t"/>
              </v:shape>
            </v:group>
            <v:group style="position:absolute;left:9278;top:5746;width:2405;height:2" coordorigin="9278,5746" coordsize="2405,2">
              <v:shape style="position:absolute;left:9278;top:5746;width:2405;height:2" coordorigin="9278,5746" coordsize="2405,0" path="m9278,5746l11683,5746e" filled="f" stroked="t" strokeweight=".48pt" strokecolor="#232323">
                <v:path arrowok="t"/>
              </v:shape>
            </v:group>
            <v:group style="position:absolute;left:11678;top:5482;width:2;height:1853" coordorigin="11678,5482" coordsize="2,1853">
              <v:shape style="position:absolute;left:11678;top:5482;width:2;height:1853" coordorigin="11678,5482" coordsize="0,1853" path="m11678,7334l11678,5482e" filled="f" stroked="t" strokeweight=".48pt" strokecolor="#2B2B2B">
                <v:path arrowok="t"/>
              </v:shape>
            </v:group>
            <v:group style="position:absolute;left:298;top:5981;width:542;height:2" coordorigin="298,5981" coordsize="542,2">
              <v:shape style="position:absolute;left:298;top:5981;width:542;height:2" coordorigin="298,5981" coordsize="542,0" path="m298,5981l840,5981e" filled="f" stroked="t" strokeweight=".72pt" strokecolor="#444444">
                <v:path arrowok="t"/>
              </v:shape>
            </v:group>
            <v:group style="position:absolute;left:782;top:5986;width:1622;height:2" coordorigin="782,5986" coordsize="1622,2">
              <v:shape style="position:absolute;left:782;top:5986;width:1622;height:2" coordorigin="782,5986" coordsize="1622,0" path="m782,5986l2405,5986e" filled="f" stroked="t" strokeweight=".48pt" strokecolor="#232323">
                <v:path arrowok="t"/>
              </v:shape>
            </v:group>
            <v:group style="position:absolute;left:2328;top:5981;width:1306;height:2" coordorigin="2328,5981" coordsize="1306,2">
              <v:shape style="position:absolute;left:2328;top:5981;width:1306;height:2" coordorigin="2328,5981" coordsize="1306,0" path="m2328,5981l3634,5981e" filled="f" stroked="t" strokeweight=".72pt" strokecolor="#3F3F3F">
                <v:path arrowok="t"/>
              </v:shape>
            </v:group>
            <v:group style="position:absolute;left:3226;top:5981;width:8458;height:2" coordorigin="3226,5981" coordsize="8458,2">
              <v:shape style="position:absolute;left:3226;top:5981;width:8458;height:2" coordorigin="3226,5981" coordsize="8458,0" path="m3226,5981l11683,5981e" filled="f" stroked="t" strokeweight=".96pt" strokecolor="#545454">
                <v:path arrowok="t"/>
              </v:shape>
            </v:group>
            <v:group style="position:absolute;left:7877;top:5971;width:2;height:662" coordorigin="7877,5971" coordsize="2,662">
              <v:shape style="position:absolute;left:7877;top:5971;width:2;height:662" coordorigin="7877,5971" coordsize="0,662" path="m7877,6634l7877,5971e" filled="f" stroked="t" strokeweight=".48pt" strokecolor="#343434">
                <v:path arrowok="t"/>
              </v:shape>
            </v:group>
            <v:group style="position:absolute;left:2369;top:4061;width:2;height:3058" coordorigin="2369,4061" coordsize="2,3058">
              <v:shape style="position:absolute;left:2369;top:4061;width:2;height:3058" coordorigin="2369,4061" coordsize="0,3058" path="m2369,7118l2369,4061e" filled="f" stroked="t" strokeweight=".96pt" strokecolor="#4F4F4F">
                <v:path arrowok="t"/>
              </v:shape>
            </v:group>
            <v:group style="position:absolute;left:2357;top:6394;width:965;height:2" coordorigin="2357,6394" coordsize="965,2">
              <v:shape style="position:absolute;left:2357;top:6394;width:965;height:2" coordorigin="2357,6394" coordsize="965,0" path="m2357,6394l3322,6394e" filled="f" stroked="t" strokeweight=".48pt" strokecolor="#4F4F4F">
                <v:path arrowok="t"/>
              </v:shape>
            </v:group>
            <v:group style="position:absolute;left:3293;top:6408;width:5914;height:2" coordorigin="3293,6408" coordsize="5914,2">
              <v:shape style="position:absolute;left:3293;top:6408;width:5914;height:2" coordorigin="3293,6408" coordsize="5914,0" path="m3293,6408l9206,6408e" filled="f" stroked="t" strokeweight=".48pt" strokecolor="#1C1C1C">
                <v:path arrowok="t"/>
              </v:shape>
            </v:group>
            <v:group style="position:absolute;left:9149;top:6408;width:187;height:2" coordorigin="9149,6408" coordsize="187,2">
              <v:shape style="position:absolute;left:9149;top:6408;width:187;height:2" coordorigin="9149,6408" coordsize="187,0" path="m9149,6408l9336,6408e" filled="f" stroked="t" strokeweight=".48pt" strokecolor="#2F2F2F">
                <v:path arrowok="t"/>
              </v:shape>
            </v:group>
            <v:group style="position:absolute;left:9278;top:6403;width:2405;height:2" coordorigin="9278,6403" coordsize="2405,2">
              <v:shape style="position:absolute;left:9278;top:6403;width:2405;height:2" coordorigin="9278,6403" coordsize="2405,0" path="m9278,6403l11683,6403e" filled="f" stroked="t" strokeweight=".96pt" strokecolor="#4B4B4B">
                <v:path arrowok="t"/>
              </v:shape>
            </v:group>
            <v:group style="position:absolute;left:2362;top:6624;width:9322;height:2" coordorigin="2362,6624" coordsize="9322,2">
              <v:shape style="position:absolute;left:2362;top:6624;width:9322;height:2" coordorigin="2362,6624" coordsize="9322,0" path="m2362,6624l11683,6624e" filled="f" stroked="t" strokeweight=".96pt" strokecolor="#545454">
                <v:path arrowok="t"/>
              </v:shape>
            </v:group>
            <v:group style="position:absolute;left:4944;top:6360;width:2;height:274" coordorigin="4944,6360" coordsize="2,274">
              <v:shape style="position:absolute;left:4944;top:6360;width:2;height:274" coordorigin="4944,6360" coordsize="0,274" path="m4944,6634l4944,6360e" filled="f" stroked="t" strokeweight=".72pt" strokecolor="#282828">
                <v:path arrowok="t"/>
              </v:shape>
            </v:group>
            <v:group style="position:absolute;left:298;top:6847;width:9010;height:2" coordorigin="298,6847" coordsize="9010,2">
              <v:shape style="position:absolute;left:298;top:6847;width:9010;height:2" coordorigin="298,6847" coordsize="9010,0" path="m298,6847l9307,6847e" filled="f" stroked="t" strokeweight=".96pt" strokecolor="#545454">
                <v:path arrowok="t"/>
              </v:shape>
            </v:group>
            <v:group style="position:absolute;left:9307;top:6850;width:2371;height:2" coordorigin="9307,6850" coordsize="2371,2">
              <v:shape style="position:absolute;left:9307;top:6850;width:2371;height:2" coordorigin="9307,6850" coordsize="2371,0" path="m9307,6850l11678,6850e" filled="f" stroked="t" strokeweight=".48pt" strokecolor="#646464">
                <v:path arrowok="t"/>
              </v:shape>
            </v:group>
            <v:group style="position:absolute;left:298;top:7094;width:3235;height:2" coordorigin="298,7094" coordsize="3235,2">
              <v:shape style="position:absolute;left:298;top:7094;width:3235;height:2" coordorigin="298,7094" coordsize="3235,0" path="m298,7094l3533,7094e" filled="f" stroked="t" strokeweight=".96pt" strokecolor="#545454">
                <v:path arrowok="t"/>
              </v:shape>
            </v:group>
            <v:group style="position:absolute;left:2328;top:7090;width:6878;height:2" coordorigin="2328,7090" coordsize="6878,2">
              <v:shape style="position:absolute;left:2328;top:7090;width:6878;height:2" coordorigin="2328,7090" coordsize="6878,0" path="m2328,7090l9206,7090e" filled="f" stroked="t" strokeweight=".48pt" strokecolor="#282828">
                <v:path arrowok="t"/>
              </v:shape>
            </v:group>
            <v:group style="position:absolute;left:9139;top:7085;width:2544;height:2" coordorigin="9139,7085" coordsize="2544,2">
              <v:shape style="position:absolute;left:9139;top:7085;width:2544;height:2" coordorigin="9139,7085" coordsize="2544,0" path="m9139,7085l11683,7085e" filled="f" stroked="t" strokeweight=".96pt" strokecolor="#545454">
                <v:path arrowok="t"/>
              </v:shape>
            </v:group>
            <v:group style="position:absolute;left:2376;top:7042;width:2;height:3307" coordorigin="2376,7042" coordsize="2,3307">
              <v:shape style="position:absolute;left:2376;top:7042;width:2;height:3307" coordorigin="2376,7042" coordsize="0,3307" path="m2376,10349l2376,7042e" filled="f" stroked="t" strokeweight=".48pt" strokecolor="#1C1C1C">
                <v:path arrowok="t"/>
              </v:shape>
            </v:group>
            <v:group style="position:absolute;left:4954;top:7085;width:2;height:240" coordorigin="4954,7085" coordsize="2,240">
              <v:shape style="position:absolute;left:4954;top:7085;width:2;height:240" coordorigin="4954,7085" coordsize="0,240" path="m4954,7325l4954,7085e" filled="f" stroked="t" strokeweight="1.44pt" strokecolor="#484848">
                <v:path arrowok="t"/>
              </v:shape>
            </v:group>
            <v:group style="position:absolute;left:4925;top:7296;width:2942;height:2" coordorigin="4925,7296" coordsize="2942,2">
              <v:shape style="position:absolute;left:4925;top:7296;width:2942;height:2" coordorigin="4925,7296" coordsize="2942,0" path="m4925,7296l7867,7296e" filled="f" stroked="t" strokeweight=".48pt" strokecolor="#545454">
                <v:path arrowok="t"/>
              </v:shape>
            </v:group>
            <v:group style="position:absolute;left:7838;top:7310;width:1498;height:2" coordorigin="7838,7310" coordsize="1498,2">
              <v:shape style="position:absolute;left:7838;top:7310;width:1498;height:2" coordorigin="7838,7310" coordsize="1498,0" path="m7838,7310l9336,7310e" filled="f" stroked="t" strokeweight=".48pt" strokecolor="#1C1C1C">
                <v:path arrowok="t"/>
              </v:shape>
            </v:group>
            <v:group style="position:absolute;left:9278;top:7306;width:1162;height:2" coordorigin="9278,7306" coordsize="1162,2">
              <v:shape style="position:absolute;left:9278;top:7306;width:1162;height:2" coordorigin="9278,7306" coordsize="1162,0" path="m9278,7306l10440,7306e" filled="f" stroked="t" strokeweight=".72pt" strokecolor="#444444">
                <v:path arrowok="t"/>
              </v:shape>
            </v:group>
            <v:group style="position:absolute;left:10382;top:7310;width:1301;height:2" coordorigin="10382,7310" coordsize="1301,2">
              <v:shape style="position:absolute;left:10382;top:7310;width:1301;height:2" coordorigin="10382,7310" coordsize="1301,0" path="m10382,7310l11683,7310e" filled="f" stroked="t" strokeweight=".48pt" strokecolor="#232323">
                <v:path arrowok="t"/>
              </v:shape>
            </v:group>
            <v:group style="position:absolute;left:4944;top:7267;width:2;height:490" coordorigin="4944,7267" coordsize="2,490">
              <v:shape style="position:absolute;left:4944;top:7267;width:2;height:490" coordorigin="4944,7267" coordsize="0,490" path="m4944,7757l4944,7267e" filled="f" stroked="t" strokeweight=".96pt" strokecolor="#4B4B4B">
                <v:path arrowok="t"/>
              </v:shape>
            </v:group>
            <v:group style="position:absolute;left:4934;top:7531;width:1896;height:2" coordorigin="4934,7531" coordsize="1896,2">
              <v:shape style="position:absolute;left:4934;top:7531;width:1896;height:2" coordorigin="4934,7531" coordsize="1896,0" path="m4934,7531l6830,7531e" filled="f" stroked="t" strokeweight=".48pt" strokecolor="#282828">
                <v:path arrowok="t"/>
              </v:shape>
            </v:group>
            <v:group style="position:absolute;left:6773;top:7526;width:1123;height:2" coordorigin="6773,7526" coordsize="1123,2">
              <v:shape style="position:absolute;left:6773;top:7526;width:1123;height:2" coordorigin="6773,7526" coordsize="1123,0" path="m6773,7526l7896,7526e" filled="f" stroked="t" strokeweight=".72pt" strokecolor="#3F3F3F">
                <v:path arrowok="t"/>
              </v:shape>
            </v:group>
            <v:group style="position:absolute;left:7680;top:7526;width:4008;height:2" coordorigin="7680,7526" coordsize="4008,2">
              <v:shape style="position:absolute;left:7680;top:7526;width:4008;height:2" coordorigin="7680,7526" coordsize="4008,0" path="m7680,7526l11688,7526e" filled="f" stroked="t" strokeweight=".96pt" strokecolor="#5B5B5B">
                <v:path arrowok="t"/>
              </v:shape>
            </v:group>
            <v:group style="position:absolute;left:11683;top:1224;width:2;height:7598" coordorigin="11683,1224" coordsize="2,7598">
              <v:shape style="position:absolute;left:11683;top:1224;width:2;height:7598" coordorigin="11683,1224" coordsize="0,7598" path="m11683,8822l11683,1224e" filled="f" stroked="t" strokeweight=".48pt" strokecolor="#484848">
                <v:path arrowok="t"/>
              </v:shape>
            </v:group>
            <v:group style="position:absolute;left:293;top:7858;width:518;height:2" coordorigin="293,7858" coordsize="518,2">
              <v:shape style="position:absolute;left:293;top:7858;width:518;height:2" coordorigin="293,7858" coordsize="518,0" path="m293,7858l811,7858e" filled="f" stroked="t" strokeweight=".48pt" strokecolor="#1F1F1F">
                <v:path arrowok="t"/>
              </v:shape>
            </v:group>
            <v:group style="position:absolute;left:811;top:7858;width:1090;height:2" coordorigin="811,7858" coordsize="1090,2">
              <v:shape style="position:absolute;left:811;top:7858;width:1090;height:2" coordorigin="811,7858" coordsize="1090,0" path="m811,7858l1901,7858e" filled="f" stroked="t" strokeweight=".48pt" strokecolor="#000000">
                <v:path arrowok="t"/>
              </v:shape>
            </v:group>
            <v:group style="position:absolute;left:1901;top:7858;width:922;height:2" coordorigin="1901,7858" coordsize="922,2">
              <v:shape style="position:absolute;left:1901;top:7858;width:922;height:2" coordorigin="1901,7858" coordsize="922,0" path="m1901,7858l2822,7858e" filled="f" stroked="t" strokeweight=".48pt" strokecolor="#1C1C1C">
                <v:path arrowok="t"/>
              </v:shape>
            </v:group>
            <v:group style="position:absolute;left:2822;top:7858;width:7589;height:2" coordorigin="2822,7858" coordsize="7589,2">
              <v:shape style="position:absolute;left:2822;top:7858;width:7589;height:2" coordorigin="2822,7858" coordsize="7589,0" path="m2822,7858l10411,7858e" filled="f" stroked="t" strokeweight=".48pt" strokecolor="#000000">
                <v:path arrowok="t"/>
              </v:shape>
            </v:group>
            <v:group style="position:absolute;left:10411;top:7858;width:1267;height:2" coordorigin="10411,7858" coordsize="1267,2">
              <v:shape style="position:absolute;left:10411;top:7858;width:1267;height:2" coordorigin="10411,7858" coordsize="1267,0" path="m10411,7858l11678,7858e" filled="f" stroked="t" strokeweight=".48pt" strokecolor="#2F2F2F">
                <v:path arrowok="t"/>
              </v:shape>
            </v:group>
            <v:group style="position:absolute;left:298;top:8568;width:2554;height:2" coordorigin="298,8568" coordsize="2554,2">
              <v:shape style="position:absolute;left:298;top:8568;width:2554;height:2" coordorigin="298,8568" coordsize="2554,0" path="m298,8568l2851,8568e" filled="f" stroked="t" strokeweight=".48pt" strokecolor="#1F1F1F">
                <v:path arrowok="t"/>
              </v:shape>
            </v:group>
            <v:group style="position:absolute;left:2794;top:8563;width:5573;height:2" coordorigin="2794,8563" coordsize="5573,2">
              <v:shape style="position:absolute;left:2794;top:8563;width:5573;height:2" coordorigin="2794,8563" coordsize="5573,0" path="m2794,8563l8366,8563e" filled="f" stroked="t" strokeweight=".96pt" strokecolor="#545454">
                <v:path arrowok="t"/>
              </v:shape>
            </v:group>
            <v:group style="position:absolute;left:7867;top:8549;width:437;height:2" coordorigin="7867,8549" coordsize="437,2">
              <v:shape style="position:absolute;left:7867;top:8549;width:437;height:2" coordorigin="7867,8549" coordsize="437,0" path="m7867,8549l8304,8549e" filled="f" stroked="t" strokeweight=".96pt" strokecolor="#1F1F1F">
                <v:path arrowok="t"/>
              </v:shape>
            </v:group>
            <v:group style="position:absolute;left:8304;top:8549;width:3374;height:2" coordorigin="8304,8549" coordsize="3374,2">
              <v:shape style="position:absolute;left:8304;top:8549;width:3374;height:2" coordorigin="8304,8549" coordsize="3374,0" path="m8304,8549l11678,8549e" filled="f" stroked="t" strokeweight=".48pt" strokecolor="#1C1C1C">
                <v:path arrowok="t"/>
              </v:shape>
            </v:group>
            <v:group style="position:absolute;left:312;top:8510;width:2;height:797" coordorigin="312,8510" coordsize="2,797">
              <v:shape style="position:absolute;left:312;top:8510;width:2;height:797" coordorigin="312,8510" coordsize="0,797" path="m312,9307l312,8510e" filled="f" stroked="t" strokeweight=".48pt" strokecolor="#181818">
                <v:path arrowok="t"/>
              </v:shape>
            </v:group>
            <v:group style="position:absolute;left:298;top:9288;width:2102;height:2" coordorigin="298,9288" coordsize="2102,2">
              <v:shape style="position:absolute;left:298;top:9288;width:2102;height:2" coordorigin="298,9288" coordsize="2102,0" path="m298,9288l2400,9288e" filled="f" stroked="t" strokeweight=".48pt" strokecolor="#1F1F1F">
                <v:path arrowok="t"/>
              </v:shape>
            </v:group>
            <v:group style="position:absolute;left:2333;top:9283;width:8107;height:2" coordorigin="2333,9283" coordsize="8107,2">
              <v:shape style="position:absolute;left:2333;top:9283;width:8107;height:2" coordorigin="2333,9283" coordsize="8107,0" path="m2333,9283l10440,9283e" filled="f" stroked="t" strokeweight=".72pt" strokecolor="#484848">
                <v:path arrowok="t"/>
              </v:shape>
            </v:group>
            <v:group style="position:absolute;left:10382;top:9283;width:1310;height:2" coordorigin="10382,9283" coordsize="1310,2">
              <v:shape style="position:absolute;left:10382;top:9283;width:1310;height:2" coordorigin="10382,9283" coordsize="1310,0" path="m10382,9283l11693,9283e" filled="f" stroked="t" strokeweight=".96pt" strokecolor="#5B5B5B">
                <v:path arrowok="t"/>
              </v:shape>
            </v:group>
            <v:group style="position:absolute;left:11683;top:8765;width:2;height:1987" coordorigin="11683,8765" coordsize="2,1987">
              <v:shape style="position:absolute;left:11683;top:8765;width:2;height:1987" coordorigin="11683,8765" coordsize="0,1987" path="m11683,10752l11683,8765e" filled="f" stroked="t" strokeweight=".96pt" strokecolor="#5B5B5B">
                <v:path arrowok="t"/>
              </v:shape>
            </v:group>
            <v:group style="position:absolute;left:298;top:9600;width:8069;height:2" coordorigin="298,9600" coordsize="8069,2">
              <v:shape style="position:absolute;left:298;top:9600;width:8069;height:2" coordorigin="298,9600" coordsize="8069,0" path="m298,9600l8366,9600e" filled="f" stroked="t" strokeweight=".96pt" strokecolor="#575757">
                <v:path arrowok="t"/>
              </v:shape>
            </v:group>
            <v:group style="position:absolute;left:302;top:9269;width:2;height:326" coordorigin="302,9269" coordsize="2,326">
              <v:shape style="position:absolute;left:302;top:9269;width:2;height:326" coordorigin="302,9269" coordsize="0,326" path="m302,9595l302,9269e" filled="f" stroked="t" strokeweight=".48pt" strokecolor="#545454">
                <v:path arrowok="t"/>
              </v:shape>
            </v:group>
            <v:group style="position:absolute;left:8304;top:9586;width:874;height:2" coordorigin="8304,9586" coordsize="874,2">
              <v:shape style="position:absolute;left:8304;top:9586;width:874;height:2" coordorigin="8304,9586" coordsize="874,0" path="m8304,9586l9178,9586e" filled="f" stroked="t" strokeweight=".48pt" strokecolor="#282828">
                <v:path arrowok="t"/>
              </v:shape>
            </v:group>
            <v:group style="position:absolute;left:9149;top:9595;width:2544;height:2" coordorigin="9149,9595" coordsize="2544,2">
              <v:shape style="position:absolute;left:9149;top:9595;width:2544;height:2" coordorigin="9149,9595" coordsize="2544,0" path="m9149,9595l11693,9595e" filled="f" stroked="t" strokeweight=".48pt" strokecolor="#2B2B2B">
                <v:path arrowok="t"/>
              </v:shape>
            </v:group>
            <v:group style="position:absolute;left:298;top:9821;width:1603;height:2" coordorigin="298,9821" coordsize="1603,2">
              <v:shape style="position:absolute;left:298;top:9821;width:1603;height:2" coordorigin="298,9821" coordsize="1603,0" path="m298,9821l1901,9821e" filled="f" stroked="t" strokeweight=".96pt" strokecolor="#232323">
                <v:path arrowok="t"/>
              </v:shape>
            </v:group>
            <v:group style="position:absolute;left:312;top:9547;width:2;height:3120" coordorigin="312,9547" coordsize="2,3120">
              <v:shape style="position:absolute;left:312;top:9547;width:2;height:3120" coordorigin="312,9547" coordsize="0,3120" path="m312,12667l312,9547e" filled="f" stroked="t" strokeweight=".48pt" strokecolor="#181818">
                <v:path arrowok="t"/>
              </v:shape>
            </v:group>
            <v:group style="position:absolute;left:1901;top:9821;width:470;height:2" coordorigin="1901,9821" coordsize="470,2">
              <v:shape style="position:absolute;left:1901;top:9821;width:470;height:2" coordorigin="1901,9821" coordsize="470,0" path="m1901,9821l2371,9821e" filled="f" stroked="t" strokeweight=".48pt" strokecolor="#0F0F0F">
                <v:path arrowok="t"/>
              </v:shape>
            </v:group>
            <v:group style="position:absolute;left:2362;top:9821;width:461;height:2" coordorigin="2362,9821" coordsize="461,2">
              <v:shape style="position:absolute;left:2362;top:9821;width:461;height:2" coordorigin="2362,9821" coordsize="461,0" path="m2362,9821l2822,9821e" filled="f" stroked="t" strokeweight=".96pt" strokecolor="#232323">
                <v:path arrowok="t"/>
              </v:shape>
            </v:group>
            <v:group style="position:absolute;left:2822;top:9821;width:499;height:2" coordorigin="2822,9821" coordsize="499,2">
              <v:shape style="position:absolute;left:2822;top:9821;width:499;height:2" coordorigin="2822,9821" coordsize="499,0" path="m2822,9821l3322,9821e" filled="f" stroked="t" strokeweight=".48pt" strokecolor="#000000">
                <v:path arrowok="t"/>
              </v:shape>
            </v:group>
            <v:group style="position:absolute;left:3293;top:9835;width:4157;height:2" coordorigin="3293,9835" coordsize="4157,2">
              <v:shape style="position:absolute;left:3293;top:9835;width:4157;height:2" coordorigin="3293,9835" coordsize="4157,0" path="m3293,9835l7450,9835e" filled="f" stroked="t" strokeweight=".48pt" strokecolor="#232323">
                <v:path arrowok="t"/>
              </v:shape>
            </v:group>
            <v:group style="position:absolute;left:7392;top:9830;width:4301;height:2" coordorigin="7392,9830" coordsize="4301,2">
              <v:shape style="position:absolute;left:7392;top:9830;width:4301;height:2" coordorigin="7392,9830" coordsize="4301,0" path="m7392,9830l11693,9830e" filled="f" stroked="t" strokeweight=".96pt" strokecolor="#575757">
                <v:path arrowok="t"/>
              </v:shape>
            </v:group>
            <v:group style="position:absolute;left:298;top:10320;width:1421;height:2" coordorigin="298,10320" coordsize="1421,2">
              <v:shape style="position:absolute;left:298;top:10320;width:1421;height:2" coordorigin="298,10320" coordsize="1421,0" path="m298,10320l1718,10320e" filled="f" stroked="t" strokeweight=".72pt" strokecolor="#4B4B4B">
                <v:path arrowok="t"/>
              </v:shape>
            </v:group>
            <v:group style="position:absolute;left:1661;top:10325;width:739;height:2" coordorigin="1661,10325" coordsize="739,2">
              <v:shape style="position:absolute;left:1661;top:10325;width:739;height:2" coordorigin="1661,10325" coordsize="739,0" path="m1661,10325l2400,10325e" filled="f" stroked="t" strokeweight=".48pt" strokecolor="#282828">
                <v:path arrowok="t"/>
              </v:shape>
            </v:group>
            <v:group style="position:absolute;left:2285;top:10320;width:6922;height:2" coordorigin="2285,10320" coordsize="6922,2">
              <v:shape style="position:absolute;left:2285;top:10320;width:6922;height:2" coordorigin="2285,10320" coordsize="6922,0" path="m2285,10320l9206,10320e" filled="f" stroked="t" strokeweight=".96pt" strokecolor="#545454">
                <v:path arrowok="t"/>
              </v:shape>
            </v:group>
            <v:group style="position:absolute;left:9149;top:10315;width:187;height:2" coordorigin="9149,10315" coordsize="187,2">
              <v:shape style="position:absolute;left:9149;top:10315;width:187;height:2" coordorigin="9149,10315" coordsize="187,0" path="m9149,10315l9336,10315e" filled="f" stroked="t" strokeweight=".48pt" strokecolor="#1F1F1F">
                <v:path arrowok="t"/>
              </v:shape>
            </v:group>
            <v:group style="position:absolute;left:9278;top:10320;width:720;height:2" coordorigin="9278,10320" coordsize="720,2">
              <v:shape style="position:absolute;left:9278;top:10320;width:720;height:2" coordorigin="9278,10320" coordsize="720,0" path="m9278,10320l9998,10320e" filled="f" stroked="t" strokeweight=".72pt" strokecolor="#3F3F3F">
                <v:path arrowok="t"/>
              </v:shape>
            </v:group>
            <v:group style="position:absolute;left:9941;top:10315;width:1752;height:2" coordorigin="9941,10315" coordsize="1752,2">
              <v:shape style="position:absolute;left:9941;top:10315;width:1752;height:2" coordorigin="9941,10315" coordsize="1752,0" path="m9941,10315l11693,10315e" filled="f" stroked="t" strokeweight=".48pt" strokecolor="#1C1C1C">
                <v:path arrowok="t"/>
              </v:shape>
            </v:group>
            <v:group style="position:absolute;left:298;top:10541;width:4920;height:2" coordorigin="298,10541" coordsize="4920,2">
              <v:shape style="position:absolute;left:298;top:10541;width:4920;height:2" coordorigin="298,10541" coordsize="4920,0" path="m298,10541l5218,10541e" filled="f" stroked="t" strokeweight=".96pt" strokecolor="#545454">
                <v:path arrowok="t"/>
              </v:shape>
            </v:group>
            <v:group style="position:absolute;left:2381;top:10272;width:2;height:480" coordorigin="2381,10272" coordsize="2,480">
              <v:shape style="position:absolute;left:2381;top:10272;width:2;height:480" coordorigin="2381,10272" coordsize="0,480" path="m2381,10752l2381,10272e" filled="f" stroked="t" strokeweight=".72pt" strokecolor="#343434">
                <v:path arrowok="t"/>
              </v:shape>
            </v:group>
            <v:group style="position:absolute;left:3864;top:10526;width:264;height:2" coordorigin="3864,10526" coordsize="264,2">
              <v:shape style="position:absolute;left:3864;top:10526;width:264;height:2" coordorigin="3864,10526" coordsize="264,0" path="m3864,10526l4128,10526e" filled="f" stroked="t" strokeweight=".96pt" strokecolor="#282828">
                <v:path arrowok="t"/>
              </v:shape>
            </v:group>
            <v:group style="position:absolute;left:4550;top:10526;width:624;height:2" coordorigin="4550,10526" coordsize="624,2">
              <v:shape style="position:absolute;left:4550;top:10526;width:624;height:2" coordorigin="4550,10526" coordsize="624,0" path="m4550,10526l5174,10526e" filled="f" stroked="t" strokeweight=".96pt" strokecolor="#282828">
                <v:path arrowok="t"/>
              </v:shape>
            </v:group>
            <v:group style="position:absolute;left:5174;top:10526;width:1094;height:2" coordorigin="5174,10526" coordsize="1094,2">
              <v:shape style="position:absolute;left:5174;top:10526;width:1094;height:2" coordorigin="5174,10526" coordsize="1094,0" path="m5174,10526l6269,10526e" filled="f" stroked="t" strokeweight=".48pt" strokecolor="#2B2B2B">
                <v:path arrowok="t"/>
              </v:shape>
            </v:group>
            <v:group style="position:absolute;left:6240;top:10536;width:3096;height:2" coordorigin="6240,10536" coordsize="3096,2">
              <v:shape style="position:absolute;left:6240;top:10536;width:3096;height:2" coordorigin="6240,10536" coordsize="3096,0" path="m6240,10536l9336,10536e" filled="f" stroked="t" strokeweight=".48pt" strokecolor="#1F1F1F">
                <v:path arrowok="t"/>
              </v:shape>
            </v:group>
            <v:group style="position:absolute;left:9278;top:10531;width:2414;height:2" coordorigin="9278,10531" coordsize="2414,2">
              <v:shape style="position:absolute;left:9278;top:10531;width:2414;height:2" coordorigin="9278,10531" coordsize="2414,0" path="m9278,10531l11693,10531e" filled="f" stroked="t" strokeweight=".96pt" strokecolor="#4B4B4B">
                <v:path arrowok="t"/>
              </v:shape>
            </v:group>
            <v:group style="position:absolute;left:1114;top:10488;width:2;height:2899" coordorigin="1114,10488" coordsize="2,2899">
              <v:shape style="position:absolute;left:1114;top:10488;width:2;height:2899" coordorigin="1114,10488" coordsize="0,2899" path="m1114,13387l1114,10488e" filled="f" stroked="t" strokeweight=".96pt" strokecolor="#444444">
                <v:path arrowok="t"/>
              </v:shape>
            </v:group>
            <v:group style="position:absolute;left:1094;top:10718;width:1282;height:2" coordorigin="1094,10718" coordsize="1282,2">
              <v:shape style="position:absolute;left:1094;top:10718;width:1282;height:2" coordorigin="1094,10718" coordsize="1282,0" path="m1094,10718l2376,10718e" filled="f" stroked="t" strokeweight=".48pt" strokecolor="#343434">
                <v:path arrowok="t"/>
              </v:shape>
            </v:group>
            <v:group style="position:absolute;left:1699;top:10531;width:2;height:2856" coordorigin="1699,10531" coordsize="2,2856">
              <v:shape style="position:absolute;left:1699;top:10531;width:2;height:2856" coordorigin="1699,10531" coordsize="0,2856" path="m1699,13387l1699,10531e" filled="f" stroked="t" strokeweight=".96pt" strokecolor="#4B4B4B">
                <v:path arrowok="t"/>
              </v:shape>
            </v:group>
            <v:group style="position:absolute;left:4128;top:10718;width:1046;height:2" coordorigin="4128,10718" coordsize="1046,2">
              <v:shape style="position:absolute;left:4128;top:10718;width:1046;height:2" coordorigin="4128,10718" coordsize="1046,0" path="m4128,10718l5174,10718e" filled="f" stroked="t" strokeweight=".48pt" strokecolor="#2F2F2F">
                <v:path arrowok="t"/>
              </v:shape>
            </v:group>
            <v:group style="position:absolute;left:5174;top:10718;width:3461;height:2" coordorigin="5174,10718" coordsize="3461,2">
              <v:shape style="position:absolute;left:5174;top:10718;width:3461;height:2" coordorigin="5174,10718" coordsize="3461,0" path="m5174,10718l8635,10718e" filled="f" stroked="t" strokeweight=".48pt" strokecolor="#0F0F0F">
                <v:path arrowok="t"/>
              </v:shape>
            </v:group>
            <v:group style="position:absolute;left:7426;top:10522;width:2;height:5664" coordorigin="7426,10522" coordsize="2,5664">
              <v:shape style="position:absolute;left:7426;top:10522;width:2;height:5664" coordorigin="7426,10522" coordsize="0,5664" path="m7426,16186l7426,10522e" filled="f" stroked="t" strokeweight=".48pt" strokecolor="#444444">
                <v:path arrowok="t"/>
              </v:shape>
            </v:group>
            <v:group style="position:absolute;left:8635;top:10718;width:1776;height:2" coordorigin="8635,10718" coordsize="1776,2">
              <v:shape style="position:absolute;left:8635;top:10718;width:1776;height:2" coordorigin="8635,10718" coordsize="1776,0" path="m8635,10718l10411,10718e" filled="f" stroked="t" strokeweight=".48pt" strokecolor="#2F2F2F">
                <v:path arrowok="t"/>
              </v:shape>
            </v:group>
            <v:group style="position:absolute;left:10411;top:10718;width:1267;height:2" coordorigin="10411,10718" coordsize="1267,2">
              <v:shape style="position:absolute;left:10411;top:10718;width:1267;height:2" coordorigin="10411,10718" coordsize="1267,0" path="m10411,10718l11678,10718e" filled="f" stroked="t" strokeweight=".48pt" strokecolor="#909090">
                <v:path arrowok="t"/>
              </v:shape>
            </v:group>
            <v:group style="position:absolute;left:2381;top:10685;width:2;height:1358" coordorigin="2381,10685" coordsize="2,1358">
              <v:shape style="position:absolute;left:2381;top:10685;width:2;height:1358" coordorigin="2381,10685" coordsize="0,1358" path="m2381,12043l2381,10685e" filled="f" stroked="t" strokeweight=".96pt" strokecolor="#4B4B4B">
                <v:path arrowok="t"/>
              </v:shape>
            </v:group>
            <v:group style="position:absolute;left:11683;top:10685;width:2;height:259" coordorigin="11683,10685" coordsize="2,259">
              <v:shape style="position:absolute;left:11683;top:10685;width:2;height:259" coordorigin="11683,10685" coordsize="0,259" path="m11683,10944l11683,10685e" filled="f" stroked="t" strokeweight=".72pt" strokecolor="#444444">
                <v:path arrowok="t"/>
              </v:shape>
            </v:group>
            <v:group style="position:absolute;left:7426;top:10886;width:2;height:787" coordorigin="7426,10886" coordsize="2,787">
              <v:shape style="position:absolute;left:7426;top:10886;width:2;height:787" coordorigin="7426,10886" coordsize="0,787" path="m7426,11674l7426,10886e" filled="f" stroked="t" strokeweight=".48pt" strokecolor="#232323">
                <v:path arrowok="t"/>
              </v:shape>
            </v:group>
            <v:group style="position:absolute;left:11688;top:10886;width:2;height:1008" coordorigin="11688,10886" coordsize="2,1008">
              <v:shape style="position:absolute;left:11688;top:10886;width:2;height:1008" coordorigin="11688,10886" coordsize="0,1008" path="m11688,11894l11688,10886e" filled="f" stroked="t" strokeweight=".48pt" strokecolor="#1F1F1F">
                <v:path arrowok="t"/>
              </v:shape>
            </v:group>
            <v:group style="position:absolute;left:7430;top:11597;width:2;height:2328" coordorigin="7430,11597" coordsize="2,2328">
              <v:shape style="position:absolute;left:7430;top:11597;width:2;height:2328" coordorigin="7430,11597" coordsize="0,2328" path="m7430,13925l7430,11597e" filled="f" stroked="t" strokeweight=".96pt" strokecolor="#4F4F4F">
                <v:path arrowok="t"/>
              </v:shape>
            </v:group>
            <v:group style="position:absolute;left:2388;top:11986;width:2;height:1531" coordorigin="2388,11986" coordsize="2,1531">
              <v:shape style="position:absolute;left:2388;top:11986;width:2;height:1531" coordorigin="2388,11986" coordsize="0,1531" path="m2388,13517l2388,11986e" filled="f" stroked="t" strokeweight="1.2pt" strokecolor="#4B4B4B">
                <v:path arrowok="t"/>
              </v:shape>
            </v:group>
            <v:group style="position:absolute;left:11690;top:4075;width:2;height:8184" coordorigin="11690,4075" coordsize="2,8184">
              <v:shape style="position:absolute;left:11690;top:4075;width:2;height:8184" coordorigin="11690,4075" coordsize="0,8184" path="m11690,12259l11690,4075e" filled="f" stroked="t" strokeweight=".48pt" strokecolor="#3F3F3F">
                <v:path arrowok="t"/>
              </v:shape>
            </v:group>
            <v:group style="position:absolute;left:2381;top:12202;width:2;height:1315" coordorigin="2381,12202" coordsize="2,1315">
              <v:shape style="position:absolute;left:2381;top:12202;width:2;height:1315" coordorigin="2381,12202" coordsize="0,1315" path="m2381,13517l2381,12202e" filled="f" stroked="t" strokeweight=".96pt" strokecolor="#484848">
                <v:path arrowok="t"/>
              </v:shape>
            </v:group>
            <v:group style="position:absolute;left:11693;top:12134;width:2;height:4051" coordorigin="11693,12134" coordsize="2,4051">
              <v:shape style="position:absolute;left:11693;top:12134;width:2;height:4051" coordorigin="11693,12134" coordsize="0,4051" path="m11693,16186l11693,12134e" filled="f" stroked="t" strokeweight=".96pt" strokecolor="#5B5B5B">
                <v:path arrowok="t"/>
              </v:shape>
            </v:group>
            <v:group style="position:absolute;left:307;top:12874;width:2083;height:2" coordorigin="307,12874" coordsize="2083,2">
              <v:shape style="position:absolute;left:307;top:12874;width:2083;height:2" coordorigin="307,12874" coordsize="2083,0" path="m307,12874l2390,12874e" filled="f" stroked="t" strokeweight=".96pt" strokecolor="#545454">
                <v:path arrowok="t"/>
              </v:shape>
            </v:group>
            <v:group style="position:absolute;left:317;top:12610;width:2;height:3586" coordorigin="317,12610" coordsize="2,3586">
              <v:shape style="position:absolute;left:317;top:12610;width:2;height:3586" coordorigin="317,12610" coordsize="0,3586" path="m317,16195l317,12610e" filled="f" stroked="t" strokeweight=".96pt" strokecolor="#4B4B4B">
                <v:path arrowok="t"/>
              </v:shape>
            </v:group>
            <v:group style="position:absolute;left:1118;top:13330;width:2;height:2866" coordorigin="1118,13330" coordsize="2,2866">
              <v:shape style="position:absolute;left:1118;top:13330;width:2;height:2866" coordorigin="1118,13330" coordsize="0,2866" path="m1118,16195l1118,13330e" filled="f" stroked="t" strokeweight=".48pt" strokecolor="#131313">
                <v:path arrowok="t"/>
              </v:shape>
            </v:group>
            <v:group style="position:absolute;left:1704;top:13330;width:2;height:1819" coordorigin="1704,13330" coordsize="2,1819">
              <v:shape style="position:absolute;left:1704;top:13330;width:2;height:1819" coordorigin="1704,13330" coordsize="0,1819" path="m1704,15149l1704,13330e" filled="f" stroked="t" strokeweight=".48pt" strokecolor="#080808">
                <v:path arrowok="t"/>
              </v:shape>
            </v:group>
            <v:group style="position:absolute;left:2357;top:13896;width:965;height:2" coordorigin="2357,13896" coordsize="965,2">
              <v:shape style="position:absolute;left:2357;top:13896;width:965;height:2" coordorigin="2357,13896" coordsize="965,0" path="m2357,13896l3322,13896e" filled="f" stroked="t" strokeweight=".96pt" strokecolor="#2F4BBC">
                <v:path arrowok="t"/>
              </v:shape>
            </v:group>
            <v:group style="position:absolute;left:3312;top:13882;width:1147;height:2" coordorigin="3312,13882" coordsize="1147,2">
              <v:shape style="position:absolute;left:3312;top:13882;width:1147;height:2" coordorigin="3312,13882" coordsize="1147,0" path="m3312,13882l4459,13882e" filled="f" stroked="t" strokeweight="1.2pt" strokecolor="#2B6BCC">
                <v:path arrowok="t"/>
              </v:shape>
            </v:group>
            <v:group style="position:absolute;left:2386;top:13330;width:2;height:2866" coordorigin="2386,13330" coordsize="2,2866">
              <v:shape style="position:absolute;left:2386;top:13330;width:2;height:2866" coordorigin="2386,13330" coordsize="0,2866" path="m2386,16195l2386,13330e" filled="f" stroked="t" strokeweight=".48pt" strokecolor="#1F1F23">
                <v:path arrowok="t"/>
              </v:shape>
            </v:group>
            <v:group style="position:absolute;left:7435;top:13867;width:2;height:826" coordorigin="7435,13867" coordsize="2,826">
              <v:shape style="position:absolute;left:7435;top:13867;width:2;height:826" coordorigin="7435,13867" coordsize="0,826" path="m7435,14693l7435,13867e" filled="f" stroked="t" strokeweight=".48pt" strokecolor="#181818">
                <v:path arrowok="t"/>
              </v:shape>
            </v:group>
            <v:group style="position:absolute;left:7440;top:14635;width:2;height:514" coordorigin="7440,14635" coordsize="2,514">
              <v:shape style="position:absolute;left:7440;top:14635;width:2;height:514" coordorigin="7440,14635" coordsize="0,514" path="m7440,15149l7440,14635e" filled="f" stroked="t" strokeweight=".72pt" strokecolor="#3B3B3B">
                <v:path arrowok="t"/>
              </v:shape>
            </v:group>
            <v:group style="position:absolute;left:307;top:16186;width:4896;height:2" coordorigin="307,16186" coordsize="4896,2">
              <v:shape style="position:absolute;left:307;top:16186;width:4896;height:2" coordorigin="307,16186" coordsize="4896,0" path="m307,16186l5203,16186e" filled="f" stroked="t" strokeweight=".96pt" strokecolor="#707070">
                <v:path arrowok="t"/>
              </v:shape>
            </v:group>
            <v:group style="position:absolute;left:1704;top:10531;width:2;height:5664" coordorigin="1704,10531" coordsize="2,5664">
              <v:shape style="position:absolute;left:1704;top:10531;width:2;height:5664" coordorigin="1704,10531" coordsize="0,5664" path="m1704,16195l1704,10531e" filled="f" stroked="t" strokeweight=".48pt" strokecolor="#2F2F2F">
                <v:path arrowok="t"/>
              </v:shape>
            </v:group>
            <v:group style="position:absolute;left:5146;top:16181;width:5294;height:2" coordorigin="5146,16181" coordsize="5294,2">
              <v:shape style="position:absolute;left:5146;top:16181;width:5294;height:2" coordorigin="5146,16181" coordsize="5294,0" path="m5146,16181l10440,16181e" filled="f" stroked="t" strokeweight=".48pt" strokecolor="#3B3B3B">
                <v:path arrowok="t"/>
              </v:shape>
            </v:group>
            <v:group style="position:absolute;left:7440;top:14976;width:2;height:1210" coordorigin="7440,14976" coordsize="2,1210">
              <v:shape style="position:absolute;left:7440;top:14976;width:2;height:1210" coordorigin="7440,14976" coordsize="0,1210" path="m7440,16186l7440,14976e" filled="f" stroked="t" strokeweight=".96pt" strokecolor="#545454">
                <v:path arrowok="t"/>
              </v:shape>
            </v:group>
            <v:group style="position:absolute;left:10382;top:16176;width:1320;height:2" coordorigin="10382,16176" coordsize="1320,2">
              <v:shape style="position:absolute;left:10382;top:16176;width:1320;height:2" coordorigin="10382,16176" coordsize="1320,0" path="m10382,16176l11702,16176e" filled="f" stroked="t" strokeweight=".72pt" strokecolor="#5B5B5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38.800003pt;margin-top:9.924125pt;width:7.92pt;height:.1pt;mso-position-horizontal-relative:page;mso-position-vertical-relative:paragraph;z-index:-15484" coordorigin="4776,198" coordsize="158,2">
            <v:shape style="position:absolute;left:4776;top:198;width:158;height:2" coordorigin="4776,198" coordsize="158,0" path="m4776,198l4934,198e" filled="f" stroked="t" strokeweight=".48pt" strokecolor="#000000">
              <v:path arrowok="t"/>
            </v:shape>
          </v:group>
          <w10:wrap type="none"/>
        </w:pict>
      </w:r>
      <w:r>
        <w:rPr/>
        <w:pict>
          <v:group style="position:absolute;margin-left:249pt;margin-top:8.604125pt;width:55.200001pt;height:3.24pt;mso-position-horizontal-relative:page;mso-position-vertical-relative:paragraph;z-index:-15483" coordorigin="4980,172" coordsize="1104,65">
            <v:group style="position:absolute;left:4992;top:208;width:211;height:2" coordorigin="4992,208" coordsize="211,2">
              <v:shape style="position:absolute;left:4992;top:208;width:211;height:2" coordorigin="4992,208" coordsize="211,0" path="m4992,208l5203,208e" filled="f" stroked="t" strokeweight="1.2pt" strokecolor="#5B6087">
                <v:path arrowok="t"/>
              </v:shape>
            </v:group>
            <v:group style="position:absolute;left:5146;top:232;width:288;height:2" coordorigin="5146,232" coordsize="288,2">
              <v:shape style="position:absolute;left:5146;top:232;width:288;height:2" coordorigin="5146,232" coordsize="288,0" path="m5146,232l5434,232e" filled="f" stroked="t" strokeweight=".48pt" strokecolor="#838CB8">
                <v:path arrowok="t"/>
              </v:shape>
            </v:group>
            <v:group style="position:absolute;left:5429;top:208;width:437;height:2" coordorigin="5429,208" coordsize="437,2">
              <v:shape style="position:absolute;left:5429;top:208;width:437;height:2" coordorigin="5429,208" coordsize="437,0" path="m5429,208l5866,208e" filled="f" stroked="t" strokeweight="1.2pt" strokecolor="#484F87">
                <v:path arrowok="t"/>
              </v:shape>
            </v:group>
            <v:group style="position:absolute;left:5659;top:198;width:398;height:2" coordorigin="5659,198" coordsize="398,2">
              <v:shape style="position:absolute;left:5659;top:198;width:398;height:2" coordorigin="5659,198" coordsize="398,0" path="m5659,198l6058,198e" filled="f" stroked="t" strokeweight="2.64pt" strokecolor="#4B5483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4"/>
          <w:szCs w:val="24"/>
          <w:color w:val="2F2F2F"/>
          <w:spacing w:val="0"/>
          <w:w w:val="55"/>
          <w:position w:val="-3"/>
        </w:rPr>
        <w:t>::ı:</w:t>
      </w:r>
      <w:r>
        <w:rPr>
          <w:rFonts w:ascii="Arial" w:hAnsi="Arial" w:cs="Arial" w:eastAsia="Arial"/>
          <w:sz w:val="24"/>
          <w:szCs w:val="24"/>
          <w:color w:val="2F2F2F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4"/>
          <w:szCs w:val="24"/>
          <w:color w:val="2F2F2F"/>
          <w:spacing w:val="0"/>
          <w:w w:val="100"/>
          <w:position w:val="-3"/>
        </w:rPr>
      </w:r>
      <w:r>
        <w:rPr>
          <w:rFonts w:ascii="Arial" w:hAnsi="Arial" w:cs="Arial" w:eastAsia="Arial"/>
          <w:sz w:val="23"/>
          <w:szCs w:val="23"/>
          <w:color w:val="414141"/>
          <w:spacing w:val="0"/>
          <w:w w:val="82"/>
          <w:position w:val="1"/>
        </w:rPr>
        <w:t>Itfaiy</w:t>
      </w:r>
      <w:r>
        <w:rPr>
          <w:rFonts w:ascii="Arial" w:hAnsi="Arial" w:cs="Arial" w:eastAsia="Arial"/>
          <w:sz w:val="23"/>
          <w:szCs w:val="23"/>
          <w:color w:val="414141"/>
          <w:spacing w:val="0"/>
          <w:w w:val="82"/>
          <w:position w:val="1"/>
        </w:rPr>
        <w:t>e</w:t>
      </w:r>
      <w:r>
        <w:rPr>
          <w:rFonts w:ascii="Arial" w:hAnsi="Arial" w:cs="Arial" w:eastAsia="Arial"/>
          <w:sz w:val="23"/>
          <w:szCs w:val="23"/>
          <w:color w:val="414141"/>
          <w:spacing w:val="51"/>
          <w:w w:val="82"/>
          <w:position w:val="1"/>
        </w:rPr>
        <w:t> </w:t>
      </w:r>
      <w:r>
        <w:rPr>
          <w:rFonts w:ascii="Arial" w:hAnsi="Arial" w:cs="Arial" w:eastAsia="Arial"/>
          <w:sz w:val="24"/>
          <w:szCs w:val="24"/>
          <w:color w:val="414141"/>
          <w:spacing w:val="0"/>
          <w:w w:val="82"/>
          <w:position w:val="1"/>
        </w:rPr>
        <w:t>Batı</w:t>
      </w:r>
      <w:r>
        <w:rPr>
          <w:rFonts w:ascii="Arial" w:hAnsi="Arial" w:cs="Arial" w:eastAsia="Arial"/>
          <w:sz w:val="24"/>
          <w:szCs w:val="24"/>
          <w:color w:val="414141"/>
          <w:spacing w:val="8"/>
          <w:w w:val="82"/>
          <w:position w:val="1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414141"/>
          <w:spacing w:val="10"/>
          <w:w w:val="82"/>
          <w:b/>
          <w:bCs/>
          <w:position w:val="1"/>
        </w:rPr>
        <w:t>e</w:t>
      </w:r>
      <w:r>
        <w:rPr>
          <w:rFonts w:ascii="Arial" w:hAnsi="Arial" w:cs="Arial" w:eastAsia="Arial"/>
          <w:sz w:val="24"/>
          <w:szCs w:val="24"/>
          <w:color w:val="414141"/>
          <w:spacing w:val="0"/>
          <w:w w:val="82"/>
          <w:position w:val="1"/>
        </w:rPr>
        <w:t>ölge</w:t>
      </w:r>
      <w:r>
        <w:rPr>
          <w:rFonts w:ascii="Arial" w:hAnsi="Arial" w:cs="Arial" w:eastAsia="Arial"/>
          <w:sz w:val="24"/>
          <w:szCs w:val="24"/>
          <w:color w:val="414141"/>
          <w:spacing w:val="-9"/>
          <w:w w:val="82"/>
          <w:position w:val="1"/>
        </w:rPr>
        <w:t> </w:t>
      </w:r>
      <w:r>
        <w:rPr>
          <w:rFonts w:ascii="Arial" w:hAnsi="Arial" w:cs="Arial" w:eastAsia="Arial"/>
          <w:sz w:val="24"/>
          <w:szCs w:val="24"/>
          <w:color w:val="414141"/>
          <w:spacing w:val="0"/>
          <w:w w:val="100"/>
          <w:position w:val="1"/>
        </w:rPr>
        <w:t>Amiri</w:t>
      </w:r>
      <w:r>
        <w:rPr>
          <w:rFonts w:ascii="Arial" w:hAnsi="Arial" w:cs="Arial" w:eastAsia="Arial"/>
          <w:sz w:val="24"/>
          <w:szCs w:val="24"/>
          <w:color w:val="414141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4"/>
          <w:szCs w:val="24"/>
          <w:color w:val="41414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2"/>
          <w:szCs w:val="12"/>
          <w:color w:val="858EC8"/>
          <w:spacing w:val="0"/>
          <w:w w:val="126"/>
          <w:position w:val="-1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36" w:after="0" w:line="261" w:lineRule="auto"/>
        <w:ind w:left="5246" w:right="5536" w:firstLine="-2659"/>
        <w:jc w:val="left"/>
        <w:tabs>
          <w:tab w:pos="502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42"/>
          <w:szCs w:val="42"/>
          <w:color w:val="0149E1"/>
          <w:spacing w:val="0"/>
          <w:w w:val="100"/>
          <w:position w:val="-13"/>
        </w:rPr>
        <w:t>qç\\</w:t>
      </w:r>
      <w:r>
        <w:rPr>
          <w:rFonts w:ascii="Times New Roman" w:hAnsi="Times New Roman" w:cs="Times New Roman" w:eastAsia="Times New Roman"/>
          <w:sz w:val="42"/>
          <w:szCs w:val="42"/>
          <w:color w:val="0149E1"/>
          <w:spacing w:val="0"/>
          <w:w w:val="100"/>
          <w:position w:val="-13"/>
        </w:rPr>
        <w:t>1r</w:t>
      </w:r>
      <w:r>
        <w:rPr>
          <w:rFonts w:ascii="Times New Roman" w:hAnsi="Times New Roman" w:cs="Times New Roman" w:eastAsia="Times New Roman"/>
          <w:sz w:val="42"/>
          <w:szCs w:val="42"/>
          <w:color w:val="0149E1"/>
          <w:spacing w:val="-82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0149E1"/>
          <w:spacing w:val="0"/>
          <w:w w:val="100"/>
          <w:position w:val="-13"/>
        </w:rPr>
        <w:tab/>
      </w:r>
      <w:r>
        <w:rPr>
          <w:rFonts w:ascii="Times New Roman" w:hAnsi="Times New Roman" w:cs="Times New Roman" w:eastAsia="Times New Roman"/>
          <w:sz w:val="42"/>
          <w:szCs w:val="42"/>
          <w:color w:val="0149E1"/>
          <w:spacing w:val="0"/>
          <w:w w:val="100"/>
          <w:position w:val="-13"/>
        </w:rPr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0"/>
        </w:rPr>
        <w:t>Erta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  <w:position w:val="0"/>
        </w:rPr>
        <w:t>GÖKÇEN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2"/>
          <w:position w:val="0"/>
        </w:rPr>
        <w:t>D.İşçi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0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2"/>
          <w:position w:val="0"/>
        </w:rPr>
        <w:t>Er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sectPr>
      <w:type w:val="continuous"/>
      <w:pgSz w:w="11920" w:h="16840"/>
      <w:pgMar w:top="280" w:bottom="280" w:left="0" w:right="1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62"/>
    <w:family w:val="roman"/>
    <w:pitch w:val="variable"/>
  </w:font>
  <w:font w:name="Arial">
    <w:altName w:val="Arial"/>
    <w:charset w:val="162"/>
    <w:family w:val="swiss"/>
    <w:pitch w:val="variable"/>
  </w:font>
  <w:font w:name="Courier New">
    <w:altName w:val="Courier New"/>
    <w:charset w:val="162"/>
    <w:family w:val="modern"/>
    <w:pitch w:val="fixed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4.jpg"/><Relationship Id="rId9" Type="http://schemas.openxmlformats.org/officeDocument/2006/relationships/image" Target="media/image5.jpg"/><Relationship Id="rId10" Type="http://schemas.openxmlformats.org/officeDocument/2006/relationships/image" Target="media/image6.jpg"/><Relationship Id="rId11" Type="http://schemas.openxmlformats.org/officeDocument/2006/relationships/image" Target="media/image7.png"/><Relationship Id="rId12" Type="http://schemas.openxmlformats.org/officeDocument/2006/relationships/image" Target="media/image8.jpg"/><Relationship Id="rId13" Type="http://schemas.openxmlformats.org/officeDocument/2006/relationships/image" Target="media/image9.jpg"/><Relationship Id="rId14" Type="http://schemas.openxmlformats.org/officeDocument/2006/relationships/image" Target="media/image10.jpg"/><Relationship Id="rId15" Type="http://schemas.openxmlformats.org/officeDocument/2006/relationships/image" Target="media/image11.jpg"/><Relationship Id="rId16" Type="http://schemas.openxmlformats.org/officeDocument/2006/relationships/image" Target="media/image12.jpg"/><Relationship Id="rId17" Type="http://schemas.openxmlformats.org/officeDocument/2006/relationships/image" Target="media/image13.jpg"/><Relationship Id="rId18" Type="http://schemas.openxmlformats.org/officeDocument/2006/relationships/image" Target="media/image14.jpg"/><Relationship Id="rId19" Type="http://schemas.openxmlformats.org/officeDocument/2006/relationships/image" Target="media/image15.jpg"/><Relationship Id="rId20" Type="http://schemas.openxmlformats.org/officeDocument/2006/relationships/image" Target="media/image16.jpg"/><Relationship Id="rId21" Type="http://schemas.openxmlformats.org/officeDocument/2006/relationships/image" Target="media/image17.jpg"/><Relationship Id="rId22" Type="http://schemas.openxmlformats.org/officeDocument/2006/relationships/image" Target="media/image18.jpg"/><Relationship Id="rId23" Type="http://schemas.openxmlformats.org/officeDocument/2006/relationships/image" Target="media/image19.jpg"/><Relationship Id="rId24" Type="http://schemas.openxmlformats.org/officeDocument/2006/relationships/image" Target="media/image20.jpg"/><Relationship Id="rId25" Type="http://schemas.openxmlformats.org/officeDocument/2006/relationships/image" Target="media/image21.jpg"/><Relationship Id="rId26" Type="http://schemas.openxmlformats.org/officeDocument/2006/relationships/image" Target="media/image22.jpg"/><Relationship Id="rId27" Type="http://schemas.openxmlformats.org/officeDocument/2006/relationships/image" Target="media/image23.jpg"/><Relationship Id="rId28" Type="http://schemas.openxmlformats.org/officeDocument/2006/relationships/image" Target="media/image24.jpg"/><Relationship Id="rId29" Type="http://schemas.openxmlformats.org/officeDocument/2006/relationships/image" Target="media/image25.jpg"/><Relationship Id="rId30" Type="http://schemas.openxmlformats.org/officeDocument/2006/relationships/image" Target="media/image26.jpg"/><Relationship Id="rId31" Type="http://schemas.openxmlformats.org/officeDocument/2006/relationships/image" Target="media/image27.jpg"/><Relationship Id="rId32" Type="http://schemas.openxmlformats.org/officeDocument/2006/relationships/image" Target="media/image28.jpg"/><Relationship Id="rId33" Type="http://schemas.openxmlformats.org/officeDocument/2006/relationships/image" Target="media/image29.jpg"/><Relationship Id="rId34" Type="http://schemas.openxmlformats.org/officeDocument/2006/relationships/image" Target="media/image30.jpg"/><Relationship Id="rId35" Type="http://schemas.openxmlformats.org/officeDocument/2006/relationships/image" Target="media/image31.jpg"/><Relationship Id="rId36" Type="http://schemas.openxmlformats.org/officeDocument/2006/relationships/image" Target="media/image32.jpg"/><Relationship Id="rId37" Type="http://schemas.openxmlformats.org/officeDocument/2006/relationships/image" Target="media/image33.jpg"/><Relationship Id="rId38" Type="http://schemas.openxmlformats.org/officeDocument/2006/relationships/image" Target="media/image34.jpg"/><Relationship Id="rId39" Type="http://schemas.openxmlformats.org/officeDocument/2006/relationships/image" Target="media/image35.jpg"/><Relationship Id="rId40" Type="http://schemas.openxmlformats.org/officeDocument/2006/relationships/image" Target="media/image36.jpg"/><Relationship Id="rId41" Type="http://schemas.openxmlformats.org/officeDocument/2006/relationships/image" Target="media/image37.jpg"/><Relationship Id="rId42" Type="http://schemas.openxmlformats.org/officeDocument/2006/relationships/image" Target="media/image38.jpg"/><Relationship Id="rId43" Type="http://schemas.openxmlformats.org/officeDocument/2006/relationships/image" Target="media/image39.jpg"/><Relationship Id="rId44" Type="http://schemas.openxmlformats.org/officeDocument/2006/relationships/image" Target="media/image40.jpg"/><Relationship Id="rId45" Type="http://schemas.openxmlformats.org/officeDocument/2006/relationships/image" Target="media/image41.jpg"/><Relationship Id="rId46" Type="http://schemas.openxmlformats.org/officeDocument/2006/relationships/image" Target="media/image42.jp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2018-06-22T12:38:17Z</dcterms:created>
  <dcterms:modified xsi:type="dcterms:W3CDTF">2018-06-22T12:38:17Z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2018-06-12T00:00:00Z</vt:filetime>
  </property>
  <property fmtid="{D5CDD505-2E9C-101B-9397-08002B2CF9AE}" pid="3" name="LastSaved">
    <vt:filetime>2018-06-22T00:00:00Z</vt:filetime>
  </property>
</Properties>
</file>